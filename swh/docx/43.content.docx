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Familiarization, Internalization, Articulation (Fia)</w:t>
      </w:r>
      <w:r>
        <w:rPr>
          <w:lang w:val="sw_KE" w:bidi="sw_KE"/>
        </w:rPr>
      </w:r>
    </w:p>
    <w:p>
      <w:pPr/>
      <w:r>
        <w:rPr>
          <w:lang w:val="sw_KE" w:bidi="sw_KE"/>
        </w:rPr>
      </w:r>
      <w:r>
        <w:rPr>
          <w:b/>
          <w:lang w:val="sw_KE" w:bidi="sw_KE"/>
        </w:rPr>
        <w:t>Familiarization, Internalization, Articulation (FIA) Translation Guide</w:t>
      </w:r>
      <w:r>
        <w:rPr>
          <w:lang w:val="sw_KE" w:bidi="sw_KE"/>
        </w:rPr>
        <w:t xml:space="preserve"> © 2025 Word Collective Released under CC BY-SA 4.0 license. </w:t>
      </w:r>
      <w:r>
        <w:rPr>
          <w:lang w:val="sw_KE" w:bidi="sw_KE"/>
        </w:rPr>
        <w:t>Familiarization, Internalization, Articulation (FIA) Translation Guide</w:t>
      </w:r>
      <w:r>
        <w:rPr>
          <w:lang w:val="sw_KE" w:bidi="sw_KE"/>
        </w:rPr>
        <w:t xml:space="preserve"> has been adapted in the following languages Tok Pisin, عربي, Français, हिंदी, Bahasa Indonesia, Português, Русский, Español, Kiswahili, 简体中文 from </w:t>
      </w:r>
      <w:r>
        <w:rPr>
          <w:lang w:val="sw_KE" w:bidi="sw_KE"/>
        </w:rPr>
        <w:t>Familiarization, Internalization, Articulation (FIA)</w:t>
      </w:r>
      <w:r>
        <w:rPr>
          <w:lang w:val="sw_KE" w:bidi="sw_KE"/>
        </w:rPr>
        <w:t xml:space="preserve"> © 2025 Word Collective Released under CC BY-SA 4.0 license by Mission Mutual</w:t>
      </w:r>
      <w:r>
        <w:rPr>
          <w:lang w:val="sw_KE" w:bidi="sw_KE"/>
        </w:rPr>
      </w:r>
      <w:r>
        <w:rPr>
          <w:lang w:val="sw_KE" w:bidi="sw_KE"/>
        </w:rPr>
      </w:r>
    </w:p>
    <w:p>
      <w:pPr>
        <w:pStyle w:val="Heading1"/>
      </w:pPr>
      <w:r>
        <w:rPr>
          <w:lang w:val="sw_KE" w:bidi="sw_KE"/>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JHN</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Yohana 1:1–5</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1:1–5 na muiweke mioyoni mwenu.</w:t>
      </w:r>
    </w:p>
    <w:p>
      <w:pPr/>
      <w:r>
        <w:rPr>
          <w:lang w:val="sw_KE" w:bidi="sw_KE"/>
        </w:rPr>
      </w:r>
      <w:r>
        <w:rPr>
          <w:lang w:val="sw_KE" w:bidi="sw_KE"/>
        </w:rPr>
        <w:t>Sikiliza toleo la sauti la Yohana 1:1–5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usichoelewa?</w:t>
      </w:r>
    </w:p>
    <w:p>
      <w:pPr>
        <w:pStyle w:val="ListBullet"/>
        <w:spacing w:line="240" w:lineRule="auto"/>
        <w:ind w:left="720"/>
      </w:pPr>
      <w:r>
        <w:rPr>
          <w:lang w:val="sw_KE" w:bidi="sw_KE"/>
        </w:rPr>
      </w:r>
      <w:r>
        <w:rPr>
          <w:lang w:val="sw_KE" w:bidi="sw_KE"/>
        </w:rPr>
        <w:t>Simulizi hii inatuambia nini kuhusu Mungu, na kuhusu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1:1–5 katika toleo rahisi zaidi kuelewa.</w:t>
      </w:r>
    </w:p>
    <w:p>
      <w:pPr/>
      <w:r>
        <w:rPr>
          <w:lang w:val="sw_KE" w:bidi="sw_KE"/>
        </w:rPr>
      </w:r>
      <w:r>
        <w:rPr>
          <w:lang w:val="sw_KE" w:bidi="sw_KE"/>
        </w:rPr>
        <w:t>Injili zote huanza kuelezea hadithi ya Yesu kuanzia hatua fulani katika wakati. Marko anaanza kwa kuelezea kuhusu kazi ya Yohana Mbatizaji; Luka anaanza kwa kuelezea kuhusu kuzaliwa kwa Yohana Mbatizaji, na Mathayo anaanza kwa kuzungumza kuhusu Ibrahimu, ambaye aliishi maelfu ya miaka kabla ya hapo. Lakini Yohana anaanza injili yake katika hatua ya mapema zaidi—hata kabla ya uumbaji!</w:t>
      </w:r>
    </w:p>
    <w:p>
      <w:pPr/>
      <w:r>
        <w:rPr>
          <w:lang w:val="sw_KE" w:bidi="sw_KE"/>
        </w:rPr>
      </w:r>
      <w:r>
        <w:rPr>
          <w:lang w:val="sw_KE" w:bidi="sw_KE"/>
        </w:rPr>
        <w:t xml:space="preserve">"Hapo mwanzo" kulikuwa na "Neno." Yohana anatumia neno hili ili kumtambulisha mtu. Anazungumza kuhusu mtu anayeitwa "Neno." Huyu "mtu ambaye ni Neno" tayari alikuwepo tangu mwanzo wa mambo yote, anasema Yohana. Hata kabla ya Mungu kuumba kila kitu, mtu huyu alikuwa na Mungu. Si hivyo tu, mtu huyu </w:t>
      </w:r>
      <w:r>
        <w:rPr>
          <w:b/>
          <w:lang w:val="sw_KE" w:bidi="sw_KE"/>
        </w:rPr>
        <w:t>alikuwa</w:t>
      </w:r>
      <w:r>
        <w:rPr>
          <w:lang w:val="sw_KE" w:bidi="sw_KE"/>
        </w:rPr>
        <w:t xml:space="preserve"> Mungu!</w:t>
      </w:r>
    </w:p>
    <w:p>
      <w:pPr/>
      <w:r>
        <w:rPr>
          <w:lang w:val="sw_KE" w:bidi="sw_KE"/>
        </w:rPr>
      </w:r>
      <w:r>
        <w:rPr>
          <w:lang w:val="sw_KE" w:bidi="sw_KE"/>
        </w:rPr>
        <w:t>Kisha, Yohana anasema kwamba mtu huyu alihusika katika uumbaji. Mungu alitumia "neno mtu" huyu ili kuunda kila kitu. Hakuumba chochote bila kutumia "neno mtu" huyu</w:t>
      </w:r>
    </w:p>
    <w:p>
      <w:pPr/>
      <w:r>
        <w:rPr>
          <w:lang w:val="sw_KE" w:bidi="sw_KE"/>
        </w:rPr>
      </w:r>
      <w:r>
        <w:rPr>
          <w:lang w:val="sw_KE" w:bidi="sw_KE"/>
        </w:rPr>
        <w:t>Huyu "neno mtu" aliwapa watu uhai. Maisha haya yaliwapa watu mwanga. Mwanga huu ulikuwa unang'aa ili kusiwe na giza tena. Yohana sasa anafanya "mwanga" kuonekana kama mtu, au nguvu. Na kuna nguvu nyingine ambayo ni "giza." Giza hili lilijaribu kuzuia mwanga, lakini haliwezi kufanya hivyo.</w:t>
      </w:r>
    </w:p>
    <w:p>
      <w:pPr/>
      <w:r>
        <w:rPr>
          <w:lang w:val="sw_KE" w:bidi="sw_KE"/>
        </w:rPr>
      </w:r>
      <w:r>
        <w:rPr>
          <w:lang w:val="sw_KE" w:bidi="sw_KE"/>
        </w:rPr>
        <w:t>Huyu "mtu ambaye ni neno" ni nani?</w:t>
      </w:r>
    </w:p>
    <w:p>
      <w:pPr/>
      <w:r>
        <w:rPr>
          <w:lang w:val="sw_KE" w:bidi="sw_KE"/>
        </w:rPr>
      </w:r>
      <w:r>
        <w:rPr>
          <w:lang w:val="sw_KE" w:bidi="sw_KE"/>
        </w:rPr>
        <w:t xml:space="preserve">Tunajua kwamba Yohana anazungumza kuhusu Yesu, hata ingawa bado hajatuambia jina lake. Yohana anawaambia wasikilizaji wake kwamba Yesu alikuwa Mungu. Lakini pia alikuwa "na Mungu." kwa hiyo kulikuwa na mtu </w:t>
      </w:r>
      <w:r>
        <w:rPr>
          <w:b/>
          <w:lang w:val="sw_KE" w:bidi="sw_KE"/>
        </w:rPr>
        <w:t>mwingine</w:t>
      </w:r>
      <w:r>
        <w:rPr>
          <w:lang w:val="sw_KE" w:bidi="sw_KE"/>
        </w:rPr>
        <w:t xml:space="preserve"> na Yesu, ambaye pia alikuwa Mungu. Hao si miungu miwili tofauti, lakini watu wawili tofauti ambao pamoja ni Mungu. Mtu huyu mwingine mara nyingi tunamwita "Mungu Baba." Mungu Baba na Yesu pamoja ni Mungu, na baadaye pia tutajifunza kuhusu Roho Mtakatifu, ambaye pia ni Mungu. Pamoja, kanisa linawaita watu hawa watatu ambao ni Mungu "Utatu."</w:t>
      </w:r>
    </w:p>
    <w:p>
      <w:pPr/>
      <w:r>
        <w:rPr>
          <w:lang w:val="sw_KE" w:bidi="sw_KE"/>
        </w:rPr>
      </w:r>
      <w:r>
        <w:rPr>
          <w:lang w:val="sw_KE" w:bidi="sw_KE"/>
        </w:rPr>
        <w:t>Wasikilizaji wa Yohana ambao walimsikia Yohana akisema "neno" mara moja wangepata mawazo fulani katika akili zao. Katika Agano la Kale "neno" tu linahusiana na nguvu ya Mungu—kwa sababu Mungu aliumba ulimwengu kwa tu kuzungumza. Mungu anazungumza, na mambo yanatokea. Neno la Mungu lina nguvu. Na Mungu pia anazungumza wakati anatoa ujumbe wake kwa watu kupitia manabii wake. Watu wanamjua Mungu kwa sababu Mungu anazungumza. Kwa hiyo kwa kumwita Yesu "neno" Yohana anawaambia watu kwamba Mungu anazungumza na kutenda kupitia Yesu.</w:t>
      </w:r>
    </w:p>
    <w:p>
      <w:pPr/>
      <w:r>
        <w:rPr>
          <w:lang w:val="sw_KE" w:bidi="sw_KE"/>
        </w:rPr>
      </w:r>
      <w:r>
        <w:rPr>
          <w:lang w:val="sw_KE" w:bidi="sw_KE"/>
        </w:rPr>
        <w:t>Kwa hivyo, Yohana anatuambia nini katika simulizi hii kuhusu Yesu?</w:t>
      </w:r>
    </w:p>
    <w:p>
      <w:pPr>
        <w:pStyle w:val="ListBullet"/>
        <w:spacing w:line="240" w:lineRule="auto"/>
        <w:ind w:left="720"/>
      </w:pPr>
      <w:r>
        <w:rPr>
          <w:lang w:val="sw_KE" w:bidi="sw_KE"/>
        </w:rPr>
      </w:r>
      <w:r>
        <w:rPr>
          <w:lang w:val="sw_KE" w:bidi="sw_KE"/>
        </w:rPr>
        <w:t>Yesu yuko na Mungu na Mungu mwenyewe</w:t>
      </w:r>
    </w:p>
    <w:p>
      <w:pPr>
        <w:pStyle w:val="ListBullet"/>
        <w:spacing w:line="240" w:lineRule="auto"/>
        <w:ind w:left="720"/>
      </w:pPr>
      <w:r>
        <w:rPr>
          <w:lang w:val="sw_KE" w:bidi="sw_KE"/>
        </w:rPr>
      </w:r>
      <w:r>
        <w:rPr>
          <w:lang w:val="sw_KE" w:bidi="sw_KE"/>
        </w:rPr>
        <w:t>Yesu alikuwepo daima, hata kabla ya uumbaji</w:t>
      </w:r>
    </w:p>
    <w:p>
      <w:pPr>
        <w:pStyle w:val="ListBullet"/>
        <w:spacing w:line="240" w:lineRule="auto"/>
        <w:ind w:left="720"/>
      </w:pPr>
      <w:r>
        <w:rPr>
          <w:lang w:val="sw_KE" w:bidi="sw_KE"/>
        </w:rPr>
      </w:r>
      <w:r>
        <w:rPr>
          <w:lang w:val="sw_KE" w:bidi="sw_KE"/>
        </w:rPr>
        <w:t>Mungu aliumba kila kitu kupitia Yesu—yaani Yesu aliumba kila kitu kwa niaba ya Mungu</w:t>
      </w:r>
    </w:p>
    <w:p>
      <w:pPr>
        <w:pStyle w:val="ListBullet"/>
        <w:spacing w:line="240" w:lineRule="auto"/>
        <w:ind w:left="720"/>
      </w:pPr>
      <w:r>
        <w:rPr>
          <w:lang w:val="sw_KE" w:bidi="sw_KE"/>
        </w:rPr>
      </w:r>
      <w:r>
        <w:rPr>
          <w:lang w:val="sw_KE" w:bidi="sw_KE"/>
        </w:rPr>
        <w:t>Katika Yesu ni maisha, ambayo ina maana kwamba Yesu ni yule ambaye anapeana maisha</w:t>
      </w:r>
    </w:p>
    <w:p>
      <w:pPr>
        <w:pStyle w:val="ListBullet"/>
        <w:spacing w:line="240" w:lineRule="auto"/>
        <w:ind w:left="720"/>
      </w:pPr>
      <w:r>
        <w:rPr>
          <w:lang w:val="sw_KE" w:bidi="sw_KE"/>
        </w:rPr>
      </w:r>
      <w:r>
        <w:rPr>
          <w:lang w:val="sw_KE" w:bidi="sw_KE"/>
        </w:rPr>
        <w:t>Maisha haya yanatoa mwanga, ambayo ina maana kwamba wakati watu wanapokea maisha ambayo Yesu anapeana, wanaweza kuona mwanga. "Kuona mwanga" ni lugha ya picha kwa "kumjua Mungu." Kwa hivyo, wakati watu wanapokea maisha ambayo Yesu anatoa, wanaweza kumjua Mungu.</w:t>
      </w:r>
    </w:p>
    <w:p>
      <w:pPr/>
      <w:r>
        <w:rPr>
          <w:lang w:val="sw_KE" w:bidi="sw_KE"/>
        </w:rPr>
      </w:r>
      <w:r>
        <w:rPr>
          <w:lang w:val="sw_KE" w:bidi="sw_KE"/>
        </w:rPr>
        <w:t>Kinyume cha mwanga ni giza. Kinyume cha kumjua Mungu ni kutokumjua Mungu, na kutokumjua Mungu hupelekea kwenye uovu.</w:t>
      </w:r>
    </w:p>
    <w:p>
      <w:pPr/>
      <w:r>
        <w:rPr>
          <w:lang w:val="sw_KE" w:bidi="sw_KE"/>
        </w:rPr>
      </w:r>
      <w:r>
        <w:rPr>
          <w:lang w:val="sw_KE" w:bidi="sw_KE"/>
        </w:rPr>
        <w:t xml:space="preserve">Kisha Yohana anasema kwamba mwanga </w:t>
      </w:r>
      <w:r>
        <w:rPr>
          <w:b/>
          <w:lang w:val="sw_KE" w:bidi="sw_KE"/>
        </w:rPr>
        <w:t>unang'aa</w:t>
      </w:r>
      <w:r>
        <w:rPr>
          <w:lang w:val="sw_KE" w:bidi="sw_KE"/>
        </w:rPr>
        <w:t>. Maana yake, daima imekuwa iking'aa, na bado inang'aa. Kisha anasema kitu ambacho katika lugha yake kinaweza kuwa na maana mbili. Anasema kwamba giza halija</w:t>
      </w:r>
      <w:r>
        <w:rPr>
          <w:b/>
          <w:lang w:val="sw_KE" w:bidi="sw_KE"/>
        </w:rPr>
        <w:t>shika</w:t>
      </w:r>
      <w:r>
        <w:rPr>
          <w:lang w:val="sw_KE" w:bidi="sw_KE"/>
        </w:rPr>
        <w:t xml:space="preserve"> na kuondoa mwanga. Katika lugha yake hii inaweza kumaanisha kwamba giza </w:t>
      </w:r>
      <w:r>
        <w:rPr>
          <w:b/>
          <w:lang w:val="sw_KE" w:bidi="sw_KE"/>
        </w:rPr>
        <w:t>lilijaribu kushinda</w:t>
      </w:r>
      <w:r>
        <w:rPr>
          <w:lang w:val="sw_KE" w:bidi="sw_KE"/>
        </w:rPr>
        <w:t xml:space="preserve"> mwanga lakini halikuweza kufanya hivyo, au inaweza kumaanisha kwamba giza </w:t>
      </w:r>
      <w:r>
        <w:rPr>
          <w:b/>
          <w:lang w:val="sw_KE" w:bidi="sw_KE"/>
        </w:rPr>
        <w:t>halijaelewa</w:t>
      </w:r>
      <w:r>
        <w:rPr>
          <w:lang w:val="sw_KE" w:bidi="sw_KE"/>
        </w:rPr>
        <w:t xml:space="preserve"> mwanga. Yohana huenda alikuwa na maana zote mbili akilini, lakini pengine haswa ile ya kwanza.</w:t>
      </w:r>
    </w:p>
    <w:p>
      <w:pPr/>
      <w:r>
        <w:rPr>
          <w:lang w:val="sw_KE" w:bidi="sw_KE"/>
        </w:rPr>
      </w:r>
      <w:r>
        <w:rPr>
          <w:lang w:val="sw_KE" w:bidi="sw_KE"/>
        </w:rPr>
        <w:t>Yohana atatumia zaidi lugha ya picha ya mwanga na giza katika sehemu iliyobaki ya kitabu chake.</w:t>
      </w:r>
    </w:p>
    <w:p>
      <w:pPr/>
      <w:r>
        <w:rPr>
          <w:lang w:val="sw_KE" w:bidi="sw_KE"/>
        </w:rPr>
      </w:r>
      <w:r>
        <w:rPr>
          <w:lang w:val="sw_KE" w:bidi="sw_KE"/>
        </w:rPr>
        <w:t>Sitisha hapa na mjadili swali hili kama kikundi. Katika jumuiya yako, mwanga ni muhimu vipi? Je, unaweza kusimulia hadithi kuhusu kitu ambacho kilitokea gizani, ambacho hakingetokea ikiwa kungekuwa na mwanga?</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1:1–5 katika tafsiri rahisi zaidi kuelewa.</w:t>
      </w:r>
    </w:p>
    <w:p>
      <w:pPr/>
      <w:r>
        <w:rPr>
          <w:lang w:val="sw_KE" w:bidi="sw_KE"/>
        </w:rPr>
      </w:r>
      <w:r>
        <w:rPr>
          <w:lang w:val="sw_KE" w:bidi="sw_KE"/>
        </w:rPr>
        <w:t>Katika hatua hii, kikundi kitafafanua matukio, wahusika na mpangilio wa kifungu hiki. Kisha kikundi kitawazia kifungu hiki.</w:t>
      </w:r>
    </w:p>
    <w:p>
      <w:pPr/>
      <w:r>
        <w:rPr>
          <w:lang w:val="sw_KE" w:bidi="sw_KE"/>
        </w:rPr>
      </w:r>
      <w:r>
        <w:rPr>
          <w:lang w:val="sw_KE" w:bidi="sw_KE"/>
        </w:rPr>
        <w:t>Hadithi hii ina tukio 1.</w:t>
      </w:r>
    </w:p>
    <w:p>
      <w:pPr/>
      <w:r>
        <w:rPr>
          <w:lang w:val="sw_KE" w:bidi="sw_KE"/>
        </w:rPr>
      </w:r>
      <w:r>
        <w:rPr>
          <w:b/>
          <w:lang w:val="sw_KE" w:bidi="sw_KE"/>
        </w:rPr>
        <w:t>Katika tukio la kwanza</w:t>
      </w:r>
      <w:r>
        <w:rPr>
          <w:lang w:val="sw_KE" w:bidi="sw_KE"/>
        </w:rPr>
        <w:t>, Yohana anawaambia watu kuhusu "Neno."</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Yohana, mwandishi wa kitabu. Hayuko katika hadithi, lakini anasimulia hadithi na kwa simulizi hii inaweza kuwa na manufaa kumjumuisha kama mhusika.</w:t>
      </w:r>
    </w:p>
    <w:p>
      <w:pPr>
        <w:pStyle w:val="ListBullet"/>
        <w:spacing w:line="240" w:lineRule="auto"/>
        <w:ind w:left="720"/>
      </w:pPr>
      <w:r>
        <w:rPr>
          <w:lang w:val="sw_KE" w:bidi="sw_KE"/>
        </w:rPr>
      </w:r>
      <w:r>
        <w:rPr>
          <w:lang w:val="sw_KE" w:bidi="sw_KE"/>
        </w:rPr>
        <w:t>Neno</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Watu</w:t>
      </w:r>
    </w:p>
    <w:p>
      <w:pPr>
        <w:pStyle w:val="ListBullet"/>
        <w:spacing w:line="240" w:lineRule="auto"/>
        <w:ind w:left="720"/>
      </w:pPr>
      <w:r>
        <w:rPr>
          <w:lang w:val="sw_KE" w:bidi="sw_KE"/>
        </w:rPr>
      </w:r>
      <w:r>
        <w:rPr>
          <w:lang w:val="sw_KE" w:bidi="sw_KE"/>
        </w:rPr>
        <w:t>Mwanga</w:t>
      </w:r>
    </w:p>
    <w:p>
      <w:pPr>
        <w:pStyle w:val="ListBullet"/>
        <w:spacing w:line="240" w:lineRule="auto"/>
        <w:ind w:left="720"/>
      </w:pPr>
      <w:r>
        <w:rPr>
          <w:lang w:val="sw_KE" w:bidi="sw_KE"/>
        </w:rPr>
      </w:r>
      <w:r>
        <w:rPr>
          <w:lang w:val="sw_KE" w:bidi="sw_KE"/>
        </w:rPr>
        <w:t>Giza. Nuru na giza si watu hasa, lakini Yohana anazungumza kuvihusu kana kwamba ni watu, na itakusaidia ukiviona kama wahusika.</w:t>
      </w:r>
    </w:p>
    <w:p>
      <w:pPr/>
      <w:r>
        <w:rPr>
          <w:lang w:val="sw_KE" w:bidi="sw_KE"/>
        </w:rPr>
      </w:r>
      <w:r>
        <w:rPr>
          <w:lang w:val="sw_KE" w:bidi="sw_KE"/>
        </w:rPr>
        <w:t xml:space="preserve">Yohana anasema kwamba Mungu aliumba kila kitu kupitia "Neno" hili. Anasema hili mara mbili. Kwanza anasema kwamba Mungu aliumba vitu vyote kupitia "Neno" hili, na kisha anasema kwamba hakuna chochote kilichopo ambacho hakikuumbwa kupitia yeye. Hii inamaanisha kitu kile kile. Kwa kusema mara mbili Yohana anahakikisha kabisa kwamba watu wanaelewa kuwa hili "Neno" linahusika na </w:t>
      </w:r>
      <w:r>
        <w:rPr>
          <w:b/>
          <w:lang w:val="sw_KE" w:bidi="sw_KE"/>
        </w:rPr>
        <w:t>uumbaji wote</w:t>
      </w:r>
      <w:r>
        <w:rPr>
          <w:lang w:val="sw_KE" w:bidi="sw_KE"/>
        </w:rPr>
        <w:t>. Kusema mara mbili pia kunafanya isikike kama shairi au wimbo.</w:t>
      </w:r>
    </w:p>
    <w:p>
      <w:pPr/>
      <w:r>
        <w:rPr>
          <w:lang w:val="sw_KE" w:bidi="sw_KE"/>
        </w:rPr>
      </w:r>
      <w:r>
        <w:rPr>
          <w:lang w:val="sw_KE" w:bidi="sw_KE"/>
        </w:rPr>
        <w:t>"Neno" liliwapa watu uhai. Pengine unaweza kuwa na kitu ambacho kinawakilisha maisha kwako—enda nje ikiwa unahitaji kupata kitu! Pengine mti wenye majani mapya, au ua?</w:t>
      </w:r>
    </w:p>
    <w:p>
      <w:pPr/>
      <w:r>
        <w:rPr>
          <w:lang w:val="sw_KE" w:bidi="sw_KE"/>
        </w:rPr>
      </w:r>
      <w:r>
        <w:rPr>
          <w:lang w:val="sw_KE" w:bidi="sw_KE"/>
        </w:rPr>
        <w:t>Pata kitu ambacho kinawakilisha mwanga. Pengine tochi, au taa. Wakati "Neno" linawapa watu "maisha", washa mwanga.</w:t>
      </w:r>
    </w:p>
    <w:p>
      <w:pPr/>
      <w:r>
        <w:rPr>
          <w:lang w:val="sw_KE" w:bidi="sw_KE"/>
        </w:rPr>
      </w:r>
      <w:r>
        <w:rPr>
          <w:lang w:val="sw_KE" w:bidi="sw_KE"/>
        </w:rPr>
        <w:t>Pata kitu ambacho kinawakilisha giza. Pengine kitambaa fulani cheusi ambacho mtu anajaribu kukiweka juu ya mwanga ili kuuzima.</w:t>
      </w:r>
    </w:p>
    <w:p>
      <w:pPr/>
      <w:r>
        <w:rPr>
          <w:lang w:val="sw_KE" w:bidi="sw_KE"/>
        </w:rPr>
      </w:r>
      <w:r>
        <w:rPr>
          <w:lang w:val="sw_KE" w:bidi="sw_KE"/>
        </w:rPr>
        <w:t>Sitisha sauti na ukusanye vitu ambavyo unahitaji.</w:t>
      </w:r>
    </w:p>
    <w:p>
      <w:pPr/>
      <w:r>
        <w:rPr>
          <w:lang w:val="sw_KE" w:bidi="sw_KE"/>
        </w:rPr>
      </w:r>
      <w:r>
        <w:rPr>
          <w:lang w:val="sw_KE" w:bidi="sw_KE"/>
        </w:rPr>
        <w:t>Sasa, simulia kifungu hiki kwa msaada wa vitu hivi. Pia unaweza kuunda ubao wa hadithi na kisha kusimulia simulizi tena.</w:t>
      </w:r>
    </w:p>
    <w:p>
      <w:pPr/>
      <w:r>
        <w:rPr>
          <w:lang w:val="sw_KE" w:bidi="sw_KE"/>
        </w:rPr>
      </w:r>
      <w:r>
        <w:rPr>
          <w:lang w:val="sw_KE" w:bidi="sw_KE"/>
        </w:rPr>
        <w:t>Sitisha sauti na ufanye shughuli hii.</w:t>
      </w:r>
    </w:p>
    <w:p>
      <w:pPr/>
      <w:r>
        <w:rPr>
          <w:lang w:val="sw_KE" w:bidi="sw_KE"/>
        </w:rPr>
      </w:r>
      <w:r>
        <w:rPr>
          <w:lang w:val="sw_KE" w:bidi="sw_KE"/>
        </w:rPr>
        <w:t>Simulizi hii ni karibu kama wimbo, au shairi.</w:t>
      </w:r>
    </w:p>
    <w:p>
      <w:pPr/>
      <w:r>
        <w:rPr>
          <w:lang w:val="sw_KE" w:bidi="sw_KE"/>
        </w:rPr>
      </w:r>
      <w:r>
        <w:rPr>
          <w:lang w:val="sw_KE" w:bidi="sw_KE"/>
        </w:rPr>
        <w:t xml:space="preserve">Inaweza kukusaidia kusema sentensi ya kwanza wakati unapochukua baadhi ya hatua: "Hapo mwanzo kulikuwa na </w:t>
      </w:r>
      <w:r>
        <w:rPr>
          <w:b/>
          <w:lang w:val="sw_KE" w:bidi="sw_KE"/>
        </w:rPr>
        <w:t>Neno</w:t>
      </w:r>
      <w:r>
        <w:rPr>
          <w:lang w:val="sw_KE" w:bidi="sw_KE"/>
        </w:rPr>
        <w:t xml:space="preserve"> (hatua ya kwanza), Neno lilikuwa </w:t>
      </w:r>
      <w:r>
        <w:rPr>
          <w:b/>
          <w:lang w:val="sw_KE" w:bidi="sw_KE"/>
        </w:rPr>
        <w:t>na Mungu</w:t>
      </w:r>
      <w:r>
        <w:rPr>
          <w:lang w:val="sw_KE" w:bidi="sw_KE"/>
        </w:rPr>
        <w:t xml:space="preserve"> (hatua ya pili), Neno </w:t>
      </w:r>
      <w:r>
        <w:rPr>
          <w:b/>
          <w:lang w:val="sw_KE" w:bidi="sw_KE"/>
        </w:rPr>
        <w:t>lilikuwa Mungu</w:t>
      </w:r>
      <w:r>
        <w:rPr>
          <w:lang w:val="sw_KE" w:bidi="sw_KE"/>
        </w:rPr>
        <w:t xml:space="preserve"> (hatua ya tatu). Au, unaweza kupiga makofi kila wakati unasema neno "Neno".</w:t>
      </w:r>
    </w:p>
    <w:p>
      <w:pPr/>
      <w:r>
        <w:rPr>
          <w:lang w:val="sw_KE" w:bidi="sw_KE"/>
        </w:rPr>
      </w:r>
      <w:r>
        <w:rPr>
          <w:lang w:val="sw_KE" w:bidi="sw_KE"/>
        </w:rPr>
        <w:t>Sitisha sauti na ufanye shughuli hii.</w:t>
      </w:r>
    </w:p>
    <w:p>
      <w:pPr/>
      <w:r>
        <w:rPr>
          <w:lang w:val="sw_KE" w:bidi="sw_KE"/>
        </w:rPr>
      </w:r>
      <w:r>
        <w:rPr>
          <w:lang w:val="sw_KE" w:bidi="sw_KE"/>
        </w:rPr>
        <w:t>Yohana kisha anarudia kile alichosema tu kwa kusema, "Huyo tangu mwanzo alikuwa na Mungu." "Yeye" inamaanisha "Neno." "Neno" lilikuwa mwanzoni na Mungu. Marudio haya ndiyo yanayofanya isikike vizuri sana na iwe kama wimbo au shairi.</w:t>
      </w:r>
    </w:p>
    <w:p>
      <w:pPr/>
      <w:r>
        <w:rPr>
          <w:lang w:val="sw_KE" w:bidi="sw_KE"/>
        </w:rPr>
      </w:r>
      <w:r>
        <w:rPr>
          <w:lang w:val="sw_KE" w:bidi="sw_KE"/>
        </w:rPr>
        <w:t>Jaribu kupata mdundo katika simulizi hii. Je, unaweza kujaribu kusimulia hadithi kwa kupiga makofi kwenye maneno fulani ambayo yanarudiwa mara kadhaa?</w:t>
      </w:r>
    </w:p>
    <w:p>
      <w:pPr/>
      <w:r>
        <w:rPr>
          <w:lang w:val="sw_KE" w:bidi="sw_KE"/>
        </w:rPr>
      </w:r>
      <w:r>
        <w:rPr>
          <w:lang w:val="sw_KE" w:bidi="sw_KE"/>
        </w:rPr>
        <w:t>"Neno, Neno, Mungu, Neno, Mungu, Mungu" inatoa mdundo mzuri mwanzoni. Kisha tuna "maisha, maisha, mwanga, mwanga, giza, giza" katika nusu ya pili. Pengine hii inakupa msukumo wa wimbo!</w:t>
      </w:r>
    </w:p>
    <w:p>
      <w:pPr/>
      <w:r>
        <w:rPr>
          <w:lang w:val="sw_KE" w:bidi="sw_KE"/>
        </w:rPr>
      </w:r>
      <w:r>
        <w:rPr>
          <w:lang w:val="sw_KE" w:bidi="sw_KE"/>
        </w:rPr>
        <w:t>Pengine unaweza kusimulia hadithi kupitia ngoma! Ikiwa watu katika utamaduni wako wanapenda kucheza, unaweza kutaka kusimulia hadithi hii kwa hatua na miondoko.</w:t>
      </w:r>
    </w:p>
    <w:p>
      <w:pPr/>
      <w:r>
        <w:rPr>
          <w:lang w:val="sw_KE" w:bidi="sw_KE"/>
        </w:rPr>
      </w:r>
      <w:r>
        <w:rPr>
          <w:lang w:val="sw_KE" w:bidi="sw_KE"/>
        </w:rPr>
        <w:t>Sitisha sauti na ufanye shughuli hii.</w:t>
      </w:r>
    </w:p>
    <w:p>
      <w:pPr/>
      <w:r>
        <w:rPr>
          <w:lang w:val="sw_KE" w:bidi="sw_KE"/>
        </w:rPr>
      </w:r>
      <w:r>
        <w:rPr>
          <w:lang w:val="sw_KE" w:bidi="sw_KE"/>
        </w:rPr>
        <w:t>Pengine unaweza hata kufikiria njia nyingine ya kuonyesha simulizi hii!</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1:1–5 katika tafsiri rahisi zaidi kuelewa.</w:t>
      </w:r>
    </w:p>
    <w:p>
      <w:pPr/>
      <w:r>
        <w:rPr>
          <w:lang w:val="sw_KE" w:bidi="sw_KE"/>
        </w:rPr>
      </w:r>
      <w:r>
        <w:rPr>
          <w:lang w:val="sw_KE" w:bidi="sw_KE"/>
        </w:rPr>
        <w:t>Katika hatua hii, kikundi kitaigiza hadithi.</w:t>
      </w:r>
    </w:p>
    <w:p>
      <w:pPr/>
      <w:r>
        <w:rPr>
          <w:lang w:val="sw_KE" w:bidi="sw_KE"/>
        </w:rPr>
      </w:r>
      <w:r>
        <w:rPr>
          <w:lang w:val="sw_KE" w:bidi="sw_KE"/>
        </w:rPr>
        <w:t>Hadithi hii ina tukio 1.</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Yohana, mwandishi wa kitabu. Hayuko katika hadithi, lakini anasimulia hadithi na kwa simulizi hii inaweza kuwa na manufaa kumjumuisha kama mhusika.</w:t>
      </w:r>
    </w:p>
    <w:p>
      <w:pPr>
        <w:pStyle w:val="ListBullet"/>
        <w:spacing w:line="240" w:lineRule="auto"/>
        <w:ind w:left="720"/>
      </w:pPr>
      <w:r>
        <w:rPr>
          <w:lang w:val="sw_KE" w:bidi="sw_KE"/>
        </w:rPr>
      </w:r>
      <w:r>
        <w:rPr>
          <w:lang w:val="sw_KE" w:bidi="sw_KE"/>
        </w:rPr>
        <w:t>Neno: mtu yule yule anapaswa kuwa "Mwanga."</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Watu</w:t>
      </w:r>
    </w:p>
    <w:p>
      <w:pPr>
        <w:pStyle w:val="ListBullet"/>
        <w:spacing w:line="240" w:lineRule="auto"/>
        <w:ind w:left="720"/>
      </w:pPr>
      <w:r>
        <w:rPr>
          <w:lang w:val="sw_KE" w:bidi="sw_KE"/>
        </w:rPr>
      </w:r>
      <w:r>
        <w:rPr>
          <w:lang w:val="sw_KE" w:bidi="sw_KE"/>
        </w:rPr>
        <w:t>Mwanga: uhusika huu unapaswa kuigizwa na mtu yule yule ambaye anaigiza "Neno."</w:t>
      </w:r>
    </w:p>
    <w:p>
      <w:pPr>
        <w:pStyle w:val="ListBullet"/>
        <w:spacing w:line="240" w:lineRule="auto"/>
        <w:ind w:left="720"/>
      </w:pPr>
      <w:r>
        <w:rPr>
          <w:lang w:val="sw_KE" w:bidi="sw_KE"/>
        </w:rPr>
      </w:r>
      <w:r>
        <w:rPr>
          <w:lang w:val="sw_KE" w:bidi="sw_KE"/>
        </w:rPr>
        <w:t>Giza: mwanga na giza si watu hasa, lakini Yohana anazungumza kuvihusu kana kwamba ni watu, na itakusaidia ukiviona kama wahusika.</w:t>
      </w:r>
    </w:p>
    <w:p>
      <w:pPr/>
      <w:r>
        <w:rPr>
          <w:lang w:val="sw_KE" w:bidi="sw_KE"/>
        </w:rPr>
      </w:r>
      <w:r>
        <w:rPr>
          <w:lang w:val="sw_KE" w:bidi="sw_KE"/>
        </w:rPr>
        <w:t>Kwanza, igiza hadithi bila kusitisha. Kueni makini kwa mazungumzo, mtiririko, mstari wa hadithi na mpangilio wa matukio ya simulizi hili. Hakikisheni hamuachi kuigiza sehemu ngumu au muhimu za simulizi hili. Saidianeni kukumbushana kila sehemu ya hadithi hii.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hii kwa mara ya pili. Katika nyakati fulani za igizo, sitisha igizo na muulize yule anayeigiza mhusika, "Unahisi nini au unafikiria nini?" Muigizaji anayeigiza wahusika hao anapaswa kueleza hisia au mawazo yake iwapo angekuwa mhusika huyo. Kisha anzisha tena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Mhusika Yohana anasimulia sehemu hii. Anapokuwa anasimulia, watu wengine wanaweza kuiigiza.</w:t>
      </w:r>
    </w:p>
    <w:p>
      <w:pPr/>
      <w:r>
        <w:rPr>
          <w:lang w:val="sw_KE" w:bidi="sw_KE"/>
        </w:rPr>
      </w:r>
      <w:r>
        <w:rPr>
          <w:lang w:val="sw_KE" w:bidi="sw_KE"/>
        </w:rPr>
        <w:t>Mtu ambaye ni "Neno" anaweza kuwa ameshika Biblia.</w:t>
      </w:r>
    </w:p>
    <w:p>
      <w:pPr/>
      <w:r>
        <w:rPr>
          <w:lang w:val="sw_KE" w:bidi="sw_KE"/>
        </w:rPr>
      </w:r>
      <w:r>
        <w:rPr>
          <w:lang w:val="sw_KE" w:bidi="sw_KE"/>
        </w:rPr>
        <w:t>Pata njia ya kuigiza kwamba "Neno" lilikuwa pale tangu mwanzo—kabla ya hata kuwe na uumbaji. Baada ya hapo, mtu ambaye ni "Neno" pengine anaweza kusimama karibu na Mungu ili kuonyesha kwamba "Neno" alikuwa na Mungu, na kisha "Neno" na Mungu wangeweza kukumbatiana, ili kuonyesha kwamba "Neno" alikuwa Mungu.</w:t>
      </w:r>
    </w:p>
    <w:p>
      <w:pPr/>
      <w:r>
        <w:rPr>
          <w:lang w:val="sw_KE" w:bidi="sw_KE"/>
        </w:rPr>
      </w:r>
      <w:r>
        <w:rPr>
          <w:lang w:val="sw_KE" w:bidi="sw_KE"/>
        </w:rPr>
        <w:t>Igiza kwamba Mungu anaumba kila kitu kupitia "Neno." Pengine wanaweza kusimama kwa kushikana mikono, wakati "Neno" linaigiza kuumba ulimwengu, kwa kuzungumza tu. Au, Mungu anaweza kuwa akizungumza na "Neno," na kisha "Neno" likafanya kile Mungu amesema.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Mungu na Neno, "Mnahisi vipi?" Unaweza kusikia vitu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kwamba "Neno" linawapa watu maisha.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Neno, "Unahisi vipi?" Unaweza kusikia vitu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kwamba wakati watu wamepata maisha, wanapata mwanga. Mtu aliyecheza Neno anaweza kuwasha mwanga halisi.</w:t>
      </w:r>
    </w:p>
    <w:p>
      <w:pPr/>
      <w:r>
        <w:rPr>
          <w:lang w:val="sw_KE" w:bidi="sw_KE"/>
        </w:rPr>
      </w:r>
      <w:r>
        <w:rPr>
          <w:lang w:val="sw_KE" w:bidi="sw_KE"/>
        </w:rPr>
        <w:t>Ingekuwa vizuri ikiwa ungeweza kuigiza hadithi, au sehemu hii ya hadithi, mahali penye giza, ili kuwe na tofauti kubwa wakati mwanga unapowashwa. Neno na Mungu wako chumbani na watu, lakini watu hawawezi kuwaona mradi mwanga umezimwa. Lakini mwanga unapowaka, watu wanaweza kumwona Mungu!</w:t>
      </w:r>
    </w:p>
    <w:p>
      <w:pPr/>
      <w:r>
        <w:rPr>
          <w:lang w:val="sw_KE" w:bidi="sw_KE"/>
        </w:rPr>
      </w:r>
      <w:r>
        <w:rPr>
          <w:lang w:val="sw_KE" w:bidi="sw_KE"/>
        </w:rPr>
        <w:t>Ikiwa huwezi kuifanya iwe giza, pengine unaweza kuweka kitu kati ya watu na Mungu, ili Mungu asionekane, na kukiondoa hicho wakati mwanga unapokuja.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watu, "Mnahisi vipi?" Unaweza kusikia vitu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giza linalojaribu kuzima mwanga! Pengine watu wanaoigiza wahusika wa "giza" na "mwanga" wanaweza kuwa na mapambano ya kujifanya, lakini "giza" litapoteza mapambano hayo!</w:t>
      </w:r>
    </w:p>
    <w:p>
      <w:pPr/>
      <w:r>
        <w:rPr>
          <w:lang w:val="sw_KE" w:bidi="sw_KE"/>
        </w:rPr>
      </w:r>
      <w:r>
        <w:rPr>
          <w:lang w:val="sw_KE" w:bidi="sw_KE"/>
        </w:rPr>
        <w:t>Ikiwa unataka, unaweza kuigiza tena tamthilia hiyo.</w:t>
      </w:r>
      <w:r>
        <w:rPr>
          <w:lang w:val="sw_KE" w:bidi="sw_KE"/>
        </w:rPr>
      </w:r>
    </w:p>
    <w:p>
      <w:pPr>
        <w:pStyle w:val="Heading3"/>
      </w:pPr>
      <w:r>
        <w:rPr>
          <w:lang w:val="sw_KE" w:bidi="sw_KE"/>
        </w:rPr>
        <w:t>Kujaza Mapengo</w:t>
      </w:r>
    </w:p>
    <w:p>
      <w:pPr/>
      <w:r>
        <w:rPr>
          <w:lang w:val="sw_KE" w:bidi="sw_KE"/>
        </w:rPr>
      </w:r>
      <w:r>
        <w:rPr>
          <w:lang w:val="sw_KE" w:bidi="sw_KE"/>
        </w:rPr>
        <w:t>Sikiliza toleo la sauti la Yohana 1:1–5 katika tafsiri rahisi zaidi kuelewa.</w:t>
      </w:r>
    </w:p>
    <w:p>
      <w:pPr/>
      <w:r>
        <w:rPr>
          <w:lang w:val="sw_KE" w:bidi="sw_KE"/>
        </w:rPr>
      </w:r>
      <w:r>
        <w:rPr>
          <w:lang w:val="sw_KE" w:bidi="sw_KE"/>
        </w:rPr>
        <w:t>Katika hatua hii kikundi kitajadili maneno muhimu na istilahi zilizomo katika simulizi hii.</w:t>
      </w:r>
    </w:p>
    <w:p>
      <w:pPr/>
      <w:r>
        <w:rPr>
          <w:lang w:val="sw_KE" w:bidi="sw_KE"/>
        </w:rPr>
      </w:r>
      <w:r>
        <w:rPr>
          <w:lang w:val="sw_KE" w:bidi="sw_KE"/>
        </w:rPr>
        <w:t>Yohana anaanza hadithi yake kuhusu Yesu kwa maneno yale yale ambayo kitabu cha Mwanzo kinaanza kusimulia kuhusu uumbaji: "mwanzoni." Ikiwa tayari umetafsiri kitabu cha Mwanzo, unapaswa kutumia maneno yale uliyofanya hapo.</w:t>
      </w:r>
    </w:p>
    <w:p>
      <w:pPr/>
      <w:r>
        <w:rPr>
          <w:lang w:val="sw_KE" w:bidi="sw_KE"/>
        </w:rPr>
      </w:r>
      <w:r>
        <w:rPr>
          <w:b/>
          <w:lang w:val="sw_KE" w:bidi="sw_KE"/>
        </w:rPr>
        <w:t>Neno</w:t>
      </w:r>
      <w:r>
        <w:rPr>
          <w:lang w:val="sw_KE" w:bidi="sw_KE"/>
        </w:rPr>
        <w:t xml:space="preserve"> si neno gumu kulitafsiri, lakini Yohana analitumia kwa njia isiyo ya kawaida. Kumbuka kwamba Yohana anatumia neno hili kama njia ya kuzungumza kuhusu Yesu. Anamwita Yesu "Neno," jambo ambalo linamaanisha kwamba Mungu anazungumza na watu kupitia Yesu na kwamba watu wanaweza kumjua Mungu kupitia Yesu.</w:t>
      </w:r>
    </w:p>
    <w:p>
      <w:pPr/>
      <w:r>
        <w:rPr>
          <w:lang w:val="sw_KE" w:bidi="sw_KE"/>
        </w:rPr>
      </w:r>
      <w:r>
        <w:rPr>
          <w:lang w:val="sw_KE" w:bidi="sw_KE"/>
        </w:rPr>
        <w:t>Wakati unasimulia hadithi unaweza kutaka kusitisha kidogo kabla ya kutamka "Neno," au kulisema kwa nguvu zaidi, ili litofautiane na sehemu iliyobaki ya sentensi. Wasikilizaji wako watahitaji kuelewa kwamba neno hili lina maana maalum hapa, na kwamba Yohana analimaanisha kama mtu.</w:t>
      </w:r>
    </w:p>
    <w:p>
      <w:pPr/>
      <w:r>
        <w:rPr>
          <w:lang w:val="sw_KE" w:bidi="sw_KE"/>
        </w:rPr>
      </w:r>
      <w:r>
        <w:rPr>
          <w:lang w:val="sw_KE" w:bidi="sw_KE"/>
        </w:rPr>
        <w:t>Tumia neno lile lile kwa ajili ya "Neno" ambalo ulilotumia katika misemo kama "neno la Mungu."</w:t>
      </w:r>
    </w:p>
    <w:p>
      <w:pPr/>
      <w:r>
        <w:rPr>
          <w:lang w:val="sw_KE" w:bidi="sw_KE"/>
        </w:rPr>
      </w:r>
      <w:r>
        <w:rPr>
          <w:lang w:val="sw_KE" w:bidi="sw_KE"/>
        </w:rPr>
        <w:t>"Neno la Mungu" linamaanisha ujumbe ambao Mungu ametoa kwa watu. Mungu anazungumza na watu wake kupitia matendo yake na kupitia maneno yake. Kwa hivyo watu mara nyingi wanaiita Biblia "neno la Mungu," kwa sababu kupitia Biblia tunaweza kujua kile Mungu amefanya na kusema. Yesu anaitwa "Neno" kwa sababu Mungu anazungumza nasi kupitia Yesu. Yesu ni ujumbe muhimu zaidi ambao Mungu ametupa.</w:t>
      </w:r>
    </w:p>
    <w:p>
      <w:pPr/>
      <w:r>
        <w:rPr>
          <w:lang w:val="sw_KE" w:bidi="sw_KE"/>
        </w:rPr>
      </w:r>
      <w:r>
        <w:rPr>
          <w:lang w:val="sw_KE" w:bidi="sw_KE"/>
        </w:rPr>
        <w:t xml:space="preserve">Sitisha hapa na mjadili ni neno gani mtakalotumia kwa ajili ya "Neno." Tafuta </w:t>
      </w:r>
      <w:r>
        <w:rPr>
          <w:lang w:val="sw_KE" w:bidi="sw_KE"/>
        </w:rPr>
        <w:t>neno la Mungu</w:t>
      </w:r>
      <w:r>
        <w:rPr>
          <w:lang w:val="sw_KE" w:bidi="sw_KE"/>
        </w:rPr>
        <w:t xml:space="preserve"> katika Faharasa Kuu. Sitisha sauti hii hapa.</w:t>
      </w:r>
      <w:r>
        <w:rPr>
          <w:lang w:val="sw_KE" w:bidi="sw_KE"/>
        </w:rPr>
      </w:r>
    </w:p>
    <w:p>
      <w:pPr>
        <w:pStyle w:val="Heading3"/>
      </w:pPr>
      <w:r>
        <w:rPr>
          <w:lang w:val="sw_KE" w:bidi="sw_KE"/>
        </w:rPr>
        <w:t>Kunena Neno</w:t>
      </w:r>
    </w:p>
    <w:p>
      <w:pPr/>
      <w:r>
        <w:rPr>
          <w:lang w:val="sw_KE" w:bidi="sw_KE"/>
        </w:rPr>
      </w:r>
      <w:r>
        <w:rPr>
          <w:lang w:val="sw_KE" w:bidi="sw_KE"/>
        </w:rPr>
        <w:t>Sikiliza toleo la sauti la Yohana 1:1–5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kurekebishana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1:6–18</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1:6–18 na muiweke mioyoni mwenu.</w:t>
      </w:r>
    </w:p>
    <w:p>
      <w:pPr/>
      <w:r>
        <w:rPr>
          <w:lang w:val="sw_KE" w:bidi="sw_KE"/>
        </w:rPr>
      </w:r>
      <w:r>
        <w:rPr>
          <w:lang w:val="sw_KE" w:bidi="sw_KE"/>
        </w:rPr>
        <w:t>Sikiliza toleo la sauti la Yohana 1:6–18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usichoelewa?</w:t>
      </w:r>
    </w:p>
    <w:p>
      <w:pPr>
        <w:pStyle w:val="ListBullet"/>
        <w:spacing w:line="240" w:lineRule="auto"/>
        <w:ind w:left="720"/>
      </w:pPr>
      <w:r>
        <w:rPr>
          <w:lang w:val="sw_KE" w:bidi="sw_KE"/>
        </w:rPr>
      </w:r>
      <w:r>
        <w:rPr>
          <w:lang w:val="sw_KE" w:bidi="sw_KE"/>
        </w:rPr>
        <w:t>Simulizi hii inatuambia nini kuhusu Mungu, na kuhusu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1:6–18 katika tafsiri rahisi zaidi kuelewa.</w:t>
      </w:r>
    </w:p>
    <w:p>
      <w:pPr/>
      <w:r>
        <w:rPr>
          <w:lang w:val="sw_KE" w:bidi="sw_KE"/>
        </w:rPr>
      </w:r>
      <w:r>
        <w:rPr>
          <w:lang w:val="sw_KE" w:bidi="sw_KE"/>
        </w:rPr>
        <w:t xml:space="preserve">Katika hadithi ya awali, Yohana, mwandishi wa kitabu, aliwaambia watu kuhusu mtu anayeitwa "Neno" ambaye </w:t>
      </w:r>
      <w:r>
        <w:rPr>
          <w:b/>
          <w:lang w:val="sw_KE" w:bidi="sw_KE"/>
        </w:rPr>
        <w:t>alikuwa</w:t>
      </w:r>
      <w:r>
        <w:rPr>
          <w:lang w:val="sw_KE" w:bidi="sw_KE"/>
        </w:rPr>
        <w:t xml:space="preserve"> na Mungu, na ambaye </w:t>
      </w:r>
      <w:r>
        <w:rPr>
          <w:b/>
          <w:lang w:val="sw_KE" w:bidi="sw_KE"/>
        </w:rPr>
        <w:t>alikuwa</w:t>
      </w:r>
      <w:r>
        <w:rPr>
          <w:lang w:val="sw_KE" w:bidi="sw_KE"/>
        </w:rPr>
        <w:t xml:space="preserve"> Mungu. Bado hakuwaambia wasikilizaji wake mtu huyu alikuwa nani.</w:t>
      </w:r>
    </w:p>
    <w:p>
      <w:pPr/>
      <w:r>
        <w:rPr>
          <w:lang w:val="sw_KE" w:bidi="sw_KE"/>
        </w:rPr>
      </w:r>
      <w:r>
        <w:rPr>
          <w:lang w:val="sw_KE" w:bidi="sw_KE"/>
        </w:rPr>
        <w:t>Sasa mwandishi anaanza kutuambia kuhusu mtu maalum anayeitwa Yohana. Huyu si mtu yule yule kama mwandishi wa kitabu, bali ni mtu mwingine mwenye jina lile lile. Mungu alikuwa amemtuma mtu huyu. Baadaye tutagundua kwamba huyu ni Yohana Mbatizaji, ambaye tunamjua kutoka katika vitabu vingine vya Biblia pia.</w:t>
      </w:r>
    </w:p>
    <w:p>
      <w:pPr/>
      <w:r>
        <w:rPr>
          <w:lang w:val="sw_KE" w:bidi="sw_KE"/>
        </w:rPr>
      </w:r>
      <w:r>
        <w:rPr>
          <w:lang w:val="sw_KE" w:bidi="sw_KE"/>
        </w:rPr>
        <w:t xml:space="preserve">Watu wanaweza kufikiria kwamba Yohana huyu ni "Neno," lakini mwandishi anatuambia mara moja kwamba sivyo. Anasema kwamba Yohana hakuwa nuru. Hii ina maana kwamba Yohana si mtu ambaye atatoa mwanga kwa watu ili waweze kumjua Mungu. Yohana aliwaambia </w:t>
      </w:r>
      <w:r>
        <w:rPr>
          <w:b/>
          <w:lang w:val="sw_KE" w:bidi="sw_KE"/>
        </w:rPr>
        <w:t>tu</w:t>
      </w:r>
      <w:r>
        <w:rPr>
          <w:lang w:val="sw_KE" w:bidi="sw_KE"/>
        </w:rPr>
        <w:t xml:space="preserve"> watu kuhusu mtu huyo.</w:t>
      </w:r>
    </w:p>
    <w:p>
      <w:pPr/>
      <w:r>
        <w:rPr>
          <w:lang w:val="sw_KE" w:bidi="sw_KE"/>
        </w:rPr>
      </w:r>
      <w:r>
        <w:rPr>
          <w:lang w:val="sw_KE" w:bidi="sw_KE"/>
        </w:rPr>
        <w:t>Mwandishi anasema kwamba Yohana alikuwa akishuhudia kuhusu mwanga. Kushuhudia kunamaanisha kwamba unasimulia kuhusu kitu ambacho umeona mwenyewe, na kwamba unajua ni kweli kabisa.</w:t>
      </w:r>
    </w:p>
    <w:p>
      <w:pPr/>
      <w:r>
        <w:rPr>
          <w:lang w:val="sw_KE" w:bidi="sw_KE"/>
        </w:rPr>
      </w:r>
      <w:r>
        <w:rPr>
          <w:lang w:val="sw_KE" w:bidi="sw_KE"/>
        </w:rPr>
        <w:t xml:space="preserve">Yohana aliwaambia watu kuhusu mtu, na </w:t>
      </w:r>
      <w:r>
        <w:rPr>
          <w:b/>
          <w:lang w:val="sw_KE" w:bidi="sw_KE"/>
        </w:rPr>
        <w:t>mtu huyo</w:t>
      </w:r>
      <w:r>
        <w:rPr>
          <w:lang w:val="sw_KE" w:bidi="sw_KE"/>
        </w:rPr>
        <w:t xml:space="preserve"> ni yule ambaye anatoa mwanga. Mtu huyo ndiye nuru halisi, au nuru ya kweli. Watu wanaweza kutumia taa na mishumaa ili kupata mwanga, lakini mtu huyo ndiye pekee ambaye anaweza kuondoa giza ili watu waweze kumjua Mungu. Yeye ni mwanga halisi. Alikuja ulimwenguni ili kila mtu aweze kuona mwanga wake.</w:t>
      </w:r>
    </w:p>
    <w:p>
      <w:pPr/>
      <w:r>
        <w:rPr>
          <w:lang w:val="sw_KE" w:bidi="sw_KE"/>
        </w:rPr>
      </w:r>
      <w:r>
        <w:rPr>
          <w:lang w:val="sw_KE" w:bidi="sw_KE"/>
        </w:rPr>
        <w:t>Mtu ambaye Yohana Mbatizaji alikuwa akimzungumzia alikuwa Yesu, lakini mwandishi wa kitabu bado hatupi jina lake. Anaendelea kuzungumza kuhusu mwanga kana kwamba ni mtu. Mwandishi anasema kwamba huyu "mtu wa nuru" alikuwa duniani. Dunia inamaanisha mahali ambapo watu wanaishi, tofauti na mbinguni, ambapo Mungu anaishi. Kwa hivyo mwandishi anamaanisha kwamba huyu "Mtu wa Mwanga" alikuja duniani.</w:t>
      </w:r>
    </w:p>
    <w:p>
      <w:pPr/>
      <w:r>
        <w:rPr>
          <w:lang w:val="sw_KE" w:bidi="sw_KE"/>
        </w:rPr>
      </w:r>
      <w:r>
        <w:rPr>
          <w:lang w:val="sw_KE" w:bidi="sw_KE"/>
        </w:rPr>
        <w:t>Huyu "Mtu wa Nuru" alikuwa ameumba dunia yote. Awali mwandishi alikuwa ametuambia kwamba huyo "Neno-mtu" alikuwa ameumba ulimwengu. Kwa hivyo tunajua kwamba "Mtu wa Mwanga" na "Mtu wa Neno" ni mtu yule yule.</w:t>
      </w:r>
    </w:p>
    <w:p>
      <w:pPr/>
      <w:r>
        <w:rPr>
          <w:lang w:val="sw_KE" w:bidi="sw_KE"/>
        </w:rPr>
      </w:r>
      <w:r>
        <w:rPr>
          <w:lang w:val="sw_KE" w:bidi="sw_KE"/>
        </w:rPr>
        <w:t>Kwa sababu "Mtu wa Nuru" aliumba ulimwengu wote, ungetarajia kwamba watu aliowaumba wangemtambua. Lakini watu hawakufanya hivyo! Watu hawakutambua kwamba huyu "Mtu Mwanga" alikuwa Mungu.</w:t>
      </w:r>
    </w:p>
    <w:p>
      <w:pPr/>
      <w:r>
        <w:rPr>
          <w:lang w:val="sw_KE" w:bidi="sw_KE"/>
        </w:rPr>
      </w:r>
      <w:r>
        <w:rPr>
          <w:lang w:val="sw_KE" w:bidi="sw_KE"/>
        </w:rPr>
        <w:t>Inaweza pia kumaanisha kwamba watu hawakumkubali "Mtu wa Nuru"; kwamba hawakutaka kumtii.</w:t>
      </w:r>
    </w:p>
    <w:p>
      <w:pPr/>
      <w:r>
        <w:rPr>
          <w:lang w:val="sw_KE" w:bidi="sw_KE"/>
        </w:rPr>
      </w:r>
      <w:r>
        <w:rPr>
          <w:lang w:val="sw_KE" w:bidi="sw_KE"/>
        </w:rPr>
        <w:t>Huyu "Mtu wa Nuru" hata alienda mahali pake mwenyewe, au nchi. Hii ina maana alikwenda kwa watu wa Israeli. Waisraeli, au Wayahudi kama wanavyoitwa pia, walikuwa watu maalum wa Mungu. Lakini hata watu hawa hawakukubali kwamba huyu "Mtu Mwanga" alikuwa Mungu.</w:t>
      </w:r>
    </w:p>
    <w:p>
      <w:pPr/>
      <w:r>
        <w:rPr>
          <w:lang w:val="sw_KE" w:bidi="sw_KE"/>
        </w:rPr>
      </w:r>
      <w:r>
        <w:rPr>
          <w:lang w:val="sw_KE" w:bidi="sw_KE"/>
        </w:rPr>
        <w:t>Yohana, mwandishi wa kitabu, anatoa hapa muhtasari wa kile atakachosema katika kitabu chake. Katika kitabu chake, atasimulia hadithi ya Yesu ambaye ni huyu "mtu Nuru," na ambaye ni "mtu Neno." Na tayari anawaambia wasikilizaji wake kwamba watu wengi hawangemwamini Yesu.</w:t>
      </w:r>
    </w:p>
    <w:p>
      <w:pPr/>
      <w:r>
        <w:rPr>
          <w:lang w:val="sw_KE" w:bidi="sw_KE"/>
        </w:rPr>
      </w:r>
      <w:r>
        <w:rPr>
          <w:lang w:val="sw_KE" w:bidi="sw_KE"/>
        </w:rPr>
        <w:t>Lakini baadhi ya watu wangemkubali huyu "Mtu wa Nuru," amwambia Yohana mwandishi. Wataliamini jina lake. Kuamini jina la mtu ilikuwa njia ya Kiyahudi ya kusema kwamba unamwamini mtu huyo. Watu hawa ambao walimwamini "Mtu wa Nuru" wamekuwa watoto wa Mungu. Mungu aliwaruhusu, au kuwafanya kuwa watoto wake. Ilikuwa kana kwamba watu hawa walizaliwa mara nyingine tena. Lakini si katika njia ile ile ya asili ambavyo kila mwanadamu huzaliwa. Hii ilikuwa aina tofauti ya kuzaliwa, kuzaliwa kwa kiroho.</w:t>
      </w:r>
    </w:p>
    <w:p>
      <w:pPr/>
      <w:r>
        <w:rPr>
          <w:lang w:val="sw_KE" w:bidi="sw_KE"/>
        </w:rPr>
      </w:r>
      <w:r>
        <w:rPr>
          <w:lang w:val="sw_KE" w:bidi="sw_KE"/>
        </w:rPr>
        <w:t>Baada ya hili, Yohana mwandishi anarudi kuzungumza kuhusu Neno. Anawaambia wasikilizaji wake kwamba Neno likawa mwanadamu. Tayari tulikuwa tumejifunza kwamba Neno lilikuwa Mungu. Sasa tunajifunza kwamba Neno pia akawa binadamu. Na huyu Neno, aliyekuwa Mungu na mwanadamu, aliishi kati ya watu wa Israeli. Neno lilikuja kutoka kwa Baba, likimaanisha kutoka kwa Mungu. Neno huyu alikuwa Mwana wa pekee wa Baba.</w:t>
      </w:r>
    </w:p>
    <w:p>
      <w:pPr/>
      <w:r>
        <w:rPr>
          <w:lang w:val="sw_KE" w:bidi="sw_KE"/>
        </w:rPr>
      </w:r>
      <w:r>
        <w:rPr>
          <w:lang w:val="sw_KE" w:bidi="sw_KE"/>
        </w:rPr>
        <w:t>Mtu huyu wa Neno aliwapenda watu sana, ingawa hawakustahili hili.</w:t>
      </w:r>
    </w:p>
    <w:p>
      <w:pPr/>
      <w:r>
        <w:rPr>
          <w:lang w:val="sw_KE" w:bidi="sw_KE"/>
        </w:rPr>
      </w:r>
      <w:r>
        <w:rPr>
          <w:lang w:val="sw_KE" w:bidi="sw_KE"/>
        </w:rPr>
        <w:t>Sitisha hapa na mjadili swali hili kama kikundi: Je, unaweza kusimulia hadithi kuhusu mtu mwovu ambaye alipokea zawadi nzuri ambayo hakustahili? Sitisha sauti hii hapa.</w:t>
      </w:r>
    </w:p>
    <w:p>
      <w:pPr/>
      <w:r>
        <w:rPr>
          <w:lang w:val="sw_KE" w:bidi="sw_KE"/>
        </w:rPr>
      </w:r>
      <w:r>
        <w:rPr>
          <w:lang w:val="sw_KE" w:bidi="sw_KE"/>
        </w:rPr>
        <w:t>Kila kitu ambacho huyu mtu wa Neno alisema au alifanya kilikuwa kweli. Yohana mwandishi anasema kwamba yeye, na watu wengine ambao walikuwa wakiishi wakati wake, wameona utukufu wa mtu huyu wa Neno. Waliona jinsi Neno hili lilikuwa kubwa na lenye nguvu!</w:t>
      </w:r>
    </w:p>
    <w:p>
      <w:pPr/>
      <w:r>
        <w:rPr>
          <w:lang w:val="sw_KE" w:bidi="sw_KE"/>
        </w:rPr>
      </w:r>
      <w:r>
        <w:rPr>
          <w:lang w:val="sw_KE" w:bidi="sw_KE"/>
        </w:rPr>
        <w:t>Kisha Yohana mwandishi anatuambia kidogo zaidi kuhusu Yohana mwingine, Yohana Mbatizaji. Anasema hivyo kwa ufupi sana; baadaye atatupa maelezo zaidi. Sasa, anasema tu kwamba wakati mmoja Yohana Mbatizaji alikuwa akimwonyesha mtu na kuwapigia kelele watu: "Huyu ndiye yule mtu niliyekuwa nikimzungumzia! Huyu ndiye yule mtu niliyesema angekuja baada yangu." Inaonekana kwamba Yohana Mbatizaji alikuwa amewaambia watu mapema: "Mtu anakuja ambaye ni muhimu zaidi kuliko mimi. Alikuwepo kwa muda mrefu kabla yangu!" Na sasa Yohana Mbatizaji anawaambia watu kwamba "mtu huyu" ni yule! Tunajua kwamba Yohana Mbatizaji alikuwa akimwonyesha Yesu wakati alisema hivyo, lakini Yohana mwandishi bado hatupi jina la Yesu.</w:t>
      </w:r>
    </w:p>
    <w:p>
      <w:pPr/>
      <w:r>
        <w:rPr>
          <w:lang w:val="sw_KE" w:bidi="sw_KE"/>
        </w:rPr>
      </w:r>
      <w:r>
        <w:rPr>
          <w:lang w:val="sw_KE" w:bidi="sw_KE"/>
        </w:rPr>
        <w:t>Yohana mwandishi kisha anaendelea kuzungumza na wasikilizaji wake. Anasema kwamba Neno alitupa sote baraka nyingi sana za upendo, au zawadi. Hatustahili zawadi hizi, lakini alizitoa kwa sababu yeye ni mkarimu sana. Kwanza, Mungu alikuwa amewapa watu amri zake kupitia Musa. Mose alikuwa mtu ambaye aliishi miaka mingi uliopita. Mose aliwaambia watu wa Israeli mambo mengi sana ambayo Mungu alitaka wafanye. Waisraeli walipaswa kutii amri hizi ili waweze kuwa watu maalum wa Mungu na kuwa na urafiki na Mungu. Hii ilikuwa zawadi kutoka kwa Mungu. Lakini sasa Mungu ametoa hata zawadi zaidi!</w:t>
      </w:r>
    </w:p>
    <w:p>
      <w:pPr/>
      <w:r>
        <w:rPr>
          <w:lang w:val="sw_KE" w:bidi="sw_KE"/>
        </w:rPr>
      </w:r>
      <w:r>
        <w:rPr>
          <w:lang w:val="sw_KE" w:bidi="sw_KE"/>
        </w:rPr>
        <w:t>Sasa Mungu ametoa zawadi za neema na ukweli. Hapa, hatimaye, mwandishi anatupa jina la Yesu! Na mara moja anampa Yesu cheo cha Kristo, au Masihi: mfalme maalum na Mwokozi ambaye Waisraeli walikuwa wakimsubiri. Yesu Masihi aliwaonyesha watu jinsi Mungu alivyokuwa mzuri na mkarimu kwa watu ambao hawakustahili. Aliwaonyesha watu kwamba kila kitu ambacho Mungu alisema na alichofanya kilikuwa kweli.</w:t>
      </w:r>
    </w:p>
    <w:p>
      <w:pPr/>
      <w:r>
        <w:rPr>
          <w:lang w:val="sw_KE" w:bidi="sw_KE"/>
        </w:rPr>
      </w:r>
      <w:r>
        <w:rPr>
          <w:lang w:val="sw_KE" w:bidi="sw_KE"/>
        </w:rPr>
        <w:t>Na Yesu aliwaonyesha watu jinsi Mungu alivyo. Haiwezekani kwa mtu yeyote binadamu kumwona Mungu. Lakini Yesu ni tofauti na wanadamu wengine, kwa sababu yeye mwenyewe pia ni Mungu! Amemwona Mungu! Yuko karibu na Mungu kama mwana alivyo kwa baba yake. Baba anamkumbatia mwana wake kwa kumzungushia mikono yake. Hivi ndivyo Yesu alivyo karibu na Mungu. Na kwa sababu Yesu amemwona Mungu, anaweza kutuambia kila kitu kuhusu Mungu!</w:t>
      </w:r>
    </w:p>
    <w:p>
      <w:pPr/>
      <w:r>
        <w:rPr>
          <w:lang w:val="sw_KE" w:bidi="sw_KE"/>
        </w:rPr>
      </w:r>
      <w:r>
        <w:rPr>
          <w:lang w:val="sw_KE" w:bidi="sw_KE"/>
        </w:rPr>
        <w:t>Sitisha hapa na mjadili swali hili kama kikundi: Tafadhali simulia hadithi kuhusu baba na mwana ambao walipendana sana. Sitisha sauti hii hapa.</w:t>
      </w:r>
    </w:p>
    <w:p>
      <w:pPr/>
      <w:r>
        <w:rPr>
          <w:lang w:val="sw_KE" w:bidi="sw_KE"/>
        </w:rPr>
      </w:r>
      <w:r>
        <w:rPr>
          <w:lang w:val="sw_KE" w:bidi="sw_KE"/>
        </w:rPr>
        <w:t>Yohana mwandishi sasa amemtambulisha Yesu kwa wasikilizaji wake kama mfalme maalum na Mwokozi, Mwana wa Mungu, Neno, na mwanga kwa watu ili watu waweze kumjua Mungu. Sasa yuko karibu tayari kuanza kusimulia hadithi kuhusu Yesu. Tutaangalia hilo katika fungu linalofuata.</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1:6–18 katika tafsiri rahisi zaidi kuelewa.</w:t>
      </w:r>
    </w:p>
    <w:p>
      <w:pPr/>
      <w:r>
        <w:rPr>
          <w:lang w:val="sw_KE" w:bidi="sw_KE"/>
        </w:rPr>
      </w:r>
      <w:r>
        <w:rPr>
          <w:lang w:val="sw_KE" w:bidi="sw_KE"/>
        </w:rPr>
        <w:t>Katika hatua hii, kikundi kitafafanua matukio, wahusika na mpangilio wa kifungu hiki. Kisha kikundi kitawazia kifungu hiki.</w:t>
      </w:r>
    </w:p>
    <w:p>
      <w:pPr/>
      <w:r>
        <w:rPr>
          <w:lang w:val="sw_KE" w:bidi="sw_KE"/>
        </w:rPr>
      </w:r>
      <w:r>
        <w:rPr>
          <w:lang w:val="sw_KE" w:bidi="sw_KE"/>
        </w:rPr>
        <w:t>Hadithi hii ina matukio 4.</w:t>
      </w:r>
    </w:p>
    <w:p>
      <w:pPr/>
      <w:r>
        <w:rPr>
          <w:lang w:val="sw_KE" w:bidi="sw_KE"/>
        </w:rPr>
      </w:r>
      <w:r>
        <w:rPr>
          <w:b/>
          <w:lang w:val="sw_KE" w:bidi="sw_KE"/>
        </w:rPr>
        <w:t>Katika tukio la kwanza:</w:t>
      </w:r>
      <w:r>
        <w:rPr>
          <w:lang w:val="sw_KE" w:bidi="sw_KE"/>
        </w:rPr>
        <w:t xml:space="preserve"> Mungu anamtuma mjumbe, Yohana Mbatizaji, ili kuelezea kuhusu nuru.</w:t>
      </w:r>
    </w:p>
    <w:p>
      <w:pPr/>
      <w:r>
        <w:rPr>
          <w:lang w:val="sw_KE" w:bidi="sw_KE"/>
        </w:rPr>
      </w:r>
      <w:r>
        <w:rPr>
          <w:b/>
          <w:lang w:val="sw_KE" w:bidi="sw_KE"/>
        </w:rPr>
        <w:t>Katika tukio la pili:</w:t>
      </w:r>
      <w:r>
        <w:rPr>
          <w:lang w:val="sw_KE" w:bidi="sw_KE"/>
        </w:rPr>
        <w:t xml:space="preserve"> Yohana mwandishi anatuambia zaidi kuhusu "Neno." Anasimulia kuhusu kitu ambacho kilitokea siku za nyuma. Huu ni muhtasari wa mambo ambayo Yohana atayazungumzia katika sehemu iliyobaki ya kitabu chake.</w:t>
      </w:r>
    </w:p>
    <w:p>
      <w:pPr/>
      <w:r>
        <w:rPr>
          <w:lang w:val="sw_KE" w:bidi="sw_KE"/>
        </w:rPr>
      </w:r>
      <w:r>
        <w:rPr>
          <w:b/>
          <w:lang w:val="sw_KE" w:bidi="sw_KE"/>
        </w:rPr>
        <w:t>Katika tukio la tatu:</w:t>
      </w:r>
      <w:r>
        <w:rPr>
          <w:lang w:val="sw_KE" w:bidi="sw_KE"/>
        </w:rPr>
        <w:t xml:space="preserve"> Yohana Mbatizaji anaonyesha ni nani aliyekuwa akimzungumzia.</w:t>
      </w:r>
    </w:p>
    <w:p>
      <w:pPr/>
      <w:r>
        <w:rPr>
          <w:lang w:val="sw_KE" w:bidi="sw_KE"/>
        </w:rPr>
      </w:r>
      <w:r>
        <w:rPr>
          <w:b/>
          <w:lang w:val="sw_KE" w:bidi="sw_KE"/>
        </w:rPr>
        <w:t>Katika tukio la nne:</w:t>
      </w:r>
      <w:r>
        <w:rPr>
          <w:lang w:val="sw_KE" w:bidi="sw_KE"/>
        </w:rPr>
        <w:t xml:space="preserve"> Yohana mwandishi anatuambia kuhusu Yesu Masihi.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Yohana, mwandishi wa kitabu. Hayuko katika hadithi, lakini anasimulia hadithi na kwa simulizi hii inaweza kuwa na manufaa kumjumuisha kama mhusika.</w:t>
      </w:r>
    </w:p>
    <w:p>
      <w:pPr>
        <w:pStyle w:val="ListBullet"/>
        <w:spacing w:line="240" w:lineRule="auto"/>
        <w:ind w:left="720"/>
      </w:pPr>
      <w:r>
        <w:rPr>
          <w:lang w:val="sw_KE" w:bidi="sw_KE"/>
        </w:rPr>
      </w:r>
      <w:r>
        <w:rPr>
          <w:lang w:val="sw_KE" w:bidi="sw_KE"/>
        </w:rPr>
        <w:t>Yohana mbatizaji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Neno</w:t>
      </w:r>
    </w:p>
    <w:p>
      <w:pPr>
        <w:pStyle w:val="ListBullet"/>
        <w:spacing w:line="240" w:lineRule="auto"/>
        <w:ind w:left="720"/>
      </w:pPr>
      <w:r>
        <w:rPr>
          <w:lang w:val="sw_KE" w:bidi="sw_KE"/>
        </w:rPr>
      </w:r>
      <w:r>
        <w:rPr>
          <w:lang w:val="sw_KE" w:bidi="sw_KE"/>
        </w:rPr>
        <w:t>Mtu wa Mwanga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Watu ambao hawakumkubali Yesu</w:t>
      </w:r>
    </w:p>
    <w:p>
      <w:pPr>
        <w:pStyle w:val="ListBullet"/>
        <w:spacing w:line="240" w:lineRule="auto"/>
        <w:ind w:left="720"/>
      </w:pPr>
      <w:r>
        <w:rPr>
          <w:lang w:val="sw_KE" w:bidi="sw_KE"/>
        </w:rPr>
      </w:r>
      <w:r>
        <w:rPr>
          <w:lang w:val="sw_KE" w:bidi="sw_KE"/>
        </w:rPr>
        <w:t>Watu ambao walimkubali Yesu na ambao waligeuka watoto wa Mungu</w:t>
      </w:r>
    </w:p>
    <w:p>
      <w:pPr>
        <w:pStyle w:val="ListBullet"/>
        <w:spacing w:line="240" w:lineRule="auto"/>
        <w:ind w:left="720"/>
      </w:pPr>
      <w:r>
        <w:rPr>
          <w:lang w:val="sw_KE" w:bidi="sw_KE"/>
        </w:rPr>
      </w:r>
      <w:r>
        <w:rPr>
          <w:lang w:val="sw_KE" w:bidi="sw_KE"/>
        </w:rPr>
        <w:t>Mose</w:t>
      </w:r>
    </w:p>
    <w:p>
      <w:pPr/>
      <w:r>
        <w:rPr>
          <w:lang w:val="sw_KE" w:bidi="sw_KE"/>
        </w:rPr>
      </w:r>
      <w:r>
        <w:rPr>
          <w:lang w:val="sw_KE" w:bidi="sw_KE"/>
        </w:rPr>
        <w:t>Kama vile katika hadithi ya awali, unaweza kutaka kuwa na tochi au taa pamoja nawe. Inaweza kuwa na manufaa kuwa na taa moja kali sana, na taa kadhaa ndogo sana—kama viberiti au tochi inayokaribia kuzimika. Pia unaweza kwenda nje na kuliangalia jua ili kuwakilisha mwanga halisi, na kutumia tochi ndogo kuwakilisha mianga ambayo si mwanga halisi.</w:t>
      </w:r>
    </w:p>
    <w:p>
      <w:pPr/>
      <w:r>
        <w:rPr>
          <w:lang w:val="sw_KE" w:bidi="sw_KE"/>
        </w:rPr>
      </w:r>
      <w:r>
        <w:rPr>
          <w:lang w:val="sw_KE" w:bidi="sw_KE"/>
        </w:rPr>
        <w:t>Sitisha sauti na ukusanye vitu ambavyo unahitaji.</w:t>
      </w:r>
    </w:p>
    <w:p>
      <w:pPr/>
      <w:r>
        <w:rPr>
          <w:lang w:val="sw_KE" w:bidi="sw_KE"/>
        </w:rPr>
      </w:r>
      <w:r>
        <w:rPr>
          <w:lang w:val="sw_KE" w:bidi="sw_KE"/>
        </w:rPr>
        <w:t xml:space="preserve">Katika simulizi hii, wakati mwingine Yohana Mbatizaji anazungumza, na wakati mwingine Yohana Mwandishi. Yohana mwandishi hajaribu sana kutofautisha maneno yake mwenyewe na maneno ya Yohana Mbatizaji. Si muhimu sana ni nani anayezungumza: </w:t>
      </w:r>
      <w:r>
        <w:rPr>
          <w:b/>
          <w:lang w:val="sw_KE" w:bidi="sw_KE"/>
        </w:rPr>
        <w:t>kile</w:t>
      </w:r>
      <w:r>
        <w:rPr>
          <w:lang w:val="sw_KE" w:bidi="sw_KE"/>
        </w:rPr>
        <w:t xml:space="preserve"> wanachosema ni muhimu zaidi! Lakini unaweza kutaka kutenganisha ni nani anayezungumza kwa kusitisha kifupi katikati yake.</w:t>
      </w:r>
    </w:p>
    <w:p>
      <w:pPr/>
      <w:r>
        <w:rPr>
          <w:lang w:val="sw_KE" w:bidi="sw_KE"/>
        </w:rPr>
      </w:r>
      <w:r>
        <w:rPr>
          <w:lang w:val="sw_KE" w:bidi="sw_KE"/>
        </w:rPr>
        <w:t>Kumbuka kwamba "nuru," "Neno," na "Yesu Masihi" vyote vinamrejelea mtu yule yule.</w:t>
      </w:r>
    </w:p>
    <w:p>
      <w:pPr/>
      <w:r>
        <w:rPr>
          <w:lang w:val="sw_KE" w:bidi="sw_KE"/>
        </w:rPr>
      </w:r>
      <w:r>
        <w:rPr>
          <w:lang w:val="sw_KE" w:bidi="sw_KE"/>
        </w:rPr>
        <w:t>Kwa sababu kifungu hiki kimeunganishwa kwa karibu sana na kile cha awali, unaweza kutaka kukisimulia kile cha awali tena mwanzoni. Ikiwa ulitengeneza wimbo au ngoma, itumbuize tena!</w:t>
      </w:r>
    </w:p>
    <w:p>
      <w:pPr/>
      <w:r>
        <w:rPr>
          <w:lang w:val="sw_KE" w:bidi="sw_KE"/>
        </w:rPr>
      </w:r>
      <w:r>
        <w:rPr>
          <w:lang w:val="sw_KE" w:bidi="sw_KE"/>
        </w:rPr>
        <w:t>Katika tukio la kwanza la simulizi hii mpya, tunasikia neno "mwanga" mara nyingi sana. Pengine unaweza kupiga makofi au kupiga miguu chini kila unaposikia neno "mwanga."</w:t>
      </w:r>
    </w:p>
    <w:p>
      <w:pPr/>
      <w:r>
        <w:rPr>
          <w:lang w:val="sw_KE" w:bidi="sw_KE"/>
        </w:rPr>
      </w:r>
      <w:r>
        <w:rPr>
          <w:lang w:val="sw_KE" w:bidi="sw_KE"/>
        </w:rPr>
        <w:t>Sasa kikundi kinapaswa kuunda ubao wa hadithi, kuchora au kutumia vitu ili kuonyesha na kufafanua simulizi pamoja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1:6–18 katika tafsiri rahisi zaidi kuelewa.</w:t>
      </w:r>
    </w:p>
    <w:p>
      <w:pPr/>
      <w:r>
        <w:rPr>
          <w:lang w:val="sw_KE" w:bidi="sw_KE"/>
        </w:rPr>
      </w:r>
      <w:r>
        <w:rPr>
          <w:lang w:val="sw_KE" w:bidi="sw_KE"/>
        </w:rPr>
        <w:t>Katika hatua hii, kikundi kitaigiza hadithi hii.</w:t>
      </w:r>
    </w:p>
    <w:p>
      <w:pPr/>
      <w:r>
        <w:rPr>
          <w:lang w:val="sw_KE" w:bidi="sw_KE"/>
        </w:rPr>
      </w:r>
      <w:r>
        <w:rPr>
          <w:lang w:val="sw_KE" w:bidi="sw_KE"/>
        </w:rPr>
        <w:t>Hadithi hii ina matukio 4.</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Yohana, mwandishi wa kitabu. Hayuko katika hadithi, lakini anasimulia hadithi na kwa simulizi hii inaweza kuwa na manufaa kumjumuisha kama mhusika.</w:t>
      </w:r>
    </w:p>
    <w:p>
      <w:pPr>
        <w:pStyle w:val="ListBullet"/>
        <w:spacing w:line="240" w:lineRule="auto"/>
        <w:ind w:left="720"/>
      </w:pPr>
      <w:r>
        <w:rPr>
          <w:lang w:val="sw_KE" w:bidi="sw_KE"/>
        </w:rPr>
      </w:r>
      <w:r>
        <w:rPr>
          <w:lang w:val="sw_KE" w:bidi="sw_KE"/>
        </w:rPr>
        <w:t>Yohana mbatizaji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Neno</w:t>
      </w:r>
    </w:p>
    <w:p>
      <w:pPr>
        <w:pStyle w:val="ListBullet"/>
        <w:spacing w:line="240" w:lineRule="auto"/>
        <w:ind w:left="720"/>
      </w:pPr>
      <w:r>
        <w:rPr>
          <w:lang w:val="sw_KE" w:bidi="sw_KE"/>
        </w:rPr>
      </w:r>
      <w:r>
        <w:rPr>
          <w:lang w:val="sw_KE" w:bidi="sw_KE"/>
        </w:rPr>
        <w:t>Mtu wa Mwanga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Watu ambao hawakumkubali Yesu</w:t>
      </w:r>
    </w:p>
    <w:p>
      <w:pPr>
        <w:pStyle w:val="ListBullet"/>
        <w:spacing w:line="240" w:lineRule="auto"/>
        <w:ind w:left="720"/>
      </w:pPr>
      <w:r>
        <w:rPr>
          <w:lang w:val="sw_KE" w:bidi="sw_KE"/>
        </w:rPr>
      </w:r>
      <w:r>
        <w:rPr>
          <w:lang w:val="sw_KE" w:bidi="sw_KE"/>
        </w:rPr>
        <w:t>Watu ambao walimkubali Yesu na ambao wakawa watoto wa Mungu</w:t>
      </w:r>
    </w:p>
    <w:p>
      <w:pPr>
        <w:pStyle w:val="ListBullet"/>
        <w:spacing w:line="240" w:lineRule="auto"/>
        <w:ind w:left="720"/>
      </w:pPr>
      <w:r>
        <w:rPr>
          <w:lang w:val="sw_KE" w:bidi="sw_KE"/>
        </w:rPr>
      </w:r>
      <w:r>
        <w:rPr>
          <w:lang w:val="sw_KE" w:bidi="sw_KE"/>
        </w:rPr>
        <w:t>Mose</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hili. Hakikisheni hamuachi kuigiza sehemu ngumu au muhimu za simulizi hili. Saidianeni kukumbushana kila sehemu ya hadithi hii.</w:t>
      </w:r>
    </w:p>
    <w:p>
      <w:pPr/>
      <w:r>
        <w:rPr>
          <w:lang w:val="sw_KE" w:bidi="sw_KE"/>
        </w:rPr>
      </w:r>
      <w:r>
        <w:rPr>
          <w:lang w:val="sw_KE" w:bidi="sw_KE"/>
        </w:rPr>
        <w:t>Kwa sababu simulizi hii imeunganishwa kwa karibu sana na ile ya awali, unaweza kutaka kwanza kuigiza hiyo tena, kabla ya kuigiza hadithi hii mpya.</w:t>
      </w:r>
    </w:p>
    <w:p>
      <w:pPr/>
      <w:r>
        <w:rPr>
          <w:lang w:val="sw_KE" w:bidi="sw_KE"/>
        </w:rPr>
      </w:r>
      <w:r>
        <w:rPr>
          <w:lang w:val="sw_KE" w:bidi="sw_KE"/>
        </w:rPr>
        <w:t>Yohana mwandishi anasimulia hadithi hii kwa wasikilizaji wake. Anapaswa kuonekana wakati unaigiza hadithi.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nyakati fulani za igizo, sitisha igizo na muulize yule anayeigiza mhusika, "Unahisi nini au unafikiria nini?" Muigizaji anayeigiza wahusika hao anapaswa kueleza hisia au mawazo yake iwapo angekuwa mhusika huyo. Kisha anzisha tena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Igiza Mungu kumtuma Yohana mbatizaji. Igiza Yohana Mbatizaji akiwaambia watu kuhusu mwanga. Kwa sababu Yohana mbatizaji bado hazungumzi katika tukio hili, pengine anaweza kutumia ishara bila maneno.</w:t>
      </w:r>
    </w:p>
    <w:p>
      <w:pPr/>
      <w:r>
        <w:rPr>
          <w:lang w:val="sw_KE" w:bidi="sw_KE"/>
        </w:rPr>
      </w:r>
      <w:r>
        <w:rPr>
          <w:lang w:val="sw_KE" w:bidi="sw_KE"/>
        </w:rPr>
        <w:t>Igiza kwamba mwanga ambao Yohana mbatizaji anazungumzia unakuja ulimwenguni na kumwangazia kila mtu.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Yohana Mbatizaji, "Unafikiri nini?" Unaweza kusikia vitu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kwa ufupi kwamba "Mtu mwanga," ambaye ni Yesu, anaunda dunia, kisha anaingia katika uumbaji wake mwenyewe.</w:t>
      </w:r>
    </w:p>
    <w:p>
      <w:pPr/>
      <w:r>
        <w:rPr>
          <w:lang w:val="sw_KE" w:bidi="sw_KE"/>
        </w:rPr>
      </w:r>
      <w:r>
        <w:rPr>
          <w:lang w:val="sw_KE" w:bidi="sw_KE"/>
        </w:rPr>
        <w:t>Igiza watu wasiomtambua.</w:t>
      </w:r>
    </w:p>
    <w:p>
      <w:pPr/>
      <w:r>
        <w:rPr>
          <w:lang w:val="sw_KE" w:bidi="sw_KE"/>
        </w:rPr>
      </w:r>
      <w:r>
        <w:rPr>
          <w:lang w:val="sw_KE" w:bidi="sw_KE"/>
        </w:rPr>
        <w:t>Igiza Yesu akija kwa watu wa Israeli.</w:t>
      </w:r>
    </w:p>
    <w:p>
      <w:pPr/>
      <w:r>
        <w:rPr>
          <w:lang w:val="sw_KE" w:bidi="sw_KE"/>
        </w:rPr>
      </w:r>
      <w:r>
        <w:rPr>
          <w:lang w:val="sw_KE" w:bidi="sw_KE"/>
        </w:rPr>
        <w:t>Igiza wengi wa watu hawa wakimkataa Yesu.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"Unahisi vipi? Unafikiri nini?" Unaweza kusikia vitu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baadhi ya watu wakimkubali. Igiza kwamba Mungu anawafanya kuwa watoto wake.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ambao wanamkubali Yesu, "Mnahisi vipi?" Unaweza kusikia vitu kama:</w:t>
      </w:r>
    </w:p>
    <w:p>
      <w:pPr>
        <w:pStyle w:val="ListBullet"/>
        <w:spacing w:line="240" w:lineRule="auto"/>
        <w:ind w:left="720"/>
      </w:pPr>
      <w:r>
        <w:rPr>
          <w:lang w:val="sw_KE" w:bidi="sw_KE"/>
        </w:rPr>
      </w:r>
      <w:r>
        <w:rPr>
          <w:lang w:val="sw_KE" w:bidi="sw_KE"/>
        </w:rPr>
        <w:t>Muulize mwigizaji anayeigiza Yesu, "Unahisi vipi?" Unaweza kusikia vitu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kwamba "Mtu wa Neno," ambaye pia ni Yesu, anakuwa binadamu. Yesu alikuwa amekuwa binadamu alipokuja ulimwenguni, kwa hivyo hili tayari lilikuwa limetokea; lakini Yohana mwandishi anasimulia tena, kwa maneno tofauti.</w:t>
      </w:r>
    </w:p>
    <w:p>
      <w:pPr/>
      <w:r>
        <w:rPr>
          <w:lang w:val="sw_KE" w:bidi="sw_KE"/>
        </w:rPr>
      </w:r>
      <w:r>
        <w:rPr>
          <w:lang w:val="sw_KE" w:bidi="sw_KE"/>
        </w:rPr>
        <w:t>Igiza Yesu anayeishi kati ya watu. Tena, huu si wakati tofauti tangu ulipofanya hivyo hapo awali, lakini Yohana mwandishi anasimulia kitu kilekile tena kwa maneno tofauti.</w:t>
      </w:r>
    </w:p>
    <w:p>
      <w:pPr/>
      <w:r>
        <w:rPr>
          <w:lang w:val="sw_KE" w:bidi="sw_KE"/>
        </w:rPr>
      </w:r>
      <w:r>
        <w:rPr>
          <w:lang w:val="sw_KE" w:bidi="sw_KE"/>
        </w:rPr>
        <w:t>Igiza Yesu akiwapenda watu sana na kuzungumza mambo ya kweli kuhusu Mungu.</w:t>
      </w:r>
    </w:p>
    <w:p>
      <w:pPr/>
      <w:r>
        <w:rPr>
          <w:lang w:val="sw_KE" w:bidi="sw_KE"/>
        </w:rPr>
      </w:r>
      <w:r>
        <w:rPr>
          <w:lang w:val="sw_KE" w:bidi="sw_KE"/>
        </w:rPr>
        <w:t>Igiza Yohana (mwandishi wa kitabu) na watu wengine wakiona jinsi Yesu alivyo mkuu, wa ajabu, na mwenye utukufu! Itakusaidia kuwa na Mungu Baba amesimama nyuma ya Yesu, ili kukukumbusha kwamba Yohana mwandishi anamwita mwana wa pekee wa Baba hapa.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Yohana mwandishi, "Ulikuwa unahisi vipi kuona ukuu na enzi ya Yesu?" Unaweza kusikia vitu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Yohana mbatizaji akiita watu. Wakati huu, unaweza kumfanya azungumze. Atamnyooshea kidole Yesu anapozungumza.</w:t>
      </w:r>
    </w:p>
    <w:p>
      <w:pPr/>
      <w:r>
        <w:rPr>
          <w:lang w:val="sw_KE" w:bidi="sw_KE"/>
        </w:rPr>
      </w:r>
      <w:r>
        <w:rPr>
          <w:lang w:val="sw_KE" w:bidi="sw_KE"/>
        </w:rPr>
        <w:t xml:space="preserve">Unaweza kuigiza Yesu akiketi mbele </w:t>
      </w:r>
      <w:r>
        <w:rPr>
          <w:b/>
          <w:lang w:val="sw_KE" w:bidi="sw_KE"/>
        </w:rPr>
        <w:t>ya Yohana</w:t>
      </w:r>
      <w:r>
        <w:rPr>
          <w:lang w:val="sw_KE" w:bidi="sw_KE"/>
        </w:rPr>
        <w:t xml:space="preserve"> mbatizaji ili kuonyesha kwamba anaanza kazi yake duniani </w:t>
      </w:r>
      <w:r>
        <w:rPr>
          <w:b/>
          <w:lang w:val="sw_KE" w:bidi="sw_KE"/>
        </w:rPr>
        <w:t>baada</w:t>
      </w:r>
      <w:r>
        <w:rPr>
          <w:lang w:val="sw_KE" w:bidi="sw_KE"/>
        </w:rPr>
        <w:t xml:space="preserve"> ya Yohana mbatizaji kuanza kazi yake, lakini kisha kumfanya Yesu azae mbali nyuma ya </w:t>
      </w:r>
      <w:r>
        <w:rPr>
          <w:b/>
          <w:lang w:val="sw_KE" w:bidi="sw_KE"/>
        </w:rPr>
        <w:t>Yohana</w:t>
      </w:r>
      <w:r>
        <w:rPr>
          <w:lang w:val="sw_KE" w:bidi="sw_KE"/>
        </w:rPr>
        <w:t xml:space="preserve"> ili kuonyesha kwamba Yesu tayari alikuwepo muda mrefu kabla ya Yohana kuzaliwa.</w:t>
      </w:r>
    </w:p>
    <w:p>
      <w:pPr/>
      <w:r>
        <w:rPr>
          <w:lang w:val="sw_KE" w:bidi="sw_KE"/>
        </w:rPr>
      </w:r>
      <w:r>
        <w:rPr>
          <w:lang w:val="sw_KE" w:bidi="sw_KE"/>
        </w:rPr>
        <w:t>Igiza Yesu akitoa zawadi kwa watu kwa ukarimu.</w:t>
      </w:r>
    </w:p>
    <w:p>
      <w:pPr/>
      <w:r>
        <w:rPr>
          <w:lang w:val="sw_KE" w:bidi="sw_KE"/>
        </w:rPr>
      </w:r>
      <w:r>
        <w:rPr>
          <w:lang w:val="sw_KE" w:bidi="sw_KE"/>
        </w:rPr>
        <w:t>Igiza tukio la Mungu akimtumia Musa kuwapa watu sheria za Mungu. Hii ilikuwa imetokea muda mrefu uliopita, kwa hivyo unaweza kuigiza hili mbali kidogo na matukio mengine.</w:t>
      </w:r>
    </w:p>
    <w:p>
      <w:pPr/>
      <w:r>
        <w:rPr>
          <w:lang w:val="sw_KE" w:bidi="sw_KE"/>
        </w:rPr>
      </w:r>
      <w:r>
        <w:rPr>
          <w:lang w:val="sw_KE" w:bidi="sw_KE"/>
        </w:rPr>
        <w:t>Igiza Mungu akimtumia Yesu ili kuonyesha watu jinsi Mungu anavyowapenda, na Mungu akimtumia Yesu ili kufundisha watu ukweli kuhusu Mungu.</w:t>
      </w:r>
    </w:p>
    <w:p>
      <w:pPr/>
      <w:r>
        <w:rPr>
          <w:lang w:val="sw_KE" w:bidi="sw_KE"/>
        </w:rPr>
      </w:r>
      <w:r>
        <w:rPr>
          <w:lang w:val="sw_KE" w:bidi="sw_KE"/>
        </w:rPr>
        <w:t>Igiza kwamba hakuna mtu aliyewahi kumwona Mungu. Pengine Mungu anaweza kusimama nyuma ya skrini, au nje ya mlango. Kisha igiza kwamba Yesu anasimama karibu na Mungu. Pengine wanaweza kukumbatiana. Kisha igiza kwamba Yesu anakuja kwa watu na kuwaambia watu kuhusu Mungu.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Yohana mwandishi, "Unahisi vipi?" Unaweza kusikia vitu kama:</w:t>
      </w:r>
      <w:r>
        <w:rPr>
          <w:lang w:val="sw_KE" w:bidi="sw_KE"/>
        </w:rPr>
      </w:r>
    </w:p>
    <w:p>
      <w:pPr>
        <w:pStyle w:val="Heading3"/>
      </w:pPr>
      <w:r>
        <w:rPr>
          <w:lang w:val="sw_KE" w:bidi="sw_KE"/>
        </w:rPr>
        <w:t>Kujaza Mapengo</w:t>
      </w:r>
    </w:p>
    <w:p>
      <w:pPr/>
      <w:r>
        <w:rPr>
          <w:lang w:val="sw_KE" w:bidi="sw_KE"/>
        </w:rPr>
      </w:r>
      <w:r>
        <w:rPr>
          <w:lang w:val="sw_KE" w:bidi="sw_KE"/>
        </w:rPr>
        <w:t>Sikiliza toleo la sauti la Yohana 1:6–18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 xml:space="preserve">Yohana anatumia neno </w:t>
      </w:r>
      <w:r>
        <w:rPr>
          <w:b/>
          <w:lang w:val="sw_KE" w:bidi="sw_KE"/>
        </w:rPr>
        <w:t>Neno</w:t>
      </w:r>
      <w:r>
        <w:rPr>
          <w:lang w:val="sw_KE" w:bidi="sw_KE"/>
        </w:rPr>
        <w:t xml:space="preserve"> kuzungumza kuhusu Yesu ambaye pia ni Mungu. Wakati unasimulia hadithi unaweza kutaka kusitisha kidogo kila wakati unasema "neno," au kulisema kwa nguvu zaidi, ili litofautiane na sehemu iliyobaki ya sentensi. Wasikilizaji wako watahitaji kuelewa kwamba neno hili lina maana maalum hapa, na kwamba Yohana anamrejelea kama mtu. Tumia neno lile lile ulilotumia katika fungu la maneno lililotangulia.</w:t>
      </w:r>
    </w:p>
    <w:p>
      <w:pPr/>
      <w:r>
        <w:rPr>
          <w:lang w:val="sw_KE" w:bidi="sw_KE"/>
        </w:rPr>
      </w:r>
      <w:r>
        <w:rPr>
          <w:lang w:val="sw_KE" w:bidi="sw_KE"/>
        </w:rPr>
        <w:t xml:space="preserve">Yohana anatumia neno </w:t>
      </w:r>
      <w:r>
        <w:rPr>
          <w:b/>
          <w:lang w:val="sw_KE" w:bidi="sw_KE"/>
        </w:rPr>
        <w:t>Nuru</w:t>
      </w:r>
      <w:r>
        <w:rPr>
          <w:lang w:val="sw_KE" w:bidi="sw_KE"/>
        </w:rPr>
        <w:t xml:space="preserve"> kwa njia sawa na anavyotumia "Neno," kana kwamba ni mtu. Hapa pia, itakuwa na manufaa kwa wasikilizaji wako ikiwa utasitisha kabla ya kusema neno "nuru."</w:t>
      </w:r>
    </w:p>
    <w:p>
      <w:pPr/>
      <w:r>
        <w:rPr>
          <w:lang w:val="sw_KE" w:bidi="sw_KE"/>
        </w:rPr>
      </w:r>
      <w:r>
        <w:rPr>
          <w:lang w:val="sw_KE" w:bidi="sw_KE"/>
        </w:rPr>
        <w:t xml:space="preserve">Yohana Mbatizaji alikuja kama shahidi wa kushuhudia kuhusu "nuru." 11Kushuhudia12 kunamaanisha kwamba </w:t>
      </w:r>
      <w:r>
        <w:rPr>
          <w:b/>
          <w:lang w:val="sw_KE" w:bidi="sw_KE"/>
        </w:rPr>
        <w:t>unasimulia</w:t>
      </w:r>
      <w:r>
        <w:rPr>
          <w:lang w:val="sw_KE" w:bidi="sw_KE"/>
        </w:rPr>
        <w:t xml:space="preserve"> kuhusu kitu ambacho umeona mwenyewe, na kwamba unajua ni kweli kabisa.Kushuhudia kunamaanisha kwamba unasimulia kuhusu kitu ambacho umeona mwenyewe, na kwamba unajua ni kweli kabisa. </w:t>
      </w:r>
      <w:r>
        <w:rPr>
          <w:b/>
          <w:lang w:val="sw_KE" w:bidi="sw_KE"/>
        </w:rPr>
        <w:t>Shahidi</w:t>
      </w:r>
      <w:r>
        <w:rPr>
          <w:lang w:val="sw_KE" w:bidi="sw_KE"/>
        </w:rPr>
        <w:t xml:space="preserve"> ni mtu ambaye anashuhudia.</w:t>
      </w:r>
    </w:p>
    <w:p>
      <w:pPr/>
      <w:r>
        <w:rPr>
          <w:lang w:val="sw_KE" w:bidi="sw_KE"/>
        </w:rPr>
      </w:r>
      <w:r>
        <w:rPr>
          <w:lang w:val="sw_KE" w:bidi="sw_KE"/>
        </w:rPr>
        <w:t>Sitisha hapa na mjadili jinsi mtakavyosema sentensi hii. Sitisha sauti hii hapa.</w:t>
      </w:r>
    </w:p>
    <w:p>
      <w:pPr/>
      <w:r>
        <w:rPr>
          <w:lang w:val="sw_KE" w:bidi="sw_KE"/>
        </w:rPr>
      </w:r>
      <w:r>
        <w:rPr>
          <w:lang w:val="sw_KE" w:bidi="sw_KE"/>
        </w:rPr>
        <w:t xml:space="preserve">Yohana Mbatizaji alikuja kushuhudia kuhusu nuru ili aweze kuwasaidia watu wote kuamini. 10Kuamini10 </w:t>
      </w:r>
      <w:r>
        <w:rPr>
          <w:b/>
          <w:lang w:val="sw_KE" w:bidi="sw_KE"/>
        </w:rPr>
        <w:t>kunamaanisha</w:t>
      </w:r>
      <w:r>
        <w:rPr>
          <w:lang w:val="sw_KE" w:bidi="sw_KE"/>
        </w:rPr>
        <w:t xml:space="preserve"> kwamba unatumaini kwamba kitu ni kweli. Yohana alitaka watu waamini kwamba ilikuwa kweli kwamba Yesu alikuwa nuru. Kuamini kunamaanisha kuwa na imani.</w:t>
      </w:r>
    </w:p>
    <w:p>
      <w:pPr/>
      <w:r>
        <w:rPr>
          <w:lang w:val="sw_KE" w:bidi="sw_KE"/>
        </w:rPr>
      </w:r>
      <w:r>
        <w:rPr>
          <w:lang w:val="sw_KE" w:bidi="sw_KE"/>
        </w:rPr>
        <w:t xml:space="preserve">Sitisha hapa na mjadili ni neno gani au kifungu gani mtakachotumia kwa kuhukumiwa. Tafuta </w:t>
      </w:r>
      <w:r>
        <w:rPr>
          <w:lang w:val="sw_KE" w:bidi="sw_KE"/>
        </w:rPr>
        <w:t>imani</w:t>
      </w:r>
      <w:r>
        <w:rPr>
          <w:lang w:val="sw_KE" w:bidi="sw_KE"/>
        </w:rPr>
        <w:t xml:space="preserve"> katika Faharasa Kuu. Sitisha sauti hii hapa.</w:t>
      </w:r>
    </w:p>
    <w:p>
      <w:pPr/>
      <w:r>
        <w:rPr>
          <w:lang w:val="sw_KE" w:bidi="sw_KE"/>
        </w:rPr>
      </w:r>
      <w:r>
        <w:rPr>
          <w:lang w:val="sw_KE" w:bidi="sw_KE"/>
        </w:rPr>
        <w:t xml:space="preserve">Mwandishi anatuambia kwamba "Neno" akawa mwanadamu na "alikuwa amejaa neema na ukweli." </w:t>
      </w:r>
      <w:r>
        <w:rPr>
          <w:b/>
          <w:lang w:val="sw_KE" w:bidi="sw_KE"/>
        </w:rPr>
        <w:t>Neema</w:t>
      </w:r>
      <w:r>
        <w:rPr>
          <w:lang w:val="sw_KE" w:bidi="sw_KE"/>
        </w:rPr>
        <w:t xml:space="preserve"> inamaanisha kwamba Mungu anaonyesha upendo na msamaha kwa watu ambao hawastahili.</w:t>
      </w:r>
    </w:p>
    <w:p>
      <w:pPr/>
      <w:r>
        <w:rPr>
          <w:lang w:val="sw_KE" w:bidi="sw_KE"/>
        </w:rPr>
      </w:r>
      <w:r>
        <w:rPr>
          <w:lang w:val="sw_KE" w:bidi="sw_KE"/>
        </w:rPr>
        <w:t xml:space="preserve">Simameni hapa na mjadili kama kikundi ni neno gani mtakalotumia kwa </w:t>
      </w:r>
      <w:r>
        <w:rPr>
          <w:b/>
          <w:lang w:val="sw_KE" w:bidi="sw_KE"/>
        </w:rPr>
        <w:t>neema</w:t>
      </w:r>
      <w:r>
        <w:rPr>
          <w:lang w:val="sw_KE" w:bidi="sw_KE"/>
        </w:rPr>
        <w:t xml:space="preserve">. Tazama </w:t>
      </w:r>
      <w:r>
        <w:rPr>
          <w:lang w:val="sw_KE" w:bidi="sw_KE"/>
        </w:rPr>
        <w:t>neema</w:t>
      </w:r>
      <w:r>
        <w:rPr>
          <w:lang w:val="sw_KE" w:bidi="sw_KE"/>
        </w:rPr>
        <w:t xml:space="preserve"> katika Faharasa Kuu. Tumia neno lile lile ulilotumia katika vitabu vingine vya Biblia. Sitisha sauti hapa.</w:t>
      </w:r>
    </w:p>
    <w:p>
      <w:pPr/>
      <w:r>
        <w:rPr>
          <w:lang w:val="sw_KE" w:bidi="sw_KE"/>
        </w:rPr>
      </w:r>
      <w:r>
        <w:rPr>
          <w:lang w:val="sw_KE" w:bidi="sw_KE"/>
        </w:rPr>
        <w:t xml:space="preserve">Kwamba neno lilikuwa </w:t>
      </w:r>
      <w:r>
        <w:rPr>
          <w:b/>
          <w:lang w:val="sw_KE" w:bidi="sw_KE"/>
        </w:rPr>
        <w:t>limejaa</w:t>
      </w:r>
      <w:r>
        <w:rPr>
          <w:lang w:val="sw_KE" w:bidi="sw_KE"/>
        </w:rPr>
        <w:t xml:space="preserve"> neema lilimaanisha kwamba "Neno" liliwapenda </w:t>
      </w:r>
      <w:r>
        <w:rPr>
          <w:b/>
          <w:lang w:val="sw_KE" w:bidi="sw_KE"/>
        </w:rPr>
        <w:t>watu sana</w:t>
      </w:r>
      <w:r>
        <w:rPr>
          <w:lang w:val="sw_KE" w:bidi="sw_KE"/>
        </w:rPr>
        <w:t>.</w:t>
      </w:r>
    </w:p>
    <w:p>
      <w:pPr/>
      <w:r>
        <w:rPr>
          <w:lang w:val="sw_KE" w:bidi="sw_KE"/>
        </w:rPr>
      </w:r>
      <w:r>
        <w:rPr>
          <w:lang w:val="sw_KE" w:bidi="sw_KE"/>
        </w:rPr>
        <w:t xml:space="preserve">"Neno" pia lilikuwa limejaa </w:t>
      </w:r>
      <w:r>
        <w:rPr>
          <w:b/>
          <w:lang w:val="sw_KE" w:bidi="sw_KE"/>
        </w:rPr>
        <w:t>ukweli</w:t>
      </w:r>
      <w:r>
        <w:rPr>
          <w:lang w:val="sw_KE" w:bidi="sw_KE"/>
        </w:rPr>
        <w:t>. Hii ina maana kwamba kile "Neno" linasema kuhusu Mungu ni kweli kabisa.</w:t>
      </w:r>
    </w:p>
    <w:p>
      <w:pPr/>
      <w:r>
        <w:rPr>
          <w:lang w:val="sw_KE" w:bidi="sw_KE"/>
        </w:rPr>
      </w:r>
      <w:r>
        <w:rPr>
          <w:lang w:val="sw_KE" w:bidi="sw_KE"/>
        </w:rPr>
        <w:t xml:space="preserve">Neema na ukweli vilikuja kupitia Yesu Kristo. Neno </w:t>
      </w:r>
      <w:r>
        <w:rPr>
          <w:b/>
          <w:lang w:val="sw_KE" w:bidi="sw_KE"/>
        </w:rPr>
        <w:t>Kristo</w:t>
      </w:r>
      <w:r>
        <w:rPr>
          <w:lang w:val="sw_KE" w:bidi="sw_KE"/>
        </w:rPr>
        <w:t xml:space="preserve"> ni sawa na neno </w:t>
      </w:r>
      <w:r>
        <w:rPr>
          <w:b/>
          <w:lang w:val="sw_KE" w:bidi="sw_KE"/>
        </w:rPr>
        <w:t>Masihi</w:t>
      </w:r>
      <w:r>
        <w:rPr>
          <w:lang w:val="sw_KE" w:bidi="sw_KE"/>
        </w:rPr>
        <w:t xml:space="preserve">. </w:t>
      </w:r>
      <w:r>
        <w:rPr>
          <w:lang w:val="sw_KE" w:bidi="sw_KE"/>
        </w:rPr>
        <w:t>Masihi</w:t>
      </w:r>
      <w:r>
        <w:rPr>
          <w:lang w:val="sw_KE" w:bidi="sw_KE"/>
        </w:rPr>
        <w:t xml:space="preserve"> ni neno kutoka lugha ya Kiebrania, ambayo ni lugha ambayo Agano la Kale liliandikwa kwayo. Kristo ni tafsiri ya Kigiriki ya neno lile lile. Kigiriki ni lugha ambayo Agano Jipya limeandikwa.</w:t>
      </w:r>
    </w:p>
    <w:p>
      <w:pPr/>
      <w:r>
        <w:rPr>
          <w:lang w:val="sw_KE" w:bidi="sw_KE"/>
        </w:rPr>
      </w:r>
      <w:r>
        <w:rPr>
          <w:lang w:val="sw_KE" w:bidi="sw_KE"/>
        </w:rPr>
        <w:t>Neno Masihi kihalisi linamaanisha mtu ambaye amepakwa mafuta. Kutia mafuta kunamaanisha kumwaga mafuta yenye harufu nzuri juu ya kichwa cha mtu. Katika Agano la Kale, kabla ya mtu kufanya kazi maalum, mtu mwingine angemwaga mafuta juu ya kichwa cha mtu huyu. Hii iliweka wazi kwamba Mungu alikuwa amemtenga mtu huyu kwa kusudi maalum. Pia iliweka wazi kwamba Mungu alikuwa akimpa mtu huyu mamlaka maalum. Baadaye, neno "mtiwa-mafuta" lilianza kutumiwa kwa watu ambao walichaguliwa kwa kazi maalum, hata kama hakukuwa na ibada iliyohusisha kumimina mafuta.</w:t>
      </w:r>
    </w:p>
    <w:p>
      <w:pPr/>
      <w:r>
        <w:rPr>
          <w:lang w:val="sw_KE" w:bidi="sw_KE"/>
        </w:rPr>
      </w:r>
      <w:r>
        <w:rPr>
          <w:lang w:val="sw_KE" w:bidi="sw_KE"/>
        </w:rPr>
        <w:t>Neno "especially" lilikuja kumaanisha mfalme—mtu ambaye aliteuliwa na Mungu kwa kazi maalum ya kuwa mfalme.</w:t>
      </w:r>
    </w:p>
    <w:p>
      <w:pPr/>
      <w:r>
        <w:rPr>
          <w:lang w:val="sw_KE" w:bidi="sw_KE"/>
        </w:rPr>
      </w:r>
      <w:r>
        <w:rPr>
          <w:lang w:val="sw_KE" w:bidi="sw_KE"/>
        </w:rPr>
        <w:t>Kwa sababu Waisraeli walimwasi Mungu mara kwa mara, mara nyingi walikuwa katika taabu. Lakini hata hivyo, Mungu alikuwa amewaahidi Waisraeli kwamba angewatumia mfalme ambaye angewakomboa watu hao kutoka katika taabu waliyokuwa nayo.</w:t>
      </w:r>
    </w:p>
    <w:p>
      <w:pPr/>
      <w:r>
        <w:rPr>
          <w:lang w:val="sw_KE" w:bidi="sw_KE"/>
        </w:rPr>
      </w:r>
      <w:r>
        <w:rPr>
          <w:lang w:val="sw_KE" w:bidi="sw_KE"/>
        </w:rPr>
        <w:t xml:space="preserve">Wakati katika Agano Jipya Yesu anaitwa Kristo, au Masihi, ina maana kwamba Yesu ni </w:t>
      </w:r>
      <w:r>
        <w:rPr>
          <w:lang w:val="sw_KE" w:bidi="sw_KE"/>
        </w:rPr>
        <w:t>mfalme</w:t>
      </w:r>
      <w:r>
        <w:rPr>
          <w:lang w:val="sw_KE" w:bidi="sw_KE"/>
        </w:rPr>
        <w:t>. Inamaanisha hasa kwamba Yesu ni mfalme ambaye Mungu alikuwa ameahidi kumtuma ili kuokoa watu wake.</w:t>
      </w:r>
    </w:p>
    <w:p>
      <w:pPr/>
      <w:r>
        <w:rPr>
          <w:lang w:val="sw_KE" w:bidi="sw_KE"/>
        </w:rPr>
      </w:r>
      <w:r>
        <w:rPr>
          <w:lang w:val="sw_KE" w:bidi="sw_KE"/>
        </w:rPr>
        <w:t xml:space="preserve">Sitisha hapa na mjadili ni neno gani mtakalotumia kwa ajili ya </w:t>
      </w:r>
      <w:r>
        <w:rPr>
          <w:lang w:val="sw_KE" w:bidi="sw_KE"/>
        </w:rPr>
        <w:t>Kristo</w:t>
      </w:r>
      <w:r>
        <w:rPr>
          <w:lang w:val="sw_KE" w:bidi="sw_KE"/>
        </w:rPr>
        <w:t>. Tumia neno lile lile ulilotumia katika vitabu vingine ambavyo umetafsiri. Tazama neno kwenye Faharasa Kuu kwa maelezo zaidi. Sitisha sauti hii hapa.</w:t>
      </w:r>
    </w:p>
    <w:p>
      <w:pPr/>
      <w:r>
        <w:rPr>
          <w:lang w:val="sw_KE" w:bidi="sw_KE"/>
        </w:rPr>
      </w:r>
      <w:r>
        <w:rPr>
          <w:lang w:val="sw_KE" w:bidi="sw_KE"/>
        </w:rPr>
        <w:t xml:space="preserve">Yohana mwandishi anatuambia kwamba ameona utukufu wa "Neno." Neno </w:t>
      </w:r>
      <w:r>
        <w:rPr>
          <w:b/>
          <w:lang w:val="sw_KE" w:bidi="sw_KE"/>
        </w:rPr>
        <w:t>utukufu</w:t>
      </w:r>
      <w:r>
        <w:rPr>
          <w:lang w:val="sw_KE" w:bidi="sw_KE"/>
        </w:rPr>
        <w:t xml:space="preserve"> linamaanisha nguvu na ukuu.</w:t>
      </w:r>
    </w:p>
    <w:p>
      <w:pPr/>
      <w:r>
        <w:rPr>
          <w:lang w:val="sw_KE" w:bidi="sw_KE"/>
        </w:rPr>
      </w:r>
      <w:r>
        <w:rPr>
          <w:lang w:val="sw_KE" w:bidi="sw_KE"/>
        </w:rPr>
        <w:t xml:space="preserve">Sitisha hapa na mjadili kama kikundi neno gani au kifungu gani cha maneno mtakachotumia kwa </w:t>
      </w:r>
      <w:r>
        <w:rPr>
          <w:b/>
          <w:lang w:val="sw_KE" w:bidi="sw_KE"/>
        </w:rPr>
        <w:t>utukufu</w:t>
      </w:r>
      <w:r>
        <w:rPr>
          <w:lang w:val="sw_KE" w:bidi="sw_KE"/>
        </w:rPr>
        <w:t xml:space="preserve">. Tazama </w:t>
      </w:r>
      <w:r>
        <w:rPr>
          <w:lang w:val="sw_KE" w:bidi="sw_KE"/>
        </w:rPr>
        <w:t>utukufu</w:t>
      </w:r>
      <w:r>
        <w:rPr>
          <w:lang w:val="sw_KE" w:bidi="sw_KE"/>
        </w:rPr>
        <w:t xml:space="preserve"> katika Faharasa Kuu. Tumia neno lile lile ulilotumia katika vitabu vingine vya Biblia. Sitisha sauti hii hapa.</w:t>
      </w:r>
    </w:p>
    <w:p>
      <w:pPr/>
      <w:r>
        <w:rPr>
          <w:lang w:val="sw_KE" w:bidi="sw_KE"/>
        </w:rPr>
      </w:r>
      <w:r>
        <w:rPr>
          <w:lang w:val="sw_KE" w:bidi="sw_KE"/>
        </w:rPr>
        <w:t xml:space="preserve">Mungu ametupa zawadi nyingi za upendo. Alitoa zawadi hizi kutoka kwa </w:t>
      </w:r>
      <w:r>
        <w:rPr>
          <w:b/>
          <w:lang w:val="sw_KE" w:bidi="sw_KE"/>
        </w:rPr>
        <w:t>wingi wake</w:t>
      </w:r>
      <w:r>
        <w:rPr>
          <w:lang w:val="sw_KE" w:bidi="sw_KE"/>
        </w:rPr>
        <w:t>: hii ina maana alitoa zawadi hizi kwa ukarimu sana.</w:t>
      </w:r>
    </w:p>
    <w:p>
      <w:pPr/>
      <w:r>
        <w:rPr>
          <w:lang w:val="sw_KE" w:bidi="sw_KE"/>
        </w:rPr>
      </w:r>
      <w:r>
        <w:rPr>
          <w:lang w:val="sw_KE" w:bidi="sw_KE"/>
        </w:rPr>
        <w:t xml:space="preserve">Mungu aliwapa watu sheria kupitia Musa. </w:t>
      </w:r>
      <w:r>
        <w:rPr>
          <w:b/>
          <w:lang w:val="sw_KE" w:bidi="sw_KE"/>
        </w:rPr>
        <w:t>Sheria</w:t>
      </w:r>
      <w:r>
        <w:rPr>
          <w:lang w:val="sw_KE" w:bidi="sw_KE"/>
        </w:rPr>
        <w:t xml:space="preserve"> inamaanisha maelekezo yote ambayo Mungu alikuwa amewapa Waisraeli kuhusu jinsi wanavyopaswa kuishi ili kuwa watu wake.</w:t>
      </w:r>
    </w:p>
    <w:p>
      <w:pPr/>
      <w:r>
        <w:rPr>
          <w:lang w:val="sw_KE" w:bidi="sw_KE"/>
        </w:rPr>
      </w:r>
      <w:r>
        <w:rPr>
          <w:lang w:val="sw_KE" w:bidi="sw_KE"/>
        </w:rPr>
        <w:t xml:space="preserve">Sitisha hapa na mjadili kama kikundi neno gani au kifungu gani cha maneno mtakachotumia kwa </w:t>
      </w:r>
      <w:r>
        <w:rPr>
          <w:b/>
          <w:lang w:val="sw_KE" w:bidi="sw_KE"/>
        </w:rPr>
        <w:t>sheria</w:t>
      </w:r>
      <w:r>
        <w:rPr>
          <w:lang w:val="sw_KE" w:bidi="sw_KE"/>
        </w:rPr>
        <w:t xml:space="preserve">. Tafuta neno </w:t>
      </w:r>
      <w:r>
        <w:rPr>
          <w:lang w:val="sw_KE" w:bidi="sw_KE"/>
        </w:rPr>
        <w:t>sheria</w:t>
      </w:r>
      <w:r>
        <w:rPr>
          <w:lang w:val="sw_KE" w:bidi="sw_KE"/>
        </w:rPr>
        <w:t xml:space="preserve"> katika Faharasa Kuu. Tumia neno lile lile ulilotumia katika vitabu vingine vya Biblia. Sitisha sauti hii hapa.</w:t>
      </w:r>
      <w:r>
        <w:rPr>
          <w:lang w:val="sw_KE" w:bidi="sw_KE"/>
        </w:rPr>
      </w:r>
    </w:p>
    <w:p>
      <w:pPr>
        <w:pStyle w:val="Heading3"/>
      </w:pPr>
      <w:r>
        <w:rPr>
          <w:lang w:val="sw_KE" w:bidi="sw_KE"/>
        </w:rPr>
        <w:t>Kunena Neno</w:t>
      </w:r>
    </w:p>
    <w:p>
      <w:pPr/>
      <w:r>
        <w:rPr>
          <w:lang w:val="sw_KE" w:bidi="sw_KE"/>
        </w:rPr>
      </w:r>
      <w:r>
        <w:rPr>
          <w:lang w:val="sw_KE" w:bidi="sw_KE"/>
        </w:rPr>
        <w:t>Sikiliza toleo la sauti la Yohana 1:6–18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kurekebishana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mnalolipenda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1:19–28</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1:19–28 na muiweke mioyoni mwenu.</w:t>
      </w:r>
    </w:p>
    <w:p>
      <w:pPr/>
      <w:r>
        <w:rPr>
          <w:lang w:val="sw_KE" w:bidi="sw_KE"/>
        </w:rPr>
      </w:r>
      <w:r>
        <w:rPr>
          <w:lang w:val="sw_KE" w:bidi="sw_KE"/>
        </w:rPr>
        <w:t>Sikiliza toleo la sauti la Yohana 1:19–28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na kuhusu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1:19–28 katika tafsiri rahisi zaidi kuelewa.</w:t>
      </w:r>
    </w:p>
    <w:p>
      <w:pPr/>
      <w:r>
        <w:rPr>
          <w:lang w:val="sw_KE" w:bidi="sw_KE"/>
        </w:rPr>
      </w:r>
      <w:r>
        <w:rPr>
          <w:lang w:val="sw_KE" w:bidi="sw_KE"/>
        </w:rPr>
        <w:t>Mwandishi wa kitabu hiki yuko karibu tayari kuanza kusimulia hadithi yake kuhusu Yesu, lakini kwanza anatuambia hadithi kuhusu Yohana Mbatizaji.</w:t>
      </w:r>
    </w:p>
    <w:p>
      <w:pPr/>
      <w:r>
        <w:rPr>
          <w:lang w:val="sw_KE" w:bidi="sw_KE"/>
        </w:rPr>
      </w:r>
      <w:r>
        <w:rPr>
          <w:lang w:val="sw_KE" w:bidi="sw_KE"/>
        </w:rPr>
        <w:t>Mwandishi anatarajia wasikilizaji wake wajue Yohana Mbatizaji alikuwa nani, kwa hivyo hatoi kamwe maelezo ya wazi kuhusu kile Yohana alikuwa akifanya. Ni mwishoni tu mwa simulizi hii anasema kwamba Yohana alikuwa anabatiza, na mahali ambapo jambo hili lilikuwa likifanyika.</w:t>
      </w:r>
    </w:p>
    <w:p>
      <w:pPr/>
      <w:r>
        <w:rPr>
          <w:lang w:val="sw_KE" w:bidi="sw_KE"/>
        </w:rPr>
      </w:r>
      <w:r>
        <w:rPr>
          <w:lang w:val="sw_KE" w:bidi="sw_KE"/>
        </w:rPr>
        <w:t>Mwandishi anamwita tu Yohana. Katika rekodi hii, tunamwita "Yohana Mbatizaji," ili kutusaidia kumtenga na Yohana mwandishi wa kitabu hiki.</w:t>
      </w:r>
    </w:p>
    <w:p>
      <w:pPr/>
      <w:r>
        <w:rPr>
          <w:lang w:val="sw_KE" w:bidi="sw_KE"/>
        </w:rPr>
      </w:r>
      <w:r>
        <w:rPr>
          <w:lang w:val="sw_KE" w:bidi="sw_KE"/>
        </w:rPr>
        <w:t xml:space="preserve">Simama hapa na kama kikundi angalieni ramani. Tazama kwenye ramani mahali ambapo mto </w:t>
      </w:r>
      <w:r>
        <w:rPr>
          <w:lang w:val="sw_KE" w:bidi="sw_KE"/>
        </w:rPr>
        <w:t>Yordani ulipo</w:t>
      </w:r>
      <w:r>
        <w:rPr>
          <w:lang w:val="sw_KE" w:bidi="sw_KE"/>
        </w:rPr>
        <w:t>. Tazama mahali Yerusalemu ili. Simamisha sauti hii hapa.</w:t>
      </w:r>
    </w:p>
    <w:p>
      <w:pPr/>
      <w:r>
        <w:rPr>
          <w:lang w:val="sw_KE" w:bidi="sw_KE"/>
        </w:rPr>
      </w:r>
      <w:r>
        <w:rPr>
          <w:lang w:val="sw_KE" w:bidi="sw_KE"/>
        </w:rPr>
        <w:t>Yohana alikuwa akibatiza upande wa mashariki wa mto. Hatujui mahali Bethania ilipo. Kuna kijiji kinachoitwa Bethania karibu na Yerusalemu, lakini kijiji hicho si karibu na Mto Yordani. Kwa hivyo ni lazima hii iwe mahali pengine yenye jina lile lile ambalo liko mahali fulani ndani ya eneo lililoonyeshwa kwenye ramani hii.</w:t>
      </w:r>
    </w:p>
    <w:p>
      <w:pPr/>
      <w:r>
        <w:rPr>
          <w:lang w:val="sw_KE" w:bidi="sw_KE"/>
        </w:rPr>
      </w:r>
      <w:r>
        <w:rPr>
          <w:lang w:val="sw_KE" w:bidi="sw_KE"/>
        </w:rPr>
        <w:t>Yohana Mbatizaji ni lazima amejulikana sana, kwa hivyo viongozi wa kidini wa Kiyahudi wanatuma baadhi ya watu kumhoji. Viongozi wa Kiyahudi wanaishi Yerusalemu. Viongozi wa Kiyahudi wanatuma makuhani na Walawi kwa Yohana. Makuhani na Walawi walikuwa makundi mawili ya watu ambao walifanya kazi katika hekalu la Yerusalemu. Hekalu lilikuwa mahali ambapo watu walimwabudu Mungu. Makuhani walikuwa na jukumu la kutoa dhabihu kwa Mungu kwa niaba ya watu. Walawi waliwasaidia makuhani.</w:t>
      </w:r>
    </w:p>
    <w:p>
      <w:pPr/>
      <w:r>
        <w:rPr>
          <w:lang w:val="sw_KE" w:bidi="sw_KE"/>
        </w:rPr>
      </w:r>
      <w:r>
        <w:rPr>
          <w:lang w:val="sw_KE" w:bidi="sw_KE"/>
        </w:rPr>
        <w:t xml:space="preserve">Baadaye katika hadithi hii mwandishi anatoa maelezo ya ziada na anasema kwamba baadhi ya watu ambao walikuja walikuwa Mafarisayo. Baadhi ya tafsiri zinaweza kusema hili kwa tofauti kidogo, na kusema kwamba Mafarisayo walikuwa </w:t>
      </w:r>
      <w:r>
        <w:rPr>
          <w:b/>
          <w:lang w:val="sw_KE" w:bidi="sw_KE"/>
        </w:rPr>
        <w:t>walituma</w:t>
      </w:r>
      <w:r>
        <w:rPr>
          <w:lang w:val="sw_KE" w:bidi="sw_KE"/>
        </w:rPr>
        <w:t xml:space="preserve"> makuhani na Walawi. Chaguo zote mbili zinawezekana. Unaweza kufuata fasiri ambayo tafsiri ya Biblia unayoisikiliza inatumia.</w:t>
      </w:r>
    </w:p>
    <w:p>
      <w:pPr/>
      <w:r>
        <w:rPr>
          <w:lang w:val="sw_KE" w:bidi="sw_KE"/>
        </w:rPr>
      </w:r>
      <w:r>
        <w:rPr>
          <w:lang w:val="sw_KE" w:bidi="sw_KE"/>
        </w:rPr>
        <w:t>Mafarisayo walikuwa moja ya makundi mawili muhimu zaidi ya viongozi wa kidini. Mafarisayo walikuwa makini sana kutii kila kitu ambacho Mungu alikuwa ameamuru. Kwa mamia ya miaka, watu wa kikundi hiki walikuwa wakijadili sheria za Mungu ambazo Mungu alikuwa ametoa kwa Waisraeli kupitia Mose. Kwa sababu walikuwa na hofu kwamba wanaweza kwa namna fulani kumtii Mungu, walikuwa wameongeza kutawala zaidi na zaidi wenyewe. Sheria hizi zilikuwa sehemu ya utamaduni wao, na walikuwa muhimu tu kwao kama sheria ambazo Mungu alikuwa amejipa. Kwa sasa kulikuwa na sheria nyingi sana, hivi kwamba ilikuwa vigumu sana, sana kwa watu kuzifuata zote!</w:t>
      </w:r>
    </w:p>
    <w:p>
      <w:pPr/>
      <w:r>
        <w:rPr>
          <w:lang w:val="sw_KE" w:bidi="sw_KE"/>
        </w:rPr>
      </w:r>
      <w:r>
        <w:rPr>
          <w:lang w:val="sw_KE" w:bidi="sw_KE"/>
        </w:rPr>
        <w:t>Sitisha hapa na mjadili swali hili kama kikundi: Ni nani viongozi wa kidini muhimu zaidi katika jumuiya yako? Je, kuna makundi tofauti ya viongozi? Simulia hadithi ambayo inaonyesha umuhimu wa baadhi ya viongozi wa kidini. Simamisha sauti hii hapa.</w:t>
      </w:r>
    </w:p>
    <w:p>
      <w:pPr/>
      <w:r>
        <w:rPr>
          <w:lang w:val="sw_KE" w:bidi="sw_KE"/>
        </w:rPr>
      </w:r>
      <w:r>
        <w:rPr>
          <w:lang w:val="sw_KE" w:bidi="sw_KE"/>
        </w:rPr>
        <w:t>Makuhani na Walawi wanamwuliza Yohana Mbatizaji yeye ni nani. Bila shaka wanajua kwamba jina lake ni John, lakini wanataka kujua ni kazi gani, au jukumu gani, analotimiza. Ingawa mwandishi hatuambii, inaonekana kwamba viongozi wa kidini walikuwa wakijiuliza kama Yohana alidhani kwamba alikuwa Masihi—mfalme maalum na Mwokozi ambaye Mungu alikuwa ameahidi kumtuma. Lakini Yohana anawaambia kwa wazi sana kwamba yeye si Masihi.</w:t>
      </w:r>
    </w:p>
    <w:p>
      <w:pPr/>
      <w:r>
        <w:rPr>
          <w:lang w:val="sw_KE" w:bidi="sw_KE"/>
        </w:rPr>
      </w:r>
      <w:r>
        <w:rPr>
          <w:lang w:val="sw_KE" w:bidi="sw_KE"/>
        </w:rPr>
        <w:t>Kisha viongozi wa kidini wanauliza kama Yohana ni "Eliya," au "nabii." Eliya alikuwa mtu ambaye aliishi takriban miaka 800 kabla ya kuzaliwa kwa Yesu. Alikuwa nabii, ikimaanisha kwamba alitoa watu ujumbe kutoka kwa Mungu. Mwishoni mwa maisha yake, Eliya hakufa lakini Mungu alimchukua Eliya mbinguni. Wayahudi waliamini kwamba Eliya angerudi duniani siku moja. Hiyo ingetokea punde kabla ya Mungu kuja kuhukumu dunia yote. Viongozi wa kidini wanamwuliza Yohana kama pengine ni Eliya ambaye amerudi. Kisha wanajiuliza kama Yohana ni "nabii." Zamani zaidi kuliko Eliya, Musa alikuwa msemaji wa Mungu. Mungu aliwapa watu wa Israeli amri zake kupitia Musa. Pia tulisikia habari zake katika hadithi iliyopita. Kabla tu ya kufa kwake, Musa aliwaambia watu kwamba Mungu angemtuma msemaji mwingine, nabii kama yeye, na kwamba watu wanapaswa kumsikiliza. Viongozi wa kidini wanamwuliza Yohana kama yeye ni nabii yule ambaye Musa alikuwa akimzungumzia.</w:t>
      </w:r>
    </w:p>
    <w:p>
      <w:pPr/>
      <w:r>
        <w:rPr>
          <w:lang w:val="sw_KE" w:bidi="sw_KE"/>
        </w:rPr>
      </w:r>
      <w:r>
        <w:rPr>
          <w:lang w:val="sw_KE" w:bidi="sw_KE"/>
        </w:rPr>
        <w:t xml:space="preserve">Lakini Yohana Mbatizaji sivyo! Yeye si Masihi, yeye si Eliya, na yeye si "nabii." Hajifanyi hata kuwa wao. Kwa hivyo, viongozi wa kidini wanauliza, "Kisha wewe </w:t>
      </w:r>
      <w:r>
        <w:rPr>
          <w:b/>
          <w:lang w:val="sw_KE" w:bidi="sw_KE"/>
        </w:rPr>
        <w:t>1ni1</w:t>
      </w:r>
      <w:r>
        <w:rPr>
          <w:lang w:val="sw_KE" w:bidi="sw_KE"/>
        </w:rPr>
        <w:t xml:space="preserve"> nani?"</w:t>
      </w:r>
    </w:p>
    <w:p>
      <w:pPr/>
      <w:r>
        <w:rPr>
          <w:lang w:val="sw_KE" w:bidi="sw_KE"/>
        </w:rPr>
      </w:r>
      <w:r>
        <w:rPr>
          <w:lang w:val="sw_KE" w:bidi="sw_KE"/>
        </w:rPr>
        <w:t>Kisha Yohana ananukuu kitu ambacho nabii Isaya alikuwa amesema. Isaya aliishi takriban miaka 700 kabla ya Yesu. Isaya alihubiri Israeli ili kuwaonya kwamba wangeadhibiwa, lakini pia aliwapa ujumbe wa tumaini. Katika moja ya ujumbe wake, Isaya alikuwa amesema kwamba hivi karibuni watu wa Israeli wangesamehewa, na adhabu yao ingekamilika. Isaya alisema kwamba kulikuwa na habari njema kwa sababu Mungu alikuwa anakuja kutawala, na Mungu angewatunza watu wake. Kabla ya Mungu angekuja, kungekuwa na mtu ambaye angepiga kelele porini ili kuwaambia watu kupata tayari kumpokea Mungu. Mtu huyu angesema kwamba watu wanapaswa kutengeneza njia iliyonyooka ili Mungu aweze kuja kwa urahisi, kwa sababu Mungu angekuja hivi karibuni.</w:t>
      </w:r>
    </w:p>
    <w:p>
      <w:pPr/>
      <w:r>
        <w:rPr>
          <w:lang w:val="sw_KE" w:bidi="sw_KE"/>
        </w:rPr>
      </w:r>
      <w:r>
        <w:rPr>
          <w:lang w:val="sw_KE" w:bidi="sw_KE"/>
        </w:rPr>
        <w:t>Yohana Mbatizaji anamwambia kiongozi wa kidini kwamba yeye ni mtu ambaye anapiga kelele jangwani, na anawaambia watu wawe tayari kumpokea Mungu! Watu watakuwa tayari kumpokea Mungu ikiwa wataacha kufanya mambo mabaya na kumwomba Mungu msamaha kwa mambo yote ambayo wamefanya vibaya.</w:t>
      </w:r>
    </w:p>
    <w:p>
      <w:pPr/>
      <w:r>
        <w:rPr>
          <w:lang w:val="sw_KE" w:bidi="sw_KE"/>
        </w:rPr>
      </w:r>
      <w:r>
        <w:rPr>
          <w:lang w:val="sw_KE" w:bidi="sw_KE"/>
        </w:rPr>
        <w:t>Sitisha hapa na mjadili swali hili kama kikundi: Je, unaweza kusimulia hadithi kuhusu watu wanaojiandaa kwa ziara kutoka kwa mtu muhimu sana? Ni aina gani ya mambo ambayo watu hufanya ili kujiandaa na kumfanya mgeni ahisi kukaribishwa na kuheshimiwa? Simamisha sauti hii hapa.</w:t>
      </w:r>
    </w:p>
    <w:p>
      <w:pPr/>
      <w:r>
        <w:rPr>
          <w:lang w:val="sw_KE" w:bidi="sw_KE"/>
        </w:rPr>
      </w:r>
      <w:r>
        <w:rPr>
          <w:lang w:val="sw_KE" w:bidi="sw_KE"/>
        </w:rPr>
        <w:t>Viongozi wa kidini kisha wanamwuliza Yohana kwa nini anabatiza.</w:t>
      </w:r>
    </w:p>
    <w:p>
      <w:pPr/>
      <w:r>
        <w:rPr>
          <w:lang w:val="sw_KE" w:bidi="sw_KE"/>
        </w:rPr>
      </w:r>
      <w:r>
        <w:rPr>
          <w:lang w:val="sw_KE" w:bidi="sw_KE"/>
        </w:rPr>
        <w:t xml:space="preserve">Ubatizo ulikuwa sherehe ya Kiyahudi ambayo ilionyesha kwamba watu walikuwa wakigeuka kutoka kwa njia yao ya zamani ya maisha na kuanza njia mpya ya maisha. Ikiwa unabatiza mtu, unamfanya mtu huyo azame katika maji. Mtu ambaye alikwenda chini ya maji alikuwa ndiye aliyekuwa akichukua ubatizo. Mtu ambaye alichukua ubatizo alikuwa akisema: "Ninajuta kwa mambo mabaya ambayo nimefanya na ninataka kubadili." Kabla ya wakati huu, kwa kawaida watu tu ambao hawakuwa Wayahudi lakini walitaka kuwa Myahudi walibatizwa. Yohana anafanya kitu kipya kwa kutoa ubatizo kwa Wayahudi. Viongozi wa kidini hawaelewi kwa nini anafanya hivyo, na wanafikiri ni vibaya. </w:t>
      </w:r>
      <w:r>
        <w:rPr>
          <w:b/>
          <w:lang w:val="sw_KE" w:bidi="sw_KE"/>
        </w:rPr>
        <w:t>Sasa</w:t>
      </w:r>
      <w:r>
        <w:rPr>
          <w:lang w:val="sw_KE" w:bidi="sw_KE"/>
        </w:rPr>
        <w:t xml:space="preserve"> tunaelewa kwa nini mwandishi anatupa maelezo kwamba viongozi wa kidini walitumwa na Mafarisayo. Mafarisayo walikuwa makini sana katika kujaribu kutii kila kitu ambacho Mungu alikuwa ameamuru. Ni lazima wamehisi kwamba kile Yohana alikuwa akifanya kilikuwa dhidi ya sheria ya Mungu.</w:t>
      </w:r>
    </w:p>
    <w:p>
      <w:pPr/>
      <w:r>
        <w:rPr>
          <w:lang w:val="sw_KE" w:bidi="sw_KE"/>
        </w:rPr>
      </w:r>
      <w:r>
        <w:rPr>
          <w:lang w:val="sw_KE" w:bidi="sw_KE"/>
        </w:rPr>
        <w:t>Yohana hajibu swali lao kwa kweli. Badala yake, anawaambia kitu kuhusu mtu mwingine—mtu ambaye anaweza hata kuwa mahali fulani katika umati wakati huo. Bila shaka Yohana anazungumza kuhusu Yesu, ingawa bado hajafanya hilo wazi. Yohana anasema kwamba mtu huyo ataanza kazi yake baada ya Yohana kuandaa watu. Yohana anasema kwamba mtu huyo ni muhimu zaidi kuliko Yohana, kwamba Yohana hastahili hata kufanya kazi ya unyenyekevu sana ya kufungua kiatu cha mtu huyo!</w:t>
      </w:r>
    </w:p>
    <w:p>
      <w:pPr/>
      <w:r>
        <w:rPr>
          <w:lang w:val="sw_KE" w:bidi="sw_KE"/>
        </w:rPr>
      </w:r>
      <w:r>
        <w:rPr>
          <w:lang w:val="sw_KE" w:bidi="sw_KE"/>
        </w:rPr>
        <w:t xml:space="preserve">Ikiwa inahitajika, sitisha sauti hapa na uonyeshe picha ya viatu </w:t>
      </w:r>
      <w:r>
        <w:rPr>
          <w:lang w:val="sw_KE" w:bidi="sw_KE"/>
        </w:rPr>
        <w:t>vyenye kamba</w:t>
      </w:r>
      <w:r>
        <w:rPr>
          <w:lang w:val="sw_KE" w:bidi="sw_KE"/>
        </w:rPr>
        <w:t>. Sitisha sauti hii ikiwa inahitajika.</w:t>
      </w:r>
    </w:p>
    <w:p>
      <w:pPr/>
      <w:r>
        <w:rPr>
          <w:lang w:val="sw_KE" w:bidi="sw_KE"/>
        </w:rPr>
      </w:r>
      <w:r>
        <w:rPr>
          <w:lang w:val="sw_KE" w:bidi="sw_KE"/>
        </w:rPr>
        <w:t>Yohana anasema anabatiza watu kwa kuwachovisha katika maji. Yohana anatoa dokezo kwamba mtu ambaye atakuja baada yake atatoa aina tofauti ya ubatizo, lakini haelezei hili zaidi bado. Atafanya hivyo siku inayofuata, katika hadithi yetu inayofuata.</w:t>
      </w:r>
    </w:p>
    <w:p>
      <w:pPr/>
      <w:r>
        <w:rPr>
          <w:lang w:val="sw_KE" w:bidi="sw_KE"/>
        </w:rPr>
      </w:r>
      <w:r>
        <w:rPr>
          <w:lang w:val="sw_KE" w:bidi="sw_KE"/>
        </w:rPr>
        <w:t>Kwa hivyo mwandishi ametuambia sasa Yohana Mbatizaji ni nani—mtu ambaye anawaandaa watu kupokea Masihi.</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1:19–28 katika tafsiri rahisi zaidi kuelewa.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Simulizi hii ina matukio 2.</w:t>
      </w:r>
    </w:p>
    <w:p>
      <w:pPr/>
      <w:r>
        <w:rPr>
          <w:lang w:val="sw_KE" w:bidi="sw_KE"/>
        </w:rPr>
      </w:r>
      <w:r>
        <w:rPr>
          <w:b/>
          <w:lang w:val="sw_KE" w:bidi="sw_KE"/>
        </w:rPr>
        <w:t>Katika tukio la kwanza</w:t>
      </w:r>
      <w:r>
        <w:rPr>
          <w:lang w:val="sw_KE" w:bidi="sw_KE"/>
        </w:rPr>
        <w:t>, viongozi wa kidini wa Kiyahudi huko Yerusalemu wanatuma makuhani na Walawi ili kukutana na Yohana Mbatizaji.</w:t>
      </w:r>
    </w:p>
    <w:p>
      <w:pPr/>
      <w:r>
        <w:rPr>
          <w:lang w:val="sw_KE" w:bidi="sw_KE"/>
        </w:rPr>
      </w:r>
      <w:r>
        <w:rPr>
          <w:b/>
          <w:lang w:val="sw_KE" w:bidi="sw_KE"/>
        </w:rPr>
        <w:t>Katika tukio la pili</w:t>
      </w:r>
      <w:r>
        <w:rPr>
          <w:lang w:val="sw_KE" w:bidi="sw_KE"/>
        </w:rPr>
        <w:t>, makuhani na Walawi wanazungumza na Yohana Mbatizaji.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Yohana mbatizaji</w:t>
      </w:r>
    </w:p>
    <w:p>
      <w:pPr>
        <w:pStyle w:val="ListBullet"/>
        <w:spacing w:line="240" w:lineRule="auto"/>
        <w:ind w:left="720"/>
      </w:pPr>
      <w:r>
        <w:rPr>
          <w:lang w:val="sw_KE" w:bidi="sw_KE"/>
        </w:rPr>
      </w:r>
      <w:r>
        <w:rPr>
          <w:lang w:val="sw_KE" w:bidi="sw_KE"/>
        </w:rPr>
        <w:t>Viongozi wa kidini wa Kiyahudi katika Yerusalemu</w:t>
      </w:r>
    </w:p>
    <w:p>
      <w:pPr>
        <w:pStyle w:val="ListBullet"/>
        <w:spacing w:line="240" w:lineRule="auto"/>
        <w:ind w:left="720"/>
      </w:pPr>
      <w:r>
        <w:rPr>
          <w:lang w:val="sw_KE" w:bidi="sw_KE"/>
        </w:rPr>
      </w:r>
      <w:r>
        <w:rPr>
          <w:lang w:val="sw_KE" w:bidi="sw_KE"/>
        </w:rPr>
        <w:t>Mafarisayo (ama ni miongoni mwa watu waliokuja kumhoji Yohana, au wako kule Yerusalemu, wakiwatuma hao wengine)</w:t>
      </w:r>
    </w:p>
    <w:p>
      <w:pPr>
        <w:pStyle w:val="ListBullet"/>
        <w:spacing w:line="240" w:lineRule="auto"/>
        <w:ind w:left="720"/>
      </w:pPr>
      <w:r>
        <w:rPr>
          <w:lang w:val="sw_KE" w:bidi="sw_KE"/>
        </w:rPr>
      </w:r>
      <w:r>
        <w:rPr>
          <w:lang w:val="sw_KE" w:bidi="sw_KE"/>
        </w:rPr>
        <w:t>Makuhani na Walawi, kama wawakilishi wa viongozi wa kidini wa Kiyahudi</w:t>
      </w:r>
    </w:p>
    <w:p>
      <w:pPr>
        <w:pStyle w:val="ListBullet"/>
        <w:spacing w:line="240" w:lineRule="auto"/>
        <w:ind w:left="720"/>
      </w:pPr>
      <w:r>
        <w:rPr>
          <w:lang w:val="sw_KE" w:bidi="sw_KE"/>
        </w:rPr>
      </w:r>
      <w:r>
        <w:rPr>
          <w:lang w:val="sw_KE" w:bidi="sw_KE"/>
        </w:rPr>
        <w:t>Masihi</w:t>
      </w:r>
    </w:p>
    <w:p>
      <w:pPr>
        <w:pStyle w:val="ListBullet"/>
        <w:spacing w:line="240" w:lineRule="auto"/>
        <w:ind w:left="720"/>
      </w:pPr>
      <w:r>
        <w:rPr>
          <w:lang w:val="sw_KE" w:bidi="sw_KE"/>
        </w:rPr>
      </w:r>
      <w:r>
        <w:rPr>
          <w:lang w:val="sw_KE" w:bidi="sw_KE"/>
        </w:rPr>
        <w:t>Eliya</w:t>
      </w:r>
    </w:p>
    <w:p>
      <w:pPr>
        <w:pStyle w:val="ListBullet"/>
        <w:spacing w:line="240" w:lineRule="auto"/>
        <w:ind w:left="720"/>
      </w:pPr>
      <w:r>
        <w:rPr>
          <w:lang w:val="sw_KE" w:bidi="sw_KE"/>
        </w:rPr>
      </w:r>
      <w:r>
        <w:rPr>
          <w:lang w:val="sw_KE" w:bidi="sw_KE"/>
        </w:rPr>
        <w:t>"Nabii"</w:t>
      </w:r>
    </w:p>
    <w:p>
      <w:pPr>
        <w:pStyle w:val="ListBullet"/>
        <w:spacing w:line="240" w:lineRule="auto"/>
        <w:ind w:left="720"/>
      </w:pPr>
      <w:r>
        <w:rPr>
          <w:lang w:val="sw_KE" w:bidi="sw_KE"/>
        </w:rPr>
      </w:r>
      <w:r>
        <w:rPr>
          <w:lang w:val="sw_KE" w:bidi="sw_KE"/>
        </w:rPr>
        <w:t>Isaya</w:t>
      </w:r>
    </w:p>
    <w:p>
      <w:pPr>
        <w:pStyle w:val="ListBullet"/>
        <w:spacing w:line="240" w:lineRule="auto"/>
        <w:ind w:left="720"/>
      </w:pPr>
      <w:r>
        <w:rPr>
          <w:lang w:val="sw_KE" w:bidi="sw_KE"/>
        </w:rPr>
      </w:r>
      <w:r>
        <w:rPr>
          <w:lang w:val="sw_KE" w:bidi="sw_KE"/>
        </w:rPr>
        <w:t>Mtu ambaye anapiga kelele jangwani</w:t>
      </w:r>
    </w:p>
    <w:p>
      <w:pPr>
        <w:pStyle w:val="ListBullet"/>
        <w:spacing w:line="240" w:lineRule="auto"/>
        <w:ind w:left="720"/>
      </w:pPr>
      <w:r>
        <w:rPr>
          <w:lang w:val="sw_KE" w:bidi="sw_KE"/>
        </w:rPr>
      </w:r>
      <w:r>
        <w:rPr>
          <w:lang w:val="sw_KE" w:bidi="sw_KE"/>
        </w:rPr>
        <w:t>Watu ambao wamekuja kwa Yohana ili kubatizwa</w:t>
      </w:r>
    </w:p>
    <w:p>
      <w:pPr>
        <w:pStyle w:val="ListBullet"/>
        <w:spacing w:line="240" w:lineRule="auto"/>
        <w:ind w:left="720"/>
      </w:pPr>
      <w:r>
        <w:rPr>
          <w:lang w:val="sw_KE" w:bidi="sw_KE"/>
        </w:rPr>
      </w:r>
      <w:r>
        <w:rPr>
          <w:lang w:val="sw_KE" w:bidi="sw_KE"/>
        </w:rPr>
        <w:t>Yesu (hafanyi chochote katika hadithi bado, lakini amesimama katika umati)</w:t>
      </w:r>
    </w:p>
    <w:p>
      <w:pPr/>
      <w:r>
        <w:rPr>
          <w:lang w:val="sw_KE" w:bidi="sw_KE"/>
        </w:rPr>
      </w:r>
      <w:r>
        <w:rPr>
          <w:lang w:val="sw_KE" w:bidi="sw_KE"/>
        </w:rPr>
        <w:t>Baadhi ya tafsiri zinaanza simulizi kwa kusema "huu ulikuwa ushuhuda wa Yohana." Tafsiri nyingine zinaanza kwa kusema kwamba viongozi wa kidini Yerusalemu walikuwa wakiwatuma baadhi ya watu kwa Yohana. Unaweza kuanza simulizi kwa njia ambayo inaonekana kuwa ya asili zaidi kwako.</w:t>
      </w:r>
    </w:p>
    <w:p>
      <w:pPr/>
      <w:r>
        <w:rPr>
          <w:lang w:val="sw_KE" w:bidi="sw_KE"/>
        </w:rPr>
      </w:r>
      <w:r>
        <w:rPr>
          <w:lang w:val="sw_KE" w:bidi="sw_KE"/>
        </w:rPr>
        <w:t>Mwandishi anatuambia tu baada ya kufika nusu ya simulizi kwamba baadhi ya watu waliotumwa walikuwa Mafarisayo, au walitumwa na Mafarisayo.</w:t>
      </w:r>
    </w:p>
    <w:p>
      <w:pPr/>
      <w:r>
        <w:rPr>
          <w:lang w:val="sw_KE" w:bidi="sw_KE"/>
        </w:rPr>
      </w:r>
      <w:r>
        <w:rPr>
          <w:lang w:val="sw_KE" w:bidi="sw_KE"/>
        </w:rPr>
        <w:t>Fikiria kuhusu mahali bora pa kutoa maelezo hayo. Unaweza kufikiria kusema hili mwanzoni mwa simulizi hii.</w:t>
      </w:r>
    </w:p>
    <w:p>
      <w:pPr/>
      <w:r>
        <w:rPr>
          <w:lang w:val="sw_KE" w:bidi="sw_KE"/>
        </w:rPr>
      </w:r>
      <w:r>
        <w:rPr>
          <w:lang w:val="sw_KE" w:bidi="sw_KE"/>
        </w:rPr>
        <w:t xml:space="preserve">Wakati viongozi wa kidini wanapomwuliza Yohana yeye ni nani kwa mara ya kwanza, "anakiri na hakanushi" kwamba yeye </w:t>
      </w:r>
      <w:r>
        <w:rPr>
          <w:b/>
          <w:lang w:val="sw_KE" w:bidi="sw_KE"/>
        </w:rPr>
        <w:t>si</w:t>
      </w:r>
      <w:r>
        <w:rPr>
          <w:lang w:val="sw_KE" w:bidi="sw_KE"/>
        </w:rPr>
        <w:t xml:space="preserve"> Masihi. Hii ina maana anasema kwa uwazi kabisa kwamba yeye si Masihi. Hajaribu kujifanya kwamba yeye ni Masihi.</w:t>
      </w:r>
    </w:p>
    <w:p>
      <w:pPr/>
      <w:r>
        <w:rPr>
          <w:lang w:val="sw_KE" w:bidi="sw_KE"/>
        </w:rPr>
      </w:r>
      <w:r>
        <w:rPr>
          <w:lang w:val="sw_KE" w:bidi="sw_KE"/>
        </w:rPr>
        <w:t>Usisahau kujumuisha maelezo mwishoni kuhusu mahali ambapo Yohana alikuwa anabatiza.</w:t>
      </w:r>
    </w:p>
    <w:p>
      <w:pPr/>
      <w:r>
        <w:rPr>
          <w:lang w:val="sw_KE" w:bidi="sw_KE"/>
        </w:rPr>
      </w:r>
      <w:r>
        <w:rPr>
          <w:lang w:val="sw_KE" w:bidi="sw_KE"/>
        </w:rPr>
        <w:t>Sasa kikundi kinapaswa kuunda ubao wa hadithi, kuchora au kutumia vitu ili kuonyesha na kufafanua simulizi pamoja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1:19–28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Simulizi hii ina matukio 2.</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Yohana mbatizaji</w:t>
      </w:r>
    </w:p>
    <w:p>
      <w:pPr>
        <w:pStyle w:val="ListBullet"/>
        <w:spacing w:line="240" w:lineRule="auto"/>
        <w:ind w:left="720"/>
      </w:pPr>
      <w:r>
        <w:rPr>
          <w:lang w:val="sw_KE" w:bidi="sw_KE"/>
        </w:rPr>
      </w:r>
      <w:r>
        <w:rPr>
          <w:lang w:val="sw_KE" w:bidi="sw_KE"/>
        </w:rPr>
        <w:t>Viongozi wa kidini wa Kiyahudi katika Yerusalemu</w:t>
      </w:r>
    </w:p>
    <w:p>
      <w:pPr>
        <w:pStyle w:val="ListBullet"/>
        <w:spacing w:line="240" w:lineRule="auto"/>
        <w:ind w:left="720"/>
      </w:pPr>
      <w:r>
        <w:rPr>
          <w:lang w:val="sw_KE" w:bidi="sw_KE"/>
        </w:rPr>
      </w:r>
      <w:r>
        <w:rPr>
          <w:lang w:val="sw_KE" w:bidi="sw_KE"/>
        </w:rPr>
        <w:t>Mafarisayo (ama ni miongoni mwa watu waliokuja kumhoji Yohana, au wako kule Yerusalemu, wakiwatuma hao wengine)</w:t>
      </w:r>
    </w:p>
    <w:p>
      <w:pPr>
        <w:pStyle w:val="ListBullet"/>
        <w:spacing w:line="240" w:lineRule="auto"/>
        <w:ind w:left="720"/>
      </w:pPr>
      <w:r>
        <w:rPr>
          <w:lang w:val="sw_KE" w:bidi="sw_KE"/>
        </w:rPr>
      </w:r>
      <w:r>
        <w:rPr>
          <w:lang w:val="sw_KE" w:bidi="sw_KE"/>
        </w:rPr>
        <w:t>Makuhani na Walawi, kama wawakilishi wa viongozi wa kidini wa Kiyahudi</w:t>
      </w:r>
    </w:p>
    <w:p>
      <w:pPr>
        <w:pStyle w:val="ListBullet"/>
        <w:spacing w:line="240" w:lineRule="auto"/>
        <w:ind w:left="720"/>
      </w:pPr>
      <w:r>
        <w:rPr>
          <w:lang w:val="sw_KE" w:bidi="sw_KE"/>
        </w:rPr>
      </w:r>
      <w:r>
        <w:rPr>
          <w:lang w:val="sw_KE" w:bidi="sw_KE"/>
        </w:rPr>
        <w:t>Masihi</w:t>
      </w:r>
    </w:p>
    <w:p>
      <w:pPr>
        <w:pStyle w:val="ListBullet"/>
        <w:spacing w:line="240" w:lineRule="auto"/>
        <w:ind w:left="720"/>
      </w:pPr>
      <w:r>
        <w:rPr>
          <w:lang w:val="sw_KE" w:bidi="sw_KE"/>
        </w:rPr>
      </w:r>
      <w:r>
        <w:rPr>
          <w:lang w:val="sw_KE" w:bidi="sw_KE"/>
        </w:rPr>
        <w:t>Eliya</w:t>
      </w:r>
    </w:p>
    <w:p>
      <w:pPr>
        <w:pStyle w:val="ListBullet"/>
        <w:spacing w:line="240" w:lineRule="auto"/>
        <w:ind w:left="720"/>
      </w:pPr>
      <w:r>
        <w:rPr>
          <w:lang w:val="sw_KE" w:bidi="sw_KE"/>
        </w:rPr>
      </w:r>
      <w:r>
        <w:rPr>
          <w:lang w:val="sw_KE" w:bidi="sw_KE"/>
        </w:rPr>
        <w:t>"Nabii"</w:t>
      </w:r>
    </w:p>
    <w:p>
      <w:pPr>
        <w:pStyle w:val="ListBullet"/>
        <w:spacing w:line="240" w:lineRule="auto"/>
        <w:ind w:left="720"/>
      </w:pPr>
      <w:r>
        <w:rPr>
          <w:lang w:val="sw_KE" w:bidi="sw_KE"/>
        </w:rPr>
      </w:r>
      <w:r>
        <w:rPr>
          <w:lang w:val="sw_KE" w:bidi="sw_KE"/>
        </w:rPr>
        <w:t>Isaya</w:t>
      </w:r>
    </w:p>
    <w:p>
      <w:pPr>
        <w:pStyle w:val="ListBullet"/>
        <w:spacing w:line="240" w:lineRule="auto"/>
        <w:ind w:left="720"/>
      </w:pPr>
      <w:r>
        <w:rPr>
          <w:lang w:val="sw_KE" w:bidi="sw_KE"/>
        </w:rPr>
      </w:r>
      <w:r>
        <w:rPr>
          <w:lang w:val="sw_KE" w:bidi="sw_KE"/>
        </w:rPr>
        <w:t>Mtu ambaye anapiga kelele jangwani</w:t>
      </w:r>
    </w:p>
    <w:p>
      <w:pPr>
        <w:pStyle w:val="ListBullet"/>
        <w:spacing w:line="240" w:lineRule="auto"/>
        <w:ind w:left="720"/>
      </w:pPr>
      <w:r>
        <w:rPr>
          <w:lang w:val="sw_KE" w:bidi="sw_KE"/>
        </w:rPr>
      </w:r>
      <w:r>
        <w:rPr>
          <w:lang w:val="sw_KE" w:bidi="sw_KE"/>
        </w:rPr>
        <w:t>Watu ambao wamekuja kwa Yohana ili kubatizwa</w:t>
      </w:r>
    </w:p>
    <w:p>
      <w:pPr>
        <w:pStyle w:val="ListBullet"/>
        <w:spacing w:line="240" w:lineRule="auto"/>
        <w:ind w:left="720"/>
      </w:pPr>
      <w:r>
        <w:rPr>
          <w:lang w:val="sw_KE" w:bidi="sw_KE"/>
        </w:rPr>
      </w:r>
      <w:r>
        <w:rPr>
          <w:lang w:val="sw_KE" w:bidi="sw_KE"/>
        </w:rPr>
        <w:t>Yesu (hafanyi chochote katika hadithi bado, lakini amesimama katika umati)</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hili. Saidianeni kukumbushana kila sehemu ya hadithi hii.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hii kwa mara ya pili. Katika nyakati fulani za igizo, sitisha igizo na muulize yule anayeigiza mhusika, "Unahisi nini au unafikiria nini?" Muigizaji anayeigiza wahusika hao anapaswa kueleza hisia au mawazo yake iwapo angekuwa mhusika huyo. Kisha anzisha tena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Igiza viongozi wa kidini wakituma baadhi ya makuhani na Walawi kutoka Yerusalemu ili kukutana na Yohana. Amua kama Mafarisayo watakuwa kati ya watu wanaowatuma wengine Yerusalemu, au kati ya watu wanaokuja kwa Yohana.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viongozi wa kidini mjini Yerusalemu, "Mnafikiri nini?" Unaweza kusikia vitu kama:</w:t>
      </w:r>
    </w:p>
    <w:p>
      <w:pPr>
        <w:pStyle w:val="ListBullet"/>
        <w:spacing w:line="240" w:lineRule="auto"/>
        <w:ind w:left="720"/>
      </w:pPr>
      <w:r>
        <w:rPr>
          <w:lang w:val="sw_KE" w:bidi="sw_KE"/>
        </w:rPr>
      </w:r>
      <w:r>
        <w:rPr>
          <w:lang w:val="sw_KE" w:bidi="sw_KE"/>
        </w:rPr>
        <w:t>Anzisha tena tendo.</w:t>
      </w:r>
    </w:p>
    <w:p>
      <w:pPr/>
      <w:r>
        <w:rPr>
          <w:lang w:val="sw_KE" w:bidi="sw_KE"/>
        </w:rPr>
      </w:r>
      <w:r>
        <w:rPr>
          <w:lang w:val="sw_KE" w:bidi="sw_KE"/>
        </w:rPr>
        <w:t>Igiza makuhani na Walawi wakiwasili mahali ambapo Yohana anabatiza watu. Kungekuwa na umati wa watu karibu na Yohana. Unaweza kufikiria watu pengine wakiwapisha viongozi hawa wa kidini kwa heshima, lakini pia wakikusanyika karibu nao ili kusikiliza mazungumzo!</w:t>
      </w:r>
    </w:p>
    <w:p>
      <w:pPr/>
      <w:r>
        <w:rPr>
          <w:lang w:val="sw_KE" w:bidi="sw_KE"/>
        </w:rPr>
      </w:r>
      <w:r>
        <w:rPr>
          <w:lang w:val="sw_KE" w:bidi="sw_KE"/>
        </w:rPr>
        <w:t>Igiza viongozi hawa wa kidini wakimwuliza Yohana yeye ni nani.</w:t>
      </w:r>
    </w:p>
    <w:p>
      <w:pPr/>
      <w:r>
        <w:rPr>
          <w:lang w:val="sw_KE" w:bidi="sw_KE"/>
        </w:rPr>
      </w:r>
      <w:r>
        <w:rPr>
          <w:lang w:val="sw_KE" w:bidi="sw_KE"/>
        </w:rPr>
        <w:t>Igiza Yohana akisema kwamba yeye si Masihi. Anasema hili kwa msisitizo mkubwa.</w:t>
      </w:r>
    </w:p>
    <w:p>
      <w:pPr/>
      <w:r>
        <w:rPr>
          <w:lang w:val="sw_KE" w:bidi="sw_KE"/>
        </w:rPr>
      </w:r>
      <w:r>
        <w:rPr>
          <w:lang w:val="sw_KE" w:bidi="sw_KE"/>
        </w:rPr>
        <w:t>Igiza viongozi wa kidini wakimwuliza Yohana kama yeye ni Eliya, au nabii. Igiza Yohana akikataa yote mawili.</w:t>
      </w:r>
    </w:p>
    <w:p>
      <w:pPr/>
      <w:r>
        <w:rPr>
          <w:lang w:val="sw_KE" w:bidi="sw_KE"/>
        </w:rPr>
      </w:r>
      <w:r>
        <w:rPr>
          <w:lang w:val="sw_KE" w:bidi="sw_KE"/>
        </w:rPr>
        <w:t>Igiza viongozi wa kidini wakimwomba Yohana awaambie yeye ni nani.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viongozi wa kidini, "Mnafikiri nini?" Unaweza kusikia vitu kama:</w:t>
      </w:r>
    </w:p>
    <w:p>
      <w:pPr>
        <w:pStyle w:val="ListBullet"/>
        <w:spacing w:line="240" w:lineRule="auto"/>
        <w:ind w:left="720"/>
      </w:pPr>
      <w:r>
        <w:rPr>
          <w:lang w:val="sw_KE" w:bidi="sw_KE"/>
        </w:rPr>
      </w:r>
      <w:r>
        <w:rPr>
          <w:lang w:val="sw_KE" w:bidi="sw_KE"/>
        </w:rPr>
        <w:t>Anzisha tena igizo.</w:t>
      </w:r>
    </w:p>
    <w:p>
      <w:pPr/>
      <w:r>
        <w:rPr>
          <w:lang w:val="sw_KE" w:bidi="sw_KE"/>
        </w:rPr>
      </w:r>
      <w:r>
        <w:rPr>
          <w:lang w:val="sw_KE" w:bidi="sw_KE"/>
        </w:rPr>
        <w:t>Igiza Yohana akisema kwamba yeye ni kama mtu anayepiga kelele jangwani, akiandaa njia ya Bwana kuja. Yohana anasema anatimiza kitu ambacho nabii Isaya alikuwa amesema. Katika mandhari, unaweza kumfanya nabii Isaya asimame.</w:t>
      </w:r>
    </w:p>
    <w:p>
      <w:pPr/>
      <w:r>
        <w:rPr>
          <w:lang w:val="sw_KE" w:bidi="sw_KE"/>
        </w:rPr>
      </w:r>
      <w:r>
        <w:rPr>
          <w:lang w:val="sw_KE" w:bidi="sw_KE"/>
        </w:rPr>
        <w:t>Igiza viongozi wa kidini wakiuliza kwa nini Yohana anabatiza.</w:t>
      </w:r>
    </w:p>
    <w:p>
      <w:pPr/>
      <w:r>
        <w:rPr>
          <w:lang w:val="sw_KE" w:bidi="sw_KE"/>
        </w:rPr>
      </w:r>
      <w:r>
        <w:rPr>
          <w:lang w:val="sw_KE" w:bidi="sw_KE"/>
        </w:rPr>
        <w:t>Igiza jibu la Yohana. Kunapaswa kuwa na watu wengine mbali na viongozi wa kidini waliosimama karibu na Yohana. Yesu anaweza kusimama kati yao!</w:t>
      </w:r>
      <w:r>
        <w:rPr>
          <w:lang w:val="sw_KE" w:bidi="sw_KE"/>
        </w:rPr>
      </w:r>
    </w:p>
    <w:p>
      <w:pPr>
        <w:pStyle w:val="Heading3"/>
      </w:pPr>
      <w:r>
        <w:rPr>
          <w:lang w:val="sw_KE" w:bidi="sw_KE"/>
        </w:rPr>
        <w:t>Kujaza Mapengo</w:t>
      </w:r>
    </w:p>
    <w:p>
      <w:pPr/>
      <w:r>
        <w:rPr>
          <w:lang w:val="sw_KE" w:bidi="sw_KE"/>
        </w:rPr>
      </w:r>
      <w:r>
        <w:rPr>
          <w:lang w:val="sw_KE" w:bidi="sw_KE"/>
        </w:rPr>
        <w:t>Sikiliza toleo la sauti la Yohana 1:19–28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 xml:space="preserve">Baadhi ya tafsiri zinaanza simulizi kwa kusema "huu ulikuwa ushuhuda wa </w:t>
      </w:r>
      <w:r>
        <w:rPr>
          <w:b/>
          <w:lang w:val="sw_KE" w:bidi="sw_KE"/>
        </w:rPr>
        <w:t>Yohana</w:t>
      </w:r>
      <w:r>
        <w:rPr>
          <w:lang w:val="sw_KE" w:bidi="sw_KE"/>
        </w:rPr>
        <w:t>." Mtu ambaye anatoa ushuhuda anasimulia kuhusu kitu ambacho amejionea mwenyewe, na kwamba anajua ni kweli kabisa. Ikiwa utajumuisha neno hili, tumia neno lile lile ulilotumia katika fungu la maneno lililotangulia.</w:t>
      </w:r>
    </w:p>
    <w:p>
      <w:pPr/>
      <w:r>
        <w:rPr>
          <w:lang w:val="sw_KE" w:bidi="sw_KE"/>
        </w:rPr>
      </w:r>
      <w:r>
        <w:rPr>
          <w:b/>
          <w:lang w:val="sw_KE" w:bidi="sw_KE"/>
        </w:rPr>
        <w:t>Wayahudi</w:t>
      </w:r>
      <w:r>
        <w:rPr>
          <w:lang w:val="sw_KE" w:bidi="sw_KE"/>
        </w:rPr>
        <w:t xml:space="preserve"> wanatuma makuhani na Walawi kwa Yohana.</w:t>
      </w:r>
    </w:p>
    <w:p>
      <w:pPr/>
      <w:r>
        <w:rPr>
          <w:lang w:val="sw_KE" w:bidi="sw_KE"/>
        </w:rPr>
      </w:r>
      <w:r>
        <w:rPr>
          <w:lang w:val="sw_KE" w:bidi="sw_KE"/>
        </w:rPr>
        <w:t xml:space="preserve">Neno </w:t>
      </w:r>
      <w:r>
        <w:rPr>
          <w:b/>
          <w:lang w:val="sw_KE" w:bidi="sw_KE"/>
        </w:rPr>
        <w:t>Wayahudi</w:t>
      </w:r>
      <w:r>
        <w:rPr>
          <w:lang w:val="sw_KE" w:bidi="sw_KE"/>
        </w:rPr>
        <w:t xml:space="preserve"> katika Biblia linaweza kurejelea watu tofauti. Neno ni sawa na neno Mwisraeli. </w:t>
      </w:r>
      <w:r>
        <w:rPr>
          <w:lang w:val="sw_KE" w:bidi="sw_KE"/>
        </w:rPr>
        <w:t>Waisraeli</w:t>
      </w:r>
      <w:r>
        <w:rPr>
          <w:lang w:val="sw_KE" w:bidi="sw_KE"/>
        </w:rPr>
        <w:t xml:space="preserve"> ni uzao wa Ibrahimu. Waisraeli walikuwa watu maalum wa Mungu, na Mungu alikuwa amefanya agano nao—makubaliano maalum. Makubaliano hayo yalikuwa kwamba Waisraeli wangetii amri zote za Mungu, na Mungu angewabariki na kuwafanya kuwa baraka kwa watu wote duniani. Wakati fulani katika historia yao, taifa la Israeli liligawanyika katika sehemu mbili. Sehemu ya kaskazini bado iliitwa Israeli, na sehemu ya kusini iliitwa Yuda. Sehemu ya kaskazini, Israeli, ilishindwa na maadui takriban miaka 700 kabla ya kuzaliwa kwa Yesu. Hii ilitokea kwa sababu watu walikuwa wakiendelea kumwasi Mungu, na kuvunja agano. Taifa la Israeli lilikoma kuwepo. Baadaye, uzao wote wa Ibrahimu uliobakia ulijulikana kama Wayahudi, ambao ina maana "watu kutoka Yuda." Waliitwa Wayahudi hata kama waliishi nje ya Yuda. Baadaye, ufalme wa Yuda pia ulikoma kuwepo, kwa sababu pia waliendelea kuvunja agano la Mungu.</w:t>
      </w:r>
    </w:p>
    <w:p>
      <w:pPr/>
      <w:r>
        <w:rPr>
          <w:lang w:val="sw_KE" w:bidi="sw_KE"/>
        </w:rPr>
      </w:r>
      <w:r>
        <w:rPr>
          <w:lang w:val="sw_KE" w:bidi="sw_KE"/>
        </w:rPr>
        <w:t>Katika wakati wa Agano Jipya, eneo ambalo lilikuwa ufalme wa Yuda sasa lilikuwa takriban eneo la mkoa wa Yudea, na eneo ambalo lilikuwa ufalme wa Israeli lilikuwa takriban mikoa ya Samaria na Galilaya. Mikoa hii ilikuwa sehemu ya himaya ya Kirumi, na ilitawaliwa na Warumi.</w:t>
      </w:r>
    </w:p>
    <w:p>
      <w:pPr/>
      <w:r>
        <w:rPr>
          <w:lang w:val="sw_KE" w:bidi="sw_KE"/>
        </w:rPr>
      </w:r>
      <w:r>
        <w:rPr>
          <w:lang w:val="sw_KE" w:bidi="sw_KE"/>
        </w:rPr>
        <w:t>Kwa hivyo, kwa ujumla, "Wayahudi" wanamaanisha uzao wa Ibrahimu, watu ambao ni wa watu maalum wa Mungu; watu ambao ni sehemu ya agano la Mungu.</w:t>
      </w:r>
    </w:p>
    <w:p>
      <w:pPr/>
      <w:r>
        <w:rPr>
          <w:lang w:val="sw_KE" w:bidi="sw_KE"/>
        </w:rPr>
      </w:r>
      <w:r>
        <w:rPr>
          <w:lang w:val="sw_KE" w:bidi="sw_KE"/>
        </w:rPr>
        <w:t xml:space="preserve">Katika Injili, karibu watu wote tunaokutana nao ni Wayahudi: Yesu, wanafunzi wake, na watu wengi ambao wanamsikiliza. Hata ingawa wahusika wote katika simulizi hizi ni Wayahudi, katika kitabu cha Yohana neno Myahudi linatumiwa kwa njia maalum. Wakati mwandishi wa injili ya Yohana anazungumza kuhusu Wayahudi, haswa anamaanisha </w:t>
      </w:r>
      <w:r>
        <w:rPr>
          <w:b/>
          <w:lang w:val="sw_KE" w:bidi="sw_KE"/>
        </w:rPr>
        <w:t>viongozi wa kidini</w:t>
      </w:r>
      <w:r>
        <w:rPr>
          <w:lang w:val="sw_KE" w:bidi="sw_KE"/>
        </w:rPr>
        <w:t xml:space="preserve"> wa Wayahudi.</w:t>
      </w:r>
    </w:p>
    <w:p>
      <w:pPr/>
      <w:r>
        <w:rPr>
          <w:lang w:val="sw_KE" w:bidi="sw_KE"/>
        </w:rPr>
      </w:r>
      <w:r>
        <w:rPr>
          <w:lang w:val="sw_KE" w:bidi="sw_KE"/>
        </w:rPr>
        <w:t xml:space="preserve">Sitisha hapa na mjadili kama kikundi ni maneno gani mtakayotumia kwa </w:t>
      </w:r>
      <w:r>
        <w:rPr>
          <w:lang w:val="sw_KE" w:bidi="sw_KE"/>
        </w:rPr>
        <w:t>Wayahudi</w:t>
      </w:r>
      <w:r>
        <w:rPr>
          <w:lang w:val="sw_KE" w:bidi="sw_KE"/>
        </w:rPr>
        <w:t xml:space="preserve">, au </w:t>
      </w:r>
      <w:r>
        <w:rPr>
          <w:b/>
          <w:lang w:val="sw_KE" w:bidi="sw_KE"/>
        </w:rPr>
        <w:t>viongozi wa kidini</w:t>
      </w:r>
      <w:r>
        <w:rPr>
          <w:lang w:val="sw_KE" w:bidi="sw_KE"/>
        </w:rPr>
        <w:t xml:space="preserve"> wa Kiyahudi katika simulizi hii. Kwa maelezo zaidi, rejelea Faharasa Kuu. Sitisha sauti hii hapa.</w:t>
      </w:r>
    </w:p>
    <w:p>
      <w:pPr/>
      <w:r>
        <w:rPr>
          <w:lang w:val="sw_KE" w:bidi="sw_KE"/>
        </w:rPr>
      </w:r>
      <w:r>
        <w:rPr>
          <w:lang w:val="sw_KE" w:bidi="sw_KE"/>
        </w:rPr>
        <w:t xml:space="preserve">Viongozi wa kidini wa Kiyahudi waliwatuma </w:t>
      </w:r>
      <w:r>
        <w:rPr>
          <w:b/>
          <w:lang w:val="sw_KE" w:bidi="sw_KE"/>
        </w:rPr>
        <w:t>makuhani</w:t>
      </w:r>
      <w:r>
        <w:rPr>
          <w:lang w:val="sw_KE" w:bidi="sw_KE"/>
        </w:rPr>
        <w:t xml:space="preserve"> na </w:t>
      </w:r>
      <w:r>
        <w:rPr>
          <w:b/>
          <w:lang w:val="sw_KE" w:bidi="sw_KE"/>
        </w:rPr>
        <w:t>Walawi</w:t>
      </w:r>
      <w:r>
        <w:rPr>
          <w:lang w:val="sw_KE" w:bidi="sw_KE"/>
        </w:rPr>
        <w:t xml:space="preserve"> kwa Yohana Mbatizaji. Waisraeli waligawanywa katika makabila 12. Moja ya makabila 12 lilikuwa kabila la Lawi, na washiriki wa kabila hili waliitwa </w:t>
      </w:r>
      <w:r>
        <w:rPr>
          <w:b/>
          <w:lang w:val="sw_KE" w:bidi="sw_KE"/>
        </w:rPr>
        <w:t>Walawi</w:t>
      </w:r>
      <w:r>
        <w:rPr>
          <w:lang w:val="sw_KE" w:bidi="sw_KE"/>
        </w:rPr>
        <w:t xml:space="preserve">. Walawi walikuwa na kazi maalum. Walipaswa kutunza kila kitu katika hekalu la Mungu huko Yerusalemu. </w:t>
      </w:r>
      <w:r>
        <w:rPr>
          <w:b/>
          <w:lang w:val="sw_KE" w:bidi="sw_KE"/>
        </w:rPr>
        <w:t>Makuhani</w:t>
      </w:r>
      <w:r>
        <w:rPr>
          <w:lang w:val="sw_KE" w:bidi="sw_KE"/>
        </w:rPr>
        <w:t xml:space="preserve"> walikuwa kikundi maalum kati ya Walawi ambao walikuwa na jukumu la kutoa dhabihu kwa Mungu kwa niaba ya watu. Wakati Biblia inazungumza kuhusu Walawi, inamaanisha Walawi ambao si makuhani.</w:t>
      </w:r>
    </w:p>
    <w:p>
      <w:pPr/>
      <w:r>
        <w:rPr>
          <w:lang w:val="sw_KE" w:bidi="sw_KE"/>
        </w:rPr>
      </w:r>
      <w:r>
        <w:rPr>
          <w:lang w:val="sw_KE" w:bidi="sw_KE"/>
        </w:rPr>
        <w:t xml:space="preserve">Sitisha hapa na mjadili ni neno gani mtakalotumia kwa </w:t>
      </w:r>
      <w:r>
        <w:rPr>
          <w:lang w:val="sw_KE" w:bidi="sw_KE"/>
        </w:rPr>
        <w:t>Walawi</w:t>
      </w:r>
      <w:r>
        <w:rPr>
          <w:lang w:val="sw_KE" w:bidi="sw_KE"/>
        </w:rPr>
        <w:t xml:space="preserve">, na ni neno gani mtakalotumia kwa </w:t>
      </w:r>
      <w:r>
        <w:rPr>
          <w:lang w:val="sw_KE" w:bidi="sw_KE"/>
        </w:rPr>
        <w:t>makuhani</w:t>
      </w:r>
      <w:r>
        <w:rPr>
          <w:lang w:val="sw_KE" w:bidi="sw_KE"/>
        </w:rPr>
        <w:t>. Tafuta maneno haya katika Faharasa Kuu. Tumia maneno yale yale uliyoyatumia katika vitabu vingine ambavyo tayari umetafsiri. Sitisha sauti hii hapa.</w:t>
      </w:r>
    </w:p>
    <w:p>
      <w:pPr/>
      <w:r>
        <w:rPr>
          <w:lang w:val="sw_KE" w:bidi="sw_KE"/>
        </w:rPr>
      </w:r>
      <w:r>
        <w:rPr>
          <w:lang w:val="sw_KE" w:bidi="sw_KE"/>
        </w:rPr>
        <w:t>Kulikuwa na makundi 2 muhimu ya viongozi wa kidini. Kikundi kimoja kilikuwa Mafarisayo. Kikundi kingine kilikuwa Masadukayo. Tutamzungumza kuhusu Masadukayo wakati mwingine. Mafarisayo walikuwa makini sana kutii kila kitu ambacho Mungu alikuwa ameamuru. Kwa mamia ya miaka, watu wa kikundi hiki walikuwa wakijadili sheria za Mungu ambazo Mungu alikuwa ametoa kwa Waisraeli kupitia Mose. Kwa sababu waliogopa kwamba huenda kwa namna fulani wasimtii Mungu, walikuwa wameongeza sheria zaidi na zaidi wao wenyewe. Sheria hizi zilikuwa sehemu ya utamaduni wao, na walikuwa muhimu tu kwao kama sheria ambazo Mungu alikuwa amejipa. Kwa sasa kulikuwa na sheria nyingi sana, hivi kwamba ilikuwa vigumu sana, sana kwa watu kuzifuata zote! Mafarisayo walikuwa na kiburi sana wakifikiri kwamba wao pekee ndio walioweza kutii sheria zote za Mungu. Waliwadharau watu ambao hawakuweza kufuata sheria hizi.</w:t>
      </w:r>
    </w:p>
    <w:p>
      <w:pPr/>
      <w:r>
        <w:rPr>
          <w:lang w:val="sw_KE" w:bidi="sw_KE"/>
        </w:rPr>
      </w:r>
      <w:r>
        <w:rPr>
          <w:lang w:val="sw_KE" w:bidi="sw_KE"/>
        </w:rPr>
        <w:t>Jina Farisayo linamaanisha "kutengwa." Mafarisayo walitaka kujitenga na watu wengine.</w:t>
      </w:r>
    </w:p>
    <w:p>
      <w:pPr/>
      <w:r>
        <w:rPr>
          <w:lang w:val="sw_KE" w:bidi="sw_KE"/>
        </w:rPr>
      </w:r>
      <w:r>
        <w:rPr>
          <w:lang w:val="sw_KE" w:bidi="sw_KE"/>
        </w:rPr>
        <w:t xml:space="preserve">Sitisha hapa na mjadili ni neno gani mtatumia kwa </w:t>
      </w:r>
      <w:r>
        <w:rPr>
          <w:lang w:val="sw_KE" w:bidi="sw_KE"/>
        </w:rPr>
        <w:t>Mafarisayo</w:t>
      </w:r>
      <w:r>
        <w:rPr>
          <w:lang w:val="sw_KE" w:bidi="sw_KE"/>
        </w:rPr>
        <w:t>. Tumia neno lile lile ulilotumia katika vitabu vingine vya Biblia ambavyo umetafsiri. Kwa maelezo zaidi, rejelea Faharasa Kuu. Sitisha sauti hii hapa.</w:t>
      </w:r>
    </w:p>
    <w:p>
      <w:pPr/>
      <w:r>
        <w:rPr>
          <w:lang w:val="sw_KE" w:bidi="sw_KE"/>
        </w:rPr>
      </w:r>
      <w:r>
        <w:rPr>
          <w:lang w:val="sw_KE" w:bidi="sw_KE"/>
        </w:rPr>
        <w:t>Yohana "</w:t>
      </w:r>
      <w:r>
        <w:rPr>
          <w:b/>
          <w:lang w:val="sw_KE" w:bidi="sw_KE"/>
        </w:rPr>
        <w:t>anakiri</w:t>
      </w:r>
      <w:r>
        <w:rPr>
          <w:lang w:val="sw_KE" w:bidi="sw_KE"/>
        </w:rPr>
        <w:t xml:space="preserve"> na hakanushi" kwamba yeye si Masihi. Kwamba "anakiri" haimaanishi kwamba alikuwa amefanya kitu kibaya. Inamaanisha kwamba anasema ni kweli kwamba yeye si Masihi. Anakubali kwamba yeye si Masihi.</w:t>
      </w:r>
    </w:p>
    <w:p>
      <w:pPr/>
      <w:r>
        <w:rPr>
          <w:lang w:val="sw_KE" w:bidi="sw_KE"/>
        </w:rPr>
      </w:r>
      <w:r>
        <w:rPr>
          <w:lang w:val="sw_KE" w:bidi="sw_KE"/>
        </w:rPr>
        <w:t xml:space="preserve">Neno </w:t>
      </w:r>
      <w:r>
        <w:rPr>
          <w:b/>
          <w:lang w:val="sw_KE" w:bidi="sw_KE"/>
        </w:rPr>
        <w:t>Kristo</w:t>
      </w:r>
      <w:r>
        <w:rPr>
          <w:lang w:val="sw_KE" w:bidi="sw_KE"/>
        </w:rPr>
        <w:t xml:space="preserve"> ni sawa na neno </w:t>
      </w:r>
      <w:r>
        <w:rPr>
          <w:b/>
          <w:lang w:val="sw_KE" w:bidi="sw_KE"/>
        </w:rPr>
        <w:t>Masihi</w:t>
      </w:r>
      <w:r>
        <w:rPr>
          <w:lang w:val="sw_KE" w:bidi="sw_KE"/>
        </w:rPr>
        <w:t xml:space="preserve">. Wakati katika Agano Jipya Yesu anaitwa </w:t>
      </w:r>
      <w:r>
        <w:rPr>
          <w:lang w:val="sw_KE" w:bidi="sw_KE"/>
        </w:rPr>
        <w:t>Kristo</w:t>
      </w:r>
      <w:r>
        <w:rPr>
          <w:lang w:val="sw_KE" w:bidi="sw_KE"/>
        </w:rPr>
        <w:t xml:space="preserve"> au </w:t>
      </w:r>
      <w:r>
        <w:rPr>
          <w:lang w:val="sw_KE" w:bidi="sw_KE"/>
        </w:rPr>
        <w:t>Masihi</w:t>
      </w:r>
      <w:r>
        <w:rPr>
          <w:lang w:val="sw_KE" w:bidi="sw_KE"/>
        </w:rPr>
        <w:t>, ina maana kwamba Yesu ni mfalme maalum na Mwokozi ambaye Mungu alikuwa ameahidi kumtuma ili kuokoa watu. Tumia neno sawa kama ulivyotumia katika simulizi ya awali. Tazama neno kwenye Faharasa Kuu kwa maelezo zaidi.</w:t>
      </w:r>
    </w:p>
    <w:p>
      <w:pPr/>
      <w:r>
        <w:rPr>
          <w:lang w:val="sw_KE" w:bidi="sw_KE"/>
        </w:rPr>
      </w:r>
      <w:r>
        <w:rPr>
          <w:lang w:val="sw_KE" w:bidi="sw_KE"/>
        </w:rPr>
        <w:t xml:space="preserve">Viongozi wa kidini walimwuliza Yohana kama yeye ndiye "yule </w:t>
      </w:r>
      <w:r>
        <w:rPr>
          <w:b/>
          <w:lang w:val="sw_KE" w:bidi="sw_KE"/>
        </w:rPr>
        <w:t>nabii</w:t>
      </w:r>
      <w:r>
        <w:rPr>
          <w:lang w:val="sw_KE" w:bidi="sw_KE"/>
        </w:rPr>
        <w:t xml:space="preserve">". Nabii ni mwanadamu anayewapa watu ujumbe kutoka kwa Mungu. Neno </w:t>
      </w:r>
      <w:r>
        <w:rPr>
          <w:lang w:val="sw_KE" w:bidi="sw_KE"/>
        </w:rPr>
        <w:t>nabii</w:t>
      </w:r>
      <w:r>
        <w:rPr>
          <w:lang w:val="sw_KE" w:bidi="sw_KE"/>
        </w:rPr>
        <w:t xml:space="preserve"> linapatikana katika Faharasa Kuu. Tumia neno lile lile ulilotumia katika vitabu vingine ambavyo umetafsiri. Lakini hapa, unataka kuhakikisha kwamba ni wazi kwamba viongozi wa kidini wanauliza kuhusu "333yule3/</w:t>
      </w:r>
      <w:r>
        <w:rPr>
          <w:b/>
          <w:lang w:val="sw_KE" w:bidi="sw_KE"/>
        </w:rPr>
        <w:t>33</w:t>
      </w:r>
      <w:r>
        <w:rPr>
          <w:lang w:val="sw_KE" w:bidi="sw_KE"/>
        </w:rPr>
        <w:t xml:space="preserve"> nabii." Hawamwulizi tu Yohana kama yeye ni </w:t>
      </w:r>
      <w:r>
        <w:rPr>
          <w:b/>
          <w:lang w:val="sw_KE" w:bidi="sw_KE"/>
        </w:rPr>
        <w:t>nabii</w:t>
      </w:r>
      <w:r>
        <w:rPr>
          <w:lang w:val="sw_KE" w:bidi="sw_KE"/>
        </w:rPr>
        <w:t xml:space="preserve">, bali wanamwuliza kama yeye ni </w:t>
      </w:r>
      <w:r>
        <w:rPr>
          <w:b/>
          <w:lang w:val="sw_KE" w:bidi="sw_KE"/>
        </w:rPr>
        <w:t>yule</w:t>
      </w:r>
      <w:r>
        <w:rPr>
          <w:lang w:val="sw_KE" w:bidi="sw_KE"/>
        </w:rPr>
        <w:t xml:space="preserve"> nabii maalum ambaye Musa alisema angekuja.</w:t>
      </w:r>
    </w:p>
    <w:p>
      <w:pPr/>
      <w:r>
        <w:rPr>
          <w:lang w:val="sw_KE" w:bidi="sw_KE"/>
        </w:rPr>
      </w:r>
      <w:r>
        <w:rPr>
          <w:lang w:val="sw_KE" w:bidi="sw_KE"/>
        </w:rPr>
        <w:t>Simama hapa na mjadili neno gani mtakalotumia kwa "nabii." Kwa maelezo zaidi, rejelea Faharasa Kuu. Sitisha sauti hii hapa.</w:t>
      </w:r>
    </w:p>
    <w:p>
      <w:pPr/>
      <w:r>
        <w:rPr>
          <w:lang w:val="sw_KE" w:bidi="sw_KE"/>
        </w:rPr>
      </w:r>
      <w:r>
        <w:rPr>
          <w:lang w:val="sw_KE" w:bidi="sw_KE"/>
        </w:rPr>
        <w:t xml:space="preserve">Yohana ananukuu kitu ambacho </w:t>
      </w:r>
      <w:r>
        <w:rPr>
          <w:b/>
          <w:lang w:val="sw_KE" w:bidi="sw_KE"/>
        </w:rPr>
        <w:t>Nabii Isaya</w:t>
      </w:r>
      <w:r>
        <w:rPr>
          <w:lang w:val="sw_KE" w:bidi="sw_KE"/>
        </w:rPr>
        <w:t xml:space="preserve"> alikuwa amesema. Isaya alikuwa nabii, lakini si </w:t>
      </w:r>
      <w:r>
        <w:rPr>
          <w:b/>
          <w:lang w:val="sw_KE" w:bidi="sw_KE"/>
        </w:rPr>
        <w:t>yule nabii</w:t>
      </w:r>
      <w:r>
        <w:rPr>
          <w:lang w:val="sw_KE" w:bidi="sw_KE"/>
        </w:rPr>
        <w:t>. Alikuwa mmoja wa manabii wengi ambao walikuwa wametoa ujumbe kutoka kwa Mungu kwa watu. Tumia neno sawa na ulilotumia katika simulizi za awali.</w:t>
      </w:r>
    </w:p>
    <w:p>
      <w:pPr/>
      <w:r>
        <w:rPr>
          <w:lang w:val="sw_KE" w:bidi="sw_KE"/>
        </w:rPr>
      </w:r>
      <w:r>
        <w:rPr>
          <w:lang w:val="sw_KE" w:bidi="sw_KE"/>
        </w:rPr>
        <w:t xml:space="preserve">Yohana anasema yeye ni </w:t>
      </w:r>
      <w:r>
        <w:rPr>
          <w:b/>
          <w:lang w:val="sw_KE" w:bidi="sw_KE"/>
        </w:rPr>
        <w:t>sauti</w:t>
      </w:r>
      <w:r>
        <w:rPr>
          <w:lang w:val="sw_KE" w:bidi="sw_KE"/>
        </w:rPr>
        <w:t xml:space="preserve"> ya mtu ambaye anapiga kelele jangwani. Hii ina maana yeye ni mtu ambaye anapiga kelele jangwani.</w:t>
      </w:r>
    </w:p>
    <w:p>
      <w:pPr/>
      <w:r>
        <w:rPr>
          <w:lang w:val="sw_KE" w:bidi="sw_KE"/>
        </w:rPr>
      </w:r>
      <w:r>
        <w:rPr>
          <w:b/>
          <w:lang w:val="sw_KE" w:bidi="sw_KE"/>
        </w:rPr>
        <w:t>Nyika</w:t>
      </w:r>
      <w:r>
        <w:rPr>
          <w:lang w:val="sw_KE" w:bidi="sw_KE"/>
        </w:rPr>
        <w:t xml:space="preserve"> katika Biblia inamaanisha mahali pa upweke ambapo hakuna watu waliishi.</w:t>
      </w:r>
    </w:p>
    <w:p>
      <w:pPr/>
      <w:r>
        <w:rPr>
          <w:lang w:val="sw_KE" w:bidi="sw_KE"/>
        </w:rPr>
      </w:r>
      <w:r>
        <w:rPr>
          <w:lang w:val="sw_KE" w:bidi="sw_KE"/>
        </w:rPr>
        <w:t xml:space="preserve">Sitisha hapa na uonyeshe picha ya jinsi </w:t>
      </w:r>
      <w:r>
        <w:rPr>
          <w:lang w:val="sw_KE" w:bidi="sw_KE"/>
        </w:rPr>
        <w:t>jangwa</w:t>
      </w:r>
      <w:r>
        <w:rPr>
          <w:lang w:val="sw_KE" w:bidi="sw_KE"/>
        </w:rPr>
        <w:t xml:space="preserve"> la Israeli lilivyoonekana. Jadilianeni kuhusu neno mtakalotumia kwa ajili ya jangwa. Neno </w:t>
      </w:r>
      <w:r>
        <w:rPr>
          <w:lang w:val="sw_KE" w:bidi="sw_KE"/>
        </w:rPr>
        <w:t>pori</w:t>
      </w:r>
      <w:r>
        <w:rPr>
          <w:lang w:val="sw_KE" w:bidi="sw_KE"/>
        </w:rPr>
        <w:t xml:space="preserve"> linapatikana katika Faharasa Kuu. Tumia neno lile lile ulilotumia katika vifungu vingine. Sitisha sauti hapa.</w:t>
      </w:r>
    </w:p>
    <w:p>
      <w:pPr/>
      <w:r>
        <w:rPr>
          <w:lang w:val="sw_KE" w:bidi="sw_KE"/>
        </w:rPr>
      </w:r>
      <w:r>
        <w:rPr>
          <w:lang w:val="sw_KE" w:bidi="sw_KE"/>
        </w:rPr>
        <w:t xml:space="preserve">Yohana anawaambia viongozi wa kidini kwamba </w:t>
      </w:r>
      <w:r>
        <w:rPr>
          <w:b/>
          <w:lang w:val="sw_KE" w:bidi="sw_KE"/>
        </w:rPr>
        <w:t>anabatiza</w:t>
      </w:r>
      <w:r>
        <w:rPr>
          <w:lang w:val="sw_KE" w:bidi="sw_KE"/>
        </w:rPr>
        <w:t xml:space="preserve"> kwa maji. Kumbatiza mtu kunamaanisha kumfanya mtu azame katika maji kama ishara kwamba alijuta kwa mambo mabaya ambayo alikuwa amefanya.</w:t>
      </w:r>
    </w:p>
    <w:p>
      <w:pPr/>
      <w:r>
        <w:rPr>
          <w:lang w:val="sw_KE" w:bidi="sw_KE"/>
        </w:rPr>
      </w:r>
      <w:r>
        <w:rPr>
          <w:lang w:val="sw_KE" w:bidi="sw_KE"/>
        </w:rPr>
        <w:t xml:space="preserve">Sitisha hapa na uangalie neno </w:t>
      </w:r>
      <w:r>
        <w:rPr>
          <w:lang w:val="sw_KE" w:bidi="sw_KE"/>
        </w:rPr>
        <w:t>batiza</w:t>
      </w:r>
      <w:r>
        <w:rPr>
          <w:lang w:val="sw_KE" w:bidi="sw_KE"/>
        </w:rPr>
        <w:t xml:space="preserve"> katika Faharasa Kuu. Jadili pamoja ni neno gani mtakalotumia katika lugha yenu. Tumia neno lile lile ulilotumia katika vitabu vingine ambavyo umetafsiri.</w:t>
      </w:r>
      <w:r>
        <w:rPr>
          <w:lang w:val="sw_KE" w:bidi="sw_KE"/>
        </w:rPr>
      </w:r>
    </w:p>
    <w:p>
      <w:pPr>
        <w:pStyle w:val="Heading3"/>
      </w:pPr>
      <w:r>
        <w:rPr>
          <w:lang w:val="sw_KE" w:bidi="sw_KE"/>
        </w:rPr>
        <w:t>Kunena Neno</w:t>
      </w:r>
    </w:p>
    <w:p>
      <w:pPr/>
      <w:r>
        <w:rPr>
          <w:lang w:val="sw_KE" w:bidi="sw_KE"/>
        </w:rPr>
      </w:r>
      <w:r>
        <w:rPr>
          <w:lang w:val="sw_KE" w:bidi="sw_KE"/>
        </w:rPr>
        <w:t>Sikiliza toleo la sauti la Yohana 1:19–28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kurekebishana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mnalolipenda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1:29–34</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1:29–34 na muiweke mioyoni mwenu.</w:t>
      </w:r>
    </w:p>
    <w:p>
      <w:pPr/>
      <w:r>
        <w:rPr>
          <w:lang w:val="sw_KE" w:bidi="sw_KE"/>
        </w:rPr>
      </w:r>
      <w:r>
        <w:rPr>
          <w:lang w:val="sw_KE" w:bidi="sw_KE"/>
        </w:rPr>
        <w:t>Sikiliza toleo la sauti la Yohana 1:29–34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hili linatuambia nini kumhusu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1:29–34 katika tafsiri rahisi zaidi kuelewa.</w:t>
      </w:r>
    </w:p>
    <w:p>
      <w:pPr/>
      <w:r>
        <w:rPr>
          <w:lang w:val="sw_KE" w:bidi="sw_KE"/>
        </w:rPr>
      </w:r>
      <w:r>
        <w:rPr>
          <w:lang w:val="sw_KE" w:bidi="sw_KE"/>
        </w:rPr>
        <w:t>Katika simulizi ya awali, Yohana mbatizaji alikuwa amesema wazi sana kwamba hakuwa Masihi. Na pia alisema kwamba kulikuwa na mtu ambaye angekuja kumfuata—mtu muhimu zaidi kuliko Yohana mwenyewe!</w:t>
      </w:r>
    </w:p>
    <w:p>
      <w:pPr/>
      <w:r>
        <w:rPr>
          <w:lang w:val="sw_KE" w:bidi="sw_KE"/>
        </w:rPr>
      </w:r>
      <w:r>
        <w:rPr>
          <w:lang w:val="sw_KE" w:bidi="sw_KE"/>
        </w:rPr>
        <w:t>Sasa, Yohana mwandishi anaruka hadi siku iliyofuata, na anaendelea kusimulia hadithi. Yohana mbatizaji amesimama karibu na mto, pamoja na watu wengi waliomzunguka. Watu wanakuja kwake ili kubatizwa na kumsikiliza. Kisha, kinachotokea ni kuwa Yesu anakuja kwa Yohana Mbatizaji! Yohana anajua Yesu ni nani, kwa sababu muda fulani kabla ya hapo Yohana alikuwa amembatiza Yesu, jambo ambalo atatuambia baadaye.</w:t>
      </w:r>
    </w:p>
    <w:p>
      <w:pPr/>
      <w:r>
        <w:rPr>
          <w:lang w:val="sw_KE" w:bidi="sw_KE"/>
        </w:rPr>
      </w:r>
      <w:r>
        <w:rPr>
          <w:lang w:val="sw_KE" w:bidi="sw_KE"/>
        </w:rPr>
        <w:t>Wakati Yohana mbatizaji anamwona Yesu, anazungumza na watu waliomzunguka kuhusu Yesu. Hili ni tukio lile lile ambalo mwandishi alituambia kwa ufupi sana katika vifungu viwili vilivyopita. Lakini sasa tunasikia maelezo mengi zaidi.</w:t>
      </w:r>
    </w:p>
    <w:p>
      <w:pPr/>
      <w:r>
        <w:rPr>
          <w:lang w:val="sw_KE" w:bidi="sw_KE"/>
        </w:rPr>
      </w:r>
      <w:r>
        <w:rPr>
          <w:lang w:val="sw_KE" w:bidi="sw_KE"/>
        </w:rPr>
        <w:t>Yohana mbatizaji anamwita Yesu "Mwana-Kondoo wa Mungu ambaye anachukua dhambi ya watu wa dunia."</w:t>
      </w:r>
    </w:p>
    <w:p>
      <w:pPr/>
      <w:r>
        <w:rPr>
          <w:lang w:val="sw_KE" w:bidi="sw_KE"/>
        </w:rPr>
      </w:r>
      <w:r>
        <w:rPr>
          <w:lang w:val="sw_KE" w:bidi="sw_KE"/>
        </w:rPr>
        <w:t>Mwana-kondoo ni kondoo mchanga. Kondoo ni mnyama ambaye watu humfuga ili kula nyama, na watu wanaweza kutumia sufu ya kondoo kutengeneza mavazi. Kondoo ni wanyama wapole sana.</w:t>
      </w:r>
    </w:p>
    <w:p>
      <w:pPr/>
      <w:r>
        <w:rPr>
          <w:lang w:val="sw_KE" w:bidi="sw_KE"/>
        </w:rPr>
      </w:r>
      <w:r>
        <w:rPr>
          <w:lang w:val="sw_KE" w:bidi="sw_KE"/>
        </w:rPr>
        <w:t xml:space="preserve">Ikiwa inahitajika, sitisha hapa na kama kikundi tazameni picha ya </w:t>
      </w:r>
      <w:r>
        <w:rPr>
          <w:lang w:val="sw_KE" w:bidi="sw_KE"/>
        </w:rPr>
        <w:t>mwanakondoo</w:t>
      </w:r>
      <w:r>
        <w:rPr>
          <w:lang w:val="sw_KE" w:bidi="sw_KE"/>
        </w:rPr>
        <w:t xml:space="preserve"> na </w:t>
      </w:r>
      <w:r>
        <w:rPr>
          <w:lang w:val="sw_KE" w:bidi="sw_KE"/>
        </w:rPr>
        <w:t>kondoo</w:t>
      </w:r>
      <w:r>
        <w:rPr>
          <w:lang w:val="sw_KE" w:bidi="sw_KE"/>
        </w:rPr>
        <w:t>. Sitisha sauti hii hapa.</w:t>
      </w:r>
    </w:p>
    <w:p>
      <w:pPr/>
      <w:r>
        <w:rPr>
          <w:lang w:val="sw_KE" w:bidi="sw_KE"/>
        </w:rPr>
      </w:r>
      <w:r>
        <w:rPr>
          <w:lang w:val="sw_KE" w:bidi="sw_KE"/>
        </w:rPr>
        <w:t>Wakati fulani, Waisraeli walikuwa wakichinja kondoo kama sehemu ya ibada ya kuomba msamaha kwa ajili ya dhambi zao. Kwa kumchinja mwanakondoo, Waisraeli walikiri kwamba walikuwa wamefanya dhambi na walihitaji kufa, lakini walimtoa mwanakondoo huyo kama mbadala wa maisha yao wenyewe. Mungu alikubali mbadala huu, na kuwasamehe watu.</w:t>
      </w:r>
    </w:p>
    <w:p>
      <w:pPr/>
      <w:r>
        <w:rPr>
          <w:lang w:val="sw_KE" w:bidi="sw_KE"/>
        </w:rPr>
      </w:r>
      <w:r>
        <w:rPr>
          <w:lang w:val="sw_KE" w:bidi="sw_KE"/>
        </w:rPr>
        <w:t>Mwana-kondoo pia aliuawa katika sherehe ya kila mwaka ya Pasaka. Katika sherehe hii, watu walisherehekea kwamba Mungu alikuwa amewaweka huru mababu wao kutoka kuwa watumwa katika Misri, muda mrefu sana uliopita. Wakati huo, Mungu alikuwa amewaadhibu watu wa Misri kwa kumtuma malaika ambaye alimwua kila mwana wa kwanza katika kila nyumba ya Misri. Lakini Mungu alikuwa amewaambia Waisraeli wamwue kondoo na kuweka damu ya kondoo huyu kwenye milango ya nyumba zao. Wakati malaika ambaye Mungu alimtuma alipoiona damu ya mwanakondoo kwenye mlango wa nyumba, aliiruka nyumba hiyo na hakumuua mwana wa kwanza. Kwa hivyo, kondoo alikuwa amekufa mahali pa mwana wa kwanza. Kila mwaka, wakati Waisraeli walikuwa wakisherehekea Pasaka, walikuwa wakimchinja kondoo tena.</w:t>
      </w:r>
    </w:p>
    <w:p>
      <w:pPr/>
      <w:r>
        <w:rPr>
          <w:lang w:val="sw_KE" w:bidi="sw_KE"/>
        </w:rPr>
      </w:r>
      <w:r>
        <w:rPr>
          <w:lang w:val="sw_KE" w:bidi="sw_KE"/>
        </w:rPr>
        <w:t>Kila mara kondoo alipopaswa kuuawa kwa ajili ya aina hizi za sherehe, kondoo huyo alipaswa kuwa mkamilifu. Hakuweza kuwa na ugonjwa, au doa, au kuwa dhaifu. Alipaswa kuwa mnyama mkamilifu.</w:t>
      </w:r>
    </w:p>
    <w:p>
      <w:pPr/>
      <w:r>
        <w:rPr>
          <w:lang w:val="sw_KE" w:bidi="sw_KE"/>
        </w:rPr>
      </w:r>
      <w:r>
        <w:rPr>
          <w:lang w:val="sw_KE" w:bidi="sw_KE"/>
        </w:rPr>
        <w:t>Kwa hivyo, wakati Yohana anamwita Yesu Mwana-Kondoo wa Mungu, anatuambia kwamba Yesu ni mkamilifu, hana dhambi, na atakufa ili kuchukua mahali pa watu wenye dhambi.</w:t>
      </w:r>
    </w:p>
    <w:p>
      <w:pPr/>
      <w:r>
        <w:rPr>
          <w:lang w:val="sw_KE" w:bidi="sw_KE"/>
        </w:rPr>
      </w:r>
      <w:r>
        <w:rPr>
          <w:lang w:val="sw_KE" w:bidi="sw_KE"/>
        </w:rPr>
        <w:t>Kwa kumwita Yesu Mwana-Kondoo wa Mungu, Yohana pia anaunda cheo kipya kwa Yesu.</w:t>
      </w:r>
    </w:p>
    <w:p>
      <w:pPr/>
      <w:r>
        <w:rPr>
          <w:lang w:val="sw_KE" w:bidi="sw_KE"/>
        </w:rPr>
      </w:r>
      <w:r>
        <w:rPr>
          <w:lang w:val="sw_KE" w:bidi="sw_KE"/>
        </w:rPr>
        <w:t>Sitisha hapa na mjadili swali hili kama kikundi: Katika jumuiya yenu, ni nini kinachohitajika ili mtu amsamehe mtu mwingine? Je, unaweza kusimulia hadithi kuhusu mtu anayemsamehe mtu mwingine? Sitisha sauti hii hapa.</w:t>
      </w:r>
    </w:p>
    <w:p>
      <w:pPr/>
      <w:r>
        <w:rPr>
          <w:lang w:val="sw_KE" w:bidi="sw_KE"/>
        </w:rPr>
      </w:r>
      <w:r>
        <w:rPr>
          <w:lang w:val="sw_KE" w:bidi="sw_KE"/>
        </w:rPr>
        <w:t>Katika simulizi ya awali, Yohana mbatizaji alikuwa amewaambia viongozi wa kidini kwamba mtu angekuja baada yake, na kwamba Yohana alikuwa hastahili hata kufungua kamba za viatu vya mtu huyu.</w:t>
      </w:r>
    </w:p>
    <w:p>
      <w:pPr/>
      <w:r>
        <w:rPr>
          <w:lang w:val="sw_KE" w:bidi="sw_KE"/>
        </w:rPr>
      </w:r>
      <w:r>
        <w:rPr>
          <w:lang w:val="sw_KE" w:bidi="sw_KE"/>
        </w:rPr>
        <w:t>Sasa Yohana anatuambia kwamba pia alikuwa amesema kitu kingine kuhusu mtu huyu. Yohana pia alikuwa amesema kwamba mtu ambaye angekuja kumfuata angekuwa muhimu zaidi kuliko Yohana, kwa sababu mtu huyo tayari alikuwepo kwa muda mrefu kabla ya Yohana kuzaliwa. Yesu kwa kweli alikuwa mdogo kwa miezi michache kuliko Yohana mbatizaji. Lakini tayari tunajua kwamba Yesu ndiye "Neno" ambaye tayari alikuwepo tangu mwanzo wa mambo yote. Na kwa hivyo, Yesu tayari alikuwepo kabla ya kuzaliwa kama binadamu, kwa sababu yeye pia ni Mungu!</w:t>
      </w:r>
    </w:p>
    <w:p>
      <w:pPr/>
      <w:r>
        <w:rPr>
          <w:lang w:val="sw_KE" w:bidi="sw_KE"/>
        </w:rPr>
      </w:r>
      <w:r>
        <w:rPr>
          <w:lang w:val="sw_KE" w:bidi="sw_KE"/>
        </w:rPr>
        <w:t xml:space="preserve">Yohana mbatizaji anawaambia watu kwamba yeye mwenyewe mwanzoni hakujua mtu huyu muhimu sana angekuwa nani. Sababu kwa nini Yohana alikuwa akibatiza watu ilikuwa ili watu waweze kuja kumjua mtu huyu muhimu sana. Kisha Yohana anawaambia watu jinsi alivyogundua kwamba </w:t>
      </w:r>
      <w:r>
        <w:rPr>
          <w:b/>
          <w:lang w:val="sw_KE" w:bidi="sw_KE"/>
        </w:rPr>
        <w:t>Yesu</w:t>
      </w:r>
      <w:r>
        <w:rPr>
          <w:lang w:val="sw_KE" w:bidi="sw_KE"/>
        </w:rPr>
        <w:t xml:space="preserve"> alikuwa mtu huyu muhimu sana. Mungu alikuwa amemwambia Yohana kwamba angeona roho ikishuka juu ya mtu, na kukaa hapo.</w:t>
      </w:r>
    </w:p>
    <w:p>
      <w:pPr/>
      <w:r>
        <w:rPr>
          <w:lang w:val="sw_KE" w:bidi="sw_KE"/>
        </w:rPr>
      </w:r>
      <w:r>
        <w:rPr>
          <w:lang w:val="sw_KE" w:bidi="sw_KE"/>
        </w:rPr>
        <w:t>Na hiki ndicho Yohana alikuwa ameona likitokea na Yesu! Kwa hivyo Yohana sasa anaweza kuwaambia watu kwamba Yesu ni mwana wa Mungu.</w:t>
      </w:r>
    </w:p>
    <w:p>
      <w:pPr/>
      <w:r>
        <w:rPr>
          <w:lang w:val="sw_KE" w:bidi="sw_KE"/>
        </w:rPr>
      </w:r>
      <w:r>
        <w:rPr>
          <w:lang w:val="sw_KE" w:bidi="sw_KE"/>
        </w:rPr>
        <w:t>Roho inamaanisha roho takatifu ya Mungu. Roho haionekani kwa watu, lakini Mungu alifanya roho ionekane kama njiwa. Njiwa ni ndege mpole sana, mara nyingi mweupe. Wakati njiwa anashuka ardhini, mara nyingi anapiga sana mabawa yake. Kwa hivyo Yohana alikuwa ameona kitu kinachoonekana kama njiwa akitua juu ya Yesu—pengine begani mwake, au kichwani mwake—na kukaa hapo, na alikuwa ametambua kwamba huyu alikuwa roho ya Mungu.</w:t>
      </w:r>
    </w:p>
    <w:p>
      <w:pPr/>
      <w:r>
        <w:rPr>
          <w:lang w:val="sw_KE" w:bidi="sw_KE"/>
        </w:rPr>
      </w:r>
      <w:r>
        <w:rPr>
          <w:lang w:val="sw_KE" w:bidi="sw_KE"/>
        </w:rPr>
        <w:t xml:space="preserve">Sitisha hapa na kama kikundi mtazame picha ya </w:t>
      </w:r>
      <w:r>
        <w:rPr>
          <w:lang w:val="sw_KE" w:bidi="sw_KE"/>
        </w:rPr>
        <w:t>njiwa</w:t>
      </w:r>
      <w:r>
        <w:rPr>
          <w:lang w:val="sw_KE" w:bidi="sw_KE"/>
        </w:rPr>
        <w:t>, au video ya njiwa akishuka. Sitisha sauti hii hapa.</w:t>
      </w:r>
    </w:p>
    <w:p>
      <w:pPr/>
      <w:r>
        <w:rPr>
          <w:lang w:val="sw_KE" w:bidi="sw_KE"/>
        </w:rPr>
      </w:r>
      <w:r>
        <w:rPr>
          <w:lang w:val="sw_KE" w:bidi="sw_KE"/>
        </w:rPr>
        <w:t xml:space="preserve">Katika simulizi ya awali, Yohana alikuwa amesema kwamba alikuwa anabatiza watu kwa maji. Alitoa dokezo kwamba mtu aliyemfuata angetoa aina tofauti ya ubatizo. Katika hadithi hii tunasikia kwamba Mungu alimwambia Yohana kwamba mtu ambaye angekuja kumfuata angebatiza watu </w:t>
      </w:r>
      <w:r>
        <w:rPr>
          <w:b/>
          <w:lang w:val="sw_KE" w:bidi="sw_KE"/>
        </w:rPr>
        <w:t>kwa Roho Mtakatifu</w:t>
      </w:r>
      <w:r>
        <w:rPr>
          <w:lang w:val="sw_KE" w:bidi="sw_KE"/>
        </w:rPr>
        <w:t>. Yohana hatupi bado maelezo kuhusu kile ambacho hiki kinamaanisha hasa.</w:t>
      </w:r>
    </w:p>
    <w:p>
      <w:pPr/>
      <w:r>
        <w:rPr>
          <w:lang w:val="sw_KE" w:bidi="sw_KE"/>
        </w:rPr>
      </w:r>
      <w:r>
        <w:rPr>
          <w:lang w:val="sw_KE" w:bidi="sw_KE"/>
        </w:rPr>
        <w:t xml:space="preserve">Kwa hivyo hatimaye, kile ambacho mwandishi Yohana alikuwa akizungumzia tangu mwanzo wa kitabu chake kinakuwa wazi zaidi sasa. </w:t>
      </w:r>
      <w:r>
        <w:rPr>
          <w:b/>
          <w:lang w:val="sw_KE" w:bidi="sw_KE"/>
        </w:rPr>
        <w:t>Yesu</w:t>
      </w:r>
      <w:r>
        <w:rPr>
          <w:lang w:val="sw_KE" w:bidi="sw_KE"/>
        </w:rPr>
        <w:t xml:space="preserve"> ni mwana wa Mungu, alikuwa kutoka mwanzo, na yeye ni Mungu mwenyewe. Yesu ni Masihi, na yeye ni Mwana-Kondoo wa Mungu.</w:t>
      </w:r>
    </w:p>
    <w:p>
      <w:pPr/>
      <w:r>
        <w:rPr>
          <w:lang w:val="sw_KE" w:bidi="sw_KE"/>
        </w:rPr>
      </w:r>
      <w:r>
        <w:rPr>
          <w:lang w:val="sw_KE" w:bidi="sw_KE"/>
        </w:rPr>
        <w:t>Baadhi ya tafsiri za Biblia zinasema hapa kwamba Yesu ni yule aliyechaguliwa wa Mungu, badala ya mwana wa Mungu. Tafsiri zote mbili zinawezekana. Wakati wote unapofanya kazi na fungu hili la maneno, unaweza kufuata maneno yaleyale yanayotumiwa na tafsiri unayoisikiliza.</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1:29–34 katika tafsiri rahisi zaidi kuelewa.</w:t>
      </w:r>
    </w:p>
    <w:p>
      <w:pPr/>
      <w:r>
        <w:rPr>
          <w:lang w:val="sw_KE" w:bidi="sw_KE"/>
        </w:rPr>
      </w:r>
      <w:r>
        <w:rPr>
          <w:lang w:val="sw_KE" w:bidi="sw_KE"/>
        </w:rPr>
        <w:t>Simulizi hii ina matukio 2.</w:t>
      </w:r>
    </w:p>
    <w:p>
      <w:pPr/>
      <w:r>
        <w:rPr>
          <w:lang w:val="sw_KE" w:bidi="sw_KE"/>
        </w:rPr>
      </w:r>
      <w:r>
        <w:rPr>
          <w:b/>
          <w:lang w:val="sw_KE" w:bidi="sw_KE"/>
        </w:rPr>
        <w:t>Katika tukio la kwanza</w:t>
      </w:r>
      <w:r>
        <w:rPr>
          <w:lang w:val="sw_KE" w:bidi="sw_KE"/>
        </w:rPr>
        <w:t>, Yohana anamwona Yesu akija kwake na kuwaambia watu yeye ni nani.</w:t>
      </w:r>
    </w:p>
    <w:p>
      <w:pPr/>
      <w:r>
        <w:rPr>
          <w:lang w:val="sw_KE" w:bidi="sw_KE"/>
        </w:rPr>
      </w:r>
      <w:r>
        <w:rPr>
          <w:b/>
          <w:lang w:val="sw_KE" w:bidi="sw_KE"/>
        </w:rPr>
        <w:t>Katika tukio la pili</w:t>
      </w:r>
      <w:r>
        <w:rPr>
          <w:lang w:val="sw_KE" w:bidi="sw_KE"/>
        </w:rPr>
        <w:t>, Yohana anasema kwamba ameona roho ya Mungu ikishuka juu ya Yesu.</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Yohana mbatizaji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Inawezekana ni viongozi wa kidini ambao walikuwa wamemhoji Yohana, lakini hatuna hakika.</w:t>
      </w:r>
    </w:p>
    <w:p>
      <w:pPr/>
      <w:r>
        <w:rPr>
          <w:lang w:val="sw_KE" w:bidi="sw_KE"/>
        </w:rPr>
      </w:r>
      <w:r>
        <w:rPr>
          <w:lang w:val="sw_KE" w:bidi="sw_KE"/>
        </w:rPr>
        <w:t>Simulizi inaanza siku baada ya Yohana Mbatizaji kuwa na mazungumzo na viongozi wa kidini, ambao walimwuliza yeye ni nani.</w:t>
      </w:r>
    </w:p>
    <w:p>
      <w:pPr/>
      <w:r>
        <w:rPr>
          <w:lang w:val="sw_KE" w:bidi="sw_KE"/>
        </w:rPr>
      </w:r>
      <w:r>
        <w:rPr>
          <w:lang w:val="sw_KE" w:bidi="sw_KE"/>
        </w:rPr>
        <w:t>Katika simulizi hii, Yohana anasimama karibu na Mto Yordani. Kuna umati wa watu waliomzunguka, ambao wamekuja kumsikiliza na kupokea ubatizo.</w:t>
      </w:r>
    </w:p>
    <w:p>
      <w:pPr/>
      <w:r>
        <w:rPr>
          <w:lang w:val="sw_KE" w:bidi="sw_KE"/>
        </w:rPr>
      </w:r>
      <w:r>
        <w:rPr>
          <w:lang w:val="sw_KE" w:bidi="sw_KE"/>
        </w:rPr>
        <w:t>Hatujui kama viongozi wa kidini ambao walimhoji Yohana siku iliyotangulia pia bado wapo. Ikiwa bado wangekuwa hapo, wangepata majibu zaidi kwa maswali yao!</w:t>
      </w:r>
    </w:p>
    <w:p>
      <w:pPr/>
      <w:r>
        <w:rPr>
          <w:lang w:val="sw_KE" w:bidi="sw_KE"/>
        </w:rPr>
      </w:r>
      <w:r>
        <w:rPr>
          <w:lang w:val="sw_KE" w:bidi="sw_KE"/>
        </w:rPr>
        <w:t>Wakati Yohana anamwona Yesu, anazungumza na watu walio karibu naye kuhusu Yesu. Anaweza kuwa akimwonyesha Yesu wakati anazungumza. Pengine Yohana anapiga kelele, ili watu wengi waweze kumsikia.</w:t>
      </w:r>
    </w:p>
    <w:p>
      <w:pPr/>
      <w:r>
        <w:rPr>
          <w:lang w:val="sw_KE" w:bidi="sw_KE"/>
        </w:rPr>
      </w:r>
      <w:r>
        <w:rPr>
          <w:lang w:val="sw_KE" w:bidi="sw_KE"/>
        </w:rPr>
        <w:t>Unafikiri Yesu amesimama wapi wakati Yohana anazungumza kumhusu?</w:t>
      </w:r>
    </w:p>
    <w:p>
      <w:pPr/>
      <w:r>
        <w:rPr>
          <w:lang w:val="sw_KE" w:bidi="sw_KE"/>
        </w:rPr>
      </w:r>
      <w:r>
        <w:rPr>
          <w:lang w:val="sw_KE" w:bidi="sw_KE"/>
        </w:rPr>
        <w:t>Wakati Yohana anazungumza kuhusu mtu ambaye anakuja baada yake, anamaanisha mtu ambaye ataanza kazi yake baada ya Yohana.</w:t>
      </w:r>
    </w:p>
    <w:p>
      <w:pPr/>
      <w:r>
        <w:rPr>
          <w:lang w:val="sw_KE" w:bidi="sw_KE"/>
        </w:rPr>
      </w:r>
      <w:r>
        <w:rPr>
          <w:lang w:val="sw_KE" w:bidi="sw_KE"/>
        </w:rPr>
        <w:t>Yohana anasema kwamba alikuwa amemwona Roho Mtakatifu wa Mungu akimshukia Yesu. Anasimulia kuhusu kitu ambacho kilikuwa kimetokea awali. Hatujui kama Yohana bado anazungumza na umati hapa. Inaweza kuwa sehemu ya hotuba ile ile, au inaweza kuwa kitu ambacho Yohana aliwaambia baadhi ya watu kwa faragha. Pengine kwa wanafunzi wake, au kwa Yohana mwandishi!</w:t>
      </w:r>
    </w:p>
    <w:p>
      <w:pPr/>
      <w:r>
        <w:rPr>
          <w:lang w:val="sw_KE" w:bidi="sw_KE"/>
        </w:rPr>
      </w:r>
      <w:r>
        <w:rPr>
          <w:lang w:val="sw_KE" w:bidi="sw_KE"/>
        </w:rPr>
        <w:t>Kwa sababu Yohana Mbatizaji alikuwa amemwona Roho Mtakatifu akishuka juu ya Yesu, baadaye aliweza kumwonyesha Yesu na kuwaambia watu kwamba Yesu ni Mwana-Kondoo wa Mungu.</w:t>
      </w:r>
    </w:p>
    <w:p>
      <w:pPr/>
      <w:r>
        <w:rPr>
          <w:lang w:val="sw_KE" w:bidi="sw_KE"/>
        </w:rPr>
      </w:r>
      <w:r>
        <w:rPr>
          <w:lang w:val="sw_KE" w:bidi="sw_KE"/>
        </w:rPr>
        <w:t>Yohana anasema kwamba Roho ilishuka ikionekana kama njiwa. Njiwa anakuja kutoka angani. Njiwa anatua juu ya Yesu, na kukaa hapo.</w:t>
      </w:r>
    </w:p>
    <w:p>
      <w:pPr/>
      <w:r>
        <w:rPr>
          <w:lang w:val="sw_KE" w:bidi="sw_KE"/>
        </w:rPr>
      </w:r>
      <w:r>
        <w:rPr>
          <w:lang w:val="sw_KE" w:bidi="sw_KE"/>
        </w:rPr>
        <w:t>Utaratibu wa matukio hapa unaweza kuwa vigumu kufuata. Mwandishi hatupi maelezo kwa utaratibu uleule ambao mambo yalitokea. Tazama kama unaweza kuelewa utaratibu ambao mambo yalitokea kwa kweli. Pengine ilikuwa hivi:</w:t>
      </w:r>
    </w:p>
    <w:p>
      <w:pPr>
        <w:pStyle w:val="ListBullet"/>
        <w:spacing w:line="240" w:lineRule="auto"/>
        <w:ind w:left="720"/>
      </w:pPr>
      <w:r>
        <w:rPr>
          <w:lang w:val="sw_KE" w:bidi="sw_KE"/>
        </w:rPr>
      </w:r>
      <w:r>
        <w:rPr>
          <w:lang w:val="sw_KE" w:bidi="sw_KE"/>
        </w:rPr>
        <w:t>Mungu anamwambia Yohana kwamba anapaswa kubatiza watu kwa maji (tunajua hili kwa sababu Yohana anasema hili mwishoni mwa simulizi hii).</w:t>
      </w:r>
    </w:p>
    <w:p>
      <w:pPr>
        <w:pStyle w:val="ListBullet"/>
        <w:spacing w:line="240" w:lineRule="auto"/>
        <w:ind w:left="720"/>
      </w:pPr>
      <w:r>
        <w:rPr>
          <w:lang w:val="sw_KE" w:bidi="sw_KE"/>
        </w:rPr>
      </w:r>
      <w:r>
        <w:rPr>
          <w:lang w:val="sw_KE" w:bidi="sw_KE"/>
        </w:rPr>
        <w:t xml:space="preserve">Mungu anamwambia Yohana kwamba Yohana ataona roho ikishuka na kukaa juu ya mtu. Mungu anamwambia Yohana </w:t>
      </w:r>
      <w:r>
        <w:rPr>
          <w:b/>
          <w:lang w:val="sw_KE" w:bidi="sw_KE"/>
        </w:rPr>
        <w:t>kwamba</w:t>
      </w:r>
      <w:r>
        <w:rPr>
          <w:lang w:val="sw_KE" w:bidi="sw_KE"/>
        </w:rPr>
        <w:t xml:space="preserve"> mtu huyo atakuwa mtu ambaye atabatiza watu kwa Roho Mtakatifu (tunajua hili kwa sababu Yohana anasema hili mwishoni mwa simulizi hii).</w:t>
      </w:r>
    </w:p>
    <w:p>
      <w:pPr>
        <w:pStyle w:val="ListBullet"/>
        <w:spacing w:line="240" w:lineRule="auto"/>
        <w:ind w:left="720"/>
      </w:pPr>
      <w:r>
        <w:rPr>
          <w:lang w:val="sw_KE" w:bidi="sw_KE"/>
        </w:rPr>
      </w:r>
      <w:r>
        <w:rPr>
          <w:lang w:val="sw_KE" w:bidi="sw_KE"/>
        </w:rPr>
        <w:t>Yohana anabatiza watu, na kuwaambia viongozi wa kidini kwamba baada yake mtu mwingine atakuja, ambaye ni muhimu zaidi kuliko Yohana. Hii ilitokea katika simulizi ya awali tuliyotafsiri.</w:t>
      </w:r>
    </w:p>
    <w:p>
      <w:pPr>
        <w:pStyle w:val="ListBullet"/>
        <w:spacing w:line="240" w:lineRule="auto"/>
        <w:ind w:left="720"/>
      </w:pPr>
      <w:r>
        <w:rPr>
          <w:lang w:val="sw_KE" w:bidi="sw_KE"/>
        </w:rPr>
      </w:r>
      <w:r>
        <w:rPr>
          <w:lang w:val="sw_KE" w:bidi="sw_KE"/>
        </w:rPr>
        <w:t>Wakati fulani baada ya hili, Yohana aliona Roho ikishuka na kukaa juu ya Yesu (tunajua hili kwa sababu Yohana anasema hili mwishoni mwa simulizi hii). Kutoka kwa Injili nyingine, tunajua kwamba roho ilimshukia Yesu wakati Yesu alibatizwa, lakini injili hii haitaji hilo.</w:t>
      </w:r>
    </w:p>
    <w:p>
      <w:pPr>
        <w:pStyle w:val="ListBullet"/>
        <w:spacing w:line="240" w:lineRule="auto"/>
        <w:ind w:left="720"/>
      </w:pPr>
      <w:r>
        <w:rPr>
          <w:lang w:val="sw_KE" w:bidi="sw_KE"/>
        </w:rPr>
      </w:r>
      <w:r>
        <w:rPr>
          <w:lang w:val="sw_KE" w:bidi="sw_KE"/>
        </w:rPr>
        <w:t>Wakati fulani baadaye, Yohana anamwona Yesu akija kwake na kuwaambia watu kwamba Yesu ni Mwana-Kondoo wa Mungu, na kwamba Yesu ni mtu ambaye angekuja baada ya Yohana na kuwa muhimu zaidi kuliko yeye. Hiyo inatokea katika simulizi ya leo.</w:t>
      </w:r>
    </w:p>
    <w:p>
      <w:pPr>
        <w:pStyle w:val="ListBullet"/>
        <w:spacing w:line="240" w:lineRule="auto"/>
        <w:ind w:left="720"/>
      </w:pPr>
      <w:r>
        <w:rPr>
          <w:lang w:val="sw_KE" w:bidi="sw_KE"/>
        </w:rPr>
      </w:r>
      <w:r>
        <w:rPr>
          <w:lang w:val="sw_KE" w:bidi="sw_KE"/>
        </w:rPr>
        <w:t>Baada ya hili, Yohana anatoa ushuhuda wake kwamba alikuwa ameona roho ikishuka juu ya Yesu.</w:t>
      </w:r>
    </w:p>
    <w:p>
      <w:pPr/>
      <w:r>
        <w:rPr>
          <w:lang w:val="sw_KE" w:bidi="sw_KE"/>
        </w:rPr>
      </w:r>
      <w:r>
        <w:rPr>
          <w:lang w:val="sw_KE" w:bidi="sw_KE"/>
        </w:rPr>
        <w:t>Sasa, kikundi kinapaswa kuunda ubao wa hadithi, kuchora, au kutumia vitu ili kuonyesha kifungu hicho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1:29–34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Simulizi hii ina matukio 2.</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Yohana mbatizaji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Inawezekana ni viongozi wa kidini ambao walikuwa wamemhoji Yohana, lakini hatuna hakika.</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hili. Hakikisheni hamuachi kuigiza sehemu ngumu au muhimu za simulizi hili. Saidianeni kukumbushana kila sehemu ya hadithi hii.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hii kwa mara ya pili. Katika nyakati fulani za igizo, sitisha igizo na muulize yule anayeigiza mhusika, "Unahisi nini au unafikiria nini?" Muigizaji anayeigiza wahusika hao anapaswa kueleza hisia au mawazo yake iwapo angekuwa mhusika huyo. Kisha endelea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Unaweza kuanza kwa pia kuigiza simulizi ya awali, au hata simulizi zote kutoka kwa kitabu cha Yohana hadi sasa!</w:t>
      </w:r>
    </w:p>
    <w:p>
      <w:pPr/>
      <w:r>
        <w:rPr>
          <w:lang w:val="sw_KE" w:bidi="sw_KE"/>
        </w:rPr>
      </w:r>
      <w:r>
        <w:rPr>
          <w:lang w:val="sw_KE" w:bidi="sw_KE"/>
        </w:rPr>
        <w:t>Igiza umati ukimsikiliza Yohana, na watu wakija kwake ili kubatizwa.</w:t>
      </w:r>
    </w:p>
    <w:p>
      <w:pPr/>
      <w:r>
        <w:rPr>
          <w:lang w:val="sw_KE" w:bidi="sw_KE"/>
        </w:rPr>
      </w:r>
      <w:r>
        <w:rPr>
          <w:lang w:val="sw_KE" w:bidi="sw_KE"/>
        </w:rPr>
        <w:t>Igiza Yesu akija kuelekea Yohana kutoka kati ya umati.</w:t>
      </w:r>
    </w:p>
    <w:p>
      <w:pPr/>
      <w:r>
        <w:rPr>
          <w:lang w:val="sw_KE" w:bidi="sw_KE"/>
        </w:rPr>
      </w:r>
      <w:r>
        <w:rPr>
          <w:lang w:val="sw_KE" w:bidi="sw_KE"/>
        </w:rPr>
        <w:t>Igiza hotuba ya kwanza ya Yohana.</w:t>
      </w:r>
    </w:p>
    <w:p>
      <w:pPr/>
      <w:r>
        <w:rPr>
          <w:lang w:val="sw_KE" w:bidi="sw_KE"/>
        </w:rPr>
      </w:r>
      <w:r>
        <w:rPr>
          <w:lang w:val="sw_KE" w:bidi="sw_KE"/>
        </w:rPr>
        <w:t>Yohana anarudia kitu ambacho amewaambia watu hapo awali. Pengine Yohana anaweza kuanza hotuba yake, kisha kurudi nyuma ili kusema, "Mtu ambaye ni muhimu zaidi kuliko mimi anakuja," ili kuweka wazi kwamba hili ni kitu ambacho tayari alikuwa amesema muda mrefu uliopita na anarudia sasa.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Yohana Mbatizaji: "Unahisi nini na unafikiri nini?" Unaweza kusikia vitu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hotuba ya pili ya Yohana. Yohana anawaambia watu hapa kuhusu kitu ambacho kilitokea hapo awali. Igiza Roho inayomshukia Yesu ikionekana kama njiwa. Kwa sababu hii ilitokea wakati fulani mapema, na si wakati uleule Yohana anapozungumza, unaweza kuiigiza katika kona ya chumba.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Yohana Mbatizaji, "Unafikiri nini?" Unaweza kusikia vitu kama:</w:t>
      </w:r>
    </w:p>
    <w:p>
      <w:pPr/>
      <w:r>
        <w:rPr>
          <w:lang w:val="sw_KE" w:bidi="sw_KE"/>
        </w:rPr>
      </w:r>
      <w:r>
        <w:rPr>
          <w:lang w:val="sw_KE" w:bidi="sw_KE"/>
        </w:rPr>
        <w:t>Ikiwa ungetaka, unaweza kufanya igizo tena!</w:t>
      </w:r>
      <w:r>
        <w:rPr>
          <w:lang w:val="sw_KE" w:bidi="sw_KE"/>
        </w:rPr>
      </w:r>
    </w:p>
    <w:p>
      <w:pPr>
        <w:pStyle w:val="Heading3"/>
      </w:pPr>
      <w:r>
        <w:rPr>
          <w:lang w:val="sw_KE" w:bidi="sw_KE"/>
        </w:rPr>
        <w:t>Kujaza Mapengo</w:t>
      </w:r>
    </w:p>
    <w:p>
      <w:pPr/>
      <w:r>
        <w:rPr>
          <w:lang w:val="sw_KE" w:bidi="sw_KE"/>
        </w:rPr>
      </w:r>
      <w:r>
        <w:rPr>
          <w:lang w:val="sw_KE" w:bidi="sw_KE"/>
        </w:rPr>
        <w:t>Sikiliza toleo la sauti la Yohana 1:29–34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 xml:space="preserve">Yohana mbatizaji anamwita Yesu </w:t>
      </w:r>
      <w:r>
        <w:rPr>
          <w:b/>
          <w:lang w:val="sw_KE" w:bidi="sw_KE"/>
        </w:rPr>
        <w:t>Mwana-Kondoo wa Mungu</w:t>
      </w:r>
      <w:r>
        <w:rPr>
          <w:lang w:val="sw_KE" w:bidi="sw_KE"/>
        </w:rPr>
        <w:t xml:space="preserve">. &lt;20Mwana-kondoo0/21 ni kondoo </w:t>
      </w:r>
      <w:r>
        <w:rPr>
          <w:b/>
          <w:lang w:val="sw_KE" w:bidi="sw_KE"/>
        </w:rPr>
        <w:t>mchanga</w:t>
      </w:r>
      <w:r>
        <w:rPr>
          <w:lang w:val="sw_KE" w:bidi="sw_KE"/>
        </w:rPr>
        <w:t>. Kondoo ni mnyama ambaye watu humfuga ili kula nyama, na watu wanaweza kutumia sufu ya kondoo kutengeneza mavazi. Kondoo ni wanyama wapole sana.</w:t>
      </w:r>
    </w:p>
    <w:p>
      <w:pPr/>
      <w:r>
        <w:rPr>
          <w:lang w:val="sw_KE" w:bidi="sw_KE"/>
        </w:rPr>
      </w:r>
      <w:r>
        <w:rPr>
          <w:lang w:val="sw_KE" w:bidi="sw_KE"/>
        </w:rPr>
        <w:t xml:space="preserve">Ikiwa inawezekana, angalia tena picha ya </w:t>
      </w:r>
      <w:r>
        <w:rPr>
          <w:lang w:val="sw_KE" w:bidi="sw_KE"/>
        </w:rPr>
        <w:t>kondoo</w:t>
      </w:r>
      <w:r>
        <w:rPr>
          <w:lang w:val="sw_KE" w:bidi="sw_KE"/>
        </w:rPr>
        <w:t xml:space="preserve">, na </w:t>
      </w:r>
      <w:r>
        <w:rPr>
          <w:lang w:val="sw_KE" w:bidi="sw_KE"/>
        </w:rPr>
        <w:t>mwanakondoo</w:t>
      </w:r>
      <w:r>
        <w:rPr>
          <w:lang w:val="sw_KE" w:bidi="sw_KE"/>
        </w:rPr>
        <w:t>. Sitisha sauti hapa.</w:t>
      </w:r>
    </w:p>
    <w:p>
      <w:pPr/>
      <w:r>
        <w:rPr>
          <w:lang w:val="sw_KE" w:bidi="sw_KE"/>
        </w:rPr>
      </w:r>
      <w:r>
        <w:rPr>
          <w:lang w:val="sw_KE" w:bidi="sw_KE"/>
        </w:rPr>
        <w:t xml:space="preserve">Kwamba Yesu ni Mwana-Kondoo wa Mungu haimaanishi kwamba Yesu </w:t>
      </w:r>
      <w:r>
        <w:rPr>
          <w:b/>
          <w:lang w:val="sw_KE" w:bidi="sw_KE"/>
        </w:rPr>
        <w:t>ni</w:t>
      </w:r>
      <w:r>
        <w:rPr>
          <w:lang w:val="sw_KE" w:bidi="sw_KE"/>
        </w:rPr>
        <w:t xml:space="preserve"> mwanakondoo, bali kwamba Yesu ni </w:t>
      </w:r>
      <w:r>
        <w:rPr>
          <w:b/>
          <w:lang w:val="sw_KE" w:bidi="sw_KE"/>
        </w:rPr>
        <w:t>kama</w:t>
      </w:r>
      <w:r>
        <w:rPr>
          <w:lang w:val="sw_KE" w:bidi="sw_KE"/>
        </w:rPr>
        <w:t xml:space="preserve"> mwanakondoo. Kwamba Yesu ni Mwana-Kondoo wa </w:t>
      </w:r>
      <w:r>
        <w:rPr>
          <w:b/>
          <w:lang w:val="sw_KE" w:bidi="sw_KE"/>
        </w:rPr>
        <w:t>Mungu</w:t>
      </w:r>
      <w:r>
        <w:rPr>
          <w:lang w:val="sw_KE" w:bidi="sw_KE"/>
        </w:rPr>
        <w:t xml:space="preserve"> ina maana kwamba Yesu ni kama mwanakondoo ambaye Mungu anawapa watu.</w:t>
      </w:r>
    </w:p>
    <w:p>
      <w:pPr/>
      <w:r>
        <w:rPr>
          <w:lang w:val="sw_KE" w:bidi="sw_KE"/>
        </w:rPr>
      </w:r>
      <w:r>
        <w:rPr>
          <w:lang w:val="sw_KE" w:bidi="sw_KE"/>
        </w:rPr>
        <w:t xml:space="preserve">Yohana anasema kwamba Yesu ni Mwana-Kondoo wa Mungu ambaye atachukua </w:t>
      </w:r>
      <w:r>
        <w:rPr>
          <w:b/>
          <w:lang w:val="sw_KE" w:bidi="sw_KE"/>
        </w:rPr>
        <w:t>dhambi</w:t>
      </w:r>
      <w:r>
        <w:rPr>
          <w:lang w:val="sw_KE" w:bidi="sw_KE"/>
        </w:rPr>
        <w:t xml:space="preserve"> ya </w:t>
      </w:r>
      <w:r>
        <w:rPr>
          <w:b/>
          <w:lang w:val="sw_KE" w:bidi="sw_KE"/>
        </w:rPr>
        <w:t>dunia</w:t>
      </w:r>
      <w:r>
        <w:rPr>
          <w:lang w:val="sw_KE" w:bidi="sw_KE"/>
        </w:rPr>
        <w:t xml:space="preserve">. "Dunia" inamaanisha </w:t>
      </w:r>
      <w:r>
        <w:rPr>
          <w:b/>
          <w:lang w:val="sw_KE" w:bidi="sw_KE"/>
        </w:rPr>
        <w:t>watu</w:t>
      </w:r>
      <w:r>
        <w:rPr>
          <w:lang w:val="sw_KE" w:bidi="sw_KE"/>
        </w:rPr>
        <w:t xml:space="preserve"> wa dunia. </w:t>
      </w:r>
      <w:r>
        <w:rPr>
          <w:b/>
          <w:lang w:val="sw_KE" w:bidi="sw_KE"/>
        </w:rPr>
        <w:t>Dhambi</w:t>
      </w:r>
      <w:r>
        <w:rPr>
          <w:lang w:val="sw_KE" w:bidi="sw_KE"/>
        </w:rPr>
        <w:t xml:space="preserve"> inamaanisha mambo ambayo watu wamefanya ambayo ni kinyume na amri za Mungu.</w:t>
      </w:r>
    </w:p>
    <w:p>
      <w:pPr/>
      <w:r>
        <w:rPr>
          <w:lang w:val="sw_KE" w:bidi="sw_KE"/>
        </w:rPr>
      </w:r>
      <w:r>
        <w:rPr>
          <w:lang w:val="sw_KE" w:bidi="sw_KE"/>
        </w:rPr>
        <w:t xml:space="preserve">Sitisha hapa na mjadili kama kikundi neno gani au kifungu gani cha maneno mtakachotumia kwa </w:t>
      </w:r>
      <w:r>
        <w:rPr>
          <w:b/>
          <w:lang w:val="sw_KE" w:bidi="sw_KE"/>
        </w:rPr>
        <w:t>dhambi</w:t>
      </w:r>
      <w:r>
        <w:rPr>
          <w:lang w:val="sw_KE" w:bidi="sw_KE"/>
        </w:rPr>
        <w:t xml:space="preserve">. Tazama neno </w:t>
      </w:r>
      <w:r>
        <w:rPr>
          <w:lang w:val="sw_KE" w:bidi="sw_KE"/>
        </w:rPr>
        <w:t>dhambi</w:t>
      </w:r>
      <w:r>
        <w:rPr>
          <w:lang w:val="sw_KE" w:bidi="sw_KE"/>
        </w:rPr>
        <w:t xml:space="preserve"> kwenye Faharasa Kuu kwa maelezo zaidi. Ikiwa tayari umetumia neno dhambi katika vifungu vingine, tumia neno lile lile. Sitisha sauti hii hapa.</w:t>
      </w:r>
    </w:p>
    <w:p>
      <w:pPr/>
      <w:r>
        <w:rPr>
          <w:lang w:val="sw_KE" w:bidi="sw_KE"/>
        </w:rPr>
      </w:r>
      <w:r>
        <w:rPr>
          <w:lang w:val="sw_KE" w:bidi="sw_KE"/>
        </w:rPr>
        <w:t xml:space="preserve">Yohana anasema kwamba </w:t>
      </w:r>
      <w:r>
        <w:rPr>
          <w:b/>
          <w:lang w:val="sw_KE" w:bidi="sw_KE"/>
        </w:rPr>
        <w:t>alikuwa akibatiza</w:t>
      </w:r>
      <w:r>
        <w:rPr>
          <w:lang w:val="sw_KE" w:bidi="sw_KE"/>
        </w:rPr>
        <w:t xml:space="preserve"> kwa maji. Kumbatiza mtu kunamaanisha kumfanya mtu azame katika maji kama ishara kwamba alijuta kwa mambo mabaya ambayo alikuwa amefanya. Neno </w:t>
      </w:r>
      <w:r>
        <w:rPr>
          <w:lang w:val="sw_KE" w:bidi="sw_KE"/>
        </w:rPr>
        <w:t>batiza</w:t>
      </w:r>
      <w:r>
        <w:rPr>
          <w:lang w:val="sw_KE" w:bidi="sw_KE"/>
        </w:rPr>
        <w:t xml:space="preserve"> limo katika Faharasa Kuu. Tumia neno sawa na ulilotumia katika simulizi za awali.</w:t>
      </w:r>
    </w:p>
    <w:p>
      <w:pPr/>
      <w:r>
        <w:rPr>
          <w:lang w:val="sw_KE" w:bidi="sw_KE"/>
        </w:rPr>
      </w:r>
      <w:r>
        <w:rPr>
          <w:lang w:val="sw_KE" w:bidi="sw_KE"/>
        </w:rPr>
        <w:t xml:space="preserve">Wakati Yohana anasema kwamba aliona Roho akishuka kama njiwa, anatoa </w:t>
      </w:r>
      <w:r>
        <w:rPr>
          <w:b/>
          <w:lang w:val="sw_KE" w:bidi="sw_KE"/>
        </w:rPr>
        <w:t>ushuhuda</w:t>
      </w:r>
      <w:r>
        <w:rPr>
          <w:lang w:val="sw_KE" w:bidi="sw_KE"/>
        </w:rPr>
        <w:t xml:space="preserve"> wake. Mtu ambaye anashuhudia, au kutoa ushuhuda, anasimulia kuhusu kitu ambacho amejionea mwenyewe, na kwamba anajua ni kweli kabisa. Tumia neno sawa na ulilotumia katika simulizi za awali.</w:t>
      </w:r>
    </w:p>
    <w:p>
      <w:pPr/>
      <w:r>
        <w:rPr>
          <w:lang w:val="sw_KE" w:bidi="sw_KE"/>
        </w:rPr>
      </w:r>
      <w:r>
        <w:rPr>
          <w:lang w:val="sw_KE" w:bidi="sw_KE"/>
        </w:rPr>
        <w:t xml:space="preserve">Yohana aliona </w:t>
      </w:r>
      <w:r>
        <w:rPr>
          <w:b/>
          <w:lang w:val="sw_KE" w:bidi="sw_KE"/>
        </w:rPr>
        <w:t>Roho</w:t>
      </w:r>
      <w:r>
        <w:rPr>
          <w:lang w:val="sw_KE" w:bidi="sw_KE"/>
        </w:rPr>
        <w:t xml:space="preserve"> akishuka akionekana kama njiwa. Roho inamaanisha Roho Mtakatifu kutoka kwa Mungu.</w:t>
      </w:r>
    </w:p>
    <w:p>
      <w:pPr/>
      <w:r>
        <w:rPr>
          <w:lang w:val="sw_KE" w:bidi="sw_KE"/>
        </w:rPr>
      </w:r>
      <w:r>
        <w:rPr>
          <w:lang w:val="sw_KE" w:bidi="sw_KE"/>
        </w:rPr>
        <w:t xml:space="preserve">Sitisha hapa na mjadili kama kikundi neno gani au kifungu gani cha maneno mtakachotumia kwa </w:t>
      </w:r>
      <w:r>
        <w:rPr>
          <w:b/>
          <w:lang w:val="sw_KE" w:bidi="sw_KE"/>
        </w:rPr>
        <w:t>roho</w:t>
      </w:r>
      <w:r>
        <w:rPr>
          <w:lang w:val="sw_KE" w:bidi="sw_KE"/>
        </w:rPr>
        <w:t xml:space="preserve">. Angalia </w:t>
      </w:r>
      <w:r>
        <w:rPr>
          <w:lang w:val="sw_KE" w:bidi="sw_KE"/>
        </w:rPr>
        <w:t>Roho Mtakatifu</w:t>
      </w:r>
      <w:r>
        <w:rPr>
          <w:lang w:val="sw_KE" w:bidi="sw_KE"/>
        </w:rPr>
        <w:t xml:space="preserve"> katika Kamusi Kuu kwa maelezo zaidi. Ikiwa tayari umetumia neno "Roho Mtakatifu" katika vifungu vingine, tumia neno lile lile. Sitisha sauti hii hapa.</w:t>
      </w:r>
    </w:p>
    <w:p>
      <w:pPr/>
      <w:r>
        <w:rPr>
          <w:lang w:val="sw_KE" w:bidi="sw_KE"/>
        </w:rPr>
      </w:r>
      <w:r>
        <w:rPr>
          <w:lang w:val="sw_KE" w:bidi="sw_KE"/>
        </w:rPr>
        <w:t xml:space="preserve">Yohana anaona roho ikionekana kama njiwa ikishuka kutoka </w:t>
      </w:r>
      <w:r>
        <w:rPr>
          <w:b/>
          <w:lang w:val="sw_KE" w:bidi="sw_KE"/>
        </w:rPr>
        <w:t>mbinguni</w:t>
      </w:r>
      <w:r>
        <w:rPr>
          <w:lang w:val="sw_KE" w:bidi="sw_KE"/>
        </w:rPr>
        <w:t>. Neno mbingu hapa linamaanisha anga inayoonekana.</w:t>
      </w:r>
    </w:p>
    <w:p>
      <w:pPr/>
      <w:r>
        <w:rPr>
          <w:lang w:val="sw_KE" w:bidi="sw_KE"/>
        </w:rPr>
      </w:r>
      <w:r>
        <w:rPr>
          <w:lang w:val="sw_KE" w:bidi="sw_KE"/>
        </w:rPr>
        <w:t xml:space="preserve">Mungu alikuwa amemwambia Yohana Mbatizaji kwamba Yesu ndiye </w:t>
      </w:r>
      <w:r>
        <w:rPr>
          <w:b/>
          <w:lang w:val="sw_KE" w:bidi="sw_KE"/>
        </w:rPr>
        <w:t>anayebatiza kwa Roho Mtakatifu</w:t>
      </w:r>
      <w:r>
        <w:rPr>
          <w:lang w:val="sw_KE" w:bidi="sw_KE"/>
        </w:rPr>
        <w:t>. Hii ina maana kwamba Yesu atawapa watu Roho Mtakatifu.</w:t>
      </w:r>
    </w:p>
    <w:p>
      <w:pPr/>
      <w:r>
        <w:rPr>
          <w:lang w:val="sw_KE" w:bidi="sw_KE"/>
        </w:rPr>
      </w:r>
      <w:r>
        <w:rPr>
          <w:lang w:val="sw_KE" w:bidi="sw_KE"/>
        </w:rPr>
        <w:t xml:space="preserve">Yohana anawaambia watu kwamba Yesu ni </w:t>
      </w:r>
      <w:r>
        <w:rPr>
          <w:b/>
          <w:lang w:val="sw_KE" w:bidi="sw_KE"/>
        </w:rPr>
        <w:t>Mwana wa Mungu</w:t>
      </w:r>
      <w:r>
        <w:rPr>
          <w:lang w:val="sw_KE" w:bidi="sw_KE"/>
        </w:rPr>
        <w:t>. Baadhi ya tafsiri za Biblia hapa zinasema kwamba Yesu ni "mteule kutoka kwa Mungu." Unaweza kufuata tafsiri ambayo kanisa lako linafahamu.</w:t>
      </w:r>
    </w:p>
    <w:p>
      <w:pPr/>
      <w:r>
        <w:rPr>
          <w:lang w:val="sw_KE" w:bidi="sw_KE"/>
        </w:rPr>
      </w:r>
      <w:r>
        <w:rPr>
          <w:lang w:val="sw_KE" w:bidi="sw_KE"/>
        </w:rPr>
        <w:t xml:space="preserve">Neno </w:t>
      </w:r>
      <w:r>
        <w:rPr>
          <w:lang w:val="sw_KE" w:bidi="sw_KE"/>
        </w:rPr>
        <w:t>Mwana wa Mungu</w:t>
      </w:r>
      <w:r>
        <w:rPr>
          <w:lang w:val="sw_KE" w:bidi="sw_KE"/>
        </w:rPr>
        <w:t xml:space="preserve"> linapatikana katika Faharasa Kuu. Tumia neno sawa na ulilotumia katika simulizi za awali.</w:t>
      </w:r>
      <w:r>
        <w:rPr>
          <w:lang w:val="sw_KE" w:bidi="sw_KE"/>
        </w:rPr>
      </w:r>
    </w:p>
    <w:p>
      <w:pPr>
        <w:pStyle w:val="Heading3"/>
      </w:pPr>
      <w:r>
        <w:rPr>
          <w:lang w:val="sw_KE" w:bidi="sw_KE"/>
        </w:rPr>
        <w:t>Kunena Neno</w:t>
      </w:r>
    </w:p>
    <w:p>
      <w:pPr/>
      <w:r>
        <w:rPr>
          <w:lang w:val="sw_KE" w:bidi="sw_KE"/>
        </w:rPr>
      </w:r>
      <w:r>
        <w:rPr>
          <w:lang w:val="sw_KE" w:bidi="sw_KE"/>
        </w:rPr>
        <w:t>Sikiliza toleo la sauti la Yohana 1:29–34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kusimulia kifungu hicho kwa lugha yenu wenyewe.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kurekebishana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1:35–42</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1:35–42 na muiweke mioyoni mwenu.</w:t>
      </w:r>
    </w:p>
    <w:p>
      <w:pPr/>
      <w:r>
        <w:rPr>
          <w:lang w:val="sw_KE" w:bidi="sw_KE"/>
        </w:rPr>
      </w:r>
      <w:r>
        <w:rPr>
          <w:lang w:val="sw_KE" w:bidi="sw_KE"/>
        </w:rPr>
        <w:t>Sikiliza ujumbe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hili linatuambia nini kumhusu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1:35–42 katika tafsiri rahisi zaidi kuelewa.</w:t>
      </w:r>
    </w:p>
    <w:p>
      <w:pPr/>
      <w:r>
        <w:rPr>
          <w:lang w:val="sw_KE" w:bidi="sw_KE"/>
        </w:rPr>
      </w:r>
      <w:r>
        <w:rPr>
          <w:lang w:val="sw_KE" w:bidi="sw_KE"/>
        </w:rPr>
        <w:t>Katika simulizi ya awali, Yohana Mbatizaji alimwonyesha Yesu na kuwaambia watu waliomzunguka: "Huyu ndiye Mwana-Kondoo wa Mungu, anayeondoa dhambi ya ulimwengu!"</w:t>
      </w:r>
    </w:p>
    <w:p>
      <w:pPr/>
      <w:r>
        <w:rPr>
          <w:lang w:val="sw_KE" w:bidi="sw_KE"/>
        </w:rPr>
      </w:r>
      <w:r>
        <w:rPr>
          <w:lang w:val="sw_KE" w:bidi="sw_KE"/>
        </w:rPr>
        <w:t>Sasa ni siku inayofuata. Tunagundua kwamba Yohana ana baadhi ya wanafunzi. Wanafunzi ni watu ambao wanataka kujifunza kutoka kwa mwalimu wa kidini, ambao wanakaa pamoja naye, na ambao wanamfuata popote aendako.</w:t>
      </w:r>
    </w:p>
    <w:p>
      <w:pPr/>
      <w:r>
        <w:rPr>
          <w:lang w:val="sw_KE" w:bidi="sw_KE"/>
        </w:rPr>
      </w:r>
      <w:r>
        <w:rPr>
          <w:lang w:val="sw_KE" w:bidi="sw_KE"/>
        </w:rPr>
        <w:t>Sitisha hapa na mjadili swali hili kama kikundi: Je, unaweza kusimulia hadithi kuhusu watu ambao wanamfuata mwalimu wa kidini? Sitisha sauti hii hapa.</w:t>
      </w:r>
    </w:p>
    <w:p>
      <w:pPr/>
      <w:r>
        <w:rPr>
          <w:lang w:val="sw_KE" w:bidi="sw_KE"/>
        </w:rPr>
      </w:r>
      <w:r>
        <w:rPr>
          <w:lang w:val="sw_KE" w:bidi="sw_KE"/>
        </w:rPr>
        <w:t>Yohana anamwona Yesu tena, na anawaambia tena wanafunzi wake wawili: "Tazama, huyo ndiye Mwana-Kondoo wa Mungu!" Wanaume hawa wawili kisha wanaanza kumfuata Yesu. Mwanzoni, hii kwa kweli inamaanisha kwamba wanatembea kumfuata. Lakini wanakaa pamoja naye, na wanaanza kumfuata Yesu kama mwalimu wao. Kwanza walikuwa wanafunzi wa Yohana Mbatizaji, lakini sasa wanakuwa wanafunzi wa Yesu.</w:t>
      </w:r>
    </w:p>
    <w:p>
      <w:pPr/>
      <w:r>
        <w:rPr>
          <w:lang w:val="sw_KE" w:bidi="sw_KE"/>
        </w:rPr>
      </w:r>
      <w:r>
        <w:rPr>
          <w:lang w:val="sw_KE" w:bidi="sw_KE"/>
        </w:rPr>
        <w:t>Wakati Yesu anagundua kwamba wanamfuata, Yesu anawauliza kile wanachotafuta. Wanafunzi wawili wanamuuliza Yesu mahali anakokaa. Hii ni njia ya heshima ya kusema kwamba wanataka kwenda pamoja naye. Wanamwita "mwalimu." Hii ni njia nyingine kwao ya kuweka wazi kwamba wanataka kuwa wanafunzi wake.</w:t>
      </w:r>
    </w:p>
    <w:p>
      <w:pPr/>
      <w:r>
        <w:rPr>
          <w:lang w:val="sw_KE" w:bidi="sw_KE"/>
        </w:rPr>
      </w:r>
      <w:r>
        <w:rPr>
          <w:lang w:val="sw_KE" w:bidi="sw_KE"/>
        </w:rPr>
        <w:t>Yesu anawaalika kuja pamoja naye na wanakaa siku iliyobaki pamoja naye. Walianza kwa kumfuata, walimwita mwalimu, na sasa wanakaa pamoja naye: kwa kweli wamekuwa wanafunzi wake!</w:t>
      </w:r>
    </w:p>
    <w:p>
      <w:pPr/>
      <w:r>
        <w:rPr>
          <w:lang w:val="sw_KE" w:bidi="sw_KE"/>
        </w:rPr>
      </w:r>
      <w:r>
        <w:rPr>
          <w:lang w:val="sw_KE" w:bidi="sw_KE"/>
        </w:rPr>
        <w:t>Biblia inatuambia kwamba ilikuwa alasiri, takriban saa kumi, walipoenda na Yesu. Si wazi kwa nini Yohana mwandishi alidhani ilikuwa ya kuvutia au muhimu kwa wasikilizaji wake kujua ilikuwa wakati gani.</w:t>
      </w:r>
    </w:p>
    <w:p>
      <w:pPr/>
      <w:r>
        <w:rPr>
          <w:lang w:val="sw_KE" w:bidi="sw_KE"/>
        </w:rPr>
      </w:r>
      <w:r>
        <w:rPr>
          <w:lang w:val="sw_KE" w:bidi="sw_KE"/>
        </w:rPr>
        <w:t>Biblia inatupa jina la mmoja tu wa wanaume hawa wawili. Jina lake ni Andrea. Yohana mwandishi anamwita "ndugu wa Simoni Petro." Anafanya hivyo ili kuwasaidia wasomaji wake kujua ni Andrew gani anayemzungumzia. Kufikia wakati Yohana alikuwa akiandika hadithi yake, watu wengi walijua Simoni Petro alikuwa nani.</w:t>
      </w:r>
    </w:p>
    <w:p>
      <w:pPr/>
      <w:r>
        <w:rPr>
          <w:lang w:val="sw_KE" w:bidi="sw_KE"/>
        </w:rPr>
      </w:r>
      <w:r>
        <w:rPr>
          <w:lang w:val="sw_KE" w:bidi="sw_KE"/>
        </w:rPr>
        <w:t>Jambo la kwanza ambalo Andrea anafanya baada ya kuwa mwanafunzi wa Yesu ni kwenda kwa ndugu yake Simoni. Andrea anamwambia Simoni, "Tumepata Masihi!" Masihi, au Kristo, alikuwa mfalme maalum na Mwokozi ambaye Mungu alikuwa ameahidi kumtuma kwa watu. Yohana Mbatizaji hakuwa amewaambia wanafunzi wake kwamba Yesu alikuwa Masihi. Yohana alikuwa amesema kwamba Yesu alikuwa Mwana-Kondoo wa Mungu. Lakini wanafunzi wa Yohana wanaelewa kwamba hii ina maana kwamba Yesu pia ni Masihi.</w:t>
      </w:r>
    </w:p>
    <w:p>
      <w:pPr/>
      <w:r>
        <w:rPr>
          <w:lang w:val="sw_KE" w:bidi="sw_KE"/>
        </w:rPr>
      </w:r>
      <w:r>
        <w:rPr>
          <w:lang w:val="sw_KE" w:bidi="sw_KE"/>
        </w:rPr>
        <w:t>Andrea anamchukua kaka yake Simoni ili amkutanishe na Yesu. Wakati Yesu anamwona Simoni, anampa Simoni jina jipya. Jina lake lilikuwa Simoni, mwana wa mtu anayeitwa Yohana. Lakini Yesu anasema kwamba jina lake litakuwa Petro. Petro inamaanisha mwamba. Yesu bado haelezei kwa nini anabadilisha jina la Simoni.</w:t>
      </w:r>
    </w:p>
    <w:p>
      <w:pPr/>
      <w:r>
        <w:rPr>
          <w:lang w:val="sw_KE" w:bidi="sw_KE"/>
        </w:rPr>
      </w:r>
      <w:r>
        <w:rPr>
          <w:lang w:val="sw_KE" w:bidi="sw_KE"/>
        </w:rPr>
        <w:t>Simama hapa na mjadili swali hili kama kikundi: Katika jumuiya yako, nini umuhimu wa jina la mtu? Je, unaweza kusimulia hadithi kuhusu mtu ambaye jina lake lilibadilishwa? Simamisha sauti hii hapa.</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1:35–42 katika tafsiri rahisi zaidi kuelewa.</w:t>
      </w:r>
    </w:p>
    <w:p>
      <w:pPr/>
      <w:r>
        <w:rPr>
          <w:lang w:val="sw_KE" w:bidi="sw_KE"/>
        </w:rPr>
      </w:r>
      <w:r>
        <w:rPr>
          <w:lang w:val="sw_KE" w:bidi="sw_KE"/>
        </w:rPr>
        <w:t>Katika hatua hii, kikundi kitafafanua matukio, wahusika na mpangilio wa kifungu hiki. Kisha kikundi kitawazia kifungu hiki.</w:t>
      </w:r>
    </w:p>
    <w:p>
      <w:pPr/>
      <w:r>
        <w:rPr>
          <w:lang w:val="sw_KE" w:bidi="sw_KE"/>
        </w:rPr>
      </w:r>
      <w:r>
        <w:rPr>
          <w:lang w:val="sw_KE" w:bidi="sw_KE"/>
        </w:rPr>
        <w:t>Simulizi hii ina matukio 4.</w:t>
      </w:r>
    </w:p>
    <w:p>
      <w:pPr/>
      <w:r>
        <w:rPr>
          <w:lang w:val="sw_KE" w:bidi="sw_KE"/>
        </w:rPr>
      </w:r>
      <w:r>
        <w:rPr>
          <w:b/>
          <w:lang w:val="sw_KE" w:bidi="sw_KE"/>
        </w:rPr>
        <w:t>Katika tukio la kwanza</w:t>
      </w:r>
      <w:r>
        <w:rPr>
          <w:lang w:val="sw_KE" w:bidi="sw_KE"/>
        </w:rPr>
        <w:t>, Yohana Mbatizaji anamwona Yesu akitembea na kumwonyesha kwa wanafunzi wawili ambao wanasimama pamoja naye.</w:t>
      </w:r>
    </w:p>
    <w:p>
      <w:pPr/>
      <w:r>
        <w:rPr>
          <w:lang w:val="sw_KE" w:bidi="sw_KE"/>
        </w:rPr>
      </w:r>
      <w:r>
        <w:rPr>
          <w:b/>
          <w:lang w:val="sw_KE" w:bidi="sw_KE"/>
        </w:rPr>
        <w:t>Katika tukio la pili</w:t>
      </w:r>
      <w:r>
        <w:rPr>
          <w:lang w:val="sw_KE" w:bidi="sw_KE"/>
        </w:rPr>
        <w:t>, wanafunzi hawa wawili wanamfuata Yesu na kukaa pamoja naye siku iliyobaki.</w:t>
      </w:r>
    </w:p>
    <w:p>
      <w:pPr/>
      <w:r>
        <w:rPr>
          <w:lang w:val="sw_KE" w:bidi="sw_KE"/>
        </w:rPr>
      </w:r>
      <w:r>
        <w:rPr>
          <w:b/>
          <w:lang w:val="sw_KE" w:bidi="sw_KE"/>
        </w:rPr>
        <w:t>Katika tukio la tatu</w:t>
      </w:r>
      <w:r>
        <w:rPr>
          <w:lang w:val="sw_KE" w:bidi="sw_KE"/>
        </w:rPr>
        <w:t>, Andrea anamwambia kaka yake Simoni kwamba amepata Masihi.</w:t>
      </w:r>
    </w:p>
    <w:p>
      <w:pPr/>
      <w:r>
        <w:rPr>
          <w:lang w:val="sw_KE" w:bidi="sw_KE"/>
        </w:rPr>
      </w:r>
      <w:r>
        <w:rPr>
          <w:b/>
          <w:lang w:val="sw_KE" w:bidi="sw_KE"/>
        </w:rPr>
        <w:t>Katika tukio la nne</w:t>
      </w:r>
      <w:r>
        <w:rPr>
          <w:lang w:val="sw_KE" w:bidi="sw_KE"/>
        </w:rPr>
        <w:t>, Yesu anampa Simoni jina jipya.</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Yohana mbatizaji</w:t>
      </w:r>
    </w:p>
    <w:p>
      <w:pPr>
        <w:pStyle w:val="ListBullet"/>
        <w:spacing w:line="240" w:lineRule="auto"/>
        <w:ind w:left="720"/>
      </w:pPr>
      <w:r>
        <w:rPr>
          <w:lang w:val="sw_KE" w:bidi="sw_KE"/>
        </w:rPr>
      </w:r>
      <w:r>
        <w:rPr>
          <w:lang w:val="sw_KE" w:bidi="sw_KE"/>
        </w:rPr>
        <w:t>Wanaume wawili ambao ni wanafunzi wa Yohana: mmoja wao ni Andrea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Simoni Petro, kaka ya Andrea</w:t>
      </w:r>
    </w:p>
    <w:p>
      <w:pPr/>
      <w:r>
        <w:rPr>
          <w:lang w:val="sw_KE" w:bidi="sw_KE"/>
        </w:rPr>
      </w:r>
      <w:r>
        <w:rPr>
          <w:lang w:val="sw_KE" w:bidi="sw_KE"/>
        </w:rPr>
        <w:t xml:space="preserve">Katika hadithi ya awali, Yohana Mbatizaji alimwona Yesu akitembea </w:t>
      </w:r>
      <w:r>
        <w:rPr>
          <w:b/>
          <w:lang w:val="sw_KE" w:bidi="sw_KE"/>
        </w:rPr>
        <w:t>kumwelekea</w:t>
      </w:r>
      <w:r>
        <w:rPr>
          <w:lang w:val="sw_KE" w:bidi="sw_KE"/>
        </w:rPr>
        <w:t xml:space="preserve">. Katika hadithi hii, Yesu anapita </w:t>
      </w:r>
      <w:r>
        <w:rPr>
          <w:b/>
          <w:lang w:val="sw_KE" w:bidi="sw_KE"/>
        </w:rPr>
        <w:t>karibu naye</w:t>
      </w:r>
      <w:r>
        <w:rPr>
          <w:lang w:val="sw_KE" w:bidi="sw_KE"/>
        </w:rPr>
        <w:t xml:space="preserve">. Katika hadithi ya awali, Yohana Mbatizaji alikuwa mhusika mkuu. Lakini kuanzia sasa na kuendelea Yesu atakuwa mhusika mkuu. Tunapokuwa tunasikiliza hadithi hii, Biblia inatuomba tuache kumwangalia Yohana Mbatizaji, na kuanza kumwangalia Yesu. Biblia inatuomba tuache </w:t>
      </w:r>
      <w:r>
        <w:rPr>
          <w:b/>
          <w:lang w:val="sw_KE" w:bidi="sw_KE"/>
        </w:rPr>
        <w:t>kusimama</w:t>
      </w:r>
      <w:r>
        <w:rPr>
          <w:lang w:val="sw_KE" w:bidi="sw_KE"/>
        </w:rPr>
        <w:t xml:space="preserve"> na Yohana Mbatizaji, na kuanza </w:t>
      </w:r>
      <w:r>
        <w:rPr>
          <w:b/>
          <w:lang w:val="sw_KE" w:bidi="sw_KE"/>
        </w:rPr>
        <w:t>kutembea</w:t>
      </w:r>
      <w:r>
        <w:rPr>
          <w:lang w:val="sw_KE" w:bidi="sw_KE"/>
        </w:rPr>
        <w:t xml:space="preserve"> na Yesu.</w:t>
      </w:r>
    </w:p>
    <w:p>
      <w:pPr/>
      <w:r>
        <w:rPr>
          <w:lang w:val="sw_KE" w:bidi="sw_KE"/>
        </w:rPr>
      </w:r>
      <w:r>
        <w:rPr>
          <w:lang w:val="sw_KE" w:bidi="sw_KE"/>
        </w:rPr>
        <w:t>Katika mwanzo wa simulizi hii, Yohana anasimama mahali pale ambapo alisimama katika hadithi za awali, kando ya Mto Yordani. Wanafunzi wake wawili wako pamoja naye. Hatujui kama kuna watu wengine karibu pia.</w:t>
      </w:r>
    </w:p>
    <w:p>
      <w:pPr/>
      <w:r>
        <w:rPr>
          <w:lang w:val="sw_KE" w:bidi="sw_KE"/>
        </w:rPr>
      </w:r>
      <w:r>
        <w:rPr>
          <w:lang w:val="sw_KE" w:bidi="sw_KE"/>
        </w:rPr>
        <w:t>Wanafunzi wawili wanaenda na Yesu mahali ambapo anakaa. Hii si nyumba ya Yesu. Hatujui kama Yesu anakaa katika nyumba ya watu wengine—pengine baadhi ya jamaa—au kama analala usiku mahali fulani nje.</w:t>
      </w:r>
    </w:p>
    <w:p>
      <w:pPr/>
      <w:r>
        <w:rPr>
          <w:lang w:val="sw_KE" w:bidi="sw_KE"/>
        </w:rPr>
      </w:r>
      <w:r>
        <w:rPr>
          <w:lang w:val="sw_KE" w:bidi="sw_KE"/>
        </w:rPr>
        <w:t>Biblia inatuambia kwamba ni saa kumi alasiri wakati hili linafanyika. Hiyo ina maana kuna saa chache za mwanga zilizobaki, na joto kali zaidi limekwisha.</w:t>
      </w:r>
    </w:p>
    <w:p>
      <w:pPr/>
      <w:r>
        <w:rPr>
          <w:lang w:val="sw_KE" w:bidi="sw_KE"/>
        </w:rPr>
      </w:r>
      <w:r>
        <w:rPr>
          <w:lang w:val="sw_KE" w:bidi="sw_KE"/>
        </w:rPr>
        <w:t xml:space="preserve">Kitu cha kwanza ambacho Andrea anafanya ni kwenda kwa kaka yake Simoni. Kwa sababu Andrea na mwanafunzi mwingine wanakaa na Yesu siku yote, pengine ina maana kwamba Andrea anaenda kwa kaka yake jambo la kwanza </w:t>
      </w:r>
      <w:r>
        <w:rPr>
          <w:b/>
          <w:lang w:val="sw_KE" w:bidi="sw_KE"/>
        </w:rPr>
        <w:t>siku iliyofuata</w:t>
      </w:r>
      <w:r>
        <w:rPr>
          <w:lang w:val="sw_KE" w:bidi="sw_KE"/>
        </w:rPr>
        <w:t>. Hadi sasa, Yohana mwandishi amekuwa makini sana kusema wakati mambo yalitokea, kwa hivyo inashangaza kidogo kwamba hafanyi hivyo hapa. Inaonekana kwamba Yohana mwandishi anaona ni muhimu kwa wasikilizaji wake kujua kwamba Simoni Petro, kama vile Andrea na mwanafunzi mwingine, pia akawa mwanafunzi wa Yesu siku ya kwanza ambapo Yesu alianza kupata wanafunzi.</w:t>
      </w:r>
    </w:p>
    <w:p>
      <w:pPr/>
      <w:r>
        <w:rPr>
          <w:lang w:val="sw_KE" w:bidi="sw_KE"/>
        </w:rPr>
      </w:r>
      <w:r>
        <w:rPr>
          <w:lang w:val="sw_KE" w:bidi="sw_KE"/>
        </w:rPr>
        <w:t>Kwa hivyo, hata ingawa pengine ilitokea siku iliyofuata, Yohana mwandishi hataji kwamba ni siku iliyofuata.</w:t>
      </w:r>
    </w:p>
    <w:p>
      <w:pPr/>
      <w:r>
        <w:rPr>
          <w:lang w:val="sw_KE" w:bidi="sw_KE"/>
        </w:rPr>
      </w:r>
      <w:r>
        <w:rPr>
          <w:lang w:val="sw_KE" w:bidi="sw_KE"/>
        </w:rPr>
        <w:t>Andrea anaenda kumchukua kaka yake Simoni. Katika hadithi inayofuata tutagundua kwamba Simoni na Andrea waliishi sehemu ya kaskazini ya nchi, katika mkoa wa Galilaya. Hadithi katika kitabu cha Yohana hadi sasa inafanyika katika sehemu ya kusini ya nchi, katika mkoa wa Yudea. Haiwezekani kwa Andrea kurudi hadi Galilaya ili kumchukua kaka yake na kurudi siku hiyo hiyo. Hii ina maana kwamba Petro ni lazima pia alikuwa mahali fulani katika Yudea. Inawezekana kwamba Simoni pia alikuwa amekuja Yudea ili kumsikiliza Yohana Mbatizaji, na pengine alikuwa amekuwa mwanafunzi wake, kama vile kaka yake Andrea.</w:t>
      </w:r>
    </w:p>
    <w:p>
      <w:pPr/>
      <w:r>
        <w:rPr>
          <w:lang w:val="sw_KE" w:bidi="sw_KE"/>
        </w:rPr>
      </w:r>
      <w:r>
        <w:rPr>
          <w:lang w:val="sw_KE" w:bidi="sw_KE"/>
        </w:rPr>
        <w:t>Sasa, kikundi kinapaswa kuunda ubao wa hadithi, kuchora, au kutumia vitu ili kuwazia kifungu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1:35–42 katika tafsiri rahisi zaidi kuelewa.</w:t>
      </w:r>
    </w:p>
    <w:p>
      <w:pPr/>
      <w:r>
        <w:rPr>
          <w:lang w:val="sw_KE" w:bidi="sw_KE"/>
        </w:rPr>
      </w:r>
      <w:r>
        <w:rPr>
          <w:lang w:val="sw_KE" w:bidi="sw_KE"/>
        </w:rPr>
        <w:t>Katika hatua hii, kikundi kitaigiza kifungu.</w:t>
      </w:r>
    </w:p>
    <w:p>
      <w:pPr/>
      <w:r>
        <w:rPr>
          <w:lang w:val="sw_KE" w:bidi="sw_KE"/>
        </w:rPr>
      </w:r>
      <w:r>
        <w:rPr>
          <w:lang w:val="sw_KE" w:bidi="sw_KE"/>
        </w:rPr>
        <w:t>Hadithi hii ina matukio 4.</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Yohana mbatizaji</w:t>
      </w:r>
    </w:p>
    <w:p>
      <w:pPr>
        <w:pStyle w:val="ListBullet"/>
        <w:spacing w:line="240" w:lineRule="auto"/>
        <w:ind w:left="720"/>
      </w:pPr>
      <w:r>
        <w:rPr>
          <w:lang w:val="sw_KE" w:bidi="sw_KE"/>
        </w:rPr>
      </w:r>
      <w:r>
        <w:rPr>
          <w:lang w:val="sw_KE" w:bidi="sw_KE"/>
        </w:rPr>
        <w:t>Wanaume wawili ambao ni wanafunzi wa Yohana: mmoja wao ni Andrea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Simoni Petro, kaka ya Andrea</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Kuwa makini na mazungumzo, mtiririko, msuko wa hadithi, na mpangilio wa matukio ya simulizi. Hakikisheni hamuachi kuigiza sehemu ngumu au muhimu za simulizi hili. Saidianeni kukumbushana kila sehemu ya hadithi.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hii kwa mara ya pili. Katika nyakati fulani za igizo, sitisha igizo na muulize yule anayeigiza mhusika, "Unahisi nini au unafikiria nini?" Muigizaji anayeigiza wahusika hao anapaswa kueleza hisia au mawazo yake iwapo angekuwa mhusika huyo. Kisha anzisha tena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Unaweza taka kuanza kwa kuigiza kwanza hadithi ya awali, au hadithi za awali.</w:t>
      </w:r>
    </w:p>
    <w:p>
      <w:pPr/>
      <w:r>
        <w:rPr>
          <w:lang w:val="sw_KE" w:bidi="sw_KE"/>
        </w:rPr>
      </w:r>
      <w:r>
        <w:rPr>
          <w:lang w:val="sw_KE" w:bidi="sw_KE"/>
        </w:rPr>
        <w:t>Igiza Yohana Mbatizaji na wanafunzi wake wawili wakisimama, na Yesu akipita karibu.</w:t>
      </w:r>
    </w:p>
    <w:p>
      <w:pPr/>
      <w:r>
        <w:rPr>
          <w:lang w:val="sw_KE" w:bidi="sw_KE"/>
        </w:rPr>
      </w:r>
      <w:r>
        <w:rPr>
          <w:lang w:val="sw_KE" w:bidi="sw_KE"/>
        </w:rPr>
        <w:t>Igiza Yohana akiwaambia wanafunzi wake: "Tazama, yeye ni Mwana-Kondoo wa Mungu!"</w:t>
      </w:r>
    </w:p>
    <w:p>
      <w:pPr/>
      <w:r>
        <w:rPr>
          <w:lang w:val="sw_KE" w:bidi="sw_KE"/>
        </w:rPr>
      </w:r>
      <w:r>
        <w:rPr>
          <w:lang w:val="sw_KE" w:bidi="sw_KE"/>
        </w:rPr>
        <w:t>Igiza wanafunzi wawili wakitembea wakimfuata Yesu.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hawa, "Mnafikiri nini?" Unaweza kusikia vitu kama:</w:t>
      </w:r>
    </w:p>
    <w:p>
      <w:pPr>
        <w:pStyle w:val="ListBullet"/>
        <w:spacing w:line="240" w:lineRule="auto"/>
        <w:ind w:left="720"/>
      </w:pPr>
      <w:r>
        <w:rPr>
          <w:lang w:val="sw_KE" w:bidi="sw_KE"/>
        </w:rPr>
      </w:r>
      <w:r>
        <w:rPr>
          <w:lang w:val="sw_KE" w:bidi="sw_KE"/>
        </w:rPr>
        <w:t>Muulize mwigizaji anayeigiza Yohana Mbatizaji, "Unafikiri nini?" Unaweza kusikia vitu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Yesu akisimama na kuwauliza wanafunzi wawili kile wanachotafuta. Igiza wanafunzi wakiuliza mahali ambapo Yesu anaishi, na Yesu akiwaalika kuja na kuona. Igiza wanafunzi wakitumia siku iliyobaki na Yesu. Unafikiri walikuwa wakifanya nini? Unafikiri ni nini ambacho wanaweza kuwa wakizungumzia?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"Unafikiri nini?" Unaweza kusikia vitu kama:</w:t>
      </w:r>
    </w:p>
    <w:p>
      <w:pPr>
        <w:pStyle w:val="ListBullet"/>
        <w:spacing w:line="240" w:lineRule="auto"/>
        <w:ind w:left="720"/>
      </w:pPr>
      <w:r>
        <w:rPr>
          <w:lang w:val="sw_KE" w:bidi="sw_KE"/>
        </w:rPr>
      </w:r>
      <w:r>
        <w:rPr>
          <w:lang w:val="sw_KE" w:bidi="sw_KE"/>
        </w:rPr>
        <w:t>Waulize waigizaji wanaoigiza wanafunzi wawili: "Mnafikiri nini?" Unaweza kusikia vitu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Andrea akienda kumfuata kaka yake Simoni. Igiza Andrea akimchukua Simoni kwa Yesu.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Andrea: "Unahisi vipi?" Unaweza kusikia vitu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Yesu akimpa Simoni jina jipya.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Petro: "Unafikiri nini?" Unaweza kusikia vitu kama:</w:t>
      </w:r>
    </w:p>
    <w:p>
      <w:pPr/>
      <w:r>
        <w:rPr>
          <w:lang w:val="sw_KE" w:bidi="sw_KE"/>
        </w:rPr>
      </w:r>
      <w:r>
        <w:rPr>
          <w:lang w:val="sw_KE" w:bidi="sw_KE"/>
        </w:rPr>
        <w:t>Ikiwa unataka, unaweza kuigiza tena tamthilia!</w:t>
      </w:r>
      <w:r>
        <w:rPr>
          <w:lang w:val="sw_KE" w:bidi="sw_KE"/>
        </w:rPr>
      </w:r>
    </w:p>
    <w:p>
      <w:pPr>
        <w:pStyle w:val="Heading3"/>
      </w:pPr>
      <w:r>
        <w:rPr>
          <w:lang w:val="sw_KE" w:bidi="sw_KE"/>
        </w:rPr>
        <w:t>Kujaza Mapengo</w:t>
      </w:r>
    </w:p>
    <w:p>
      <w:pPr/>
      <w:r>
        <w:rPr>
          <w:lang w:val="sw_KE" w:bidi="sw_KE"/>
        </w:rPr>
      </w:r>
      <w:r>
        <w:rPr>
          <w:lang w:val="sw_KE" w:bidi="sw_KE"/>
        </w:rPr>
        <w:t>Sikiliza toleo la sauti la Yohana 1:35–42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 xml:space="preserve">Yohana mbatizaji anamwita Yesu </w:t>
      </w:r>
      <w:r>
        <w:rPr>
          <w:b/>
          <w:lang w:val="sw_KE" w:bidi="sw_KE"/>
        </w:rPr>
        <w:t>Mwana-Kondoo wa Mungu</w:t>
      </w:r>
      <w:r>
        <w:rPr>
          <w:lang w:val="sw_KE" w:bidi="sw_KE"/>
        </w:rPr>
        <w:t>. Mwana-kondoo ni kondoo wadogo. Tumia neno lile lile ulilotumia katika simulizi ya awali.</w:t>
      </w:r>
    </w:p>
    <w:p>
      <w:pPr/>
      <w:r>
        <w:rPr>
          <w:lang w:val="sw_KE" w:bidi="sw_KE"/>
        </w:rPr>
      </w:r>
      <w:r>
        <w:rPr>
          <w:b/>
          <w:lang w:val="sw_KE" w:bidi="sw_KE"/>
        </w:rPr>
        <w:t>Mwanafunzi</w:t>
      </w:r>
      <w:r>
        <w:rPr>
          <w:lang w:val="sw_KE" w:bidi="sw_KE"/>
        </w:rPr>
        <w:t xml:space="preserve"> ni mtu ambaye anataka kujifunza kutoka kwa mwalimu wa kidini, ambaye mara nyingi hukaa naye, na ambaye humfuata popote aendako.</w:t>
      </w:r>
    </w:p>
    <w:p>
      <w:pPr/>
      <w:r>
        <w:rPr>
          <w:lang w:val="sw_KE" w:bidi="sw_KE"/>
        </w:rPr>
      </w:r>
      <w:r>
        <w:rPr>
          <w:lang w:val="sw_KE" w:bidi="sw_KE"/>
        </w:rPr>
        <w:t xml:space="preserve">Sitisha hapa na mjadili kama kikundi neno gani au kifungu gani cha maneno mtakachotumia kwa </w:t>
      </w:r>
      <w:r>
        <w:rPr>
          <w:b/>
          <w:lang w:val="sw_KE" w:bidi="sw_KE"/>
        </w:rPr>
        <w:t>mwanafunzi</w:t>
      </w:r>
      <w:r>
        <w:rPr>
          <w:lang w:val="sw_KE" w:bidi="sw_KE"/>
        </w:rPr>
        <w:t xml:space="preserve">. Tazama </w:t>
      </w:r>
      <w:r>
        <w:rPr>
          <w:lang w:val="sw_KE" w:bidi="sw_KE"/>
        </w:rPr>
        <w:t>mwanafunzi</w:t>
      </w:r>
      <w:r>
        <w:rPr>
          <w:lang w:val="sw_KE" w:bidi="sw_KE"/>
        </w:rPr>
        <w:t xml:space="preserve"> katika Faharasa Kuu kwa maelezo zaidi. Ikiwa tayari umetafsiri Injili zingine, tumia neno lile ulilotumia huko. Sitisha sauti hii hapa.</w:t>
      </w:r>
    </w:p>
    <w:p>
      <w:pPr/>
      <w:r>
        <w:rPr>
          <w:lang w:val="sw_KE" w:bidi="sw_KE"/>
        </w:rPr>
      </w:r>
      <w:r>
        <w:rPr>
          <w:lang w:val="sw_KE" w:bidi="sw_KE"/>
        </w:rPr>
        <w:t xml:space="preserve">Wanafunzi wawili walimwita Yesu "Rabi." Wanafunzi walikuwa wakizungumza lugha inayoitwa Kiaramu. </w:t>
      </w:r>
      <w:r>
        <w:rPr>
          <w:b/>
          <w:lang w:val="sw_KE" w:bidi="sw_KE"/>
        </w:rPr>
        <w:t>Rabi</w:t>
      </w:r>
      <w:r>
        <w:rPr>
          <w:lang w:val="sw_KE" w:bidi="sw_KE"/>
        </w:rPr>
        <w:t xml:space="preserve"> ni neno la Kiaramu na linamaanisha "mwalimu."</w:t>
      </w:r>
    </w:p>
    <w:p>
      <w:pPr/>
      <w:r>
        <w:rPr>
          <w:lang w:val="sw_KE" w:bidi="sw_KE"/>
        </w:rPr>
      </w:r>
      <w:r>
        <w:rPr>
          <w:lang w:val="sw_KE" w:bidi="sw_KE"/>
        </w:rPr>
        <w:t xml:space="preserve">Sitisha hapa na mjadili kama kikundi neno gani au kifungu gani cha maneno mtakachotumia kwa </w:t>
      </w:r>
      <w:r>
        <w:rPr>
          <w:b/>
          <w:lang w:val="sw_KE" w:bidi="sw_KE"/>
        </w:rPr>
        <w:t>rabi</w:t>
      </w:r>
      <w:r>
        <w:rPr>
          <w:lang w:val="sw_KE" w:bidi="sw_KE"/>
        </w:rPr>
        <w:t xml:space="preserve">. Tazama </w:t>
      </w:r>
      <w:r>
        <w:rPr>
          <w:lang w:val="sw_KE" w:bidi="sw_KE"/>
        </w:rPr>
        <w:t>rabi</w:t>
      </w:r>
      <w:r>
        <w:rPr>
          <w:lang w:val="sw_KE" w:bidi="sw_KE"/>
        </w:rPr>
        <w:t xml:space="preserve"> katika Faharasa Kuu kwa maelezo zaidi. Ikiwa tayari umetafsiri Injili zingine, tumia neno lile ulilotumia huko. Sitisha sauti hii hapa.</w:t>
      </w:r>
    </w:p>
    <w:p>
      <w:pPr/>
      <w:r>
        <w:rPr>
          <w:lang w:val="sw_KE" w:bidi="sw_KE"/>
        </w:rPr>
      </w:r>
      <w:r>
        <w:rPr>
          <w:lang w:val="sw_KE" w:bidi="sw_KE"/>
        </w:rPr>
        <w:t>Wakati Yesu anawaalika wale wanafunzi wawili kuandamana naye, ni yapata saa kumi ya jioni (</w:t>
      </w:r>
      <w:r>
        <w:rPr>
          <w:b/>
          <w:lang w:val="sw_KE" w:bidi="sw_KE"/>
        </w:rPr>
        <w:t>saa kumi alasiri</w:t>
      </w:r>
      <w:r>
        <w:rPr>
          <w:lang w:val="sw_KE" w:bidi="sw_KE"/>
        </w:rPr>
        <w:t>). Katika lugha ambayo Agano Jipya liliandikwa mara ya kwanza, inasema "saa ya 10." Hii ni kwa sababu wakati wa Yesu, watu walitumia njia tofauti ya kuhesabu wakati. Saa kumi alasiri nchini Israeli joto kali zaidi la siku linakuwa limekwisha, na kunakuwa na saa chache za mchana zilizobaki.</w:t>
      </w:r>
    </w:p>
    <w:p>
      <w:pPr/>
      <w:r>
        <w:rPr>
          <w:lang w:val="sw_KE" w:bidi="sw_KE"/>
        </w:rPr>
      </w:r>
      <w:r>
        <w:rPr>
          <w:lang w:val="sw_KE" w:bidi="sw_KE"/>
        </w:rPr>
        <w:t>Unaweza kusema kifungu hiki kwa njia ya asili zaidi ambayo watu katika lugha yako hutumia kutaja saa.</w:t>
      </w:r>
    </w:p>
    <w:p>
      <w:pPr/>
      <w:r>
        <w:rPr>
          <w:lang w:val="sw_KE" w:bidi="sw_KE"/>
        </w:rPr>
      </w:r>
      <w:r>
        <w:rPr>
          <w:lang w:val="sw_KE" w:bidi="sw_KE"/>
        </w:rPr>
        <w:t>Masihi</w:t>
      </w:r>
      <w:r>
        <w:rPr>
          <w:lang w:val="sw_KE" w:bidi="sw_KE"/>
        </w:rPr>
        <w:t xml:space="preserve"> na </w:t>
      </w:r>
      <w:r>
        <w:rPr>
          <w:lang w:val="sw_KE" w:bidi="sw_KE"/>
        </w:rPr>
        <w:t>Kristo</w:t>
      </w:r>
      <w:r>
        <w:rPr>
          <w:lang w:val="sw_KE" w:bidi="sw_KE"/>
        </w:rPr>
        <w:t xml:space="preserve"> ni maneno mawili ambayo yana maana sawa. Maneno haya yanamaanisha mfalme maalum na Mwokozi ambaye Mungu alikuwa ameahidi kumtuma kwa watu wake. Maneno haya yanapatikana katika Faharasa Kuu. Tumia neno sawa na ulilotumia katika simulizi za awali.</w:t>
      </w:r>
      <w:r>
        <w:rPr>
          <w:lang w:val="sw_KE" w:bidi="sw_KE"/>
        </w:rPr>
      </w:r>
    </w:p>
    <w:p>
      <w:pPr>
        <w:pStyle w:val="Heading3"/>
      </w:pPr>
      <w:r>
        <w:rPr>
          <w:lang w:val="sw_KE" w:bidi="sw_KE"/>
        </w:rPr>
        <w:t>Kunena Neno</w:t>
      </w:r>
    </w:p>
    <w:p>
      <w:pPr/>
      <w:r>
        <w:rPr>
          <w:lang w:val="sw_KE" w:bidi="sw_KE"/>
        </w:rPr>
      </w:r>
      <w:r>
        <w:rPr>
          <w:lang w:val="sw_KE" w:bidi="sw_KE"/>
        </w:rPr>
        <w:t>Sikiliza toleo la sauti la Yohana 1:35–42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1:43–51</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1:43–51 na muiweke mioyoni mwenu.</w:t>
      </w:r>
    </w:p>
    <w:p>
      <w:pPr/>
      <w:r>
        <w:rPr>
          <w:lang w:val="sw_KE" w:bidi="sw_KE"/>
        </w:rPr>
      </w:r>
      <w:r>
        <w:rPr>
          <w:lang w:val="sw_KE" w:bidi="sw_KE"/>
        </w:rPr>
        <w:t>Sikiliza toleo la sauti la Yohana 1:43–51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hili linatuambia nini kumhusu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12:12–19 katika tafsiri rahisi zaidi kuelewa.</w:t>
      </w:r>
    </w:p>
    <w:p>
      <w:pPr/>
      <w:r>
        <w:rPr>
          <w:lang w:val="sw_KE" w:bidi="sw_KE"/>
        </w:rPr>
      </w:r>
      <w:r>
        <w:rPr>
          <w:lang w:val="sw_KE" w:bidi="sw_KE"/>
        </w:rPr>
        <w:t>Hadithi hii inaanza siku baada ya watu wa kwanza kuwa wanafunzi wa Yesu. Yesu anaamua kwenda Galilaya. Tunajua kutoka kwa simulizi hii kwamba Yesu alikulia katika kijiji kinachoitwa Nazareti katika mkoa unaoitwa Galilaya, na katika simulizi hii Biblia inatuambia kwamba Andrea na Petro pia waliishi katika Galilaya.</w:t>
      </w:r>
    </w:p>
    <w:p>
      <w:pPr/>
      <w:r>
        <w:rPr>
          <w:lang w:val="sw_KE" w:bidi="sw_KE"/>
        </w:rPr>
      </w:r>
      <w:r>
        <w:rPr>
          <w:lang w:val="sw_KE" w:bidi="sw_KE"/>
        </w:rPr>
        <w:t xml:space="preserve">Simama hapa na kama kikundi mtazame ramani ya </w:t>
      </w:r>
      <w:r>
        <w:rPr>
          <w:lang w:val="sw_KE" w:bidi="sw_KE"/>
        </w:rPr>
        <w:t>Israeli</w:t>
      </w:r>
      <w:r>
        <w:rPr>
          <w:lang w:val="sw_KE" w:bidi="sw_KE"/>
        </w:rPr>
        <w:t>. Tazama mahali Yudea ilipo, ambapo Yohana Mbatizaji alikuwa akifanya kazi yake. Tafuta mahali ambapo Galilaya iko. Tazama mahali ambapo Nazareti na Bethsaida ziliko. Sitisha sauti hii hapa.</w:t>
      </w:r>
    </w:p>
    <w:p>
      <w:pPr/>
      <w:r>
        <w:rPr>
          <w:lang w:val="sw_KE" w:bidi="sw_KE"/>
        </w:rPr>
      </w:r>
      <w:r>
        <w:rPr>
          <w:lang w:val="sw_KE" w:bidi="sw_KE"/>
        </w:rPr>
        <w:t>Kabla ya Yesu na wanafunzi wake kuondoka kwenda Galilaya, Yesu anakutana na mtu anayeitwa Filipo. Filipo alikuwa anatoka Bethsaida, mji uleule wa Andrea na Petro. Yesu anamwalika Filipo kuja pamoja naye, ambayo ina maana kwamba anamwomba awe mwanafunzi wake. Bila shaka Filipo alisema "Ndiyo, nitakwenda pamoja nawe," kwa sababu Filipo kisha anaenda kwa mtu mwingine anayeitwa Nathanieli na kumwambia kuhusu Yesu. Pengine Nathanieli alikuwa rafiki wa Filipo.</w:t>
      </w:r>
    </w:p>
    <w:p>
      <w:pPr/>
      <w:r>
        <w:rPr>
          <w:lang w:val="sw_KE" w:bidi="sw_KE"/>
        </w:rPr>
      </w:r>
      <w:r>
        <w:rPr>
          <w:lang w:val="sw_KE" w:bidi="sw_KE"/>
        </w:rPr>
        <w:t>Filipo na Nathanaeli wanaweza kuwa wamekuja Yudea ili kumsikiliza Yohana mbatizaji. Inaweza hata kuwa kwamba pia walikuwa wanafunzi wa Yohana Mbatizaji.</w:t>
      </w:r>
    </w:p>
    <w:p>
      <w:pPr/>
      <w:r>
        <w:rPr>
          <w:lang w:val="sw_KE" w:bidi="sw_KE"/>
        </w:rPr>
      </w:r>
      <w:r>
        <w:rPr>
          <w:lang w:val="sw_KE" w:bidi="sw_KE"/>
        </w:rPr>
        <w:t>Filipo anamwambia Nathanieli kwamba Yesu ni "yule ambaye Musa aliandika kumhusu." Huenda Filipo alisikia viongozi wa kidini wakimwuliza Yohana Mbatizaji kama Yohana alikuwa "yule nabii," na huenda Filipo alimsikia Yohana akijibu kwamba 1yeye</w:t>
      </w:r>
      <w:r>
        <w:rPr>
          <w:b/>
          <w:lang w:val="sw_KE" w:bidi="sw_KE"/>
        </w:rPr>
        <w:t>1</w:t>
      </w:r>
      <w:r>
        <w:rPr>
          <w:lang w:val="sw_KE" w:bidi="sw_KE"/>
        </w:rPr>
        <w:t xml:space="preserve"> (Yohana) hakuwa yule nabii, bali kwamba Yohana alikuwa akieleza 2kuhusu </w:t>
      </w:r>
      <w:r>
        <w:rPr>
          <w:b/>
          <w:lang w:val="sw_KE" w:bidi="sw_KE"/>
        </w:rPr>
        <w:t>yeye2</w:t>
      </w:r>
      <w:r>
        <w:rPr>
          <w:lang w:val="sw_KE" w:bidi="sw_KE"/>
        </w:rPr>
        <w:t>! Filipo anaelewa sasa kwamba Yesu ni mtu ambaye Yohana mbatizaji alikuwa akimzungumzia! Yesu ni "nabii," aliyetabiriwa na Musa, ambaye Waisraeli wanamngojea!</w:t>
      </w:r>
    </w:p>
    <w:p>
      <w:pPr/>
      <w:r>
        <w:rPr>
          <w:lang w:val="sw_KE" w:bidi="sw_KE"/>
        </w:rPr>
      </w:r>
      <w:r>
        <w:rPr>
          <w:lang w:val="sw_KE" w:bidi="sw_KE"/>
        </w:rPr>
        <w:t>Filipo anamwambia Nathanieli kwamba yule ambaye Musa alimwandika habari zake ni mtu anayeitwa Yesu, mwana wa mtu anayeitwa Yosefu, kutoka Nazareti. Ilikuwa kawaida kumtaja baba wa mtu kama sehemu ya jina la mtu. Kutoka kwa Injili zingine tunajua kwamba Yosefu alikuwa mume wa Maria, na kwamba Maria alipata mimba ya Yesu kupitia nguvu ya Mungu. Yosefu hakuwa baba wa kibaolojia wa Yesu. Hata hivyo, kadiri watu walivyojua, Yosefu alikuwa baba ya Yesu.</w:t>
      </w:r>
    </w:p>
    <w:p>
      <w:pPr/>
      <w:r>
        <w:rPr>
          <w:lang w:val="sw_KE" w:bidi="sw_KE"/>
        </w:rPr>
      </w:r>
      <w:r>
        <w:rPr>
          <w:lang w:val="sw_KE" w:bidi="sw_KE"/>
        </w:rPr>
        <w:t>Nazareti ilikuwa kijiji cha Galilaya ambapo Yesu alikulia. Nazareti ilikuwa kijiji kidogo sana kisichokuwa na umuhimu wowote katika Galilaya. Watu wengine katika Galilaya waliwadharau watu ambao walikuja kutoka Nazareti. Nathanieli hawezi kuamini kwamba mtu aliyetoka Nazareti anaweza kuwa Masihi. Lakini Filipo anamwambia "Njoo uone!" Yesu pia alikuwa amesema "Njoo uone!" kwa wanafunzi wawili wa kwanza walipomwuliza mahali anapoishi. Ni mwaliko wa kuja na kuwa sehemu ya hadithi!</w:t>
      </w:r>
    </w:p>
    <w:p>
      <w:pPr/>
      <w:r>
        <w:rPr>
          <w:lang w:val="sw_KE" w:bidi="sw_KE"/>
        </w:rPr>
      </w:r>
      <w:r>
        <w:rPr>
          <w:lang w:val="sw_KE" w:bidi="sw_KE"/>
        </w:rPr>
        <w:t>Nathanieli anakubali mwaliko na kwenda na Filipo ili kukutana na Yesu.</w:t>
      </w:r>
    </w:p>
    <w:p>
      <w:pPr/>
      <w:r>
        <w:rPr>
          <w:lang w:val="sw_KE" w:bidi="sw_KE"/>
        </w:rPr>
      </w:r>
      <w:r>
        <w:rPr>
          <w:lang w:val="sw_KE" w:bidi="sw_KE"/>
        </w:rPr>
        <w:t>Sitisha hapa na mjadili swali hili kama kikundi: Je, mnaweza kusimulia hadithi kuhusu watu wanaowadharau watu wengine kwa sababu ya mahali wanapotoka? Sitisha sauti hii hapa.</w:t>
      </w:r>
    </w:p>
    <w:p>
      <w:pPr/>
      <w:r>
        <w:rPr>
          <w:lang w:val="sw_KE" w:bidi="sw_KE"/>
        </w:rPr>
      </w:r>
      <w:r>
        <w:rPr>
          <w:lang w:val="sw_KE" w:bidi="sw_KE"/>
        </w:rPr>
        <w:t>Wakati Yesu anamwona Nathanieli, anasema kitu kizuri sana kuhusu Nathanieli. Anasema kwamba Nathanieli ni Mwisraeli halisi. Yesu anamaanisha kwamba Nathanieli ni mfano mzuri wa maana ya kuwa Mwisraeli. Pia anasema kwamba Nathaniel ni mtu mwaminifu kabisa.</w:t>
      </w:r>
    </w:p>
    <w:p>
      <w:pPr/>
      <w:r>
        <w:rPr>
          <w:lang w:val="sw_KE" w:bidi="sw_KE"/>
        </w:rPr>
      </w:r>
      <w:r>
        <w:rPr>
          <w:lang w:val="sw_KE" w:bidi="sw_KE"/>
        </w:rPr>
        <w:t>Nathaniel ameshangaa sana. Anajiuliza jinsi Yesu anavyoweza kujua chochote kumhusu! Lakini Yesu anamwambia kwamba anamjua Nathanaeli. Yesu tayari alimjua Nathanieli kabla ya Filipo kumwita. Yesu anasema kwamba alimwona Nathanaeli wakati alikuwa ameketi chini ya mtini. Sisi, ambao tunasikiliza mazungumzo haya, hatujui ni nini maalum kuhusu Nathanieli kuketi chini ya mti wa tini. Pengine Nathanieli alikuwa ameketi chini ya mtini kabla ya Filipo kuja kwake, na Nathanieli anajua kwamba Yesu hangeweza kumwona hapo. Kwa hivyo hatujui kile kilichotokea, lakini ni wazi kwamba Nathanieli anatambua kwamba Yesu anajua kitu ambacho mtu wa kawaida hangeweza kujua.</w:t>
      </w:r>
    </w:p>
    <w:p>
      <w:pPr/>
      <w:r>
        <w:rPr>
          <w:lang w:val="sw_KE" w:bidi="sw_KE"/>
        </w:rPr>
      </w:r>
      <w:r>
        <w:rPr>
          <w:lang w:val="sw_KE" w:bidi="sw_KE"/>
        </w:rPr>
        <w:t>Mtini ni aina ya mti wa matunda ambao ni wa kawaida katika Israeli. Inaweza kukua pana sana na kutoa kivuli—mti mzuri sana wa kukaa chini yake!</w:t>
      </w:r>
    </w:p>
    <w:p>
      <w:pPr/>
      <w:r>
        <w:rPr>
          <w:lang w:val="sw_KE" w:bidi="sw_KE"/>
        </w:rPr>
      </w:r>
      <w:r>
        <w:rPr>
          <w:lang w:val="sw_KE" w:bidi="sw_KE"/>
        </w:rPr>
        <w:t xml:space="preserve">Simama hapa na, kama kikundi, mwangalie picha ya </w:t>
      </w:r>
      <w:r>
        <w:rPr>
          <w:lang w:val="sw_KE" w:bidi="sw_KE"/>
        </w:rPr>
        <w:t>mtini</w:t>
      </w:r>
      <w:r>
        <w:rPr>
          <w:lang w:val="sw_KE" w:bidi="sw_KE"/>
        </w:rPr>
        <w:t>. Sitisha sauti hii hapa.</w:t>
      </w:r>
    </w:p>
    <w:p>
      <w:pPr/>
      <w:r>
        <w:rPr>
          <w:lang w:val="sw_KE" w:bidi="sw_KE"/>
        </w:rPr>
      </w:r>
      <w:r>
        <w:rPr>
          <w:lang w:val="sw_KE" w:bidi="sw_KE"/>
        </w:rPr>
        <w:t>Nathanieli anavutiwa sana na kile Yesu alikuwa amesema kuhusu yeye, kiasi kwamba Nathanieli anamwita Yesu "Mwalimu," "Mwana wa Mungu," na "Mfalme wa Israeli." Vichwa vingi vya habari! Mapema, wanafunzi wawili wa kwanza wa Yesu pia walimwita Yesu "mwalimu". Pia tayari tumesikia Yohana mbatizaji akiwaambia watu kwamba Yesu alikuwa "Mwana wa Mungu." Lakini hii ni mara ya kwanza katika injili hii kwamba mtu anamwita Yesu "mfalme wa Israeli." "Mfalme wa Israeli" ni jina lingine la Masihi—mfalme maalum na Mwokozi ambaye Mungu angemtuma.</w:t>
      </w:r>
    </w:p>
    <w:p>
      <w:pPr/>
      <w:r>
        <w:rPr>
          <w:lang w:val="sw_KE" w:bidi="sw_KE"/>
        </w:rPr>
      </w:r>
      <w:r>
        <w:rPr>
          <w:lang w:val="sw_KE" w:bidi="sw_KE"/>
        </w:rPr>
        <w:t>Yesu kisha anamwuliza Nathanieli swali, lakini hatarajii Nathanieli kujibu. Yesu anamaanisha kusema kwamba Nathanieli tayari anaamini kwamba Yesu ni Masihi kwa sababu tu Yesu amefanya kitu hiki kidogo, kitendo hiki cha kumwambia Nathanieli kwamba alimwona alipokuwa chini ya mtini. Nathanieli atamwona Yesu akifanya mambo hata muhimu zaidi, na kisha ataamini hata zaidi!</w:t>
      </w:r>
    </w:p>
    <w:p>
      <w:pPr/>
      <w:r>
        <w:rPr>
          <w:lang w:val="sw_KE" w:bidi="sw_KE"/>
        </w:rPr>
      </w:r>
      <w:r>
        <w:rPr>
          <w:lang w:val="sw_KE" w:bidi="sw_KE"/>
        </w:rPr>
        <w:t xml:space="preserve">Yesu anamwambia Nathanieli kwamba Nathanieli, na wanafunzi wengine pia, wataona "mbingu ikifunguka." Na watawaona malaika wakipanda na kushuka kati ya mbingu na dunia. Malaika wanapanda na kushuka </w:t>
      </w:r>
      <w:r>
        <w:rPr>
          <w:b/>
          <w:lang w:val="sw_KE" w:bidi="sw_KE"/>
        </w:rPr>
        <w:t>juu ya</w:t>
      </w:r>
      <w:r>
        <w:rPr>
          <w:lang w:val="sw_KE" w:bidi="sw_KE"/>
        </w:rPr>
        <w:t xml:space="preserve"> Mwana wa Mtu. Mwana wa mtu anamaanisha Yesu—tutaelezea zaidi kuhusu hili baadaye. Yesu hamaanishi kwamba wanafunzi wataona ufa katika mbingu na malaika wakishuka kupitia ufa huo ili kutua juu ya kichwa cha Yesu, na kisha wanaendelea kupanda na kushuka. Badala yake, Yesu anatumia lugha ya picha. Yesu anaweza kuwa anarejelea hadithi kutoka kwa mmoja wa mababu wa Waisraeli, Yakobo. Yakobo aliota ndoto wakati mmoja ambapo aliona ngazi ikifika mpaka mbinguni kutoka duniani, na malaika walikuwa wakipanda na kushuka kwenye ngazi hiyo. Ndoto ilimaanisha kwamba Mungu alikuwa mahali ambapo Yakobo alikuwa. Yesu anaweza kuwa akisema: "Mimi ni kama ngazi kati ya dunia—</w:t>
      </w:r>
      <w:r>
        <w:rPr>
          <w:b/>
          <w:lang w:val="sw_KE" w:bidi="sw_KE"/>
        </w:rPr>
        <w:t>mahali pa watu</w:t>
      </w:r>
      <w:r>
        <w:rPr>
          <w:lang w:val="sw_KE" w:bidi="sw_KE"/>
        </w:rPr>
        <w:t>—na mbingu—</w:t>
      </w:r>
      <w:r>
        <w:rPr>
          <w:b/>
          <w:lang w:val="sw_KE" w:bidi="sw_KE"/>
        </w:rPr>
        <w:t>mahali pa Mungu</w:t>
      </w:r>
      <w:r>
        <w:rPr>
          <w:lang w:val="sw_KE" w:bidi="sw_KE"/>
        </w:rPr>
        <w:t>." Nitafanya iwezekane kwa watu kuja mahali pa Mungu." Lakini pia inawezekana kabisa kwamba Yesu anatumia lugha hii ya picha ili kusema kwamba Mungu wakati fulani atawaonyesha wazi wanafunzi kwamba Yesu kwa kweli ametumwa na Mungu—kwamba kwa kweli yeye ni Masihi. Wanafunzi wataona jinsi Yesu alivyo mwenye nguvu, utukufu na wa ajabu, na kwamba Yesu ametumwa na Mungu kweli.</w:t>
      </w:r>
    </w:p>
    <w:p>
      <w:pPr/>
      <w:r>
        <w:rPr>
          <w:lang w:val="sw_KE" w:bidi="sw_KE"/>
        </w:rPr>
      </w:r>
      <w:r>
        <w:rPr>
          <w:lang w:val="sw_KE" w:bidi="sw_KE"/>
        </w:rPr>
        <w:t>Tayari tulikuwa tumejifunza majina kadhaa ya Yesu. Katika simulizi hii, Yesu mwenyewe anawafundisha watu cheo kipya kumhusu. Anajiita "Mwana wa Adamu." "Mwana wa Mtu" kwa kweli inamaanisha tu "binadamu." Lakini kifungu "Mwana wa Mtu" pia kinatokea mahali maalum katika Agano la Kale, katika kitabu cha Danieli. Danieli alikuwa Mwisraeli ambaye aliishi takriban miaka 600 kabla ya Yesu. Wakati mmoja alikuwa na maono ambamo alimwona mtu aliyefanana na "Mwana wa Adamu." Na katika maono yake, Mungu alimpa mtu huyu mamlaka yote, na akawa mfalme, na watu wote katika dunia walimtumikia. Na ufalme wake hauna mwisho.</w:t>
      </w:r>
    </w:p>
    <w:p>
      <w:pPr/>
      <w:r>
        <w:rPr>
          <w:lang w:val="sw_KE" w:bidi="sw_KE"/>
        </w:rPr>
      </w:r>
      <w:r>
        <w:rPr>
          <w:lang w:val="sw_KE" w:bidi="sw_KE"/>
        </w:rPr>
        <w:t>Wakati Yesu anajiita "Mwana wa Mtu," basi anawaambia watu: "Mimi ni mtu kutoka maono ya Danieli." Mimi ni mfalme, na Mungu amenipatia mamlaka yote." Ni njia nyingine ya kusema kwamba Yesu ni Masihi, lakini kwa njia isiyo ya moja kwa moja. Watu wangepaswa kufikiria zaidi kabla ya kuelewa kile Yesu alimaanisha!</w:t>
      </w:r>
    </w:p>
    <w:p>
      <w:pPr/>
      <w:r>
        <w:rPr>
          <w:lang w:val="sw_KE" w:bidi="sw_KE"/>
        </w:rPr>
      </w:r>
      <w:r>
        <w:rPr>
          <w:lang w:val="sw_KE" w:bidi="sw_KE"/>
        </w:rPr>
        <w:t>Sitisha hapa na mjadili swali hili kama kikundi: Katika jumuiya yenu, ni vyeo gani ambavyo watu wanawapa watu wengine? Ni aina gani ya mambo ambayo watu hufanya ili kupokea cheo? Je, unaweza kusimulia hadithi kuhusu mtu ambaye anapata cheo kipya? Sitisha sauti hii hapa.</w:t>
      </w:r>
    </w:p>
    <w:p>
      <w:pPr/>
      <w:r>
        <w:rPr>
          <w:lang w:val="sw_KE" w:bidi="sw_KE"/>
        </w:rPr>
      </w:r>
      <w:r>
        <w:rPr>
          <w:lang w:val="sw_KE" w:bidi="sw_KE"/>
        </w:rPr>
        <w:t xml:space="preserve">Yesu anamwambia Nathanieli "Ninakuambia ukweli," au "kweli kweli." Hii haimaanishi bila shaka kwamba mambo mengine ambayo Yesu amesema si kweli. Inamaanisha kwamba Yesu ataenda kumwambia Nathanieli kitu muhimu sana. Pia ni ukumbusho kwa kila mtu kwamba </w:t>
      </w:r>
      <w:r>
        <w:rPr>
          <w:b/>
          <w:lang w:val="sw_KE" w:bidi="sw_KE"/>
        </w:rPr>
        <w:t>kila kitu</w:t>
      </w:r>
      <w:r>
        <w:rPr>
          <w:lang w:val="sw_KE" w:bidi="sw_KE"/>
        </w:rPr>
        <w:t xml:space="preserve"> ambacho Yesu anasema daima ni kweli kweli.</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1:43–51 katika tafsiri rahisi zaidi kuelewa.</w:t>
      </w:r>
    </w:p>
    <w:p>
      <w:pPr/>
      <w:r>
        <w:rPr>
          <w:lang w:val="sw_KE" w:bidi="sw_KE"/>
        </w:rPr>
      </w:r>
      <w:r>
        <w:rPr>
          <w:lang w:val="sw_KE" w:bidi="sw_KE"/>
        </w:rPr>
        <w:t>Katika hatua hii, kikundi kitafafanua matukio, wahusika na mpangilio wa kifungu hiki. Kisha kikundi kitawazia kifungu hiki.</w:t>
      </w:r>
    </w:p>
    <w:p>
      <w:pPr/>
      <w:r>
        <w:rPr>
          <w:lang w:val="sw_KE" w:bidi="sw_KE"/>
        </w:rPr>
      </w:r>
      <w:r>
        <w:rPr>
          <w:lang w:val="sw_KE" w:bidi="sw_KE"/>
        </w:rPr>
        <w:t>Hadithi hii ina matukio 3.</w:t>
      </w:r>
    </w:p>
    <w:p>
      <w:pPr/>
      <w:r>
        <w:rPr>
          <w:lang w:val="sw_KE" w:bidi="sw_KE"/>
        </w:rPr>
      </w:r>
      <w:r>
        <w:rPr>
          <w:b/>
          <w:lang w:val="sw_KE" w:bidi="sw_KE"/>
        </w:rPr>
        <w:t>Katika tukio la kwanza</w:t>
      </w:r>
      <w:r>
        <w:rPr>
          <w:lang w:val="sw_KE" w:bidi="sw_KE"/>
        </w:rPr>
        <w:t>, Yesu anamwalika Filipo kuja pamoja naye.</w:t>
      </w:r>
    </w:p>
    <w:p>
      <w:pPr/>
      <w:r>
        <w:rPr>
          <w:lang w:val="sw_KE" w:bidi="sw_KE"/>
        </w:rPr>
      </w:r>
      <w:r>
        <w:rPr>
          <w:b/>
          <w:lang w:val="sw_KE" w:bidi="sw_KE"/>
        </w:rPr>
        <w:t>Katika tukio la pili</w:t>
      </w:r>
      <w:r>
        <w:rPr>
          <w:lang w:val="sw_KE" w:bidi="sw_KE"/>
        </w:rPr>
        <w:t>, Filipo anamwalika Nathanieli.</w:t>
      </w:r>
    </w:p>
    <w:p>
      <w:pPr/>
      <w:r>
        <w:rPr>
          <w:lang w:val="sw_KE" w:bidi="sw_KE"/>
        </w:rPr>
      </w:r>
      <w:r>
        <w:rPr>
          <w:b/>
          <w:lang w:val="sw_KE" w:bidi="sw_KE"/>
        </w:rPr>
        <w:t>Katika tukio la tatu</w:t>
      </w:r>
      <w:r>
        <w:rPr>
          <w:lang w:val="sw_KE" w:bidi="sw_KE"/>
        </w:rPr>
        <w:t>, Yesu anazungumza na Nathanieli.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Filipo</w:t>
      </w:r>
    </w:p>
    <w:p>
      <w:pPr>
        <w:pStyle w:val="ListBullet"/>
        <w:spacing w:line="240" w:lineRule="auto"/>
        <w:ind w:left="720"/>
      </w:pPr>
      <w:r>
        <w:rPr>
          <w:lang w:val="sw_KE" w:bidi="sw_KE"/>
        </w:rPr>
      </w:r>
      <w:r>
        <w:rPr>
          <w:lang w:val="sw_KE" w:bidi="sw_KE"/>
        </w:rPr>
        <w:t>Andrea na Petro, na mwanafunzi mwingine ambaye jina lake hatulijui.</w:t>
      </w:r>
    </w:p>
    <w:p>
      <w:pPr>
        <w:pStyle w:val="ListBullet"/>
        <w:spacing w:line="240" w:lineRule="auto"/>
        <w:ind w:left="720"/>
      </w:pPr>
      <w:r>
        <w:rPr>
          <w:lang w:val="sw_KE" w:bidi="sw_KE"/>
        </w:rPr>
      </w:r>
      <w:r>
        <w:rPr>
          <w:lang w:val="sw_KE" w:bidi="sw_KE"/>
        </w:rPr>
        <w:t>Nathaniel</w:t>
      </w:r>
    </w:p>
    <w:p>
      <w:pPr>
        <w:pStyle w:val="ListBullet"/>
        <w:spacing w:line="240" w:lineRule="auto"/>
        <w:ind w:left="720"/>
      </w:pPr>
      <w:r>
        <w:rPr>
          <w:lang w:val="sw_KE" w:bidi="sw_KE"/>
        </w:rPr>
      </w:r>
      <w:r>
        <w:rPr>
          <w:lang w:val="sw_KE" w:bidi="sw_KE"/>
        </w:rPr>
        <w:t>Mose na manabii</w:t>
      </w:r>
    </w:p>
    <w:p>
      <w:pPr/>
      <w:r>
        <w:rPr>
          <w:lang w:val="sw_KE" w:bidi="sw_KE"/>
        </w:rPr>
      </w:r>
      <w:r>
        <w:rPr>
          <w:lang w:val="sw_KE" w:bidi="sw_KE"/>
        </w:rPr>
        <w:t>Hadithi inaanza na "siku inayofuata." Hii ina maana siku baada ya Andrea na mwanafunzi mwingine ambaye jina lake hatujui, na Petro, wakawa wanafunzi wa Yesu.</w:t>
      </w:r>
    </w:p>
    <w:p>
      <w:pPr/>
      <w:r>
        <w:rPr>
          <w:lang w:val="sw_KE" w:bidi="sw_KE"/>
        </w:rPr>
      </w:r>
      <w:r>
        <w:rPr>
          <w:lang w:val="sw_KE" w:bidi="sw_KE"/>
        </w:rPr>
        <w:t>Yesu anaamua kwenda Galilaya. Ingawa Biblia haitaji hili, ina maana kwamba watu waliofanyika kuwa wanafunzi wake pia watakwenda pamoja naye.</w:t>
      </w:r>
    </w:p>
    <w:p>
      <w:pPr/>
      <w:r>
        <w:rPr>
          <w:lang w:val="sw_KE" w:bidi="sw_KE"/>
        </w:rPr>
      </w:r>
      <w:r>
        <w:rPr>
          <w:lang w:val="sw_KE" w:bidi="sw_KE"/>
        </w:rPr>
        <w:t xml:space="preserve">Yesu </w:t>
      </w:r>
      <w:r>
        <w:rPr>
          <w:b/>
          <w:lang w:val="sw_KE" w:bidi="sw_KE"/>
        </w:rPr>
        <w:t>anamkuta</w:t>
      </w:r>
      <w:r>
        <w:rPr>
          <w:lang w:val="sw_KE" w:bidi="sw_KE"/>
        </w:rPr>
        <w:t xml:space="preserve"> Filipo. Hii inaweza kumaanisha kwamba anakutana tu Filipo, au inaweza kumaanisha kwamba kwanza alikuwa akimtafuta.</w:t>
      </w:r>
    </w:p>
    <w:p>
      <w:pPr/>
      <w:r>
        <w:rPr>
          <w:lang w:val="sw_KE" w:bidi="sw_KE"/>
        </w:rPr>
      </w:r>
      <w:r>
        <w:rPr>
          <w:lang w:val="sw_KE" w:bidi="sw_KE"/>
        </w:rPr>
        <w:t xml:space="preserve">Filipo kisha </w:t>
      </w:r>
      <w:r>
        <w:rPr>
          <w:b/>
          <w:lang w:val="sw_KE" w:bidi="sw_KE"/>
        </w:rPr>
        <w:t>anamtafuta</w:t>
      </w:r>
      <w:r>
        <w:rPr>
          <w:lang w:val="sw_KE" w:bidi="sw_KE"/>
        </w:rPr>
        <w:t xml:space="preserve"> Nathanieli. Na Filipo anamwambia Nathanieli kwamba </w:t>
      </w:r>
      <w:r>
        <w:rPr>
          <w:b/>
          <w:lang w:val="sw_KE" w:bidi="sw_KE"/>
        </w:rPr>
        <w:t>amepata</w:t>
      </w:r>
      <w:r>
        <w:rPr>
          <w:lang w:val="sw_KE" w:bidi="sw_KE"/>
        </w:rPr>
        <w:t xml:space="preserve"> yule mtu ambaye Musa alinena habari zake. Kuna mengi ya kutafuta na kupata katika simulizi hii!</w:t>
      </w:r>
    </w:p>
    <w:p>
      <w:pPr/>
      <w:r>
        <w:rPr>
          <w:lang w:val="sw_KE" w:bidi="sw_KE"/>
        </w:rPr>
      </w:r>
      <w:r>
        <w:rPr>
          <w:lang w:val="sw_KE" w:bidi="sw_KE"/>
        </w:rPr>
        <w:t>Yesu alimwambia Filipo: "</w:t>
      </w:r>
      <w:r>
        <w:rPr>
          <w:b/>
          <w:lang w:val="sw_KE" w:bidi="sw_KE"/>
        </w:rPr>
        <w:t>Njoo</w:t>
      </w:r>
      <w:r>
        <w:rPr>
          <w:lang w:val="sw_KE" w:bidi="sw_KE"/>
        </w:rPr>
        <w:t>, nifuate." Filipo anamwambia Nathanieli: "</w:t>
      </w:r>
      <w:r>
        <w:rPr>
          <w:b/>
          <w:lang w:val="sw_KE" w:bidi="sw_KE"/>
        </w:rPr>
        <w:t>Njoo</w:t>
      </w:r>
      <w:r>
        <w:rPr>
          <w:lang w:val="sw_KE" w:bidi="sw_KE"/>
        </w:rPr>
        <w:t xml:space="preserve"> uone!" Yesu alimwalika Filipo, sasa Filipo anamwalika Nathanieli.</w:t>
      </w:r>
    </w:p>
    <w:p>
      <w:pPr/>
      <w:r>
        <w:rPr>
          <w:lang w:val="sw_KE" w:bidi="sw_KE"/>
        </w:rPr>
      </w:r>
      <w:r>
        <w:rPr>
          <w:lang w:val="sw_KE" w:bidi="sw_KE"/>
        </w:rPr>
        <w:t xml:space="preserve">Filipo anamwambia Nathanieli: "Njoo </w:t>
      </w:r>
      <w:r>
        <w:rPr>
          <w:b/>
          <w:lang w:val="sw_KE" w:bidi="sw_KE"/>
        </w:rPr>
        <w:t>uone</w:t>
      </w:r>
      <w:r>
        <w:rPr>
          <w:lang w:val="sw_KE" w:bidi="sw_KE"/>
        </w:rPr>
        <w:t xml:space="preserve">." Yesu anamwambia Nathanieli "Mimi </w:t>
      </w:r>
      <w:r>
        <w:rPr>
          <w:b/>
          <w:lang w:val="sw_KE" w:bidi="sw_KE"/>
        </w:rPr>
        <w:t>nilikuona</w:t>
      </w:r>
      <w:r>
        <w:rPr>
          <w:lang w:val="sw_KE" w:bidi="sw_KE"/>
        </w:rPr>
        <w:t xml:space="preserve"> chini ya mtini." Yesu anamwambia Nathanieli, "Wewe uta</w:t>
      </w:r>
      <w:r>
        <w:rPr>
          <w:b/>
          <w:lang w:val="sw_KE" w:bidi="sw_KE"/>
        </w:rPr>
        <w:t>ona</w:t>
      </w:r>
      <w:r>
        <w:rPr>
          <w:lang w:val="sw_KE" w:bidi="sw_KE"/>
        </w:rPr>
        <w:t xml:space="preserve"> mambo muhimu zaidi kuliko haya." Na anasema: "Mtaona </w:t>
      </w:r>
      <w:r>
        <w:rPr>
          <w:b/>
          <w:lang w:val="sw_KE" w:bidi="sw_KE"/>
        </w:rPr>
        <w:t>mbingu</w:t>
      </w:r>
      <w:r>
        <w:rPr>
          <w:lang w:val="sw_KE" w:bidi="sw_KE"/>
        </w:rPr>
        <w:t xml:space="preserve"> ikiwa wazi na malaika wakipanda na kushuka!" Kwa hivyo kuna "kuona" kwingi katika simulizi pia.</w:t>
      </w:r>
    </w:p>
    <w:p>
      <w:pPr/>
      <w:r>
        <w:rPr>
          <w:lang w:val="sw_KE" w:bidi="sw_KE"/>
        </w:rPr>
      </w:r>
      <w:r>
        <w:rPr>
          <w:lang w:val="sw_KE" w:bidi="sw_KE"/>
        </w:rPr>
        <w:t>Yesu anamwambia Nathanieli kwamba "Kweli, kweli, ninawaambia... mtaona mbinguni ikifunguliwa." Neno "kweli, kweli" linaweka wazi kwamba Yesu anakaribia kusema kitu muhimu sana.</w:t>
      </w:r>
    </w:p>
    <w:p>
      <w:pPr/>
      <w:r>
        <w:rPr>
          <w:lang w:val="sw_KE" w:bidi="sw_KE"/>
        </w:rPr>
      </w:r>
      <w:r>
        <w:rPr>
          <w:lang w:val="sw_KE" w:bidi="sw_KE"/>
        </w:rPr>
        <w:t>Sasa kikundi kinapaswa kuunda ubao wa hadithi, kuchora au kutumia vitu ili kuonyesha na kufafanua simulizi pamoja na matendo yaliyomo ndani yake.</w:t>
      </w:r>
    </w:p>
    <w:p>
      <w:pPr/>
      <w:r>
        <w:rPr>
          <w:lang w:val="sw_KE" w:bidi="sw_KE"/>
        </w:rPr>
      </w:r>
      <w:r>
        <w:rPr>
          <w:lang w:val="sw_KE" w:bidi="sw_KE"/>
        </w:rPr>
        <w:t>Sitisha rekodi hii hapa na ufanye shughuli hii.</w:t>
      </w:r>
    </w:p>
    <w:p>
      <w:pPr/>
      <w:r>
        <w:rPr>
          <w:lang w:val="sw_KE" w:bidi="sw_KE"/>
        </w:rPr>
      </w:r>
      <w:r>
        <w:rPr>
          <w:lang w:val="sw_KE" w:bidi="sw_KE"/>
        </w:rPr>
        <w:t>Pengine unaweza kusimulia hadithi na kila wakati unaposikia "pata," "tafuta," "njoo," au "ona," unaweza kupiga makofi! Unaweza kuhesabu makofi yako, na kukumbuka ni makofi mangapi yaliyopo. Hii inaweza kukusaidia wakati unajaribu kukumbuka hadithi yote.</w:t>
      </w:r>
    </w:p>
    <w:p>
      <w:pPr/>
      <w:r>
        <w:rPr>
          <w:lang w:val="sw_KE" w:bidi="sw_KE"/>
        </w:rPr>
      </w:r>
      <w:r>
        <w:rPr>
          <w:lang w:val="sw_KE" w:bidi="sw_KE"/>
        </w:rPr>
        <w:t>Sitisha kurekodi hapa na ufanye shughuli hii.</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1:43–51 katika tafsiri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3.</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Filipo</w:t>
      </w:r>
    </w:p>
    <w:p>
      <w:pPr>
        <w:pStyle w:val="ListBullet"/>
        <w:spacing w:line="240" w:lineRule="auto"/>
        <w:ind w:left="720"/>
      </w:pPr>
      <w:r>
        <w:rPr>
          <w:lang w:val="sw_KE" w:bidi="sw_KE"/>
        </w:rPr>
      </w:r>
      <w:r>
        <w:rPr>
          <w:lang w:val="sw_KE" w:bidi="sw_KE"/>
        </w:rPr>
        <w:t>Andrea na Petro, na mwanafunzi mwingine ambaye jina lake hatulijui.</w:t>
      </w:r>
    </w:p>
    <w:p>
      <w:pPr>
        <w:pStyle w:val="ListBullet"/>
        <w:spacing w:line="240" w:lineRule="auto"/>
        <w:ind w:left="720"/>
      </w:pPr>
      <w:r>
        <w:rPr>
          <w:lang w:val="sw_KE" w:bidi="sw_KE"/>
        </w:rPr>
      </w:r>
      <w:r>
        <w:rPr>
          <w:lang w:val="sw_KE" w:bidi="sw_KE"/>
        </w:rPr>
        <w:t>Nathaniel</w:t>
      </w:r>
    </w:p>
    <w:p>
      <w:pPr>
        <w:pStyle w:val="ListBullet"/>
        <w:spacing w:line="240" w:lineRule="auto"/>
        <w:ind w:left="720"/>
      </w:pPr>
      <w:r>
        <w:rPr>
          <w:lang w:val="sw_KE" w:bidi="sw_KE"/>
        </w:rPr>
      </w:r>
      <w:r>
        <w:rPr>
          <w:lang w:val="sw_KE" w:bidi="sw_KE"/>
        </w:rPr>
        <w:t>Mose na manabii</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Kuwa makini na mazungumzo, mtiririko, msuko wa hadithi, na mpangilio wa matukio ya simulizi. Hakikisheni hamuachi kuigiza sehemu ngumu au muhimu za simulizi hili. Saidianeni kukumbushana kila sehemu ya hadithi.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hii kwa mara ya pili. Katika nyakati fulani za igizo, sitisha igizo na muulize yule anayeigiza mhusika, "Unahisi nini au unafikiria nini?" Muigizaji anayeigiza wahusika hao anapaswa kueleza hisia au mawazo yake iwapo angekuwa mhusika huyo. Kisha anzisha tena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Unaweza kutaka kuigiza hadithi ya awali tena kabla ya kuigiza hii.</w:t>
      </w:r>
    </w:p>
    <w:p>
      <w:pPr/>
      <w:r>
        <w:rPr>
          <w:lang w:val="sw_KE" w:bidi="sw_KE"/>
        </w:rPr>
      </w:r>
      <w:r>
        <w:rPr>
          <w:lang w:val="sw_KE" w:bidi="sw_KE"/>
        </w:rPr>
        <w:t>Igiza Yesu akiamua kwenda Galilaya. Igiza Yesu "akimkuta" Filipo na kumwalika kuja pamoja naye. Hatujui mahali wanafunzi wengine 3—Andrea na Petro na mwanafunzi ambaye jina lake hatujui—wako wakati huu. Pengine wako na Yesu wakati anazungumza na Filipo na Nathanaeli, au pengine wako mahali ambapo wanalala usiku, wakijiandaa kuondoka kwenda Galilaya. Unaweza kuamua!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Filipo, "Unafikiri nini kuhusu Yesu kukuita?" Unaweza kusikia vitu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Filipo akimtafuta Nathanieli.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Filipo, "Kwa nini unamtafuta Nathanieli? Unafikiri nini?" Unaweza kusikia vitu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mazungumzo kati ya Filipo na Nathanieli.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Nathanieli, "Unafikiri nini?" Unaweza kusikia mambo kama: "Nina hamu kuhusu mtu huyu ambaye Filipo anamzungumzia; lakini siwezi kuamini kwamba mtu huyu angekuwa Masihi kwa sababu anatoka Nazareti!"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Filipo na Nathanieli wakienda kwa Yesu, na Yesu akimwambia Nathanieli kwamba yeye ni Mwisraeli halisi. Igiza Nathanieli akiuliza jinsi Yesu anavyomjua. Igiza Yesu akimwambia Nathanieli kwamba alimwona alipokuwa ameketi chini ya mtini, na Nathanieli akipiga kelele "Mwalimu, wewe ni mwana wa Mungu, mfalme wa Israeli!"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Nathanieli, "Unafikiri nini?" Unaweza kusikia vitu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Yesu akimwambia Nathanieli maneno yake yaliyobaki.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kama Yesu, "Unafikiri nini?" Unaweza kusikia vitu kama:</w:t>
      </w:r>
    </w:p>
    <w:p>
      <w:pPr>
        <w:pStyle w:val="ListBullet"/>
        <w:spacing w:line="240" w:lineRule="auto"/>
        <w:ind w:left="720"/>
      </w:pPr>
      <w:r>
        <w:rPr>
          <w:lang w:val="sw_KE" w:bidi="sw_KE"/>
        </w:rPr>
      </w:r>
      <w:r>
        <w:rPr>
          <w:lang w:val="sw_KE" w:bidi="sw_KE"/>
        </w:rPr>
        <w:t>Muulize mwigizaji anayeigiza Nathanieli, "Unafikiri nini?" Unaweza kusikia vitu kama:</w:t>
      </w:r>
    </w:p>
    <w:p>
      <w:pPr/>
      <w:r>
        <w:rPr>
          <w:lang w:val="sw_KE" w:bidi="sw_KE"/>
        </w:rPr>
      </w:r>
      <w:r>
        <w:rPr>
          <w:lang w:val="sw_KE" w:bidi="sw_KE"/>
        </w:rPr>
        <w:t>Ikiwa unataka, unaweza kufanya igizo tena!</w:t>
      </w:r>
      <w:r>
        <w:rPr>
          <w:lang w:val="sw_KE" w:bidi="sw_KE"/>
        </w:rPr>
      </w:r>
    </w:p>
    <w:p>
      <w:pPr>
        <w:pStyle w:val="Heading3"/>
      </w:pPr>
      <w:r>
        <w:rPr>
          <w:lang w:val="sw_KE" w:bidi="sw_KE"/>
        </w:rPr>
        <w:t>Kujaza Mapengo</w:t>
      </w:r>
    </w:p>
    <w:p>
      <w:pPr/>
      <w:r>
        <w:rPr>
          <w:lang w:val="sw_KE" w:bidi="sw_KE"/>
        </w:rPr>
      </w:r>
      <w:r>
        <w:rPr>
          <w:lang w:val="sw_KE" w:bidi="sw_KE"/>
        </w:rPr>
        <w:t>Sikiliza toleo la sauti la Yohana 1:43–51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 xml:space="preserve">Filipo anamwambia Nathanieli: "Tumempata yule ambaye </w:t>
      </w:r>
      <w:r>
        <w:rPr>
          <w:b/>
          <w:lang w:val="sw_KE" w:bidi="sw_KE"/>
        </w:rPr>
        <w:t>Mose</w:t>
      </w:r>
      <w:r>
        <w:rPr>
          <w:lang w:val="sw_KE" w:bidi="sw_KE"/>
        </w:rPr>
        <w:t xml:space="preserve"> na </w:t>
      </w:r>
      <w:r>
        <w:rPr>
          <w:b/>
          <w:lang w:val="sw_KE" w:bidi="sw_KE"/>
        </w:rPr>
        <w:t>manabii</w:t>
      </w:r>
      <w:r>
        <w:rPr>
          <w:lang w:val="sw_KE" w:bidi="sw_KE"/>
        </w:rPr>
        <w:t xml:space="preserve"> waliandika kumhusu."</w:t>
      </w:r>
    </w:p>
    <w:p>
      <w:pPr/>
      <w:r>
        <w:rPr>
          <w:lang w:val="sw_KE" w:bidi="sw_KE"/>
        </w:rPr>
      </w:r>
      <w:r>
        <w:rPr>
          <w:b/>
          <w:lang w:val="sw_KE" w:bidi="sw_KE"/>
        </w:rPr>
        <w:t>Mose</w:t>
      </w:r>
      <w:r>
        <w:rPr>
          <w:lang w:val="sw_KE" w:bidi="sw_KE"/>
        </w:rPr>
        <w:t xml:space="preserve"> alikuwa msemaji wa Mungu ambaye aliishi angalau miaka elfu kabla ya Yesu. Mungu aliwapa watu wa Israeli amri zake kupitia Musa. Kabla tu ya kufa kwake, Musa alikuwa amewaambia watu kwamba Mungu angemtuma msemaji mwingine, nabii kama yeye, na kwamba watu wanapaswa kumsikiliza.</w:t>
      </w:r>
    </w:p>
    <w:p>
      <w:pPr/>
      <w:r>
        <w:rPr>
          <w:lang w:val="sw_KE" w:bidi="sw_KE"/>
        </w:rPr>
      </w:r>
      <w:r>
        <w:rPr>
          <w:b/>
          <w:lang w:val="sw_KE" w:bidi="sw_KE"/>
        </w:rPr>
        <w:t>Nabii</w:t>
      </w:r>
      <w:r>
        <w:rPr>
          <w:lang w:val="sw_KE" w:bidi="sw_KE"/>
        </w:rPr>
        <w:t xml:space="preserve"> ni mtu ambaye anatoa ujumbe kutoka kwa Mungu kwa watu. Neno </w:t>
      </w:r>
      <w:r>
        <w:rPr>
          <w:lang w:val="sw_KE" w:bidi="sw_KE"/>
        </w:rPr>
        <w:t>nabii</w:t>
      </w:r>
      <w:r>
        <w:rPr>
          <w:lang w:val="sw_KE" w:bidi="sw_KE"/>
        </w:rPr>
        <w:t xml:space="preserve"> linapatikana katika Faharasa Kuu. Tumia neno sawa na ulilotumia katika simulizi za awali.</w:t>
      </w:r>
    </w:p>
    <w:p>
      <w:pPr/>
      <w:r>
        <w:rPr>
          <w:lang w:val="sw_KE" w:bidi="sw_KE"/>
        </w:rPr>
      </w:r>
      <w:r>
        <w:rPr>
          <w:lang w:val="sw_KE" w:bidi="sw_KE"/>
        </w:rPr>
        <w:t xml:space="preserve">Baada ya Musa, kulikuwa na manabii wengine ambao pia waliwaambia watu kwamba Mungu angemtuma mfalme maalum ili kuokoa watu. Mfalme huyu maalum aliitwa </w:t>
      </w:r>
      <w:r>
        <w:rPr>
          <w:lang w:val="sw_KE" w:bidi="sw_KE"/>
        </w:rPr>
        <w:t>Masihi</w:t>
      </w:r>
      <w:r>
        <w:rPr>
          <w:lang w:val="sw_KE" w:bidi="sw_KE"/>
        </w:rPr>
        <w:t>. Waisraeli daima walikuwa wakimsubiri Mungu amtume Masihi kwa watu wake. Filipo amegundua kwamba Yesu ni Masihi!</w:t>
      </w:r>
    </w:p>
    <w:p>
      <w:pPr/>
      <w:r>
        <w:rPr>
          <w:lang w:val="sw_KE" w:bidi="sw_KE"/>
        </w:rPr>
      </w:r>
      <w:r>
        <w:rPr>
          <w:lang w:val="sw_KE" w:bidi="sw_KE"/>
        </w:rPr>
        <w:t xml:space="preserve">Nathanieli anamwita Yesu </w:t>
      </w:r>
      <w:r>
        <w:rPr>
          <w:b/>
          <w:lang w:val="sw_KE" w:bidi="sw_KE"/>
        </w:rPr>
        <w:t>Rabi</w:t>
      </w:r>
      <w:r>
        <w:rPr>
          <w:lang w:val="sw_KE" w:bidi="sw_KE"/>
        </w:rPr>
        <w:t>, neno ambalo katika lugha yake linamaanisha mwalimu. Tumia neno lile lile ulilotumia katika simulizi ya awali.</w:t>
      </w:r>
    </w:p>
    <w:p>
      <w:pPr/>
      <w:r>
        <w:rPr>
          <w:lang w:val="sw_KE" w:bidi="sw_KE"/>
        </w:rPr>
      </w:r>
      <w:r>
        <w:rPr>
          <w:lang w:val="sw_KE" w:bidi="sw_KE"/>
        </w:rPr>
        <w:t xml:space="preserve">Nathanieli anamwita Yesu </w:t>
      </w:r>
      <w:r>
        <w:rPr>
          <w:b/>
          <w:lang w:val="sw_KE" w:bidi="sw_KE"/>
        </w:rPr>
        <w:t>Mwana wa Mungu</w:t>
      </w:r>
      <w:r>
        <w:rPr>
          <w:lang w:val="sw_KE" w:bidi="sw_KE"/>
        </w:rPr>
        <w:t xml:space="preserve">. Neno </w:t>
      </w:r>
      <w:r>
        <w:rPr>
          <w:lang w:val="sw_KE" w:bidi="sw_KE"/>
        </w:rPr>
        <w:t>mwana wa Mungu</w:t>
      </w:r>
      <w:r>
        <w:rPr>
          <w:lang w:val="sw_KE" w:bidi="sw_KE"/>
        </w:rPr>
        <w:t xml:space="preserve"> linapatikana katika Faharasa Kuu. Tumia neno sawa na ulilotumia katika simulizi za awali.</w:t>
      </w:r>
    </w:p>
    <w:p>
      <w:pPr/>
      <w:r>
        <w:rPr>
          <w:lang w:val="sw_KE" w:bidi="sw_KE"/>
        </w:rPr>
      </w:r>
      <w:r>
        <w:rPr>
          <w:lang w:val="sw_KE" w:bidi="sw_KE"/>
        </w:rPr>
        <w:t>Yesu anamwambia Nathanieli kwamba ataona "</w:t>
      </w:r>
      <w:r>
        <w:rPr>
          <w:b/>
          <w:lang w:val="sw_KE" w:bidi="sw_KE"/>
        </w:rPr>
        <w:t>mbingu</w:t>
      </w:r>
      <w:r>
        <w:rPr>
          <w:lang w:val="sw_KE" w:bidi="sw_KE"/>
        </w:rPr>
        <w:t xml:space="preserve"> ikifunguliwa." Neno "mbinguni" au "mbingu" linaweza kumaanisha anga inayoonekana, au linaweza kumaanisha mahali ambapo Mungu anaishi. Katika simulizi hii, inamaanisha mahali ambapo Mungu anaishi. Neno </w:t>
      </w:r>
      <w:r>
        <w:rPr>
          <w:lang w:val="sw_KE" w:bidi="sw_KE"/>
        </w:rPr>
        <w:t>mbingu</w:t>
      </w:r>
      <w:r>
        <w:rPr>
          <w:lang w:val="sw_KE" w:bidi="sw_KE"/>
        </w:rPr>
        <w:t xml:space="preserve"> linapatikana katika Faharasa Kuu. Tumia neno sawa na ulilotumia katika simulizi za awali.</w:t>
      </w:r>
    </w:p>
    <w:p>
      <w:pPr/>
      <w:r>
        <w:rPr>
          <w:lang w:val="sw_KE" w:bidi="sw_KE"/>
        </w:rPr>
      </w:r>
      <w:r>
        <w:rPr>
          <w:lang w:val="sw_KE" w:bidi="sw_KE"/>
        </w:rPr>
        <w:t xml:space="preserve">Yesu anajiita </w:t>
      </w:r>
      <w:r>
        <w:rPr>
          <w:b/>
          <w:lang w:val="sw_KE" w:bidi="sw_KE"/>
        </w:rPr>
        <w:t>Mwana wa Adamu</w:t>
      </w:r>
      <w:r>
        <w:rPr>
          <w:lang w:val="sw_KE" w:bidi="sw_KE"/>
        </w:rPr>
        <w:t>. Kila wakati Yesu anaposema kitu kuhusu Mwana wa Adamu, anasema hivyo kujihusu yeye mwenyewe. Neno linamaanisha kihalisi "binadamu," lakini Yesu anatoa neno hilo maana maalum. Anatumia neno hilo kama cheo kwa ajili yake mwenyewe.</w:t>
      </w:r>
    </w:p>
    <w:p>
      <w:pPr/>
      <w:r>
        <w:rPr>
          <w:lang w:val="sw_KE" w:bidi="sw_KE"/>
        </w:rPr>
      </w:r>
      <w:r>
        <w:rPr>
          <w:lang w:val="sw_KE" w:bidi="sw_KE"/>
        </w:rPr>
        <w:t>Kifungu "Mwana wa Mtu" pia kinatokea kwa namna ya pekee katika Agano la Kale, katika kitabu cha Danieli. Danieli alikuwa Mwisraeli ambaye aliishi takriban miaka 600 kabla ya Yesu. Wakati mmoja alikuwa na maono ambamo alimwona mtu aliyefanana na "Mwana wa Adamu." Na katika maono ya Danieli, Mungu alimpa mtu huyu mamlaka yote, na akawa mfalme, na watu wote duniani walimtumikia. Na ufalme wake hauna mwisho.</w:t>
      </w:r>
    </w:p>
    <w:p>
      <w:pPr/>
      <w:r>
        <w:rPr>
          <w:lang w:val="sw_KE" w:bidi="sw_KE"/>
        </w:rPr>
      </w:r>
      <w:r>
        <w:rPr>
          <w:lang w:val="sw_KE" w:bidi="sw_KE"/>
        </w:rPr>
        <w:t>Wakati Yesu anajiita "Mwana wa Mtu," basi anawaambia watu: "Mimi ndiye yule mtu kutoka maono ya Danieli." Ni njia nyingine ya kusema kwamba Yesu ni Masihi, lakini kwa njia isiyo ya moja kwa moja. Wakati wa Yesu watu hawakutumia neno "Mwana wa Mtu" kama cheo kingine cha Masihi. Kwa hivyo, watu watalazimika kuelewa polepole kile Yesu anamaanisha wakati anajiita "Mwana wa Mtu"!</w:t>
      </w:r>
    </w:p>
    <w:p>
      <w:pPr/>
      <w:r>
        <w:rPr>
          <w:lang w:val="sw_KE" w:bidi="sw_KE"/>
        </w:rPr>
      </w:r>
      <w:r>
        <w:rPr>
          <w:lang w:val="sw_KE" w:bidi="sw_KE"/>
        </w:rPr>
        <w:t xml:space="preserve">Sitisha hapa na mjadili kama kikundi ni neno au usemi gani mtakaotumia kwa ajili ya </w:t>
      </w:r>
      <w:r>
        <w:rPr>
          <w:b/>
          <w:lang w:val="sw_KE" w:bidi="sw_KE"/>
        </w:rPr>
        <w:t>Mwana wa Adamu</w:t>
      </w:r>
      <w:r>
        <w:rPr>
          <w:lang w:val="sw_KE" w:bidi="sw_KE"/>
        </w:rPr>
        <w:t xml:space="preserve">. Tazama neno </w:t>
      </w:r>
      <w:r>
        <w:rPr>
          <w:lang w:val="sw_KE" w:bidi="sw_KE"/>
        </w:rPr>
        <w:t>Mwana wa Adamu</w:t>
      </w:r>
      <w:r>
        <w:rPr>
          <w:lang w:val="sw_KE" w:bidi="sw_KE"/>
        </w:rPr>
        <w:t xml:space="preserve"> kwenye Faharasa Kuu kwa maelezo zaidi. Ikiwa tayari umetafsiri Injili zingine, tumia neno lile lile ulilotumia huko. Sitisha sauti hii hapa.</w:t>
      </w:r>
    </w:p>
    <w:p>
      <w:pPr/>
      <w:r>
        <w:rPr>
          <w:lang w:val="sw_KE" w:bidi="sw_KE"/>
        </w:rPr>
      </w:r>
      <w:r>
        <w:rPr>
          <w:lang w:val="sw_KE" w:bidi="sw_KE"/>
        </w:rPr>
        <w:t xml:space="preserve">Yesu anamwambia Nathanieli kwamba ataona </w:t>
      </w:r>
      <w:r>
        <w:rPr>
          <w:b/>
          <w:lang w:val="sw_KE" w:bidi="sw_KE"/>
        </w:rPr>
        <w:t>malaika wa Mungu</w:t>
      </w:r>
      <w:r>
        <w:rPr>
          <w:lang w:val="sw_KE" w:bidi="sw_KE"/>
        </w:rPr>
        <w:t xml:space="preserve"> wakipanda na kushuka juu ya Mwana wa Mtu. Malaika ni wajumbe wa roho kutoka kwa Mungu.</w:t>
      </w:r>
    </w:p>
    <w:p>
      <w:pPr/>
      <w:r>
        <w:rPr>
          <w:lang w:val="sw_KE" w:bidi="sw_KE"/>
        </w:rPr>
      </w:r>
      <w:r>
        <w:rPr>
          <w:lang w:val="sw_KE" w:bidi="sw_KE"/>
        </w:rPr>
        <w:t xml:space="preserve">Sitisha hapa na mjadili kama kikundi ni neno au usemi gani mtakaotumia kwa ajili ya </w:t>
      </w:r>
      <w:r>
        <w:rPr>
          <w:b/>
          <w:lang w:val="sw_KE" w:bidi="sw_KE"/>
        </w:rPr>
        <w:t>malaika</w:t>
      </w:r>
      <w:r>
        <w:rPr>
          <w:lang w:val="sw_KE" w:bidi="sw_KE"/>
        </w:rPr>
        <w:t xml:space="preserve">. Tafuta neno </w:t>
      </w:r>
      <w:r>
        <w:rPr>
          <w:lang w:val="sw_KE" w:bidi="sw_KE"/>
        </w:rPr>
        <w:t>malaika</w:t>
      </w:r>
      <w:r>
        <w:rPr>
          <w:lang w:val="sw_KE" w:bidi="sw_KE"/>
        </w:rPr>
        <w:t xml:space="preserve"> kwenye Faharasa Kuu kwa maelezo zaidi. Ikiwa tayari umetafsiri Injili zingine, tumia neno lile lile ulilotumia huko.</w:t>
      </w:r>
      <w:r>
        <w:rPr>
          <w:lang w:val="sw_KE" w:bidi="sw_KE"/>
        </w:rPr>
      </w:r>
    </w:p>
    <w:p>
      <w:pPr>
        <w:pStyle w:val="Heading3"/>
      </w:pPr>
      <w:r>
        <w:rPr>
          <w:lang w:val="sw_KE" w:bidi="sw_KE"/>
        </w:rPr>
        <w:t>Kunena Neno</w:t>
      </w:r>
    </w:p>
    <w:p>
      <w:pPr/>
      <w:r>
        <w:rPr>
          <w:lang w:val="sw_KE" w:bidi="sw_KE"/>
        </w:rPr>
      </w:r>
      <w:r>
        <w:rPr>
          <w:lang w:val="sw_KE" w:bidi="sw_KE"/>
        </w:rPr>
        <w:t>Sikiliza toleo la sauti la Yohana 1:43–51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2:1–12</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2:1–12 na muiweke mioyoni mwenu.</w:t>
      </w:r>
    </w:p>
    <w:p>
      <w:pPr/>
      <w:r>
        <w:rPr>
          <w:lang w:val="sw_KE" w:bidi="sw_KE"/>
        </w:rPr>
      </w:r>
      <w:r>
        <w:rPr>
          <w:lang w:val="sw_KE" w:bidi="sw_KE"/>
        </w:rPr>
        <w:t>Sikiliza toleo la sauti la Yohana 2:1–2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Simulizi hii inatuambia nini kuhusu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2:1–12 katika tafsiri rahisi zaidi kuelewa.</w:t>
      </w:r>
    </w:p>
    <w:p>
      <w:pPr/>
      <w:r>
        <w:rPr>
          <w:lang w:val="sw_KE" w:bidi="sw_KE"/>
        </w:rPr>
      </w:r>
      <w:r>
        <w:rPr>
          <w:lang w:val="sw_KE" w:bidi="sw_KE"/>
        </w:rPr>
        <w:t>Katika simulizi ya awali, Yesu aliamua kwenda Galilaya na kuwaita wanafunzi zaidi. Yesu na wanafunzi wake sasa wako katika Galilaya, katika kijiji kidogo kinachoitwa Kana.</w:t>
      </w:r>
    </w:p>
    <w:p>
      <w:pPr/>
      <w:r>
        <w:rPr>
          <w:lang w:val="sw_KE" w:bidi="sw_KE"/>
        </w:rPr>
      </w:r>
      <w:r>
        <w:rPr>
          <w:lang w:val="sw_KE" w:bidi="sw_KE"/>
        </w:rPr>
        <w:t xml:space="preserve">Simama hapa na uangalie ramani ya </w:t>
      </w:r>
      <w:r>
        <w:rPr>
          <w:lang w:val="sw_KE" w:bidi="sw_KE"/>
        </w:rPr>
        <w:t>Israeli</w:t>
      </w:r>
      <w:r>
        <w:rPr>
          <w:lang w:val="sw_KE" w:bidi="sw_KE"/>
        </w:rPr>
        <w:t>. Pata eneo karibu na Mto Yordani katika Yudea ambapo Yesu alikuwa katika simulizi ya awali, na pata Kana mahali alipo sasa. Tafuta Kapernaumu, ambapo Yesu ataenda mwishoni mwa simulizi hii. Sitisha sauti hii hapa.</w:t>
      </w:r>
    </w:p>
    <w:p>
      <w:pPr/>
      <w:r>
        <w:rPr>
          <w:lang w:val="sw_KE" w:bidi="sw_KE"/>
        </w:rPr>
      </w:r>
      <w:r>
        <w:rPr>
          <w:lang w:val="sw_KE" w:bidi="sw_KE"/>
        </w:rPr>
        <w:t xml:space="preserve">Yohana mwandishi anasema kwamba matukio katika simulizi hii yanatokea siku ya tatu. Hatujui siku ya tatu baada </w:t>
      </w:r>
      <w:r>
        <w:rPr>
          <w:b/>
          <w:lang w:val="sw_KE" w:bidi="sw_KE"/>
        </w:rPr>
        <w:t>ya nini</w:t>
      </w:r>
      <w:r>
        <w:rPr>
          <w:lang w:val="sw_KE" w:bidi="sw_KE"/>
        </w:rPr>
        <w:t>. Pengine siku ya tatu baada ya Yesu kumwita Filipo; lakini haiwezekani kwamba wangefika Galilaya haraka sana. Yohana mwandishi pengine hajaribu kutoa wakati halisi.</w:t>
      </w:r>
    </w:p>
    <w:p>
      <w:pPr/>
      <w:r>
        <w:rPr>
          <w:lang w:val="sw_KE" w:bidi="sw_KE"/>
        </w:rPr>
      </w:r>
      <w:r>
        <w:rPr>
          <w:lang w:val="sw_KE" w:bidi="sw_KE"/>
        </w:rPr>
        <w:t>Pia inawezekana kwamba Yesu tayari alikuwa Galilaya wakati alimwita Filipo na Nathanieli.</w:t>
      </w:r>
    </w:p>
    <w:p>
      <w:pPr/>
      <w:r>
        <w:rPr>
          <w:lang w:val="sw_KE" w:bidi="sw_KE"/>
        </w:rPr>
      </w:r>
      <w:r>
        <w:rPr>
          <w:lang w:val="sw_KE" w:bidi="sw_KE"/>
        </w:rPr>
        <w:t>Wayahudi walihesabu siku kutoka machweo ya jua hadi machweo ya jua. Kwa hivyo, siku mpya daima ilianza jioni. Wakati watu walikuwa wakihesabu siku, sehemu ya siku ilihesabiwa siku nzima; kwa hivyo, jioni ilikuwa siku ya kwanza, kisha siku yote iliyofuata ilikuwa siku ya pili, na asubuhi ambayo ingekuja baada ya usiku huo wa pili ilikuwa siku ya tatu.</w:t>
      </w:r>
    </w:p>
    <w:p>
      <w:pPr/>
      <w:r>
        <w:rPr>
          <w:lang w:val="sw_KE" w:bidi="sw_KE"/>
        </w:rPr>
      </w:r>
      <w:r>
        <w:rPr>
          <w:lang w:val="sw_KE" w:bidi="sw_KE"/>
        </w:rPr>
        <w:t>Wasomaji wa Yohana walipoona "siku ya tatu," huenda wakawa wamewaza mara moja: "Yesu pia alifufuka kutoka kwa wafu siku ya tatu!" Na kwa hivyo wangejua kwamba hapa pia kitu muhimu kingetokea. Na ni hivyo: Yesu anakaribia kufanya muujiza wake wa kwanza. Yesu ataanza kazi ambayo alikuja kufanya!</w:t>
      </w:r>
    </w:p>
    <w:p>
      <w:pPr/>
      <w:r>
        <w:rPr>
          <w:lang w:val="sw_KE" w:bidi="sw_KE"/>
        </w:rPr>
      </w:r>
      <w:r>
        <w:rPr>
          <w:lang w:val="sw_KE" w:bidi="sw_KE"/>
        </w:rPr>
        <w:t>Yesu na wanafunzi wake wamealikwa kwenye harusi. Wanafunzi wake ni angalau wanaume watano ambao tumekutana nao katika simulizi za awali. Yohana hatuambii kama Yesu wakati huu tayari alikuwa na wanafunzi 12. Pengine tayari kuna wanafunzi wengine ambao hatujawajua bado, au pengine watu wengine wataitwa baadaye.</w:t>
      </w:r>
    </w:p>
    <w:p>
      <w:pPr/>
      <w:r>
        <w:rPr>
          <w:lang w:val="sw_KE" w:bidi="sw_KE"/>
        </w:rPr>
      </w:r>
      <w:r>
        <w:rPr>
          <w:lang w:val="sw_KE" w:bidi="sw_KE"/>
        </w:rPr>
        <w:t>Mama ya Yesu pia yuko katika harusi. Yesu na mama yake ni lazima wawe marafiki au jamaa wa watu waliohusika katika harusi.</w:t>
      </w:r>
    </w:p>
    <w:p>
      <w:pPr/>
      <w:r>
        <w:rPr>
          <w:lang w:val="sw_KE" w:bidi="sw_KE"/>
        </w:rPr>
      </w:r>
      <w:r>
        <w:rPr>
          <w:lang w:val="sw_KE" w:bidi="sw_KE"/>
        </w:rPr>
        <w:t>Mwishoni tu mwa simulizi hii tutagundua kwamba ndugu wa Yesu pia walikuwa katika harusi. Hawashiriki katika hadithi. Baba yao hatajwi. Baadhi ya watu kwa hivyo wanafikiri kwamba anaweza kuwa tayari amekufa wakati huu. Hii ingetupa sababu ya ziada ya kuelewa kwa nini mama yake Yesu anazungumza kuhusu tatizo hilo na Yesu: kwa kuwa yeye ni mwanawe wa kwanza, yeye ndiye kichwa cha familia.</w:t>
      </w:r>
    </w:p>
    <w:p>
      <w:pPr/>
      <w:r>
        <w:rPr>
          <w:lang w:val="sw_KE" w:bidi="sw_KE"/>
        </w:rPr>
      </w:r>
      <w:r>
        <w:rPr>
          <w:lang w:val="sw_KE" w:bidi="sw_KE"/>
        </w:rPr>
        <w:t>Sitisha hapa na mjadili swali hili kama kikundi: Katika jumuiya yako, watu wanasherehekea vipi harusi? Simulia hadithi kuhusu harusi ambayo ilikuwa ya kukumbukwa sana. Sitisha sauti hii hapa.</w:t>
      </w:r>
    </w:p>
    <w:p>
      <w:pPr/>
      <w:r>
        <w:rPr>
          <w:lang w:val="sw_KE" w:bidi="sw_KE"/>
        </w:rPr>
      </w:r>
      <w:r>
        <w:rPr>
          <w:lang w:val="sw_KE" w:bidi="sw_KE"/>
        </w:rPr>
        <w:t>Karamu za harusi katika Israeli zingeweza kudumu hadi siku saba! Familia ya bwana harusi ilikuwa na jukumu la chakula kwa wageni. Mtu aliyeitwa msimamizi mkuu, au kiongozi wa karamu, alihusika na chakula pamoja na vinywaji. Huyu anaweza kuwa mshiriki wa familia au rafiki, au inaweza kuwa mtu ambaye alilipwa ili kufanya hivyo. Wanaume walisherehekea mahali tofauti na wanawake. Divai ilikuwa kinywaji cha kawaida katika Israeli, na ilikuwa muhimu katika harusi. Divai ni juisi kutoka kwa zabibu. Zabibu ni tunda ambalo lilikuwa la kawaida sana katika Israeli.</w:t>
      </w:r>
    </w:p>
    <w:p>
      <w:pPr/>
      <w:r>
        <w:rPr>
          <w:lang w:val="sw_KE" w:bidi="sw_KE"/>
        </w:rPr>
      </w:r>
      <w:r>
        <w:rPr>
          <w:lang w:val="sw_KE" w:bidi="sw_KE"/>
        </w:rPr>
        <w:t xml:space="preserve">Sitisha hapa na pamoja na timu yako angalieni picha ya </w:t>
      </w:r>
      <w:r>
        <w:rPr>
          <w:lang w:val="sw_KE" w:bidi="sw_KE"/>
        </w:rPr>
        <w:t>zabibu</w:t>
      </w:r>
      <w:r>
        <w:rPr>
          <w:lang w:val="sw_KE" w:bidi="sw_KE"/>
        </w:rPr>
        <w:t xml:space="preserve">, na ya </w:t>
      </w:r>
      <w:r>
        <w:rPr>
          <w:b/>
          <w:lang w:val="sw_KE" w:bidi="sw_KE"/>
        </w:rPr>
        <w:t>divai</w:t>
      </w:r>
      <w:r>
        <w:rPr>
          <w:lang w:val="sw_KE" w:bidi="sw_KE"/>
        </w:rPr>
        <w:t>. Sitisha sauti hii hapa.</w:t>
      </w:r>
    </w:p>
    <w:p>
      <w:pPr/>
      <w:r>
        <w:rPr>
          <w:lang w:val="sw_KE" w:bidi="sw_KE"/>
        </w:rPr>
      </w:r>
      <w:r>
        <w:rPr>
          <w:lang w:val="sw_KE" w:bidi="sw_KE"/>
        </w:rPr>
        <w:t>Watu walichuma zabibu na kisha wakakamua juisi hiyo. Juisi hiyo ilihifadhiwa katika mitungi ya udongo. Juisi hiyo kisha ingeachwa peke yake mpaka ianze kuwa na uchachu. Mara baada ya kuwa imechachu, ilikuwa imegeuka kuwa divai. Kadiri divai ilivyokuwa ya zamani, ndivyo ilivyokuwa na ladha nzuri zaidi! Divai ina rangi nyekundu iliyoiva. Kwa sababu ya mchakato wa kugeuka kuwa siki, kuna pombe kidogo katika divai. Pombe ni kitu ambacho ikiwa watu wanakunywa sana, watakuwa walevi. Lakini hakuna pombe nyingi katika divai, na watu katika Israeli wangechanganya hata divai na maji kabla ya kuinywa. Ungepaswa kunywa kiasi kikubwa cha hii ili kulewa. Katika Biblia, divai kwa kawaida inahusishwa na furaha.</w:t>
      </w:r>
    </w:p>
    <w:p>
      <w:pPr/>
      <w:r>
        <w:rPr>
          <w:lang w:val="sw_KE" w:bidi="sw_KE"/>
        </w:rPr>
      </w:r>
      <w:r>
        <w:rPr>
          <w:lang w:val="sw_KE" w:bidi="sw_KE"/>
        </w:rPr>
        <w:t>Lakini kisha, kile kinachotokea hapa, wakati fulani wakati wa karamu divai inamalizika!</w:t>
      </w:r>
    </w:p>
    <w:p>
      <w:pPr/>
      <w:r>
        <w:rPr>
          <w:lang w:val="sw_KE" w:bidi="sw_KE"/>
        </w:rPr>
      </w:r>
      <w:r>
        <w:rPr>
          <w:lang w:val="sw_KE" w:bidi="sw_KE"/>
        </w:rPr>
        <w:t>Sitisha hapa na mjadili na timu yako: Je, unaweza kusimulia hadithi kuhusu watu wasio na kitu cha kutosha cha kuwapa wageni wao? Inaweza kuwa harusi, au tukio lingine lolote. Ni nini kilichotokea? Sitisha sauti hapa.</w:t>
      </w:r>
    </w:p>
    <w:p>
      <w:pPr/>
      <w:r>
        <w:rPr>
          <w:lang w:val="sw_KE" w:bidi="sw_KE"/>
        </w:rPr>
      </w:r>
      <w:r>
        <w:rPr>
          <w:lang w:val="sw_KE" w:bidi="sw_KE"/>
        </w:rPr>
        <w:t>Kama unavyoweza kufikiria, ilikuwa aibu sana kwa familia ya bwana harusi kwamba hawakuwa na divai tena ya kuwatumikia watu. Watu katika jumuiya yao wanaweza kuwa wakizungumza kuhusu harusi hii kwa muda mrefu baadaye, na si kwa njia nzuri!</w:t>
      </w:r>
    </w:p>
    <w:p>
      <w:pPr/>
      <w:r>
        <w:rPr>
          <w:lang w:val="sw_KE" w:bidi="sw_KE"/>
        </w:rPr>
      </w:r>
      <w:r>
        <w:rPr>
          <w:lang w:val="sw_KE" w:bidi="sw_KE"/>
        </w:rPr>
        <w:t>Ndoa katika Israeli ilikuwa mkataba kati ya familia mbili. Wakati mvulana alipofikia umri wa kuoa, wazazi wake wangemtafuta bibi harusi. Baada ya harusi, bibi harusi angeanza kuishi na familia ya mume wake. Karamu ya harusi ingefanyika katika nyumba ya bwana harusi. Ikiwa familia ya bwana harusi haikutoa chakula na vinywaji vya kutosha kwa karamu ya harusi, familia ya bibi harusi inaweza kuhisi kutukanwa, na hii ingeweza kusababisha mgogoro mkubwa, na hata kesi ya mahakama!</w:t>
      </w:r>
    </w:p>
    <w:p>
      <w:pPr/>
      <w:r>
        <w:rPr>
          <w:lang w:val="sw_KE" w:bidi="sw_KE"/>
        </w:rPr>
      </w:r>
      <w:r>
        <w:rPr>
          <w:lang w:val="sw_KE" w:bidi="sw_KE"/>
        </w:rPr>
        <w:t>Mama ya Yesu anaenda kwa Yesu na kumwambia kuhusu hali hiyo. Hii ina maana kwamba anataka Yesu afanye kitu kuhusu hilo, au angalau asaidie. Kwa sababu walikuwa jamaa au marafiki wa familia, huenda walikuwa na jukumu la kusaidia. Pengine hakuwa akifikiri kuhusu Yesu akifanya jambo lolote la kimuujiza.</w:t>
      </w:r>
    </w:p>
    <w:p>
      <w:pPr/>
      <w:r>
        <w:rPr>
          <w:lang w:val="sw_KE" w:bidi="sw_KE"/>
        </w:rPr>
      </w:r>
      <w:r>
        <w:rPr>
          <w:lang w:val="sw_KE" w:bidi="sw_KE"/>
        </w:rPr>
        <w:t>Yesu anampa jibu la ajabu. Kitu cha kwanza cha ajabu ni kwamba anamwita "mwanamke" badala ya "mama." Yeye si mwenye dharau kabisa, lakini anaweka umbali fulani kati yao. Kitu cha pili cha ajabu ni kwamba Yesu anasema, "Kwa nini unaniambia hili?"</w:t>
      </w:r>
    </w:p>
    <w:p>
      <w:pPr/>
      <w:r>
        <w:rPr>
          <w:lang w:val="sw_KE" w:bidi="sw_KE"/>
        </w:rPr>
      </w:r>
      <w:r>
        <w:rPr>
          <w:lang w:val="sw_KE" w:bidi="sw_KE"/>
        </w:rPr>
        <w:t xml:space="preserve">Yesu anaweza kumaanisha kusema, "Si kazi yako kuniambia kile cha kufanya." Kwa kumwita </w:t>
      </w:r>
      <w:r>
        <w:rPr>
          <w:b/>
          <w:lang w:val="sw_KE" w:bidi="sw_KE"/>
        </w:rPr>
        <w:t>mwanamke</w:t>
      </w:r>
      <w:r>
        <w:rPr>
          <w:lang w:val="sw_KE" w:bidi="sw_KE"/>
        </w:rPr>
        <w:t xml:space="preserve"> badala ya </w:t>
      </w:r>
      <w:r>
        <w:rPr>
          <w:b/>
          <w:lang w:val="sw_KE" w:bidi="sw_KE"/>
        </w:rPr>
        <w:t>mama</w:t>
      </w:r>
      <w:r>
        <w:rPr>
          <w:lang w:val="sw_KE" w:bidi="sw_KE"/>
        </w:rPr>
        <w:t>, anaweza kuwa anamwambia, "Mimi si mtoto wako tena, ambaye anapaswa kufanya kile unachosema." Uhusiano kati ya Yesu na mama yake unabadilika wakati huu.</w:t>
      </w:r>
    </w:p>
    <w:p>
      <w:pPr/>
      <w:r>
        <w:rPr>
          <w:lang w:val="sw_KE" w:bidi="sw_KE"/>
        </w:rPr>
      </w:r>
      <w:r>
        <w:rPr>
          <w:lang w:val="sw_KE" w:bidi="sw_KE"/>
        </w:rPr>
        <w:t xml:space="preserve">Kisha kitu cha tatu cha ajabu ambacho Yesu anasema ni, "Wakati wangu bado haujafika." Yesu anaweza kumaanisha kusema kwamba bado si wakati kwa yeye kufanya kitu. Lakini tutasikia kifungu "wakati bado haujafika" mara nyingi zaidi katika kitabu cha Yohana, na baadaye pia tutasikia neno "wakati </w:t>
      </w:r>
      <w:r>
        <w:rPr>
          <w:b/>
          <w:lang w:val="sw_KE" w:bidi="sw_KE"/>
        </w:rPr>
        <w:t>umefika</w:t>
      </w:r>
      <w:r>
        <w:rPr>
          <w:lang w:val="sw_KE" w:bidi="sw_KE"/>
        </w:rPr>
        <w:t xml:space="preserve">." Katika kitabu cha Yohana, "wakati" daima unahusiana na kifo cha Yesu. Kwa hivyo Yesu anaonekana kusema: "wakati wa </w:t>
      </w:r>
      <w:r>
        <w:rPr>
          <w:b/>
          <w:lang w:val="sw_KE" w:bidi="sw_KE"/>
        </w:rPr>
        <w:t>kifo changu</w:t>
      </w:r>
      <w:r>
        <w:rPr>
          <w:lang w:val="sw_KE" w:bidi="sw_KE"/>
        </w:rPr>
        <w:t xml:space="preserve"> bado haujafika!"</w:t>
      </w:r>
    </w:p>
    <w:p>
      <w:pPr/>
      <w:r>
        <w:rPr>
          <w:lang w:val="sw_KE" w:bidi="sw_KE"/>
        </w:rPr>
      </w:r>
      <w:r>
        <w:rPr>
          <w:lang w:val="sw_KE" w:bidi="sw_KE"/>
        </w:rPr>
        <w:t>Kwa hivyo mama ya Yesu anauliza swali rahisi, lakini Yesu anatoa jibu la kutatanisha. Mama ya Yesu anafikiri kuhusu mambo ya kila siku, lakini Yesu tayari anazungumza kuhusu sababu kuu iliyomfanya aje duniani—kufa. Mama ya Yesu hangeelewa kile alichosema. Tutaona hili mara nyingi zaidi katika kitabu cha Yohana, kwamba watu wanamwuliza Yesu swali la kawaida, na Yesu anatoa jibu la kutatanisha. Hii inawalazimisha wasikilizaji wake—na sisi—kufikiria kile alichoweza kuwa amemaanisha!</w:t>
      </w:r>
    </w:p>
    <w:p>
      <w:pPr/>
      <w:r>
        <w:rPr>
          <w:lang w:val="sw_KE" w:bidi="sw_KE"/>
        </w:rPr>
      </w:r>
      <w:r>
        <w:rPr>
          <w:lang w:val="sw_KE" w:bidi="sw_KE"/>
        </w:rPr>
        <w:t>Mama yake Yesu hakukatishwa tamaa na kukataliwa na Yesu. Anawaambia watumishi wafanye chochote mwana wake atawaambia. Na, kwa kushangaza, Yesu anachukua hatua, na kwenda kwa watumishi hawa!</w:t>
      </w:r>
    </w:p>
    <w:p>
      <w:pPr/>
      <w:r>
        <w:rPr>
          <w:lang w:val="sw_KE" w:bidi="sw_KE"/>
        </w:rPr>
      </w:r>
      <w:r>
        <w:rPr>
          <w:lang w:val="sw_KE" w:bidi="sw_KE"/>
        </w:rPr>
        <w:t>Mahali fulani ndani au kando ya nyumba hiyo kuna mitungi sita mikubwa sana iliyotengenezwa kwa mawe. Watu walitengeneza mitungi kwa kukata aina laini ya mwamba na kuichimba ndani.</w:t>
      </w:r>
    </w:p>
    <w:p>
      <w:pPr/>
      <w:r>
        <w:rPr>
          <w:lang w:val="sw_KE" w:bidi="sw_KE"/>
        </w:rPr>
      </w:r>
      <w:r>
        <w:rPr>
          <w:lang w:val="sw_KE" w:bidi="sw_KE"/>
        </w:rPr>
        <w:t xml:space="preserve">Sitisha hapa na uangalie kama kikundi picha ya </w:t>
      </w:r>
      <w:r>
        <w:rPr>
          <w:lang w:val="sw_KE" w:bidi="sw_KE"/>
        </w:rPr>
        <w:t>mitungi ya mawe</w:t>
      </w:r>
      <w:r>
        <w:rPr>
          <w:lang w:val="sw_KE" w:bidi="sw_KE"/>
        </w:rPr>
        <w:t>. Sitisha sauti hii hapa.</w:t>
      </w:r>
    </w:p>
    <w:p>
      <w:pPr/>
      <w:r>
        <w:rPr>
          <w:lang w:val="sw_KE" w:bidi="sw_KE"/>
        </w:rPr>
      </w:r>
      <w:r>
        <w:rPr>
          <w:lang w:val="sw_KE" w:bidi="sw_KE"/>
        </w:rPr>
        <w:t>Yohana anasema kwamba mitungi hii inaweza kushikilia "vipimo viwili au vitatu." Hii ina maana kwamba ilikuwa na ukubwa tofauti. Tafsiri nyingi zinabadilisha neno hili kuwa kitu ambacho kinaeleweka kwa wasikilizaji. Wengine wanasema "galoni 20 hadi 30," wengine wanasema "lita 80 hadi 120."</w:t>
      </w:r>
    </w:p>
    <w:p>
      <w:pPr/>
      <w:r>
        <w:rPr>
          <w:lang w:val="sw_KE" w:bidi="sw_KE"/>
        </w:rPr>
      </w:r>
      <w:r>
        <w:rPr>
          <w:lang w:val="sw_KE" w:bidi="sw_KE"/>
        </w:rPr>
        <w:t>Sitisha hapa na mjadili kama kikundi: Hili lingekuwa ni kiasi gani cha maji? Watu wanahifadhi vipi maji katika jumuiya yako, na unapima vipi kiasi cha maji? Ni mitungi mingapi, ndoo, au vyombo vingine ambavyo watu wanatumia, ungehitaji kujaza mitungi hii sita ya mawe? Sitisha sauti hapa.</w:t>
      </w:r>
    </w:p>
    <w:p>
      <w:pPr/>
      <w:r>
        <w:rPr>
          <w:lang w:val="sw_KE" w:bidi="sw_KE"/>
        </w:rPr>
      </w:r>
      <w:r>
        <w:rPr>
          <w:lang w:val="sw_KE" w:bidi="sw_KE"/>
        </w:rPr>
        <w:t>Yohana anatuambia kwamba mitungi hii ilikusudiwa kuhifadhi maji kwa ajili ya utakasaji wa kidini. Maji katika mitungi hii hayangekusudiwa kwa ajili ya kuosha vyombo, kufua nguo, au kuoga kila siku, bali yalikusudiwa kwa watu kujiosha kwa njia maalum. Maji pengine yangemwagwa katika bakuli na watu wangeoga katika bakuli hili ili kujifanya wasafi si tu kimwili, bali pia kidini. Baada ya kuoga huku maalum, watu walikuwa wakifaa kushiriki katika shughuli za kidini. Ikiwa mitungi hii ingetumiwa kwa kitu kingine chochote, mitungi hii yenyewe ingekuwa imetiwa unajisi—kuwa najisi kidini. Yesu anaonekana kujali zaidi kuhusu heshima ya bwana harusi, kuliko kuhusu sheria za usafi wa kidini!</w:t>
      </w:r>
    </w:p>
    <w:p>
      <w:pPr/>
      <w:r>
        <w:rPr>
          <w:lang w:val="sw_KE" w:bidi="sw_KE"/>
        </w:rPr>
      </w:r>
      <w:r>
        <w:rPr>
          <w:lang w:val="sw_KE" w:bidi="sw_KE"/>
        </w:rPr>
        <w:t>Sitisha hapa na mjadili kama kikundi: Katika jumuiya yako, je, kuna njia maalum za sherehe za kuosha na kuoga? Ikiwa sivyo, kuna kitu kingine ambacho watu wanapaswa kufanya ili kujiandaa kushiriki katika shughuli za kidini? Watu wanafikiri ni nini ambacho kinaweza kutokea ikiwa watu hawafanyi hivyo kwa njia sahihi? Je, unaweza kusimulia hadithi kuhusu hilo? Sitisha sauti hapa.</w:t>
      </w:r>
    </w:p>
    <w:p>
      <w:pPr/>
      <w:r>
        <w:rPr>
          <w:lang w:val="sw_KE" w:bidi="sw_KE"/>
        </w:rPr>
      </w:r>
      <w:r>
        <w:rPr>
          <w:lang w:val="sw_KE" w:bidi="sw_KE"/>
        </w:rPr>
        <w:t>Wakati huu, mitungi ni tupu, au angalau haijajazwa. Yesu anawaambia watumishi wajaze mitungi maji. Watumishi wangeenda na kurudi kati ya kisima cha kuteka maji, na kisha wangeyamwaga katika mitungi. Kukamilisha kazi hii kungechukua muda! Hata ingawa hawakuwa na wazo kwa nini Yesu alikuwa akiwaomba wafanye hivyo, inaonekana walitekeleza kazi hiyo kwa shauku, kwa sababu walijaza mitungi hadi juu kabisa.</w:t>
      </w:r>
    </w:p>
    <w:p>
      <w:pPr/>
      <w:r>
        <w:rPr>
          <w:lang w:val="sw_KE" w:bidi="sw_KE"/>
        </w:rPr>
      </w:r>
      <w:r>
        <w:rPr>
          <w:lang w:val="sw_KE" w:bidi="sw_KE"/>
        </w:rPr>
        <w:t>Wakati kazi imekamilika Yesu anawaambia kitu cha ajabu sana. Wanapaswa kuchukua baadhi ya maji ambayo wameyamimina hivi punde kwenye mitungi hiyo na kumpa msimamizi wa karamu. Tena, bila kujua kwa nini, wanafanya kile Yesu alichowauliza. Na kwa ajabu, mahali fulani njiani, maji katika kikombe na maji yote katika mitungi yanageuka kuwa divai!</w:t>
      </w:r>
    </w:p>
    <w:p>
      <w:pPr/>
      <w:r>
        <w:rPr>
          <w:lang w:val="sw_KE" w:bidi="sw_KE"/>
        </w:rPr>
      </w:r>
      <w:r>
        <w:rPr>
          <w:lang w:val="sw_KE" w:bidi="sw_KE"/>
        </w:rPr>
        <w:t>Mkuu wa karamu anashangaa sana kuhusu divai hii nzuri, na anadhania kwamba ni lazima bwana harusi ameweza kwa namna fulani kupata divai zaidi. Katika harusi, bwana wa karamu alikuwa na jukumu la kuchanganya divai na kiasi sahihi cha maji. Baada ya muda, maji kidogo zaidi yangeongezwa, na divai ya hali ya chini ingetumiwa. Hii haingekuwa tatizo, kwa sababu pindi watu waliposhiba hawangejali tena kuhusu tofauti hiyo. Hii ni hasa ikiwa watu wangelewa kidogo. Mkuu wa karamu anafikiri kwamba bwana harusi amefanya kinyume kabisa: ameweka divai bora hadi mwisho!</w:t>
      </w:r>
    </w:p>
    <w:p>
      <w:pPr/>
      <w:r>
        <w:rPr>
          <w:lang w:val="sw_KE" w:bidi="sw_KE"/>
        </w:rPr>
      </w:r>
      <w:r>
        <w:rPr>
          <w:lang w:val="sw_KE" w:bidi="sw_KE"/>
        </w:rPr>
        <w:t xml:space="preserve">Mwandishi wa simulizi hii anasema kwamba huu ni muujiza wa kwanza ambao Yesu alifanya. Anasisitiza sana kuhusu hili kwa kurudia mahali ambapo muujiza unafanyika. Neno ambalo anatumia kwa "muujiza" halimaanishi tu kitu cha kipekee ambacho hakingetokea kwa kawaida. Inamaanisha kitu ambacho kinatuelekeza kwenye kitu muhimu sana. Ni ishara kwa watu inayowaambia kitu kuhusu Yesu. Yesu anapofanya muujiza, anawaonyesha watu jinsi alivyo na nguvu. Mwandishi anaweka wazi hili wakati anasema kwamba Yesu alifanya muujiza huu, au ishara hii, na </w:t>
      </w:r>
      <w:r>
        <w:rPr>
          <w:b/>
          <w:lang w:val="sw_KE" w:bidi="sw_KE"/>
        </w:rPr>
        <w:t>akafichua utukufu wake</w:t>
      </w:r>
      <w:r>
        <w:rPr>
          <w:lang w:val="sw_KE" w:bidi="sw_KE"/>
        </w:rPr>
        <w:t>. Hii ina maana kwamba Yesu alionyesha jinsi alivyo mwenye nguvu na mwenye utukufu.</w:t>
      </w:r>
    </w:p>
    <w:p>
      <w:pPr/>
      <w:r>
        <w:rPr>
          <w:lang w:val="sw_KE" w:bidi="sw_KE"/>
        </w:rPr>
      </w:r>
      <w:r>
        <w:rPr>
          <w:lang w:val="sw_KE" w:bidi="sw_KE"/>
        </w:rPr>
        <w:t>Pia anasema kwamba kwa sababu ya ishara hii, wanafunzi wake walimwamini. Hii inaweka wazi kwa nini Yesu anafanya miujiza: ili watu wamwamini!</w:t>
      </w:r>
    </w:p>
    <w:p>
      <w:pPr/>
      <w:r>
        <w:rPr>
          <w:lang w:val="sw_KE" w:bidi="sw_KE"/>
        </w:rPr>
      </w:r>
      <w:r>
        <w:rPr>
          <w:lang w:val="sw_KE" w:bidi="sw_KE"/>
        </w:rPr>
        <w:t>Sitisha hapa na mjadili swali hili kama kikundi: Je, unaweza kusimulia hadithi kuhusu muujiza ambao ulitokea? Muujiza huu ulikuwa na athari gani kwa watu waliouona? Sitisha sauti hii hapa.</w:t>
      </w:r>
    </w:p>
    <w:p>
      <w:pPr/>
      <w:r>
        <w:rPr>
          <w:lang w:val="sw_KE" w:bidi="sw_KE"/>
        </w:rPr>
      </w:r>
      <w:r>
        <w:rPr>
          <w:lang w:val="sw_KE" w:bidi="sw_KE"/>
        </w:rPr>
        <w:t>Mwishoni mwa simulizi ya awali, Yesu alikuwa amemwambia Nathanieli kwamba Nathanieli angeona mambo makubwa. Mambo haya makubwa sasa yanaanza kutokea!</w:t>
      </w:r>
    </w:p>
    <w:p>
      <w:pPr/>
      <w:r>
        <w:rPr>
          <w:lang w:val="sw_KE" w:bidi="sw_KE"/>
        </w:rPr>
      </w:r>
      <w:r>
        <w:rPr>
          <w:lang w:val="sw_KE" w:bidi="sw_KE"/>
        </w:rPr>
        <w:t>Simulizi hii inamalizika na taarifa rahisi kwamba Yesu, mama yake, ndugu zake, na wanafunzi wake walikwenda Kapernaumu. Kapernaumu ilikuwa kijiji ambacho kilikuwa karibu na Kana. Yesu na jamaa wake pengine walikuwa wakiishi Kapernaumu wakati huo.</w:t>
      </w:r>
    </w:p>
    <w:p>
      <w:pPr/>
      <w:r>
        <w:rPr>
          <w:lang w:val="sw_KE" w:bidi="sw_KE"/>
        </w:rPr>
      </w:r>
      <w:r>
        <w:rPr>
          <w:lang w:val="sw_KE" w:bidi="sw_KE"/>
        </w:rPr>
        <w:t>Ni sasa tu tunagundua kwamba ndugu wa Yesu pia walikuwa kwenye harusi. "Ndugu wa Yesu" inamaanisha watoto wengine ambao mama yake Yesu na mume wake waliwapata baada ya Yesu kuzaliwa.</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2:1–12 katika tafsiri rahisi zaidi kuelewa.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Simulizi hii ina matukio 6.</w:t>
      </w:r>
    </w:p>
    <w:p>
      <w:pPr/>
      <w:r>
        <w:rPr>
          <w:lang w:val="sw_KE" w:bidi="sw_KE"/>
        </w:rPr>
      </w:r>
      <w:r>
        <w:rPr>
          <w:b/>
          <w:lang w:val="sw_KE" w:bidi="sw_KE"/>
        </w:rPr>
        <w:t>Katika tukio la kwanza:</w:t>
      </w:r>
      <w:r>
        <w:rPr>
          <w:lang w:val="sw_KE" w:bidi="sw_KE"/>
        </w:rPr>
        <w:t xml:space="preserve"> Yesu, wanafunzi wake, na mama yake wapo katika harusi. Divai inamalizika.</w:t>
      </w:r>
    </w:p>
    <w:p>
      <w:pPr/>
      <w:r>
        <w:rPr>
          <w:lang w:val="sw_KE" w:bidi="sw_KE"/>
        </w:rPr>
      </w:r>
      <w:r>
        <w:rPr>
          <w:b/>
          <w:lang w:val="sw_KE" w:bidi="sw_KE"/>
        </w:rPr>
        <w:t>Katika tukio la pili:</w:t>
      </w:r>
      <w:r>
        <w:rPr>
          <w:lang w:val="sw_KE" w:bidi="sw_KE"/>
        </w:rPr>
        <w:t xml:space="preserve"> Mama ya Yesu anamwambia Yesu kuhusu tatizo, na Yesu anajibu kwa kusema kwamba wakati wake bado haujafika.</w:t>
      </w:r>
    </w:p>
    <w:p>
      <w:pPr/>
      <w:r>
        <w:rPr>
          <w:lang w:val="sw_KE" w:bidi="sw_KE"/>
        </w:rPr>
      </w:r>
      <w:r>
        <w:rPr>
          <w:b/>
          <w:lang w:val="sw_KE" w:bidi="sw_KE"/>
        </w:rPr>
        <w:t>Katika tukio la tatu:</w:t>
      </w:r>
      <w:r>
        <w:rPr>
          <w:lang w:val="sw_KE" w:bidi="sw_KE"/>
        </w:rPr>
        <w:t xml:space="preserve"> Mama ya Yesu anazungumza na watumishi na kuwaambia wafanye kile mwana wake atawaambia.</w:t>
      </w:r>
    </w:p>
    <w:p>
      <w:pPr/>
      <w:r>
        <w:rPr>
          <w:lang w:val="sw_KE" w:bidi="sw_KE"/>
        </w:rPr>
      </w:r>
      <w:r>
        <w:rPr>
          <w:b/>
          <w:lang w:val="sw_KE" w:bidi="sw_KE"/>
        </w:rPr>
        <w:t>Katika tukio la nne:</w:t>
      </w:r>
      <w:r>
        <w:rPr>
          <w:lang w:val="sw_KE" w:bidi="sw_KE"/>
        </w:rPr>
        <w:t xml:space="preserve"> Yesu anatoa maelekezo kwa watumishi. Watumishi wanajaza mitungi ya maji na kumpa bwana wa karamu kikombe cha maji kutoka kwa mitungi hii. Pia tunajifunza maelezo ya ziada kuhusu kusudi la mitungi hii ya maji.</w:t>
      </w:r>
    </w:p>
    <w:p>
      <w:pPr/>
      <w:r>
        <w:rPr>
          <w:lang w:val="sw_KE" w:bidi="sw_KE"/>
        </w:rPr>
      </w:r>
      <w:r>
        <w:rPr>
          <w:b/>
          <w:lang w:val="sw_KE" w:bidi="sw_KE"/>
        </w:rPr>
        <w:t>Katika tukio la tano:</w:t>
      </w:r>
      <w:r>
        <w:rPr>
          <w:lang w:val="sw_KE" w:bidi="sw_KE"/>
        </w:rPr>
        <w:t xml:space="preserve"> msimamizi wa karamu anayaonja maji, ambayo sasa yamegeuka kuwa divai, na kwa mshangao mkubwa anamwambia bwana harusi kwamba bwana harusi ameweka divai bora hadi mwisho! Mwandishi pia anatuambia kusudi la muujiza: kudhihirisha utukufu wa Yesu, ili wanafunzi wake wamwamini.</w:t>
      </w:r>
    </w:p>
    <w:p>
      <w:pPr/>
      <w:r>
        <w:rPr>
          <w:lang w:val="sw_KE" w:bidi="sw_KE"/>
        </w:rPr>
      </w:r>
      <w:r>
        <w:rPr>
          <w:b/>
          <w:lang w:val="sw_KE" w:bidi="sw_KE"/>
        </w:rPr>
        <w:t>Katika tukio la sita:</w:t>
      </w:r>
      <w:r>
        <w:rPr>
          <w:lang w:val="sw_KE" w:bidi="sw_KE"/>
        </w:rPr>
        <w:t xml:space="preserve"> Yesu na mama yake, ndugu, na wanafunzi wanaenda Kapernaumu.</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Mama wa Yesu</w:t>
      </w:r>
    </w:p>
    <w:p>
      <w:pPr>
        <w:pStyle w:val="ListBullet"/>
        <w:spacing w:line="240" w:lineRule="auto"/>
        <w:ind w:left="720"/>
      </w:pPr>
      <w:r>
        <w:rPr>
          <w:lang w:val="sw_KE" w:bidi="sw_KE"/>
        </w:rPr>
      </w:r>
      <w:r>
        <w:rPr>
          <w:lang w:val="sw_KE" w:bidi="sw_KE"/>
        </w:rPr>
        <w:t>Ndugu wa Yesu</w:t>
      </w:r>
    </w:p>
    <w:p>
      <w:pPr>
        <w:pStyle w:val="ListBullet"/>
        <w:spacing w:line="240" w:lineRule="auto"/>
        <w:ind w:left="720"/>
      </w:pPr>
      <w:r>
        <w:rPr>
          <w:lang w:val="sw_KE" w:bidi="sw_KE"/>
        </w:rPr>
      </w:r>
      <w:r>
        <w:rPr>
          <w:lang w:val="sw_KE" w:bidi="sw_KE"/>
        </w:rPr>
        <w:t>Watu wengine katika karamu ya harusi: bibi harusi na bwana harusi, familia zao, na wageni wengine</w:t>
      </w:r>
    </w:p>
    <w:p>
      <w:pPr>
        <w:pStyle w:val="ListBullet"/>
        <w:spacing w:line="240" w:lineRule="auto"/>
        <w:ind w:left="720"/>
      </w:pPr>
      <w:r>
        <w:rPr>
          <w:lang w:val="sw_KE" w:bidi="sw_KE"/>
        </w:rPr>
      </w:r>
      <w:r>
        <w:rPr>
          <w:lang w:val="sw_KE" w:bidi="sw_KE"/>
        </w:rPr>
        <w:t>Watumishi</w:t>
      </w:r>
    </w:p>
    <w:p>
      <w:pPr>
        <w:pStyle w:val="ListBullet"/>
        <w:spacing w:line="240" w:lineRule="auto"/>
        <w:ind w:left="720"/>
      </w:pPr>
      <w:r>
        <w:rPr>
          <w:lang w:val="sw_KE" w:bidi="sw_KE"/>
        </w:rPr>
      </w:r>
      <w:r>
        <w:rPr>
          <w:lang w:val="sw_KE" w:bidi="sw_KE"/>
        </w:rPr>
        <w:t>Bwana wa karamu</w:t>
      </w:r>
    </w:p>
    <w:p>
      <w:pPr/>
      <w:r>
        <w:rPr>
          <w:lang w:val="sw_KE" w:bidi="sw_KE"/>
        </w:rPr>
      </w:r>
      <w:r>
        <w:rPr>
          <w:lang w:val="sw_KE" w:bidi="sw_KE"/>
        </w:rPr>
        <w:t>Katika simulizi ya awali, Filipo na Nathanieli wakawa wanafunzi wa Yesu. Tangu wakati huo, Yesu na wanafunzi wake wamesafiri kwenda Kana. Mama ya Yesu na ndugu zake, ambao pengine waliishi Kapernaumu, pia walikuja kwenye harusi.</w:t>
      </w:r>
    </w:p>
    <w:p>
      <w:pPr/>
      <w:r>
        <w:rPr>
          <w:lang w:val="sw_KE" w:bidi="sw_KE"/>
        </w:rPr>
      </w:r>
      <w:r>
        <w:rPr>
          <w:lang w:val="sw_KE" w:bidi="sw_KE"/>
        </w:rPr>
        <w:t>Simulizi inaanza kwa kusema "siku ya tatu." Ikiwa tayari umetafsiri baadhi ya Injili nyingine, basi itakuwa na manufaa ikiwa utatumia neno lile lile lililotumika kwa Yesu kufufuliwa katika "siku ya tatu."</w:t>
      </w:r>
    </w:p>
    <w:p>
      <w:pPr/>
      <w:r>
        <w:rPr>
          <w:lang w:val="sw_KE" w:bidi="sw_KE"/>
        </w:rPr>
      </w:r>
      <w:r>
        <w:rPr>
          <w:lang w:val="sw_KE" w:bidi="sw_KE"/>
        </w:rPr>
        <w:t>Kumbuka kwamba kulingana na kitabu cha Yohana, Yesu hajafanya muujiza wowote bado wakati huu. Kwa hivyo hakuna mtu ambaye angemtarajia Yesu kufanya muujiza wowote.</w:t>
      </w:r>
    </w:p>
    <w:p>
      <w:pPr/>
      <w:r>
        <w:rPr>
          <w:lang w:val="sw_KE" w:bidi="sw_KE"/>
        </w:rPr>
      </w:r>
      <w:r>
        <w:rPr>
          <w:lang w:val="sw_KE" w:bidi="sw_KE"/>
        </w:rPr>
        <w:t>Sehemu kubwa ya simulizi hii inafanyika wakati wa harusi. Karamu za harusi ziliadhimishwa katika nyumba ya bwana harusi. Wanaume na wanawake walisherehekea katika vyumba tofauti. Watu walicheza sana. Wazia furaha nyingi na chakula kizuri!</w:t>
      </w:r>
    </w:p>
    <w:p>
      <w:pPr/>
      <w:r>
        <w:rPr>
          <w:lang w:val="sw_KE" w:bidi="sw_KE"/>
        </w:rPr>
      </w:r>
      <w:r>
        <w:rPr>
          <w:lang w:val="sw_KE" w:bidi="sw_KE"/>
        </w:rPr>
        <w:t>Pengine unaweza kupamba chumba ili kukifanya kionekane kama karamu ya harusi. Unaweza kuonyesha baadhi ya ngoma zako za harusi!</w:t>
      </w:r>
    </w:p>
    <w:p>
      <w:pPr/>
      <w:r>
        <w:rPr>
          <w:lang w:val="sw_KE" w:bidi="sw_KE"/>
        </w:rPr>
      </w:r>
      <w:r>
        <w:rPr>
          <w:lang w:val="sw_KE" w:bidi="sw_KE"/>
        </w:rPr>
        <w:t>Watumishi hawangekuwa sehemu ya starehe. Wangekuwa wakifanya kazi kwa bidii ili kuhakikisha kwamba kila mtu alikuwa na chakula na vinywaji vya kutosha. Msimamizi wa karamu angekuwa akikagua akiba daima, na pengine akizidi kuwa na wasiwasi kadiri muda ulivyozidi kwenda!</w:t>
      </w:r>
    </w:p>
    <w:p>
      <w:pPr/>
      <w:r>
        <w:rPr>
          <w:lang w:val="sw_KE" w:bidi="sw_KE"/>
        </w:rPr>
      </w:r>
      <w:r>
        <w:rPr>
          <w:lang w:val="sw_KE" w:bidi="sw_KE"/>
        </w:rPr>
        <w:t>Hatujui kama bwana harusi na bibi harusi walijua kuhusu uhaba wa divai. Pengine bwana harusi na familia yake walikuwa wakinong'ona kwenye kona, wakijaribu kutafuta suluhisho mbalimbali! Pengine mtu kati ya familia alianza kusimulia utani kwa wageni, au kupanga burudani nyingine, kwa tumaini kwamba watu hawangeona anga hasi!</w:t>
      </w:r>
    </w:p>
    <w:p>
      <w:pPr/>
      <w:r>
        <w:rPr>
          <w:lang w:val="sw_KE" w:bidi="sw_KE"/>
        </w:rPr>
      </w:r>
      <w:r>
        <w:rPr>
          <w:lang w:val="sw_KE" w:bidi="sw_KE"/>
        </w:rPr>
        <w:t>Sitisha hapa na mjadili: Hali hii ingeshughulikiwa vipi katika jumuiya yako? Sitisha sauti hapa.</w:t>
      </w:r>
    </w:p>
    <w:p>
      <w:pPr/>
      <w:r>
        <w:rPr>
          <w:lang w:val="sw_KE" w:bidi="sw_KE"/>
        </w:rPr>
      </w:r>
      <w:r>
        <w:rPr>
          <w:lang w:val="sw_KE" w:bidi="sw_KE"/>
        </w:rPr>
        <w:t>Hatujui ni muda gani Yesu alisubiri kabla ya kwenda kwa watumishi. Pengine alikwenda muda mfupi baada ya mama yake kuzungumza na watumishi, au pengine wakati zaidi ulikuwa umepita.</w:t>
      </w:r>
    </w:p>
    <w:p>
      <w:pPr/>
      <w:r>
        <w:rPr>
          <w:lang w:val="sw_KE" w:bidi="sw_KE"/>
        </w:rPr>
      </w:r>
      <w:r>
        <w:rPr>
          <w:lang w:val="sw_KE" w:bidi="sw_KE"/>
        </w:rPr>
        <w:t>Hatujui wakati hasa maji yalibadilika kuwa divai. Pengine ilibadilika wakati huo ambapo watumishi walimpa bwana wa karamu yale maji. Mwandishi hatuambii, kwa hivyo pia tunapaswa kuweka hii wazi.</w:t>
      </w:r>
    </w:p>
    <w:p>
      <w:pPr/>
      <w:r>
        <w:rPr>
          <w:lang w:val="sw_KE" w:bidi="sw_KE"/>
        </w:rPr>
      </w:r>
      <w:r>
        <w:rPr>
          <w:lang w:val="sw_KE" w:bidi="sw_KE"/>
        </w:rPr>
        <w:t>Bwana wa karamu anaionja divai na anashangaa sana. Hajui mahali divai hii nzuri imetoka. Watumishi wanajua—lakini inaonekana bado hawamwambii! Pengine wanafikiri kwamba hangewaamini hata hivyo. Mkuu wa karamu kisha anamwita bwana harusi. Hataki kuzungumza naye mbele ya watu wote waliomzunguka, kwa hivyo anamwita kando. Ingawa hasemi hivyo hasemi, kwa kweli, anamwuliza bwana harusi, "ulipata wapi divai hii nzuri?" Kwa sababu bwana wa karamu alikuwa na jukumu la mahitaji, haelewi jinsi ghafla kumekuwa na divai ambayo hakujua habari zake. Ni lazima alifikiri kwamba bwana harusi alikuwa na akiba ya siri ya divai mahali fulani ambayo hakumwambia bwana wa karamu!</w:t>
      </w:r>
    </w:p>
    <w:p>
      <w:pPr/>
      <w:r>
        <w:rPr>
          <w:lang w:val="sw_KE" w:bidi="sw_KE"/>
        </w:rPr>
      </w:r>
      <w:r>
        <w:rPr>
          <w:lang w:val="sw_KE" w:bidi="sw_KE"/>
        </w:rPr>
        <w:t>Hatujui ni lini watu waligundua kwamba Yesu ndiye aliyesababisha kile kilichotokea. Inaweza kuwa kwamba wanafunzi wa Yesu pekee walijua kuhusu hilo, lakini kuna uwezekano zaidi kwamba watu wengine walijua baada ya muda mfupi. Ingekuwa vigumu kuficha, hasa kwa sababu kiasi cha divai ambacho Yesu alikuwa amefanya kilikuwa cha kutosha kukinywesha kijiji chote!</w:t>
      </w:r>
    </w:p>
    <w:p>
      <w:pPr/>
      <w:r>
        <w:rPr>
          <w:lang w:val="sw_KE" w:bidi="sw_KE"/>
        </w:rPr>
      </w:r>
      <w:r>
        <w:rPr>
          <w:lang w:val="sw_KE" w:bidi="sw_KE"/>
        </w:rPr>
        <w:t>Usisahau kujumuisha taarifa ya mwandishi kwamba huu ulikuwa muujiza wa kwanza wa Yesu, na kusema mahali alipoufanya, na kwa nini.</w:t>
      </w:r>
    </w:p>
    <w:p>
      <w:pPr/>
      <w:r>
        <w:rPr>
          <w:lang w:val="sw_KE" w:bidi="sw_KE"/>
        </w:rPr>
      </w:r>
      <w:r>
        <w:rPr>
          <w:lang w:val="sw_KE" w:bidi="sw_KE"/>
        </w:rPr>
        <w:t>Mwishoni mwa simulizi hii, Yesu na wengine katika kikundi chake wanaenda Kapernaumu. Mwandishi anatuambia kwamba wanakaa pale kwa siku chache. Safari inayofuata ya Yesu itakuja hivi karibuni baada ya hapo, katika fungu linalofuata!</w:t>
      </w:r>
    </w:p>
    <w:p>
      <w:pPr/>
      <w:r>
        <w:rPr>
          <w:lang w:val="sw_KE" w:bidi="sw_KE"/>
        </w:rPr>
      </w:r>
      <w:r>
        <w:rPr>
          <w:lang w:val="sw_KE" w:bidi="sw_KE"/>
        </w:rPr>
        <w:t>Sasa kikundi kinapaswa kuunda ubao wa hadithi, kuchora au kutumia vitu ili kuonyesha na kufafanua simulizi pamoja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2:1–12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Hadithi hii ina matukio 6.</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Mama wa Yesu</w:t>
      </w:r>
    </w:p>
    <w:p>
      <w:pPr>
        <w:pStyle w:val="ListBullet"/>
        <w:spacing w:line="240" w:lineRule="auto"/>
        <w:ind w:left="720"/>
      </w:pPr>
      <w:r>
        <w:rPr>
          <w:lang w:val="sw_KE" w:bidi="sw_KE"/>
        </w:rPr>
      </w:r>
      <w:r>
        <w:rPr>
          <w:lang w:val="sw_KE" w:bidi="sw_KE"/>
        </w:rPr>
        <w:t>Ndugu wa Yesu</w:t>
      </w:r>
    </w:p>
    <w:p>
      <w:pPr>
        <w:pStyle w:val="ListBullet"/>
        <w:spacing w:line="240" w:lineRule="auto"/>
        <w:ind w:left="720"/>
      </w:pPr>
      <w:r>
        <w:rPr>
          <w:lang w:val="sw_KE" w:bidi="sw_KE"/>
        </w:rPr>
      </w:r>
      <w:r>
        <w:rPr>
          <w:lang w:val="sw_KE" w:bidi="sw_KE"/>
        </w:rPr>
        <w:t>Watu wengine katika karamu ya harusi: bibi harusi na bwana harusi, familia zao, na wageni wengine</w:t>
      </w:r>
    </w:p>
    <w:p>
      <w:pPr>
        <w:pStyle w:val="ListBullet"/>
        <w:spacing w:line="240" w:lineRule="auto"/>
        <w:ind w:left="720"/>
      </w:pPr>
      <w:r>
        <w:rPr>
          <w:lang w:val="sw_KE" w:bidi="sw_KE"/>
        </w:rPr>
      </w:r>
      <w:r>
        <w:rPr>
          <w:lang w:val="sw_KE" w:bidi="sw_KE"/>
        </w:rPr>
        <w:t>Watumishi</w:t>
      </w:r>
    </w:p>
    <w:p>
      <w:pPr>
        <w:pStyle w:val="ListBullet"/>
        <w:spacing w:line="240" w:lineRule="auto"/>
        <w:ind w:left="720"/>
      </w:pPr>
      <w:r>
        <w:rPr>
          <w:lang w:val="sw_KE" w:bidi="sw_KE"/>
        </w:rPr>
      </w:r>
      <w:r>
        <w:rPr>
          <w:lang w:val="sw_KE" w:bidi="sw_KE"/>
        </w:rPr>
        <w:t>Bwana wa karamu</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hili. Hakikisheni hamuachi kuigiza sehemu ngumu au muhimu za simulizi hili. Saidianeni kukumbushana kila sehemu ya hadithi hii.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hii kwa mara ya pili. Katika nyakati fulani za igizo, sitisha igizo na muulize yule anayeigiza mhusika, "Unahisi nini au unafikiria nini?" Muigizaji anayeigiza wahusika hao anapaswa kueleza hisia au mawazo yake iwapo angekuwa mhusika huyo. Kisha anzisha tena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Igiza maandalizi ya harusi yanayofanywa, na kuwasili kwa wageni.</w:t>
      </w:r>
    </w:p>
    <w:p>
      <w:pPr/>
      <w:r>
        <w:rPr>
          <w:lang w:val="sw_KE" w:bidi="sw_KE"/>
        </w:rPr>
      </w:r>
      <w:r>
        <w:rPr>
          <w:lang w:val="sw_KE" w:bidi="sw_KE"/>
        </w:rPr>
        <w:t>Igiza mama ya Yesu na ndugu zake wakiwasili.</w:t>
      </w:r>
    </w:p>
    <w:p>
      <w:pPr/>
      <w:r>
        <w:rPr>
          <w:lang w:val="sw_KE" w:bidi="sw_KE"/>
        </w:rPr>
      </w:r>
      <w:r>
        <w:rPr>
          <w:lang w:val="sw_KE" w:bidi="sw_KE"/>
        </w:rPr>
        <w:t>Igiza Yesu na wanafunzi wake wakiwasili. Bila shaka, pia inawezekana kwamba wote waliwasili pamoja, kwa sababu hatujui mahali Yesu alikuwa kabla ya hili.</w:t>
      </w:r>
    </w:p>
    <w:p>
      <w:pPr/>
      <w:r>
        <w:rPr>
          <w:lang w:val="sw_KE" w:bidi="sw_KE"/>
        </w:rPr>
      </w:r>
      <w:r>
        <w:rPr>
          <w:lang w:val="sw_KE" w:bidi="sw_KE"/>
        </w:rPr>
        <w:t>Igiza harusi ikiendelea.</w:t>
      </w:r>
    </w:p>
    <w:p>
      <w:pPr/>
      <w:r>
        <w:rPr>
          <w:lang w:val="sw_KE" w:bidi="sw_KE"/>
        </w:rPr>
      </w:r>
      <w:r>
        <w:rPr>
          <w:lang w:val="sw_KE" w:bidi="sw_KE"/>
        </w:rPr>
        <w:t>Igiza bwana wa karamu akiwa na wasiwasi kuhusu kupungua kwa divai!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mkuu wa karamu, "Unafikiri nini?" Mtu huyo huenda akajibu mambo kama:</w:t>
      </w:r>
    </w:p>
    <w:p>
      <w:pPr>
        <w:pStyle w:val="ListBullet"/>
        <w:spacing w:line="240" w:lineRule="auto"/>
        <w:ind w:left="720"/>
      </w:pPr>
      <w:r>
        <w:rPr>
          <w:lang w:val="sw_KE" w:bidi="sw_KE"/>
        </w:rPr>
      </w:r>
      <w:r>
        <w:rPr>
          <w:lang w:val="sw_KE" w:bidi="sw_KE"/>
        </w:rPr>
        <w:t>Anzisha tena igizo.</w:t>
      </w:r>
    </w:p>
    <w:p>
      <w:pPr/>
      <w:r>
        <w:rPr>
          <w:lang w:val="sw_KE" w:bidi="sw_KE"/>
        </w:rPr>
      </w:r>
      <w:r>
        <w:rPr>
          <w:lang w:val="sw_KE" w:bidi="sw_KE"/>
        </w:rPr>
        <w:t>Igiza mama wa Yesu akigundua kuhusu uhaba wa divai.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mama yake Yesu, "Unawaza nini?" Unaweza kusikia vitu kama:</w:t>
      </w:r>
    </w:p>
    <w:p>
      <w:pPr/>
      <w:r>
        <w:rPr>
          <w:lang w:val="sw_KE" w:bidi="sw_KE"/>
        </w:rPr>
      </w:r>
      <w:r>
        <w:rPr>
          <w:lang w:val="sw_KE" w:bidi="sw_KE"/>
        </w:rPr>
        <w:t>Igiza kwamba anaenda kumtafuta Yesu na uigize mazungumzo wanayofanya.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mama yake Yesu, "Unawaza nini?" Unaweza kusikia vitu kama:</w:t>
      </w:r>
    </w:p>
    <w:p>
      <w:pPr>
        <w:pStyle w:val="ListBullet"/>
        <w:spacing w:line="240" w:lineRule="auto"/>
        <w:ind w:left="720"/>
      </w:pPr>
      <w:r>
        <w:rPr>
          <w:lang w:val="sw_KE" w:bidi="sw_KE"/>
        </w:rPr>
      </w:r>
      <w:r>
        <w:rPr>
          <w:lang w:val="sw_KE" w:bidi="sw_KE"/>
        </w:rPr>
        <w:t>Anzisha tena igizo.</w:t>
      </w:r>
    </w:p>
    <w:p>
      <w:pPr/>
      <w:r>
        <w:rPr>
          <w:lang w:val="sw_KE" w:bidi="sw_KE"/>
        </w:rPr>
      </w:r>
      <w:r>
        <w:rPr>
          <w:lang w:val="sw_KE" w:bidi="sw_KE"/>
        </w:rPr>
        <w:t>Igiza mama ya Yesu akizungumza na watumishi.</w:t>
      </w:r>
    </w:p>
    <w:p>
      <w:pPr/>
      <w:r>
        <w:rPr>
          <w:lang w:val="sw_KE" w:bidi="sw_KE"/>
        </w:rPr>
      </w:r>
      <w:r>
        <w:rPr>
          <w:lang w:val="sw_KE" w:bidi="sw_KE"/>
        </w:rPr>
        <w:t>Igiza Yesu akienda kuwafanya watumishi na kuwaambia wajaze mitungi ya maji.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wanaowaigiza watumishi, "Mnafikiri nini?" Unaweza kusikia vitu kama:</w:t>
      </w:r>
    </w:p>
    <w:p>
      <w:pPr>
        <w:pStyle w:val="ListBullet"/>
        <w:spacing w:line="240" w:lineRule="auto"/>
        <w:ind w:left="720"/>
      </w:pPr>
      <w:r>
        <w:rPr>
          <w:lang w:val="sw_KE" w:bidi="sw_KE"/>
        </w:rPr>
      </w:r>
      <w:r>
        <w:rPr>
          <w:lang w:val="sw_KE" w:bidi="sw_KE"/>
        </w:rPr>
        <w:t>Anzisha tena igizo.</w:t>
      </w:r>
    </w:p>
    <w:p>
      <w:pPr/>
      <w:r>
        <w:rPr>
          <w:lang w:val="sw_KE" w:bidi="sw_KE"/>
        </w:rPr>
      </w:r>
      <w:r>
        <w:rPr>
          <w:lang w:val="sw_KE" w:bidi="sw_KE"/>
        </w:rPr>
        <w:t>Igiza Yesu akiwaambia watumishi wachukue kiasi cha yale maji na kumpa bwana wa karamu.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wanaowaigiza watumishi, "Mnafikiri nini?" Unaweza kusikia vitu kama:</w:t>
      </w:r>
    </w:p>
    <w:p>
      <w:pPr>
        <w:pStyle w:val="ListBullet"/>
        <w:spacing w:line="240" w:lineRule="auto"/>
        <w:ind w:left="720"/>
      </w:pPr>
      <w:r>
        <w:rPr>
          <w:lang w:val="sw_KE" w:bidi="sw_KE"/>
        </w:rPr>
      </w:r>
      <w:r>
        <w:rPr>
          <w:lang w:val="sw_KE" w:bidi="sw_KE"/>
        </w:rPr>
        <w:t>Anzisha tena igizo.</w:t>
      </w:r>
    </w:p>
    <w:p>
      <w:pPr/>
      <w:r>
        <w:rPr>
          <w:lang w:val="sw_KE" w:bidi="sw_KE"/>
        </w:rPr>
      </w:r>
      <w:r>
        <w:rPr>
          <w:lang w:val="sw_KE" w:bidi="sw_KE"/>
        </w:rPr>
        <w:t>Igiza watumishi wakichota maji na kumpa bwana wa karamu. Igiza bwana wa karamu akionja maji—ambayo sasa yamekuwa divai! Igiza jinsi watu katika jumuiya yako wanavyoonyesha kwamba kitu ni cha ladha sana! Je, angelamba midomo yake, au kujipiga-piga tumbo lake? Pengine kunywa kikombe chote haraka? Kucheua? Unafikiri kwamba uso wake ulibadilika vipi wakati alikuwa akikunywa hiki?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bwana wa karamu, "Unafikiri nini?" Unaweza kusikia vitu kama:</w:t>
      </w:r>
    </w:p>
    <w:p>
      <w:pPr>
        <w:pStyle w:val="ListBullet"/>
        <w:spacing w:line="240" w:lineRule="auto"/>
        <w:ind w:left="720"/>
      </w:pPr>
      <w:r>
        <w:rPr>
          <w:lang w:val="sw_KE" w:bidi="sw_KE"/>
        </w:rPr>
      </w:r>
      <w:r>
        <w:rPr>
          <w:lang w:val="sw_KE" w:bidi="sw_KE"/>
        </w:rPr>
        <w:t>Anzisha tena igizo.</w:t>
      </w:r>
    </w:p>
    <w:p>
      <w:pPr/>
      <w:r>
        <w:rPr>
          <w:lang w:val="sw_KE" w:bidi="sw_KE"/>
        </w:rPr>
      </w:r>
      <w:r>
        <w:rPr>
          <w:lang w:val="sw_KE" w:bidi="sw_KE"/>
        </w:rPr>
        <w:t>Igiza bwana wa karamu akimtafuta bwana harusi na kuzungumza naye.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kama bwana harusi, "Unafikiri nini?" Unaweza kusikia vitu kama:</w:t>
      </w:r>
    </w:p>
    <w:p>
      <w:pPr>
        <w:pStyle w:val="ListBullet"/>
        <w:spacing w:line="240" w:lineRule="auto"/>
        <w:ind w:left="720"/>
      </w:pPr>
      <w:r>
        <w:rPr>
          <w:lang w:val="sw_KE" w:bidi="sw_KE"/>
        </w:rPr>
      </w:r>
      <w:r>
        <w:rPr>
          <w:lang w:val="sw_KE" w:bidi="sw_KE"/>
        </w:rPr>
        <w:t>Anzisha tena igizo.</w:t>
      </w:r>
    </w:p>
    <w:p>
      <w:pPr/>
      <w:r>
        <w:rPr>
          <w:lang w:val="sw_KE" w:bidi="sw_KE"/>
        </w:rPr>
      </w:r>
      <w:r>
        <w:rPr>
          <w:lang w:val="sw_KE" w:bidi="sw_KE"/>
        </w:rPr>
        <w:t>Igiza wanafunzi wakijibu muujiza. Unafikiri wanaweza kuwa walikuwa wakiambiana nini?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"Mnafikiri nini?" Unaweza kusikia vitu kama:</w:t>
      </w:r>
    </w:p>
    <w:p>
      <w:pPr>
        <w:pStyle w:val="ListBullet"/>
        <w:spacing w:line="240" w:lineRule="auto"/>
        <w:ind w:left="720"/>
      </w:pPr>
      <w:r>
        <w:rPr>
          <w:lang w:val="sw_KE" w:bidi="sw_KE"/>
        </w:rPr>
      </w:r>
      <w:r>
        <w:rPr>
          <w:lang w:val="sw_KE" w:bidi="sw_KE"/>
        </w:rPr>
        <w:t>Muulize mwigizaji anayeigiza kama Yesu, "Unafikiri nini?" Unaweza kusikia vitu kama:</w:t>
      </w:r>
    </w:p>
    <w:p>
      <w:pPr>
        <w:pStyle w:val="ListBullet"/>
        <w:spacing w:line="240" w:lineRule="auto"/>
        <w:ind w:left="720"/>
      </w:pPr>
      <w:r>
        <w:rPr>
          <w:lang w:val="sw_KE" w:bidi="sw_KE"/>
        </w:rPr>
      </w:r>
      <w:r>
        <w:rPr>
          <w:lang w:val="sw_KE" w:bidi="sw_KE"/>
        </w:rPr>
        <w:t>Anzisha tena igizo.</w:t>
      </w:r>
    </w:p>
    <w:p>
      <w:pPr/>
      <w:r>
        <w:rPr>
          <w:lang w:val="sw_KE" w:bidi="sw_KE"/>
        </w:rPr>
      </w:r>
      <w:r>
        <w:rPr>
          <w:lang w:val="sw_KE" w:bidi="sw_KE"/>
        </w:rPr>
        <w:t>Igiza harusi ikiisha, na Yesu na wanafunzi wake, na mama wa Yesu na ndugu zake wanaenda Kapernaumu. Si vigumu kufikiria kile ambacho wote wangekuwa wakizungumzia wakati wa matembezi!</w:t>
      </w:r>
      <w:r>
        <w:rPr>
          <w:lang w:val="sw_KE" w:bidi="sw_KE"/>
        </w:rPr>
      </w:r>
    </w:p>
    <w:p>
      <w:pPr>
        <w:pStyle w:val="Heading3"/>
      </w:pPr>
      <w:r>
        <w:rPr>
          <w:lang w:val="sw_KE" w:bidi="sw_KE"/>
        </w:rPr>
        <w:t>Kujaza Mapengo</w:t>
      </w:r>
    </w:p>
    <w:p>
      <w:pPr/>
      <w:r>
        <w:rPr>
          <w:lang w:val="sw_KE" w:bidi="sw_KE"/>
        </w:rPr>
      </w:r>
      <w:r>
        <w:rPr>
          <w:lang w:val="sw_KE" w:bidi="sw_KE"/>
        </w:rPr>
        <w:t>Sikiliza toleo la sauti la Yohana 2:1–12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 xml:space="preserve">Katika simulizi hii, Yesu anabadilisha maji kuwa </w:t>
      </w:r>
      <w:r>
        <w:rPr>
          <w:b/>
          <w:lang w:val="sw_KE" w:bidi="sw_KE"/>
        </w:rPr>
        <w:t>divai</w:t>
      </w:r>
      <w:r>
        <w:rPr>
          <w:lang w:val="sw_KE" w:bidi="sw_KE"/>
        </w:rPr>
        <w:t>. Divai ni juisi ya zabibu iliyochachushwa. Zabibu ni tunda ambalo ni la kawaida sana nchini Israeli.</w:t>
      </w:r>
    </w:p>
    <w:p>
      <w:pPr/>
      <w:r>
        <w:rPr>
          <w:lang w:val="sw_KE" w:bidi="sw_KE"/>
        </w:rPr>
      </w:r>
      <w:r>
        <w:rPr>
          <w:lang w:val="sw_KE" w:bidi="sw_KE"/>
        </w:rPr>
        <w:t xml:space="preserve">Sitisha hapa na mjadili kama kikundi neno gani au kifungu gani cha maneno mtakachotumia kwa </w:t>
      </w:r>
      <w:r>
        <w:rPr>
          <w:b/>
          <w:lang w:val="sw_KE" w:bidi="sw_KE"/>
        </w:rPr>
        <w:t>divai</w:t>
      </w:r>
      <w:r>
        <w:rPr>
          <w:lang w:val="sw_KE" w:bidi="sw_KE"/>
        </w:rPr>
        <w:t xml:space="preserve">. Tafuta neno </w:t>
      </w:r>
      <w:r>
        <w:rPr>
          <w:lang w:val="sw_KE" w:bidi="sw_KE"/>
        </w:rPr>
        <w:t>divai</w:t>
      </w:r>
      <w:r>
        <w:rPr>
          <w:lang w:val="sw_KE" w:bidi="sw_KE"/>
        </w:rPr>
        <w:t xml:space="preserve"> katika Faharasa Kuu kwa maelezo zaidi. Sitisha sauti hii hapa.</w:t>
      </w:r>
    </w:p>
    <w:p>
      <w:pPr/>
      <w:r>
        <w:rPr>
          <w:lang w:val="sw_KE" w:bidi="sw_KE"/>
        </w:rPr>
      </w:r>
      <w:r>
        <w:rPr>
          <w:lang w:val="sw_KE" w:bidi="sw_KE"/>
        </w:rPr>
        <w:t>Yesu anamwita mama yake "mwanamke". Hii haikuwa njia ya kawaida kwa mwanamume kumsemesha mama yake. Ni muhimu kuchagua toni sahihi ya sauti hapa. Ikiwa inaonekana kuwa ni utovu wa nidhamu katika lugha yako kwa mwanamume kumwita mama yake "mwanamke," itasaidia ikiwa utawazia Yesu akizungumza hapa kwa sauti ya upendo. Yesu anamfundisha mama yake jambo fulani hapa, lakini hana utovu wa nidhamu.</w:t>
      </w:r>
    </w:p>
    <w:p>
      <w:pPr/>
      <w:r>
        <w:rPr>
          <w:lang w:val="sw_KE" w:bidi="sw_KE"/>
        </w:rPr>
      </w:r>
      <w:r>
        <w:rPr>
          <w:lang w:val="sw_KE" w:bidi="sw_KE"/>
        </w:rPr>
        <w:t xml:space="preserve">Sitisha hapa na mjadili kama kikundi neno gani au kifungu gani cha maneno mtakachotumia kwa </w:t>
      </w:r>
      <w:r>
        <w:rPr>
          <w:b/>
          <w:lang w:val="sw_KE" w:bidi="sw_KE"/>
        </w:rPr>
        <w:t>mwanamke</w:t>
      </w:r>
      <w:r>
        <w:rPr>
          <w:lang w:val="sw_KE" w:bidi="sw_KE"/>
        </w:rPr>
        <w:t>. Jaribu kumfanya Yesu aseme sentensi hii kwa njia kadhaa tofauti, mpaka itakapoonekana kuwa sawa. Sitisha sauti hii hapa.</w:t>
      </w:r>
    </w:p>
    <w:p>
      <w:pPr/>
      <w:r>
        <w:rPr>
          <w:lang w:val="sw_KE" w:bidi="sw_KE"/>
        </w:rPr>
      </w:r>
      <w:r>
        <w:rPr>
          <w:lang w:val="sw_KE" w:bidi="sw_KE"/>
        </w:rPr>
        <w:t xml:space="preserve">Yesu anamwambia mama yake kwamba saa </w:t>
      </w:r>
      <w:r>
        <w:rPr>
          <w:b/>
          <w:lang w:val="sw_KE" w:bidi="sw_KE"/>
        </w:rPr>
        <w:t>yangu bado haijafika</w:t>
      </w:r>
      <w:r>
        <w:rPr>
          <w:lang w:val="sw_KE" w:bidi="sw_KE"/>
        </w:rPr>
        <w:t>. Badala ya "saa yangu," pia unaweza kusema "wakati wangu." Inaonekana kama Yesu anasema hapa kwamba bado si wakati sahihi kwa yeye kufanya kitu. Lakini inaweza pia kumaanisha kwamba Yesu anasema kwamba "wakati wa kifo changu haujafika." Kwa sababu mama ya Yesu hangeelewa kile alichomaanisha, pia hatupaswi kulifanya hili kuwa wazi zaidi. Ikiwa haiwezekani katika lugha yako kusema tu "bado si wakati wangu," basi unaweza kuhitaji kusema "bado si wakati wangu wa kufanya kitu."</w:t>
      </w:r>
    </w:p>
    <w:p>
      <w:pPr/>
      <w:r>
        <w:rPr>
          <w:lang w:val="sw_KE" w:bidi="sw_KE"/>
        </w:rPr>
      </w:r>
      <w:r>
        <w:rPr>
          <w:lang w:val="sw_KE" w:bidi="sw_KE"/>
        </w:rPr>
        <w:t>Sitisha hapa na mjadili kama kikundi ni kifungu gani cha maneno mtakachotumia kwa "saa yangu bado haijafika." Sitisha sauti hii hapa.</w:t>
      </w:r>
    </w:p>
    <w:p>
      <w:pPr/>
      <w:r>
        <w:rPr>
          <w:lang w:val="sw_KE" w:bidi="sw_KE"/>
        </w:rPr>
      </w:r>
      <w:r>
        <w:rPr>
          <w:lang w:val="sw_KE" w:bidi="sw_KE"/>
        </w:rPr>
        <w:t xml:space="preserve">Yesu anawaambia watumishi wajaze </w:t>
      </w:r>
      <w:r>
        <w:rPr>
          <w:b/>
          <w:lang w:val="sw_KE" w:bidi="sw_KE"/>
        </w:rPr>
        <w:t>mitungi</w:t>
      </w:r>
      <w:r>
        <w:rPr>
          <w:lang w:val="sw_KE" w:bidi="sw_KE"/>
        </w:rPr>
        <w:t xml:space="preserve"> kwa maji. Mitungi hii ilitengenezwa kwa mawe.</w:t>
      </w:r>
    </w:p>
    <w:p>
      <w:pPr/>
      <w:r>
        <w:rPr>
          <w:lang w:val="sw_KE" w:bidi="sw_KE"/>
        </w:rPr>
      </w:r>
      <w:r>
        <w:rPr>
          <w:lang w:val="sw_KE" w:bidi="sw_KE"/>
        </w:rPr>
        <w:t xml:space="preserve">Sitisha hapa na uangalie kama kikundi picha ya mitungi ya </w:t>
      </w:r>
      <w:r>
        <w:rPr>
          <w:lang w:val="sw_KE" w:bidi="sw_KE"/>
        </w:rPr>
        <w:t>mawe</w:t>
      </w:r>
      <w:r>
        <w:rPr>
          <w:lang w:val="sw_KE" w:bidi="sw_KE"/>
        </w:rPr>
        <w:t>. Jadili ni neno au kifungu gani mtakachotumia hapa. Sitisha sauti hapa.</w:t>
      </w:r>
    </w:p>
    <w:p>
      <w:pPr/>
      <w:r>
        <w:rPr>
          <w:lang w:val="sw_KE" w:bidi="sw_KE"/>
        </w:rPr>
      </w:r>
      <w:r>
        <w:rPr>
          <w:lang w:val="sw_KE" w:bidi="sw_KE"/>
        </w:rPr>
        <w:t>Maji katika mitungi hii yalikusudiwa kwa aina maalum ya kuosha. Kuosha huku kulikuwa na maana ya kidini. Kwa kuoga na maji haya watu walikuwa wakijifanya safi kidini, au kiibada. Hii ilimaanisha kwamba sasa waliweza kushiriki katika shughuli za kidini.</w:t>
      </w:r>
    </w:p>
    <w:p>
      <w:pPr/>
      <w:r>
        <w:rPr>
          <w:lang w:val="sw_KE" w:bidi="sw_KE"/>
        </w:rPr>
      </w:r>
      <w:r>
        <w:rPr>
          <w:lang w:val="sw_KE" w:bidi="sw_KE"/>
        </w:rPr>
        <w:t>Sitisha hapa na mjadili kama kikundi ni kifungu gani cha maneno mtakachotumia ili kuelezea kusudi la maji haya. Sitisha sauti hii hapa.</w:t>
      </w:r>
    </w:p>
    <w:p>
      <w:pPr/>
      <w:r>
        <w:rPr>
          <w:lang w:val="sw_KE" w:bidi="sw_KE"/>
        </w:rPr>
      </w:r>
      <w:r>
        <w:rPr>
          <w:lang w:val="sw_KE" w:bidi="sw_KE"/>
        </w:rPr>
        <w:t xml:space="preserve">Yesu anawaambia watumishi wawape </w:t>
      </w:r>
      <w:r>
        <w:rPr>
          <w:b/>
          <w:lang w:val="sw_KE" w:bidi="sw_KE"/>
        </w:rPr>
        <w:t>bwana wa karamu</w:t>
      </w:r>
      <w:r>
        <w:rPr>
          <w:lang w:val="sw_KE" w:bidi="sw_KE"/>
        </w:rPr>
        <w:t>, au msimamizi mkuu, baadhi ya maji haya. Huyu alikuwa mtu ambaye alikuwa na jukumu la chakula na vinywaji katika karamu ya ndoa. Inaweza kuwa rafiki au jamaa, au inaweza kuwa mtu wa kuajiri kwa kusudi hilo.</w:t>
      </w:r>
    </w:p>
    <w:p>
      <w:pPr/>
      <w:r>
        <w:rPr>
          <w:lang w:val="sw_KE" w:bidi="sw_KE"/>
        </w:rPr>
      </w:r>
      <w:r>
        <w:rPr>
          <w:lang w:val="sw_KE" w:bidi="sw_KE"/>
        </w:rPr>
        <w:t>Sitisha hapa na mjadili kama kikundi neno au usemi gani mtakaotumia kumaanisha "mkuu wa sherehe." Sitisha sauti hapa.</w:t>
      </w:r>
    </w:p>
    <w:p>
      <w:pPr/>
      <w:r>
        <w:rPr>
          <w:lang w:val="sw_KE" w:bidi="sw_KE"/>
        </w:rPr>
      </w:r>
      <w:r>
        <w:rPr>
          <w:lang w:val="sw_KE" w:bidi="sw_KE"/>
        </w:rPr>
        <w:t xml:space="preserve">Yesu alifanya </w:t>
      </w:r>
      <w:r>
        <w:rPr>
          <w:b/>
          <w:lang w:val="sw_KE" w:bidi="sw_KE"/>
        </w:rPr>
        <w:t>ishara</w:t>
      </w:r>
      <w:r>
        <w:rPr>
          <w:lang w:val="sw_KE" w:bidi="sw_KE"/>
        </w:rPr>
        <w:t xml:space="preserve"> hii, au </w:t>
      </w:r>
      <w:r>
        <w:rPr>
          <w:b/>
          <w:lang w:val="sw_KE" w:bidi="sw_KE"/>
        </w:rPr>
        <w:t>muujiza</w:t>
      </w:r>
      <w:r>
        <w:rPr>
          <w:lang w:val="sw_KE" w:bidi="sw_KE"/>
        </w:rPr>
        <w:t xml:space="preserve">, na kudhihirisha </w:t>
      </w:r>
      <w:r>
        <w:rPr>
          <w:b/>
          <w:lang w:val="sw_KE" w:bidi="sw_KE"/>
        </w:rPr>
        <w:t>utukufu</w:t>
      </w:r>
      <w:r>
        <w:rPr>
          <w:lang w:val="sw_KE" w:bidi="sw_KE"/>
        </w:rPr>
        <w:t xml:space="preserve"> wake. </w:t>
      </w:r>
      <w:r>
        <w:rPr>
          <w:lang w:val="sw_KE" w:bidi="sw_KE"/>
        </w:rPr>
        <w:t>Muujiza</w:t>
      </w:r>
      <w:r>
        <w:rPr>
          <w:lang w:val="sw_KE" w:bidi="sw_KE"/>
        </w:rPr>
        <w:t xml:space="preserve"> ni kitu ambacho kwa kawaida hakiwezekani kutokea. Ishara ni muujiza ambao unafanywa kwa kusudi maalum, ili kufundisha watu kitu. Mwandishi wa kitabu cha Yohana daima anatumia neno "ishara" kwa miujiza ya Yesu badala ya kusema tu "muujiza."</w:t>
      </w:r>
    </w:p>
    <w:p>
      <w:pPr/>
      <w:r>
        <w:rPr>
          <w:lang w:val="sw_KE" w:bidi="sw_KE"/>
        </w:rPr>
      </w:r>
      <w:r>
        <w:rPr>
          <w:lang w:val="sw_KE" w:bidi="sw_KE"/>
        </w:rPr>
        <w:t xml:space="preserve">Sitisha hapa na mjadili kama kikundi neno gani au kifungu gani cha maneno mtakachotumia kwa </w:t>
      </w:r>
      <w:r>
        <w:rPr>
          <w:b/>
          <w:lang w:val="sw_KE" w:bidi="sw_KE"/>
        </w:rPr>
        <w:t>ishara</w:t>
      </w:r>
      <w:r>
        <w:rPr>
          <w:lang w:val="sw_KE" w:bidi="sw_KE"/>
        </w:rPr>
        <w:t xml:space="preserve">. Neno </w:t>
      </w:r>
      <w:r>
        <w:rPr>
          <w:lang w:val="sw_KE" w:bidi="sw_KE"/>
        </w:rPr>
        <w:t>ishara</w:t>
      </w:r>
      <w:r>
        <w:rPr>
          <w:lang w:val="sw_KE" w:bidi="sw_KE"/>
        </w:rPr>
        <w:t xml:space="preserve"> linapatikana katika Faharasa Kuu. Sitisha sauti hii hapa.</w:t>
      </w:r>
    </w:p>
    <w:p>
      <w:pPr/>
      <w:r>
        <w:rPr>
          <w:lang w:val="sw_KE" w:bidi="sw_KE"/>
        </w:rPr>
      </w:r>
      <w:r>
        <w:rPr>
          <w:lang w:val="sw_KE" w:bidi="sw_KE"/>
        </w:rPr>
        <w:t xml:space="preserve">Kwamba Yesu </w:t>
      </w:r>
      <w:r>
        <w:rPr>
          <w:b/>
          <w:lang w:val="sw_KE" w:bidi="sw_KE"/>
        </w:rPr>
        <w:t>alifichua utukufu wake</w:t>
      </w:r>
      <w:r>
        <w:rPr>
          <w:lang w:val="sw_KE" w:bidi="sw_KE"/>
        </w:rPr>
        <w:t xml:space="preserve"> ina maana kwamba aliwaonyesha watu jinsi alivyo mkuu, wa ajabu, na mwenye adhama.</w:t>
      </w:r>
    </w:p>
    <w:p>
      <w:pPr/>
      <w:r>
        <w:rPr>
          <w:lang w:val="sw_KE" w:bidi="sw_KE"/>
        </w:rPr>
      </w:r>
      <w:r>
        <w:rPr>
          <w:lang w:val="sw_KE" w:bidi="sw_KE"/>
        </w:rPr>
        <w:t xml:space="preserve">Sitisha hapa na mjadili kama kikundi neno gani au kifungu gani cha maneno mtakachotumia kwa </w:t>
      </w:r>
      <w:r>
        <w:rPr>
          <w:b/>
          <w:lang w:val="sw_KE" w:bidi="sw_KE"/>
        </w:rPr>
        <w:t>utukufu</w:t>
      </w:r>
      <w:r>
        <w:rPr>
          <w:lang w:val="sw_KE" w:bidi="sw_KE"/>
        </w:rPr>
        <w:t xml:space="preserve">. Tazama neno </w:t>
      </w:r>
      <w:r>
        <w:rPr>
          <w:lang w:val="sw_KE" w:bidi="sw_KE"/>
        </w:rPr>
        <w:t>utukufu</w:t>
      </w:r>
      <w:r>
        <w:rPr>
          <w:lang w:val="sw_KE" w:bidi="sw_KE"/>
        </w:rPr>
        <w:t xml:space="preserve"> kwenye Faharasa Kuu kwa maelezo zaidi. Sitisha sauti hapa.</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kurekebishana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mnalolipenda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2:13–25</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2:13–25 na muiweke mioyoni mwenu.</w:t>
      </w:r>
    </w:p>
    <w:p>
      <w:pPr/>
      <w:r>
        <w:rPr>
          <w:lang w:val="sw_KE" w:bidi="sw_KE"/>
        </w:rPr>
      </w:r>
      <w:r>
        <w:rPr>
          <w:lang w:val="sw_KE" w:bidi="sw_KE"/>
        </w:rPr>
        <w:t>Sikiliza toleo la sauti la Yohana 2:13–25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Simulizi hii inatuambia nini kuhusu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2:13–25 katika tafsiri rahisi zaidi kuelewa.</w:t>
      </w:r>
    </w:p>
    <w:p>
      <w:pPr/>
      <w:r>
        <w:rPr>
          <w:lang w:val="sw_KE" w:bidi="sw_KE"/>
        </w:rPr>
      </w:r>
      <w:r>
        <w:rPr>
          <w:lang w:val="sw_KE" w:bidi="sw_KE"/>
        </w:rPr>
        <w:t>Yesu alikuwa ametoka tu kuokoa karamu ya harusi isiharibike, na kwa sababu hiyo wanafunzi wake walimwamini. Baada ya hapo, Yesu alikuwa ametumia siku kadhaa katika Kapernaumu, ambapo inaonekana kwamba familia yake ilikuwa ikiishi wakati huu.</w:t>
      </w:r>
    </w:p>
    <w:p>
      <w:pPr/>
      <w:r>
        <w:rPr>
          <w:lang w:val="sw_KE" w:bidi="sw_KE"/>
        </w:rPr>
      </w:r>
      <w:r>
        <w:rPr>
          <w:lang w:val="sw_KE" w:bidi="sw_KE"/>
        </w:rPr>
        <w:t>Katika simulizi hii Yesu anaenda Yerusalemu. Ni wazi kwamba wanafunzi wake wanaenda pamoja naye, hata ingawa haijatajwa haswa. Kana, ambapo harusi ilikuwa imekuwa, na Kapernaumu, wako katika mkoa wa Galilaya. Yerusalemu ni mji muhimu zaidi wa Wayahudi na uko katika mkoa wa Yudea.</w:t>
      </w:r>
    </w:p>
    <w:p>
      <w:pPr/>
      <w:r>
        <w:rPr>
          <w:lang w:val="sw_KE" w:bidi="sw_KE"/>
        </w:rPr>
      </w:r>
      <w:r>
        <w:rPr>
          <w:lang w:val="sw_KE" w:bidi="sw_KE"/>
        </w:rPr>
        <w:t>Yesu anaenda Yerusalemu kwa sababu ya karamu ya Pasaka. Katika simulizi ya awali, ambapo Yohana mbatizaji alimwita Yesu "Mwana-Kondoo wa Mungu," tulielezea kwamba karamu ya Pasaka ilikuwa moja ya nyakati ambazo Wayahudi walichinja kondoo. Katika sherehe hii ya Pasaka, watu walisherehekea kwamba Mungu alikuwa amewaweka huru mababu wao kutoka utumwani Misri, muda mrefu sana uliopita. Wakati huo, Mungu alikuwa amewaadhibu watu wa Misri kwa kumtuma malaika ambaye alimwua kila mwana wa kwanza katika kila nyumba ya Misri. Lakini Mungu alikuwa amewaambia Waisraeli wamwue kondoo na kuweka damu ya kondoo huyu kwenye milango ya nyumba zao. Kila mara malaika ambaye Mungu alimtuma alipoiona damu ya mwanakondoo kwenye mlango wa nyumba, aliiruka nyumba hiyo na hakumuua mwana wa kwanza. Jina Pasaka linamaanisha "kuruka." Baada ya tukio hili Wamisri hatimaye waliwaacha Waisraeli kurudi katika nchi yao wenyewe. Na kila mwaka Waisraeli walisherehekea sikukuu ya Pasaka ili kukumbuka jinsi Mungu alivyowaweka huru. Ili kuadhimisha sikukuu hiyo, wangesafiri kwenda Yerusalemu. Na kwa hivyo mji umejaa watu sasa, huku maelfu ya watu wakikusanyika ndani na kando ya eneo la hekalu.</w:t>
      </w:r>
    </w:p>
    <w:p>
      <w:pPr/>
      <w:r>
        <w:rPr>
          <w:lang w:val="sw_KE" w:bidi="sw_KE"/>
        </w:rPr>
      </w:r>
      <w:r>
        <w:rPr>
          <w:lang w:val="sw_KE" w:bidi="sw_KE"/>
        </w:rPr>
        <w:t>Sitisha hapa na mjadili kama kikundi: Je, mnaweza kusimulia hadithi kuhusu kitu ambacho watu katika jumuiya yenu wanafanya ili kujikumbusha kitu ambacho kilitokea zamani? Kama tamasha au likizo, au sherehe fulani? Sitisha sauti hii hapa.</w:t>
      </w:r>
    </w:p>
    <w:p>
      <w:pPr/>
      <w:r>
        <w:rPr>
          <w:lang w:val="sw_KE" w:bidi="sw_KE"/>
        </w:rPr>
      </w:r>
      <w:r>
        <w:rPr>
          <w:lang w:val="sw_KE" w:bidi="sw_KE"/>
        </w:rPr>
        <w:t>Yesu anaenda kwenye hekalu Yerusalemu. Hekalu lilikuwa mahali ambapo Wayahudi walimwabudu Mungu na kutoa dhabihu. Baadhi ya dini zina mahekalu mengi kwa Mungu wao au miungu, lakini Mungu alikuwa amewaruhusu Wayahudi kuwa na hekalu moja tu. Mara moja katika historia ya Wayahudi hekalu lilikuwa limeharibiwa na maadui, na jipya lilipaswa kujengwa mahali pake. Hekalu hilo jipya lilikuwa dogo kiasi. Takriban miaka 20 kabla ya kuzaliwa kwa Yesu, mtawala anayeitwa mfalme Herode alikuwa ameanza kujenga tena hekalu hilo dogo kuwa kitu kikubwa sana na cha kuvutia. Alifanya hivyo kwa sababu alitaka kuwafanya Wayahudi wawe na furaha ili waweze kuunga mkono utawala wake. Wakati wa Yesu, kazi ya hekalu hili bado ilikuwa inaendelea.</w:t>
      </w:r>
    </w:p>
    <w:p>
      <w:pPr/>
      <w:r>
        <w:rPr>
          <w:lang w:val="sw_KE" w:bidi="sw_KE"/>
        </w:rPr>
      </w:r>
      <w:r>
        <w:rPr>
          <w:lang w:val="sw_KE" w:bidi="sw_KE"/>
        </w:rPr>
        <w:t>Simameni hapa na mwangalie picha za hekalu la Yerusalemu kama kikundi. Sitisha sauti hapa.</w:t>
      </w:r>
    </w:p>
    <w:p>
      <w:pPr/>
      <w:r>
        <w:rPr>
          <w:lang w:val="sw_KE" w:bidi="sw_KE"/>
        </w:rPr>
      </w:r>
      <w:r>
        <w:rPr>
          <w:lang w:val="sw_KE" w:bidi="sw_KE"/>
        </w:rPr>
        <w:t xml:space="preserve">Hekalu lilijumuisha jengo kubwa kuu pamoja na majengo mengine kadhaa na ua. Ikiwa ungekuwa </w:t>
      </w:r>
      <w:r>
        <w:rPr>
          <w:b/>
          <w:lang w:val="sw_KE" w:bidi="sw_KE"/>
        </w:rPr>
        <w:t>mgeni</w:t>
      </w:r>
      <w:r>
        <w:rPr>
          <w:lang w:val="sw_KE" w:bidi="sw_KE"/>
        </w:rPr>
        <w:t xml:space="preserve"> unayetembelea hekalu, ungeweza tu kufika hadi kwenye ua wa nje. </w:t>
      </w:r>
      <w:r>
        <w:rPr>
          <w:b/>
          <w:lang w:val="sw_KE" w:bidi="sw_KE"/>
        </w:rPr>
        <w:t>22Wanawake</w:t>
      </w:r>
      <w:r>
        <w:rPr>
          <w:lang w:val="sw_KE" w:bidi="sw_KE"/>
        </w:rPr>
        <w:t xml:space="preserve">2/22 wa Kiyahudi wangeweza kuingia katika ua unaofuata pia. Wanaume wa </w:t>
      </w:r>
      <w:r>
        <w:rPr>
          <w:b/>
          <w:lang w:val="sw_KE" w:bidi="sw_KE"/>
        </w:rPr>
        <w:t>Kiyahudi</w:t>
      </w:r>
      <w:r>
        <w:rPr>
          <w:lang w:val="sw_KE" w:bidi="sw_KE"/>
        </w:rPr>
        <w:t xml:space="preserve"> wangeweza kwenda zaidi katika ua mmoja. Ni </w:t>
      </w:r>
      <w:r>
        <w:rPr>
          <w:b/>
          <w:lang w:val="sw_KE" w:bidi="sw_KE"/>
        </w:rPr>
        <w:t>makuhani</w:t>
      </w:r>
      <w:r>
        <w:rPr>
          <w:lang w:val="sw_KE" w:bidi="sw_KE"/>
        </w:rPr>
        <w:t xml:space="preserve"> pekee walioweza kuingia katika jengo kuu la hekalu lenyewe. Hekalu lilikuwa mahali patakatifu, lililowekwa wakfu kwa Mungu. Ilikuwa mahali ambapo iliwezekana kwa watu kukutana na Mungu.</w:t>
      </w:r>
    </w:p>
    <w:p>
      <w:pPr/>
      <w:r>
        <w:rPr>
          <w:lang w:val="sw_KE" w:bidi="sw_KE"/>
        </w:rPr>
      </w:r>
      <w:r>
        <w:rPr>
          <w:lang w:val="sw_KE" w:bidi="sw_KE"/>
        </w:rPr>
        <w:t>Yesu anapofika hekaluni, anaona watu wengi wakiuza wanyama na kubadilisha pesa. Hii ingefanyika katika uwanja wa nje. Watu hawa walikuwapo kwa sababu watu waliotoka mbali hawangeweza kuleta mnyama wa dhabihu pamoja nao katika safari yao. Walihitaji kununua moja mara tu walipokuwa Yerusalemu. Wanyama walikuwa ng'ombe au fahali, kondoo, na njiwa, ambao ni aina ya ndege.</w:t>
      </w:r>
    </w:p>
    <w:p>
      <w:pPr/>
      <w:r>
        <w:rPr>
          <w:lang w:val="sw_KE" w:bidi="sw_KE"/>
        </w:rPr>
      </w:r>
      <w:r>
        <w:rPr>
          <w:lang w:val="sw_KE" w:bidi="sw_KE"/>
        </w:rPr>
        <w:t>Ikiwa inahitajika, sitisha hapa na uangalie picha ya wanyama hawa. Sitisha sauti hii hapa.</w:t>
      </w:r>
    </w:p>
    <w:p>
      <w:pPr/>
      <w:r>
        <w:rPr>
          <w:lang w:val="sw_KE" w:bidi="sw_KE"/>
        </w:rPr>
      </w:r>
      <w:r>
        <w:rPr>
          <w:lang w:val="sw_KE" w:bidi="sw_KE"/>
        </w:rPr>
        <w:t>Wayahudi walikuwa wametoa utawala kwamba watu wote walihitaji kulipa kiasi fulani cha pesa kwa kodi kwenye hekalu. Kulikuwa na aina tofauti za sarafu zikizunguka wakati huo, lakini kwa kodi ya hekalu sarafu moja tu maalum iliruhusiwa. Na kwa hivyo, watu walihitaji kubadilisha pesa. Unaweza kufikiria kwa urahisi kwamba watu wengi walifanya biashara nzuri hapa, nje ya hekalu!</w:t>
      </w:r>
    </w:p>
    <w:p>
      <w:pPr/>
      <w:r>
        <w:rPr>
          <w:lang w:val="sw_KE" w:bidi="sw_KE"/>
        </w:rPr>
      </w:r>
      <w:r>
        <w:rPr>
          <w:lang w:val="sw_KE" w:bidi="sw_KE"/>
        </w:rPr>
        <w:t>Sitisha hapa na mjadili kama kikundi: Je, mnaweza kusimulia hadithi kuhusu mahali pa kidini katika jumuiya yenu? Ni shughuli gani zinatokea hapo, na hizi zinamaanisha nini? Sitisha sauti hapa.</w:t>
      </w:r>
    </w:p>
    <w:p>
      <w:pPr/>
      <w:r>
        <w:rPr>
          <w:lang w:val="sw_KE" w:bidi="sw_KE"/>
        </w:rPr>
      </w:r>
      <w:r>
        <w:rPr>
          <w:lang w:val="sw_KE" w:bidi="sw_KE"/>
        </w:rPr>
        <w:t>Wakati Yesu anapoona biashara na shughuli hizi zote zikifanyika hekaluni, anakasirika! Hekalu la Mungu ni mahali patakatifu, si mahali ambapo watu wanapaswa kutumia ili kupata pesa! Anatengeneza mjeledi kutoka kwa kamba na kuwafukuza wanyama. Anapindua meza zenye pesa, na hii yote lazima isababishe fujo kabisa! Anawaambia watu waondoe vitu vyao vyote. Anasema: "Usifanye nyumba ya baba yangu kuwa soko!" Yesu analiita hekalu "nyumba ya baba yangu." Anazungumza kuhusu Mungu kama baba yake.</w:t>
      </w:r>
    </w:p>
    <w:p>
      <w:pPr/>
      <w:r>
        <w:rPr>
          <w:lang w:val="sw_KE" w:bidi="sw_KE"/>
        </w:rPr>
      </w:r>
      <w:r>
        <w:rPr>
          <w:lang w:val="sw_KE" w:bidi="sw_KE"/>
        </w:rPr>
        <w:t>Yohana mwandishi anatupa maelezo ya ziada hapa. Anatuambia kwamba baadaye wanafunzi wake wangehusisha tukio hili na kitu kilichoandikwa katika Maandiko. Maandiko ya watu wa Kiyahudi ni sehemu ya Biblia ambayo Wakristo wanaiita Agano la Kale. Fungu ambalo wanakumbuka ni sehemu ya wimbo. Wimbo huu ni Zaburi 69 katika Biblia yetu. Mwandishi wa wimbo huu alikuwa amesema: "Ujitoaji, au upendo, au shauku niliyo nayo kwa nyumba yako ni yenye nguvu sana kiasi kwamba ni kama moto unaowaka ndani yangu." Au, inaweza pia kumaanisha "ni kama moto unaoniunguza."</w:t>
      </w:r>
    </w:p>
    <w:p>
      <w:pPr/>
      <w:r>
        <w:rPr>
          <w:lang w:val="sw_KE" w:bidi="sw_KE"/>
        </w:rPr>
      </w:r>
      <w:r>
        <w:rPr>
          <w:lang w:val="sw_KE" w:bidi="sw_KE"/>
        </w:rPr>
        <w:t>Wanafunzi baadaye walitambua kwamba mstari huu ulimhusu Yesu. Yesu aliipenda nyumba ya Mungu sana kiasi kwamba hakuweza kuvumilia kuona watu hawakuiheshimu ipasavyo.</w:t>
      </w:r>
    </w:p>
    <w:p>
      <w:pPr/>
      <w:r>
        <w:rPr>
          <w:lang w:val="sw_KE" w:bidi="sw_KE"/>
        </w:rPr>
      </w:r>
      <w:r>
        <w:rPr>
          <w:lang w:val="sw_KE" w:bidi="sw_KE"/>
        </w:rPr>
        <w:t>Baada ya hili, viongozi wa kidini wa Kiyahudi wanamhoji Yesu. Watu hawa ni wa makundi yaleyale ya watu ambao awali walikuwa wamekuja kumhoji Yohana Mbatizaji. Yohana mwandishi anawaita tu "Wayahudi," lakini hapa anamaanisha viongozi wa kidini wa Kiyahudi. Watu hawa wamekasirika kabisa na kile Yesu alichofanya hapa! Wanamwuliza Yesu ni ishara gani ambayo anaweza kufanya kwa ajili yao ili kuonyesha kwamba ana mamlaka ya kufanya kitu kama hiki. Pengine wanafikiri kwamba Yesu anapaswa kumwita Mungu ili apige radi, au atume moto, au afanye kitu kingine cha kustaajabisha. Kisha wangejua kwamba Yesu kwa kweli alitumwa na Mungu.</w:t>
      </w:r>
    </w:p>
    <w:p>
      <w:pPr/>
      <w:r>
        <w:rPr>
          <w:lang w:val="sw_KE" w:bidi="sw_KE"/>
        </w:rPr>
      </w:r>
      <w:r>
        <w:rPr>
          <w:lang w:val="sw_KE" w:bidi="sw_KE"/>
        </w:rPr>
        <w:t>Yesu anawapa viongozi wa kidini jibu la fumbo. Anasema, "Liharibu hekalu hili na kwa siku tatu nitaliinua tena!"</w:t>
      </w:r>
    </w:p>
    <w:p>
      <w:pPr/>
      <w:r>
        <w:rPr>
          <w:lang w:val="sw_KE" w:bidi="sw_KE"/>
        </w:rPr>
      </w:r>
      <w:r>
        <w:rPr>
          <w:lang w:val="sw_KE" w:bidi="sw_KE"/>
        </w:rPr>
        <w:t>Viongozi wa Kiyahudi wanafikiri kwamba Yesu anazungumza kuhusu jengo la hekalu lililo mbele yao, na kwa hivyo wanafikiri kwamba Yesu anazungumza upuuzi. Lakini Yesu anazungumza kuhusu mwili wake mwenyewe. Analinganisha mwili wake mwenyewe na hekalu la Mungu. Yesu anatumia lugha ya picha. Kama vile hekalu la Yerusalemu lilikuwa mahali ambapo iliwezekana kwa watu kukutana na Mungu, vivyo hivyo Yesu atafanya iwezekane kwa watu kukutana na Mungu kupitia kifo chake na ufufuo wake. Yesu anaweza pia kumaanisha kusema kwamba kama vile Mungu alivyokuwa hekaluni, hivyo hivyo Mungu alikuwa katika mwili wa Yesu.</w:t>
      </w:r>
    </w:p>
    <w:p>
      <w:pPr/>
      <w:r>
        <w:rPr>
          <w:lang w:val="sw_KE" w:bidi="sw_KE"/>
        </w:rPr>
      </w:r>
      <w:r>
        <w:rPr>
          <w:lang w:val="sw_KE" w:bidi="sw_KE"/>
        </w:rPr>
        <w:t>Yohana mwandishi anatupa tena maelezo kuhusu jinsi wanafunzi wa Yesu walivyoelewa hili baadaye. Yesu baadaye alikufa na kuwa hai tena baada ya siku tatu. Baada ya ufufuo wa Yesu, wanafunzi walikumbuka mazungumzo haya na sasa walielewa kwamba Yesu alikuwa akizungumza kuhusu kifo chake mwenyewe na ufufuo wake. Na kwa sababu ya hili waliamini hata zaidi kwamba kile alichokuwa amesema Yesu hapa kilikuwa kweli. Pia waliamini kwamba maandishi kutoka kwa Zaburi kuhusu "wivu nilio nao kwa ajili ya nyumba yako ni mwingi kiasi kwamba unaniunguza ndani yangu" yalikuwa yakizungumza kuhusu Yesu.</w:t>
      </w:r>
    </w:p>
    <w:p>
      <w:pPr/>
      <w:r>
        <w:rPr>
          <w:lang w:val="sw_KE" w:bidi="sw_KE"/>
        </w:rPr>
      </w:r>
      <w:r>
        <w:rPr>
          <w:lang w:val="sw_KE" w:bidi="sw_KE"/>
        </w:rPr>
        <w:t>Sitisha hapa na mjadili kama kikundi: Je, mnaweza kusimulia hadithi kuhusu mtu aliyejitolea sana kwa ajili ya jambo fulani? Sitisha sauti hii hapa.</w:t>
      </w:r>
    </w:p>
    <w:p>
      <w:pPr/>
      <w:r>
        <w:rPr>
          <w:lang w:val="sw_KE" w:bidi="sw_KE"/>
        </w:rPr>
      </w:r>
      <w:r>
        <w:rPr>
          <w:lang w:val="sw_KE" w:bidi="sw_KE"/>
        </w:rPr>
        <w:t>Wakati Yesu alipokuwa Yerusalemu, watu wengi waliamini katika jina lake. Hii ina maana kwamba waliamini kwamba Yesu kwa kweli alitumwa na Mungu. Waliamini hili kwa sababu ya ishara alizokuwa akifanya. Yohana mwandishi hatuambii kuhusu miujiza yoyote ambayo Yesu anafanya wakati huu. Hatujui kama pengine Yesu alifanya miujiza na Yohana hatuambii. Lakini inaweza pia kuwa kwamba wakati Yohana anazungumza kuhusu "ishara" ambazo Yesu alikuwa akifanya, anazungumza kuhusu kile Yesu alikuwa amefanya hekaluni. Ikiwa hii ingekuwa kweli, basi kuna tofauti ya kuvutia kati ya viongozi wa kidini wa Kiyahudi na watu wengine. Viongozi wa Kiyahudi wanamwomba Yesu ishara, lakini tayari ametoa moja. Na watu wengi wametambua hili kama ishara, lakini viongozi wa kidini hawakuitambua!</w:t>
      </w:r>
    </w:p>
    <w:p>
      <w:pPr/>
      <w:r>
        <w:rPr>
          <w:lang w:val="sw_KE" w:bidi="sw_KE"/>
        </w:rPr>
      </w:r>
      <w:r>
        <w:rPr>
          <w:lang w:val="sw_KE" w:bidi="sw_KE"/>
        </w:rPr>
        <w:t xml:space="preserve">Hata ingawa watu wengi wanaanza kumwamini Yesu, Yesu bado </w:t>
      </w:r>
      <w:r>
        <w:rPr>
          <w:b/>
          <w:lang w:val="sw_KE" w:bidi="sw_KE"/>
        </w:rPr>
        <w:t>hawaamini</w:t>
      </w:r>
      <w:r>
        <w:rPr>
          <w:lang w:val="sw_KE" w:bidi="sw_KE"/>
        </w:rPr>
        <w:t>. Anajua kwamba bado hawaelewi kikweli yeye ni nani na kile alichokuja kufanya. Anajua kwamba bado wanaweza kuacha kumwamini. Anajua kwamba, kwa sababu anajua kile kilicho mioyoni mwa watu—anajua kile watu hufikiri na kuhisi. Yohana mwandishi anatuambia kwamba Yesu hahitaji mtu yeyote kumwambia watu walivyo, Yesu anajua hilo vizuri sana!</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2:13–25 katika tafsiri rahisi zaidi kuelewa.</w:t>
      </w:r>
    </w:p>
    <w:p>
      <w:pPr/>
      <w:r>
        <w:rPr>
          <w:lang w:val="sw_KE" w:bidi="sw_KE"/>
        </w:rPr>
      </w:r>
      <w:r>
        <w:rPr>
          <w:lang w:val="sw_KE" w:bidi="sw_KE"/>
        </w:rPr>
        <w:t>Katika hatua hii, kikundi kitafafanua matukio, wahusika na mpangilio wa kifungu hiki. Kisha kikundi kitawazia kifungu hiki.</w:t>
      </w:r>
    </w:p>
    <w:p>
      <w:pPr/>
      <w:r>
        <w:rPr>
          <w:lang w:val="sw_KE" w:bidi="sw_KE"/>
        </w:rPr>
      </w:r>
      <w:r>
        <w:rPr>
          <w:lang w:val="sw_KE" w:bidi="sw_KE"/>
        </w:rPr>
        <w:t>Simulizi hii ina matukio 4.</w:t>
      </w:r>
    </w:p>
    <w:p>
      <w:pPr/>
      <w:r>
        <w:rPr>
          <w:lang w:val="sw_KE" w:bidi="sw_KE"/>
        </w:rPr>
      </w:r>
      <w:r>
        <w:rPr>
          <w:b/>
          <w:lang w:val="sw_KE" w:bidi="sw_KE"/>
        </w:rPr>
        <w:t>Katika tukio la kwanza:</w:t>
      </w:r>
      <w:r>
        <w:rPr>
          <w:lang w:val="sw_KE" w:bidi="sw_KE"/>
        </w:rPr>
        <w:t xml:space="preserve"> Yesu anaenda Yerusalemu.</w:t>
      </w:r>
    </w:p>
    <w:p>
      <w:pPr/>
      <w:r>
        <w:rPr>
          <w:lang w:val="sw_KE" w:bidi="sw_KE"/>
        </w:rPr>
      </w:r>
      <w:r>
        <w:rPr>
          <w:b/>
          <w:lang w:val="sw_KE" w:bidi="sw_KE"/>
        </w:rPr>
        <w:t>Katika tukio la pili:</w:t>
      </w:r>
      <w:r>
        <w:rPr>
          <w:lang w:val="sw_KE" w:bidi="sw_KE"/>
        </w:rPr>
        <w:t xml:space="preserve"> Yesu yuko katika nyua za hekalu na kuwafukuza watu wanaofanya biashara hapo. Pia tunasikia jinsi wanafunzi baadaye watakavyounganisha tukio hili na maandishi kutoka kwa Zaburi.</w:t>
      </w:r>
    </w:p>
    <w:p>
      <w:pPr/>
      <w:r>
        <w:rPr>
          <w:lang w:val="sw_KE" w:bidi="sw_KE"/>
        </w:rPr>
      </w:r>
      <w:r>
        <w:rPr>
          <w:b/>
          <w:lang w:val="sw_KE" w:bidi="sw_KE"/>
        </w:rPr>
        <w:t>Katika tukio la tatu:</w:t>
      </w:r>
      <w:r>
        <w:rPr>
          <w:lang w:val="sw_KE" w:bidi="sw_KE"/>
        </w:rPr>
        <w:t xml:space="preserve"> Viongozi wa Kiyahudi na Yesu wana mazungumzo. Pia tunasikia jinsi wanafunzi wake baadaye wangeelewa hili, na jinsi hili liliwasaidia kuamini hata zaidi.</w:t>
      </w:r>
    </w:p>
    <w:p>
      <w:pPr/>
      <w:r>
        <w:rPr>
          <w:lang w:val="sw_KE" w:bidi="sw_KE"/>
        </w:rPr>
      </w:r>
      <w:r>
        <w:rPr>
          <w:b/>
          <w:lang w:val="sw_KE" w:bidi="sw_KE"/>
        </w:rPr>
        <w:t>Katika tukio la nne:</w:t>
      </w:r>
      <w:r>
        <w:rPr>
          <w:lang w:val="sw_KE" w:bidi="sw_KE"/>
        </w:rPr>
        <w:t xml:space="preserve"> Tunasikia kwamba watu wengi wanaanza kumwamini Yesu, lakini kwamba Yesu hawawaamini.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wake</w:t>
      </w:r>
    </w:p>
    <w:p>
      <w:pPr>
        <w:pStyle w:val="ListBullet"/>
        <w:spacing w:line="240" w:lineRule="auto"/>
        <w:ind w:left="720"/>
      </w:pPr>
      <w:r>
        <w:rPr>
          <w:lang w:val="sw_KE" w:bidi="sw_KE"/>
        </w:rPr>
      </w:r>
      <w:r>
        <w:rPr>
          <w:lang w:val="sw_KE" w:bidi="sw_KE"/>
        </w:rPr>
        <w:t>Watu wanaofanya biashara katika ua la hekalu</w:t>
      </w:r>
    </w:p>
    <w:p>
      <w:pPr>
        <w:pStyle w:val="ListBullet"/>
        <w:spacing w:line="240" w:lineRule="auto"/>
        <w:ind w:left="720"/>
      </w:pPr>
      <w:r>
        <w:rPr>
          <w:lang w:val="sw_KE" w:bidi="sw_KE"/>
        </w:rPr>
      </w:r>
      <w:r>
        <w:rPr>
          <w:lang w:val="sw_KE" w:bidi="sw_KE"/>
        </w:rPr>
        <w:t>Viongozi wa kidini wa Kiyahudi</w:t>
      </w:r>
    </w:p>
    <w:p>
      <w:pPr>
        <w:pStyle w:val="ListBullet"/>
        <w:spacing w:line="240" w:lineRule="auto"/>
        <w:ind w:left="720"/>
      </w:pPr>
      <w:r>
        <w:rPr>
          <w:lang w:val="sw_KE" w:bidi="sw_KE"/>
        </w:rPr>
      </w:r>
      <w:r>
        <w:rPr>
          <w:lang w:val="sw_KE" w:bidi="sw_KE"/>
        </w:rPr>
        <w:t>Watu katika Yerusalemu ambao wanamwamini Yesu</w:t>
      </w:r>
    </w:p>
    <w:p>
      <w:pPr/>
      <w:r>
        <w:rPr>
          <w:lang w:val="sw_KE" w:bidi="sw_KE"/>
        </w:rPr>
      </w:r>
      <w:r>
        <w:rPr>
          <w:lang w:val="sw_KE" w:bidi="sw_KE"/>
        </w:rPr>
        <w:t>Katika mwanzo wa simulizi hii, Yesu anaenda Yerusalemu. Wanafunzi wake ni lazima wawe pamoja naye, hata ingawa hawatajwi. Inawezekana kwamba mama yake na ndugu zake pia walikwenda pamoja naye, ingawa hatujui.</w:t>
      </w:r>
    </w:p>
    <w:p>
      <w:pPr/>
      <w:r>
        <w:rPr>
          <w:lang w:val="sw_KE" w:bidi="sw_KE"/>
        </w:rPr>
      </w:r>
      <w:r>
        <w:rPr>
          <w:lang w:val="sw_KE" w:bidi="sw_KE"/>
        </w:rPr>
        <w:t>Yerusalemu imejengwa kwenye kilima, kwa hivyo watu daima walisema kwamba walikuwa "wakipanda" kwenda Yerusalemu. Inaweza kuchukua takriban wiki moja kutembea kutoka Kapernaumu hadi Yerusalemu.</w:t>
      </w:r>
    </w:p>
    <w:p>
      <w:pPr/>
      <w:r>
        <w:rPr>
          <w:lang w:val="sw_KE" w:bidi="sw_KE"/>
        </w:rPr>
      </w:r>
      <w:r>
        <w:rPr>
          <w:lang w:val="sw_KE" w:bidi="sw_KE"/>
        </w:rPr>
        <w:t>Simama hapa na uangalie ramani ya Israeli, na utafute Kapernaumu na Yerusalemu. Jadili: ikiwa ungetembea kwa wiki moja, ungeweza kufika mbali kiasi gani? Ni mahitaji gani ungebeba kwa ajili ya safari? Ungelala wapi usiku? Sitisha sauti hii hapa.</w:t>
      </w:r>
    </w:p>
    <w:p>
      <w:pPr/>
      <w:r>
        <w:rPr>
          <w:lang w:val="sw_KE" w:bidi="sw_KE"/>
        </w:rPr>
      </w:r>
      <w:r>
        <w:rPr>
          <w:lang w:val="sw_KE" w:bidi="sw_KE"/>
        </w:rPr>
        <w:t>Wakati Yesu anakuja hekaluni Yerusalemu, anaona shughuli hii yote ya kibiashara ikiendelea katika ua la nje la hekalu. Kuna wanyama waliofungwa kwenye nguzo (ng'ombe na kondoo) na kuna ndege (njiwa) katika vizimba. Kuna meza ambapo watu wanaweza kufanya biashara ya pesa. Kuna watu wengi wanaosukumana. Ni sauti gani ungesikia? Kungekuwa na harufu gani? Unaona nini kwenye meza? Unaona nini ardhini—pengine nyasi kavu na kinyesi cha wanyama?</w:t>
      </w:r>
    </w:p>
    <w:p>
      <w:pPr/>
      <w:r>
        <w:rPr>
          <w:lang w:val="sw_KE" w:bidi="sw_KE"/>
        </w:rPr>
      </w:r>
      <w:r>
        <w:rPr>
          <w:lang w:val="sw_KE" w:bidi="sw_KE"/>
        </w:rPr>
        <w:t>Yesu anachukua kamba mahali fulani na kuitumia kama mjeledi, au pengine anasuka kamba kadhaa pamoja ili kutengeneza kamba nene zaidi. Anatumia kamba hii kuwachapa wanyama ili wakimbie. Hii ina maana kwamba angepaswa kuwafungua kwanza, au pengine hawakuwa wamefungwa. Je, unaweza kuwazia kelele ambazo wanyama wangepiga, na kupiga kelele kwa wamiliki wao? Pengine baadhi ya watu wangejaribu kumkamata Yesu, ili kumzuia, na watu wengine wangekuwa wakiwafuata wanyama, wakijaribu kuwakamata tena. Unafikiri wanafunzi wake walikuwa wamesimama wapi walipokuwa wakitazama haya? Ni muonekano gani ambao huenda ulikuwa kwenye nyuso zao?</w:t>
      </w:r>
    </w:p>
    <w:p>
      <w:pPr/>
      <w:r>
        <w:rPr>
          <w:lang w:val="sw_KE" w:bidi="sw_KE"/>
        </w:rPr>
      </w:r>
      <w:r>
        <w:rPr>
          <w:lang w:val="sw_KE" w:bidi="sw_KE"/>
        </w:rPr>
        <w:t>Yesu anapindua meza za watu wanaobadilisha pesa. Sarafu zinaruka kila mahali. Pengine wafanyabiashara wote wamepiga magoti, wakijaribu kuchukua pesa tena!</w:t>
      </w:r>
    </w:p>
    <w:p>
      <w:pPr/>
      <w:r>
        <w:rPr>
          <w:lang w:val="sw_KE" w:bidi="sw_KE"/>
        </w:rPr>
      </w:r>
      <w:r>
        <w:rPr>
          <w:lang w:val="sw_KE" w:bidi="sw_KE"/>
        </w:rPr>
        <w:t>Yesu anawaambia watu wanaouza njiwa waondoe wanyama wao. Anawaambia watu "wasifanye nyumba ya Baba yangu kuwa soko." Unafikiri anatumia ukali gani wa sauti? Ni mwonekano gani unaweza kuwa kwenye uso wake? Je, unafikiri anaweza kuwa ametokwa na jasho na kuvurugika kidogo kutokana na shughuli hii?</w:t>
      </w:r>
    </w:p>
    <w:p>
      <w:pPr/>
      <w:r>
        <w:rPr>
          <w:lang w:val="sw_KE" w:bidi="sw_KE"/>
        </w:rPr>
      </w:r>
      <w:r>
        <w:rPr>
          <w:lang w:val="sw_KE" w:bidi="sw_KE"/>
        </w:rPr>
        <w:t>Wanafunzi wanakumbuka kwamba kuna maandishi katika Zaburi ambayo yanalingana na kile Yesu anachofanya. Pengine hawakumbuki hili sasa hivi, lakini watakumbuka hili baadaye. Pengine unaweza kuwafanya "wanafunzi" wahamie mahali pengine katika chumba ambapo unaweza kuigiza kitu ambacho kinaweza kuwa kimetokea baada ya ufufuo wa Yesu. Wakati huo, wanafunzi walikuwa wakizungumza kuhusu kile Yesu alichofanya katika hekalu. Na kisha wanakumbuka kwamba kuna Zaburi ambayo inasema "wivu wa nyumba yako unanikula ndani yangu." Na wanatambua kwamba hii ndiyo sababu Yesu aliwafukuza watu kutoka hekaluni. Yesu alipenda nyumba ya Mungu kiasi kwamba akawa na hasira sana alipoona watu wakitumia vibaya nyumba ya Mungu.</w:t>
      </w:r>
    </w:p>
    <w:p>
      <w:pPr/>
      <w:r>
        <w:rPr>
          <w:lang w:val="sw_KE" w:bidi="sw_KE"/>
        </w:rPr>
      </w:r>
      <w:r>
        <w:rPr>
          <w:lang w:val="sw_KE" w:bidi="sw_KE"/>
        </w:rPr>
        <w:t>Hatujui mahali viongozi wa Kiyahudi na Yesu walipo wanapofanya mazungumzo yao baada ya tukio hili. Pengine inatokea mara baada ya hapo, katika mahali pale pale. Pengine karibu nao watu bado wanajaribu kurejesha utaratibu tena katika ua. Hatujui kama watu walimtii Yesu na kuondoka katika ua huu, au kama walirudi mara moja. Au pengine sasa Yesu amehamia kwenye ua linalofuata la hekalu. Pengine anaketi ili kupumzika, au pengine anatembea-tembea. Unaweza kutumia mawazo yako!</w:t>
      </w:r>
    </w:p>
    <w:p>
      <w:pPr/>
      <w:r>
        <w:rPr>
          <w:lang w:val="sw_KE" w:bidi="sw_KE"/>
        </w:rPr>
      </w:r>
      <w:r>
        <w:rPr>
          <w:lang w:val="sw_KE" w:bidi="sw_KE"/>
        </w:rPr>
        <w:t>Viongozi wa Kiyahudi wanamtaka Yesu awape ishara ili kuthibitisha kwamba ana mamlaka ya kufanya kile alichofanya. Hatujui kama viongozi hawa wa Kiyahudi walijionea wenyewe kile Yesu alichofanya, au kama waliambiwa kuhusu hilo na kisha wakaja kuliangalia. Pengine baadhi yao wameona, na wengine hawajaona.</w:t>
      </w:r>
    </w:p>
    <w:p>
      <w:pPr/>
      <w:r>
        <w:rPr>
          <w:lang w:val="sw_KE" w:bidi="sw_KE"/>
        </w:rPr>
      </w:r>
      <w:r>
        <w:rPr>
          <w:lang w:val="sw_KE" w:bidi="sw_KE"/>
        </w:rPr>
        <w:t>Yesu anawaambia "haribuni hekalu hili, na kwa siku tatu nitaliinua tena." Pengine Yesu anaweza kuwa akijinyooshea kidole wakati anazungumza.</w:t>
      </w:r>
    </w:p>
    <w:p>
      <w:pPr/>
      <w:r>
        <w:rPr>
          <w:lang w:val="sw_KE" w:bidi="sw_KE"/>
        </w:rPr>
      </w:r>
      <w:r>
        <w:rPr>
          <w:lang w:val="sw_KE" w:bidi="sw_KE"/>
        </w:rPr>
        <w:t>Viongozi wa Kiyahudi hawaelewi hili. Wanamwambia kwamba imechukua miaka 46 kujenga hekalu hili—ingewezekanaje kwa Yesu kufanya kazi hii kwa siku tatu!</w:t>
      </w:r>
    </w:p>
    <w:p>
      <w:pPr/>
      <w:r>
        <w:rPr>
          <w:lang w:val="sw_KE" w:bidi="sw_KE"/>
        </w:rPr>
      </w:r>
      <w:r>
        <w:rPr>
          <w:lang w:val="sw_KE" w:bidi="sw_KE"/>
        </w:rPr>
        <w:t>Mazungumzo yanasimama hapa. Hatujui jinsi hii ilivyomalizika. Je, Yesu aliondoka? Je, viongozi wa kidini waliondoka? Unapata picha gani kuhusu jinsi hili lingeweza kuwa limeishia?</w:t>
      </w:r>
    </w:p>
    <w:p>
      <w:pPr/>
      <w:r>
        <w:rPr>
          <w:lang w:val="sw_KE" w:bidi="sw_KE"/>
        </w:rPr>
      </w:r>
      <w:r>
        <w:rPr>
          <w:lang w:val="sw_KE" w:bidi="sw_KE"/>
        </w:rPr>
        <w:t>Baada ya hili unaweza kuruka hadi kwenye siku zijazo tena na kuwafanya wanafunzi wazungumze kuhusu hili kutoka sehemu nyingine ya chumba. Kwa sababu katika siku zijazo, baada ya ufufuo wa Yesu, watakumbuka kile Yesu alichowaambia viongozi wa Kiyahudi. Kisha watatambua kwamba Yesu alikuwa akizungumza kuhusu kifo chake mwenyewe na ufufuo wake. Na wanaamini hata zaidi kwamba kila kitu alichokuwa amesema kilikuwa kweli. Pia wanaamini kwamba kile kilichosemwa katika Maandiko kumhusu kilikuwa kweli. Hii ina maana kwamba wanaamini kwamba maandishi haya maalum kutoka kwa Zaburi kwa kweli yalikuwa yakizungumza kuhusu Yesu.</w:t>
      </w:r>
    </w:p>
    <w:p>
      <w:pPr/>
      <w:r>
        <w:rPr>
          <w:lang w:val="sw_KE" w:bidi="sw_KE"/>
        </w:rPr>
      </w:r>
      <w:r>
        <w:rPr>
          <w:lang w:val="sw_KE" w:bidi="sw_KE"/>
        </w:rPr>
        <w:t>Baada ya hili, simulizi inarudi kwenye wakati wa sasa. Sikukuu ya Pasaka inaendelea. Karamu hii ilidumu angalau wiki. Yesu yuko Yerusalemu, na watu wengi wamekuja kutoka kote nchini ili kusherehekea. Mji ungekuwa umejaa watu. Watu wangetumia muda wao mwingi hekaluni. Watu watakuwa wamesikia kile Yesu alichokuwa amefanya hekaluni. Watu pengine wanaanza kukusanyika kumzunguka. Hatujui kile Yesu anachofanya wakati huu. Pengine Yesu anawafundisha watu zaidi kuhusu Mungu. Watu wengi wanaanza kuamini kwamba Yesu kwa kweli ametumwa na Mungu. Lakini Yesu anajua kwamba bado hawamwamini kabisa.</w:t>
      </w:r>
    </w:p>
    <w:p>
      <w:pPr/>
      <w:r>
        <w:rPr>
          <w:lang w:val="sw_KE" w:bidi="sw_KE"/>
        </w:rPr>
      </w:r>
      <w:r>
        <w:rPr>
          <w:lang w:val="sw_KE" w:bidi="sw_KE"/>
        </w:rPr>
        <w:t>Sasa kikundi kinapaswa kuunda ubao wa hadithi, kuchora au kutumia vitu ili kuonyesha na kufafanua simulizi pamoja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2:13–25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Simulizi hii ina matukio 4.</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wake</w:t>
      </w:r>
    </w:p>
    <w:p>
      <w:pPr>
        <w:pStyle w:val="ListBullet"/>
        <w:spacing w:line="240" w:lineRule="auto"/>
        <w:ind w:left="720"/>
      </w:pPr>
      <w:r>
        <w:rPr>
          <w:lang w:val="sw_KE" w:bidi="sw_KE"/>
        </w:rPr>
      </w:r>
      <w:r>
        <w:rPr>
          <w:lang w:val="sw_KE" w:bidi="sw_KE"/>
        </w:rPr>
        <w:t>Watu wanaofanya biashara katika ua la hekalu</w:t>
      </w:r>
    </w:p>
    <w:p>
      <w:pPr>
        <w:pStyle w:val="ListBullet"/>
        <w:spacing w:line="240" w:lineRule="auto"/>
        <w:ind w:left="720"/>
      </w:pPr>
      <w:r>
        <w:rPr>
          <w:lang w:val="sw_KE" w:bidi="sw_KE"/>
        </w:rPr>
      </w:r>
      <w:r>
        <w:rPr>
          <w:lang w:val="sw_KE" w:bidi="sw_KE"/>
        </w:rPr>
        <w:t>Viongozi wa kidini wa Kiyahudi</w:t>
      </w:r>
    </w:p>
    <w:p>
      <w:pPr>
        <w:pStyle w:val="ListBullet"/>
        <w:spacing w:line="240" w:lineRule="auto"/>
        <w:ind w:left="720"/>
      </w:pPr>
      <w:r>
        <w:rPr>
          <w:lang w:val="sw_KE" w:bidi="sw_KE"/>
        </w:rPr>
      </w:r>
      <w:r>
        <w:rPr>
          <w:lang w:val="sw_KE" w:bidi="sw_KE"/>
        </w:rPr>
        <w:t>Watu katika Yerusalemu ambao wanamwamini Yesu</w:t>
      </w:r>
    </w:p>
    <w:p>
      <w:pPr/>
      <w:r>
        <w:rPr>
          <w:lang w:val="sw_KE" w:bidi="sw_KE"/>
        </w:rPr>
      </w:r>
      <w:r>
        <w:rPr>
          <w:lang w:val="sw_KE" w:bidi="sw_KE"/>
        </w:rPr>
        <w:t>Kama kikundi, igizeni simulizi hii mara mbili. Mnaatarajiwa kuigiza simulizi hili kwa lugha yenu ya asili.</w:t>
      </w:r>
    </w:p>
    <w:p>
      <w:pPr/>
      <w:r>
        <w:rPr>
          <w:lang w:val="sw_KE" w:bidi="sw_KE"/>
        </w:rPr>
      </w:r>
      <w:r>
        <w:rPr>
          <w:lang w:val="sw_KE" w:bidi="sw_KE"/>
        </w:rPr>
        <w:t>Kwanza, igiza hadithi bila kusitisha. Kueni makini kwa mazungumzo, mtiririko, mstari wa hadithi na mpangilio wa matukio ya simulizi hili. Hakikisheni hamuachi kuigiza sehemu ngumu au muhimu za simulizi hili. Saidianeni kukumbushana kila sehemu ya hadithi hii.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hii kwa mara ya pili. Katika nyakati fulani za igizo, sitisha igizo na muulize yule anayeigiza mhusika, "Unahisi nini au unafikiria nini?" Mtu anayeigiza mhusika huyo anapaswa kujibu kile ambacho angekuwa anahisi au kufikiria iwapo angekuwa mhusika huyo. Kisha endelea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Igiza Yesu na wanafunzi wake wakiondoka Kapernaumu na, baada ya siku kadhaa, wakiwasili Yerusalemu.</w:t>
      </w:r>
    </w:p>
    <w:p>
      <w:pPr/>
      <w:r>
        <w:rPr>
          <w:lang w:val="sw_KE" w:bidi="sw_KE"/>
        </w:rPr>
      </w:r>
      <w:r>
        <w:rPr>
          <w:lang w:val="sw_KE" w:bidi="sw_KE"/>
        </w:rPr>
        <w:t>Igiza Yesu na wanafunzi wake wakiwasili hekaluni. Jaribu kuona kama unaweza kuunda tena soko ambalo watu walikuwa wameweka nje ya hekalu. Pengine hata una baadhi ya wanyama wanaopatikana!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"Unahisi vipi?" Unaweza kusikia vitu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Yesu akitengeneza mjeledi. Igiza Yesu akiwafukuza wanyama. Unaweza kuigiza watu wakiwafuata wanyama wao! Igiza Yesu akipindua meza na sarafu zikitawanyika. Igiza Yesu akiwaambia watu ambao wanauza njiwa waondoke. Igiza Yesu akisema, "Usifanye nyumba ya Baba yangu kuwa soko!"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watu ambao wanauza vitu, "Mnafikiri nini?" Unaweza kusikia vitu kama:</w:t>
      </w:r>
    </w:p>
    <w:p>
      <w:pPr>
        <w:pStyle w:val="ListBullet"/>
        <w:spacing w:line="240" w:lineRule="auto"/>
        <w:ind w:left="720"/>
      </w:pPr>
      <w:r>
        <w:rPr>
          <w:lang w:val="sw_KE" w:bidi="sw_KE"/>
        </w:rPr>
      </w:r>
      <w:r>
        <w:rPr>
          <w:lang w:val="sw_KE" w:bidi="sw_KE"/>
        </w:rPr>
        <w:t>Waulize waigizaji wanaoigiza wanafunzi, "Mnafikiri nini?" Unaweza kusikia vitu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Pengine unaweza kuwahamisha haraka wanafunzi hadi sehemu nyingine ya chumba, jambo ambalo litaashiria kuwa sasa ni wakati ujao. Igiza kwamba, baada ya ufufuo wa Yesu, wanakumbuka kwamba kuna Zaburi ambayo inasema "wivu wa nyumba yako utanikula."</w:t>
      </w:r>
    </w:p>
    <w:p>
      <w:pPr/>
      <w:r>
        <w:rPr>
          <w:lang w:val="sw_KE" w:bidi="sw_KE"/>
        </w:rPr>
      </w:r>
      <w:r>
        <w:rPr>
          <w:lang w:val="sw_KE" w:bidi="sw_KE"/>
        </w:rPr>
        <w:t>Igiza viongozi wa kidini wa Kiyahudi wakija kwa Yesu na kumwomba ishara.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viongozi wa kidini wa Kiyahudi, "Mnafikiri nini?" Unaweza kusikia vitu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Yesu akiwaambia, "Liharibuni hekalu hili na kwa siku tatu nitalijenga tena." Igiza viongozi wa Kiyahudi wakimwambia, "Ilichukua miaka 46 kujenga hekalu hili, unawezaje kusema kwamba unaweza kujenga hili kwa siku tatu?"</w:t>
      </w:r>
    </w:p>
    <w:p>
      <w:pPr/>
      <w:r>
        <w:rPr>
          <w:lang w:val="sw_KE" w:bidi="sw_KE"/>
        </w:rPr>
      </w:r>
      <w:r>
        <w:rPr>
          <w:lang w:val="sw_KE" w:bidi="sw_KE"/>
        </w:rPr>
        <w:t>Igiza jinsi unavyowazia kwamba mazungumzo haya yangekuwa yameisha. Pengine wote waliondoka.</w:t>
      </w:r>
    </w:p>
    <w:p>
      <w:pPr/>
      <w:r>
        <w:rPr>
          <w:lang w:val="sw_KE" w:bidi="sw_KE"/>
        </w:rPr>
      </w:r>
      <w:r>
        <w:rPr>
          <w:lang w:val="sw_KE" w:bidi="sw_KE"/>
        </w:rPr>
        <w:t>Igiza jinsi baadaye, baada ya ufufuo wa Yesu, wanafunzi wanavyokumbuka mazungumzo haya na sasa wanaelewa kwamba Yesu alikuwa akizungumza kuhusu kifo chake mwenyewe na ufufuo wake.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(baada ya kufufuka), "Mnafikiri nini?" Unaweza kusikia vitu kama:</w:t>
      </w:r>
    </w:p>
    <w:p>
      <w:pPr/>
      <w:r>
        <w:rPr>
          <w:lang w:val="sw_KE" w:bidi="sw_KE"/>
        </w:rPr>
      </w:r>
      <w:r>
        <w:rPr>
          <w:lang w:val="sw_KE" w:bidi="sw_KE"/>
        </w:rPr>
        <w:t>Igiza watu katika Yerusalemu wakijibu kile walichomwona Yesu akifanya katika hekalu. Unaweza pengine kuigiza jinsi wanavyozungumza kuihusu na kuielezea kwa watu wengine.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watu katika Yerusalemu: "Mnafikiri nini?" Unaweza kusikia vitu kama:</w:t>
      </w:r>
    </w:p>
    <w:p>
      <w:pPr>
        <w:pStyle w:val="ListBullet"/>
        <w:spacing w:line="240" w:lineRule="auto"/>
        <w:ind w:left="720"/>
      </w:pPr>
      <w:r>
        <w:rPr>
          <w:lang w:val="sw_KE" w:bidi="sw_KE"/>
        </w:rPr>
      </w:r>
      <w:r>
        <w:rPr>
          <w:lang w:val="sw_KE" w:bidi="sw_KE"/>
        </w:rPr>
        <w:t>Muulize mwigizaji anayeigiza Yesu, "Unawawazia nini watu hawa?" Unaweza kusikia vitu kama:</w:t>
      </w:r>
      <w:r>
        <w:rPr>
          <w:lang w:val="sw_KE" w:bidi="sw_KE"/>
        </w:rPr>
      </w:r>
    </w:p>
    <w:p>
      <w:pPr>
        <w:pStyle w:val="Heading3"/>
      </w:pPr>
      <w:r>
        <w:rPr>
          <w:lang w:val="sw_KE" w:bidi="sw_KE"/>
        </w:rPr>
        <w:t>Kujaza Mapengo</w:t>
      </w:r>
    </w:p>
    <w:p>
      <w:pPr/>
      <w:r>
        <w:rPr>
          <w:lang w:val="sw_KE" w:bidi="sw_KE"/>
        </w:rPr>
      </w:r>
      <w:r>
        <w:rPr>
          <w:lang w:val="sw_KE" w:bidi="sw_KE"/>
        </w:rPr>
        <w:t>Sikiliza toleo la sauti la Yohana 2:13–25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 xml:space="preserve">Yesu anaenda Yerusalemu kwa sababu </w:t>
      </w:r>
      <w:r>
        <w:rPr>
          <w:b/>
          <w:lang w:val="sw_KE" w:bidi="sw_KE"/>
        </w:rPr>
        <w:t>sikukuu ya Pasaka ya Kiyahudi</w:t>
      </w:r>
      <w:r>
        <w:rPr>
          <w:lang w:val="sw_KE" w:bidi="sw_KE"/>
        </w:rPr>
        <w:t xml:space="preserve"> ilikuwa inakaribia. Yohana mwandishi anaiita hii "karamu ya Kiyahudi" ili tu watu wowote ambao wanasoma kitabu chake na ambao hawakuwa Wayahudi waelewe hili.</w:t>
      </w:r>
    </w:p>
    <w:p>
      <w:pPr/>
      <w:r>
        <w:rPr>
          <w:lang w:val="sw_KE" w:bidi="sw_KE"/>
        </w:rPr>
      </w:r>
      <w:r>
        <w:rPr>
          <w:lang w:val="sw_KE" w:bidi="sw_KE"/>
        </w:rPr>
        <w:t xml:space="preserve">Katika sherehe hii ya </w:t>
      </w:r>
      <w:r>
        <w:rPr>
          <w:b/>
          <w:lang w:val="sw_KE" w:bidi="sw_KE"/>
        </w:rPr>
        <w:t>Pasaka</w:t>
      </w:r>
      <w:r>
        <w:rPr>
          <w:lang w:val="sw_KE" w:bidi="sw_KE"/>
        </w:rPr>
        <w:t>, watu walisherehekea kwamba Mungu alikuwa amewaweka huru mababu wao kutoka utumwani Misri, muda mrefu sana uliopita. Wakati huo, Mungu alikuwa amewaadhibu watu wa Misri kwa kumtuma malaika ambaye alimwua kila mwana wa kwanza katika kila nyumba ya Misri. Lakini Mungu alikuwa amewaambia Waisraeli wamuue kondoo na kuweka damu ya kondoo huyu kwenye milango ya nyumba zao. Wakati wowote malaika ambaye Mungu alimtuma kuwaua wana wa kwanza angeiona damu ya mwanakondoo kwenye mlango wa nyumba, angeiruka nyumba hiyo na hangemwua mwana wa kwanza. Jina Pasaka linamaanisha "kuruka." Baada ya tukio hili, Wamisri hatimaye waliwaruhusu Waisraeli kurudi katika nchi yao wenyewe. Na kila mwaka Waisraeli walisherehekea sikukuu ya Pasaka ili kukumbuka jinsi Mungu alivyowaweka huru. Sikukuu ya Pasaka ilikuwa siku moja, lakini ilifuatiwa na siku saba zaidi za sherehe na kukumbuka. Siku hizo saba ziliitwa "karamu ya mikate isiyo na chachu." Sherehe hizi mbili pamoja mara nyingi ziliitwa tu kwa moja ya majina yao.</w:t>
      </w:r>
    </w:p>
    <w:p>
      <w:pPr/>
      <w:r>
        <w:rPr>
          <w:lang w:val="sw_KE" w:bidi="sw_KE"/>
        </w:rPr>
      </w:r>
      <w:r>
        <w:rPr>
          <w:lang w:val="sw_KE" w:bidi="sw_KE"/>
        </w:rPr>
        <w:t xml:space="preserve">Simameni hapa na mjadili kama kikundi ni neno gani mtakalotumia kwa </w:t>
      </w:r>
      <w:r>
        <w:rPr>
          <w:b/>
          <w:lang w:val="sw_KE" w:bidi="sw_KE"/>
        </w:rPr>
        <w:t>Pasaka</w:t>
      </w:r>
      <w:r>
        <w:rPr>
          <w:lang w:val="sw_KE" w:bidi="sw_KE"/>
        </w:rPr>
        <w:t xml:space="preserve">. Tafuta neno </w:t>
      </w:r>
      <w:r>
        <w:rPr>
          <w:b/>
          <w:lang w:val="sw_KE" w:bidi="sw_KE"/>
        </w:rPr>
        <w:t>Pasaka</w:t>
      </w:r>
      <w:r>
        <w:rPr>
          <w:lang w:val="sw_KE" w:bidi="sw_KE"/>
        </w:rPr>
        <w:t xml:space="preserve"> katika Faharasa Kuu kwa maelezo zaidi. Tumia neno lile lile ulilotumia katika sehemu nyingine. Sitisha sauti hapa.</w:t>
      </w:r>
    </w:p>
    <w:p>
      <w:pPr/>
      <w:r>
        <w:rPr>
          <w:lang w:val="sw_KE" w:bidi="sw_KE"/>
        </w:rPr>
      </w:r>
      <w:r>
        <w:rPr>
          <w:lang w:val="sw_KE" w:bidi="sw_KE"/>
        </w:rPr>
        <w:t xml:space="preserve">Simulizi hii inafanyika katika </w:t>
      </w:r>
      <w:r>
        <w:rPr>
          <w:b/>
          <w:lang w:val="sw_KE" w:bidi="sw_KE"/>
        </w:rPr>
        <w:t>hekalu</w:t>
      </w:r>
      <w:r>
        <w:rPr>
          <w:lang w:val="sw_KE" w:bidi="sw_KE"/>
        </w:rPr>
        <w:t xml:space="preserve"> na katika nyua za hekalu. Hekalu lilikuwa mahali ambapo Wayahudi walimwabudu Mungu na kutoa dhabihu. Jina lingine la hekalu lilikuwa nyumba ya Mungu. Hekalu liliashiria uwepo wa Mungu duniani.</w:t>
      </w:r>
    </w:p>
    <w:p>
      <w:pPr/>
      <w:r>
        <w:rPr>
          <w:lang w:val="sw_KE" w:bidi="sw_KE"/>
        </w:rPr>
      </w:r>
      <w:r>
        <w:rPr>
          <w:lang w:val="sw_KE" w:bidi="sw_KE"/>
        </w:rPr>
        <w:t>Hekalu lilikuwa jengo moja kubwa sana na majengo madogo yanayolizunguka, na nyua kadhaa. Baadhi ya dini zina mahekalu mengi kwa Mungu wao au miungu, lakini Mungu alikuwa amewaruhusu Wayahudi kuwa na hekalu moja tu. Nje ya hekalu kulikuwa na nyua kadhaa. Katika ua la ndani, karibu zaidi na jengo la hekalu, palikuwa na madhabahu ambapo makuhani walimtolea Mungu dhabihu ili kuomba msamaha au kumshukuru Mungu kwa jambo fulani. Makuhani pekee ndio walioweza kuingia katika jengo la hekalu. Mahali hapa paliitwa "Mahali Patakatifu." Makuhani walikwenda ndani ya mahali hapo ili kuchoma manukato yenye harufu nzuri kama zawadi kwa Mungu. Kisha mwishoni mwa mahali hapa kulikuwa na pazia, na nyuma ya pazia hilo kulikuwa na "Mahali Patakatifu Zaidi." Ni kuhani mkuu pekee ndiye aliyeweza kwenda nyuma ya pazia hilo. Ikiwa mtu mwingine yeyote angeingia mahali hapa, angekufa. Kuhani mkuu aliruhusiwa kuingia mara moja tu kwa mwaka wakati wa tukio maalum, ambapo alipaswa kumwomba Mungu msamaha kwa dhambi zote ambazo watu walikuwa wamezifanya katika mwaka uliopita.</w:t>
      </w:r>
    </w:p>
    <w:p>
      <w:pPr/>
      <w:r>
        <w:rPr>
          <w:lang w:val="sw_KE" w:bidi="sw_KE"/>
        </w:rPr>
      </w:r>
      <w:r>
        <w:rPr>
          <w:lang w:val="sw_KE" w:bidi="sw_KE"/>
        </w:rPr>
        <w:t xml:space="preserve">Sitisha hapa na mjadili kama kikundi ni neno au usemi gani mtakaotumia kwa ajili ya </w:t>
      </w:r>
      <w:r>
        <w:rPr>
          <w:b/>
          <w:lang w:val="sw_KE" w:bidi="sw_KE"/>
        </w:rPr>
        <w:t>hekalu</w:t>
      </w:r>
      <w:r>
        <w:rPr>
          <w:lang w:val="sw_KE" w:bidi="sw_KE"/>
        </w:rPr>
        <w:t xml:space="preserve">. Tazama tena picha za hekalu. Tafuta neno </w:t>
      </w:r>
      <w:r>
        <w:rPr>
          <w:b/>
          <w:lang w:val="sw_KE" w:bidi="sw_KE"/>
        </w:rPr>
        <w:t>hekalu</w:t>
      </w:r>
      <w:r>
        <w:rPr>
          <w:lang w:val="sw_KE" w:bidi="sw_KE"/>
        </w:rPr>
        <w:t xml:space="preserve"> kwenye Faharasa Kuu kwa maelezo zaidi. Tumia neno lile lile ulilotumia katika sehemu nyingine. Sitisha sauti hii hapa.</w:t>
      </w:r>
    </w:p>
    <w:p>
      <w:pPr/>
      <w:r>
        <w:rPr>
          <w:lang w:val="sw_KE" w:bidi="sw_KE"/>
        </w:rPr>
      </w:r>
      <w:r>
        <w:rPr>
          <w:lang w:val="sw_KE" w:bidi="sw_KE"/>
        </w:rPr>
        <w:t>Watu ambao wanafanya biashara yao hawako ndani ya jengo la hekalu, bali wako katika ua la nje la hekalu.</w:t>
      </w:r>
    </w:p>
    <w:p>
      <w:pPr/>
      <w:r>
        <w:rPr>
          <w:lang w:val="sw_KE" w:bidi="sw_KE"/>
        </w:rPr>
      </w:r>
      <w:r>
        <w:rPr>
          <w:lang w:val="sw_KE" w:bidi="sw_KE"/>
        </w:rPr>
        <w:t>Watu wanauza ng'ombe, ambao wanaweza kuwa ng'ombe jike, fahali, au maksai—fahali waliohasiwa. Watu pia wanauza kondoo na njiwa.</w:t>
      </w:r>
    </w:p>
    <w:p>
      <w:pPr/>
      <w:r>
        <w:rPr>
          <w:lang w:val="sw_KE" w:bidi="sw_KE"/>
        </w:rPr>
      </w:r>
      <w:r>
        <w:rPr>
          <w:lang w:val="sw_KE" w:bidi="sw_KE"/>
        </w:rPr>
        <w:t>Ikiwa inahitajika, onyesha tena picha ya wanyama hawa. Sitisha sauti hapa.</w:t>
      </w:r>
    </w:p>
    <w:p>
      <w:pPr/>
      <w:r>
        <w:rPr>
          <w:lang w:val="sw_KE" w:bidi="sw_KE"/>
        </w:rPr>
      </w:r>
      <w:r>
        <w:rPr>
          <w:b/>
          <w:lang w:val="sw_KE" w:bidi="sw_KE"/>
        </w:rPr>
        <w:t>Wabadilisha pesa</w:t>
      </w:r>
      <w:r>
        <w:rPr>
          <w:lang w:val="sw_KE" w:bidi="sw_KE"/>
        </w:rPr>
        <w:t xml:space="preserve"> ni watu ambao wanafanya biashara ya kubadilisha aina moja ya pesa kwa aina nyingine ya pesa. Watu ambao wanataka kufanya biashara ya pesa wanapaswa kulipa pesa ya ziada kwa wabadilisha pesa hawa.</w:t>
      </w:r>
    </w:p>
    <w:p>
      <w:pPr/>
      <w:r>
        <w:rPr>
          <w:lang w:val="sw_KE" w:bidi="sw_KE"/>
        </w:rPr>
      </w:r>
      <w:r>
        <w:rPr>
          <w:lang w:val="sw_KE" w:bidi="sw_KE"/>
        </w:rPr>
        <w:t xml:space="preserve">Wanafunzi wa Yesu wakakumbuka kwamba </w:t>
      </w:r>
      <w:r>
        <w:rPr>
          <w:b/>
          <w:lang w:val="sw_KE" w:bidi="sw_KE"/>
        </w:rPr>
        <w:t>imeandikwa</w:t>
      </w:r>
      <w:r>
        <w:rPr>
          <w:lang w:val="sw_KE" w:bidi="sw_KE"/>
        </w:rPr>
        <w:t xml:space="preserve"> kwamba wivu wa nyumba yako utanila.” "Imeandikwa" inamaanisha kwamba wanakumbuka kitu ambacho kimeandikwa katika Maandiko. Maandiko ya watu wa Kiyahudi ni sehemu ya Biblia ambayo sasa Wakristo wanaiita Agano la Kale.</w:t>
      </w:r>
    </w:p>
    <w:p>
      <w:pPr/>
      <w:r>
        <w:rPr>
          <w:lang w:val="sw_KE" w:bidi="sw_KE"/>
        </w:rPr>
      </w:r>
      <w:r>
        <w:rPr>
          <w:lang w:val="sw_KE" w:bidi="sw_KE"/>
        </w:rPr>
        <w:t>"</w:t>
      </w:r>
      <w:r>
        <w:rPr>
          <w:b/>
          <w:lang w:val="sw_KE" w:bidi="sw_KE"/>
        </w:rPr>
        <w:t>Kujitolea</w:t>
      </w:r>
      <w:r>
        <w:rPr>
          <w:lang w:val="sw_KE" w:bidi="sw_KE"/>
        </w:rPr>
        <w:t xml:space="preserve"> kwa nyumba yako" kunamaanisha upendo mkali, shauku, au kujitolea aliko nako mtu huyu kwa nyumba ya Mungu.</w:t>
      </w:r>
    </w:p>
    <w:p>
      <w:pPr/>
      <w:r>
        <w:rPr>
          <w:lang w:val="sw_KE" w:bidi="sw_KE"/>
        </w:rPr>
      </w:r>
      <w:r>
        <w:rPr>
          <w:b/>
          <w:lang w:val="sw_KE" w:bidi="sw_KE"/>
        </w:rPr>
        <w:t>Nyumba</w:t>
      </w:r>
      <w:r>
        <w:rPr>
          <w:lang w:val="sw_KE" w:bidi="sw_KE"/>
        </w:rPr>
        <w:t xml:space="preserve"> yako inamaanisha hekalu la Mungu.</w:t>
      </w:r>
    </w:p>
    <w:p>
      <w:pPr/>
      <w:r>
        <w:rPr>
          <w:lang w:val="sw_KE" w:bidi="sw_KE"/>
        </w:rPr>
      </w:r>
      <w:r>
        <w:rPr>
          <w:lang w:val="sw_KE" w:bidi="sw_KE"/>
        </w:rPr>
        <w:t xml:space="preserve">Wivu kwa ajili ya nyumba yako </w:t>
      </w:r>
      <w:r>
        <w:rPr>
          <w:b/>
          <w:lang w:val="sw_KE" w:bidi="sw_KE"/>
        </w:rPr>
        <w:t>unawaka ndani yangu</w:t>
      </w:r>
      <w:r>
        <w:rPr>
          <w:lang w:val="sw_KE" w:bidi="sw_KE"/>
        </w:rPr>
        <w:t xml:space="preserve">, au </w:t>
      </w:r>
      <w:r>
        <w:rPr>
          <w:b/>
          <w:lang w:val="sw_KE" w:bidi="sw_KE"/>
        </w:rPr>
        <w:t>unaniteketeza</w:t>
      </w:r>
      <w:r>
        <w:rPr>
          <w:lang w:val="sw_KE" w:bidi="sw_KE"/>
        </w:rPr>
        <w:t>. Hii inaweza kumaanisha kwamba shauku ambayo mtu huyu anahisi kwa nyumba ya Mungu ni yenye nguvu sana kiasi kwamba ni kama moto unawaka ndani yake. Inaweza pia kumaanisha kwamba shauku ni yenye nguvu sana kiasi kwamba itamharibu au kumwua mtu.</w:t>
      </w:r>
    </w:p>
    <w:p>
      <w:pPr/>
      <w:r>
        <w:rPr>
          <w:lang w:val="sw_KE" w:bidi="sw_KE"/>
        </w:rPr>
      </w:r>
      <w:r>
        <w:rPr>
          <w:lang w:val="sw_KE" w:bidi="sw_KE"/>
        </w:rPr>
        <w:t>Sitisha hapa na mjadili kama kikundi jinsi mtakavyotafsiri kifungu hiki chote. Sitisha sauti hii hapa.</w:t>
      </w:r>
    </w:p>
    <w:p>
      <w:pPr/>
      <w:r>
        <w:rPr>
          <w:lang w:val="sw_KE" w:bidi="sw_KE"/>
        </w:rPr>
      </w:r>
      <w:r>
        <w:rPr>
          <w:b/>
          <w:lang w:val="sw_KE" w:bidi="sw_KE"/>
        </w:rPr>
        <w:t>Wanafunzi</w:t>
      </w:r>
      <w:r>
        <w:rPr>
          <w:lang w:val="sw_KE" w:bidi="sw_KE"/>
        </w:rPr>
        <w:t xml:space="preserve"> ni watu ambao wanamfuata Yesu na ambao wanajifunza kutoka kwake. Tumia neno lile lile ulilotumia katika vifungu vingine. Neno </w:t>
      </w:r>
      <w:r>
        <w:rPr>
          <w:b/>
          <w:lang w:val="sw_KE" w:bidi="sw_KE"/>
        </w:rPr>
        <w:t>mwanafunzi</w:t>
      </w:r>
      <w:r>
        <w:rPr>
          <w:lang w:val="sw_KE" w:bidi="sw_KE"/>
        </w:rPr>
        <w:t xml:space="preserve"> linapatikana katika Faharasa Kuu.</w:t>
      </w:r>
    </w:p>
    <w:p>
      <w:pPr/>
      <w:r>
        <w:rPr>
          <w:lang w:val="sw_KE" w:bidi="sw_KE"/>
        </w:rPr>
      </w:r>
      <w:r>
        <w:rPr>
          <w:b/>
          <w:lang w:val="sw_KE" w:bidi="sw_KE"/>
        </w:rPr>
        <w:t>Wayahudi</w:t>
      </w:r>
      <w:r>
        <w:rPr>
          <w:lang w:val="sw_KE" w:bidi="sw_KE"/>
        </w:rPr>
        <w:t xml:space="preserve"> walimwomba Yesu ishara. Kwa ujumla, neno "Wayahudi" linamaanisha uzao wa Ibrahimu, watu ambao ni taifa maalum la Mungu. Yesu na wengi wa wale watu wengine katika Injili ni Wayahudi. Katika kitabu cha Yohana, neno "Wayahudi" linatumiwa kwa njia maalum. Katika kitabu hiki, "Wayahudi" daima wanamaanisha viongozi wa kidini wa Wayahudi. Kwa hivyo unaweza kutaka kusema "viongozi wa Kiyahudi" badala ya Wayahudi tu. Neno </w:t>
      </w:r>
      <w:r>
        <w:rPr>
          <w:b/>
          <w:lang w:val="sw_KE" w:bidi="sw_KE"/>
        </w:rPr>
        <w:t>Wayahudi</w:t>
      </w:r>
      <w:r>
        <w:rPr>
          <w:lang w:val="sw_KE" w:bidi="sw_KE"/>
        </w:rPr>
        <w:t xml:space="preserve"> linapatikana katika Faharasa Kuu. Tumia istilahi ileile uliyotumia katika vifungu vilivyotangulia.</w:t>
      </w:r>
    </w:p>
    <w:p>
      <w:pPr/>
      <w:r>
        <w:rPr>
          <w:lang w:val="sw_KE" w:bidi="sw_KE"/>
        </w:rPr>
      </w:r>
      <w:r>
        <w:rPr>
          <w:lang w:val="sw_KE" w:bidi="sw_KE"/>
        </w:rPr>
        <w:t xml:space="preserve">Viongozi wa Kiyahudi walimwomba Yesu </w:t>
      </w:r>
      <w:r>
        <w:rPr>
          <w:b/>
          <w:lang w:val="sw_KE" w:bidi="sw_KE"/>
        </w:rPr>
        <w:t>ishara</w:t>
      </w:r>
      <w:r>
        <w:rPr>
          <w:lang w:val="sw_KE" w:bidi="sw_KE"/>
        </w:rPr>
        <w:t xml:space="preserve">. Hili ni neno lile lile ambalo Yohana mwandishi anatumia katika kitabu chake wakati anazungumza kuhusu miujiza ya Yesu. Yohana anaiita miujiza ya Yesu "ishara." Ishara ni muujiza, au tendo, ambalo linafanywa kwa kusudi maalum. Tumia neno lile lile ulilotumia katika simulizi ya awali. Neno </w:t>
      </w:r>
      <w:r>
        <w:rPr>
          <w:b/>
          <w:lang w:val="sw_KE" w:bidi="sw_KE"/>
        </w:rPr>
        <w:t>ishara</w:t>
      </w:r>
      <w:r>
        <w:rPr>
          <w:lang w:val="sw_KE" w:bidi="sw_KE"/>
        </w:rPr>
        <w:t xml:space="preserve"> linapatikana katika Faharasa Kuu.</w:t>
      </w:r>
    </w:p>
    <w:p>
      <w:pPr/>
      <w:r>
        <w:rPr>
          <w:lang w:val="sw_KE" w:bidi="sw_KE"/>
        </w:rPr>
      </w:r>
      <w:r>
        <w:rPr>
          <w:lang w:val="sw_KE" w:bidi="sw_KE"/>
        </w:rPr>
        <w:t xml:space="preserve">Yesu anawaambia viongozi wa kidini, "Liharibuni hekalu hili na kwa siku tatu </w:t>
      </w:r>
      <w:r>
        <w:rPr>
          <w:b/>
          <w:lang w:val="sw_KE" w:bidi="sw_KE"/>
        </w:rPr>
        <w:t>nitaliinua tena</w:t>
      </w:r>
      <w:r>
        <w:rPr>
          <w:lang w:val="sw_KE" w:bidi="sw_KE"/>
        </w:rPr>
        <w:t>." Kuinua kunaweza kumaanisha kumfanya mtu kuwa hai, au kunaweza kumaanisha kurejesha jengo. Ikiwa hakuna neno katika lugha yako ambalo linafaa maana hizi zote mbili, basi unaweza kushikilia maana ya kurejesha jengo tu.</w:t>
      </w:r>
    </w:p>
    <w:p>
      <w:pPr/>
      <w:r>
        <w:rPr>
          <w:lang w:val="sw_KE" w:bidi="sw_KE"/>
        </w:rPr>
      </w:r>
      <w:r>
        <w:rPr>
          <w:lang w:val="sw_KE" w:bidi="sw_KE"/>
        </w:rPr>
        <w:t xml:space="preserve">Wakati Yesu alikuwa Yerusalemu, watu wengi </w:t>
      </w:r>
      <w:r>
        <w:rPr>
          <w:b/>
          <w:lang w:val="sw_KE" w:bidi="sw_KE"/>
        </w:rPr>
        <w:t>waliamini katika jina lake</w:t>
      </w:r>
      <w:r>
        <w:rPr>
          <w:lang w:val="sw_KE" w:bidi="sw_KE"/>
        </w:rPr>
        <w:t>. Kuamini jina la mtu kunamaanisha kwamba unamwamini mtu huyo, na kuamini kwamba kile anachosema ni kweli.</w:t>
      </w:r>
    </w:p>
    <w:p>
      <w:pPr/>
      <w:r>
        <w:rPr>
          <w:lang w:val="sw_KE" w:bidi="sw_KE"/>
        </w:rPr>
      </w:r>
      <w:r>
        <w:rPr>
          <w:lang w:val="sw_KE" w:bidi="sw_KE"/>
        </w:rPr>
        <w:t xml:space="preserve">Watu walimwamini Yesu kwa sababu ya </w:t>
      </w:r>
      <w:r>
        <w:rPr>
          <w:b/>
          <w:lang w:val="sw_KE" w:bidi="sw_KE"/>
        </w:rPr>
        <w:t>ishara</w:t>
      </w:r>
      <w:r>
        <w:rPr>
          <w:lang w:val="sw_KE" w:bidi="sw_KE"/>
        </w:rPr>
        <w:t xml:space="preserve"> alizokuwa akifanya. Neno la ishara ambalo linatumiwa hapa ni neno lile lile ambalo viongozi wa Kiyahudi wanalotumia wakati wanamwomba Yesu awape ishara. Tumia neno lile lile ulilotumia hapo, na kama ulivyotumia katika simulizi kuhusu Yesu kubadilisha maji kuwa divai.</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kurekebishana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3:1–8</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3:1–8 na muiweke mioyoni mwenu.</w:t>
      </w:r>
    </w:p>
    <w:p>
      <w:pPr/>
      <w:r>
        <w:rPr>
          <w:lang w:val="sw_KE" w:bidi="sw_KE"/>
        </w:rPr>
      </w:r>
      <w:r>
        <w:rPr>
          <w:lang w:val="sw_KE" w:bidi="sw_KE"/>
        </w:rPr>
        <w:t>Simulizi hii ni sehemu ya mazungumzo makubwa. Inaweza kuwa na manufaa ikiwa ukisikiliza mazungumzo yote kwanza. Sikiliza Yohana 3:1–22, mara moja.</w:t>
      </w:r>
    </w:p>
    <w:p>
      <w:pPr/>
      <w:r>
        <w:rPr>
          <w:lang w:val="sw_KE" w:bidi="sw_KE"/>
        </w:rPr>
      </w:r>
      <w:r>
        <w:rPr>
          <w:lang w:val="sw_KE" w:bidi="sw_KE"/>
        </w:rPr>
        <w:t>Baada ya hapo, sikiliza Yohana 3:1–8 mara tatu, katika tafsiri tatu tofauti, ikiwezekana. Hii ni sehemu ya kwanza ya mazungumzo haya.</w:t>
      </w:r>
    </w:p>
    <w:p>
      <w:pPr/>
      <w:r>
        <w:rPr>
          <w:lang w:val="sw_KE" w:bidi="sw_KE"/>
        </w:rPr>
      </w:r>
      <w:r>
        <w:rPr>
          <w:lang w:val="sw_KE" w:bidi="sw_KE"/>
        </w:rPr>
        <w:t>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Na kuhusu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3:1–8 katika tafsiri rahisi zaidi kuelewa.</w:t>
      </w:r>
    </w:p>
    <w:p>
      <w:pPr/>
      <w:r>
        <w:rPr>
          <w:lang w:val="sw_KE" w:bidi="sw_KE"/>
        </w:rPr>
      </w:r>
      <w:r>
        <w:rPr>
          <w:lang w:val="sw_KE" w:bidi="sw_KE"/>
        </w:rPr>
        <w:t>Katika simulizi hii, Yesu anapata mgeni usiku. Yesu pengine bado yuko Yerusalemu, na bado inaweza kuwa wakati wa karamu ya Pasaka. Yesu alitoa tahadhari nyingi alipowafukuza watu waliofanya biashara mbali na ua la hekalu. Viongozi wa kidini wa Kiyahudi walikuwa wamedai kwamba angetoa ishara ili kuonyesha kwamba alikuwa na mamlaka ya kufanya hivyo. Nikodemo pia ni kiongozi wa kidini. Hatujui kama alikuwa mmoja wa watu waliozungumza na Yesu hapo awali. Nikodemo ni Farisayo. Mafarisayo walikuwa kikundi cha viongozi wa kidini ambao walikuwa na bidii sana kuhusu kutii sheria ya Mungu kabisa. Tulikutana na Mafarisayo mapema pia, wakati viongozi wa kidini walimhoji Yohana Mbatizaji kuhusu yeye ni nani.</w:t>
      </w:r>
    </w:p>
    <w:p>
      <w:pPr/>
      <w:r>
        <w:rPr>
          <w:lang w:val="sw_KE" w:bidi="sw_KE"/>
        </w:rPr>
      </w:r>
      <w:r>
        <w:rPr>
          <w:lang w:val="sw_KE" w:bidi="sw_KE"/>
        </w:rPr>
        <w:t>Nikodemo pia anaitwa mtawala, au kiongozi, wa Wayahudi. Hii pengine ina maana kwamba alikuwa mshiriki wa mahakama ya Kiyahudi. Nchi ilitawaliwa na watu wa Roma, lakini baadhi ya mambo Wayahudi wangeweza kuamua wenyewe. Mambo haya yalishughulikiwa na mahakama hii ya Kiyahudi. Mahakama hii iliitwa Sanhedrin; utasikia jina hili baadaye katika kitabu cha Yohana.</w:t>
      </w:r>
    </w:p>
    <w:p>
      <w:pPr/>
      <w:r>
        <w:rPr>
          <w:lang w:val="sw_KE" w:bidi="sw_KE"/>
        </w:rPr>
      </w:r>
      <w:r>
        <w:rPr>
          <w:lang w:val="sw_KE" w:bidi="sw_KE"/>
        </w:rPr>
        <w:t>Nikodemo anakuja kwa Yesu usiku. Pengine hii ni kwa sababu hakutaka watu wengine wamwone. Au pengine alitaka tu fursa ya mazungumzo ya utulivu, bila usumbufu.</w:t>
      </w:r>
    </w:p>
    <w:p>
      <w:pPr/>
      <w:r>
        <w:rPr>
          <w:lang w:val="sw_KE" w:bidi="sw_KE"/>
        </w:rPr>
      </w:r>
      <w:r>
        <w:rPr>
          <w:lang w:val="sw_KE" w:bidi="sw_KE"/>
        </w:rPr>
        <w:t>Lakini Yohana, mwandishi wa injili hii, mara nyingi anatumia "giza" na "mwanga" kwa njia maalum. Mazungumzo haya yanafanyika katika giza. Na mwishoni mwa mazungumzo, Yesu atakuwa akizungumza kuhusu mwanga na giza. Tutafikia hapo katika simulizi yetu inayofuata.</w:t>
      </w:r>
    </w:p>
    <w:p>
      <w:pPr/>
      <w:r>
        <w:rPr>
          <w:lang w:val="sw_KE" w:bidi="sw_KE"/>
        </w:rPr>
      </w:r>
      <w:r>
        <w:rPr>
          <w:lang w:val="sw_KE" w:bidi="sw_KE"/>
        </w:rPr>
        <w:t>Sitisha hapa na mjadili swali hili kama kikundi: Je, mnaweza kusimulia hadithi kuhusu mkutano ambao ulifanyika usiku? Ni nini kilichotokea? Sitisha sauti hii hapa.</w:t>
      </w:r>
    </w:p>
    <w:p>
      <w:pPr/>
      <w:r>
        <w:rPr>
          <w:lang w:val="sw_KE" w:bidi="sw_KE"/>
        </w:rPr>
      </w:r>
      <w:r>
        <w:rPr>
          <w:lang w:val="sw_KE" w:bidi="sw_KE"/>
        </w:rPr>
        <w:t>Inaonekana kwamba Nikodemo anataka kumjua Yesu zaidi. Nikodemo anamwita Yesu "Rabi"—katika lugha yake, hii ina maana "mwalimu." Mapema, tulisikia kwamba wanafunzi wa Yesu walimwita Yesu "Rabi." Nikodemo si mwanafunzi—angalau, bado! Lakini yuko tayari kusikiliza na kujifunza.</w:t>
      </w:r>
    </w:p>
    <w:p>
      <w:pPr/>
      <w:r>
        <w:rPr>
          <w:lang w:val="sw_KE" w:bidi="sw_KE"/>
        </w:rPr>
      </w:r>
      <w:r>
        <w:rPr>
          <w:lang w:val="sw_KE" w:bidi="sw_KE"/>
        </w:rPr>
        <w:t>Mazungumzo ambayo Yesu na Nikodemo wako nayo yanatatanisha kidogo. Ni karibu kama tunasikia tu sehemu ya mazungumzo, na tunapaswa kukisia yaliyobaki. Yohana, mwandishi, anapenda kufanya mambo kuwa magumu kidogo, ili tulazimike kutafakari kwa kina ili kuelewa! Katika simulizi hii, tutaangalia tu mwanzo wa mazungumzo.</w:t>
      </w:r>
    </w:p>
    <w:p>
      <w:pPr/>
      <w:r>
        <w:rPr>
          <w:lang w:val="sw_KE" w:bidi="sw_KE"/>
        </w:rPr>
      </w:r>
      <w:r>
        <w:rPr>
          <w:lang w:val="sw_KE" w:bidi="sw_KE"/>
        </w:rPr>
        <w:t>Nikodemo anamwambia Yesu: "Tunajua kwamba wewe ni mwalimu ambaye umekuja kutoka kwa Mungu." Anaamini hili kwa sababu ya ishara ambazo Yesu amefanya. Ishara ni kitu kisicho cha kawaida ambacho kinatokea kwa kusudi maalum. Ishara inawaambia watu kitu. Yohana anauita kila muujiza ambao Yesu anafanya "ishara," kwa sababu miujiza inawaambia watu kitu kuhusu Yesu. Yohana hatuambii kuhusu muujiza wowote ambao Yesu amefanya katika Yerusalemu hadi sasa, lakini wakati Yesu aliwafukuza wafanyabiashara kutoka hekaluni, hii pia ilikuwa ishara. Kile Yesu alichofanya kilikuwa ishara kwa watu kwamba Yesu alikuwa na mamlaka maalum.</w:t>
      </w:r>
    </w:p>
    <w:p>
      <w:pPr/>
      <w:r>
        <w:rPr>
          <w:lang w:val="sw_KE" w:bidi="sw_KE"/>
        </w:rPr>
      </w:r>
      <w:r>
        <w:rPr>
          <w:lang w:val="sw_KE" w:bidi="sw_KE"/>
        </w:rPr>
        <w:t>Katika simulizi hiyo, Yohana alituambia kwamba baadhi ya watu walimwamini Yesu kwa sababu ya ishara ambazo alifanya. Hii inaweza kuwa sababu ya Nikodemo kusema "tunajua," badala ya "ninajua."</w:t>
      </w:r>
    </w:p>
    <w:p>
      <w:pPr/>
      <w:r>
        <w:rPr>
          <w:lang w:val="sw_KE" w:bidi="sw_KE"/>
        </w:rPr>
      </w:r>
      <w:r>
        <w:rPr>
          <w:lang w:val="sw_KE" w:bidi="sw_KE"/>
        </w:rPr>
        <w:t>Nikodemo alisema kwamba "hakuna mtu anayeweza kufanya ishara hizi, isipokuwa Mungu yuko pamoja naye." Yesu anatumia sentensi sawa ili kumfundisha Nikodemo kitu kipya. Yesu anamwambia, "Hakuna mtu anayeweza kuona ufalme wa Mungu, isipokuwa azaliwe kutoka juu."</w:t>
      </w:r>
    </w:p>
    <w:p>
      <w:pPr/>
      <w:r>
        <w:rPr>
          <w:lang w:val="sw_KE" w:bidi="sw_KE"/>
        </w:rPr>
      </w:r>
      <w:r>
        <w:rPr>
          <w:lang w:val="sw_KE" w:bidi="sw_KE"/>
        </w:rPr>
        <w:t>"Kuzaliwa kutoka juu" inamaanisha "kuzaliwa kutoka kwa Mungu." Lakini hiyo inamaanisha nini?</w:t>
      </w:r>
    </w:p>
    <w:p>
      <w:pPr/>
      <w:r>
        <w:rPr>
          <w:lang w:val="sw_KE" w:bidi="sw_KE"/>
        </w:rPr>
      </w:r>
      <w:r>
        <w:rPr>
          <w:lang w:val="sw_KE" w:bidi="sw_KE"/>
        </w:rPr>
        <w:t>Tulipokuwa tukitafsiri Yohana 1:6–18, mwanzoni kabisa mwa kitabu cha Yohana, tulisikia kifungu "kuzaliwa kutoka kwa Mungu." Yohana mwandishi alituambia pale kwamba Mungu aliwapa watu ambao walimkubali Yesu haki ya kuwa watoto wa Mungu. Ilikuwa kana kwamba watu hawa walizaliwa mara nyingine tena. Lakini si katika njia ile ile ya asili ambavyo kila mwanadamu huzaliwa. Hii ilikuwa aina tofauti ya kuzaliwa, kuzaliwa kwa kiroho.</w:t>
      </w:r>
    </w:p>
    <w:p>
      <w:pPr/>
      <w:r>
        <w:rPr>
          <w:lang w:val="sw_KE" w:bidi="sw_KE"/>
        </w:rPr>
      </w:r>
      <w:r>
        <w:rPr>
          <w:lang w:val="sw_KE" w:bidi="sw_KE"/>
        </w:rPr>
        <w:t>Yesu anazungumza hapa kuhusu kitu kilekile. Na anaongeza kitu pia. Watu pekee ambao wamezaliwa mara ya pili kwa njia hii ya pekee ndio wanaoweza kuuona ufalme wa Mungu. Kuona ufalme wa Mungu kunamaanisha sawa na kuingia katika ufalme wa Mungu; Yesu anatumia misemo hii yote miwili katika mazungumzo haya. Kuingia katika ufalme wa Mungu kunamaanisha kuwa sehemu ya watu wa Mungu. Ufalme wa Mungu haurejelei mahali pa kimwili mahali fulani duniani; ni kila mahali ambapo Mungu anatawala na ambapo watu wanamtii. Yesu anasema kwamba wakati watu wanazaliwa tena wanaweza kuingia katika ufalme wa Mungu. Hii ina maana sasa wanaweza kuwa na uhusiano mzuri na Mungu. Watu hawa sasa wameokolewa.</w:t>
      </w:r>
    </w:p>
    <w:p>
      <w:pPr/>
      <w:r>
        <w:rPr>
          <w:lang w:val="sw_KE" w:bidi="sw_KE"/>
        </w:rPr>
      </w:r>
      <w:r>
        <w:rPr>
          <w:lang w:val="sw_KE" w:bidi="sw_KE"/>
        </w:rPr>
        <w:t>Tunaona hapa kitu ambacho tayari tulishakiona mapema katika kitabu cha Yohana: mtu anauliza swali rahisi, au anatoa taarifa rahisi, na Yesu anatoa jibu la kina sana. Nikodemo anasema tu kwamba anakubali kuwa ni lazima Yesu amekuja kutoka kwa Mungu; naye Yesu anaruka mbele moja kwa moja na tayari anazungumza kuhusu jinsi Yesu atakavyofanya iwezekane kwa watu kuokolewa. Ni kama Yesu anasema, "Mnaamini kitu kimoja kunihusu, lakini mtapaswa kuamini mengi zaidi!"</w:t>
      </w:r>
    </w:p>
    <w:p>
      <w:pPr/>
      <w:r>
        <w:rPr>
          <w:lang w:val="sw_KE" w:bidi="sw_KE"/>
        </w:rPr>
      </w:r>
      <w:r>
        <w:rPr>
          <w:lang w:val="sw_KE" w:bidi="sw_KE"/>
        </w:rPr>
        <w:t>Nikodemo haelewi mengi ya yale anayosema Yesu. Nikodemo haelewi kile Yesu anamaanisha wakati anazungumza kuhusu mtu kuzaliwa tena. Anafikiri kwamba Yesu anazungumza kuhusu kuzaliwa kwa mwili—na haiwezekani kwa mtu mzima kuzaliwa tena kwa mara ya pili, sivyo!</w:t>
      </w:r>
    </w:p>
    <w:p>
      <w:pPr/>
      <w:r>
        <w:rPr>
          <w:lang w:val="sw_KE" w:bidi="sw_KE"/>
        </w:rPr>
      </w:r>
      <w:r>
        <w:rPr>
          <w:lang w:val="sw_KE" w:bidi="sw_KE"/>
        </w:rPr>
        <w:t>Sitisha hapa na mjadili: Je, unaweza kusimulia hadithi kuhusu kuzaliwa kwa mtoto? Pengine kuhusu mtoto ambaye amezaliwa hivi karibuni katika kanisa lako au katika jumuiya yako? Sitisha sauti hapa.</w:t>
      </w:r>
    </w:p>
    <w:p>
      <w:pPr/>
      <w:r>
        <w:rPr>
          <w:lang w:val="sw_KE" w:bidi="sw_KE"/>
        </w:rPr>
      </w:r>
      <w:r>
        <w:rPr>
          <w:lang w:val="sw_KE" w:bidi="sw_KE"/>
        </w:rPr>
        <w:t>Yesu kisha anarudia kile alichosema tayari kwa njia tofauti kidogo. Anaanza maneno yake tena kwa kusema "kweli kweli," au "Ninawaambia ukweli." Hii haimaanishi kwamba mambo mengine ambayo Yesu anasema si kweli. Inamaanisha kwamba Yesu atasema kitu muhimu na kwamba Nikodemo anapaswa kuwa makini. Yesu anasema kwamba "hakuna mtu anayeweza kuingia katika ufalme wa Mungu isipokuwa azaliwe kwa maji na Roho." Hii pengine ina maana kwamba watu wanahitaji ubatizo na Roho Mtakatifu wa Mungu ili kuingia katika ufalme wa Mungu. Wanahitaji ubatizo kama ishara ya toba na msamaha, na wanahitaji Roho Mtakatifu ili kuwafanya kuwa watu wapya ambao wanataka kumtii Mungu. Kwa hivyo, Yesu pengine anamaanisha kusema kwamba hakuna mtu anayeweza kuokolewa isipokuwa atubu na kuwa mtu mpya. Wakati watu wanatubu dhambi zao, wanasema kwamba wanahisi vibaya kwamba wamemwasi Mungu, na wanataka kubadilika. Sasa wanataka kuanza kumtii Mungu. Wakati watu wanamwasi Mungu, wanastahili kuadhibiwa. Lakini wakati watu wanatubu, Mungu anawasamehe: hawaadhibu, na watu wanaweza kuwa na uhusiano mzuri na Mungu tena. Mungu kisha anawapa Roho wake Mtakatifu, na Roho Mtakatifu anawasaidia kumtii Mungu.</w:t>
      </w:r>
    </w:p>
    <w:p>
      <w:pPr/>
      <w:r>
        <w:rPr>
          <w:lang w:val="sw_KE" w:bidi="sw_KE"/>
        </w:rPr>
      </w:r>
      <w:r>
        <w:rPr>
          <w:lang w:val="sw_KE" w:bidi="sw_KE"/>
        </w:rPr>
        <w:t>Yesu kisha anamfafanulia Nikodemo kwamba hakuwa akizungumza kuhusu kuzaliwa kwa mwili. Wanadamu wanazaa wanadamu wengine. Kwa sababu wazazi wetu ni wanadamu, sisi ni wanadamu. Lakini tunapozaliwa tena, Mungu anakua Baba yetu. Na kwa sababu Mungu ni roho, pia anatupa maisha ya kiroho.</w:t>
      </w:r>
    </w:p>
    <w:p>
      <w:pPr/>
      <w:r>
        <w:rPr>
          <w:lang w:val="sw_KE" w:bidi="sw_KE"/>
        </w:rPr>
      </w:r>
      <w:r>
        <w:rPr>
          <w:lang w:val="sw_KE" w:bidi="sw_KE"/>
        </w:rPr>
        <w:t xml:space="preserve">Yesu anamwambia Nikodemo kwamba Nikodemo hapaswi kushangaa kwamba Yesu alisema kwamba kila mtu anahitaji kuzaliwa tena. Yesu kisha anasema kitu ambacho ni vigumu kukielewa. Anaanza kuzungumza kuhusu upepo. Kwa Nikodemo hili halingekuwa lisilotarajiwa sana, kwa sababu katika lugha yao neno linalomaanisha </w:t>
      </w:r>
      <w:r>
        <w:rPr>
          <w:b/>
          <w:lang w:val="sw_KE" w:bidi="sw_KE"/>
        </w:rPr>
        <w:t>upepo</w:t>
      </w:r>
      <w:r>
        <w:rPr>
          <w:lang w:val="sw_KE" w:bidi="sw_KE"/>
        </w:rPr>
        <w:t xml:space="preserve"> ni sawa na neno linalomaanisha </w:t>
      </w:r>
      <w:r>
        <w:rPr>
          <w:b/>
          <w:lang w:val="sw_KE" w:bidi="sw_KE"/>
        </w:rPr>
        <w:t>roho</w:t>
      </w:r>
      <w:r>
        <w:rPr>
          <w:lang w:val="sw_KE" w:bidi="sw_KE"/>
        </w:rPr>
        <w:t>. Yesu analinganisha fumbo la kuzaliwa tena na fumbo la upepo. Tunaweza kuhisi upepo, hata kuusikia, na tunaweza kuona athari za upepo juu ya kitu ambacho unavuma dhidi yake—lakini hatuwezi kuuona upepo wenyewe. Hatujui upepo unapotoka, na hatujui unapoenda; hatuwezi kuuelewa. Vivyo hivyo, Roho Mtakatifu anafanya kazi ndani ya mtu ambaye anamwamini Yesu na kumsaidia mtu huyu kumtii Yesu. Watu wengine wanaweza kumwona mtu akibadilika na kuwa mtu bora, lakini hawawezi kuelewa kwa nini hili linatokea, kwa sababu hawawezi kumwona Roho Mtakatifu.</w:t>
      </w:r>
    </w:p>
    <w:p>
      <w:pPr/>
      <w:r>
        <w:rPr>
          <w:lang w:val="sw_KE" w:bidi="sw_KE"/>
        </w:rPr>
      </w:r>
      <w:r>
        <w:rPr>
          <w:lang w:val="sw_KE" w:bidi="sw_KE"/>
        </w:rPr>
        <w:t>Sitisha hapa na mjadili: Je, unaweza kusimulia hadithi kuhusu upepo? Pengine kuhusu dhoruba iliyotokea hivi karibuni, au kitu kilichotokea kwa sababu ya upepo? Sitisha sauti hii hapa.</w:t>
      </w:r>
    </w:p>
    <w:p>
      <w:pPr/>
      <w:r>
        <w:rPr>
          <w:lang w:val="sw_KE" w:bidi="sw_KE"/>
        </w:rPr>
      </w:r>
      <w:r>
        <w:rPr>
          <w:lang w:val="sw_KE" w:bidi="sw_KE"/>
        </w:rPr>
        <w:t>Katika simulizi yetu inayofuata tutaona kama Nikodemo sasa anaelewa kile Yesu anachozungumzia!</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3:1–8 katika tafsiri rahisi zaidi kuelewa.</w:t>
      </w:r>
    </w:p>
    <w:p>
      <w:pPr/>
      <w:r>
        <w:rPr>
          <w:lang w:val="sw_KE" w:bidi="sw_KE"/>
        </w:rPr>
      </w:r>
      <w:r>
        <w:rPr>
          <w:lang w:val="sw_KE" w:bidi="sw_KE"/>
        </w:rPr>
        <w:t>Katika hatua hii, kikundi kitafafanua matukio, wahusika na mpangilio wa kifungu hiki. Kisha kikundi kitawazia fungu hili.</w:t>
      </w:r>
    </w:p>
    <w:p>
      <w:pPr/>
      <w:r>
        <w:rPr>
          <w:lang w:val="sw_KE" w:bidi="sw_KE"/>
        </w:rPr>
      </w:r>
      <w:r>
        <w:rPr>
          <w:lang w:val="sw_KE" w:bidi="sw_KE"/>
        </w:rPr>
        <w:t>Simulizi hii ina tukio 1.</w:t>
      </w:r>
    </w:p>
    <w:p>
      <w:pPr/>
      <w:r>
        <w:rPr>
          <w:lang w:val="sw_KE" w:bidi="sw_KE"/>
        </w:rPr>
      </w:r>
      <w:r>
        <w:rPr>
          <w:lang w:val="sw_KE" w:bidi="sw_KE"/>
        </w:rPr>
        <w:t>Katika tukio hili, Nikodemo anakuja kwa Yesu usiku, na Yesu na Nikodemo wanafanya mazungumzo.</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Nikodemo</w:t>
      </w:r>
    </w:p>
    <w:p>
      <w:pPr>
        <w:pStyle w:val="ListBullet"/>
        <w:spacing w:line="240" w:lineRule="auto"/>
        <w:ind w:left="720"/>
      </w:pPr>
      <w:r>
        <w:rPr>
          <w:lang w:val="sw_KE" w:bidi="sw_KE"/>
        </w:rPr>
      </w:r>
      <w:r>
        <w:rPr>
          <w:lang w:val="sw_KE" w:bidi="sw_KE"/>
        </w:rPr>
        <w:t>Roho Mtakatifu</w:t>
      </w:r>
    </w:p>
    <w:p>
      <w:pPr>
        <w:pStyle w:val="ListBullet"/>
        <w:spacing w:line="240" w:lineRule="auto"/>
        <w:ind w:left="720"/>
      </w:pPr>
      <w:r>
        <w:rPr>
          <w:lang w:val="sw_KE" w:bidi="sw_KE"/>
        </w:rPr>
      </w:r>
      <w:r>
        <w:rPr>
          <w:lang w:val="sw_KE" w:bidi="sw_KE"/>
        </w:rPr>
        <w:t>Mtu ambaye anazaliwa kwa roho</w:t>
      </w:r>
    </w:p>
    <w:p>
      <w:pPr/>
      <w:r>
        <w:rPr>
          <w:lang w:val="sw_KE" w:bidi="sw_KE"/>
        </w:rPr>
      </w:r>
      <w:r>
        <w:rPr>
          <w:lang w:val="sw_KE" w:bidi="sw_KE"/>
        </w:rPr>
        <w:t>Matukio katika simulizi hii yanafanyika usiku. Yesu pengine anakaa katika nyumba ya mtu.</w:t>
      </w:r>
    </w:p>
    <w:p>
      <w:pPr/>
      <w:r>
        <w:rPr>
          <w:lang w:val="sw_KE" w:bidi="sw_KE"/>
        </w:rPr>
      </w:r>
      <w:r>
        <w:rPr>
          <w:lang w:val="sw_KE" w:bidi="sw_KE"/>
        </w:rPr>
        <w:t>Katika simulizi hii, tunakutana na mtu mgeni. Tunajifunza mambo matatu kumhusu: jina lake ni Nikodemo, yeye ni Farisayo, na yeye ni mtawala, au mshiriki wa baraza la Kiyahudi.</w:t>
      </w:r>
    </w:p>
    <w:p>
      <w:pPr/>
      <w:r>
        <w:rPr>
          <w:lang w:val="sw_KE" w:bidi="sw_KE"/>
        </w:rPr>
      </w:r>
      <w:r>
        <w:rPr>
          <w:lang w:val="sw_KE" w:bidi="sw_KE"/>
        </w:rPr>
        <w:t>Sitisha hapa na mjadili: Watu katika lugha yenu wanamtambulisha vipi mtu mgeni katika hadithi na vipi wanawapa wasikilizaji wao maelezo yote kumhusu ambayo yanahitajika? Fanya mazoezi ya kumtambulisha Nikodemo kwa njia chache tofauti mpaka upate njia inayokaa vizuri zaidi. Unaweza pia kujumuisha kwamba alikuja kumwona Yesu na kwamba ilikuwa usiku. Sitisha sauti hii hapa.</w:t>
      </w:r>
    </w:p>
    <w:p>
      <w:pPr/>
      <w:r>
        <w:rPr>
          <w:lang w:val="sw_KE" w:bidi="sw_KE"/>
        </w:rPr>
      </w:r>
      <w:r>
        <w:rPr>
          <w:lang w:val="sw_KE" w:bidi="sw_KE"/>
        </w:rPr>
        <w:t>Unafikiri Nikodemo alijuaje mahali Yesu alikuwa anakaa? Pengine alibisha mlango wa nyumba ambapo Yesu alikuwa anakaa, na mwenyeji wa Yesu, au mmoja wa wanafunzi, alifungua mlango. Je, unafikiri kwamba wanaweza kuwa wameshangaa kidogo, na pengine wameogopa kidogo, kumwona kiongozi wa kidini akija nyumbani kwao?</w:t>
      </w:r>
    </w:p>
    <w:p>
      <w:pPr/>
      <w:r>
        <w:rPr>
          <w:lang w:val="sw_KE" w:bidi="sw_KE"/>
        </w:rPr>
      </w:r>
      <w:r>
        <w:rPr>
          <w:lang w:val="sw_KE" w:bidi="sw_KE"/>
        </w:rPr>
        <w:t>Pengine watu wengine nyumbani wamelala sasa. Ingekuwa giza; pengine kuna mwanga kutoka kwa taa ndogo ya mafuta. Au pengine Yesu na Nikodemo wameketi nje, katika ua, wakiwa na mwanga kidogo tu kutoka kwa nyota. Pengine wangeweza kusikia sauti ya upepo ukivuma kwenye majani ya miti iliyowazunguka! Pengine Yesu na Nikodemo wote wawili walikuwa wakitazama majani haya yaliyokuwa yakitingizika wakati Yesu alikuwa akizungumza kuhusu upepo.</w:t>
      </w:r>
    </w:p>
    <w:p>
      <w:pPr/>
      <w:r>
        <w:rPr>
          <w:lang w:val="sw_KE" w:bidi="sw_KE"/>
        </w:rPr>
      </w:r>
      <w:r>
        <w:rPr>
          <w:lang w:val="sw_KE" w:bidi="sw_KE"/>
        </w:rPr>
        <w:t>Je, unaweza kuigiza jinsi inaweza kuonekana wakati mtu anazaliwa tena? Je, unaweza kuigiza mtu kubadilika, kupitia ubatizo na Roho Mtakatifu—kwa maneno mengine, kwa kutubu na kwa kupokea msaada wa Roho Mtakatifu kumtii Yesu?</w:t>
      </w:r>
    </w:p>
    <w:p>
      <w:pPr/>
      <w:r>
        <w:rPr>
          <w:lang w:val="sw_KE" w:bidi="sw_KE"/>
        </w:rPr>
      </w:r>
      <w:r>
        <w:rPr>
          <w:lang w:val="sw_KE" w:bidi="sw_KE"/>
        </w:rPr>
        <w:t>Sitisha hapa na ufanye shughuli hii. Sitisha sauti hapa.</w:t>
      </w:r>
    </w:p>
    <w:p>
      <w:pPr/>
      <w:r>
        <w:rPr>
          <w:lang w:val="sw_KE" w:bidi="sw_KE"/>
        </w:rPr>
      </w:r>
      <w:r>
        <w:rPr>
          <w:lang w:val="sw_KE" w:bidi="sw_KE"/>
        </w:rPr>
        <w:t>Mazungumzo kati ya Nikodemo na Yesu yanaweza kuwa vigumu kukumbuka. Inaweza kusaidia ikiwa utaivunja vipande na kutumia kitu, au tendo, kwa kila sehemu ya mazungumzo.</w:t>
      </w:r>
    </w:p>
    <w:p>
      <w:pPr/>
      <w:r>
        <w:rPr>
          <w:lang w:val="sw_KE" w:bidi="sw_KE"/>
        </w:rPr>
      </w:r>
      <w:r>
        <w:rPr>
          <w:lang w:val="sw_KE" w:bidi="sw_KE"/>
        </w:rPr>
        <w:t>Sehemu ya 1: Nikodemo anamwambia Yesu kwamba yeye—na baadhi ya watu wengine—wanajua kwamba Yesu ni mwalimu aliyetumwa na Mungu. Anaamini hili kwa sababu ya ishara ambazo Yesu alifanya. Ishara ambayo Nikodemo pengine anarejelea ni kwamba Yesu aliwafukuza wafanyabiashara kutoka hekaluni. Yesu alikuwa akitumia mjeledi wakati huo. Kwa hivyo sasa, unaweza kutumia kamba kama mjeledi, au kutumia kitu kingine chochote ambacho umetumia wakati wa kufanya igizo la kifungu cha awali. Kitu hiki kitakukumbusha kwamba Nikodemo alizungumza kuhusu ishara ambazo Yesu alifanya.</w:t>
      </w:r>
    </w:p>
    <w:p>
      <w:pPr/>
      <w:r>
        <w:rPr>
          <w:lang w:val="sw_KE" w:bidi="sw_KE"/>
        </w:rPr>
      </w:r>
      <w:r>
        <w:rPr>
          <w:lang w:val="sw_KE" w:bidi="sw_KE"/>
        </w:rPr>
        <w:t>Sehemu ya 2: Jibu la kwanza la Yesu. Yesu anasema kwamba "kweli, mtu pekee ambaye amezaliwa kutoka juu (kuzaliwa tena) anaweza kuona ufalme wa Mungu." Unaweza kutumia kitu ambacho kinahusiana na kuzaliwa kwa mtoto, au unaweza kuigiza mtoto kuzaliwa; lakini ongeza kitu ambacho kinaweka wazi kwamba Yesu alikuwa akizungumza kuhusu kuzaliwa kwa kiroho. Kwa sababu neno linalomaanisha roho katika lugha ya Yesu ni sawa na neno linalomaanisha upepo, labda unaweza kutumia shuka au majani makubwa na kuyatikisa haya haraka ili kuunda upepo juu ya onyesho la kuzaliwa au kitu unachotumia.</w:t>
      </w:r>
    </w:p>
    <w:p>
      <w:pPr/>
      <w:r>
        <w:rPr>
          <w:lang w:val="sw_KE" w:bidi="sw_KE"/>
        </w:rPr>
      </w:r>
      <w:r>
        <w:rPr>
          <w:lang w:val="sw_KE" w:bidi="sw_KE"/>
        </w:rPr>
        <w:t>Kwa sababu Yesu anazungumza kuhusu "kuona ufalme," watu wengine wote wanaweza kufanya duru karibu na macho yao kwa vidole vyao, au kufanya ishara nyingine ya kuona.</w:t>
      </w:r>
    </w:p>
    <w:p>
      <w:pPr/>
      <w:r>
        <w:rPr>
          <w:lang w:val="sw_KE" w:bidi="sw_KE"/>
        </w:rPr>
      </w:r>
      <w:r>
        <w:rPr>
          <w:lang w:val="sw_KE" w:bidi="sw_KE"/>
        </w:rPr>
        <w:t>Sehemu ya 3: Swali la Nikodemo. Nikodemo haelewi kile Yesu anamaanisha kwa kuzaliwa tena. Anafikiri kwamba Yesu alikuwa akizungumza kuhusu kuzaliwa kwa mwili. Kwa ajili hiyo, unaweza kutumia kitu kinachohusiana na kuzaliwa, au kuigiza tendo la kuzaliwa, lakini bila ule upepo. Na kila mtu anaweza kuonekana amechanganyikiwa sana!</w:t>
      </w:r>
    </w:p>
    <w:p>
      <w:pPr/>
      <w:r>
        <w:rPr>
          <w:lang w:val="sw_KE" w:bidi="sw_KE"/>
        </w:rPr>
      </w:r>
      <w:r>
        <w:rPr>
          <w:lang w:val="sw_KE" w:bidi="sw_KE"/>
        </w:rPr>
        <w:t>Sehemu ya 4: Jibu la pili la Yesu. Tena, Yesu anaanza kwa kusema "amin." Yesu anarudia kile alichosema katika jibu lake la kwanza, lakini anafanya mabadiliko machache. Badala ya kusema "tazama ufalme wa Mungu," anasema "ingia katika ufalme wa Mungu." Na badala ya kusema "kuzaliwa kutoka juu," anasema "kuzaliwa kutoka kwa maji na Roho."</w:t>
      </w:r>
    </w:p>
    <w:p>
      <w:pPr/>
      <w:r>
        <w:rPr>
          <w:lang w:val="sw_KE" w:bidi="sw_KE"/>
        </w:rPr>
      </w:r>
      <w:r>
        <w:rPr>
          <w:lang w:val="sw_KE" w:bidi="sw_KE"/>
        </w:rPr>
        <w:t>Kwa sababu Yesu sasa anazungumza kuhusu "kuingia katika ufalme" badala ya "kuona ufalme," unaweza kufungua na kufunga mlango, au kuigiza lango kufunguliwa.</w:t>
      </w:r>
    </w:p>
    <w:p>
      <w:pPr/>
      <w:r>
        <w:rPr>
          <w:lang w:val="sw_KE" w:bidi="sw_KE"/>
        </w:rPr>
      </w:r>
      <w:r>
        <w:rPr>
          <w:lang w:val="sw_KE" w:bidi="sw_KE"/>
        </w:rPr>
        <w:t>Tengeneza upepo tena kwa kutumia shuka lako au majani makubwa juu ya picha ya uzazi au kitu. Kwa sababu Yesu anazungumza kuhusu maji na roho, uwe na ndoo ya maji pamoja nawe, au bora zaidi, nenda mahali ambapo watu katika kanisa lako hubatizwa, na uigize tukio hilo hapo!</w:t>
      </w:r>
    </w:p>
    <w:p>
      <w:pPr/>
      <w:r>
        <w:rPr>
          <w:lang w:val="sw_KE" w:bidi="sw_KE"/>
        </w:rPr>
      </w:r>
      <w:r>
        <w:rPr>
          <w:lang w:val="sw_KE" w:bidi="sw_KE"/>
        </w:rPr>
        <w:t>Sehemu ya 5: Yesu anaelezea kwamba wakati tunazaliwa, sisi ni wanadamu, kwa sababu wazazi wetu ni wanadamu. Lakini tunapozaliwa tena, Mungu anakuwa Baba yetu, na sasa tuna maisha ya kiroho. Pengine unaweza kupata mtoto na mzazi wake, au picha ya mtoto na mzazi, ili kukukumbusha hili.</w:t>
      </w:r>
    </w:p>
    <w:p>
      <w:pPr/>
      <w:r>
        <w:rPr>
          <w:lang w:val="sw_KE" w:bidi="sw_KE"/>
        </w:rPr>
      </w:r>
      <w:r>
        <w:rPr>
          <w:lang w:val="sw_KE" w:bidi="sw_KE"/>
        </w:rPr>
        <w:t>Sehemu ya 6: Yesu analinganisha fumbo la kuzaliwa tena na fumbo la upepo. Tafuta vitu vyepesi sana, viweke kwenye kiganja cha mkono wako, na uvivuvie. Vitu vitapeperushwa. Au, ikiwa uko nje, onyesha kitu ambacho kinasonga kwa sababu ya upepo. Unaweza kuona vitu vinavyoanguka kutoka mkononi mwako, au vitu vinavyosonga nje, lakini huwezi kuona upepo wenyewe.</w:t>
      </w:r>
    </w:p>
    <w:p>
      <w:pPr/>
      <w:r>
        <w:rPr>
          <w:lang w:val="sw_KE" w:bidi="sw_KE"/>
        </w:rPr>
      </w:r>
      <w:r>
        <w:rPr>
          <w:lang w:val="sw_KE" w:bidi="sw_KE"/>
        </w:rPr>
        <w:t>Sitisha hapa na ufanye shughuli hii. Pata vitu ambavyo unahitaji kwanza. Bila shaka, unaweza kutumia vitu au shughuli nyingine mbali na zile zilizopendekezwa hapa! Igiza matendo haya yote, na uamue tendo moja au mawili au vitu ambavyo baadaye vinaweza kukusaidia kukumbuka kila sehemu ya mazungumzo. Sitisha sauti hapa.</w:t>
      </w:r>
    </w:p>
    <w:p>
      <w:pPr/>
      <w:r>
        <w:rPr>
          <w:lang w:val="sw_KE" w:bidi="sw_KE"/>
        </w:rPr>
      </w:r>
      <w:r>
        <w:rPr>
          <w:lang w:val="sw_KE" w:bidi="sw_KE"/>
        </w:rPr>
        <w:t>Usisahau kwamba katika mwanzo wa mazungumzo, Nikodemo anasema "</w:t>
      </w:r>
      <w:r>
        <w:rPr>
          <w:b/>
          <w:lang w:val="sw_KE" w:bidi="sw_KE"/>
        </w:rPr>
        <w:t>Tunafahamu</w:t>
      </w:r>
      <w:r>
        <w:rPr>
          <w:lang w:val="sw_KE" w:bidi="sw_KE"/>
        </w:rPr>
        <w:t xml:space="preserve"> kwamba wewe ni mwalimu aliyetumwa na Mungu—hasemi "</w:t>
      </w:r>
      <w:r>
        <w:rPr>
          <w:b/>
          <w:lang w:val="sw_KE" w:bidi="sw_KE"/>
        </w:rPr>
        <w:t>Najua</w:t>
      </w:r>
      <w:r>
        <w:rPr>
          <w:lang w:val="sw_KE" w:bidi="sw_KE"/>
        </w:rPr>
        <w:t>."</w:t>
      </w:r>
    </w:p>
    <w:p>
      <w:pPr/>
      <w:r>
        <w:rPr>
          <w:lang w:val="sw_KE" w:bidi="sw_KE"/>
        </w:rPr>
      </w:r>
      <w:r>
        <w:rPr>
          <w:lang w:val="sw_KE" w:bidi="sw_KE"/>
        </w:rPr>
        <w:t>Usisahau kusema kwamba mara zote mbili wakati Yesu anamjibu Nikodemo, anaanza jibu lake kwa kusema "kweli kweli," au "Ninasema ukweli." Hii inamwambia Nikodemo kwamba Yesu alikuwa anaenda kusema kitu muhimu.</w:t>
      </w:r>
    </w:p>
    <w:p>
      <w:pPr/>
      <w:r>
        <w:rPr>
          <w:lang w:val="sw_KE" w:bidi="sw_KE"/>
        </w:rPr>
      </w:r>
      <w:r>
        <w:rPr>
          <w:lang w:val="sw_KE" w:bidi="sw_KE"/>
        </w:rPr>
        <w:t>Sasa kikundi kinapaswa kuonyesha ubao wa hadithi, kuchora au kutumia vitu ili kuonyesha simulizi na matukio yake. Baadhi ya washiriki wa kikundi wanaweza kufanya matendo, au kuonyesha vitu ambavyo ulitumia hapo awali, ili kukusaidia kukumbuka kila sehemu ya hadithi.</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3:1–8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Simulizi hili lina sehemu moja.</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Nikodemo</w:t>
      </w:r>
    </w:p>
    <w:p>
      <w:pPr>
        <w:pStyle w:val="ListBullet"/>
        <w:spacing w:line="240" w:lineRule="auto"/>
        <w:ind w:left="720"/>
      </w:pPr>
      <w:r>
        <w:rPr>
          <w:lang w:val="sw_KE" w:bidi="sw_KE"/>
        </w:rPr>
      </w:r>
      <w:r>
        <w:rPr>
          <w:lang w:val="sw_KE" w:bidi="sw_KE"/>
        </w:rPr>
        <w:t>Roho Mtakatifu</w:t>
      </w:r>
    </w:p>
    <w:p>
      <w:pPr>
        <w:pStyle w:val="ListBullet"/>
        <w:spacing w:line="240" w:lineRule="auto"/>
        <w:ind w:left="720"/>
      </w:pPr>
      <w:r>
        <w:rPr>
          <w:lang w:val="sw_KE" w:bidi="sw_KE"/>
        </w:rPr>
      </w:r>
      <w:r>
        <w:rPr>
          <w:lang w:val="sw_KE" w:bidi="sw_KE"/>
        </w:rPr>
        <w:t>Mtu ambaye anazaliwa kwa roho</w:t>
      </w:r>
    </w:p>
    <w:p>
      <w:pPr/>
      <w:r>
        <w:rPr>
          <w:lang w:val="sw_KE" w:bidi="sw_KE"/>
        </w:rPr>
      </w:r>
      <w:r>
        <w:rPr>
          <w:lang w:val="sw_KE" w:bidi="sw_KE"/>
        </w:rPr>
        <w:t>Kama kikundi, igizeni simulizi hii mara mbili. Mnaatarajiwa kuigiza simulizi hili kwa lugha yenu ya asili.</w:t>
      </w:r>
    </w:p>
    <w:p>
      <w:pPr/>
      <w:r>
        <w:rPr>
          <w:lang w:val="sw_KE" w:bidi="sw_KE"/>
        </w:rPr>
      </w:r>
      <w:r>
        <w:rPr>
          <w:lang w:val="sw_KE" w:bidi="sw_KE"/>
        </w:rPr>
        <w:t>Kwanza, igiza hadithi bila kusitisha. Kueni makini kwa mazungumzo, mtiririko, mstari wa hadithi na mpangilio wa matukio ya simulizi hili. Hakikisheni hamuachi kuigiza sehemu ngumu au muhimu za simulizi hili. Saidianeni kukumbushana kila sehemu ya hadithi. Baadhi ya watu katika kikundi wanaweza kuigiza ishara, au kuonyesha vitu ambavyo umechagua katika shughuli ya awali, ili kuwasaidia wengine kukumbuka.</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nyakati fulani za igizo, sitisha igizo na muulize yule anayeigiza mhusika, "Unahisi nini au unafikiria nini?" Muigizaji anayeigiza wahusika hao anapaswa kueleza hisia au mawazo yake iwapo angekuwa mhusika huyo. Kisha Enedelea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Igiza Nikodemo akitafuta mahali Yesu alipofikia na kumwendea usiku.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Nikodemo, "Unafikiri nini?" Muigizaji huenda akajibu mambo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mazungumzo yote kati ya Yesu na Nikodemo. Wanachama wengine wa timu wanaweza kuonyesha matendo au vitu ambavyo ulifanyia mazoezi hapo awali, ili kuwasaidia waigizaji kukumbuka kile kinachofuata!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Nikodemo, "Unafikiri nini?" Mtu huyo huenda akajibu mambo kama:</w:t>
      </w:r>
    </w:p>
    <w:p>
      <w:pPr>
        <w:pStyle w:val="ListBullet"/>
        <w:spacing w:line="240" w:lineRule="auto"/>
        <w:ind w:left="720"/>
      </w:pPr>
      <w:r>
        <w:rPr>
          <w:lang w:val="sw_KE" w:bidi="sw_KE"/>
        </w:rPr>
      </w:r>
      <w:r>
        <w:rPr>
          <w:lang w:val="sw_KE" w:bidi="sw_KE"/>
        </w:rPr>
        <w:t>Muulize mtu anayeigiza Yesu, "Unahisi nini?" Mtu huyo huenda akajibu mambo kama:</w:t>
      </w:r>
      <w:r>
        <w:rPr>
          <w:lang w:val="sw_KE" w:bidi="sw_KE"/>
        </w:rPr>
      </w:r>
    </w:p>
    <w:p>
      <w:pPr>
        <w:pStyle w:val="Heading3"/>
      </w:pPr>
      <w:r>
        <w:rPr>
          <w:lang w:val="sw_KE" w:bidi="sw_KE"/>
        </w:rPr>
        <w:t>Kujaza Mapengo</w:t>
      </w:r>
    </w:p>
    <w:p>
      <w:pPr/>
      <w:r>
        <w:rPr>
          <w:lang w:val="sw_KE" w:bidi="sw_KE"/>
        </w:rPr>
      </w:r>
      <w:r>
        <w:rPr>
          <w:lang w:val="sw_KE" w:bidi="sw_KE"/>
        </w:rPr>
        <w:t>Sikiliza toleo la sauti la Yohana 3:1–8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 xml:space="preserve">Nikodemo alikuwa </w:t>
      </w:r>
      <w:r>
        <w:rPr>
          <w:b/>
          <w:lang w:val="sw_KE" w:bidi="sw_KE"/>
        </w:rPr>
        <w:t>Farisayo</w:t>
      </w:r>
      <w:r>
        <w:rPr>
          <w:lang w:val="sw_KE" w:bidi="sw_KE"/>
        </w:rPr>
        <w:t xml:space="preserve">. Mafarisayo walikuwa kikundi cha viongozi wa kidini ambao walikuwa na bidii sana kuhusu kutii sheria ya Mungu kabisa. Tumia neno sawa na ulilotumia katika simulizi za awali. Neno </w:t>
      </w:r>
      <w:r>
        <w:rPr>
          <w:lang w:val="sw_KE" w:bidi="sw_KE"/>
        </w:rPr>
        <w:t>Farisayo</w:t>
      </w:r>
      <w:r>
        <w:rPr>
          <w:lang w:val="sw_KE" w:bidi="sw_KE"/>
        </w:rPr>
        <w:t xml:space="preserve"> linapatikana katika Faharasa Kuu.</w:t>
      </w:r>
    </w:p>
    <w:p>
      <w:pPr/>
      <w:r>
        <w:rPr>
          <w:lang w:val="sw_KE" w:bidi="sw_KE"/>
        </w:rPr>
      </w:r>
      <w:r>
        <w:rPr>
          <w:lang w:val="sw_KE" w:bidi="sw_KE"/>
        </w:rPr>
        <w:t xml:space="preserve">Nikodemo pia alikuwa </w:t>
      </w:r>
      <w:r>
        <w:rPr>
          <w:b/>
          <w:lang w:val="sw_KE" w:bidi="sw_KE"/>
        </w:rPr>
        <w:t>mtawala</w:t>
      </w:r>
      <w:r>
        <w:rPr>
          <w:lang w:val="sw_KE" w:bidi="sw_KE"/>
        </w:rPr>
        <w:t>, au kiongozi wa Wayahudi. Hii ina maana alikuwa mtu mwenye mamlaka. Pengine ina maana kwamba alikuwa mshiriki wa baraza la Kiyahudi—</w:t>
      </w:r>
      <w:r>
        <w:rPr>
          <w:b/>
          <w:lang w:val="sw_KE" w:bidi="sw_KE"/>
        </w:rPr>
        <w:t>Sanhedrin</w:t>
      </w:r>
      <w:r>
        <w:rPr>
          <w:lang w:val="sw_KE" w:bidi="sw_KE"/>
        </w:rPr>
        <w:t xml:space="preserve">. Nchi wakati huo ilitawaliwa na watu wa Kirumi, lakini Wayahudi wangeweza kuamua wenyewe baadhi ya mambo, hasa mambo ya kidini. Neno </w:t>
      </w:r>
      <w:r>
        <w:rPr>
          <w:lang w:val="sw_KE" w:bidi="sw_KE"/>
        </w:rPr>
        <w:t>Sanhedrini</w:t>
      </w:r>
      <w:r>
        <w:rPr>
          <w:lang w:val="sw_KE" w:bidi="sw_KE"/>
        </w:rPr>
        <w:t xml:space="preserve"> linapatikana katika Faharasa Kuu.</w:t>
      </w:r>
    </w:p>
    <w:p>
      <w:pPr/>
      <w:r>
        <w:rPr>
          <w:lang w:val="sw_KE" w:bidi="sw_KE"/>
        </w:rPr>
      </w:r>
      <w:r>
        <w:rPr>
          <w:lang w:val="sw_KE" w:bidi="sw_KE"/>
        </w:rPr>
        <w:t xml:space="preserve">Sitisha hapa na mjadili kama unataka kusema kwamba Nikodemo alikuwa kiongozi wa Wayahudi, au kwamba alikuwa mshiriki wa Baraza la Kiyahudi. Chaguo zote mbili ni nzuri. Ikiwa unaamua kusema kwamba alikuwa mshiriki wa Baraza la Kiyahudi, angalia neno </w:t>
      </w:r>
      <w:r>
        <w:rPr>
          <w:b/>
          <w:lang w:val="sw_KE" w:bidi="sw_KE"/>
        </w:rPr>
        <w:t>Sanhedrin</w:t>
      </w:r>
      <w:r>
        <w:rPr>
          <w:lang w:val="sw_KE" w:bidi="sw_KE"/>
        </w:rPr>
        <w:t xml:space="preserve"> katika Faharasa Kuu na uamue jinsi utakavyotafsiri neno hilo katika simulizi hii. Tumia neno lile lile ulilolitumia katika vitabu vingine ambavyo tayari umetafsiri. Sitisha sauti hapa.</w:t>
      </w:r>
    </w:p>
    <w:p>
      <w:pPr/>
      <w:r>
        <w:rPr>
          <w:lang w:val="sw_KE" w:bidi="sw_KE"/>
        </w:rPr>
      </w:r>
      <w:r>
        <w:rPr>
          <w:lang w:val="sw_KE" w:bidi="sw_KE"/>
        </w:rPr>
        <w:t xml:space="preserve">Nikodemo anamwita Yesu </w:t>
      </w:r>
      <w:r>
        <w:rPr>
          <w:b/>
          <w:lang w:val="sw_KE" w:bidi="sw_KE"/>
        </w:rPr>
        <w:t>rabi</w:t>
      </w:r>
      <w:r>
        <w:rPr>
          <w:lang w:val="sw_KE" w:bidi="sw_KE"/>
        </w:rPr>
        <w:t xml:space="preserve">. Rabi maana yake ni mwalimu. Tumia neno sawa na ulilotumia katika simulizi za awali. Neno </w:t>
      </w:r>
      <w:r>
        <w:rPr>
          <w:lang w:val="sw_KE" w:bidi="sw_KE"/>
        </w:rPr>
        <w:t>rabi</w:t>
      </w:r>
      <w:r>
        <w:rPr>
          <w:lang w:val="sw_KE" w:bidi="sw_KE"/>
        </w:rPr>
        <w:t xml:space="preserve"> linapatikana katika Faharasa Kuu.</w:t>
      </w:r>
    </w:p>
    <w:p>
      <w:pPr/>
      <w:r>
        <w:rPr>
          <w:lang w:val="sw_KE" w:bidi="sw_KE"/>
        </w:rPr>
      </w:r>
      <w:r>
        <w:rPr>
          <w:lang w:val="sw_KE" w:bidi="sw_KE"/>
        </w:rPr>
        <w:t xml:space="preserve">Nikodemo anasema kwamba Yesu amefanya </w:t>
      </w:r>
      <w:r>
        <w:rPr>
          <w:b/>
          <w:lang w:val="sw_KE" w:bidi="sw_KE"/>
        </w:rPr>
        <w:t>ishara</w:t>
      </w:r>
      <w:r>
        <w:rPr>
          <w:lang w:val="sw_KE" w:bidi="sw_KE"/>
        </w:rPr>
        <w:t xml:space="preserve">. Ishara ni kitu kisicho cha kawaida ambacho kinatokea kwa kusudi maalum, ili kufundisha watu kitu. Tumia neno sawa na ulilotumia katika simulizi za awali. Kwa maelezo zaidi kuhusu </w:t>
      </w:r>
      <w:r>
        <w:rPr>
          <w:lang w:val="sw_KE" w:bidi="sw_KE"/>
        </w:rPr>
        <w:t>ishara</w:t>
      </w:r>
      <w:r>
        <w:rPr>
          <w:lang w:val="sw_KE" w:bidi="sw_KE"/>
        </w:rPr>
        <w:t>, angalia Faharasa Kuu.</w:t>
      </w:r>
    </w:p>
    <w:p>
      <w:pPr/>
      <w:r>
        <w:rPr>
          <w:lang w:val="sw_KE" w:bidi="sw_KE"/>
        </w:rPr>
      </w:r>
      <w:r>
        <w:rPr>
          <w:lang w:val="sw_KE" w:bidi="sw_KE"/>
        </w:rPr>
        <w:t xml:space="preserve">Yesu anasema kwamba hakuna mtu anayeweza kuuona, au kuuingia, </w:t>
      </w:r>
      <w:r>
        <w:rPr>
          <w:b/>
          <w:lang w:val="sw_KE" w:bidi="sw_KE"/>
        </w:rPr>
        <w:t>ufalme wa Mungu</w:t>
      </w:r>
      <w:r>
        <w:rPr>
          <w:lang w:val="sw_KE" w:bidi="sw_KE"/>
        </w:rPr>
        <w:t xml:space="preserve"> isipokuwa azaliwe mara ya pili. Ufalme wa Mungu haurejelei mahali pa kimwili, kama nchi mahali fulani kwenye dunia hii. Ufalme wa Mungu unarejelea utawala wa Mungu. Ufalme wa Mungu ni kila mahali ambapo Mungu anatawala, na ambapo watu wanamtii na kuishi katika uhusiano sahihi naye.</w:t>
      </w:r>
    </w:p>
    <w:p>
      <w:pPr/>
      <w:r>
        <w:rPr>
          <w:lang w:val="sw_KE" w:bidi="sw_KE"/>
        </w:rPr>
      </w:r>
      <w:r>
        <w:rPr>
          <w:lang w:val="sw_KE" w:bidi="sw_KE"/>
        </w:rPr>
        <w:t xml:space="preserve">Simama hapa na mjadili kama kikundi ni neno au kirai gani mtakachotumia kwa ajili ya </w:t>
      </w:r>
      <w:r>
        <w:rPr>
          <w:b/>
          <w:lang w:val="sw_KE" w:bidi="sw_KE"/>
        </w:rPr>
        <w:t>ufalme wa Mungu</w:t>
      </w:r>
      <w:r>
        <w:rPr>
          <w:lang w:val="sw_KE" w:bidi="sw_KE"/>
        </w:rPr>
        <w:t xml:space="preserve">. Tazama </w:t>
      </w:r>
      <w:r>
        <w:rPr>
          <w:lang w:val="sw_KE" w:bidi="sw_KE"/>
        </w:rPr>
        <w:t>2ufalme wa Mungu</w:t>
      </w:r>
      <w:r>
        <w:rPr>
          <w:lang w:val="sw_KE" w:bidi="sw_KE"/>
        </w:rPr>
        <w:t>2 kwenye Faharasa Kuu kwa maelezo zaidi. Sitisha sauti hapa.</w:t>
      </w:r>
    </w:p>
    <w:p>
      <w:pPr/>
      <w:r>
        <w:rPr>
          <w:lang w:val="sw_KE" w:bidi="sw_KE"/>
        </w:rPr>
      </w:r>
      <w:r>
        <w:rPr>
          <w:lang w:val="sw_KE" w:bidi="sw_KE"/>
        </w:rPr>
        <w:t xml:space="preserve">Yesu anasema kwamba hakuna mtu anayeweza kuingia katika ufalme wa Mungu isipokuwa azaliwe kwa maji na </w:t>
      </w:r>
      <w:r>
        <w:rPr>
          <w:b/>
          <w:lang w:val="sw_KE" w:bidi="sw_KE"/>
        </w:rPr>
        <w:t>roho</w:t>
      </w:r>
      <w:r>
        <w:rPr>
          <w:lang w:val="sw_KE" w:bidi="sw_KE"/>
        </w:rPr>
        <w:t xml:space="preserve">. Roho inamaanisha Roho Mtakatifu wa Mungu. Yesu anasema tu "roho," lakini unaweza kusema "Roho Mtakatifu" ikiwa unafikiri kwamba hili litakuwa wazi zaidi kwa wasikilizaji wako. Neno </w:t>
      </w:r>
      <w:r>
        <w:rPr>
          <w:lang w:val="sw_KE" w:bidi="sw_KE"/>
        </w:rPr>
        <w:t>Roho Mtakatifu</w:t>
      </w:r>
      <w:r>
        <w:rPr>
          <w:lang w:val="sw_KE" w:bidi="sw_KE"/>
        </w:rPr>
        <w:t xml:space="preserve"> linapatikana katika Faharasa Kuu. Tumia neno lile lile ulilotumia katika ujumbe uliopita.</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kurekebishana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mnalolipenda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3:9–21</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3:9–21 na muiweke mioyoni mwenu.</w:t>
      </w:r>
    </w:p>
    <w:p>
      <w:pPr/>
      <w:r>
        <w:rPr>
          <w:lang w:val="sw_KE" w:bidi="sw_KE"/>
        </w:rPr>
      </w:r>
      <w:r>
        <w:rPr>
          <w:lang w:val="sw_KE" w:bidi="sw_KE"/>
        </w:rPr>
        <w:t>Kwa sababu simulizi hii ni sehemu ya pili ya simulizi ya awali, kwanza sikiliza Yohana 3:1–21 mara moja. Kisha, sikiliza Yohana 3:9–21 mara tatu, katika tafsiri tatu tofauti, ikiwezekana.</w:t>
      </w:r>
    </w:p>
    <w:p>
      <w:pPr/>
      <w:r>
        <w:rPr>
          <w:lang w:val="sw_KE" w:bidi="sw_KE"/>
        </w:rPr>
      </w:r>
      <w:r>
        <w:rPr>
          <w:lang w:val="sw_KE" w:bidi="sw_KE"/>
        </w:rPr>
        <w:t>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Na kuhusu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Kwanza, sikiliza tafsiri yako mwenyewe ya Yohana 3:1–8.</w:t>
      </w:r>
    </w:p>
    <w:p>
      <w:pPr/>
      <w:r>
        <w:rPr>
          <w:lang w:val="sw_KE" w:bidi="sw_KE"/>
        </w:rPr>
      </w:r>
      <w:r>
        <w:rPr>
          <w:lang w:val="sw_KE" w:bidi="sw_KE"/>
        </w:rPr>
        <w:t>Kisha, sikiliza toleo la sauti la Yohana 3:9–21 katika tafsiri rahisi zaidi kuelewa.</w:t>
      </w:r>
    </w:p>
    <w:p>
      <w:pPr/>
      <w:r>
        <w:rPr>
          <w:lang w:val="sw_KE" w:bidi="sw_KE"/>
        </w:rPr>
      </w:r>
      <w:r>
        <w:rPr>
          <w:lang w:val="sw_KE" w:bidi="sw_KE"/>
        </w:rPr>
        <w:t>Yesu alikuwa amemwambia Nikodemo kwamba ni yule tu aliyezaliwa mara ya pili ndiye angeweza kuingia katika ufalme wa Mungu. Yesu alikuwa ameelezea kwamba kuzaliwa tena hakumaanisha kuzaliwa tena kwa kimwili, bali ilimaanisha kuzaliwa kwa kiroho. Alikuwa amelinganisha fumbo la kuzaliwa tena na fumbo la upepo—hatuwezi kuuona, lakini tunajua uko hapo.</w:t>
      </w:r>
    </w:p>
    <w:p>
      <w:pPr/>
      <w:r>
        <w:rPr>
          <w:lang w:val="sw_KE" w:bidi="sw_KE"/>
        </w:rPr>
      </w:r>
      <w:r>
        <w:rPr>
          <w:lang w:val="sw_KE" w:bidi="sw_KE"/>
        </w:rPr>
        <w:t>Katika simulizi hii, mazungumzo yanaendelea. Nikodemo anauliza jinsi mambo haya yanavyowezekana. Bado haelewi jinsi mtu anaweza kuzaliwa tena. Yesu kisha anamkemea kidogo. Nikodemo ni mwalimu wa kidini wa watu wa Israeli, kwa hivyo anapaswa kuelewa kitu kipya!</w:t>
      </w:r>
    </w:p>
    <w:p>
      <w:pPr/>
      <w:r>
        <w:rPr>
          <w:lang w:val="sw_KE" w:bidi="sw_KE"/>
        </w:rPr>
      </w:r>
      <w:r>
        <w:rPr>
          <w:lang w:val="sw_KE" w:bidi="sw_KE"/>
        </w:rPr>
        <w:t>Yesu anamwambia Nikodemo, "Tunakuambia kile tunachojua na tulichokiona." Ni jambo la ajabu kidogo kwamba Yesu anazungumza kuhusu yeye mwenyewe kama "sisi." Lakini kumbuka kwamba wakati Nikodemo alianza kuzungumza na Yesu, pia alisema "Tunajua kwamba wewe ni mwalimu aliyetumwa na Mungu," badala ya kusema "Najua." Pengine Yesu anasema "sisi" ili kuendana na maneno ya Nikodemo. Inaweza pia kuwa kwamba Yesu anasema "sisi" kwa sababu anazungumza kuhusu Mungu na yeye mwenyewe.</w:t>
      </w:r>
    </w:p>
    <w:p>
      <w:pPr/>
      <w:r>
        <w:rPr>
          <w:lang w:val="sw_KE" w:bidi="sw_KE"/>
        </w:rPr>
      </w:r>
      <w:r>
        <w:rPr>
          <w:lang w:val="sw_KE" w:bidi="sw_KE"/>
        </w:rPr>
        <w:t xml:space="preserve">Baadhi ya wasomi wanafikiri kwamba Yesu mwenyewe hazungumzi hapa, lakini kwamba mazungumzo kati ya Yesu na Nikodemo sasa yamekwisha. Sehemu iliyobaki ya simulizi kisha ingekuwa maneno ambayo Yohana mwandishi anazungumza mwenyewe. Ikiwa ni hivyo, basi "tunawaambia kile tunachojua na tulichokiona," inamaanisha "Mimi, Yohana mwandishi, pamoja na watu wengine walio karibu nami ambao wanamwamini Yesu, tunawaambia </w:t>
      </w:r>
      <w:r>
        <w:rPr>
          <w:b/>
          <w:lang w:val="sw_KE" w:bidi="sw_KE"/>
        </w:rPr>
        <w:t>nyinyi</w:t>
      </w:r>
      <w:r>
        <w:rPr>
          <w:lang w:val="sw_KE" w:bidi="sw_KE"/>
        </w:rPr>
        <w:t>—watu ambao wanasoma kitabu hiki—kile tunachojua na tulichokiona."</w:t>
      </w:r>
    </w:p>
    <w:p>
      <w:pPr/>
      <w:r>
        <w:rPr>
          <w:lang w:val="sw_KE" w:bidi="sw_KE"/>
        </w:rPr>
      </w:r>
      <w:r>
        <w:rPr>
          <w:lang w:val="sw_KE" w:bidi="sw_KE"/>
        </w:rPr>
        <w:t>Haijalishi kwa maana ya fungu hili nani ndiye anayezungumza—Yesu, au Yohana mwandishi mwenyewe. Ili kuiweka rahisi, tutatembea kupitia simulizi hii kama kwamba Yesu anazungumza. Lakini kumbuka kwamba, kama vile tulivyoona katika simulizi za awali, Yohana mwandishi hajitahidi sana kutenganisha maneno yake mwenyewe na maneno ambayo watu katika simulizi zake wanazungumza.</w:t>
      </w:r>
    </w:p>
    <w:p>
      <w:pPr/>
      <w:r>
        <w:rPr>
          <w:lang w:val="sw_KE" w:bidi="sw_KE"/>
        </w:rPr>
      </w:r>
      <w:r>
        <w:rPr>
          <w:lang w:val="sw_KE" w:bidi="sw_KE"/>
        </w:rPr>
        <w:t>Kwa hivyo, Yesu anamwambia Nikodemo kwamba Yesu anashuhudia kuhusu kile yeye, Yesu, ameona. Ikiwa unashuhudia, unasema kitu ambacho unajua ni kweli kabisa. Yesu anawaambia watu mambo ambayo ni kweli, kwa sababu Yesu mwenyewe ameona mambo haya.</w:t>
      </w:r>
    </w:p>
    <w:p>
      <w:pPr/>
      <w:r>
        <w:rPr>
          <w:lang w:val="sw_KE" w:bidi="sw_KE"/>
        </w:rPr>
      </w:r>
      <w:r>
        <w:rPr>
          <w:lang w:val="sw_KE" w:bidi="sw_KE"/>
        </w:rPr>
        <w:t>Lakini Nikodemo na watu wengine hawaamini mambo ambayo Yesu anasema. Yesu kwa hivyo anamwambia Nikodemo: "Wewe na watu wengine hamkuniamini wakati nilikuambia kuhusu mambo ya dunia hii, kwa hivyo pia hamtaniamini wakati ninazungumza nanyi kuhusu mambo ya mbinguni."</w:t>
      </w:r>
    </w:p>
    <w:p>
      <w:pPr/>
      <w:r>
        <w:rPr>
          <w:lang w:val="sw_KE" w:bidi="sw_KE"/>
        </w:rPr>
      </w:r>
      <w:r>
        <w:rPr>
          <w:lang w:val="sw_KE" w:bidi="sw_KE"/>
        </w:rPr>
        <w:t>Wasomi wa Biblia wana maoni tofauti kuhusu kile Yesu anamaanisha kwa "mambo ya dunia hii." Inaweza kumaanisha, "Hukuniamini wakati nilikuambia kuhusu haja ya kuzaliwa tena." Yesu anaweza kuita hili "kitu cha dunia hii," kwa sababu linahusiana na watu hapa duniani. Mambo ya mbinguni ambayo Yesu anazungumzia basi yangehusiana na Mungu na ufalme wa baadaye. Kwa maneno mengine, Yesu anaweza kuwa akisema, "Ikiwa huniamini wakati ninazungumza kuhusu jinsi unavyoweza kuingia katika ufalme wa Mungu, kuna maana gani kwangu kukuambia mambo zaidi kuhusu ufalme wa Mungu? Hutaniamini hata hivyo!"</w:t>
      </w:r>
    </w:p>
    <w:p>
      <w:pPr/>
      <w:r>
        <w:rPr>
          <w:lang w:val="sw_KE" w:bidi="sw_KE"/>
        </w:rPr>
      </w:r>
      <w:r>
        <w:rPr>
          <w:lang w:val="sw_KE" w:bidi="sw_KE"/>
        </w:rPr>
        <w:t>Yesu kisha anasema kwamba yeye mwenyewe amekwenda mbinguni na ameshuka tena. Mbinguni inamaanisha mahali ambapo Mungu anaishi. Kwa sababu Yesu amekuwa mbinguni, ana haki na mamlaka ya kuzungumza kuhusu mambo ya mbinguni, kuhusu mambo ya kiroho. Yeye pekee ndiye mwenye mamlaka hii, kwa sababu hakuna mtu mwingine aliyewahi kwenda mbinguni na kurudi!</w:t>
      </w:r>
    </w:p>
    <w:p>
      <w:pPr/>
      <w:r>
        <w:rPr>
          <w:lang w:val="sw_KE" w:bidi="sw_KE"/>
        </w:rPr>
      </w:r>
      <w:r>
        <w:rPr>
          <w:lang w:val="sw_KE" w:bidi="sw_KE"/>
        </w:rPr>
        <w:t>Sitisha hapa na ujadili: Simulia hadithi kuhusu mtu ambaye ni mtaalam kuhusu kitu—mtu ambaye anajua sana kuhusu jinsi ya kufanya kitu, au ambaye ana maarifa mengi kuhusu kitu ambacho kilitokea. Watu wengine katika jumuiya wanajua vipi kwamba mtu huyu anazungumza ukweli? Ni nini kingetokea ikiwa watu hawangemsikiliza mtu huyu? Sitisha sauti hapa.</w:t>
      </w:r>
    </w:p>
    <w:p>
      <w:pPr/>
      <w:r>
        <w:rPr>
          <w:lang w:val="sw_KE" w:bidi="sw_KE"/>
        </w:rPr>
      </w:r>
      <w:r>
        <w:rPr>
          <w:lang w:val="sw_KE" w:bidi="sw_KE"/>
        </w:rPr>
        <w:t>Yesu anajiita Mwana wa Adamu. Mapema, wakati Yesu alikuwa akizungumza na Nathanieli, pia tulisikia kwamba Yesu alijiita Mwana wa Mtu. "Mwana wa Mtu" kwa kweli inamaanisha tu "binadamu." Lakini kifungu "Mwana wa Mtu" pia kinatokea mahali maalum katika Agano la Kale, katika kitabu cha Danieli. Danieli alikuwa Mwisraeli ambaye aliishi takriban miaka 600 kabla ya Yesu. Wakati mmoja alikuwa na maono ambamo alimwona mtu aliyefanana na "Mwana wa Adamu." Na katika maono yake, Mungu alimpa mtu huyu mamlaka yote, na mtu huyu akawa mfalme, na watu wote duniani walimtumikia. Na ufalme wake hauna mwisho.</w:t>
      </w:r>
    </w:p>
    <w:p>
      <w:pPr/>
      <w:r>
        <w:rPr>
          <w:lang w:val="sw_KE" w:bidi="sw_KE"/>
        </w:rPr>
      </w:r>
      <w:r>
        <w:rPr>
          <w:lang w:val="sw_KE" w:bidi="sw_KE"/>
        </w:rPr>
        <w:t>Wakati Yesu anajiita "Mwana wa Mtu," basi anawaambia watu: "Mimi ni mtu kutoka maono ya Danieli." Mimi ni mfalme, na Mungu amenipatia mamlaka yote." Ni njia nyingine ya kusema kwamba Yesu ni Masihi, lakini kwa njia isiyo ya moja kwa moja. Watu wangepaswa kufikiria zaidi kabla ya kuelewa kile Yesu alimaanisha!</w:t>
      </w:r>
    </w:p>
    <w:p>
      <w:pPr/>
      <w:r>
        <w:rPr>
          <w:lang w:val="sw_KE" w:bidi="sw_KE"/>
        </w:rPr>
      </w:r>
      <w:r>
        <w:rPr>
          <w:lang w:val="sw_KE" w:bidi="sw_KE"/>
        </w:rPr>
        <w:t>Yesu kisha anafanya ulinganisho na kitu ambacho kilitokea wakati wa Musa. Zaidi ya miaka elfu moja iliyopita, Musa alikuwa akiongoza Waisraeli kutoka utumwani Misri, na walikuwa njiani kuelekea katika nchi ambayo Mungu alikuwa ameahidi kuwapa. Wakati mmoja, Waisraeli walimlalamikia Mungu kuhusu chakula alichokuwa akiwapa, na hata walilalamika kwamba Mungu alikuwa amewakomboa kutoka Misri! Mungu kisha alituma nyoka wenye sumu ili kuwaadhibu Waisraeli. Lakini watu walipotubu na kumwomba Mungu msamaha, Mungu alimwambia Musa atengeneze nyoka wa shaba—madini ya njano—na kumweka nyoka huyu juu ya nguzo, juu kabisa, ili kila mtu aweze kumwona. Ikiwa mtu aliumwa na nyoka lakini akamtazama yule nyoka kwenye nguzo, hangekufa.</w:t>
      </w:r>
    </w:p>
    <w:p>
      <w:pPr/>
      <w:r>
        <w:rPr>
          <w:lang w:val="sw_KE" w:bidi="sw_KE"/>
        </w:rPr>
      </w:r>
      <w:r>
        <w:rPr>
          <w:lang w:val="sw_KE" w:bidi="sw_KE"/>
        </w:rPr>
        <w:t xml:space="preserve">Sitisha hapa na uonyeshe timu yako picha ya jinsi </w:t>
      </w:r>
      <w:r>
        <w:rPr>
          <w:lang w:val="sw_KE" w:bidi="sw_KE"/>
        </w:rPr>
        <w:t>1nyoka wa shaba</w:t>
      </w:r>
      <w:r>
        <w:rPr>
          <w:lang w:val="sw_KE" w:bidi="sw_KE"/>
        </w:rPr>
        <w:t xml:space="preserve">1 angeweza kuonekana. Ikiwa inawezekana, pia onyesha picha ya </w:t>
      </w:r>
      <w:r>
        <w:rPr>
          <w:lang w:val="sw_KE" w:bidi="sw_KE"/>
        </w:rPr>
        <w:t>nyoka</w:t>
      </w:r>
      <w:r>
        <w:rPr>
          <w:lang w:val="sw_KE" w:bidi="sw_KE"/>
        </w:rPr>
        <w:t>. Sitisha sauti hapa.</w:t>
      </w:r>
    </w:p>
    <w:p>
      <w:pPr/>
      <w:r>
        <w:rPr>
          <w:lang w:val="sw_KE" w:bidi="sw_KE"/>
        </w:rPr>
      </w:r>
      <w:r>
        <w:rPr>
          <w:lang w:val="sw_KE" w:bidi="sw_KE"/>
        </w:rPr>
        <w:t>Yesu anamwambia Nikodemo kwamba Mwana wa Mtu, ikimaanisha Yesu mwenyewe, ni lazima pia ainuliwe juu. Yesu tayari anazungumza hapa kuhusu njia ambayo Yesu atakufa—juu kwenye msalaba. Lakini Yesu hataji hilo moja kwa moja. Nikodemo pengine ataelewa tu kile alichomaanisha Yesu baadaye sana, baada ya Yesu kufa na kufufuka!</w:t>
      </w:r>
    </w:p>
    <w:p>
      <w:pPr/>
      <w:r>
        <w:rPr>
          <w:lang w:val="sw_KE" w:bidi="sw_KE"/>
        </w:rPr>
      </w:r>
      <w:r>
        <w:rPr>
          <w:lang w:val="sw_KE" w:bidi="sw_KE"/>
        </w:rPr>
        <w:t>Kama vile watu ambao waliumwa na nyoka wangeishi ikiwa wangemwangalia nyoka kwenye mti, vivyo hivyo watu wanaomwamini Yesu wataishi milele na Mungu. Yesu anasema kwamba sababu ya jambo hili kutokea ni upendo wa Mungu kwa ulimwengu huu. Mungu anawapenda watu wa dunia hii sana kiasi kwamba hataki wafe. Mungu kwa hivyo aliwapa watu zawadi ya thamani sana—aliwapa Mwana wake maalum sana na mpendwa. Mungu alimtuma mwana wake maalum sana duniani, kufa kwa ajili ya watu. Hii ni zawadi.</w:t>
      </w:r>
    </w:p>
    <w:p>
      <w:pPr/>
      <w:r>
        <w:rPr>
          <w:lang w:val="sw_KE" w:bidi="sw_KE"/>
        </w:rPr>
      </w:r>
      <w:r>
        <w:rPr>
          <w:lang w:val="sw_KE" w:bidi="sw_KE"/>
        </w:rPr>
        <w:t xml:space="preserve">Mwana huyu maalum ni Yesu, ingawa Nikodemo hajui hilo bado! Watu ambao watamwamini mwana mpendwa wa Mungu hawatakufa, lakini watakuwa na maisha ya milele. Hii ina maana kwamba wataishi katika uhusiano sahihi na Mungu milele. Yesu anasema kwamba </w:t>
      </w:r>
      <w:r>
        <w:rPr>
          <w:b/>
          <w:lang w:val="sw_KE" w:bidi="sw_KE"/>
        </w:rPr>
        <w:t>hiyo</w:t>
      </w:r>
      <w:r>
        <w:rPr>
          <w:lang w:val="sw_KE" w:bidi="sw_KE"/>
        </w:rPr>
        <w:t xml:space="preserve"> ndiyo sababu Mungu alimtuma mwana wake duniani—ili kuokoa watu! Mungu hakumtuma mwana wake duniani ili kuadhibu.</w:t>
      </w:r>
    </w:p>
    <w:p>
      <w:pPr/>
      <w:r>
        <w:rPr>
          <w:lang w:val="sw_KE" w:bidi="sw_KE"/>
        </w:rPr>
      </w:r>
      <w:r>
        <w:rPr>
          <w:lang w:val="sw_KE" w:bidi="sw_KE"/>
        </w:rPr>
        <w:t>Sitisha hapa na mjadili: Je, unaweza kusimulia hadithi kuhusu mtoto maalum katika jumuiya yako? Kwa nini mwana huyu alikuwa wa pekee na aliyependwa sana? Sitisha sauti hapa.</w:t>
      </w:r>
    </w:p>
    <w:p>
      <w:pPr/>
      <w:r>
        <w:rPr>
          <w:lang w:val="sw_KE" w:bidi="sw_KE"/>
        </w:rPr>
      </w:r>
      <w:r>
        <w:rPr>
          <w:lang w:val="sw_KE" w:bidi="sw_KE"/>
        </w:rPr>
        <w:t>Yesu anaendelea kwa kusema mambo kadhaa kuhusu adhabu. Anasema kwamba Mungu hatawahukumu watu ambao wanamwamini mwana wa Mungu, lakini kwamba mtu yeyote ambaye hamwamini Yesu tayari amehukumiwa sasa.</w:t>
      </w:r>
    </w:p>
    <w:p>
      <w:pPr/>
      <w:r>
        <w:rPr>
          <w:lang w:val="sw_KE" w:bidi="sw_KE"/>
        </w:rPr>
      </w:r>
      <w:r>
        <w:rPr>
          <w:lang w:val="sw_KE" w:bidi="sw_KE"/>
        </w:rPr>
        <w:t xml:space="preserve">Hakimu ni ofisa anayetoa uamuzi ikiwa mtu ana hatia ya uhalifu au la. Wakati hakimu </w:t>
      </w:r>
      <w:r>
        <w:rPr>
          <w:b/>
          <w:lang w:val="sw_KE" w:bidi="sw_KE"/>
        </w:rPr>
        <w:t>anamhukumu</w:t>
      </w:r>
      <w:r>
        <w:rPr>
          <w:lang w:val="sw_KE" w:bidi="sw_KE"/>
        </w:rPr>
        <w:t xml:space="preserve"> mtu, hii ina maana kwamba hakimu anatangaza kwamba mtu huyo ana hatia. Hakimu kisha atatangaza adhabu ambayo mtu huyu anapaswa kupata. Mungu ni hakimu wa watu wote.</w:t>
      </w:r>
    </w:p>
    <w:p>
      <w:pPr/>
      <w:r>
        <w:rPr>
          <w:lang w:val="sw_KE" w:bidi="sw_KE"/>
        </w:rPr>
      </w:r>
      <w:r>
        <w:rPr>
          <w:lang w:val="sw_KE" w:bidi="sw_KE"/>
        </w:rPr>
        <w:t xml:space="preserve">Wakati mtu ambaye anamwamini Yesu atasimama mbele ya Mungu, Mungu atamwambia: "Sitakuadhibu kwa kila kitu ulichofanya kibaya, kwa sababu unamwamini mwana wangu mpendwa!" Lakini wakati mtu ambaye </w:t>
      </w:r>
      <w:r>
        <w:rPr>
          <w:b/>
          <w:lang w:val="sw_KE" w:bidi="sw_KE"/>
        </w:rPr>
        <w:t>hamwamini</w:t>
      </w:r>
      <w:r>
        <w:rPr>
          <w:lang w:val="sw_KE" w:bidi="sw_KE"/>
        </w:rPr>
        <w:t xml:space="preserve"> Yesu atasimama mbele ya Mungu kama hakimu, Mungu amwadhibu kwa kila kitu alichofanya kibaya. Maadamu watu hawamwamini Yesu, Mungu anawatangaza kuwa na hatia kwa kila kosa walilofanya.</w:t>
      </w:r>
    </w:p>
    <w:p>
      <w:pPr/>
      <w:r>
        <w:rPr>
          <w:lang w:val="sw_KE" w:bidi="sw_KE"/>
        </w:rPr>
      </w:r>
      <w:r>
        <w:rPr>
          <w:lang w:val="sw_KE" w:bidi="sw_KE"/>
        </w:rPr>
        <w:t>Sitisha hapa na mjadili: Simulia hadithi kuhusu kesi ya mahakama, au hukumu. Mtu aliadhibiwa vipi? Nani alifanya uamuzi kuhusu hili? Sitisha sauti hapa.</w:t>
      </w:r>
    </w:p>
    <w:p>
      <w:pPr/>
      <w:r>
        <w:rPr>
          <w:lang w:val="sw_KE" w:bidi="sw_KE"/>
        </w:rPr>
      </w:r>
      <w:r>
        <w:rPr>
          <w:lang w:val="sw_KE" w:bidi="sw_KE"/>
        </w:rPr>
        <w:t>Yesu kisha anazungumza kuhusu "msingi wa kuhukumu," ambao ina maana sababu ya hukumu, au njia ambayo hukumu inafanya kazi. Tunatambua sasa mambo machache ambayo pia tulisikia katika mwanzo wa sura ya kwanza ya Yohana, wakati Yohana mwandishi bado alikuwa akimtambulisha Yesu. Yohana wakati huo alizungumza kuhusu mwanga na giza. Alikuwa amesema mwanga ulikuwa umekuja duniani, na giza halikuweza kuzuia mwanga huo. Baadaye ikawa wazi kwamba hii ilikuwa lugha ya picha, na mwanga huo ulirejelea Yesu. Yesu alikuwa kama mwanga uliowezesha watu kumwona Mungu.</w:t>
      </w:r>
    </w:p>
    <w:p>
      <w:pPr/>
      <w:r>
        <w:rPr>
          <w:lang w:val="sw_KE" w:bidi="sw_KE"/>
        </w:rPr>
      </w:r>
      <w:r>
        <w:rPr>
          <w:lang w:val="sw_KE" w:bidi="sw_KE"/>
        </w:rPr>
        <w:t>Katika simulizi hii pia tunasikia kuhusu mwanga na giza. Yesu anasema kwamba mwanga umekuja katika dunia. Lakini watu walipendelea giza kuliko mwanga! Kwa hivyo, sababu inayofanya Mungu awahukumu watu ni kwamba hawakumwamini Yesu, bali walichagua giza badala ya mwanga.</w:t>
      </w:r>
    </w:p>
    <w:p>
      <w:pPr/>
      <w:r>
        <w:rPr>
          <w:lang w:val="sw_KE" w:bidi="sw_KE"/>
        </w:rPr>
      </w:r>
      <w:r>
        <w:rPr>
          <w:lang w:val="sw_KE" w:bidi="sw_KE"/>
        </w:rPr>
        <w:t xml:space="preserve">Yesu kisha anasema kwamba watu ambao wanafanya mambo mabaya wanataka kukaa gizani. Hawataki mtu yeyote ayaone mambo mabaya waliyofanya. Lakini watu ambao wanafanya mambo sahihi—wale ambao wanafuata njia ya kweli ya Mungu—wanafurahi na mwanga. Watu hawa hawaogopi kuingia kwenye mwanga. Kila kitu walichofanya walikifanya </w:t>
      </w:r>
      <w:r>
        <w:rPr>
          <w:b/>
          <w:lang w:val="sw_KE" w:bidi="sw_KE"/>
        </w:rPr>
        <w:t>ndani ya Mungu</w:t>
      </w:r>
      <w:r>
        <w:rPr>
          <w:lang w:val="sw_KE" w:bidi="sw_KE"/>
        </w:rPr>
        <w:t xml:space="preserve">. Hii inaweza kumaanisha kwamba walifanya kila kitu </w:t>
      </w:r>
      <w:r>
        <w:rPr>
          <w:b/>
          <w:lang w:val="sw_KE" w:bidi="sw_KE"/>
        </w:rPr>
        <w:t>kwa msaada wa Mungu</w:t>
      </w:r>
      <w:r>
        <w:rPr>
          <w:lang w:val="sw_KE" w:bidi="sw_KE"/>
        </w:rPr>
        <w:t xml:space="preserve">, au inaweza kumaanisha kwamba walifanya kila kitu ili kumtii </w:t>
      </w:r>
      <w:r>
        <w:rPr>
          <w:b/>
          <w:lang w:val="sw_KE" w:bidi="sw_KE"/>
        </w:rPr>
        <w:t>Mungu</w:t>
      </w:r>
      <w:r>
        <w:rPr>
          <w:lang w:val="sw_KE" w:bidi="sw_KE"/>
        </w:rPr>
        <w:t>. Kwa njia yoyote, hawana chochote cha kuficha na hawapaswi kuogopa mwanga.</w:t>
      </w:r>
    </w:p>
    <w:p>
      <w:pPr/>
      <w:r>
        <w:rPr>
          <w:lang w:val="sw_KE" w:bidi="sw_KE"/>
        </w:rPr>
      </w:r>
      <w:r>
        <w:rPr>
          <w:lang w:val="sw_KE" w:bidi="sw_KE"/>
        </w:rPr>
        <w:t>Na kwa hivyo, mazungumzo haya ambayo Nikodemo alikuwa na Yesu katika giza la usiku yanamalizika kwa kuzungumza kuhusu mwanga. Kwa sababu Nikodemo alikuwa Farisayo, angekuwa na wazo tofauti kabisa kuhusu hukumu ya Mungu. Tayari tumesikia kwamba Mafarisayo walikuwa makini sana kutii kila kitu ambacho Mungu alikuwa ameamuru. Mafarisayo waliamini kwamba Mungu hangewahukumu Mafarisayo, kwa sababu walikuwa watiifu sana. Nikodemo anaweza kuwa alishangaa sana kusikia kwamba Yesu alisema kwamba watu hawangehukumiwa ikiwa walimwamini Mwana wa Mungu! Nikodemo hata hajui bado mwana huyu maalum wa Mungu ni nani, ingawa anaweza kuwa akidhani kwamba Yesu anajizungumzia mwenyewe.</w:t>
      </w:r>
    </w:p>
    <w:p>
      <w:pPr/>
      <w:r>
        <w:rPr>
          <w:lang w:val="sw_KE" w:bidi="sw_KE"/>
        </w:rPr>
      </w:r>
      <w:r>
        <w:rPr>
          <w:lang w:val="sw_KE" w:bidi="sw_KE"/>
        </w:rPr>
        <w:t>Sitisha hapa na mjadili: Je, unaweza kusimulia hadithi kuhusu jinsi watu katika jamii yako wanavyofikiri wanaweza kuwa na uhusiano mzuri na Mungu? Sitisha sauti hii hapa.</w:t>
      </w:r>
    </w:p>
    <w:p>
      <w:pPr/>
      <w:r>
        <w:rPr>
          <w:lang w:val="sw_KE" w:bidi="sw_KE"/>
        </w:rPr>
      </w:r>
      <w:r>
        <w:rPr>
          <w:lang w:val="sw_KE" w:bidi="sw_KE"/>
        </w:rPr>
        <w:t>Mwishoni mwa kitabu cha Yohana, tutasikia kwamba Nikodemo anasaidia kumzika Yesu baada ya Yesu kusulubishwa. Nikodemo pengine akawa muumini wa Yesu. Nikodemo alichagua mwanga!</w:t>
      </w:r>
    </w:p>
    <w:p>
      <w:pPr/>
      <w:r>
        <w:rPr>
          <w:lang w:val="sw_KE" w:bidi="sw_KE"/>
        </w:rPr>
      </w:r>
      <w:r>
        <w:rPr>
          <w:lang w:val="sw_KE" w:bidi="sw_KE"/>
        </w:rPr>
        <w:t>Kwa sababu kifungu hiki ni kigumu sana, unaweza kutaka kusikiliza maandishi kutoka kwa Biblia tena, na kisha kuipitia rekodi hii hii kwa mara ya pili.</w:t>
      </w:r>
      <w:r>
        <w:rPr>
          <w:lang w:val="sw_KE" w:bidi="sw_KE"/>
        </w:rPr>
      </w:r>
    </w:p>
    <w:p>
      <w:pPr>
        <w:pStyle w:val="Heading3"/>
      </w:pPr>
      <w:r>
        <w:rPr>
          <w:lang w:val="sw_KE" w:bidi="sw_KE"/>
        </w:rPr>
        <w:t>Kufafanua Matukio</w:t>
      </w:r>
    </w:p>
    <w:p>
      <w:pPr/>
      <w:r>
        <w:rPr>
          <w:lang w:val="sw_KE" w:bidi="sw_KE"/>
        </w:rPr>
      </w:r>
      <w:r>
        <w:rPr>
          <w:lang w:val="sw_KE" w:bidi="sw_KE"/>
        </w:rPr>
        <w:t>Kwanza, sikiliza tafsiri yako mwenyewe ya Yohana 3:1–8.</w:t>
      </w:r>
    </w:p>
    <w:p>
      <w:pPr/>
      <w:r>
        <w:rPr>
          <w:lang w:val="sw_KE" w:bidi="sw_KE"/>
        </w:rPr>
      </w:r>
      <w:r>
        <w:rPr>
          <w:lang w:val="sw_KE" w:bidi="sw_KE"/>
        </w:rPr>
        <w:t>Kisha, sikiliza toleo la sauti la Yohana 3:9–21 katika tafsiri rahisi zaidi kuelewa.</w:t>
      </w:r>
    </w:p>
    <w:p>
      <w:pPr/>
      <w:r>
        <w:rPr>
          <w:lang w:val="sw_KE" w:bidi="sw_KE"/>
        </w:rPr>
      </w:r>
      <w:r>
        <w:rPr>
          <w:lang w:val="sw_KE" w:bidi="sw_KE"/>
        </w:rPr>
        <w:t>Katika hatua hii, kikundi kitafafanua matukio, wahusika na mpangilio wa kifungu hiki. Kisha kikundi kitawazia fungu hili.</w:t>
      </w:r>
    </w:p>
    <w:p>
      <w:pPr/>
      <w:r>
        <w:rPr>
          <w:lang w:val="sw_KE" w:bidi="sw_KE"/>
        </w:rPr>
      </w:r>
      <w:r>
        <w:rPr>
          <w:lang w:val="sw_KE" w:bidi="sw_KE"/>
        </w:rPr>
        <w:t>Simulizi hii ina tukio 1.</w:t>
      </w:r>
    </w:p>
    <w:p>
      <w:pPr/>
      <w:r>
        <w:rPr>
          <w:lang w:val="sw_KE" w:bidi="sw_KE"/>
        </w:rPr>
      </w:r>
      <w:r>
        <w:rPr>
          <w:lang w:val="sw_KE" w:bidi="sw_KE"/>
        </w:rPr>
        <w:t>Katika tukio hili, Yesu anaendelea na mazungumzo yake na Nikodemo.</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Nikodemo</w:t>
      </w:r>
    </w:p>
    <w:p>
      <w:pPr>
        <w:pStyle w:val="ListBullet"/>
        <w:spacing w:line="240" w:lineRule="auto"/>
        <w:ind w:left="720"/>
      </w:pPr>
      <w:r>
        <w:rPr>
          <w:lang w:val="sw_KE" w:bidi="sw_KE"/>
        </w:rPr>
      </w:r>
      <w:r>
        <w:rPr>
          <w:lang w:val="sw_KE" w:bidi="sw_KE"/>
        </w:rPr>
        <w:t>Mose</w:t>
      </w:r>
    </w:p>
    <w:p>
      <w:pPr>
        <w:pStyle w:val="ListBullet"/>
        <w:spacing w:line="240" w:lineRule="auto"/>
        <w:ind w:left="720"/>
      </w:pPr>
      <w:r>
        <w:rPr>
          <w:lang w:val="sw_KE" w:bidi="sw_KE"/>
        </w:rPr>
      </w:r>
      <w:r>
        <w:rPr>
          <w:lang w:val="sw_KE" w:bidi="sw_KE"/>
        </w:rPr>
        <w:t>Mwana wa Mtu</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Mwana mpendwa wa Mungu</w:t>
      </w:r>
    </w:p>
    <w:p>
      <w:pPr>
        <w:pStyle w:val="ListBullet"/>
        <w:spacing w:line="240" w:lineRule="auto"/>
        <w:ind w:left="720"/>
      </w:pPr>
      <w:r>
        <w:rPr>
          <w:lang w:val="sw_KE" w:bidi="sw_KE"/>
        </w:rPr>
      </w:r>
      <w:r>
        <w:rPr>
          <w:lang w:val="sw_KE" w:bidi="sw_KE"/>
        </w:rPr>
        <w:t>Watu wa dunia</w:t>
      </w:r>
    </w:p>
    <w:p>
      <w:pPr>
        <w:pStyle w:val="ListBullet"/>
        <w:spacing w:line="240" w:lineRule="auto"/>
        <w:ind w:left="720"/>
      </w:pPr>
      <w:r>
        <w:rPr>
          <w:lang w:val="sw_KE" w:bidi="sw_KE"/>
        </w:rPr>
      </w:r>
      <w:r>
        <w:rPr>
          <w:lang w:val="sw_KE" w:bidi="sw_KE"/>
        </w:rPr>
        <w:t>Watu ambao wanachagua mwanga</w:t>
      </w:r>
    </w:p>
    <w:p>
      <w:pPr>
        <w:pStyle w:val="ListBullet"/>
        <w:spacing w:line="240" w:lineRule="auto"/>
        <w:ind w:left="720"/>
      </w:pPr>
      <w:r>
        <w:rPr>
          <w:lang w:val="sw_KE" w:bidi="sw_KE"/>
        </w:rPr>
      </w:r>
      <w:r>
        <w:rPr>
          <w:lang w:val="sw_KE" w:bidi="sw_KE"/>
        </w:rPr>
        <w:t>Watu ambao wanachagua giza</w:t>
      </w:r>
    </w:p>
    <w:p>
      <w:pPr/>
      <w:r>
        <w:rPr>
          <w:lang w:val="sw_KE" w:bidi="sw_KE"/>
        </w:rPr>
      </w:r>
      <w:r>
        <w:rPr>
          <w:lang w:val="sw_KE" w:bidi="sw_KE"/>
        </w:rPr>
        <w:t>Simulizi hii inatokea wakati huo huo na simulizi ya awali. Nikodemo Mfarisayo alikuwa amekuja kwa Yesu usiku.</w:t>
      </w:r>
    </w:p>
    <w:p>
      <w:pPr/>
      <w:r>
        <w:rPr>
          <w:lang w:val="sw_KE" w:bidi="sw_KE"/>
        </w:rPr>
      </w:r>
      <w:r>
        <w:rPr>
          <w:lang w:val="sw_KE" w:bidi="sw_KE"/>
        </w:rPr>
        <w:t>Tunamsikia tu Nikodemo akiuliza swali moja hapa: "Mambo haya yanaweza kuwa vipi?" Hii ina maana kwamba anajiuliza jinsi kila kitu ambacho Yesu alisema katika majibu yake ya awali kinaweza kuwezekana." Kwa sehemu iliyobaki, tunamsikia tu Yesu akizungumza. Na kama vile katika simulizi ya awali, Yesu anaanza jibu lake kwa kusema "kweli," au "Ninazungumza ukweli." Hii haimaanishi kwamba mambo mengine ambayo Yesu anasema si kweli. Inamaanisha kwamba Yesu atasema kitu muhimu na kwamba Nikodemo anapaswa kuwa makini.</w:t>
      </w:r>
    </w:p>
    <w:p>
      <w:pPr/>
      <w:r>
        <w:rPr>
          <w:lang w:val="sw_KE" w:bidi="sw_KE"/>
        </w:rPr>
      </w:r>
      <w:r>
        <w:rPr>
          <w:lang w:val="sw_KE" w:bidi="sw_KE"/>
        </w:rPr>
        <w:t>Jibu la Yesu linaweza kuwa vigumu kulikumbuka. Kama vile katika simulizi ya awali, inaweza kusaidia kuivunja katika sehemu, na kuchagua vitu au matendo ya kukusaidia kukumbuka kila kitu.</w:t>
      </w:r>
    </w:p>
    <w:p>
      <w:pPr/>
      <w:r>
        <w:rPr>
          <w:lang w:val="sw_KE" w:bidi="sw_KE"/>
        </w:rPr>
      </w:r>
      <w:r>
        <w:rPr>
          <w:b/>
          <w:lang w:val="sw_KE" w:bidi="sw_KE"/>
        </w:rPr>
        <w:t>Sehemu ya 1</w:t>
      </w:r>
    </w:p>
    <w:p>
      <w:pPr/>
      <w:r>
        <w:rPr>
          <w:lang w:val="sw_KE" w:bidi="sw_KE"/>
        </w:rPr>
      </w:r>
      <w:r>
        <w:rPr>
          <w:lang w:val="sw_KE" w:bidi="sw_KE"/>
        </w:rPr>
        <w:t>Yesu anamkemea Nikodemo kidogo kwa kutoelewa kile Yesu alikuwa amesema, kwa sababu Nikodemo ni mwalimu kwa hivyo alipaswa kuwa ameelewa.</w:t>
      </w:r>
    </w:p>
    <w:p>
      <w:pPr/>
      <w:r>
        <w:rPr>
          <w:lang w:val="sw_KE" w:bidi="sw_KE"/>
        </w:rPr>
      </w:r>
      <w:r>
        <w:rPr>
          <w:lang w:val="sw_KE" w:bidi="sw_KE"/>
        </w:rPr>
        <w:t>Chagua shughuli au kitu ambacho kitakusaidia kukumbuka sehemu hii. Sitisha sauti hii hapa.</w:t>
      </w:r>
    </w:p>
    <w:p>
      <w:pPr/>
      <w:r>
        <w:rPr>
          <w:lang w:val="sw_KE" w:bidi="sw_KE"/>
        </w:rPr>
      </w:r>
      <w:r>
        <w:rPr>
          <w:b/>
          <w:lang w:val="sw_KE" w:bidi="sw_KE"/>
        </w:rPr>
        <w:t>Sehemu ya 2</w:t>
      </w:r>
    </w:p>
    <w:p>
      <w:pPr/>
      <w:r>
        <w:rPr>
          <w:lang w:val="sw_KE" w:bidi="sw_KE"/>
        </w:rPr>
      </w:r>
      <w:r>
        <w:rPr>
          <w:lang w:val="sw_KE" w:bidi="sw_KE"/>
        </w:rPr>
        <w:t>Yesu anasema kwamba "kweli," Yesu anazungumza kuhusu kile anachojua na alichokiona, lakini watu hawamwamini.</w:t>
      </w:r>
    </w:p>
    <w:p>
      <w:pPr/>
      <w:r>
        <w:rPr>
          <w:lang w:val="sw_KE" w:bidi="sw_KE"/>
        </w:rPr>
      </w:r>
      <w:r>
        <w:rPr>
          <w:lang w:val="sw_KE" w:bidi="sw_KE"/>
        </w:rPr>
        <w:t>Chagua shughuli au kitu ambacho kitakusaidia kukumbuka sehemu hii. Sitisha sauti hii hapa.</w:t>
      </w:r>
    </w:p>
    <w:p>
      <w:pPr/>
      <w:r>
        <w:rPr>
          <w:lang w:val="sw_KE" w:bidi="sw_KE"/>
        </w:rPr>
      </w:r>
      <w:r>
        <w:rPr>
          <w:b/>
          <w:lang w:val="sw_KE" w:bidi="sw_KE"/>
        </w:rPr>
        <w:t>Sehemu ya 3</w:t>
      </w:r>
    </w:p>
    <w:p>
      <w:pPr/>
      <w:r>
        <w:rPr>
          <w:lang w:val="sw_KE" w:bidi="sw_KE"/>
        </w:rPr>
      </w:r>
      <w:r>
        <w:rPr>
          <w:lang w:val="sw_KE" w:bidi="sw_KE"/>
        </w:rPr>
        <w:t>Watu hawamwamini Yesu wakati anazungumza kuhusu mambo ya dunia hii, na kwa hivyo hawatamwamini wakati anazungumza kuhusu mambo ya mbinguni.</w:t>
      </w:r>
    </w:p>
    <w:p>
      <w:pPr/>
      <w:r>
        <w:rPr>
          <w:lang w:val="sw_KE" w:bidi="sw_KE"/>
        </w:rPr>
      </w:r>
      <w:r>
        <w:rPr>
          <w:lang w:val="sw_KE" w:bidi="sw_KE"/>
        </w:rPr>
        <w:t>Chagua shughuli au kitu ambacho kitakusaidia kukumbuka sehemu hii. Sitisha sauti hii hapa.</w:t>
      </w:r>
    </w:p>
    <w:p>
      <w:pPr/>
      <w:r>
        <w:rPr>
          <w:lang w:val="sw_KE" w:bidi="sw_KE"/>
        </w:rPr>
      </w:r>
      <w:r>
        <w:rPr>
          <w:b/>
          <w:lang w:val="sw_KE" w:bidi="sw_KE"/>
        </w:rPr>
        <w:t>Sehemu ya 4</w:t>
      </w:r>
    </w:p>
    <w:p>
      <w:pPr/>
      <w:r>
        <w:rPr>
          <w:lang w:val="sw_KE" w:bidi="sw_KE"/>
        </w:rPr>
      </w:r>
      <w:r>
        <w:rPr>
          <w:lang w:val="sw_KE" w:bidi="sw_KE"/>
        </w:rPr>
        <w:t>Mwana wa Mtu amekuwa mbinguni na ameshuka chini—ndiyo sababu anajua mambo hayo yote.</w:t>
      </w:r>
    </w:p>
    <w:p>
      <w:pPr/>
      <w:r>
        <w:rPr>
          <w:lang w:val="sw_KE" w:bidi="sw_KE"/>
        </w:rPr>
      </w:r>
      <w:r>
        <w:rPr>
          <w:lang w:val="sw_KE" w:bidi="sw_KE"/>
        </w:rPr>
        <w:t>Chagua shughuli au kitu ambacho kitakusaidia kukumbuka sehemu hii. Sitisha sauti hii hapa.</w:t>
      </w:r>
    </w:p>
    <w:p>
      <w:pPr/>
      <w:r>
        <w:rPr>
          <w:lang w:val="sw_KE" w:bidi="sw_KE"/>
        </w:rPr>
      </w:r>
      <w:r>
        <w:rPr>
          <w:b/>
          <w:lang w:val="sw_KE" w:bidi="sw_KE"/>
        </w:rPr>
        <w:t>Sehemu ya 5</w:t>
      </w:r>
    </w:p>
    <w:p>
      <w:pPr/>
      <w:r>
        <w:rPr>
          <w:lang w:val="sw_KE" w:bidi="sw_KE"/>
        </w:rPr>
      </w:r>
      <w:r>
        <w:rPr>
          <w:lang w:val="sw_KE" w:bidi="sw_KE"/>
        </w:rPr>
        <w:t>Musa ameinua nyoka kule nyikani. Mwana wa Mtu atainuliwa juu. Kila mtu ambaye atamwamini Mwana wa Mtu atakuwa na maisha ya milele.</w:t>
      </w:r>
    </w:p>
    <w:p>
      <w:pPr/>
      <w:r>
        <w:rPr>
          <w:lang w:val="sw_KE" w:bidi="sw_KE"/>
        </w:rPr>
      </w:r>
      <w:r>
        <w:rPr>
          <w:lang w:val="sw_KE" w:bidi="sw_KE"/>
        </w:rPr>
        <w:t>Chagua shughuli au kitu ambacho kitakusaidia kukumbuka sehemu hii. Sitisha sauti hii hapa.</w:t>
      </w:r>
    </w:p>
    <w:p>
      <w:pPr/>
      <w:r>
        <w:rPr>
          <w:lang w:val="sw_KE" w:bidi="sw_KE"/>
        </w:rPr>
      </w:r>
      <w:r>
        <w:rPr>
          <w:b/>
          <w:lang w:val="sw_KE" w:bidi="sw_KE"/>
        </w:rPr>
        <w:t>Sehemu ya 6</w:t>
      </w:r>
    </w:p>
    <w:p>
      <w:pPr/>
      <w:r>
        <w:rPr>
          <w:lang w:val="sw_KE" w:bidi="sw_KE"/>
        </w:rPr>
      </w:r>
      <w:r>
        <w:rPr>
          <w:lang w:val="sw_KE" w:bidi="sw_KE"/>
        </w:rPr>
        <w:t>Hii inatokea kwa sababu Mungu anaupenda ulimwengu. Mungu alimpa mwana wake mpendwa kwa watu wa dunia. Kila mtu ambaye anamwamini mwana mpendwa wa Mungu ataishi milele katika uhusiano mzuri na Mungu.</w:t>
      </w:r>
    </w:p>
    <w:p>
      <w:pPr/>
      <w:r>
        <w:rPr>
          <w:lang w:val="sw_KE" w:bidi="sw_KE"/>
        </w:rPr>
      </w:r>
      <w:r>
        <w:rPr>
          <w:lang w:val="sw_KE" w:bidi="sw_KE"/>
        </w:rPr>
        <w:t>Chagua shughuli au kitu ambacho kitakusaidia kukumbuka sehemu hii. Sitisha sauti hii hapa.</w:t>
      </w:r>
    </w:p>
    <w:p>
      <w:pPr/>
      <w:r>
        <w:rPr>
          <w:lang w:val="sw_KE" w:bidi="sw_KE"/>
        </w:rPr>
      </w:r>
      <w:r>
        <w:rPr>
          <w:b/>
          <w:lang w:val="sw_KE" w:bidi="sw_KE"/>
        </w:rPr>
        <w:t>Sehemu ya 7</w:t>
      </w:r>
    </w:p>
    <w:p>
      <w:pPr/>
      <w:r>
        <w:rPr>
          <w:lang w:val="sw_KE" w:bidi="sw_KE"/>
        </w:rPr>
      </w:r>
      <w:r>
        <w:rPr>
          <w:lang w:val="sw_KE" w:bidi="sw_KE"/>
        </w:rPr>
        <w:t>Mungu hakumtuma mwana wake duniani ili kuwaadhibu watu, bali kuwaokoa watu.</w:t>
      </w:r>
    </w:p>
    <w:p>
      <w:pPr/>
      <w:r>
        <w:rPr>
          <w:lang w:val="sw_KE" w:bidi="sw_KE"/>
        </w:rPr>
      </w:r>
      <w:r>
        <w:rPr>
          <w:lang w:val="sw_KE" w:bidi="sw_KE"/>
        </w:rPr>
        <w:t>Chagua shughuli au kitu ambacho kitakusaidia kukumbuka sehemu hii. Sitisha sauti hii hapa.</w:t>
      </w:r>
    </w:p>
    <w:p>
      <w:pPr/>
      <w:r>
        <w:rPr>
          <w:lang w:val="sw_KE" w:bidi="sw_KE"/>
        </w:rPr>
      </w:r>
      <w:r>
        <w:rPr>
          <w:b/>
          <w:lang w:val="sw_KE" w:bidi="sw_KE"/>
        </w:rPr>
        <w:t>Sehemu ya 8</w:t>
      </w:r>
    </w:p>
    <w:p>
      <w:pPr/>
      <w:r>
        <w:rPr>
          <w:lang w:val="sw_KE" w:bidi="sw_KE"/>
        </w:rPr>
      </w:r>
      <w:r>
        <w:rPr>
          <w:lang w:val="sw_KE" w:bidi="sw_KE"/>
        </w:rPr>
        <w:t>Kila mtu ambaye anamwamini mwana mpendwa wa Mungu hataadhibiwa. Watu ambao hawamwamini mwana mpendwa wa Mungu wataadhibiwa.</w:t>
      </w:r>
    </w:p>
    <w:p>
      <w:pPr/>
      <w:r>
        <w:rPr>
          <w:lang w:val="sw_KE" w:bidi="sw_KE"/>
        </w:rPr>
      </w:r>
      <w:r>
        <w:rPr>
          <w:lang w:val="sw_KE" w:bidi="sw_KE"/>
        </w:rPr>
        <w:t>Chagua shughuli au kitu ambacho kitakusaidia kukumbuka sehemu hii. Sitisha sauti hii hapa.</w:t>
      </w:r>
    </w:p>
    <w:p>
      <w:pPr/>
      <w:r>
        <w:rPr>
          <w:lang w:val="sw_KE" w:bidi="sw_KE"/>
        </w:rPr>
      </w:r>
      <w:r>
        <w:rPr>
          <w:b/>
          <w:lang w:val="sw_KE" w:bidi="sw_KE"/>
        </w:rPr>
        <w:t>Sehemu ya 9</w:t>
      </w:r>
    </w:p>
    <w:p>
      <w:pPr/>
      <w:r>
        <w:rPr>
          <w:lang w:val="sw_KE" w:bidi="sw_KE"/>
        </w:rPr>
      </w:r>
      <w:r>
        <w:rPr>
          <w:lang w:val="sw_KE" w:bidi="sw_KE"/>
        </w:rPr>
        <w:t>Sababu kwamba Mungu atawahukumu watu ni kwa sababu wanachagua giza badala ya mwanga. Mwanga unamaanisha Yesu.</w:t>
      </w:r>
    </w:p>
    <w:p>
      <w:pPr/>
      <w:r>
        <w:rPr>
          <w:lang w:val="sw_KE" w:bidi="sw_KE"/>
        </w:rPr>
      </w:r>
      <w:r>
        <w:rPr>
          <w:lang w:val="sw_KE" w:bidi="sw_KE"/>
        </w:rPr>
        <w:t>Chagua shughuli au kitu ambacho kitakusaidia kukumbuka sehemu hii. Sitisha sauti hii hapa.</w:t>
      </w:r>
    </w:p>
    <w:p>
      <w:pPr/>
      <w:r>
        <w:rPr>
          <w:lang w:val="sw_KE" w:bidi="sw_KE"/>
        </w:rPr>
      </w:r>
      <w:r>
        <w:rPr>
          <w:b/>
          <w:lang w:val="sw_KE" w:bidi="sw_KE"/>
        </w:rPr>
        <w:t>Sehemu ya 10</w:t>
      </w:r>
    </w:p>
    <w:p>
      <w:pPr/>
      <w:r>
        <w:rPr>
          <w:lang w:val="sw_KE" w:bidi="sw_KE"/>
        </w:rPr>
      </w:r>
      <w:r>
        <w:rPr>
          <w:lang w:val="sw_KE" w:bidi="sw_KE"/>
        </w:rPr>
        <w:t>Watu ambao wanafanya uovu wanataka kuwa katika giza, lakini watu ambao wanamtii Mungu wanafurahi kuwa katika mwanga.</w:t>
      </w:r>
    </w:p>
    <w:p>
      <w:pPr/>
      <w:r>
        <w:rPr>
          <w:lang w:val="sw_KE" w:bidi="sw_KE"/>
        </w:rPr>
      </w:r>
      <w:r>
        <w:rPr>
          <w:lang w:val="sw_KE" w:bidi="sw_KE"/>
        </w:rPr>
        <w:t>Chagua shughuli au kitu ambacho kitakusaidia kukumbuka sehemu hii. Sitisha sauti hii hapa.</w:t>
      </w:r>
    </w:p>
    <w:p>
      <w:pPr/>
      <w:r>
        <w:rPr>
          <w:lang w:val="sw_KE" w:bidi="sw_KE"/>
        </w:rPr>
      </w:r>
      <w:r>
        <w:rPr>
          <w:lang w:val="sw_KE" w:bidi="sw_KE"/>
        </w:rPr>
        <w:t>Sasa, fanya matendo haya yote, au uonyeshe vitu hivi, kwa utaratibu sahihi wa kukusaidia kukumbuka kile Yesu anachosema. Unaweza kutaka kufanya hivyo mara chache mpaka uweze kuyakumbuka kwa utaratibu sahihi. Labda una mawazo mengine kuhusu jinsi ya kukumbuka kifungu hicho vizuri! Pengine unaweza kuibadilisha kuwa ngoma au wimbo!</w:t>
      </w:r>
    </w:p>
    <w:p>
      <w:pPr/>
      <w:r>
        <w:rPr>
          <w:lang w:val="sw_KE" w:bidi="sw_KE"/>
        </w:rPr>
      </w:r>
      <w:r>
        <w:rPr>
          <w:lang w:val="sw_KE" w:bidi="sw_KE"/>
        </w:rPr>
        <w:t>Sitisha sauti hapa.</w:t>
      </w:r>
    </w:p>
    <w:p>
      <w:pPr/>
      <w:r>
        <w:rPr>
          <w:lang w:val="sw_KE" w:bidi="sw_KE"/>
        </w:rPr>
      </w:r>
      <w:r>
        <w:rPr>
          <w:lang w:val="sw_KE" w:bidi="sw_KE"/>
        </w:rPr>
        <w:t>Sasa kikundi kinapaswa kuonyesha ubao wa hadithi, kuchora au kutumia vitu ili kuonyesha simulizi na matukio yake. Usisahau kujumuisha swali ambalo Nikodemo alimwuliza Yesu mwanzoni.</w:t>
      </w:r>
    </w:p>
    <w:p>
      <w:pPr/>
      <w:r>
        <w:rPr>
          <w:lang w:val="sw_KE" w:bidi="sw_KE"/>
        </w:rPr>
      </w:r>
      <w:r>
        <w:rPr>
          <w:lang w:val="sw_KE" w:bidi="sw_KE"/>
        </w:rPr>
        <w:t>Wakati unafanya shughuli hii, unaweza bila shaka kutumia matendo na vitu ambavyo ulitumia hapo awali ili kukumbuka kile Yesu alichosema baadaye.</w:t>
      </w:r>
      <w:r>
        <w:rPr>
          <w:lang w:val="sw_KE" w:bidi="sw_KE"/>
        </w:rPr>
      </w:r>
    </w:p>
    <w:p>
      <w:pPr>
        <w:pStyle w:val="Heading3"/>
      </w:pPr>
      <w:r>
        <w:rPr>
          <w:lang w:val="sw_KE" w:bidi="sw_KE"/>
        </w:rPr>
        <w:t>Kudhihirisha Maandiko</w:t>
      </w:r>
    </w:p>
    <w:p>
      <w:pPr/>
      <w:r>
        <w:rPr>
          <w:lang w:val="sw_KE" w:bidi="sw_KE"/>
        </w:rPr>
      </w:r>
      <w:r>
        <w:rPr>
          <w:lang w:val="sw_KE" w:bidi="sw_KE"/>
        </w:rPr>
        <w:t>Kwanza, sikiliza tafsiri yako mwenyewe ya Yohana 3:1–8.</w:t>
      </w:r>
    </w:p>
    <w:p>
      <w:pPr/>
      <w:r>
        <w:rPr>
          <w:lang w:val="sw_KE" w:bidi="sw_KE"/>
        </w:rPr>
      </w:r>
      <w:r>
        <w:rPr>
          <w:lang w:val="sw_KE" w:bidi="sw_KE"/>
        </w:rPr>
        <w:t>Kisha, sikiliza toleo la sauti la Yohana 3:9–21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Simulizi hii ina tukio 1.</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Nikodemo</w:t>
      </w:r>
    </w:p>
    <w:p>
      <w:pPr>
        <w:pStyle w:val="ListBullet"/>
        <w:spacing w:line="240" w:lineRule="auto"/>
        <w:ind w:left="720"/>
      </w:pPr>
      <w:r>
        <w:rPr>
          <w:lang w:val="sw_KE" w:bidi="sw_KE"/>
        </w:rPr>
      </w:r>
      <w:r>
        <w:rPr>
          <w:lang w:val="sw_KE" w:bidi="sw_KE"/>
        </w:rPr>
        <w:t>Mose</w:t>
      </w:r>
    </w:p>
    <w:p>
      <w:pPr>
        <w:pStyle w:val="ListBullet"/>
        <w:spacing w:line="240" w:lineRule="auto"/>
        <w:ind w:left="720"/>
      </w:pPr>
      <w:r>
        <w:rPr>
          <w:lang w:val="sw_KE" w:bidi="sw_KE"/>
        </w:rPr>
      </w:r>
      <w:r>
        <w:rPr>
          <w:lang w:val="sw_KE" w:bidi="sw_KE"/>
        </w:rPr>
        <w:t>Mwana wa Mtu</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Mwana mpendwa wa Mungu</w:t>
      </w:r>
    </w:p>
    <w:p>
      <w:pPr>
        <w:pStyle w:val="ListBullet"/>
        <w:spacing w:line="240" w:lineRule="auto"/>
        <w:ind w:left="720"/>
      </w:pPr>
      <w:r>
        <w:rPr>
          <w:lang w:val="sw_KE" w:bidi="sw_KE"/>
        </w:rPr>
      </w:r>
      <w:r>
        <w:rPr>
          <w:lang w:val="sw_KE" w:bidi="sw_KE"/>
        </w:rPr>
        <w:t>Watu wa dunia</w:t>
      </w:r>
    </w:p>
    <w:p>
      <w:pPr>
        <w:pStyle w:val="ListBullet"/>
        <w:spacing w:line="240" w:lineRule="auto"/>
        <w:ind w:left="720"/>
      </w:pPr>
      <w:r>
        <w:rPr>
          <w:lang w:val="sw_KE" w:bidi="sw_KE"/>
        </w:rPr>
      </w:r>
      <w:r>
        <w:rPr>
          <w:lang w:val="sw_KE" w:bidi="sw_KE"/>
        </w:rPr>
        <w:t>Watu ambao wanachagua mwanga</w:t>
      </w:r>
    </w:p>
    <w:p>
      <w:pPr>
        <w:pStyle w:val="ListBullet"/>
        <w:spacing w:line="240" w:lineRule="auto"/>
        <w:ind w:left="720"/>
      </w:pPr>
      <w:r>
        <w:rPr>
          <w:lang w:val="sw_KE" w:bidi="sw_KE"/>
        </w:rPr>
      </w:r>
      <w:r>
        <w:rPr>
          <w:lang w:val="sw_KE" w:bidi="sw_KE"/>
        </w:rPr>
        <w:t>Watu ambao wanachagua giza</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Mwana wa Mtu na Mwana mpendwa wa Mungu wote wawili wanamaanisha Yesu. Lakini Yesu hasemi wazi sana kwamba yeye ni watu hawa. Kwa hivyo, unaweza kuwa na mtu tofauti anayeigiza jukumu la Yesu, na mtu mwingine jukumu la Mwana wa Mtu na Mwana mpendwa wa Mungu. Lakini pia unaweza kuchagua mtu mmoja kucheza majukumu yote matatu, au watu watatu tofauti.</w:t>
      </w:r>
    </w:p>
    <w:p>
      <w:pPr/>
      <w:r>
        <w:rPr>
          <w:lang w:val="sw_KE" w:bidi="sw_KE"/>
        </w:rPr>
      </w:r>
      <w:r>
        <w:rPr>
          <w:lang w:val="sw_KE" w:bidi="sw_KE"/>
        </w:rPr>
        <w:t>Unaweza kutaka kuigiza simulizi ya awali mwanzoni mwa sehemu hii.</w:t>
      </w:r>
    </w:p>
    <w:p>
      <w:pPr/>
      <w:r>
        <w:rPr>
          <w:lang w:val="sw_KE" w:bidi="sw_KE"/>
        </w:rPr>
      </w:r>
      <w:r>
        <w:rPr>
          <w:lang w:val="sw_KE" w:bidi="sw_KE"/>
        </w:rPr>
        <w:t>Yohana mwandishi hatupi maelezo kuhusu jinsi mazungumzo yalivyomalizika. Je, bado ilikuwa giza, unafikiri, wakati Nikodemo alirudi nyumbani kimya kimya? Au walikuwa wamezungumza kwa muda mrefu sana hivi kwamba sasa ni karibu asubuhi, na wakati Nikodemo anatembea kuelekea nyumbani anaweza kuona miale ya kwanza ya kuchomoza kwa jua—ikimkumbusha kuhusu maneno ya Yesu kuhusu nuru na giza? Unaweza kutumia mawazo yako!</w:t>
      </w:r>
    </w:p>
    <w:p>
      <w:pPr/>
      <w:r>
        <w:rPr>
          <w:lang w:val="sw_KE" w:bidi="sw_KE"/>
        </w:rPr>
      </w:r>
      <w:r>
        <w:rPr>
          <w:lang w:val="sw_KE" w:bidi="sw_KE"/>
        </w:rPr>
        <w:t>Kwanza, igiza hadithi bila kusitisha. Kueni makini kwa mazungumzo, mtiririko, mstari wa hadithi na mpangilio wa matukio ya simulizi hili. Hakikisheni hamuachi kuigiza sehemu ngumu au muhimu za simulizi hili. Saidianeni kukumbushana kila sehemu ya hadithi hii.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hii kwa mara ya pili. Katika nyakati fulani za igizo, sitisha igizo na muulize yule anayeigiza mhusika, "Unahisi nini au unafikiria nini?" Muigizaji anayeigiza wahusika hao anapaswa kueleza hisia au mawazo yake iwapo angekuwa mhusika huyo. Kisha Enedelea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Igiza Nikodemo akiuliza jinsi mambo haya yanaweza kuwa. Igiza Yesu akimkemea kidogo kwa kutoelewa.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"Unahisi vipi?" Mtu huyo huenda akajibu mambo kama:</w:t>
      </w:r>
    </w:p>
    <w:p>
      <w:pPr/>
      <w:r>
        <w:rPr>
          <w:lang w:val="sw_KE" w:bidi="sw_KE"/>
        </w:rPr>
      </w:r>
      <w:r>
        <w:rPr>
          <w:lang w:val="sw_KE" w:bidi="sw_KE"/>
        </w:rPr>
        <w:t>Igiza sehemu iliyobaki ya hotuba ya Yesu. Wakati mtu anayeigiza kama Yesu anazungumza, watu wengine katika kikundi wanaweza kufanya vitendo, au kuonyesha vitu ulivyochagua katika shughuli iliyopita ili kumsaidia msemaji kukumbuka kinachofuata.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Nikodemo, "Unafikiri nini?" Mtu huyo huenda akajibu mambo kama:</w:t>
      </w:r>
    </w:p>
    <w:p>
      <w:pPr>
        <w:pStyle w:val="ListBullet"/>
        <w:spacing w:line="240" w:lineRule="auto"/>
        <w:ind w:left="720"/>
      </w:pPr>
      <w:r>
        <w:rPr>
          <w:lang w:val="sw_KE" w:bidi="sw_KE"/>
        </w:rPr>
      </w:r>
      <w:r>
        <w:rPr>
          <w:lang w:val="sw_KE" w:bidi="sw_KE"/>
        </w:rPr>
        <w:t>Muulize mwigizaji anayeigiza kama Yesu, "Unafikiri nini?" Mtu huyo huenda akajibu mambo kama:</w:t>
      </w:r>
      <w:r>
        <w:rPr>
          <w:lang w:val="sw_KE" w:bidi="sw_KE"/>
        </w:rPr>
      </w:r>
    </w:p>
    <w:p>
      <w:pPr>
        <w:pStyle w:val="Heading3"/>
      </w:pPr>
      <w:r>
        <w:rPr>
          <w:lang w:val="sw_KE" w:bidi="sw_KE"/>
        </w:rPr>
        <w:t>Kujaza Mapengo</w:t>
      </w:r>
    </w:p>
    <w:p>
      <w:pPr/>
      <w:r>
        <w:rPr>
          <w:lang w:val="sw_KE" w:bidi="sw_KE"/>
        </w:rPr>
      </w:r>
      <w:r>
        <w:rPr>
          <w:lang w:val="sw_KE" w:bidi="sw_KE"/>
        </w:rPr>
        <w:t>Sikiliza toleo la sauti la Yohana 3:9–21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 xml:space="preserve">Yesu anamwita Nikodemo </w:t>
      </w:r>
      <w:r>
        <w:rPr>
          <w:b/>
          <w:lang w:val="sw_KE" w:bidi="sw_KE"/>
        </w:rPr>
        <w:t>mwalimu wa Israeli</w:t>
      </w:r>
      <w:r>
        <w:rPr>
          <w:lang w:val="sw_KE" w:bidi="sw_KE"/>
        </w:rPr>
        <w:t xml:space="preserve">. </w:t>
      </w:r>
      <w:r>
        <w:rPr>
          <w:b/>
          <w:lang w:val="sw_KE" w:bidi="sw_KE"/>
        </w:rPr>
        <w:t>Mwalimu</w:t>
      </w:r>
      <w:r>
        <w:rPr>
          <w:lang w:val="sw_KE" w:bidi="sw_KE"/>
        </w:rPr>
        <w:t xml:space="preserve"> hapa anamaanisha mwalimu wa kidini, si mwalimu wa shule. Kwamba Nikodemo ni mwalimu wa Israeli ina maana kwamba yeye ni mwalimu wa watu wa Israeli. Nikodemo na Yesu pia wote walikuwa </w:t>
      </w:r>
      <w:r>
        <w:rPr>
          <w:b/>
          <w:lang w:val="sw_KE" w:bidi="sw_KE"/>
        </w:rPr>
        <w:t>Waisraeli</w:t>
      </w:r>
      <w:r>
        <w:rPr>
          <w:lang w:val="sw_KE" w:bidi="sw_KE"/>
        </w:rPr>
        <w:t xml:space="preserve">. Hii ina maana kwamba walikuwa uzao wa Ibrahimu. Neno </w:t>
      </w:r>
      <w:r>
        <w:rPr>
          <w:lang w:val="sw_KE" w:bidi="sw_KE"/>
        </w:rPr>
        <w:t>Israeli</w:t>
      </w:r>
      <w:r>
        <w:rPr>
          <w:lang w:val="sw_KE" w:bidi="sw_KE"/>
        </w:rPr>
        <w:t xml:space="preserve"> linapatikana katika Faharasa Kuu.</w:t>
      </w:r>
    </w:p>
    <w:p>
      <w:pPr/>
      <w:r>
        <w:rPr>
          <w:lang w:val="sw_KE" w:bidi="sw_KE"/>
        </w:rPr>
      </w:r>
      <w:r>
        <w:rPr>
          <w:lang w:val="sw_KE" w:bidi="sw_KE"/>
        </w:rPr>
        <w:t xml:space="preserve">Yesu </w:t>
      </w:r>
      <w:r>
        <w:rPr>
          <w:b/>
          <w:lang w:val="sw_KE" w:bidi="sw_KE"/>
        </w:rPr>
        <w:t>anashuhudia</w:t>
      </w:r>
      <w:r>
        <w:rPr>
          <w:lang w:val="sw_KE" w:bidi="sw_KE"/>
        </w:rPr>
        <w:t xml:space="preserve"> kuhusu kile alichokiona, lakini watu hawaamini ushuhuda wake. Mtu ambaye anashuhudia, au anatoa ushuhuda, anasimulia kuhusu kitu ambacho amejionea mwenyewe, na kwamba anajua ni kweli kabisa. Ikiwa unatumia neno hili, tumia neno lile lile au fungu la maneno lile lile ulilotumia katika aya zilizotangulia. Neno </w:t>
      </w:r>
      <w:r>
        <w:rPr>
          <w:lang w:val="sw_KE" w:bidi="sw_KE"/>
        </w:rPr>
        <w:t>ushuhuda</w:t>
      </w:r>
      <w:r>
        <w:rPr>
          <w:lang w:val="sw_KE" w:bidi="sw_KE"/>
        </w:rPr>
        <w:t>, na kushuhudia, linapatikana katika Faharasa Kuu.</w:t>
      </w:r>
    </w:p>
    <w:p>
      <w:pPr/>
      <w:r>
        <w:rPr>
          <w:lang w:val="sw_KE" w:bidi="sw_KE"/>
        </w:rPr>
      </w:r>
      <w:r>
        <w:rPr>
          <w:b/>
          <w:lang w:val="sw_KE" w:bidi="sw_KE"/>
        </w:rPr>
        <w:t>Mbinguni</w:t>
      </w:r>
      <w:r>
        <w:rPr>
          <w:lang w:val="sw_KE" w:bidi="sw_KE"/>
        </w:rPr>
        <w:t xml:space="preserve"> inamaanisha mahali ambapo Mungu anaishi. Tumia neno sawa na ulilotumia katika simulizi za awali. Neno </w:t>
      </w:r>
      <w:r>
        <w:rPr>
          <w:lang w:val="sw_KE" w:bidi="sw_KE"/>
        </w:rPr>
        <w:t>mbinguni</w:t>
      </w:r>
      <w:r>
        <w:rPr>
          <w:lang w:val="sw_KE" w:bidi="sw_KE"/>
        </w:rPr>
        <w:t xml:space="preserve"> linapatikana katika Faharasa Kuu.</w:t>
      </w:r>
    </w:p>
    <w:p>
      <w:pPr/>
      <w:r>
        <w:rPr>
          <w:lang w:val="sw_KE" w:bidi="sw_KE"/>
        </w:rPr>
      </w:r>
      <w:r>
        <w:rPr>
          <w:lang w:val="sw_KE" w:bidi="sw_KE"/>
        </w:rPr>
        <w:t xml:space="preserve">Kila wakati Yesu anaposema kitu kuhusu </w:t>
      </w:r>
      <w:r>
        <w:rPr>
          <w:b/>
          <w:lang w:val="sw_KE" w:bidi="sw_KE"/>
        </w:rPr>
        <w:t>Mwana wa Adamu</w:t>
      </w:r>
      <w:r>
        <w:rPr>
          <w:lang w:val="sw_KE" w:bidi="sw_KE"/>
        </w:rPr>
        <w:t xml:space="preserve">, anasema hivyo kujihusu yeye mwenyewe. Neno linamaanisha kihalisi "binadamu," lakini Yesu anatoa neno hilo maana maalum. Anatumia neno hilo kama cheo kwa ajili yake mwenyewe. Ni njia ya kusema kwamba Yesu ni Masihi, mfalme maalum na Mwokozi ambaye Mungu alikuwa ameahidi kumtuma, lakini kwa njia isiyo ya moja kwa moja. Neno </w:t>
      </w:r>
      <w:r>
        <w:rPr>
          <w:lang w:val="sw_KE" w:bidi="sw_KE"/>
        </w:rPr>
        <w:t>Mwana wa Mtu</w:t>
      </w:r>
      <w:r>
        <w:rPr>
          <w:lang w:val="sw_KE" w:bidi="sw_KE"/>
        </w:rPr>
        <w:t xml:space="preserve"> linapatikana katika Faharasa Kuu. Tumia kifungu kilekile ulichotumia katika vifungu vilivyotangulia.</w:t>
      </w:r>
    </w:p>
    <w:p>
      <w:pPr/>
      <w:r>
        <w:rPr>
          <w:lang w:val="sw_KE" w:bidi="sw_KE"/>
        </w:rPr>
      </w:r>
      <w:r>
        <w:rPr>
          <w:lang w:val="sw_KE" w:bidi="sw_KE"/>
        </w:rPr>
        <w:t xml:space="preserve">Musa alikuwa amemwinua </w:t>
      </w:r>
      <w:r>
        <w:rPr>
          <w:b/>
          <w:lang w:val="sw_KE" w:bidi="sw_KE"/>
        </w:rPr>
        <w:t>nyoka</w:t>
      </w:r>
      <w:r>
        <w:rPr>
          <w:lang w:val="sw_KE" w:bidi="sw_KE"/>
        </w:rPr>
        <w:t xml:space="preserve"> wa shaba jangwani. Nyoka ni mnyama anayetambaa ardhini na anaweza kuuma watu. Baadhi ya nyoka ni wenye sumu, na watu wanaweza kufa wakati nyoka anapowauma.</w:t>
      </w:r>
    </w:p>
    <w:p>
      <w:pPr/>
      <w:r>
        <w:rPr>
          <w:lang w:val="sw_KE" w:bidi="sw_KE"/>
        </w:rPr>
      </w:r>
      <w:r>
        <w:rPr>
          <w:lang w:val="sw_KE" w:bidi="sw_KE"/>
        </w:rPr>
        <w:t xml:space="preserve">Ikiwa inahitajika, onyesha picha ya </w:t>
      </w:r>
      <w:r>
        <w:rPr>
          <w:lang w:val="sw_KE" w:bidi="sw_KE"/>
        </w:rPr>
        <w:t>nyoka</w:t>
      </w:r>
      <w:r>
        <w:rPr>
          <w:lang w:val="sw_KE" w:bidi="sw_KE"/>
        </w:rPr>
        <w:t>.</w:t>
      </w:r>
    </w:p>
    <w:p>
      <w:pPr/>
      <w:r>
        <w:rPr>
          <w:lang w:val="sw_KE" w:bidi="sw_KE"/>
        </w:rPr>
      </w:r>
      <w:r>
        <w:rPr>
          <w:b/>
          <w:lang w:val="sw_KE" w:bidi="sw_KE"/>
        </w:rPr>
        <w:t>Jangwa</w:t>
      </w:r>
      <w:r>
        <w:rPr>
          <w:lang w:val="sw_KE" w:bidi="sw_KE"/>
        </w:rPr>
        <w:t xml:space="preserve"> katika Biblia linamaanisha mahali pa upweke ambapo hakuna watu waliishi. Tumia neno sawa na ulilotumia katika simulizi za awali. Neno </w:t>
      </w:r>
      <w:r>
        <w:rPr>
          <w:lang w:val="sw_KE" w:bidi="sw_KE"/>
        </w:rPr>
        <w:t>pori</w:t>
      </w:r>
      <w:r>
        <w:rPr>
          <w:lang w:val="sw_KE" w:bidi="sw_KE"/>
        </w:rPr>
        <w:t xml:space="preserve"> linapatikana katika Faharasa Kuu.</w:t>
      </w:r>
    </w:p>
    <w:p>
      <w:pPr/>
      <w:r>
        <w:rPr>
          <w:lang w:val="sw_KE" w:bidi="sw_KE"/>
        </w:rPr>
      </w:r>
      <w:r>
        <w:rPr>
          <w:b/>
          <w:lang w:val="sw_KE" w:bidi="sw_KE"/>
        </w:rPr>
        <w:t>Shaba</w:t>
      </w:r>
      <w:r>
        <w:rPr>
          <w:lang w:val="sw_KE" w:bidi="sw_KE"/>
        </w:rPr>
        <w:t xml:space="preserve"> ni chuma ya njano. Musa alikuwa ametengeneza nyoka wa shaba na kumweka juu sana kwenye mlingoti. Baadhi ya tafsiri zinasema shaba nyeupe badala ya shaba nyekundu; neno linalotumiwa katika Biblia linaweza kumaanisha yoyote kati ya hizo mbili.</w:t>
      </w:r>
    </w:p>
    <w:p>
      <w:pPr/>
      <w:r>
        <w:rPr>
          <w:lang w:val="sw_KE" w:bidi="sw_KE"/>
        </w:rPr>
      </w:r>
      <w:r>
        <w:rPr>
          <w:lang w:val="sw_KE" w:bidi="sw_KE"/>
        </w:rPr>
        <w:t xml:space="preserve">Simameni hapa na muangalie picha ya jinsi nyoka wa </w:t>
      </w:r>
      <w:r>
        <w:rPr>
          <w:lang w:val="sw_KE" w:bidi="sw_KE"/>
        </w:rPr>
        <w:t>shaba wa Musa</w:t>
      </w:r>
      <w:r>
        <w:rPr>
          <w:lang w:val="sw_KE" w:bidi="sw_KE"/>
        </w:rPr>
        <w:t xml:space="preserve"> angeweza kuonekana. Sitisha sauti hapa.</w:t>
      </w:r>
    </w:p>
    <w:p>
      <w:pPr/>
      <w:r>
        <w:rPr>
          <w:lang w:val="sw_KE" w:bidi="sw_KE"/>
        </w:rPr>
      </w:r>
      <w:r>
        <w:rPr>
          <w:lang w:val="sw_KE" w:bidi="sw_KE"/>
        </w:rPr>
        <w:t xml:space="preserve">Yesu anasema kwamba Mungu aliupenda ulimwengu kiasi kwamba alimtoa </w:t>
      </w:r>
      <w:r>
        <w:rPr>
          <w:b/>
          <w:lang w:val="sw_KE" w:bidi="sw_KE"/>
        </w:rPr>
        <w:t>Mwanawe wa pekee</w:t>
      </w:r>
      <w:r>
        <w:rPr>
          <w:lang w:val="sw_KE" w:bidi="sw_KE"/>
        </w:rPr>
        <w:t>. Neno ambalo linatumiwa kwa mwana wa pekee linamaanisha mwana maalum sana.</w:t>
      </w:r>
    </w:p>
    <w:p>
      <w:pPr/>
      <w:r>
        <w:rPr>
          <w:lang w:val="sw_KE" w:bidi="sw_KE"/>
        </w:rPr>
      </w:r>
      <w:r>
        <w:rPr>
          <w:lang w:val="sw_KE" w:bidi="sw_KE"/>
        </w:rPr>
        <w:t>Sitisha hapa na mjadili jinsi mtakavyotafsiri "mwana wa pekee sana wa Mungu." Sitisha sauti hapa.</w:t>
      </w:r>
    </w:p>
    <w:p>
      <w:pPr/>
      <w:r>
        <w:rPr>
          <w:lang w:val="sw_KE" w:bidi="sw_KE"/>
        </w:rPr>
      </w:r>
      <w:r>
        <w:rPr>
          <w:lang w:val="sw_KE" w:bidi="sw_KE"/>
        </w:rPr>
        <w:t xml:space="preserve">Yesu alisema kwamba watu ambao wanamwamini Mwana watakuwa na </w:t>
      </w:r>
      <w:r>
        <w:rPr>
          <w:b/>
          <w:lang w:val="sw_KE" w:bidi="sw_KE"/>
        </w:rPr>
        <w:t>maisha ya milele</w:t>
      </w:r>
      <w:r>
        <w:rPr>
          <w:lang w:val="sw_KE" w:bidi="sw_KE"/>
        </w:rPr>
        <w:t>. Kuwa na maisha ya milele kunamaanisha kwamba watu hao wanaweza kuishi milele na Mungu katika uhusiano mzuri.</w:t>
      </w:r>
    </w:p>
    <w:p>
      <w:pPr/>
      <w:r>
        <w:rPr>
          <w:lang w:val="sw_KE" w:bidi="sw_KE"/>
        </w:rPr>
      </w:r>
      <w:r>
        <w:rPr>
          <w:lang w:val="sw_KE" w:bidi="sw_KE"/>
        </w:rPr>
        <w:t xml:space="preserve">Sitisha hapa na mjadili ni neno gani au kifungu gani mtakachotumia kwa </w:t>
      </w:r>
      <w:r>
        <w:rPr>
          <w:b/>
          <w:lang w:val="sw_KE" w:bidi="sw_KE"/>
        </w:rPr>
        <w:t>uzima wa milele</w:t>
      </w:r>
      <w:r>
        <w:rPr>
          <w:lang w:val="sw_KE" w:bidi="sw_KE"/>
        </w:rPr>
        <w:t xml:space="preserve">. Tazama neno </w:t>
      </w:r>
      <w:r>
        <w:rPr>
          <w:lang w:val="sw_KE" w:bidi="sw_KE"/>
        </w:rPr>
        <w:t>uzima wa milele</w:t>
      </w:r>
      <w:r>
        <w:rPr>
          <w:lang w:val="sw_KE" w:bidi="sw_KE"/>
        </w:rPr>
        <w:t xml:space="preserve"> katika Faharasa Kuu. Tumia neno lile lile ulilotumia katika vitabu vingine ambavyo tayari umetafsiri. Sitisha sauti hapa.</w:t>
      </w:r>
    </w:p>
    <w:p>
      <w:pPr/>
      <w:r>
        <w:rPr>
          <w:lang w:val="sw_KE" w:bidi="sw_KE"/>
        </w:rPr>
      </w:r>
      <w:r>
        <w:rPr>
          <w:lang w:val="sw_KE" w:bidi="sw_KE"/>
        </w:rPr>
        <w:t xml:space="preserve">Yesu alisema kwamba watu walipenda giza badala ya mwanga, kwa sababu walifanya mambo </w:t>
      </w:r>
      <w:r>
        <w:rPr>
          <w:b/>
          <w:lang w:val="sw_KE" w:bidi="sw_KE"/>
        </w:rPr>
        <w:t>mabaya</w:t>
      </w:r>
      <w:r>
        <w:rPr>
          <w:lang w:val="sw_KE" w:bidi="sw_KE"/>
        </w:rPr>
        <w:t>. Uovu ni kinyume cha mema. Mtu ambaye ni mwovu, au mkatili, kwa hiari anafanya mambo mabaya ambayo yanawaumiza watu wengine. Wakati watu wanaacha kumtii Mungu wanaanza kufanya matendo mabaya.</w:t>
      </w:r>
    </w:p>
    <w:p>
      <w:pPr/>
      <w:r>
        <w:rPr>
          <w:lang w:val="sw_KE" w:bidi="sw_KE"/>
        </w:rPr>
      </w:r>
      <w:r>
        <w:rPr>
          <w:lang w:val="sw_KE" w:bidi="sw_KE"/>
        </w:rPr>
        <w:t xml:space="preserve">Sitisha hapa na mjadili jinsi mtakavyotafsiri </w:t>
      </w:r>
      <w:r>
        <w:rPr>
          <w:b/>
          <w:lang w:val="sw_KE" w:bidi="sw_KE"/>
        </w:rPr>
        <w:t>uovu</w:t>
      </w:r>
      <w:r>
        <w:rPr>
          <w:lang w:val="sw_KE" w:bidi="sw_KE"/>
        </w:rPr>
        <w:t xml:space="preserve">. Neno </w:t>
      </w:r>
      <w:r>
        <w:rPr>
          <w:lang w:val="sw_KE" w:bidi="sw_KE"/>
        </w:rPr>
        <w:t>uovu</w:t>
      </w:r>
      <w:r>
        <w:rPr>
          <w:lang w:val="sw_KE" w:bidi="sw_KE"/>
        </w:rPr>
        <w:t xml:space="preserve"> linajadiliwa katika Faharasa Kuu. Tumia neno lile lile ulilotumia katika vitabu vingine ambavyo tayari umetafsiri.</w:t>
      </w:r>
      <w:r>
        <w:rPr>
          <w:lang w:val="sw_KE" w:bidi="sw_KE"/>
        </w:rPr>
      </w:r>
    </w:p>
    <w:p>
      <w:pPr>
        <w:pStyle w:val="Heading3"/>
      </w:pPr>
      <w:r>
        <w:rPr>
          <w:lang w:val="sw_KE" w:bidi="sw_KE"/>
        </w:rPr>
        <w:t>Kunena Neno</w:t>
      </w:r>
    </w:p>
    <w:p>
      <w:pPr/>
      <w:r>
        <w:rPr>
          <w:lang w:val="sw_KE" w:bidi="sw_KE"/>
        </w:rPr>
      </w:r>
      <w:r>
        <w:rPr>
          <w:lang w:val="sw_KE" w:bidi="sw_KE"/>
        </w:rPr>
        <w:t>Kwanza, sikiliza tena tafsiri yako mwenyewe ya Yohana 3:1–8.</w:t>
      </w:r>
    </w:p>
    <w:p>
      <w:pPr/>
      <w:r>
        <w:rPr>
          <w:lang w:val="sw_KE" w:bidi="sw_KE"/>
        </w:rPr>
      </w:r>
      <w:r>
        <w:rPr>
          <w:lang w:val="sw_KE" w:bidi="sw_KE"/>
        </w:rPr>
        <w:t>Kisha, sikiliza toleo la sauti la Yohana 3:9–21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kurekebishana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3:22–36</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3:22–36 na muiweke mioyoni mwenu.</w:t>
      </w:r>
    </w:p>
    <w:p>
      <w:pPr/>
      <w:r>
        <w:rPr>
          <w:lang w:val="sw_KE" w:bidi="sw_KE"/>
        </w:rPr>
      </w:r>
      <w:r>
        <w:rPr>
          <w:lang w:val="sw_KE" w:bidi="sw_KE"/>
        </w:rPr>
        <w:t>Sikiliza toleo la sauti la Yohana 3:22–36 mara tatu, katika tafsiri tatu tofauti, ikiwezekana.</w:t>
      </w:r>
    </w:p>
    <w:p>
      <w:pPr/>
      <w:r>
        <w:rPr>
          <w:lang w:val="sw_KE" w:bidi="sw_KE"/>
        </w:rPr>
      </w:r>
      <w:r>
        <w:rPr>
          <w:lang w:val="sw_KE" w:bidi="sw_KE"/>
        </w:rPr>
        <w:t>Sitisha sauti hii hapa.</w:t>
      </w:r>
    </w:p>
    <w:p>
      <w:pPr/>
      <w:r>
        <w:rPr>
          <w:lang w:val="sw_KE" w:bidi="sw_KE"/>
        </w:rPr>
      </w:r>
      <w:r>
        <w:rPr>
          <w:lang w:val="sw_KE" w:bidi="sw_KE"/>
        </w:rPr>
        <w:t>Sasa, kama kikundi, jadili maswali yafuatayo:</w:t>
      </w:r>
    </w:p>
    <w:p>
      <w:pPr>
        <w:pStyle w:val="ListBullet"/>
        <w:spacing w:line="240" w:lineRule="auto"/>
        <w:ind w:left="720"/>
      </w:pPr>
      <w:r>
        <w:rPr>
          <w:lang w:val="sw_KE" w:bidi="sw_KE"/>
        </w:rPr>
      </w:r>
      <w:r>
        <w:rPr>
          <w:lang w:val="sw_KE" w:bidi="sw_KE"/>
        </w:rPr>
        <w:t>Unapenda nini katika simulizi hii? Sitisha sauti hii hapa.</w:t>
      </w:r>
    </w:p>
    <w:p>
      <w:pPr>
        <w:pStyle w:val="ListBullet"/>
        <w:spacing w:line="240" w:lineRule="auto"/>
        <w:ind w:left="720"/>
      </w:pPr>
      <w:r>
        <w:rPr>
          <w:lang w:val="sw_KE" w:bidi="sw_KE"/>
        </w:rPr>
      </w:r>
      <w:r>
        <w:rPr>
          <w:lang w:val="sw_KE" w:bidi="sw_KE"/>
        </w:rPr>
        <w:t>Ni nini hupendi au huelewi katika simulizi hii? Sitisha sauti hii hapa.</w:t>
      </w:r>
    </w:p>
    <w:p>
      <w:pPr>
        <w:pStyle w:val="ListBullet"/>
        <w:spacing w:line="240" w:lineRule="auto"/>
        <w:ind w:left="720"/>
      </w:pPr>
      <w:r>
        <w:rPr>
          <w:lang w:val="sw_KE" w:bidi="sw_KE"/>
        </w:rPr>
      </w:r>
      <w:r>
        <w:rPr>
          <w:lang w:val="sw_KE" w:bidi="sw_KE"/>
        </w:rPr>
        <w:t>Kifungu hiki kinatuambia nini kuhusu Yesu, na kuhusu Mungu? Sitisha sauti hii hapa.</w:t>
      </w:r>
    </w:p>
    <w:p>
      <w:pPr>
        <w:pStyle w:val="ListBullet"/>
        <w:spacing w:line="240" w:lineRule="auto"/>
        <w:ind w:left="720"/>
      </w:pPr>
      <w:r>
        <w:rPr>
          <w:lang w:val="sw_KE" w:bidi="sw_KE"/>
        </w:rPr>
      </w:r>
      <w:r>
        <w:rPr>
          <w:lang w:val="sw_KE" w:bidi="sw_KE"/>
        </w:rPr>
        <w:t>Simulizi hii linatuambia nini kuhusu watu? Sitisha sauti hii hapa.</w:t>
      </w:r>
    </w:p>
    <w:p>
      <w:pPr>
        <w:pStyle w:val="ListBullet"/>
        <w:spacing w:line="240" w:lineRule="auto"/>
        <w:ind w:left="720"/>
      </w:pPr>
      <w:r>
        <w:rPr>
          <w:lang w:val="sw_KE" w:bidi="sw_KE"/>
        </w:rPr>
      </w:r>
      <w:r>
        <w:rPr>
          <w:lang w:val="sw_KE" w:bidi="sw_KE"/>
        </w:rPr>
        <w:t>Simulizi hii inaathiri vipi maisha yetu ya kila siku? Sitisha sauti hii hapa.</w:t>
      </w:r>
    </w:p>
    <w:p>
      <w:pPr>
        <w:pStyle w:val="ListBullet"/>
        <w:spacing w:line="240" w:lineRule="auto"/>
        <w:ind w:left="720"/>
      </w:pPr>
      <w:r>
        <w:rPr>
          <w:lang w:val="sw_KE" w:bidi="sw_KE"/>
        </w:rPr>
      </w:r>
      <w:r>
        <w:rPr>
          <w:lang w:val="sw_KE" w:bidi="sw_KE"/>
        </w:rPr>
        <w:t>Unamjua nani anayehitaji kusikia kifungu hiki?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3:22–36 katika tafsiri rahisi zaidi kuelewa.</w:t>
      </w:r>
    </w:p>
    <w:p>
      <w:pPr/>
      <w:r>
        <w:rPr>
          <w:lang w:val="sw_KE" w:bidi="sw_KE"/>
        </w:rPr>
      </w:r>
      <w:r>
        <w:rPr>
          <w:lang w:val="sw_KE" w:bidi="sw_KE"/>
        </w:rPr>
        <w:t>Simulizi hii inaanza kwa kusema kwamba Yesu na wanafunzi wake walikuja katika eneo la Yudea. Katika simulizi ya awali, Yesu alikuwa Yerusalemu. Yerusalemu pia iko katika Yudea. Yohana mwandishi kwa hivyo pengine anawaambia wasikilizaji wake kwamba Yesu aliondoka mji wa Yerusalemu, na sasa alikwenda mahali pengine kule Yudea. Pengine alikwenda sehemu ya mkoa wa Yudea ambapo hakuna miji, lakini vijiji vidogo na mashamba na nchi ya pori.</w:t>
      </w:r>
    </w:p>
    <w:p>
      <w:pPr/>
      <w:r>
        <w:rPr>
          <w:lang w:val="sw_KE" w:bidi="sw_KE"/>
        </w:rPr>
      </w:r>
      <w:r>
        <w:rPr>
          <w:lang w:val="sw_KE" w:bidi="sw_KE"/>
        </w:rPr>
        <w:t>Yesu anatumia muda fulani na wanafunzi. Hatujui ni wanafunzi wangapi ambao Yesu sasa anao. Yesu pia anabatiza watu wakati huu. Hii ni mara ya kwanza tunasikia kuhusu Yesu kubatiza watu, na inatajwa kwa ufupi sana tu. Kwa sababu unahitaji maji ili kubatiza watu, huenda Yesu na wanafunzi wake walikuwa karibu na Mto Yordani, lakini hatuwezi kuwa na uhakika.</w:t>
      </w:r>
    </w:p>
    <w:p>
      <w:pPr/>
      <w:r>
        <w:rPr>
          <w:lang w:val="sw_KE" w:bidi="sw_KE"/>
        </w:rPr>
      </w:r>
      <w:r>
        <w:rPr>
          <w:lang w:val="sw_KE" w:bidi="sw_KE"/>
        </w:rPr>
        <w:t>Hata hivyo, katika kifungu kinachofuata tutasikia kwa kweli kwamba Yesu mwenyewe hakuwabatiza watu, bali kwamba wanafunzi wa Yesu walibatiza watu.</w:t>
      </w:r>
    </w:p>
    <w:p>
      <w:pPr/>
      <w:r>
        <w:rPr>
          <w:lang w:val="sw_KE" w:bidi="sw_KE"/>
        </w:rPr>
      </w:r>
      <w:r>
        <w:rPr>
          <w:lang w:val="sw_KE" w:bidi="sw_KE"/>
        </w:rPr>
        <w:t>Sasa tunagundua kwamba Yohana Mbatizaji pia bado alikuwa akibatiza watu. Wakati huu, Yohana hayuko karibu na Mto Yordani, bali yuko mahali paitwapo "Ainoni karibu na Salimu." Neno Aenoni linamaanisha "chemchemi." Chemchemi ni mahali ambapo maji yanatoka ardhini, yakitengeneza vidimbwi vidogo. Kwa sababu ya chemchem hizi, mahali hapa Aenoni pia ni mahali pazuri pa kubatiza watu.</w:t>
      </w:r>
    </w:p>
    <w:p>
      <w:pPr/>
      <w:r>
        <w:rPr>
          <w:lang w:val="sw_KE" w:bidi="sw_KE"/>
        </w:rPr>
      </w:r>
      <w:r>
        <w:rPr>
          <w:lang w:val="sw_KE" w:bidi="sw_KE"/>
        </w:rPr>
        <w:t>Hatujui hasa mahali hapa panaweza kuwa, lakini wasomi wanafikiri ni mahali fulani kaskazini mwa Yudea. Inaonekana kwamba Yohana Mbatizaji ameondoka kwenye Mto Yordani na sasa anabatiza watu mahali tofauti.</w:t>
      </w:r>
    </w:p>
    <w:p>
      <w:pPr/>
      <w:r>
        <w:rPr>
          <w:lang w:val="sw_KE" w:bidi="sw_KE"/>
        </w:rPr>
      </w:r>
      <w:r>
        <w:rPr>
          <w:lang w:val="sw_KE" w:bidi="sw_KE"/>
        </w:rPr>
        <w:t xml:space="preserve">Simama hapa na uangalie picha ya </w:t>
      </w:r>
      <w:r>
        <w:rPr>
          <w:lang w:val="sw_KE" w:bidi="sw_KE"/>
        </w:rPr>
        <w:t>chemichemi</w:t>
      </w:r>
      <w:r>
        <w:rPr>
          <w:lang w:val="sw_KE" w:bidi="sw_KE"/>
        </w:rPr>
        <w:t>. Sitisha sauti hii hapa.</w:t>
      </w:r>
    </w:p>
    <w:p>
      <w:pPr/>
      <w:r>
        <w:rPr>
          <w:lang w:val="sw_KE" w:bidi="sw_KE"/>
        </w:rPr>
      </w:r>
      <w:r>
        <w:rPr>
          <w:lang w:val="sw_KE" w:bidi="sw_KE"/>
        </w:rPr>
        <w:t>Yohana mwandishi anawaambia wasikilizaji wake kwamba wakati huu Yohana bado hayuko gerezani. Anadhania kwamba wasikilizaji wake wanajua kwamba Yohana Mbatizaji aliishia gerezani. Kwetu, huu ni wakati pekee tunasikia kuhusu hili katika kitabu cha Yohana. Yohana mwandishi hatamtaja Yohana Mbatizaji tena. Kutoka kwa vitabu vingine katika Biblia tunajua kwamba Yohana Mbatizaji aliuawa na mfalme Herode. Kwa hivyo, jibu ambalo Yohana Mbatizaji atawapa wanafunzi wake ni mahubiri ya mwisho tunayosikia kutoka kwake. Yohana sasa anakabidhi kazi kwa Yesu!</w:t>
      </w:r>
    </w:p>
    <w:p>
      <w:pPr/>
      <w:r>
        <w:rPr>
          <w:lang w:val="sw_KE" w:bidi="sw_KE"/>
        </w:rPr>
      </w:r>
      <w:r>
        <w:rPr>
          <w:lang w:val="sw_KE" w:bidi="sw_KE"/>
        </w:rPr>
        <w:t>Simamia hapa na mjadili: Je, unaweza kusimulia hadithi kuhusu mtu ambaye anakabidhi kazi au jukumu kwa mtu mwingine? Ni aina gani ya mambo mtu huyu alisema kabla ya kukabidhi kazi? Sitisha sauti hapa.</w:t>
      </w:r>
    </w:p>
    <w:p>
      <w:pPr/>
      <w:r>
        <w:rPr>
          <w:lang w:val="sw_KE" w:bidi="sw_KE"/>
        </w:rPr>
      </w:r>
      <w:r>
        <w:rPr>
          <w:lang w:val="sw_KE" w:bidi="sw_KE"/>
        </w:rPr>
        <w:t>Wanafunzi wa Yohana Mbatizaji na mtu fulani wanabishana wao kwa wao. Hatujui chochote kuhusu mtu huyu mbali na kwamba alikuwa Myahudi. Yesu, Yohana Mbatizaji, na kila mtu mwingine tuliyekutana naye katika kitabu hiki hadi sasa pia walikuwa Wayahudi. Yohana mwandishi mara nyingi anatumia neno "Myahudi" wakati anamaanisha kiongozi wa kidini wa Kiyahudi, lakini hatujui kama hili ndilo analomaanisha hapa. Mtu huyu huenda alikuwa kiongozi wa kidini, au huenda alikuwa mtu wa kawaida.</w:t>
      </w:r>
    </w:p>
    <w:p>
      <w:pPr/>
      <w:r>
        <w:rPr>
          <w:lang w:val="sw_KE" w:bidi="sw_KE"/>
        </w:rPr>
      </w:r>
      <w:r>
        <w:rPr>
          <w:lang w:val="sw_KE" w:bidi="sw_KE"/>
        </w:rPr>
        <w:t>Hatujui wanachobishania. Mwandishi Yohana anatuambia tu kwamba inahusiana na taratibu za kidini, au utakasaji wa kiibada.</w:t>
      </w:r>
    </w:p>
    <w:p>
      <w:pPr/>
      <w:r>
        <w:rPr>
          <w:lang w:val="sw_KE" w:bidi="sw_KE"/>
        </w:rPr>
      </w:r>
      <w:r>
        <w:rPr>
          <w:lang w:val="sw_KE" w:bidi="sw_KE"/>
        </w:rPr>
        <w:t>Kuoshwa kwa kiibada kulikuwa ni kuoga kwa namna ya pekee ambako watu walifanya ili waweze kufaa kwa ajili ya kumwabudu Mungu. Kutoka kwa kile kinachotokea baadaye, inaonekana kwamba walikuwa wakizungumza haswa kuhusu ubatizo. Mtu anapobatizwa, anakuwa anaoga kwa namna maalum kama ishara kwamba anajuta kwa mambo mabaya aliyoyafanya, na kwamba anataka kubadilika. Tunaweza kusema kwamba ubatizo ni aina ya kuoshwa kwa ibada, kwa hivyo si jambo la ajabu sana kwamba wanazungumza kuhusu kuoshwa kwa ibada na pia ubatizo.</w:t>
      </w:r>
    </w:p>
    <w:p>
      <w:pPr/>
      <w:r>
        <w:rPr>
          <w:lang w:val="sw_KE" w:bidi="sw_KE"/>
        </w:rPr>
      </w:r>
      <w:r>
        <w:rPr>
          <w:lang w:val="sw_KE" w:bidi="sw_KE"/>
        </w:rPr>
        <w:t>Inawezekana kabisa kwamba mtu ambaye alikuwa akibishana na wanafunzi wa Yohana ndiye ambaye aliwaambia kwamba Yesu pia alikuwa akibatiza. Pengine aliwaambia wanafunzi wa Yohana kwamba ubatizo wa Yesu ulikuwa bora kuliko ule wa Yohana; lakini tunaweza tu kukisia.</w:t>
      </w:r>
    </w:p>
    <w:p>
      <w:pPr/>
      <w:r>
        <w:rPr>
          <w:lang w:val="sw_KE" w:bidi="sw_KE"/>
        </w:rPr>
      </w:r>
      <w:r>
        <w:rPr>
          <w:lang w:val="sw_KE" w:bidi="sw_KE"/>
        </w:rPr>
        <w:t>Chochote mjadala wao ulikuwa kuhusu, inaonekana kwamba wanafunzi wa Yohana sasa wanahisi wasiwasi. Wanamwambia Yohana kwamba Yesu anabatiza watu na kwamba watu wengi wanakuja kwake. Hawasemi jina la Yesu, lakini wanamwita Yesu "yule ambaye alikuwa pamoja nawe upande wa pili wa Mto Yordani." Inaonekana wamesumbuliwa kwamba watu sasa wanaenda kwa Yesu badala ya kwa Yohana. Pengine wanahisi kukasirika kidogo kwa ajili ya Yohana! Pengine wanafikiri kwamba Yohana anapaswa kumzuia Yesu kubatiza watu pia.</w:t>
      </w:r>
    </w:p>
    <w:p>
      <w:pPr/>
      <w:r>
        <w:rPr>
          <w:lang w:val="sw_KE" w:bidi="sw_KE"/>
        </w:rPr>
      </w:r>
      <w:r>
        <w:rPr>
          <w:lang w:val="sw_KE" w:bidi="sw_KE"/>
        </w:rPr>
        <w:t xml:space="preserve">Lakini Yohana hana wasiwasi kabisa. Yohana </w:t>
      </w:r>
      <w:r>
        <w:rPr>
          <w:b/>
          <w:lang w:val="sw_KE" w:bidi="sw_KE"/>
        </w:rPr>
        <w:t>anafurahi</w:t>
      </w:r>
      <w:r>
        <w:rPr>
          <w:lang w:val="sw_KE" w:bidi="sw_KE"/>
        </w:rPr>
        <w:t xml:space="preserve"> kwamba watu wanaenda kwa Yesu. Kazi ya Yohana ilikuwa kuwaandaa watu kwenda kwa Yesu.</w:t>
      </w:r>
    </w:p>
    <w:p>
      <w:pPr/>
      <w:r>
        <w:rPr>
          <w:lang w:val="sw_KE" w:bidi="sw_KE"/>
        </w:rPr>
      </w:r>
      <w:r>
        <w:rPr>
          <w:lang w:val="sw_KE" w:bidi="sw_KE"/>
        </w:rPr>
        <w:t>Yohana anawaambia wanafunzi wake kwamba hakuna mtu anayeweza kupokea chochote isipokuwa kile alichotolewa kutoka mbinguni. Hii ina maana kwamba mamlaka yoyote ambayo mtu anayo, au kazi yoyote anayoifanya, Mungu amempa mtu huyo. Yesu na Yohana wanafanya kazi ambazo Mungu anawapa. Hakuna ushindani kati yao.</w:t>
      </w:r>
    </w:p>
    <w:p>
      <w:pPr/>
      <w:r>
        <w:rPr>
          <w:lang w:val="sw_KE" w:bidi="sw_KE"/>
        </w:rPr>
      </w:r>
      <w:r>
        <w:rPr>
          <w:lang w:val="sw_KE" w:bidi="sw_KE"/>
        </w:rPr>
        <w:t>Yohana anawakumbusha wanafunzi wake kwamba tayari aliwaambia watu kwamba yeye, Yohana, si Kristo—mfalme maalum na Mwokozi ambaye Mungu alikuwa ameahidi kumtuma. Tulisikia kuhusu hili katika Yohana 1:19–28.</w:t>
      </w:r>
    </w:p>
    <w:p>
      <w:pPr/>
      <w:r>
        <w:rPr>
          <w:lang w:val="sw_KE" w:bidi="sw_KE"/>
        </w:rPr>
      </w:r>
      <w:r>
        <w:rPr>
          <w:lang w:val="sw_KE" w:bidi="sw_KE"/>
        </w:rPr>
        <w:t>Ikiwa unaweza, sitisha hapa na sikiliza tafsiri yako mwenyewe ya Yohana 1:19–28. Sitisha sauti hapa.</w:t>
      </w:r>
    </w:p>
    <w:p>
      <w:pPr/>
      <w:r>
        <w:rPr>
          <w:lang w:val="sw_KE" w:bidi="sw_KE"/>
        </w:rPr>
      </w:r>
      <w:r>
        <w:rPr>
          <w:lang w:val="sw_KE" w:bidi="sw_KE"/>
        </w:rPr>
        <w:t>Yohana kisha analinganisha Yesu na bwana harusi, na yeye mwenyewe na rafiki ya bwana harusi. Katika harusi, bwana harusi ni yule ambaye anaoa—anapata bibi harusi! Bwana harusi ni muhimu zaidi kuliko rafiki ya bwana harusi, lakini rafiki anafurahi sana kwa ajili ya bwana harusi. Yohana anasema "rafiki ya bwana harusi anasimama kando na kumsikiliza, na anafurahi sana wakati anasikia sauti ya bwana harusi." Hatujui kwa hakika kile Yohana anamaanisha hapa: pengine anafikiri kwamba, kabla ya harusi kuanza, rafiki anamngojea bwana harusi aje. Wakati rafiki anasikia sauti ya bwana harusi mbali, rafiki anafurahi, kwa sababu anajua kwamba bwana harusi anakuja. Chochote ambacho Yohana anachokisema, hoja yake ni kwamba rafiki wa bwana harusi hana wivu, bali anafurahi sana kwa ajili ya bwana harusi!</w:t>
      </w:r>
    </w:p>
    <w:p>
      <w:pPr/>
      <w:r>
        <w:rPr>
          <w:lang w:val="sw_KE" w:bidi="sw_KE"/>
        </w:rPr>
      </w:r>
      <w:r>
        <w:rPr>
          <w:lang w:val="sw_KE" w:bidi="sw_KE"/>
        </w:rPr>
        <w:t>Sitisha hapa na mjadili: Simulia hadithi kuhusu rafiki wa bwana harusi. Wakati watu katika jumuiya yako wana harusi, je, kuna jukumu maalum kwa marafiki wa bwana harusi? Watu hawa wanafanya nini? Sitisha sauti hapa.</w:t>
      </w:r>
    </w:p>
    <w:p>
      <w:pPr/>
      <w:r>
        <w:rPr>
          <w:lang w:val="sw_KE" w:bidi="sw_KE"/>
        </w:rPr>
      </w:r>
      <w:r>
        <w:rPr>
          <w:lang w:val="sw_KE" w:bidi="sw_KE"/>
        </w:rPr>
        <w:t>Kwa hivyo, Yohana anasema anafurahi sana kuhusu watu wanaokwenda kwa Yesu. Hakuna chochote kinachoweza kumfanya awe na furaha zaidi kuliko hili! Sasa kwa sababu Yesu ameanza kazi yake, Yesu atakuwa muhimu zaidi kuliko Yohana. Yohana hatakuwa na umuhimu tena. Yohana hajali. Hii ni jinsi inapaswa kuwa!</w:t>
      </w:r>
    </w:p>
    <w:p>
      <w:pPr/>
      <w:r>
        <w:rPr>
          <w:lang w:val="sw_KE" w:bidi="sw_KE"/>
        </w:rPr>
      </w:r>
      <w:r>
        <w:rPr>
          <w:lang w:val="sw_KE" w:bidi="sw_KE"/>
        </w:rPr>
        <w:t>Hili pengine ni kitu cha mwisho ambacho Yohana Mbatizaji anasema. Kile tutakachosikia baadaye ni maneno kutoka kwa Yohana mwandishi mwenyewe. Kama tulivyoona hapo awali, Yohana hajaribu kwa bidii sana kutenganisha maneno yake mwenyewe kama mwandishi na maneno ya watu katika hadithi zake. Kwa maana, haijalishi ni nani anazungumza.</w:t>
      </w:r>
    </w:p>
    <w:p>
      <w:pPr/>
      <w:r>
        <w:rPr>
          <w:lang w:val="sw_KE" w:bidi="sw_KE"/>
        </w:rPr>
      </w:r>
      <w:r>
        <w:rPr>
          <w:lang w:val="sw_KE" w:bidi="sw_KE"/>
        </w:rPr>
        <w:t xml:space="preserve">Kwa hivyo, Yohana mwandishi sasa anaendelea kuelezea zaidi kuhusu kile Yohana mbatizaji alikuwa amesema. Yohana Mbatizaji alikuwa amesema kwamba Yesu ni lazima awe muhimu zaidi. Na Yohana mwandishi anasema, "Ndiyo, hiyo ni kweli, kwa sababu mtu ambaye alikuja kutoka juu ni muhimu zaidi kati ya wote!" Kisha anasema mambo kadhaa ambayo ni sawa sana na kile Yesu alikuwa amemwambia Nikodemo katika simulizi ya awali. Yohana anasema kwamba mtu ambaye ni wa dunia anazungumza kuhusu mambo ya dunia. Yohana anaweza kuwa akizungumza kuhusu Yohana Mbatizaji, au kuhusu yeye mwenyewe, au wote wawili. Yohana ni mwanadamu, na anaweza kuzungumza tu kuhusu kidogo ambacho anajua. Inaweza pia kumaanisha kwamba </w:t>
      </w:r>
      <w:r>
        <w:rPr>
          <w:b/>
          <w:lang w:val="sw_KE" w:bidi="sw_KE"/>
        </w:rPr>
        <w:t>watu</w:t>
      </w:r>
      <w:r>
        <w:rPr>
          <w:lang w:val="sw_KE" w:bidi="sw_KE"/>
        </w:rPr>
        <w:t xml:space="preserve"> wote, kwa sababu wote ni wa dunia, wana maarifa kidogo sana.</w:t>
      </w:r>
    </w:p>
    <w:p>
      <w:pPr/>
      <w:r>
        <w:rPr>
          <w:lang w:val="sw_KE" w:bidi="sw_KE"/>
        </w:rPr>
      </w:r>
      <w:r>
        <w:rPr>
          <w:lang w:val="sw_KE" w:bidi="sw_KE"/>
        </w:rPr>
        <w:t>Yesu alikuja kutoka mbinguni. Na kwa sababu Yesu amekuwa mbinguni, anajua mambo mengi sana ambayo watu duniani hawajui! Yesu anaweza kuzungumza kuhusu mambo ambayo ameona na kusikia mwenyewe. Yesu amekuwa na Mungu, amezungumza na Mungu, na anaweza kuwaambia watu moja kwa moja kile Mungu amesema!</w:t>
      </w:r>
    </w:p>
    <w:p>
      <w:pPr/>
      <w:r>
        <w:rPr>
          <w:lang w:val="sw_KE" w:bidi="sw_KE"/>
        </w:rPr>
      </w:r>
      <w:r>
        <w:rPr>
          <w:lang w:val="sw_KE" w:bidi="sw_KE"/>
        </w:rPr>
        <w:t>Yesu kwa hivyo ni muhimu zaidi kuliko mtu mwingine yeyote.</w:t>
      </w:r>
    </w:p>
    <w:p>
      <w:pPr/>
      <w:r>
        <w:rPr>
          <w:lang w:val="sw_KE" w:bidi="sw_KE"/>
        </w:rPr>
      </w:r>
      <w:r>
        <w:rPr>
          <w:lang w:val="sw_KE" w:bidi="sw_KE"/>
        </w:rPr>
        <w:t>Sitisha hapa na mjadili: Je, unaweza kusimulia hadithi kuhusu mtu wa jumuiya yako ambaye amefika mahali ambapo hakuna mtu mwingine amewahi kufika? Ni hadithi gani walizisimulia, na watu waliitikia vipi hadithi zao? Sitisha sauti hii hapa.</w:t>
      </w:r>
    </w:p>
    <w:p>
      <w:pPr/>
      <w:r>
        <w:rPr>
          <w:lang w:val="sw_KE" w:bidi="sw_KE"/>
        </w:rPr>
      </w:r>
      <w:r>
        <w:rPr>
          <w:lang w:val="sw_KE" w:bidi="sw_KE"/>
        </w:rPr>
        <w:t>Lakini hata ingawa Yesu angeweza kuwaambia watu moja kwa moja kile Mungu amesema, Yohana anasema kwamba hakuna mtu aliyekubali ushuhuda wa Yesu. Hii ina maana kwamba watu wengi hawakuamini kwamba kile Yesu alichokisema kilikuwa kweli. Lakini baadhi ya watu wanaamini kwamba kile Yesu anasema ni kweli. Wanaamini kwamba Yesu amekuja kutoka kwa Mungu. Yohana anasema kwamba watu hawa wanathibitisha kwamba Mungu anasema ukweli. Watu hawa wanasema, "Ndiyo, kila kitu ambacho Mungu amesema ni kweli!"</w:t>
      </w:r>
    </w:p>
    <w:p>
      <w:pPr/>
      <w:r>
        <w:rPr>
          <w:lang w:val="sw_KE" w:bidi="sw_KE"/>
        </w:rPr>
      </w:r>
      <w:r>
        <w:rPr>
          <w:lang w:val="sw_KE" w:bidi="sw_KE"/>
        </w:rPr>
        <w:t>Yohana anasema kwamba Mungu ametoa Roho wake Mtakatifu kwa Yesu. Na Mungu hakutoa kidogo tu ya Roho Mtakatifu kwa Yesu, lakini yote! Kwa hivyo, kwa sababu Yesu ana nguvu ya Roho Mtakatifu, Yesu anaweza kuzungumza maneno ya Mungu.</w:t>
      </w:r>
    </w:p>
    <w:p>
      <w:pPr/>
      <w:r>
        <w:rPr>
          <w:lang w:val="sw_KE" w:bidi="sw_KE"/>
        </w:rPr>
      </w:r>
      <w:r>
        <w:rPr>
          <w:lang w:val="sw_KE" w:bidi="sw_KE"/>
        </w:rPr>
        <w:t>Yohana kisha anasema kwamba Baba—huyu akimaanisha Mungu—anampenda Mwana—ambaye ni Yesu—na kwamba Baba alimpa Mwana mamlaka yote. Hii ina maana kwamba Yesu ana haki na nguvu za kufanya hukumu na maamuzi yote. Mtu yeyote ambaye anamwamini Mwana ataishi milele na Mungu katika uhusiano mzuri. Lakini watu wanaomkataa Mwana watalazimika kuvumilia ghadhabu ya Mungu itakayokuwa juu yao.</w:t>
      </w:r>
    </w:p>
    <w:p>
      <w:pPr/>
      <w:r>
        <w:rPr>
          <w:lang w:val="sw_KE" w:bidi="sw_KE"/>
        </w:rPr>
      </w:r>
      <w:r>
        <w:rPr>
          <w:lang w:val="sw_KE" w:bidi="sw_KE"/>
        </w:rPr>
        <w:t>Sitisha hapa na mjadili: ni mambo gani yanayofanana uliyoyagundua kati ya kile Yohana anachosema hapa na kile Yesu alichomwambia Nikodemo katika simulizi ya awali? Sitisha sauti hii hapa.</w:t>
      </w:r>
    </w:p>
    <w:p>
      <w:pPr/>
      <w:r>
        <w:rPr>
          <w:lang w:val="sw_KE" w:bidi="sw_KE"/>
        </w:rPr>
      </w:r>
      <w:r>
        <w:rPr>
          <w:lang w:val="sw_KE" w:bidi="sw_KE"/>
        </w:rPr>
        <w:t>Katika maelezo yetu ya simulizi hii, tulizungumza kuhusu Yesu. Lakini angalia kwamba mwandishi Yohana kwa kweli hataji kabisa jina la Yesu, isipokuwa tu pale mwanzoni. Yohana Mbatizaji na wanafunzi wa Yohana pia hawataji jina la Yesu.</w:t>
      </w:r>
    </w:p>
    <w:p>
      <w:pPr/>
      <w:r>
        <w:rPr>
          <w:lang w:val="sw_KE" w:bidi="sw_KE"/>
        </w:rPr>
      </w:r>
      <w:r>
        <w:rPr>
          <w:lang w:val="sw_KE" w:bidi="sw_KE"/>
        </w:rPr>
        <w:t>Wanafunzi wa Yohana wanamwita Yesu "yule ambaye alikuwa pamoja nawe upande wa pili wa Yordani." Yohana Mbatizaji anamwita Yesu "bwana harusi." Yohana mwandishi anamwita Yesu:</w:t>
      </w:r>
    </w:p>
    <w:p>
      <w:pPr>
        <w:pStyle w:val="ListBullet"/>
        <w:spacing w:line="240" w:lineRule="auto"/>
        <w:ind w:left="720"/>
      </w:pPr>
      <w:r>
        <w:rPr>
          <w:lang w:val="sw_KE" w:bidi="sw_KE"/>
        </w:rPr>
      </w:r>
      <w:r>
        <w:rPr>
          <w:lang w:val="sw_KE" w:bidi="sw_KE"/>
        </w:rPr>
        <w:t>yule "anayekuja kutoka juu,"</w:t>
      </w:r>
    </w:p>
    <w:p>
      <w:pPr>
        <w:pStyle w:val="ListBullet"/>
        <w:spacing w:line="240" w:lineRule="auto"/>
        <w:ind w:left="720"/>
      </w:pPr>
      <w:r>
        <w:rPr>
          <w:lang w:val="sw_KE" w:bidi="sw_KE"/>
        </w:rPr>
      </w:r>
      <w:r>
        <w:rPr>
          <w:lang w:val="sw_KE" w:bidi="sw_KE"/>
        </w:rPr>
        <w:t>Yule "ajaye kutoka mbinguni,"</w:t>
      </w:r>
    </w:p>
    <w:p>
      <w:pPr>
        <w:pStyle w:val="ListBullet"/>
        <w:spacing w:line="240" w:lineRule="auto"/>
        <w:ind w:left="720"/>
      </w:pPr>
      <w:r>
        <w:rPr>
          <w:lang w:val="sw_KE" w:bidi="sw_KE"/>
        </w:rPr>
      </w:r>
      <w:r>
        <w:rPr>
          <w:lang w:val="sw_KE" w:bidi="sw_KE"/>
        </w:rPr>
        <w:t>Yule "ambaye Mungu amemtuma,"</w:t>
      </w:r>
    </w:p>
    <w:p>
      <w:pPr>
        <w:pStyle w:val="ListBullet"/>
        <w:spacing w:line="240" w:lineRule="auto"/>
        <w:ind w:left="720"/>
      </w:pPr>
      <w:r>
        <w:rPr>
          <w:lang w:val="sw_KE" w:bidi="sw_KE"/>
        </w:rPr>
      </w:r>
      <w:r>
        <w:rPr>
          <w:lang w:val="sw_KE" w:bidi="sw_KE"/>
        </w:rPr>
        <w:t>na "Mwana."</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3:22–36 katika tafsiri rahisi zaidi kuelewa.</w:t>
      </w:r>
    </w:p>
    <w:p>
      <w:pPr/>
      <w:r>
        <w:rPr>
          <w:lang w:val="sw_KE" w:bidi="sw_KE"/>
        </w:rPr>
      </w:r>
      <w:r>
        <w:rPr>
          <w:lang w:val="sw_KE" w:bidi="sw_KE"/>
        </w:rPr>
        <w:t>Katika hatua hii, kikundi kitafafanua matukio, wahusika na mpangilio wa kifungu hiki. Kisha kikundi kitawazia kifungu hiki.</w:t>
      </w:r>
    </w:p>
    <w:p>
      <w:pPr/>
      <w:r>
        <w:rPr>
          <w:lang w:val="sw_KE" w:bidi="sw_KE"/>
        </w:rPr>
      </w:r>
      <w:r>
        <w:rPr>
          <w:lang w:val="sw_KE" w:bidi="sw_KE"/>
        </w:rPr>
        <w:t>Simulizi hii ina matukio 5.</w:t>
      </w:r>
    </w:p>
    <w:p>
      <w:pPr/>
      <w:r>
        <w:rPr>
          <w:lang w:val="sw_KE" w:bidi="sw_KE"/>
        </w:rPr>
      </w:r>
      <w:r>
        <w:rPr>
          <w:b/>
          <w:lang w:val="sw_KE" w:bidi="sw_KE"/>
        </w:rPr>
        <w:t>Katika tukio la kwanza:</w:t>
      </w:r>
      <w:r>
        <w:rPr>
          <w:lang w:val="sw_KE" w:bidi="sw_KE"/>
        </w:rPr>
        <w:t xml:space="preserve"> Yesu na wanafunzi wake wanaondoka Yerusalemu, na kusafiri kupitia vijiji vya Yudea.</w:t>
      </w:r>
    </w:p>
    <w:p>
      <w:pPr/>
      <w:r>
        <w:rPr>
          <w:lang w:val="sw_KE" w:bidi="sw_KE"/>
        </w:rPr>
      </w:r>
      <w:r>
        <w:rPr>
          <w:b/>
          <w:lang w:val="sw_KE" w:bidi="sw_KE"/>
        </w:rPr>
        <w:t>Katika tukio la pili:</w:t>
      </w:r>
      <w:r>
        <w:rPr>
          <w:lang w:val="sw_KE" w:bidi="sw_KE"/>
        </w:rPr>
        <w:t xml:space="preserve"> Yesu anatumia wakati na wanafunzi. Watu wanakuja kwa Yesu na kupata ubatizo. Kutoka kwa simulizi ya baadaye tunajua kwamba si Yesu mwenyewe, bali wanafunzi ambao wanabatiza watu kwa niaba ya Yesu.</w:t>
      </w:r>
    </w:p>
    <w:p>
      <w:pPr/>
      <w:r>
        <w:rPr>
          <w:lang w:val="sw_KE" w:bidi="sw_KE"/>
        </w:rPr>
      </w:r>
      <w:r>
        <w:rPr>
          <w:b/>
          <w:lang w:val="sw_KE" w:bidi="sw_KE"/>
        </w:rPr>
        <w:t>Katika tukio la tatu:</w:t>
      </w:r>
      <w:r>
        <w:rPr>
          <w:lang w:val="sw_KE" w:bidi="sw_KE"/>
        </w:rPr>
        <w:t xml:space="preserve"> Mtu anakuja kwa wanafunzi wa Yohana na kubishana nao. Mtu huyu pengine alikuja kutoka mahali ambapo Yesu na wanafunzi wake walikuwa.</w:t>
      </w:r>
    </w:p>
    <w:p>
      <w:pPr/>
      <w:r>
        <w:rPr>
          <w:lang w:val="sw_KE" w:bidi="sw_KE"/>
        </w:rPr>
      </w:r>
      <w:r>
        <w:rPr>
          <w:b/>
          <w:lang w:val="sw_KE" w:bidi="sw_KE"/>
        </w:rPr>
        <w:t>Katika tukio la nne:</w:t>
      </w:r>
      <w:r>
        <w:rPr>
          <w:lang w:val="sw_KE" w:bidi="sw_KE"/>
        </w:rPr>
        <w:t xml:space="preserve"> Wanafunzi wa Yohana wanamwambia Yohana kwamba Yesu pia anabatiza watu. Yohana anajibu kwa kusema kwamba Yesu ni lazima awe muhimu zaidi, na kwamba Yohana mwenyewe ni lazima awe muhimu sana.</w:t>
      </w:r>
    </w:p>
    <w:p>
      <w:pPr/>
      <w:r>
        <w:rPr>
          <w:lang w:val="sw_KE" w:bidi="sw_KE"/>
        </w:rPr>
      </w:r>
      <w:r>
        <w:rPr>
          <w:b/>
          <w:lang w:val="sw_KE" w:bidi="sw_KE"/>
        </w:rPr>
        <w:t>Katika tukio la tano:</w:t>
      </w:r>
      <w:r>
        <w:rPr>
          <w:lang w:val="sw_KE" w:bidi="sw_KE"/>
        </w:rPr>
        <w:t xml:space="preserve"> Yohana mwandishi anazungumza na wasikilizaji wake.</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Watu ambao wanakuja kwa Yesu ili Yesu aweze kubatiza</w:t>
      </w:r>
    </w:p>
    <w:p>
      <w:pPr>
        <w:pStyle w:val="ListBullet"/>
        <w:spacing w:line="240" w:lineRule="auto"/>
        <w:ind w:left="720"/>
      </w:pPr>
      <w:r>
        <w:rPr>
          <w:lang w:val="sw_KE" w:bidi="sw_KE"/>
        </w:rPr>
      </w:r>
      <w:r>
        <w:rPr>
          <w:lang w:val="sw_KE" w:bidi="sw_KE"/>
        </w:rPr>
        <w:t>Yohana mbatizaji</w:t>
      </w:r>
    </w:p>
    <w:p>
      <w:pPr>
        <w:pStyle w:val="ListBullet"/>
        <w:spacing w:line="240" w:lineRule="auto"/>
        <w:ind w:left="720"/>
      </w:pPr>
      <w:r>
        <w:rPr>
          <w:lang w:val="sw_KE" w:bidi="sw_KE"/>
        </w:rPr>
      </w:r>
      <w:r>
        <w:rPr>
          <w:lang w:val="sw_KE" w:bidi="sw_KE"/>
        </w:rPr>
        <w:t>Wanafunzi wa Yohana Mbatizaji</w:t>
      </w:r>
    </w:p>
    <w:p>
      <w:pPr>
        <w:pStyle w:val="ListBullet"/>
        <w:spacing w:line="240" w:lineRule="auto"/>
        <w:ind w:left="720"/>
      </w:pPr>
      <w:r>
        <w:rPr>
          <w:lang w:val="sw_KE" w:bidi="sw_KE"/>
        </w:rPr>
      </w:r>
      <w:r>
        <w:rPr>
          <w:lang w:val="sw_KE" w:bidi="sw_KE"/>
        </w:rPr>
        <w:t>Watu ambao wanakuja kwa Yohana ili Yohana aweze kubatiza</w:t>
      </w:r>
    </w:p>
    <w:p>
      <w:pPr>
        <w:pStyle w:val="ListBullet"/>
        <w:spacing w:line="240" w:lineRule="auto"/>
        <w:ind w:left="720"/>
      </w:pPr>
      <w:r>
        <w:rPr>
          <w:lang w:val="sw_KE" w:bidi="sw_KE"/>
        </w:rPr>
      </w:r>
      <w:r>
        <w:rPr>
          <w:lang w:val="sw_KE" w:bidi="sw_KE"/>
        </w:rPr>
        <w:t>Mtu wa Kiyahudi ambaye anaingia katika ubishani na wanafunzi wa Yohana</w:t>
      </w:r>
    </w:p>
    <w:p>
      <w:pPr>
        <w:pStyle w:val="ListBullet"/>
        <w:spacing w:line="240" w:lineRule="auto"/>
        <w:ind w:left="720"/>
      </w:pPr>
      <w:r>
        <w:rPr>
          <w:lang w:val="sw_KE" w:bidi="sw_KE"/>
        </w:rPr>
      </w:r>
      <w:r>
        <w:rPr>
          <w:lang w:val="sw_KE" w:bidi="sw_KE"/>
        </w:rPr>
        <w:t>Bwana harusi (Yesu)</w:t>
      </w:r>
    </w:p>
    <w:p>
      <w:pPr>
        <w:pStyle w:val="ListBullet"/>
        <w:spacing w:line="240" w:lineRule="auto"/>
        <w:ind w:left="720"/>
      </w:pPr>
      <w:r>
        <w:rPr>
          <w:lang w:val="sw_KE" w:bidi="sw_KE"/>
        </w:rPr>
      </w:r>
      <w:r>
        <w:rPr>
          <w:lang w:val="sw_KE" w:bidi="sw_KE"/>
        </w:rPr>
        <w:t>Bibi harusi</w:t>
      </w:r>
    </w:p>
    <w:p>
      <w:pPr>
        <w:pStyle w:val="ListBullet"/>
        <w:spacing w:line="240" w:lineRule="auto"/>
        <w:ind w:left="720"/>
      </w:pPr>
      <w:r>
        <w:rPr>
          <w:lang w:val="sw_KE" w:bidi="sw_KE"/>
        </w:rPr>
      </w:r>
      <w:r>
        <w:rPr>
          <w:lang w:val="sw_KE" w:bidi="sw_KE"/>
        </w:rPr>
        <w:t>Rafiki ya bwana harusi (Yohana Mbatizaji)</w:t>
      </w:r>
    </w:p>
    <w:p>
      <w:pPr>
        <w:pStyle w:val="ListBullet"/>
        <w:spacing w:line="240" w:lineRule="auto"/>
        <w:ind w:left="720"/>
      </w:pPr>
      <w:r>
        <w:rPr>
          <w:lang w:val="sw_KE" w:bidi="sw_KE"/>
        </w:rPr>
      </w:r>
      <w:r>
        <w:rPr>
          <w:lang w:val="sw_KE" w:bidi="sw_KE"/>
        </w:rPr>
        <w:t>Watu ambao ni wa dunia, na ambao wanazungumza mambo ya dunia</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Mtu ambaye anazungumza maneno ya Mungu</w:t>
      </w:r>
    </w:p>
    <w:p>
      <w:pPr>
        <w:pStyle w:val="ListBullet"/>
        <w:spacing w:line="240" w:lineRule="auto"/>
        <w:ind w:left="720"/>
      </w:pPr>
      <w:r>
        <w:rPr>
          <w:lang w:val="sw_KE" w:bidi="sw_KE"/>
        </w:rPr>
      </w:r>
      <w:r>
        <w:rPr>
          <w:lang w:val="sw_KE" w:bidi="sw_KE"/>
        </w:rPr>
        <w:t>Roho Mtakatifu</w:t>
      </w:r>
    </w:p>
    <w:p>
      <w:pPr>
        <w:pStyle w:val="ListBullet"/>
        <w:spacing w:line="240" w:lineRule="auto"/>
        <w:ind w:left="720"/>
      </w:pPr>
      <w:r>
        <w:rPr>
          <w:lang w:val="sw_KE" w:bidi="sw_KE"/>
        </w:rPr>
      </w:r>
      <w:r>
        <w:rPr>
          <w:lang w:val="sw_KE" w:bidi="sw_KE"/>
        </w:rPr>
        <w:t>Baba</w:t>
      </w:r>
    </w:p>
    <w:p>
      <w:pPr>
        <w:pStyle w:val="ListBullet"/>
        <w:spacing w:line="240" w:lineRule="auto"/>
        <w:ind w:left="720"/>
      </w:pPr>
      <w:r>
        <w:rPr>
          <w:lang w:val="sw_KE" w:bidi="sw_KE"/>
        </w:rPr>
      </w:r>
      <w:r>
        <w:rPr>
          <w:lang w:val="sw_KE" w:bidi="sw_KE"/>
        </w:rPr>
        <w:t>Mwana (Yesu)</w:t>
      </w:r>
    </w:p>
    <w:p>
      <w:pPr>
        <w:pStyle w:val="ListBullet"/>
        <w:spacing w:line="240" w:lineRule="auto"/>
        <w:ind w:left="720"/>
      </w:pPr>
      <w:r>
        <w:rPr>
          <w:lang w:val="sw_KE" w:bidi="sw_KE"/>
        </w:rPr>
      </w:r>
      <w:r>
        <w:rPr>
          <w:lang w:val="sw_KE" w:bidi="sw_KE"/>
        </w:rPr>
        <w:t>Watu ambao wanamwamini mwana</w:t>
      </w:r>
    </w:p>
    <w:p>
      <w:pPr>
        <w:pStyle w:val="ListBullet"/>
        <w:spacing w:line="240" w:lineRule="auto"/>
        <w:ind w:left="720"/>
      </w:pPr>
      <w:r>
        <w:rPr>
          <w:lang w:val="sw_KE" w:bidi="sw_KE"/>
        </w:rPr>
      </w:r>
      <w:r>
        <w:rPr>
          <w:lang w:val="sw_KE" w:bidi="sw_KE"/>
        </w:rPr>
        <w:t>Watu ambao wanamkataa mwana</w:t>
      </w:r>
    </w:p>
    <w:p>
      <w:pPr/>
      <w:r>
        <w:rPr>
          <w:lang w:val="sw_KE" w:bidi="sw_KE"/>
        </w:rPr>
      </w:r>
      <w:r>
        <w:rPr>
          <w:lang w:val="sw_KE" w:bidi="sw_KE"/>
        </w:rPr>
        <w:t>Mazungumzo ambayo Yesu alikuwa na Nikodemo katika simulizi ya awali yamekwisha, na Yesu sasa anaenda mahali tofauti. Ungeanza vipi kusimulia simulizi hii mpya kwa njia ya asili zaidi?</w:t>
      </w:r>
    </w:p>
    <w:p>
      <w:pPr/>
      <w:r>
        <w:rPr>
          <w:lang w:val="sw_KE" w:bidi="sw_KE"/>
        </w:rPr>
      </w:r>
      <w:r>
        <w:rPr>
          <w:lang w:val="sw_KE" w:bidi="sw_KE"/>
        </w:rPr>
        <w:t>Simulizi inaanza kwa kuzungumza kuhusu mahali ambapo Yesu anaenda baadaye, lakini Yesu hachukui sehemu ya utendaji katika hadithi. Sehemu kubwa ya simulizi inazungumza kuhusu Yohana Mbatizaji na wanafunzi wake.</w:t>
      </w:r>
    </w:p>
    <w:p>
      <w:pPr/>
      <w:r>
        <w:rPr>
          <w:lang w:val="sw_KE" w:bidi="sw_KE"/>
        </w:rPr>
      </w:r>
      <w:r>
        <w:rPr>
          <w:lang w:val="sw_KE" w:bidi="sw_KE"/>
        </w:rPr>
        <w:t>Yohana mwandishi anawaambia wasikilizaji wake kwamba kile kinachotokea katika hadithi kinafanyika kabla ya Yohana Mbatizaji kutupwa gerezani.</w:t>
      </w:r>
    </w:p>
    <w:p>
      <w:pPr/>
      <w:r>
        <w:rPr>
          <w:lang w:val="sw_KE" w:bidi="sw_KE"/>
        </w:rPr>
      </w:r>
      <w:r>
        <w:rPr>
          <w:lang w:val="sw_KE" w:bidi="sw_KE"/>
        </w:rPr>
        <w:t>Sitisha hapa na mjadili, ni nini kingekuwa wakati bora kwako kutoa maelezo hayo kwa wasikilizaji wako? Sitisha sauti hapa.</w:t>
      </w:r>
    </w:p>
    <w:p>
      <w:pPr/>
      <w:r>
        <w:rPr>
          <w:lang w:val="sw_KE" w:bidi="sw_KE"/>
        </w:rPr>
      </w:r>
      <w:r>
        <w:rPr>
          <w:lang w:val="sw_KE" w:bidi="sw_KE"/>
        </w:rPr>
        <w:t xml:space="preserve">Sitisha hapa na uangalie ramani ya </w:t>
      </w:r>
      <w:r>
        <w:rPr>
          <w:lang w:val="sw_KE" w:bidi="sw_KE"/>
        </w:rPr>
        <w:t>Yudea, Yerusalemu, na Mto Yordani</w:t>
      </w:r>
      <w:r>
        <w:rPr>
          <w:lang w:val="sw_KE" w:bidi="sw_KE"/>
        </w:rPr>
        <w:t>. Sitisha sauti hapa.</w:t>
      </w:r>
    </w:p>
    <w:p>
      <w:pPr/>
      <w:r>
        <w:rPr>
          <w:lang w:val="sw_KE" w:bidi="sw_KE"/>
        </w:rPr>
      </w:r>
      <w:r>
        <w:rPr>
          <w:lang w:val="sw_KE" w:bidi="sw_KE"/>
        </w:rPr>
        <w:t>Sasa, unda ramani ya simulizi hii katika chumba, na igize mahali ambapo watu katika simulizi hii wanaweza kuwa na mahali wanahamia. Unda Mto Yordani kwa kuchora kwa choka, au kutumia kamba au kitambaa. Amua mahali Yerusalemu ilipo. Yohana Mbatizaji alikuwa akibatiza watu upande wa pili wa Mto Yordani. Sasa, Yohana amehamia upande huu wa mto na amekwenda kaskazini, mahali fulani yenye chemchemi. Amua mahali kwenye ramani yako walipo Yohana na wanafunzi wake sasa. Unaweza kutumia kitambaa cha bluu ili kuashiria chemchemi.</w:t>
      </w:r>
    </w:p>
    <w:p>
      <w:pPr/>
      <w:r>
        <w:rPr>
          <w:lang w:val="sw_KE" w:bidi="sw_KE"/>
        </w:rPr>
      </w:r>
      <w:r>
        <w:rPr>
          <w:lang w:val="sw_KE" w:bidi="sw_KE"/>
        </w:rPr>
        <w:t>Yesu anaondoka Yerusalemu na sasa yuko mahali fulani katika Yudea. Anaweza kuwa mahali fulani kando ya Yordani. Amua mahali ambapo Yesu na wanafunzi wake wako kwenye ramani yako. Kuwa na ujuzi kwamba Yohana na kikundi chake hawawezi kumwona Yesu na kikundi chake, ingawa katika nafasi yako wanaweza kuwa karibu kila mmoja! Kungekuwa na umbali mkubwa kati yao. Mtu ambaye anajadiliana na wanafunzi wa Yohana anaweza kuwa amekuja kutoka mahali ambapo Yesu alikuwa.</w:t>
      </w:r>
    </w:p>
    <w:p>
      <w:pPr/>
      <w:r>
        <w:rPr>
          <w:lang w:val="sw_KE" w:bidi="sw_KE"/>
        </w:rPr>
      </w:r>
      <w:r>
        <w:rPr>
          <w:lang w:val="sw_KE" w:bidi="sw_KE"/>
        </w:rPr>
        <w:t>Simama hapa na ufanye shughuli hii.</w:t>
      </w:r>
    </w:p>
    <w:p>
      <w:pPr/>
      <w:r>
        <w:rPr>
          <w:lang w:val="sw_KE" w:bidi="sw_KE"/>
        </w:rPr>
      </w:r>
      <w:r>
        <w:rPr>
          <w:lang w:val="sw_KE" w:bidi="sw_KE"/>
        </w:rPr>
        <w:t>Mtu anakuja kwa wanafunzi wa Yohana na kubishana nao. Ilihusiana na utakasaji wa kidini. Kwa sababu ya kile kinachotokea baadaye, kuna uwezekano kwamba mtu huyo anabishana na wanafunzi wa Yohana kuhusu ubatizo.</w:t>
      </w:r>
    </w:p>
    <w:p>
      <w:pPr/>
      <w:r>
        <w:rPr>
          <w:lang w:val="sw_KE" w:bidi="sw_KE"/>
        </w:rPr>
      </w:r>
      <w:r>
        <w:rPr>
          <w:lang w:val="sw_KE" w:bidi="sw_KE"/>
        </w:rPr>
        <w:t>Wakati wanafunzi wa Yohana wanamwambia Yohana Mbatizaji kwamba Yesu pia anabatiza, inaonekana kama wanalalamika kuhusu Yesu. Yohana haendi na malalamiko yao lakini anaelezea kwamba hii ni jinsi inavyopaswa kuwa!</w:t>
      </w:r>
    </w:p>
    <w:p>
      <w:pPr/>
      <w:r>
        <w:rPr>
          <w:lang w:val="sw_KE" w:bidi="sw_KE"/>
        </w:rPr>
      </w:r>
      <w:r>
        <w:rPr>
          <w:lang w:val="sw_KE" w:bidi="sw_KE"/>
        </w:rPr>
        <w:t>Itakuwa na manufaa kuvunja jibu la Yohana katika vipande vidogo. Kwa kila sehemu ya jibu, fikiria tendo au kitu ambacho kinaweza kukusaidia kukumbuka sehemu hiyo.</w:t>
      </w:r>
    </w:p>
    <w:p>
      <w:pPr/>
      <w:r>
        <w:rPr>
          <w:lang w:val="sw_KE" w:bidi="sw_KE"/>
        </w:rPr>
      </w:r>
      <w:r>
        <w:rPr>
          <w:lang w:val="sw_KE" w:bidi="sw_KE"/>
        </w:rPr>
        <w:t>Yohana anasema kwamba chochote mtu alicho nao, Mungu alimpa mtu huyo. Pengine anazungumza kuhusu kazi au mamlaka ambayo Mungu alimpa kila mtu.</w:t>
      </w:r>
    </w:p>
    <w:p>
      <w:pPr/>
      <w:r>
        <w:rPr>
          <w:lang w:val="sw_KE" w:bidi="sw_KE"/>
        </w:rPr>
      </w:r>
      <w:r>
        <w:rPr>
          <w:lang w:val="sw_KE" w:bidi="sw_KE"/>
        </w:rPr>
        <w:t>Chagua shughuli au kitu ambacho kitakusaidia kukumbuka sehemu hii. Sitisha sauti hii hapa.</w:t>
      </w:r>
    </w:p>
    <w:p>
      <w:pPr/>
      <w:r>
        <w:rPr>
          <w:lang w:val="sw_KE" w:bidi="sw_KE"/>
        </w:rPr>
      </w:r>
      <w:r>
        <w:rPr>
          <w:lang w:val="sw_KE" w:bidi="sw_KE"/>
        </w:rPr>
        <w:t xml:space="preserve">Yohana anasema kwamba tayari alikuwa amewaambia wanafunzi wake kwamba yeye si Kristo, lakini kwamba Mungu alikuwa amemtuma ili kuwafanya watu tayari kumpokea </w:t>
      </w:r>
      <w:r>
        <w:rPr>
          <w:b/>
          <w:lang w:val="sw_KE" w:bidi="sw_KE"/>
        </w:rPr>
        <w:t>Kristo</w:t>
      </w:r>
      <w:r>
        <w:rPr>
          <w:lang w:val="sw_KE" w:bidi="sw_KE"/>
        </w:rPr>
        <w:t>. Kumbuka kwamba Kristo anamaanisha mfalme maalum na Mwokozi ambaye watu walikuwa wakimsubiri.</w:t>
      </w:r>
    </w:p>
    <w:p>
      <w:pPr/>
      <w:r>
        <w:rPr>
          <w:lang w:val="sw_KE" w:bidi="sw_KE"/>
        </w:rPr>
      </w:r>
      <w:r>
        <w:rPr>
          <w:lang w:val="sw_KE" w:bidi="sw_KE"/>
        </w:rPr>
        <w:t>Chagua shughuli au kitu ambacho kitakusaidia kukumbuka sehemu hii. Sitisha sauti hii hapa.</w:t>
      </w:r>
    </w:p>
    <w:p>
      <w:pPr/>
      <w:r>
        <w:rPr>
          <w:lang w:val="sw_KE" w:bidi="sw_KE"/>
        </w:rPr>
      </w:r>
      <w:r>
        <w:rPr>
          <w:lang w:val="sw_KE" w:bidi="sw_KE"/>
        </w:rPr>
        <w:t>Yohana sasa anasimulia hadithi ndogo kuhusu harusi. Kuna bibi harusi, bwana harusi, na rafiki ya bwana harusi. Rafiki ya bwana harusi anamsubiri bwana harusi. Bwana harusi ni muhimu zaidi kuliko rafiki. Wakati bwana harusi anakuja, rafiki anafurahi. Bwana harusi ni yule ambaye anapata bibi harusi! Rafiki ya bwana harusi hana wivu, lakini anafurahi kwamba bwana harusi anapata bibi harusi.</w:t>
      </w:r>
    </w:p>
    <w:p>
      <w:pPr/>
      <w:r>
        <w:rPr>
          <w:lang w:val="sw_KE" w:bidi="sw_KE"/>
        </w:rPr>
      </w:r>
      <w:r>
        <w:rPr>
          <w:lang w:val="sw_KE" w:bidi="sw_KE"/>
        </w:rPr>
        <w:t>Igiza hadithi hii ndogo. Sitisha sauti hii hapa.</w:t>
      </w:r>
    </w:p>
    <w:p>
      <w:pPr/>
      <w:r>
        <w:rPr>
          <w:lang w:val="sw_KE" w:bidi="sw_KE"/>
        </w:rPr>
      </w:r>
      <w:r>
        <w:rPr>
          <w:lang w:val="sw_KE" w:bidi="sw_KE"/>
        </w:rPr>
        <w:t>Yohana anasema kwamba yeye, Yohana, ni kama rafiki ya bwana harusi, na kwamba Yesu ni kama bwana harusi. Yesu ni muhimu zaidi kuliko Yohana. Yohana hana wivu! Kwa kweli, Yohana anafurahi sana! Hii ni jinsi inavyopaswa kuwa. Yesu ni lazima awe muhimu zaidi, na Yohana ni lazima awe muhimu sana.</w:t>
      </w:r>
    </w:p>
    <w:p>
      <w:pPr/>
      <w:r>
        <w:rPr>
          <w:lang w:val="sw_KE" w:bidi="sw_KE"/>
        </w:rPr>
      </w:r>
      <w:r>
        <w:rPr>
          <w:lang w:val="sw_KE" w:bidi="sw_KE"/>
        </w:rPr>
        <w:t>Yohana haelezei bibi harusi ni nani katika hadithi yake. Hiyo ni kwa sababu hoja yake ni tu kusema kwamba bwana harusi ni muhimu zaidi kuliko rafiki. Bibi harusi ni nani, si muhimu kwa kutoa hoja hii.</w:t>
      </w:r>
    </w:p>
    <w:p>
      <w:pPr/>
      <w:r>
        <w:rPr>
          <w:lang w:val="sw_KE" w:bidi="sw_KE"/>
        </w:rPr>
      </w:r>
      <w:r>
        <w:rPr>
          <w:lang w:val="sw_KE" w:bidi="sw_KE"/>
        </w:rPr>
        <w:t>Chagua shughuli au kitu ambacho kitakusaidia kukumbuka sehemu hii. Unaweza kuigiza vipi kwamba Yesu anapaswa kuwa muhimu zaidi, au mkubwa zaidi, na Yohana anapaswa kuwa muhimu sana, au mdogo zaidi? Sitisha sauti hapa.</w:t>
      </w:r>
    </w:p>
    <w:p>
      <w:pPr/>
      <w:r>
        <w:rPr>
          <w:lang w:val="sw_KE" w:bidi="sw_KE"/>
        </w:rPr>
      </w:r>
      <w:r>
        <w:rPr>
          <w:lang w:val="sw_KE" w:bidi="sw_KE"/>
        </w:rPr>
        <w:t>Sasa, fanya shughuli hizi zote pamoja, moja baada ya nyingine. Saidianeni kukumbuka kile shughuli hizi zinamaanisha, na kile Yohana Mbatizaji alisema. Unaweza kufanya hivyo mara chache mpaka uweze kukumbuka hili bila ugumu. Sitisha sauti hapa.</w:t>
      </w:r>
    </w:p>
    <w:p>
      <w:pPr/>
      <w:r>
        <w:rPr>
          <w:lang w:val="sw_KE" w:bidi="sw_KE"/>
        </w:rPr>
      </w:r>
      <w:r>
        <w:rPr>
          <w:lang w:val="sw_KE" w:bidi="sw_KE"/>
        </w:rPr>
        <w:t>Baada ya hili, Yohana Mbatizaji na wanafunzi wake wanaweza kuondoka kwenye eneo la tukio, kwa sababu sasa Yohana Mwandishi anaanza kuzungumza nasi. Wacha tutenganishe kile Yohana mwandishi anasema.</w:t>
      </w:r>
    </w:p>
    <w:p>
      <w:pPr/>
      <w:r>
        <w:rPr>
          <w:lang w:val="sw_KE" w:bidi="sw_KE"/>
        </w:rPr>
      </w:r>
      <w:r>
        <w:rPr>
          <w:b/>
          <w:lang w:val="sw_KE" w:bidi="sw_KE"/>
        </w:rPr>
        <w:t>Yohana mwandishi anasema:</w:t>
      </w:r>
    </w:p>
    <w:p>
      <w:pPr/>
      <w:r>
        <w:rPr>
          <w:lang w:val="sw_KE" w:bidi="sw_KE"/>
        </w:rPr>
      </w:r>
      <w:r>
        <w:rPr>
          <w:lang w:val="sw_KE" w:bidi="sw_KE"/>
        </w:rPr>
        <w:t>Mtu ambaye ni wa dunia anaweza kuzungumza tu kuhusu mambo ya dunia. Wana maarifa machache. Yule ambaye anakuja kutoka juu—ambaye ni Yesu, ingawa Yohana hatoi jina lake hapa—ni muhimu zaidi kuliko mtu mwingine yeyote. Anakuja kutoka mbinguni, ambapo Mungu yuko, na kuzungumza kuhusu mambo ambayo ameona na kusikia wakati alikuwa na Mungu.</w:t>
      </w:r>
    </w:p>
    <w:p>
      <w:pPr/>
      <w:r>
        <w:rPr>
          <w:lang w:val="sw_KE" w:bidi="sw_KE"/>
        </w:rPr>
      </w:r>
      <w:r>
        <w:rPr>
          <w:lang w:val="sw_KE" w:bidi="sw_KE"/>
        </w:rPr>
        <w:t>Ikiwa ni manufaa kwako, fikiria shughuli, matendo, au tengeneza ubao wa hadithi ambao unaweza kukusaidia kukumbuka sehemu hii. Sitisha sauti hii hapa.</w:t>
      </w:r>
    </w:p>
    <w:p>
      <w:pPr/>
      <w:r>
        <w:rPr>
          <w:lang w:val="sw_KE" w:bidi="sw_KE"/>
        </w:rPr>
      </w:r>
      <w:r>
        <w:rPr>
          <w:lang w:val="sw_KE" w:bidi="sw_KE"/>
        </w:rPr>
        <w:t>Hakuna mtu—au watu wachache sana—aliyeamini kwamba kile mtu huyu, aliyetoka mbinguni, alichosema kilikuwa kweli. Lakini baadhi ya watu waliamini kwamba kile alichosema mtu huyu kilikuwa kweli. Watu hao kwa hivyo walisema kwamba kila kitu ambacho Mungu alikuwa amesema ni kweli—au, wanathibitisha kwamba kila kitu ambacho Mungu alikuwa amesema ni kweli.</w:t>
      </w:r>
    </w:p>
    <w:p>
      <w:pPr/>
      <w:r>
        <w:rPr>
          <w:lang w:val="sw_KE" w:bidi="sw_KE"/>
        </w:rPr>
      </w:r>
      <w:r>
        <w:rPr>
          <w:lang w:val="sw_KE" w:bidi="sw_KE"/>
        </w:rPr>
        <w:t>Kumbuka kwamba Yohana anazungumza kuhusu Yesu, hata ingawa hataji jina lake.</w:t>
      </w:r>
    </w:p>
    <w:p>
      <w:pPr/>
      <w:r>
        <w:rPr>
          <w:lang w:val="sw_KE" w:bidi="sw_KE"/>
        </w:rPr>
      </w:r>
      <w:r>
        <w:rPr>
          <w:lang w:val="sw_KE" w:bidi="sw_KE"/>
        </w:rPr>
        <w:t>Ikiwa itasaidia, fikiria shughuli, matendo, au tengeneza ubao wa hadithi ambao unaweza kukusaidia kukumbuka sehemu hii. Sitisha sauti hii hapa.</w:t>
      </w:r>
    </w:p>
    <w:p>
      <w:pPr/>
      <w:r>
        <w:rPr>
          <w:lang w:val="sw_KE" w:bidi="sw_KE"/>
        </w:rPr>
      </w:r>
      <w:r>
        <w:rPr>
          <w:lang w:val="sw_KE" w:bidi="sw_KE"/>
        </w:rPr>
        <w:t>Mungu amemtuma mtu huyu duniani. Na mtu huyu anazungumza maneno ya Mungu. Kwa hivyo, wakati mtu huyu anazungumza, ni kama Mungu mwenyewe anazungumza! Na hii ni kwa sababu Mungu ametoa nguvu yote ya Roho wake Mtakatifu kwa mtu huyu.</w:t>
      </w:r>
    </w:p>
    <w:p>
      <w:pPr/>
      <w:r>
        <w:rPr>
          <w:lang w:val="sw_KE" w:bidi="sw_KE"/>
        </w:rPr>
      </w:r>
      <w:r>
        <w:rPr>
          <w:lang w:val="sw_KE" w:bidi="sw_KE"/>
        </w:rPr>
        <w:t>Kumbuka kwamba Yohana anazungumza kuhusu Yesu, hata ingawa hataji jina lake.</w:t>
      </w:r>
    </w:p>
    <w:p>
      <w:pPr/>
      <w:r>
        <w:rPr>
          <w:lang w:val="sw_KE" w:bidi="sw_KE"/>
        </w:rPr>
      </w:r>
      <w:r>
        <w:rPr>
          <w:lang w:val="sw_KE" w:bidi="sw_KE"/>
        </w:rPr>
        <w:t>Ikiwa ni manufaa, fikiria shughuli, matendo, au tengeneza ubao wa hadithi ambao unaweza kukusaidia kukumbuka sehemu hii. Sitisha sauti hii hapa.</w:t>
      </w:r>
    </w:p>
    <w:p>
      <w:pPr/>
      <w:r>
        <w:rPr>
          <w:lang w:val="sw_KE" w:bidi="sw_KE"/>
        </w:rPr>
      </w:r>
      <w:r>
        <w:rPr>
          <w:lang w:val="sw_KE" w:bidi="sw_KE"/>
        </w:rPr>
        <w:t>Mungu anampenda mtu huyu ambaye amemtuma duniani. Mungu ni Baba, na mtu ambaye alimtuma ni Mwana. Mwana huyu ni Yesu, hata ingawa Yohana hatoi jina lake hapa. Mungu, baba amempa Mwana mamlaka yote.</w:t>
      </w:r>
    </w:p>
    <w:p>
      <w:pPr/>
      <w:r>
        <w:rPr>
          <w:lang w:val="sw_KE" w:bidi="sw_KE"/>
        </w:rPr>
      </w:r>
      <w:r>
        <w:rPr>
          <w:lang w:val="sw_KE" w:bidi="sw_KE"/>
        </w:rPr>
        <w:t>Ikiwa ni manufaa, fikiria shughuli, matendo, au tengeneza ubao wa hadithi ambao unaweza kukusaidia kukumbuka sehemu hii. Sitisha sauti hii hapa.</w:t>
      </w:r>
    </w:p>
    <w:p>
      <w:pPr/>
      <w:r>
        <w:rPr>
          <w:lang w:val="sw_KE" w:bidi="sw_KE"/>
        </w:rPr>
      </w:r>
      <w:r>
        <w:rPr>
          <w:lang w:val="sw_KE" w:bidi="sw_KE"/>
        </w:rPr>
        <w:t>Mtu yeyote ambaye anamwamini Mwana ataishi milele na Mungu. Lakini mtu yeyote ambaye anamkataa Mwana hataishi lakini atapaswa kuvumilia hasira ya Mungu.</w:t>
      </w:r>
    </w:p>
    <w:p>
      <w:pPr/>
      <w:r>
        <w:rPr>
          <w:lang w:val="sw_KE" w:bidi="sw_KE"/>
        </w:rPr>
      </w:r>
      <w:r>
        <w:rPr>
          <w:lang w:val="sw_KE" w:bidi="sw_KE"/>
        </w:rPr>
        <w:t>Ikiwa ni manufaa, fikiria shughuli, matendo, au tengeneza ubao wa hadithi ambao unaweza kukusaidia kukumbuka sehemu hii. Sitisha sauti hii hapa.</w:t>
      </w:r>
    </w:p>
    <w:p>
      <w:pPr/>
      <w:r>
        <w:rPr>
          <w:lang w:val="sw_KE" w:bidi="sw_KE"/>
        </w:rPr>
      </w:r>
      <w:r>
        <w:rPr>
          <w:lang w:val="sw_KE" w:bidi="sw_KE"/>
        </w:rPr>
        <w:t>Sasa, fanya shughuli au matendo yote yanayohusiana na hotuba hii ya Yohana kwa pamoja. Unaweza kufanya hivyo mara chache mpaka uweze kukumbuka hili bila ugumu. Sitisha sauti hapa.</w:t>
      </w:r>
    </w:p>
    <w:p>
      <w:pPr/>
      <w:r>
        <w:rPr>
          <w:lang w:val="sw_KE" w:bidi="sw_KE"/>
        </w:rPr>
      </w:r>
      <w:r>
        <w:rPr>
          <w:lang w:val="sw_KE" w:bidi="sw_KE"/>
        </w:rPr>
        <w:t>Yohana anasema mambo mengi kuhusu Yesu katika hotuba yake. Anasema:</w:t>
      </w:r>
    </w:p>
    <w:p>
      <w:pPr>
        <w:pStyle w:val="ListBullet"/>
        <w:spacing w:line="240" w:lineRule="auto"/>
        <w:ind w:left="720"/>
      </w:pPr>
      <w:r>
        <w:rPr>
          <w:lang w:val="sw_KE" w:bidi="sw_KE"/>
        </w:rPr>
      </w:r>
      <w:r>
        <w:rPr>
          <w:lang w:val="sw_KE" w:bidi="sw_KE"/>
        </w:rPr>
        <w:t>Yesu ni muhimu zaidi kati ya wote.</w:t>
      </w:r>
    </w:p>
    <w:p>
      <w:pPr>
        <w:pStyle w:val="ListBullet"/>
        <w:spacing w:line="240" w:lineRule="auto"/>
        <w:ind w:left="720"/>
      </w:pPr>
      <w:r>
        <w:rPr>
          <w:lang w:val="sw_KE" w:bidi="sw_KE"/>
        </w:rPr>
      </w:r>
      <w:r>
        <w:rPr>
          <w:lang w:val="sw_KE" w:bidi="sw_KE"/>
        </w:rPr>
        <w:t>Yesu alikuja kutoka mbinguni.</w:t>
      </w:r>
    </w:p>
    <w:p>
      <w:pPr>
        <w:pStyle w:val="ListBullet"/>
        <w:spacing w:line="240" w:lineRule="auto"/>
        <w:ind w:left="720"/>
      </w:pPr>
      <w:r>
        <w:rPr>
          <w:lang w:val="sw_KE" w:bidi="sw_KE"/>
        </w:rPr>
      </w:r>
      <w:r>
        <w:rPr>
          <w:lang w:val="sw_KE" w:bidi="sw_KE"/>
        </w:rPr>
        <w:t>Yesu anajua kile anachozungumzia, kwa sababu amekuwa mbinguni.</w:t>
      </w:r>
    </w:p>
    <w:p>
      <w:pPr>
        <w:pStyle w:val="ListBullet"/>
        <w:spacing w:line="240" w:lineRule="auto"/>
        <w:ind w:left="720"/>
      </w:pPr>
      <w:r>
        <w:rPr>
          <w:lang w:val="sw_KE" w:bidi="sw_KE"/>
        </w:rPr>
      </w:r>
      <w:r>
        <w:rPr>
          <w:lang w:val="sw_KE" w:bidi="sw_KE"/>
        </w:rPr>
        <w:t>Yesu alizungumza maneno ya Mungu kwa watu.</w:t>
      </w:r>
    </w:p>
    <w:p>
      <w:pPr>
        <w:pStyle w:val="ListBullet"/>
        <w:spacing w:line="240" w:lineRule="auto"/>
        <w:ind w:left="720"/>
      </w:pPr>
      <w:r>
        <w:rPr>
          <w:lang w:val="sw_KE" w:bidi="sw_KE"/>
        </w:rPr>
      </w:r>
      <w:r>
        <w:rPr>
          <w:lang w:val="sw_KE" w:bidi="sw_KE"/>
        </w:rPr>
        <w:t>Yesu ni Mwana wa Mungu.</w:t>
      </w:r>
    </w:p>
    <w:p>
      <w:pPr/>
      <w:r>
        <w:rPr>
          <w:lang w:val="sw_KE" w:bidi="sw_KE"/>
        </w:rPr>
      </w:r>
      <w:r>
        <w:rPr>
          <w:lang w:val="sw_KE" w:bidi="sw_KE"/>
        </w:rPr>
        <w:t>Yohana anasema mambo kadhaa kuhusu Mungu:</w:t>
      </w:r>
    </w:p>
    <w:p>
      <w:pPr>
        <w:pStyle w:val="ListBullet"/>
        <w:spacing w:line="240" w:lineRule="auto"/>
        <w:ind w:left="720"/>
      </w:pPr>
      <w:r>
        <w:rPr>
          <w:lang w:val="sw_KE" w:bidi="sw_KE"/>
        </w:rPr>
      </w:r>
      <w:r>
        <w:rPr>
          <w:lang w:val="sw_KE" w:bidi="sw_KE"/>
        </w:rPr>
        <w:t>Mungu amemtuma Yesu kwa watu.</w:t>
      </w:r>
    </w:p>
    <w:p>
      <w:pPr>
        <w:pStyle w:val="ListBullet"/>
        <w:spacing w:line="240" w:lineRule="auto"/>
        <w:ind w:left="720"/>
      </w:pPr>
      <w:r>
        <w:rPr>
          <w:lang w:val="sw_KE" w:bidi="sw_KE"/>
        </w:rPr>
      </w:r>
      <w:r>
        <w:rPr>
          <w:lang w:val="sw_KE" w:bidi="sw_KE"/>
        </w:rPr>
        <w:t>Mungu anampenda Yesu.</w:t>
      </w:r>
    </w:p>
    <w:p>
      <w:pPr>
        <w:pStyle w:val="ListBullet"/>
        <w:spacing w:line="240" w:lineRule="auto"/>
        <w:ind w:left="720"/>
      </w:pPr>
      <w:r>
        <w:rPr>
          <w:lang w:val="sw_KE" w:bidi="sw_KE"/>
        </w:rPr>
      </w:r>
      <w:r>
        <w:rPr>
          <w:lang w:val="sw_KE" w:bidi="sw_KE"/>
        </w:rPr>
        <w:t>Mungu alimpa mamlaka yote kwa Yesu.</w:t>
      </w:r>
    </w:p>
    <w:p>
      <w:pPr/>
      <w:r>
        <w:rPr>
          <w:lang w:val="sw_KE" w:bidi="sw_KE"/>
        </w:rPr>
      </w:r>
      <w:r>
        <w:rPr>
          <w:lang w:val="sw_KE" w:bidi="sw_KE"/>
        </w:rPr>
        <w:t>Yohana pia anasema mambo kadhaa kuhusu watu:</w:t>
      </w:r>
    </w:p>
    <w:p>
      <w:pPr>
        <w:pStyle w:val="ListBullet"/>
        <w:spacing w:line="240" w:lineRule="auto"/>
        <w:ind w:left="720"/>
      </w:pPr>
      <w:r>
        <w:rPr>
          <w:lang w:val="sw_KE" w:bidi="sw_KE"/>
        </w:rPr>
      </w:r>
      <w:r>
        <w:rPr>
          <w:lang w:val="sw_KE" w:bidi="sw_KE"/>
        </w:rPr>
        <w:t>Watu ni wa dunia, na wanaweza kuzungumza tu kuhusu</w:t>
      </w:r>
    </w:p>
    <w:p>
      <w:pPr>
        <w:pStyle w:val="ListBullet"/>
        <w:spacing w:line="240" w:lineRule="auto"/>
        <w:ind w:left="720"/>
      </w:pPr>
      <w:r>
        <w:rPr>
          <w:lang w:val="sw_KE" w:bidi="sw_KE"/>
        </w:rPr>
      </w:r>
      <w:r>
        <w:rPr>
          <w:lang w:val="sw_KE" w:bidi="sw_KE"/>
        </w:rPr>
        <w:t>Watu wengi hawaamini kwamba alichosema Yesu kilikuwa kweli. Wanamkataa Yesu. Kama matokeo, hawataishi. Mungu atakuwa na hasira nao.</w:t>
      </w:r>
    </w:p>
    <w:p>
      <w:pPr>
        <w:pStyle w:val="ListBullet"/>
        <w:spacing w:line="240" w:lineRule="auto"/>
        <w:ind w:left="720"/>
      </w:pPr>
      <w:r>
        <w:rPr>
          <w:lang w:val="sw_KE" w:bidi="sw_KE"/>
        </w:rPr>
      </w:r>
      <w:r>
        <w:rPr>
          <w:lang w:val="sw_KE" w:bidi="sw_KE"/>
        </w:rPr>
        <w:t>Watu wengi hawaamini kwamba kile Yesu alisema kilikuwa kweli. Watakuwa na maisha ya milele.</w:t>
      </w:r>
    </w:p>
    <w:p>
      <w:pPr/>
      <w:r>
        <w:rPr>
          <w:lang w:val="sw_KE" w:bidi="sw_KE"/>
        </w:rPr>
      </w:r>
      <w:r>
        <w:rPr>
          <w:lang w:val="sw_KE" w:bidi="sw_KE"/>
        </w:rPr>
        <w:t>Hotuba ya Yohana inakaribia kufanana na shairi. Hapa ni shughuli nyingine ya hiari ambayo unaweza kufanya ili kukusaidia kuingia katika hotuba ya Yohana:</w:t>
      </w:r>
    </w:p>
    <w:p>
      <w:pPr>
        <w:pStyle w:val="ListBullet"/>
        <w:spacing w:line="240" w:lineRule="auto"/>
        <w:ind w:left="720"/>
      </w:pPr>
      <w:r>
        <w:rPr>
          <w:lang w:val="sw_KE" w:bidi="sw_KE"/>
        </w:rPr>
      </w:r>
      <w:r>
        <w:rPr>
          <w:lang w:val="sw_KE" w:bidi="sw_KE"/>
        </w:rPr>
        <w:t>Je, unaweza kufanya wimbo kuhusu mambo yote ambayo Yohana anasema? Pengine unaweza kufanya makundi matatu: kikundi kimoja kinaimba kila kitu ambacho Yohana anasema kuhusu Yesu, na kikundi kingine kinaimba kila kitu ambacho Yohana anasema kuhusu Mungu, na kikundi kingine kinaimba kila kitu ambacho Yohana anasema kuhusu watu. Kwanza, unaweza kuimba sehemu tofauti; baada ya hapo pengine unaweza kuzisuka pamoja, na kuzichanganya kwa njia ambayo John anazichanganya.</w:t>
      </w:r>
    </w:p>
    <w:p>
      <w:pPr>
        <w:pStyle w:val="ListBullet"/>
        <w:spacing w:line="240" w:lineRule="auto"/>
        <w:ind w:left="720"/>
      </w:pPr>
      <w:r>
        <w:rPr>
          <w:lang w:val="sw_KE" w:bidi="sw_KE"/>
        </w:rPr>
      </w:r>
      <w:r>
        <w:rPr>
          <w:lang w:val="sw_KE" w:bidi="sw_KE"/>
        </w:rPr>
        <w:t>Je, unaweza kucheza densi kuhusu hili? Pengine tena na makundi matatu tofauti?</w:t>
      </w:r>
    </w:p>
    <w:p>
      <w:pPr/>
      <w:r>
        <w:rPr>
          <w:lang w:val="sw_KE" w:bidi="sw_KE"/>
        </w:rPr>
      </w:r>
      <w:r>
        <w:rPr>
          <w:lang w:val="sw_KE" w:bidi="sw_KE"/>
        </w:rPr>
        <w:t>Sitisha sauti hii hapa na ufanye shughuli hii.</w:t>
      </w:r>
    </w:p>
    <w:p>
      <w:pPr/>
      <w:r>
        <w:rPr>
          <w:lang w:val="sw_KE" w:bidi="sw_KE"/>
        </w:rPr>
      </w:r>
      <w:r>
        <w:rPr>
          <w:lang w:val="sw_KE" w:bidi="sw_KE"/>
        </w:rPr>
        <w:t xml:space="preserve">Sasa, fanya </w:t>
      </w:r>
      <w:r>
        <w:rPr>
          <w:b/>
          <w:lang w:val="sw_KE" w:bidi="sw_KE"/>
        </w:rPr>
        <w:t>shughuli</w:t>
      </w:r>
      <w:r>
        <w:rPr>
          <w:lang w:val="sw_KE" w:bidi="sw_KE"/>
        </w:rPr>
        <w:t xml:space="preserve"> zote kutoka kwa simulizi hii pamoja. Anza kwa kuigiza wanakotoka na wanakoenda watu kwenye "ramani" yako. Jumuisha mjadala ambao mtu wa Kiyahudi alikuwa na wanafunzi wa Yohana. Kisha waache wanafunzi wa Yohana wazungumze na Yohana. Toa jibu la Yohana, kwa msaada wa ishara au vitu ambavyo umefanya mazoezi mapema.</w:t>
      </w:r>
    </w:p>
    <w:p>
      <w:pPr/>
      <w:r>
        <w:rPr>
          <w:lang w:val="sw_KE" w:bidi="sw_KE"/>
        </w:rPr>
      </w:r>
      <w:r>
        <w:rPr>
          <w:lang w:val="sw_KE" w:bidi="sw_KE"/>
        </w:rPr>
        <w:t>Usisahau kusema kwamba Yohana bado hakuwa gerezani.</w:t>
      </w:r>
    </w:p>
    <w:p>
      <w:pPr/>
      <w:r>
        <w:rPr>
          <w:lang w:val="sw_KE" w:bidi="sw_KE"/>
        </w:rPr>
      </w:r>
      <w:r>
        <w:rPr>
          <w:lang w:val="sw_KE" w:bidi="sw_KE"/>
        </w:rPr>
        <w:t>Mwishoni mwa jibu la Yohana Mbatizaji, wahusika wote wanaondoka na Yohana mwandishi anasonga mbele na kutoa hotuba yake. Fanya shughuli ambazo umeunda ili kukusaidia kufikiria kupitia hotuba ya Yohana. Kumbuka kwamba Yohana hataji jina la Yesu. Ikiwa ulitengeneza wimbo au densi, unaweza kuvitumbuiza tena pia.</w:t>
      </w:r>
    </w:p>
    <w:p>
      <w:pPr/>
      <w:r>
        <w:rPr>
          <w:lang w:val="sw_KE" w:bidi="sw_KE"/>
        </w:rPr>
      </w:r>
      <w:r>
        <w:rPr>
          <w:lang w:val="sw_KE" w:bidi="sw_KE"/>
        </w:rPr>
        <w:t>Fanya shughuli hii sasa.</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3:22–36 katika tafsiri rahisi zaidi kuelewa.</w:t>
      </w:r>
    </w:p>
    <w:p>
      <w:pPr/>
      <w:r>
        <w:rPr>
          <w:lang w:val="sw_KE" w:bidi="sw_KE"/>
        </w:rPr>
      </w:r>
      <w:r>
        <w:rPr>
          <w:lang w:val="sw_KE" w:bidi="sw_KE"/>
        </w:rPr>
        <w:t>Katika hatua hii, kikundi kitaigiza kifungu.</w:t>
      </w:r>
    </w:p>
    <w:p>
      <w:pPr/>
      <w:r>
        <w:rPr>
          <w:lang w:val="sw_KE" w:bidi="sw_KE"/>
        </w:rPr>
      </w:r>
      <w:r>
        <w:rPr>
          <w:lang w:val="sw_KE" w:bidi="sw_KE"/>
        </w:rPr>
        <w:t>Simulizi hii ina matukio 5.</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Watu ambao wanakuja kwa Yesu ili Yesu aweze kubatiza</w:t>
      </w:r>
    </w:p>
    <w:p>
      <w:pPr>
        <w:pStyle w:val="ListBullet"/>
        <w:spacing w:line="240" w:lineRule="auto"/>
        <w:ind w:left="720"/>
      </w:pPr>
      <w:r>
        <w:rPr>
          <w:lang w:val="sw_KE" w:bidi="sw_KE"/>
        </w:rPr>
      </w:r>
      <w:r>
        <w:rPr>
          <w:lang w:val="sw_KE" w:bidi="sw_KE"/>
        </w:rPr>
        <w:t>Yohana mbatizaji</w:t>
      </w:r>
    </w:p>
    <w:p>
      <w:pPr>
        <w:pStyle w:val="ListBullet"/>
        <w:spacing w:line="240" w:lineRule="auto"/>
        <w:ind w:left="720"/>
      </w:pPr>
      <w:r>
        <w:rPr>
          <w:lang w:val="sw_KE" w:bidi="sw_KE"/>
        </w:rPr>
      </w:r>
      <w:r>
        <w:rPr>
          <w:lang w:val="sw_KE" w:bidi="sw_KE"/>
        </w:rPr>
        <w:t>Wanafunzi wa Yohana Mbatizaji</w:t>
      </w:r>
    </w:p>
    <w:p>
      <w:pPr>
        <w:pStyle w:val="ListBullet"/>
        <w:spacing w:line="240" w:lineRule="auto"/>
        <w:ind w:left="720"/>
      </w:pPr>
      <w:r>
        <w:rPr>
          <w:lang w:val="sw_KE" w:bidi="sw_KE"/>
        </w:rPr>
      </w:r>
      <w:r>
        <w:rPr>
          <w:lang w:val="sw_KE" w:bidi="sw_KE"/>
        </w:rPr>
        <w:t>Watu ambao wanakuja kwa Yohana ili Yohana aweze kuwabatiza</w:t>
      </w:r>
    </w:p>
    <w:p>
      <w:pPr>
        <w:pStyle w:val="ListBullet"/>
        <w:spacing w:line="240" w:lineRule="auto"/>
        <w:ind w:left="720"/>
      </w:pPr>
      <w:r>
        <w:rPr>
          <w:lang w:val="sw_KE" w:bidi="sw_KE"/>
        </w:rPr>
      </w:r>
      <w:r>
        <w:rPr>
          <w:lang w:val="sw_KE" w:bidi="sw_KE"/>
        </w:rPr>
        <w:t>Mtu wa Kiyahudi ambaye anaingia katika ubishani na wanafunzi wa Yohana</w:t>
      </w:r>
    </w:p>
    <w:p>
      <w:pPr>
        <w:pStyle w:val="ListBullet"/>
        <w:spacing w:line="240" w:lineRule="auto"/>
        <w:ind w:left="720"/>
      </w:pPr>
      <w:r>
        <w:rPr>
          <w:lang w:val="sw_KE" w:bidi="sw_KE"/>
        </w:rPr>
      </w:r>
      <w:r>
        <w:rPr>
          <w:lang w:val="sw_KE" w:bidi="sw_KE"/>
        </w:rPr>
        <w:t>Bwana harusi (Yesu)</w:t>
      </w:r>
    </w:p>
    <w:p>
      <w:pPr>
        <w:pStyle w:val="ListBullet"/>
        <w:spacing w:line="240" w:lineRule="auto"/>
        <w:ind w:left="720"/>
      </w:pPr>
      <w:r>
        <w:rPr>
          <w:lang w:val="sw_KE" w:bidi="sw_KE"/>
        </w:rPr>
      </w:r>
      <w:r>
        <w:rPr>
          <w:lang w:val="sw_KE" w:bidi="sw_KE"/>
        </w:rPr>
        <w:t>Bibi harusi</w:t>
      </w:r>
    </w:p>
    <w:p>
      <w:pPr>
        <w:pStyle w:val="ListBullet"/>
        <w:spacing w:line="240" w:lineRule="auto"/>
        <w:ind w:left="720"/>
      </w:pPr>
      <w:r>
        <w:rPr>
          <w:lang w:val="sw_KE" w:bidi="sw_KE"/>
        </w:rPr>
      </w:r>
      <w:r>
        <w:rPr>
          <w:lang w:val="sw_KE" w:bidi="sw_KE"/>
        </w:rPr>
        <w:t>Rafiki ya bwana harusi (Yohana Mbatizaji)</w:t>
      </w:r>
    </w:p>
    <w:p>
      <w:pPr>
        <w:pStyle w:val="ListBullet"/>
        <w:spacing w:line="240" w:lineRule="auto"/>
        <w:ind w:left="720"/>
      </w:pPr>
      <w:r>
        <w:rPr>
          <w:lang w:val="sw_KE" w:bidi="sw_KE"/>
        </w:rPr>
      </w:r>
      <w:r>
        <w:rPr>
          <w:lang w:val="sw_KE" w:bidi="sw_KE"/>
        </w:rPr>
        <w:t>Watu ambao ni wa dunia, na ambao wanazungumza mambo ya dunia</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Mtu ambaye anazungumza maneno ya Mungu</w:t>
      </w:r>
    </w:p>
    <w:p>
      <w:pPr>
        <w:pStyle w:val="ListBullet"/>
        <w:spacing w:line="240" w:lineRule="auto"/>
        <w:ind w:left="720"/>
      </w:pPr>
      <w:r>
        <w:rPr>
          <w:lang w:val="sw_KE" w:bidi="sw_KE"/>
        </w:rPr>
      </w:r>
      <w:r>
        <w:rPr>
          <w:lang w:val="sw_KE" w:bidi="sw_KE"/>
        </w:rPr>
        <w:t>Roho Mtakatifu</w:t>
      </w:r>
    </w:p>
    <w:p>
      <w:pPr>
        <w:pStyle w:val="ListBullet"/>
        <w:spacing w:line="240" w:lineRule="auto"/>
        <w:ind w:left="720"/>
      </w:pPr>
      <w:r>
        <w:rPr>
          <w:lang w:val="sw_KE" w:bidi="sw_KE"/>
        </w:rPr>
      </w:r>
      <w:r>
        <w:rPr>
          <w:lang w:val="sw_KE" w:bidi="sw_KE"/>
        </w:rPr>
        <w:t>Baba (Mungu)</w:t>
      </w:r>
    </w:p>
    <w:p>
      <w:pPr>
        <w:pStyle w:val="ListBullet"/>
        <w:spacing w:line="240" w:lineRule="auto"/>
        <w:ind w:left="720"/>
      </w:pPr>
      <w:r>
        <w:rPr>
          <w:lang w:val="sw_KE" w:bidi="sw_KE"/>
        </w:rPr>
      </w:r>
      <w:r>
        <w:rPr>
          <w:lang w:val="sw_KE" w:bidi="sw_KE"/>
        </w:rPr>
        <w:t>Mwana (Yesu)</w:t>
      </w:r>
    </w:p>
    <w:p>
      <w:pPr>
        <w:pStyle w:val="ListBullet"/>
        <w:spacing w:line="240" w:lineRule="auto"/>
        <w:ind w:left="720"/>
      </w:pPr>
      <w:r>
        <w:rPr>
          <w:lang w:val="sw_KE" w:bidi="sw_KE"/>
        </w:rPr>
      </w:r>
      <w:r>
        <w:rPr>
          <w:lang w:val="sw_KE" w:bidi="sw_KE"/>
        </w:rPr>
        <w:t>Watu ambao wanamwamini mwana</w:t>
      </w:r>
    </w:p>
    <w:p>
      <w:pPr>
        <w:pStyle w:val="ListBullet"/>
        <w:spacing w:line="240" w:lineRule="auto"/>
        <w:ind w:left="720"/>
      </w:pPr>
      <w:r>
        <w:rPr>
          <w:lang w:val="sw_KE" w:bidi="sw_KE"/>
        </w:rPr>
      </w:r>
      <w:r>
        <w:rPr>
          <w:lang w:val="sw_KE" w:bidi="sw_KE"/>
        </w:rPr>
        <w:t>Watu ambao wanamkataa mwana</w:t>
      </w:r>
    </w:p>
    <w:p>
      <w:pPr/>
      <w:r>
        <w:rPr>
          <w:lang w:val="sw_KE" w:bidi="sw_KE"/>
        </w:rPr>
      </w:r>
      <w:r>
        <w:rPr>
          <w:lang w:val="sw_KE" w:bidi="sw_KE"/>
        </w:rPr>
        <w:t>Kama kikundi, igizeni simulizi hii mara mbili. Mnatarajiwa kuigiza simulizi kwa lugha yenu. Unaweza kutumia ramani uliyounda katika chumba kwa shughuli ya awali, na pia unaweza kurudia shughuli nyingine zote ambazo umefanya ili kukusaidia kukumbuka simulizi hii.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nyakati fulani za igizo, sitisha igizo na muulize yule anayeigiza mhusika, "Unahisi nini au unafikiria nini?" Muigizaji anayeigiza wahusika hao anapaswa kueleza hisia au mawazo yake iwapo angekuwa mhusika huyo. Kisha endelea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Igiza Yesu na wanafunzi wake wakiondoka Yerusalemu na kusafiri kupitia vijiji vya Yudea. Igiza wanafunzi wa Yesu wakibatiza watu.</w:t>
      </w:r>
    </w:p>
    <w:p>
      <w:pPr/>
      <w:r>
        <w:rPr>
          <w:lang w:val="sw_KE" w:bidi="sw_KE"/>
        </w:rPr>
      </w:r>
      <w:r>
        <w:rPr>
          <w:lang w:val="sw_KE" w:bidi="sw_KE"/>
        </w:rPr>
        <w:t>Igiza mtu akiona kile Yesu anachofanya. Unaweza kuamua mwenyewe kama unamfanya abatizwe, au la!</w:t>
      </w:r>
    </w:p>
    <w:p>
      <w:pPr/>
      <w:r>
        <w:rPr>
          <w:lang w:val="sw_KE" w:bidi="sw_KE"/>
        </w:rPr>
      </w:r>
      <w:r>
        <w:rPr>
          <w:lang w:val="sw_KE" w:bidi="sw_KE"/>
        </w:rPr>
        <w:t>Igiza mtu huyu anayesafiri kwenda mahali ambapo Yohana na wanafunzi wake walipo.</w:t>
      </w:r>
    </w:p>
    <w:p>
      <w:pPr/>
      <w:r>
        <w:rPr>
          <w:lang w:val="sw_KE" w:bidi="sw_KE"/>
        </w:rPr>
      </w:r>
      <w:r>
        <w:rPr>
          <w:lang w:val="sw_KE" w:bidi="sw_KE"/>
        </w:rPr>
        <w:t>Igiza mtu akibishana na wanafunzi wa Yohana.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"Mnahisi vipi?" Unaweza kusikia mambo kama, "Tumekasirika kidogo." Yohana alikuwa wa kwanza! Sasa watu wote wanatoa tahadhari yao kwa Yesu huyu!"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Yohana akiwajibu wanafunzi wake. Unaweza kutumia matendo au vitu ambavyo umefanya mazoezi katika hatua ya awali.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Yohana: "Unahisi vipi?" Unaweza kusikia mambo kama, "Nina furaha sana! Ninafurahi sana kwamba watu wanaenda kwa Yesu. Hiyo ndiyo sababu nimekuja! Wanafunzi wangu wanapaswa kuwa na furaha kuhusu hili pia."</w:t>
      </w:r>
    </w:p>
    <w:p>
      <w:pPr/>
      <w:r>
        <w:rPr>
          <w:lang w:val="sw_KE" w:bidi="sw_KE"/>
        </w:rPr>
      </w:r>
      <w:r>
        <w:rPr>
          <w:lang w:val="sw_KE" w:bidi="sw_KE"/>
        </w:rPr>
        <w:t>Igiza Yohana mwandishi, ambaye sasa anazungumza nasi. Unaweza kutumia shughuli ambazo umefanya mazoezi katika hati ya awali ili kukusaidia kukumbuka maneno yake.</w:t>
      </w:r>
    </w:p>
    <w:p>
      <w:pPr/>
      <w:r>
        <w:rPr>
          <w:lang w:val="sw_KE" w:bidi="sw_KE"/>
        </w:rPr>
      </w:r>
      <w:r>
        <w:rPr>
          <w:lang w:val="sw_KE" w:bidi="sw_KE"/>
        </w:rPr>
        <w:t>Muulize mwigizaji anayeigiza Yohana Mbatizaji, "Unafikiri nini?" Unaweza kusikia mambo kama, "Nina furaha sana kwamba Mungu amemtuma Yesu. Ninatumaini kwamba watu wengi watasikiliza yale anayosema Yesu."</w:t>
      </w:r>
      <w:r>
        <w:rPr>
          <w:lang w:val="sw_KE" w:bidi="sw_KE"/>
        </w:rPr>
      </w:r>
    </w:p>
    <w:p>
      <w:pPr>
        <w:pStyle w:val="Heading3"/>
      </w:pPr>
      <w:r>
        <w:rPr>
          <w:lang w:val="sw_KE" w:bidi="sw_KE"/>
        </w:rPr>
        <w:t>Kujaza Mapengo</w:t>
      </w:r>
    </w:p>
    <w:p>
      <w:pPr/>
      <w:r>
        <w:rPr>
          <w:lang w:val="sw_KE" w:bidi="sw_KE"/>
        </w:rPr>
      </w:r>
      <w:r>
        <w:rPr>
          <w:lang w:val="sw_KE" w:bidi="sw_KE"/>
        </w:rPr>
        <w:t>Sikiliza toleo la sauti la Yohana 3:22–36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 xml:space="preserve">Simulizi hii inazungumza kuhusu </w:t>
      </w:r>
      <w:r>
        <w:rPr>
          <w:b/>
          <w:lang w:val="sw_KE" w:bidi="sw_KE"/>
        </w:rPr>
        <w:t>wanafunzi</w:t>
      </w:r>
      <w:r>
        <w:rPr>
          <w:lang w:val="sw_KE" w:bidi="sw_KE"/>
        </w:rPr>
        <w:t xml:space="preserve"> wa Yesu, na wanafunzi wa Yohana. Mwanafunzi ni mtu ambaye anamfuata mwalimu wa kidini kama mwanafunzi. Tumia neno sawa na ulilotumia katika simulizi za awali. Neno </w:t>
      </w:r>
      <w:r>
        <w:rPr>
          <w:lang w:val="sw_KE" w:bidi="sw_KE"/>
        </w:rPr>
        <w:t>mwanafunzi</w:t>
      </w:r>
      <w:r>
        <w:rPr>
          <w:lang w:val="sw_KE" w:bidi="sw_KE"/>
        </w:rPr>
        <w:t xml:space="preserve"> linapatikana katika Faharasa Kuu.</w:t>
      </w:r>
    </w:p>
    <w:p>
      <w:pPr/>
      <w:r>
        <w:rPr>
          <w:lang w:val="sw_KE" w:bidi="sw_KE"/>
        </w:rPr>
      </w:r>
      <w:r>
        <w:rPr>
          <w:lang w:val="sw_KE" w:bidi="sw_KE"/>
        </w:rPr>
        <w:t xml:space="preserve">Yesu na wanafunzi wake wanakuja katika eneo la </w:t>
      </w:r>
      <w:r>
        <w:rPr>
          <w:b/>
          <w:lang w:val="sw_KE" w:bidi="sw_KE"/>
        </w:rPr>
        <w:t>Yudea</w:t>
      </w:r>
      <w:r>
        <w:rPr>
          <w:lang w:val="sw_KE" w:bidi="sw_KE"/>
        </w:rPr>
        <w:t>. Hii ina maana wanaondoka mji wa Yerusalemu na kwenda sehemu ya mkoa wa Yudea ambapo kuna vijiji na mashamba na ambapo kuna nchi ya pori. Tumia neno au usemi ambao ungetumia kwa mahali kama hilo.</w:t>
      </w:r>
    </w:p>
    <w:p>
      <w:pPr/>
      <w:r>
        <w:rPr>
          <w:lang w:val="sw_KE" w:bidi="sw_KE"/>
        </w:rPr>
      </w:r>
      <w:r>
        <w:rPr>
          <w:lang w:val="sw_KE" w:bidi="sw_KE"/>
        </w:rPr>
        <w:t>Sitisha hapa na mjadili jinsi mtakavyosema sentensi hii. Sitisha sauti hapa.</w:t>
      </w:r>
    </w:p>
    <w:p>
      <w:pPr/>
      <w:r>
        <w:rPr>
          <w:lang w:val="sw_KE" w:bidi="sw_KE"/>
        </w:rPr>
      </w:r>
      <w:r>
        <w:rPr>
          <w:lang w:val="sw_KE" w:bidi="sw_KE"/>
        </w:rPr>
        <w:t xml:space="preserve">Yesu alikuwa </w:t>
      </w:r>
      <w:r>
        <w:rPr>
          <w:b/>
          <w:lang w:val="sw_KE" w:bidi="sw_KE"/>
        </w:rPr>
        <w:t>akibatiza</w:t>
      </w:r>
      <w:r>
        <w:rPr>
          <w:lang w:val="sw_KE" w:bidi="sw_KE"/>
        </w:rPr>
        <w:t xml:space="preserve"> watu. Kubatiza watu kunamaanisha kuwafanya wabakie katika maji kama ishara kwamba wanajuta mambo mabaya ambayo walikuwa wamefanya. Neno </w:t>
      </w:r>
      <w:r>
        <w:rPr>
          <w:lang w:val="sw_KE" w:bidi="sw_KE"/>
        </w:rPr>
        <w:t>batiza</w:t>
      </w:r>
      <w:r>
        <w:rPr>
          <w:lang w:val="sw_KE" w:bidi="sw_KE"/>
        </w:rPr>
        <w:t xml:space="preserve"> limo katika Faharasa Kuu. Tumia neno sawa na ulilotumia katika simulizi za awali.</w:t>
      </w:r>
    </w:p>
    <w:p>
      <w:pPr/>
      <w:r>
        <w:rPr>
          <w:lang w:val="sw_KE" w:bidi="sw_KE"/>
        </w:rPr>
      </w:r>
      <w:r>
        <w:rPr>
          <w:b/>
          <w:lang w:val="sw_KE" w:bidi="sw_KE"/>
        </w:rPr>
        <w:t>Myahudi</w:t>
      </w:r>
      <w:r>
        <w:rPr>
          <w:lang w:val="sw_KE" w:bidi="sw_KE"/>
        </w:rPr>
        <w:t xml:space="preserve"> fulani alikuwa akibishana na wanafunzi wa Yohana. Neno "Myahudi" linamaanisha uzao wa Ibrahimu. Yesu na wengi wa wale watu wengine katika Injili ni Wayahudi. Katika kitabu cha Yohana, neno "Wayahudi" kwa kawaida linamaanisha viongozi wa kidini wa Wayahudi. Lakini hatujui kama mtu huyu alikuwa kiongozi wa kidini au la. Tumia neno sawa na ulilotumia katika simulizi nyingine, lakini usiseme kwamba mtu huyu alikuwa kiongozi wa kidini. Neno </w:t>
      </w:r>
      <w:r>
        <w:rPr>
          <w:lang w:val="sw_KE" w:bidi="sw_KE"/>
        </w:rPr>
        <w:t>Farisayo</w:t>
      </w:r>
      <w:r>
        <w:rPr>
          <w:lang w:val="sw_KE" w:bidi="sw_KE"/>
        </w:rPr>
        <w:t xml:space="preserve"> linapatikana katika Faharasa Kuu.</w:t>
      </w:r>
    </w:p>
    <w:p>
      <w:pPr/>
      <w:r>
        <w:rPr>
          <w:lang w:val="sw_KE" w:bidi="sw_KE"/>
        </w:rPr>
      </w:r>
      <w:r>
        <w:rPr>
          <w:lang w:val="sw_KE" w:bidi="sw_KE"/>
        </w:rPr>
        <w:t xml:space="preserve">Yohana Mbatizaji sasa anabatiza watu katika mahali panapoitwa Aenoni karibu na mahali panapoitwa Salimu. Kwa sababu Aenoni inamaanisha "chemchemi," pia unaweza kusema kwamba Yohana alikuwa akibatiza watu katika chemchemi karibu na mahali panapoitwa Salimu. </w:t>
      </w:r>
      <w:r>
        <w:rPr>
          <w:b/>
          <w:lang w:val="sw_KE" w:bidi="sw_KE"/>
        </w:rPr>
        <w:t>Chemchemi</w:t>
      </w:r>
      <w:r>
        <w:rPr>
          <w:lang w:val="sw_KE" w:bidi="sw_KE"/>
        </w:rPr>
        <w:t xml:space="preserve"> ni mahali ambapo maji yanatoka ardhini, yakitengeneza vidimbwi vidogo.</w:t>
      </w:r>
    </w:p>
    <w:p>
      <w:pPr/>
      <w:r>
        <w:rPr>
          <w:lang w:val="sw_KE" w:bidi="sw_KE"/>
        </w:rPr>
      </w:r>
      <w:r>
        <w:rPr>
          <w:lang w:val="sw_KE" w:bidi="sw_KE"/>
        </w:rPr>
        <w:t>Sitisha hapa na mjadili jinsi mtakavyoelezea mahali ambapo Yohana anabatiza. Sitisha sauti hii hapa.</w:t>
      </w:r>
    </w:p>
    <w:p>
      <w:pPr/>
      <w:r>
        <w:rPr>
          <w:lang w:val="sw_KE" w:bidi="sw_KE"/>
        </w:rPr>
      </w:r>
      <w:r>
        <w:rPr>
          <w:lang w:val="sw_KE" w:bidi="sw_KE"/>
        </w:rPr>
        <w:t xml:space="preserve">Wanafunzi wa Yohana wanamwita Yohana </w:t>
      </w:r>
      <w:r>
        <w:rPr>
          <w:b/>
          <w:lang w:val="sw_KE" w:bidi="sw_KE"/>
        </w:rPr>
        <w:t>Rabi</w:t>
      </w:r>
      <w:r>
        <w:rPr>
          <w:lang w:val="sw_KE" w:bidi="sw_KE"/>
        </w:rPr>
        <w:t xml:space="preserve">. Hii ina maana mwalimu katika lugha yao. Tumia neno lile lile ulilotumia katika simulizi ya awali. Neno </w:t>
      </w:r>
      <w:r>
        <w:rPr>
          <w:lang w:val="sw_KE" w:bidi="sw_KE"/>
        </w:rPr>
        <w:t>Rabi</w:t>
      </w:r>
      <w:r>
        <w:rPr>
          <w:lang w:val="sw_KE" w:bidi="sw_KE"/>
        </w:rPr>
        <w:t xml:space="preserve"> linapatikana katika Faharasa Kuu.</w:t>
      </w:r>
    </w:p>
    <w:p>
      <w:pPr/>
      <w:r>
        <w:rPr>
          <w:lang w:val="sw_KE" w:bidi="sw_KE"/>
        </w:rPr>
      </w:r>
      <w:r>
        <w:rPr>
          <w:lang w:val="sw_KE" w:bidi="sw_KE"/>
        </w:rPr>
        <w:t xml:space="preserve">Wanafunzi wa Yohana wanasema kwamba Yohana "ameshuhudia" kuhusu Yesu. Na Yohana anasema kwamba wanafunzi wake wanaweza kushuhudia kwamba Yohana amesema kwamba yeye si Kristo. Na baadaye, Yohana mwandishi anasema kwamba Yesu alishuhudia kuhusu kile alichoona na kusikia mbinguni. Mtu ambaye </w:t>
      </w:r>
      <w:r>
        <w:rPr>
          <w:b/>
          <w:lang w:val="sw_KE" w:bidi="sw_KE"/>
        </w:rPr>
        <w:t>anashuhudia</w:t>
      </w:r>
      <w:r>
        <w:rPr>
          <w:lang w:val="sw_KE" w:bidi="sw_KE"/>
        </w:rPr>
        <w:t xml:space="preserve"> anasema kitu ambacho wanajua ni kweli sana. Neno shuhudia </w:t>
      </w:r>
      <w:r>
        <w:rPr>
          <w:lang w:val="sw_KE" w:bidi="sw_KE"/>
        </w:rPr>
        <w:t>linapatikana</w:t>
      </w:r>
      <w:r>
        <w:rPr>
          <w:lang w:val="sw_KE" w:bidi="sw_KE"/>
        </w:rPr>
        <w:t xml:space="preserve"> katika Faharasa Kuu. Tumia neno sawa na ulilotumia katika simulizi za awali.</w:t>
      </w:r>
    </w:p>
    <w:p>
      <w:pPr/>
      <w:r>
        <w:rPr>
          <w:lang w:val="sw_KE" w:bidi="sw_KE"/>
        </w:rPr>
      </w:r>
      <w:r>
        <w:rPr>
          <w:lang w:val="sw_KE" w:bidi="sw_KE"/>
        </w:rPr>
        <w:t xml:space="preserve">Yohana Mbatizaji tayari alikuwa amesema kwamba yeye si </w:t>
      </w:r>
      <w:r>
        <w:rPr>
          <w:b/>
          <w:lang w:val="sw_KE" w:bidi="sw_KE"/>
        </w:rPr>
        <w:t>Kristo</w:t>
      </w:r>
      <w:r>
        <w:rPr>
          <w:lang w:val="sw_KE" w:bidi="sw_KE"/>
        </w:rPr>
        <w:t xml:space="preserve">. Masihi, au Kristo, alikuwa mfalme maalum na Mwokozi ambaye Mungu alikuwa ameahidi kumtuma kwa watu. Tumia neno sawa na ulilotumia katika simulizi za awali. Neno </w:t>
      </w:r>
      <w:r>
        <w:rPr>
          <w:lang w:val="sw_KE" w:bidi="sw_KE"/>
        </w:rPr>
        <w:t>Kristo</w:t>
      </w:r>
      <w:r>
        <w:rPr>
          <w:lang w:val="sw_KE" w:bidi="sw_KE"/>
        </w:rPr>
        <w:t xml:space="preserve"> linapatikana katika Faharasa Kuu.</w:t>
      </w:r>
    </w:p>
    <w:p>
      <w:pPr/>
      <w:r>
        <w:rPr>
          <w:lang w:val="sw_KE" w:bidi="sw_KE"/>
        </w:rPr>
      </w:r>
      <w:r>
        <w:rPr>
          <w:lang w:val="sw_KE" w:bidi="sw_KE"/>
        </w:rPr>
        <w:t xml:space="preserve">Yohana Mbatizaji alisema kwamba hakuna mtu anayeweza kupokea chochote, isipokuwa imeshapewa kutoka </w:t>
      </w:r>
      <w:r>
        <w:rPr>
          <w:b/>
          <w:lang w:val="sw_KE" w:bidi="sw_KE"/>
        </w:rPr>
        <w:t>mbinguni</w:t>
      </w:r>
      <w:r>
        <w:rPr>
          <w:lang w:val="sw_KE" w:bidi="sw_KE"/>
        </w:rPr>
        <w:t>. Mbinguni ni mahali ambapo Mungu anaishi. Wayahudi mara nyingi walitumia neno mbinguni kama njia ya heshima ya kuzungumza kuhusu Mungu. Kwa hivyo wakati kitu kinatolewa kutoka mbinguni, hii ina maana kwamba Mungu alitoa hili.</w:t>
      </w:r>
    </w:p>
    <w:p>
      <w:pPr/>
      <w:r>
        <w:rPr>
          <w:lang w:val="sw_KE" w:bidi="sw_KE"/>
        </w:rPr>
      </w:r>
      <w:r>
        <w:rPr>
          <w:lang w:val="sw_KE" w:bidi="sw_KE"/>
        </w:rPr>
        <w:t xml:space="preserve">Neno </w:t>
      </w:r>
      <w:r>
        <w:rPr>
          <w:lang w:val="sw_KE" w:bidi="sw_KE"/>
        </w:rPr>
        <w:t>mbingu</w:t>
      </w:r>
      <w:r>
        <w:rPr>
          <w:lang w:val="sw_KE" w:bidi="sw_KE"/>
        </w:rPr>
        <w:t xml:space="preserve"> linapatikana katika Faharasa Kuu. Tumia neno sawa na ulilotumia katika simulizi za awali.</w:t>
      </w:r>
    </w:p>
    <w:p>
      <w:pPr/>
      <w:r>
        <w:rPr>
          <w:lang w:val="sw_KE" w:bidi="sw_KE"/>
        </w:rPr>
      </w:r>
      <w:r>
        <w:rPr>
          <w:lang w:val="sw_KE" w:bidi="sw_KE"/>
        </w:rPr>
        <w:t>Yohana mwandishi anazungumza kuhusu yule ambaye anakuja kutoka juu. Baadaye anazungumza kuhusu yule ambaye anakuja kutoka mbinguni. Mbinguni iko juu ya dunia. Kwa hivyo, maana ya misemo hii miwili ni sawa.</w:t>
      </w:r>
    </w:p>
    <w:p>
      <w:pPr/>
      <w:r>
        <w:rPr>
          <w:lang w:val="sw_KE" w:bidi="sw_KE"/>
        </w:rPr>
      </w:r>
      <w:r>
        <w:rPr>
          <w:lang w:val="sw_KE" w:bidi="sw_KE"/>
        </w:rPr>
        <w:t xml:space="preserve">Mungu alimtuma mtu—Yesu—na kumpa roho yake. </w:t>
      </w:r>
      <w:r>
        <w:rPr>
          <w:b/>
          <w:lang w:val="sw_KE" w:bidi="sw_KE"/>
        </w:rPr>
        <w:t>Roho</w:t>
      </w:r>
      <w:r>
        <w:rPr>
          <w:lang w:val="sw_KE" w:bidi="sw_KE"/>
        </w:rPr>
        <w:t xml:space="preserve"> inamaanisha </w:t>
      </w:r>
      <w:r>
        <w:rPr>
          <w:b/>
          <w:lang w:val="sw_KE" w:bidi="sw_KE"/>
        </w:rPr>
        <w:t>Roho Mtakatifu</w:t>
      </w:r>
      <w:r>
        <w:rPr>
          <w:lang w:val="sw_KE" w:bidi="sw_KE"/>
        </w:rPr>
        <w:t xml:space="preserve"> wa Mungu. Tumia neno lile lile ulilotumia katika vifungu vya awali. Neno </w:t>
      </w:r>
      <w:r>
        <w:rPr>
          <w:lang w:val="sw_KE" w:bidi="sw_KE"/>
        </w:rPr>
        <w:t>Roho Mtakatifu</w:t>
      </w:r>
      <w:r>
        <w:rPr>
          <w:lang w:val="sw_KE" w:bidi="sw_KE"/>
        </w:rPr>
        <w:t xml:space="preserve"> linapatikana katika Faharasa Kuu.</w:t>
      </w:r>
    </w:p>
    <w:p>
      <w:pPr/>
      <w:r>
        <w:rPr>
          <w:lang w:val="sw_KE" w:bidi="sw_KE"/>
        </w:rPr>
      </w:r>
      <w:r>
        <w:rPr>
          <w:lang w:val="sw_KE" w:bidi="sw_KE"/>
        </w:rPr>
        <w:t xml:space="preserve">Mungu ameweka mambo yote chini ya </w:t>
      </w:r>
      <w:r>
        <w:rPr>
          <w:b/>
          <w:lang w:val="sw_KE" w:bidi="sw_KE"/>
        </w:rPr>
        <w:t>mamlaka</w:t>
      </w:r>
      <w:r>
        <w:rPr>
          <w:lang w:val="sw_KE" w:bidi="sw_KE"/>
        </w:rPr>
        <w:t xml:space="preserve"> Hiyo ina maana kwamba Mungu alimpa Yesu mamlaka juu ya mambo yote. Mtu ambaye ana mamlaka ana haki na uwezo wa kufanya maamuzi na hukumu. Neno </w:t>
      </w:r>
      <w:r>
        <w:rPr>
          <w:lang w:val="sw_KE" w:bidi="sw_KE"/>
        </w:rPr>
        <w:t>mamlaka</w:t>
      </w:r>
      <w:r>
        <w:rPr>
          <w:lang w:val="sw_KE" w:bidi="sw_KE"/>
        </w:rPr>
        <w:t xml:space="preserve"> linapatikana katika Faharasa Kuu.</w:t>
      </w:r>
    </w:p>
    <w:p>
      <w:pPr/>
      <w:r>
        <w:rPr>
          <w:lang w:val="sw_KE" w:bidi="sw_KE"/>
        </w:rPr>
      </w:r>
      <w:r>
        <w:rPr>
          <w:lang w:val="sw_KE" w:bidi="sw_KE"/>
        </w:rPr>
        <w:t xml:space="preserve">Sitisha hapa na mjadili ni neno gani au kifungu gani mtakachotumia kwa </w:t>
      </w:r>
      <w:r>
        <w:rPr>
          <w:b/>
          <w:lang w:val="sw_KE" w:bidi="sw_KE"/>
        </w:rPr>
        <w:t>kuhukumiwa</w:t>
      </w:r>
      <w:r>
        <w:rPr>
          <w:lang w:val="sw_KE" w:bidi="sw_KE"/>
        </w:rPr>
        <w:t>.</w:t>
      </w:r>
    </w:p>
    <w:p>
      <w:pPr/>
      <w:r>
        <w:rPr>
          <w:lang w:val="sw_KE" w:bidi="sw_KE"/>
        </w:rPr>
      </w:r>
      <w:r>
        <w:rPr>
          <w:lang w:val="sw_KE" w:bidi="sw_KE"/>
        </w:rPr>
        <w:t xml:space="preserve">Mtu yeyote ambaye </w:t>
      </w:r>
      <w:r>
        <w:rPr>
          <w:b/>
          <w:lang w:val="sw_KE" w:bidi="sw_KE"/>
        </w:rPr>
        <w:t>anamwamini</w:t>
      </w:r>
      <w:r>
        <w:rPr>
          <w:lang w:val="sw_KE" w:bidi="sw_KE"/>
        </w:rPr>
        <w:t xml:space="preserve"> </w:t>
      </w:r>
      <w:r>
        <w:rPr>
          <w:b/>
          <w:lang w:val="sw_KE" w:bidi="sw_KE"/>
        </w:rPr>
        <w:t>Mwana</w:t>
      </w:r>
      <w:r>
        <w:rPr>
          <w:lang w:val="sw_KE" w:bidi="sw_KE"/>
        </w:rPr>
        <w:t xml:space="preserve"> ana </w:t>
      </w:r>
      <w:r>
        <w:rPr>
          <w:b/>
          <w:lang w:val="sw_KE" w:bidi="sw_KE"/>
        </w:rPr>
        <w:t>maisha ya milele</w:t>
      </w:r>
      <w:r>
        <w:rPr>
          <w:lang w:val="sw_KE" w:bidi="sw_KE"/>
        </w:rPr>
        <w:t xml:space="preserve">. Mwana anamaanisha Mwana wa Mungu, Yesu. Ikiwa unamwamini mtu, unaamini kwamba kile mtu huyo anasema kuhusu yeye mwenyewe ni kweli. Kisha unamwamini mtu huyo na umejitolea kufanya kile mtu huyo anakuambia ufanye. Tumia neno sawa na ulilotumia katika simulizi za awali. Neno </w:t>
      </w:r>
      <w:r>
        <w:rPr>
          <w:lang w:val="sw_KE" w:bidi="sw_KE"/>
        </w:rPr>
        <w:t>amini</w:t>
      </w:r>
      <w:r>
        <w:rPr>
          <w:lang w:val="sw_KE" w:bidi="sw_KE"/>
        </w:rPr>
        <w:t xml:space="preserve"> linapatikana katika Faharasa Kuu.</w:t>
      </w:r>
    </w:p>
    <w:p>
      <w:pPr/>
      <w:r>
        <w:rPr>
          <w:lang w:val="sw_KE" w:bidi="sw_KE"/>
        </w:rPr>
      </w:r>
      <w:r>
        <w:rPr>
          <w:lang w:val="sw_KE" w:bidi="sw_KE"/>
        </w:rPr>
        <w:t xml:space="preserve">Kuwa na </w:t>
      </w:r>
      <w:r>
        <w:rPr>
          <w:b/>
          <w:lang w:val="sw_KE" w:bidi="sw_KE"/>
        </w:rPr>
        <w:t>maisha ya milele</w:t>
      </w:r>
      <w:r>
        <w:rPr>
          <w:lang w:val="sw_KE" w:bidi="sw_KE"/>
        </w:rPr>
        <w:t xml:space="preserve"> kunamaanisha kuishi milele na Mungu katika uhusiano mzuri. Tumia neno sawa na ulilotumia katika simulizi za awali. Neno </w:t>
      </w:r>
      <w:r>
        <w:rPr>
          <w:lang w:val="sw_KE" w:bidi="sw_KE"/>
        </w:rPr>
        <w:t>uzima wa milele linapatikana</w:t>
      </w:r>
      <w:r>
        <w:rPr>
          <w:lang w:val="sw_KE" w:bidi="sw_KE"/>
        </w:rPr>
        <w:t xml:space="preserve"> katika Faharasa Kuu.</w:t>
      </w:r>
    </w:p>
    <w:p>
      <w:pPr/>
      <w:r>
        <w:rPr>
          <w:lang w:val="sw_KE" w:bidi="sw_KE"/>
        </w:rPr>
      </w:r>
      <w:r>
        <w:rPr>
          <w:lang w:val="sw_KE" w:bidi="sw_KE"/>
        </w:rPr>
        <w:t xml:space="preserve">Mtu yeyote ambaye anamkataa Mwana </w:t>
      </w:r>
      <w:r>
        <w:rPr>
          <w:b/>
          <w:lang w:val="sw_KE" w:bidi="sw_KE"/>
        </w:rPr>
        <w:t>hataona maisha</w:t>
      </w:r>
      <w:r>
        <w:rPr>
          <w:lang w:val="sw_KE" w:bidi="sw_KE"/>
        </w:rPr>
        <w:t>. Hii ina maana hawatakuwa na uzoefu, au kupata maisha haya ya milele ambayo watu wengine watapokea.</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kurekebishana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mnalolipenda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4:1–15</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4:1–15 na muiweke mioyoni mwenu.</w:t>
      </w:r>
    </w:p>
    <w:p>
      <w:pPr/>
      <w:r>
        <w:rPr>
          <w:lang w:val="sw_KE" w:bidi="sw_KE"/>
        </w:rPr>
      </w:r>
      <w:r>
        <w:rPr>
          <w:lang w:val="sw_KE" w:bidi="sw_KE"/>
        </w:rPr>
        <w:t>Sikiliza toleo la sauti la Yohana 4:1–15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Simulizi hii inatuambia nini kuhusu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4:1–15 katika tafsiri rahisi zaidi kuelewa.</w:t>
      </w:r>
    </w:p>
    <w:p>
      <w:pPr/>
      <w:r>
        <w:rPr>
          <w:lang w:val="sw_KE" w:bidi="sw_KE"/>
        </w:rPr>
      </w:r>
      <w:r>
        <w:rPr>
          <w:lang w:val="sw_KE" w:bidi="sw_KE"/>
        </w:rPr>
        <w:t>Yesu alikuwa Yudea na wanafunzi wake, au wafuasi wa karibu. Yohana Mbatizaji alikuwa akibatiza watu, na Yesu pia alikuwa akibatiza watu. Wanafunzi wa Yohana walimuuliza Yohana kuhusu Yesu, na Yohana aliwaambia wanafunzi wake kwa nini Yesu ni mkubwa kuliko Yohana. Sasa, tunajifunza kwamba Mafarisayo, au walimu wa kidini, wanajifunza kwamba Yesu amebatiza wafuasi zaidi kuliko Yohana. Yesu na wanafunzi wake wanaondoka mkoa wa Yudea ili kusafiri kurudi Galilaya kaskazini. Wanasafiri kupitia mkoa wa Samaria. Hadithi hii ina mazungumzo ya kushangaza kati ya Yesu na mwanamke Msamaria katika kisima cha Samaria.</w:t>
      </w:r>
    </w:p>
    <w:p>
      <w:pPr/>
      <w:r>
        <w:rPr>
          <w:lang w:val="sw_KE" w:bidi="sw_KE"/>
        </w:rPr>
      </w:r>
      <w:r>
        <w:rPr>
          <w:lang w:val="sw_KE" w:bidi="sw_KE"/>
        </w:rPr>
        <w:t>Katika Yudea, Yesu alibatiza wanafunzi wengi wapya ili kuonyesha kwamba wanafunzi wapya sasa walikuwa sehemu ya watu wa Mungu. Katika lugha ya asili, "kubatiza" inamaanisha kuchovya au kuzamisha katika maji. Mafarisayo walisikia kuhusu Yesu kubatiza watu wengi. Mafarisayo walifuata sheria za Mungu kwa karibu sana. Yohana—mwanafunzi wa Yesu ambaye aliandika kitabu cha Yohana—anasema kwamba Yesu hakubatiza mwenyewe. Wanafunzi wa Yesu kwa kweli walibatiza watu. Mafarisayo pia walijua ni watu wangapi Yohana Mbatizaji aliobatiza. Mafarisayo walilinganisha idadi za ubatizo yaliyokuwa yakifanyika katika Yudea na kuona kwamba Yesu na wanafunzi wake walikuwa wakibatiza watu wengi zaidi kuliko Yohana Mbatizaji alivyokuwa akibatiza.</w:t>
      </w:r>
    </w:p>
    <w:p>
      <w:pPr/>
      <w:r>
        <w:rPr>
          <w:lang w:val="sw_KE" w:bidi="sw_KE"/>
        </w:rPr>
      </w:r>
      <w:r>
        <w:rPr>
          <w:lang w:val="sw_KE" w:bidi="sw_KE"/>
        </w:rPr>
        <w:t>Yesu anataka kuepuka maswali kutoka kwa Mafarisayo kuhusu ulinganisho huu wa mabatizo kati ya Yohana Mbatizaji na Yesu. Kwa hivyo, Yesu na wanafunzi wake wanaondoka katika mkoa wa Yudea. Wanaanza kutembea kurudi Galilaya kaskazini. Safari inapaswa kuchukua siku mbili au tatu. Njia ya haraka ya kusafiri kutoka Yudea hadi Galilaya ilikuwa kupitia Samaria, lakini Wayahudi wenye msimamo mkali mara nyingi waliepuka Samaria na kuchukua njia ndefu zaidi kuelekea Galilaya. Wasamaria walikuwa watu ambao waliishi katika mkoa wa Samaria. Walikuwa uzao wa Wayahudi, lakini Wayahudi walichukia Wasamaria na hawakuwazia Wasamaria kuwa sehemu ya watu wa Mungu. Yesu angeweza kuepuka Samaria, lakini alichagua kutofanya hivyo. Baadhi ya wasomi wa Biblia wanafikiri kwamba Yesu alipaswa kwenda kupitia Samaria kwa sababu alikuwa ameazimia kufuata mpango na utume wa Mungu. Alijua Mungu alikuwa na mpango kwa ajili yake autimize kule Samaria. Wakati wa safari, Yesu na wanafunzi wake wanasimama karibu na mji unaoitwa Sikari.</w:t>
      </w:r>
    </w:p>
    <w:p>
      <w:pPr/>
      <w:r>
        <w:rPr>
          <w:lang w:val="sw_KE" w:bidi="sw_KE"/>
        </w:rPr>
      </w:r>
      <w:r>
        <w:rPr>
          <w:lang w:val="sw_KE" w:bidi="sw_KE"/>
        </w:rPr>
        <w:t xml:space="preserve">Sitisha hapa na uangalie ramani ya </w:t>
      </w:r>
      <w:r>
        <w:rPr>
          <w:lang w:val="sw_KE" w:bidi="sw_KE"/>
        </w:rPr>
        <w:t>Yudea, Samaria, mji wa Sykari, na Galilaya</w:t>
      </w:r>
      <w:r>
        <w:rPr>
          <w:lang w:val="sw_KE" w:bidi="sw_KE"/>
        </w:rPr>
        <w:t xml:space="preserve"> kama kikundi. Simamisha sauti hii hapa.</w:t>
      </w:r>
    </w:p>
    <w:p>
      <w:pPr/>
      <w:r>
        <w:rPr>
          <w:lang w:val="sw_KE" w:bidi="sw_KE"/>
        </w:rPr>
      </w:r>
      <w:r>
        <w:rPr>
          <w:lang w:val="sw_KE" w:bidi="sw_KE"/>
        </w:rPr>
        <w:t>Mji wa Sykari ulikuwa karibu na shamba ambalo Yakobo alimpa mwana wake Yosefu zaidi ya miaka elfu mbili kabla ya wakati wa Yesu. Yakobo alikuwa mmoja wa mababu muhimu wa Kiyahudi, na kila mtu wa Kiyahudi na Msamaria angejua hadithi za Yakobo na mwana wake Yosefu. Shamba ambalo Yakobo alimiliki pia lilikuwa na kisima cha maji ndani yake. Watu wa Kiyahudi waliona hili kuwa muhimu vizuri kwa sababu Yakobo aliichimba. Yesu, Wayahudi, na Wasamaria wote walijua jinsi kisima hiki cha maji kilivyokuwa muhimu. Kisima ni shimo la kina katika ardhi ambalo lina maji chini. Watu walishusha ndoo, kisimani ili kupata maji. Yakobo alitumia kisima ili kupata maji wakati wa wakati wake, na sasa Wasamaria walitumia kisima ili kupata maji wakati wa Yesu. Kisima hiki cha kina bado kilikuwa na maji kwa watu kutumia.</w:t>
      </w:r>
    </w:p>
    <w:p>
      <w:pPr/>
      <w:r>
        <w:rPr>
          <w:lang w:val="sw_KE" w:bidi="sw_KE"/>
        </w:rPr>
      </w:r>
      <w:r>
        <w:rPr>
          <w:lang w:val="sw_KE" w:bidi="sw_KE"/>
        </w:rPr>
        <w:t xml:space="preserve">Sitisha hapa na kama kikundi, angalia picha ya </w:t>
      </w:r>
      <w:r>
        <w:rPr>
          <w:lang w:val="sw_KE" w:bidi="sw_KE"/>
        </w:rPr>
        <w:t>kisima cha maji</w:t>
      </w:r>
      <w:r>
        <w:rPr>
          <w:lang w:val="sw_KE" w:bidi="sw_KE"/>
        </w:rPr>
        <w:t xml:space="preserve"> na </w:t>
      </w:r>
      <w:r>
        <w:rPr>
          <w:lang w:val="sw_KE" w:bidi="sw_KE"/>
        </w:rPr>
        <w:t>ndoo</w:t>
      </w:r>
      <w:r>
        <w:rPr>
          <w:lang w:val="sw_KE" w:bidi="sw_KE"/>
        </w:rPr>
        <w:t xml:space="preserve"> ambayo watu walitumia kupata maji. Simamisha sauti hii hapa.</w:t>
      </w:r>
    </w:p>
    <w:p>
      <w:pPr/>
      <w:r>
        <w:rPr>
          <w:lang w:val="sw_KE" w:bidi="sw_KE"/>
        </w:rPr>
      </w:r>
      <w:r>
        <w:rPr>
          <w:lang w:val="sw_KE" w:bidi="sw_KE"/>
        </w:rPr>
        <w:t>Sitisha hapa na mjadili swali hili kama kikundi: Watu katika jumuiya yako wanapata vipi maji yao? Je, unatumia kisima, chemchemi, au aina nyingine ya chanzo cha maji kwa mahitaji yako ya kila siku? Ikiwa inawezekana, nenda uangalie kisima pamoja na timu yako ya tafsiri na uone jinsi watu wanavyopata maji kutoka kisimani. Simamisha sauti hii hapa.</w:t>
      </w:r>
    </w:p>
    <w:p>
      <w:pPr/>
      <w:r>
        <w:rPr>
          <w:lang w:val="sw_KE" w:bidi="sw_KE"/>
        </w:rPr>
      </w:r>
      <w:r>
        <w:rPr>
          <w:lang w:val="sw_KE" w:bidi="sw_KE"/>
        </w:rPr>
        <w:t>Yesu alikuwa amechoka kutoka kwa safari ndefu, kwa hivyo aliketi karibu na kisima cha Yakobo. Alikuwa ameketi pale peke yake. Wanafunzi wa Yesu walikwenda mji wa Sikari ili kununua chakula, na ndiyo sababu Yesu alikuwa peke yake kando ya kisima. Ilikuwa saa ya sita. Warumi walianza kuhesabu saa za siku saa 12 asubuhi, ambayo ina maana ilikuwa takriban saa sita mchana, au katikati ya siku.</w:t>
      </w:r>
    </w:p>
    <w:p>
      <w:pPr/>
      <w:r>
        <w:rPr>
          <w:lang w:val="sw_KE" w:bidi="sw_KE"/>
        </w:rPr>
      </w:r>
      <w:r>
        <w:rPr>
          <w:lang w:val="sw_KE" w:bidi="sw_KE"/>
        </w:rPr>
        <w:t>Mwanamke Msamaria alikuja kwenye kisima ili kupata maji. Alikuwa na ndoo au chungu ya maji pamoja naye—alihitaji njia ya kupata maji kutoka kwa kisima na njia ya kubeba maji kurudi nyumbani. Yesu alikuwa na kiu kutoka kwa safari yake, na Yesu alimwomba mwanamke kinywaji cha maji. Ilikuwa jambo la kawaida kwa mtu kuja kwenye kisima cha maji saa sita mchana kwa sababu ilikuwa wakati wa joto la siku. Watu wengi wangekuja kwenye kisima asubuhi na mapema au jioni na mapema wakati hakukuwa na joto sana. Mwanamke Msamaria alikuja saa sita mchana wakati alijua wanawake wengine hawangekuwa katika kisima. Pengine alitaka kuepuka wanawake wengine kwa sababu kitu katika maisha yake kilimfanya kuwa mgeni katika mji wake mwenyewe.</w:t>
      </w:r>
    </w:p>
    <w:p>
      <w:pPr/>
      <w:r>
        <w:rPr>
          <w:lang w:val="sw_KE" w:bidi="sw_KE"/>
        </w:rPr>
      </w:r>
      <w:r>
        <w:rPr>
          <w:lang w:val="sw_KE" w:bidi="sw_KE"/>
        </w:rPr>
        <w:t>Chemchemi na visima vya maji wakati mwingine vilikuwa maeneo ambapo Mungu aliwezesha mikutano muhimu kufanyika. Hii ilikuwa ikienda kuwa moja ya mikutano hiyo muhimu. Yesu anamwomba mwanamke Msamaria maji. Badala ya kumpa Yesu mara moja maji, mwanamke Msamaria anamwuliza Yesu swali. Hii inaanza mazungumzo ya muda mrefu kati ya Yesu na mwanamke Msamaria. Kwanza, anataka kujua jinsi anavyoweza kumwomba kinywaji, kwa sababu yeye ni Myahudi na yeye ni Msamaria? Hataki jibu la swali hili—anaiomba aonyeshe jinsi ilivyokuwa vya kutisha kwa mtu wa Kiyahudi kufanya aina yoyote ya ombi kutoka kwa mwanamke Msamaria. Ilikuwa kinyume na desturi ya Kiyahudi kwa mtu wa Kiyahudi kuwa peke yake na mwanamke ambaye hakuwa na uhusiano naye, hasa mwanamke ambaye alikuwa Msamaria.</w:t>
      </w:r>
    </w:p>
    <w:p>
      <w:pPr/>
      <w:r>
        <w:rPr>
          <w:lang w:val="sw_KE" w:bidi="sw_KE"/>
        </w:rPr>
      </w:r>
      <w:r>
        <w:rPr>
          <w:lang w:val="sw_KE" w:bidi="sw_KE"/>
        </w:rPr>
        <w:t>Yohana anawaambia wasikilizaji wake hapa kwamba kila mtu wakati wa Yesu alijua kwamba Wayahudi na Wasamaria hawakuzungumza wao kwa wao. Katika lugha ya asili, kifungu ni "hawakushiriki vikombe na bakuli lile lile." Wayahudi walidhani kwamba ikiwa walitumia vikombe na mabakuli yale kama Wasamaria, wangekuwa wachafu au wachafu mbele ya Mungu.</w:t>
      </w:r>
    </w:p>
    <w:p>
      <w:pPr/>
      <w:r>
        <w:rPr>
          <w:lang w:val="sw_KE" w:bidi="sw_KE"/>
        </w:rPr>
      </w:r>
      <w:r>
        <w:rPr>
          <w:lang w:val="sw_KE" w:bidi="sw_KE"/>
        </w:rPr>
        <w:t>Sitisha hapa na mjadili swali hili kama kikundi: Baadhi ya makundi ya watu ni nini ambayo makundi mengine ya watu yanayaepuka? Kwa nini makundi ya watu yanachukiana? Ni nini kingetokea ikiwa mtu kutoka kikundi kimoja angeingiliana na mtu katika kikundi kingine? Simamisha sauti hii hapa.</w:t>
      </w:r>
    </w:p>
    <w:p>
      <w:pPr/>
      <w:r>
        <w:rPr>
          <w:lang w:val="sw_KE" w:bidi="sw_KE"/>
        </w:rPr>
      </w:r>
      <w:r>
        <w:rPr>
          <w:lang w:val="sw_KE" w:bidi="sw_KE"/>
        </w:rPr>
        <w:t>Yesu anajibu swali lake kwa kumwambia hajui zawadi ya Mungu ni nini. Pia hajui Yesu ni nani. Ikiwa alijua, angemwomba Yesu maji yaliyo hai. Yesu hamaanishi maji ya kimwili ambayo mtu anakunywa. Yesu anazungumza kuhusu maji ya kiroho ambayo yanatoa maisha halisi na Mungu. Yesu alitaka mwanamke Msamaria aelewe kile maji yaliyo hai, lakini bado haelewi bado. Anamwambia Yesu "Bwana, unaweza kupata vipi maji haya? Huna ndoo na kisima ni cha kina sana!" "Bwana" ni neno la heshima kwa Yesu. Pia anamwuliza swali la kuonyesha kwamba hafikiri Yesu ni muhimu kama babu yake Yakobo, ambaye alichimba kisima. Yakobo, wana wake, na wanyama wao wote walikunywa maji ambayo yalitoka kutoka kwenye kisima kile kile, na haamini kwamba Yesu anaweza kuwa mkubwa kuliko Yakobo.</w:t>
      </w:r>
    </w:p>
    <w:p>
      <w:pPr/>
      <w:r>
        <w:rPr>
          <w:lang w:val="sw_KE" w:bidi="sw_KE"/>
        </w:rPr>
      </w:r>
      <w:r>
        <w:rPr>
          <w:lang w:val="sw_KE" w:bidi="sw_KE"/>
        </w:rPr>
        <w:t>Yesu anamwambia mwanamke kwamba anazungumza kuhusu aina tofauti ya maji. Watu ambao wanakunywa maji ya kimwili kutoka kwa kisima cha Yakobo watakuwa na kiu tena na wanahitaji maji zaidi. Yesu anamwambia kuhusu aina mpya ya maji yanayotoa maisha. Maji haya yatazima aina tofauti ya kiu ya kiroho ambayo watu wanayo. Maji haya ya hai ni bora kuliko maji kutoka kwa kisima cha Yakobo. Maji haya ya kutoa uzima yatakuwa kama chemchemi inayobubujika ya maji safi na yenye kuburudisha, yanayochipuka hadi uzima wa milele. Chemchemi hii haingekuwa kavu kamwe. Maisha ya milele yanamaanisha mtu ataishi milele na Mungu. Mwanamke anamjibu Yesu tena, na anaonyesha bado haelewi kile anachomaanisha kwa "maji yaliyo hai." Anafikiri Yesu anamaanisha anajua kuhusu maji mengine ya kimwili ambayo anaweza kunywa. Anataka kujua mahali maji haya maalum yalipo, kwa hivyo hatakuwa na kiu tena au kulazimika kurudi kwenye kisima ili kupata maji. Tena, anamwita "bwana" ili kuonyesha heshima.</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4:1–15 katika tafsiri rahisi zaidi kuelewa.</w:t>
      </w:r>
    </w:p>
    <w:p>
      <w:pPr/>
      <w:r>
        <w:rPr>
          <w:lang w:val="sw_KE" w:bidi="sw_KE"/>
        </w:rPr>
      </w:r>
      <w:r>
        <w:rPr>
          <w:lang w:val="sw_KE" w:bidi="sw_KE"/>
        </w:rPr>
        <w:t>Katika hatua hii, kikundi kitafafanua matukio, wahusika na mpangilio wa kifungu hiki. Kisha kikundi kitawazia kifungu hiki.</w:t>
      </w:r>
    </w:p>
    <w:p>
      <w:pPr/>
      <w:r>
        <w:rPr>
          <w:lang w:val="sw_KE" w:bidi="sw_KE"/>
        </w:rPr>
      </w:r>
      <w:r>
        <w:rPr>
          <w:lang w:val="sw_KE" w:bidi="sw_KE"/>
        </w:rPr>
        <w:t>Hadithi hii ina matukio mawili.</w:t>
      </w:r>
    </w:p>
    <w:p>
      <w:pPr/>
      <w:r>
        <w:rPr>
          <w:lang w:val="sw_KE" w:bidi="sw_KE"/>
        </w:rPr>
      </w:r>
      <w:r>
        <w:rPr>
          <w:b/>
          <w:lang w:val="sw_KE" w:bidi="sw_KE"/>
        </w:rPr>
        <w:t>Katika tukio la kwanza:</w:t>
      </w:r>
      <w:r>
        <w:rPr>
          <w:lang w:val="sw_KE" w:bidi="sw_KE"/>
        </w:rPr>
        <w:t xml:space="preserve"> Yesu anaanza safari yake kutoka Yudea hadi Galilaya. Yesu anasafiri na wanafunzi wake kupitia Samaria njiani kuelekea Galilaya, na wanasimama karibu na mji wa Sykari katika kisima maarufu. Yesu anaketi katika kisima, na wanafunzi wanaenda mjini ili kununua chakula.</w:t>
      </w:r>
    </w:p>
    <w:p>
      <w:pPr/>
      <w:r>
        <w:rPr>
          <w:lang w:val="sw_KE" w:bidi="sw_KE"/>
        </w:rPr>
      </w:r>
      <w:r>
        <w:rPr>
          <w:b/>
          <w:lang w:val="sw_KE" w:bidi="sw_KE"/>
        </w:rPr>
        <w:t>Katika tukio la pili:</w:t>
      </w:r>
      <w:r>
        <w:rPr>
          <w:lang w:val="sw_KE" w:bidi="sw_KE"/>
        </w:rPr>
        <w:t xml:space="preserve"> Mwanamke Msamaria anakuja kwenye kisima wakati Yesu anapumzika hapo. Yesu ana mazungumzo na mwanamke Msamaria. Wanazungumza kuhusu maji ya kimwili, kiu, na maji yaliyo hai.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Yohana Mbatizaji</w:t>
      </w:r>
    </w:p>
    <w:p>
      <w:pPr>
        <w:pStyle w:val="ListBullet"/>
        <w:spacing w:line="240" w:lineRule="auto"/>
        <w:ind w:left="720"/>
      </w:pPr>
      <w:r>
        <w:rPr>
          <w:lang w:val="sw_KE" w:bidi="sw_KE"/>
        </w:rPr>
      </w:r>
      <w:r>
        <w:rPr>
          <w:lang w:val="sw_KE" w:bidi="sw_KE"/>
        </w:rPr>
        <w:t>Mafarisayo</w:t>
      </w:r>
    </w:p>
    <w:p>
      <w:pPr>
        <w:pStyle w:val="ListBullet"/>
        <w:spacing w:line="240" w:lineRule="auto"/>
        <w:ind w:left="720"/>
      </w:pPr>
      <w:r>
        <w:rPr>
          <w:lang w:val="sw_KE" w:bidi="sw_KE"/>
        </w:rPr>
      </w:r>
      <w:r>
        <w:rPr>
          <w:lang w:val="sw_KE" w:bidi="sw_KE"/>
        </w:rPr>
        <w:t>Mwanamke Msamaria</w:t>
      </w:r>
    </w:p>
    <w:p>
      <w:pPr>
        <w:pStyle w:val="ListBullet"/>
        <w:spacing w:line="240" w:lineRule="auto"/>
        <w:ind w:left="720"/>
      </w:pPr>
      <w:r>
        <w:rPr>
          <w:lang w:val="sw_KE" w:bidi="sw_KE"/>
        </w:rPr>
      </w:r>
      <w:r>
        <w:rPr>
          <w:lang w:val="sw_KE" w:bidi="sw_KE"/>
        </w:rPr>
        <w:t>Yakobo</w:t>
      </w:r>
    </w:p>
    <w:p>
      <w:pPr/>
      <w:r>
        <w:rPr>
          <w:lang w:val="sw_KE" w:bidi="sw_KE"/>
        </w:rPr>
      </w:r>
      <w:r>
        <w:rPr>
          <w:lang w:val="sw_KE" w:bidi="sw_KE"/>
        </w:rPr>
        <w:t>Kama kikundi, zingatieni sehemu hizi za mazingira ya simulizi.</w:t>
      </w:r>
    </w:p>
    <w:p>
      <w:pPr/>
      <w:r>
        <w:rPr>
          <w:lang w:val="sw_KE" w:bidi="sw_KE"/>
        </w:rPr>
      </w:r>
      <w:r>
        <w:rPr>
          <w:lang w:val="sw_KE" w:bidi="sw_KE"/>
        </w:rPr>
        <w:t>Katika tukio la kwanza, ni muhimu kukumbuka kwamba Yesu alianza mwanzoni mwa hadithi katika Yudea, na kisha alianza safari na wanafunzi wake kwenda Galilaya. Njia ya moja kwa moja zaidi ya kusafiri kutoka Yudea hadi Galilaya ilikuwa kupitia Samaria, kwa hivyo hiyo ndiyo njia waliyoichagua. Kumbuka pia ilikuwa kwa makusudi walisafiri njia hii ili Yesu aweze kuzungumza na mwanamke Msamaria. Kumbuka pia kwamba hii ni eneo ambapo Wayahudi wengi wanajaribu kuepuka mawasiliano na Wasamaria.</w:t>
      </w:r>
    </w:p>
    <w:p>
      <w:pPr/>
      <w:r>
        <w:rPr>
          <w:lang w:val="sw_KE" w:bidi="sw_KE"/>
        </w:rPr>
      </w:r>
      <w:r>
        <w:rPr>
          <w:lang w:val="sw_KE" w:bidi="sw_KE"/>
        </w:rPr>
        <w:t>Kumbuka kwamba sababu ya Yesu kuondoka Yudea na wanafunzi wake ni kwa sababu anasikia kwamba Mafarisayo, wafuasi wakali wa sheria ya Musa, wanalinganisha idadi ya ubatizo ambao Yesu na Yohana Mbatizaji kila mmoja amefanya. Kumbuka kwamba wanafunzi wa Yesu kwa kweli ni wale wanaobatiza watu, na si Yesu mwenyewe. Ni muhimu kukumbuka kwamba Yesu anataka kuepuka mazungumzo na Mafarisayo.</w:t>
      </w:r>
    </w:p>
    <w:p>
      <w:pPr/>
      <w:r>
        <w:rPr>
          <w:lang w:val="sw_KE" w:bidi="sw_KE"/>
        </w:rPr>
      </w:r>
      <w:r>
        <w:rPr>
          <w:lang w:val="sw_KE" w:bidi="sw_KE"/>
        </w:rPr>
        <w:t>Ni muhimu kukumbuka kwamba wakati Yesu anaketi kando ya kisima, yeye peke yake. Wanafunzi wake walikwenda mji wa karibu wa Sykari ili kununua chakula, na Yesu anaketi na kupumzika katika kisima. Kumbuka kwamba Yesu pengine alikuwa amechoka kutoka kwa matembezi ndefu. Pia alikuwa na kiu, na ilikuwa katikati ya siku, kwa hivyo pengine ilikuwa moto. Pia, kumbuka kwamba Yohana anawapa wasikilizaji wake maelezo ya ziada kuhusu kwa nini Yesu yuko peke yake katika kisima—wanafunzi wa Yesu walikuwa wamekwenda mji wa karibu ili kununua chakula. Maelezo haya yanaweza kujumuishwa hapa ili kusema kwa nini Yesu yuko peke yake katika kisima, au baadaye wakati mwanamke Msamaria anaanza kuzungumza na Yesu.</w:t>
      </w:r>
    </w:p>
    <w:p>
      <w:pPr/>
      <w:r>
        <w:rPr>
          <w:lang w:val="sw_KE" w:bidi="sw_KE"/>
        </w:rPr>
      </w:r>
      <w:r>
        <w:rPr>
          <w:lang w:val="sw_KE" w:bidi="sw_KE"/>
        </w:rPr>
        <w:t>Wakati tukio la pili linaanza, kumbuka kwamba mwanamke Msamaria anakuja kisimani ili kupata maji, na Yesu ndiye anayeanza mazungumzo. Anamwomba maji.</w:t>
      </w:r>
    </w:p>
    <w:p>
      <w:pPr/>
      <w:r>
        <w:rPr>
          <w:lang w:val="sw_KE" w:bidi="sw_KE"/>
        </w:rPr>
      </w:r>
      <w:r>
        <w:rPr>
          <w:lang w:val="sw_KE" w:bidi="sw_KE"/>
        </w:rPr>
        <w:t>Kuna mfululizo wa maswali ya huku na huku kati ya Yesu na mwanamke Msamaria. Kwanza, mwanamke anamwuliza Yesu jinsi anavyoweza kumwomba kinywaji. Kumbuka kwamba hatarajii jibu la swali hili. Anaelezea mshtuko wake kwamba yeye, Myahudi, angezungumza naye, mwanamke Msamaria, kuhusu chochote.</w:t>
      </w:r>
    </w:p>
    <w:p>
      <w:pPr/>
      <w:r>
        <w:rPr>
          <w:lang w:val="sw_KE" w:bidi="sw_KE"/>
        </w:rPr>
      </w:r>
      <w:r>
        <w:rPr>
          <w:lang w:val="sw_KE" w:bidi="sw_KE"/>
        </w:rPr>
        <w:t>Simama na mjadili swali hili kama kikundi. Ni aina gani ya swali ambalo unaweza kutumia hapa ili kuelezea mshtuko wake na mshangao? Au, ni aina gani nyingine ya taarifa ambayo ungeweza kutumia? Sitisha sauti hii hapa.</w:t>
      </w:r>
    </w:p>
    <w:p>
      <w:pPr/>
      <w:r>
        <w:rPr>
          <w:lang w:val="sw_KE" w:bidi="sw_KE"/>
        </w:rPr>
      </w:r>
      <w:r>
        <w:rPr>
          <w:lang w:val="sw_KE" w:bidi="sw_KE"/>
        </w:rPr>
        <w:t>Kumbuka kwamba Wayahudi walichukia Wasamaria na hawakutaka kuzungumza nao au kuwa karibu nao. Wayahudi pia hawakutaka kushiriki vikombe na mabakuli na Wasamaria. Kumbuka, Wayahudi waliwazingatia Wasamaria kuwa wachafu au wachafu. Ilikuwa ya kutisha kwamba Yesu, Myahudi, angemwomba Msamaria kinywaji kutoka kwa mtungi wake wa maji Msamaria. Tena, Yohana anatoa maelezo ya ziada hapa kuhusu kwa nini Wayahudi na Wasamaria hawashirikiani.</w:t>
      </w:r>
    </w:p>
    <w:p>
      <w:pPr/>
      <w:r>
        <w:rPr>
          <w:lang w:val="sw_KE" w:bidi="sw_KE"/>
        </w:rPr>
      </w:r>
      <w:r>
        <w:rPr>
          <w:lang w:val="sw_KE" w:bidi="sw_KE"/>
        </w:rPr>
        <w:t>Simama na mjadili swali hili kama kikundi. Ungetambulisha vipi maelezo haya ya ziada katika lugha yako ya asili? Je, ungeongeza maelezo haya hapa, au mapema katika hadithi? Sitisha sauti hii hapa.</w:t>
      </w:r>
    </w:p>
    <w:p>
      <w:pPr/>
      <w:r>
        <w:rPr>
          <w:lang w:val="sw_KE" w:bidi="sw_KE"/>
        </w:rPr>
      </w:r>
      <w:r>
        <w:rPr>
          <w:lang w:val="sw_KE" w:bidi="sw_KE"/>
        </w:rPr>
        <w:t>Kumbuka pia kwamba kisima cha Yakobo kilijulikana kwa Wayahudi na Wasamaria na kuzingatia mahali muhimu, kwa sababu babu yao Yakobo alikuwa amechimba.</w:t>
      </w:r>
    </w:p>
    <w:p>
      <w:pPr/>
      <w:r>
        <w:rPr>
          <w:lang w:val="sw_KE" w:bidi="sw_KE"/>
        </w:rPr>
      </w:r>
      <w:r>
        <w:rPr>
          <w:lang w:val="sw_KE" w:bidi="sw_KE"/>
        </w:rPr>
        <w:t>Kumbuka Yesu anamwambia kwamba ikiwa alijua kuhusu zawadi ya Mungu, na ikiwa alijua Yesu alikuwa nani, angemwomba maji yaliyo hai. Pia, kumbuka kwamba Yesu hajibu swali la mwanamke moja kwa moja. Kumbuka anafikiri Yesu ni mtu wa Kiyahudi tu—hajui chochote kingine kumhusu. Pia, kumbuka hakujua alichomaanisha Yesu kwa "maji yaliyo hai."</w:t>
      </w:r>
    </w:p>
    <w:p>
      <w:pPr/>
      <w:r>
        <w:rPr>
          <w:lang w:val="sw_KE" w:bidi="sw_KE"/>
        </w:rPr>
      </w:r>
      <w:r>
        <w:rPr>
          <w:lang w:val="sw_KE" w:bidi="sw_KE"/>
        </w:rPr>
        <w:t>Mwanamke anataka aina hii ya maji ambayo Yesu anazungumzia, lakini hajui jinsi anavyoweza kumpa. Bado anafikiri anahitaji ndoo ili kuweza kupata "maji yaliyo hai." Pia anamwuliza swali ili kuonyesha hafikiri anaweza kuwa mkubwa kuliko babu yao Yakobo. Anatarajia kwamba Yesu angekubali kwamba "Hapana, mimi si mkubwa kuliko Yakobo." Yakobo alichimba kisima hicho hicho, nacho kilitoa maji mengi kwa Yakobo, wana wake, na wanyama wao. Kisima hicho bado kilitoa maji wakati wa Yesu, ambacho kilikuwa miaka elfu mbili baadaye. Anashangaa Yesu anaonekana kuwa akisema ana maji bora kuliko kisima cha Yakobo.</w:t>
      </w:r>
    </w:p>
    <w:p>
      <w:pPr/>
      <w:r>
        <w:rPr>
          <w:lang w:val="sw_KE" w:bidi="sw_KE"/>
        </w:rPr>
      </w:r>
      <w:r>
        <w:rPr>
          <w:lang w:val="sw_KE" w:bidi="sw_KE"/>
        </w:rPr>
        <w:t>Simama na mjadili swali hili kama kikundi. Je, ungetumia swali hapa ili kuelezea mashaka yake kuhusu Yesu kuwa mkubwa kuliko Yakobo, au aina nyingine ya taarifa? Sitisha sauti hii hapa.</w:t>
      </w:r>
    </w:p>
    <w:p>
      <w:pPr/>
      <w:r>
        <w:rPr>
          <w:lang w:val="sw_KE" w:bidi="sw_KE"/>
        </w:rPr>
      </w:r>
      <w:r>
        <w:rPr>
          <w:lang w:val="sw_KE" w:bidi="sw_KE"/>
        </w:rPr>
        <w:t>Kumbuka kwamba Yesu hajibu swali lake kuhusu kama Yesu ni mkubwa kuliko Yakobo au la. Badala yake, Yesu anamwambia mwanamke zaidi kuhusu "maji yaliyo hai" anayeweza kumpa. Kumbuka kwamba maji yaliyo hai hayakauwi kamwe, na ni tofauti na maji ya kimwili. Maji haya ya hai "yanatokea" kwa maisha ya milele na Mungu milele. Katika lugha ya asili, "Bubondo" inamaanisha kuruka kihalisi au kuruka. Picha hii ya maji yanayoruka inaonyesha jinsi Mungu anavyotoa maisha kamili na ya kazi kwa watu wanaomfuata.</w:t>
      </w:r>
    </w:p>
    <w:p>
      <w:pPr/>
      <w:r>
        <w:rPr>
          <w:lang w:val="sw_KE" w:bidi="sw_KE"/>
        </w:rPr>
      </w:r>
      <w:r>
        <w:rPr>
          <w:lang w:val="sw_KE" w:bidi="sw_KE"/>
        </w:rPr>
        <w:t>Maji haya ya hai ni bora kuliko maji ya kimwili katika kisima cha Yakobo. Pia, ni muhimu kutambua kwamba hii ni mara ya kwanza Yesu anasema, "Ninaweza kuwapa watu maji haya yaliyo hai." Hatimaye anaanza kuonyesha mwanamke yeye ni nani. Yesu anamaanisha kwamba mtu yeyote, ikiwa ni pamoja na mwanamke, anaweza kunywa kutoka kwa maji haya ya hai na kupata maisha ya kweli.</w:t>
      </w:r>
    </w:p>
    <w:p>
      <w:pPr/>
      <w:r>
        <w:rPr>
          <w:lang w:val="sw_KE" w:bidi="sw_KE"/>
        </w:rPr>
      </w:r>
      <w:r>
        <w:rPr>
          <w:lang w:val="sw_KE" w:bidi="sw_KE"/>
        </w:rPr>
        <w:t>Kumbuka kwamba hata ingawa Yesu ameshiriki mengi kuhusu maji yaliyo hai, kiu, na maisha ya milele, mwanamke bado haelewi. Bado anafikiri Yesu anajua kuhusu maji maalum ambayo yatamzuia kuwa na kiu ya kimwili tena.</w:t>
      </w:r>
    </w:p>
    <w:p>
      <w:pPr/>
      <w:r>
        <w:rPr>
          <w:lang w:val="sw_KE" w:bidi="sw_KE"/>
        </w:rPr>
      </w:r>
      <w:r>
        <w:rPr>
          <w:lang w:val="sw_KE" w:bidi="sw_KE"/>
        </w:rPr>
        <w:t>Sasa kikundi kinapaswa kuunda ubao wa hadithi, kuchora au kutumia vitu ili kuonyesha na kufafanua simulizi pamoja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4:1–15 katika tafsiri rahisi zaidi kuelewa.</w:t>
      </w:r>
    </w:p>
    <w:p>
      <w:pPr/>
      <w:r>
        <w:rPr>
          <w:lang w:val="sw_KE" w:bidi="sw_KE"/>
        </w:rPr>
      </w:r>
      <w:r>
        <w:rPr>
          <w:lang w:val="sw_KE" w:bidi="sw_KE"/>
        </w:rPr>
        <w:t>Katika hatua hii, kikundi kitaigiza kifungu.</w:t>
      </w:r>
    </w:p>
    <w:p>
      <w:pPr/>
      <w:r>
        <w:rPr>
          <w:lang w:val="sw_KE" w:bidi="sw_KE"/>
        </w:rPr>
      </w:r>
      <w:r>
        <w:rPr>
          <w:lang w:val="sw_KE" w:bidi="sw_KE"/>
        </w:rPr>
        <w:t>Hadithi hii ina matukio mawili.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Yohana Mbatizaji</w:t>
      </w:r>
    </w:p>
    <w:p>
      <w:pPr>
        <w:pStyle w:val="ListBullet"/>
        <w:spacing w:line="240" w:lineRule="auto"/>
        <w:ind w:left="720"/>
      </w:pPr>
      <w:r>
        <w:rPr>
          <w:lang w:val="sw_KE" w:bidi="sw_KE"/>
        </w:rPr>
      </w:r>
      <w:r>
        <w:rPr>
          <w:lang w:val="sw_KE" w:bidi="sw_KE"/>
        </w:rPr>
        <w:t>Mafarisayo</w:t>
      </w:r>
    </w:p>
    <w:p>
      <w:pPr>
        <w:pStyle w:val="ListBullet"/>
        <w:spacing w:line="240" w:lineRule="auto"/>
        <w:ind w:left="720"/>
      </w:pPr>
      <w:r>
        <w:rPr>
          <w:lang w:val="sw_KE" w:bidi="sw_KE"/>
        </w:rPr>
      </w:r>
      <w:r>
        <w:rPr>
          <w:lang w:val="sw_KE" w:bidi="sw_KE"/>
        </w:rPr>
        <w:t>Mwanamke Msamaria</w:t>
      </w:r>
    </w:p>
    <w:p>
      <w:pPr>
        <w:pStyle w:val="ListBullet"/>
        <w:spacing w:line="240" w:lineRule="auto"/>
        <w:ind w:left="720"/>
      </w:pPr>
      <w:r>
        <w:rPr>
          <w:lang w:val="sw_KE" w:bidi="sw_KE"/>
        </w:rPr>
      </w:r>
      <w:r>
        <w:rPr>
          <w:lang w:val="sw_KE" w:bidi="sw_KE"/>
        </w:rPr>
        <w:t>Yakobo</w:t>
      </w:r>
    </w:p>
    <w:p>
      <w:pPr/>
      <w:r>
        <w:rPr>
          <w:lang w:val="sw_KE" w:bidi="sw_KE"/>
        </w:rPr>
      </w:r>
      <w:r>
        <w:rPr>
          <w:lang w:val="sw_KE" w:bidi="sw_KE"/>
        </w:rPr>
        <w:t>Kama kikundi, igizeni simulizi hii mara mbili. Mnaatarajiwa kuigiza simulizi hili kwa lugha yenu ya asili.</w:t>
      </w:r>
    </w:p>
    <w:p>
      <w:pPr/>
      <w:r>
        <w:rPr>
          <w:lang w:val="sw_KE" w:bidi="sw_KE"/>
        </w:rPr>
      </w:r>
      <w:r>
        <w:rPr>
          <w:lang w:val="sw_KE" w:bidi="sw_KE"/>
        </w:rPr>
        <w:t>Kwanza, igiza hadithi bila kusitisha. Kueni makini kwa mazungumzo, mtiririko, mstari wa hadithi na mpangilio wa matukio ya simulizi hili. Hakikisheni hamuachi kuigiza sehemu ngumu au muhimu za simulizi hili. Saidianeni kukumbushana kila sehemu ya hadithi.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hii kwa mara ya pili. Katika nyakati fulani za igizo, sitisha igizo na muulize yule anayeigiza mhusika, "Unahisi nini au unafikiria nini?" Muigizaji anayeigiza wahusika hao anapaswa kueleza hisia au mawazo yake iwapo angekuwa mhusika huyo. Kisha anzisha tena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Katika tukio la kwanza, Yesu yuko Yudea kusini. Yesu na wanafunzi wake wanabatiza watu, na Yohana Mbatizaji pia anabatiza watu. Mafarisayo wanagundua kuhusu ubatizo na kuona kwamba Yesu na wanafunzi wake wanabatiza watu zaidi kuliko Yohana Mbatizaji. Yesu anaamua kuondoka Yudea na kusafiri kurudi Galilaya kaskazini. Yesu anasafiri na wanafunzi wake.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Mafarisayo, "Mnahisi vipi?" Wanaweza kujibu mambo kama, "Kujiuliza Yesu huyu ni nani na kwa nini anabatiza watu," au "Kutaka kuzungumza na Yesu ili kuuliza kile anachofanya," au "Nimekata tamaa kwamba Yesu aliondoka kabla ya kuzungumza naye."</w:t>
      </w:r>
    </w:p>
    <w:p>
      <w:pPr>
        <w:pStyle w:val="ListBullet"/>
        <w:spacing w:line="240" w:lineRule="auto"/>
        <w:ind w:left="720"/>
      </w:pPr>
      <w:r>
        <w:rPr>
          <w:lang w:val="sw_KE" w:bidi="sw_KE"/>
        </w:rPr>
      </w:r>
      <w:r>
        <w:rPr>
          <w:lang w:val="sw_KE" w:bidi="sw_KE"/>
        </w:rPr>
        <w:t>Anzisha tena igizo.</w:t>
      </w:r>
    </w:p>
    <w:p>
      <w:pPr/>
      <w:r>
        <w:rPr>
          <w:lang w:val="sw_KE" w:bidi="sw_KE"/>
        </w:rPr>
      </w:r>
      <w:r>
        <w:rPr>
          <w:lang w:val="sw_KE" w:bidi="sw_KE"/>
        </w:rPr>
        <w:t>Yesu na wanafunzi wake wanatembea kupitia mkoa wa Samaria, na wanasimama karibu na mji wa Sykari. Yesu amechoka kutembea, na anaketi kando ya kisima cha Yakobo. Ni takriban saa sita mchana. Yesu yuko peke yake kando ya kisima. Wanafunzi wa Yesu walikwenda mji wa Sykari ili kununua chakula.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nini?" Mtu anaweza kujibu mambo kama, "Nimechoka kutoka kwa safari yangu," au "Nina kiu ya kutembea mbali," au "Njaa."</w:t>
      </w:r>
    </w:p>
    <w:p>
      <w:pPr>
        <w:pStyle w:val="ListBullet"/>
        <w:spacing w:line="240" w:lineRule="auto"/>
        <w:ind w:left="720"/>
      </w:pPr>
      <w:r>
        <w:rPr>
          <w:lang w:val="sw_KE" w:bidi="sw_KE"/>
        </w:rPr>
      </w:r>
      <w:r>
        <w:rPr>
          <w:lang w:val="sw_KE" w:bidi="sw_KE"/>
        </w:rPr>
        <w:t>Anzisha tena igizo.</w:t>
      </w:r>
    </w:p>
    <w:p>
      <w:pPr/>
      <w:r>
        <w:rPr>
          <w:lang w:val="sw_KE" w:bidi="sw_KE"/>
        </w:rPr>
      </w:r>
      <w:r>
        <w:rPr>
          <w:lang w:val="sw_KE" w:bidi="sw_KE"/>
        </w:rPr>
        <w:t>Mwanamke Msamaria anakuja kisimani kuchota maji. Yesu anamwomba mwanamke kinywaji cha maji. Kwanza, mwanamke anamuuliza Yesu jinsi anavyoweza kumwomba kinywaji? Yeye ni Msamaria na yeye ni Myahudi, na Wasamaria na Wayahudi hawazungumzi au kushiriki vikombe au mabakuli.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yule mwanamke Msamaria, "Unahisi vipi?" Mtu anaweza kujibu mambo kama, "Nimeshangaa kwamba mtu huyu wa Kiyahudi alizungumza nami," au "Nimeshangaa kwamba aliniomba kinywaji wakati Wayahudi na Wasamaria hawashiriki vikombe na mabakuli," au "Natamani ningeweza kuteka maji yangu na kwenda nyumbani."</w:t>
      </w:r>
    </w:p>
    <w:p>
      <w:pPr>
        <w:pStyle w:val="ListBullet"/>
        <w:spacing w:line="240" w:lineRule="auto"/>
        <w:ind w:left="720"/>
      </w:pPr>
      <w:r>
        <w:rPr>
          <w:lang w:val="sw_KE" w:bidi="sw_KE"/>
        </w:rPr>
      </w:r>
      <w:r>
        <w:rPr>
          <w:lang w:val="sw_KE" w:bidi="sw_KE"/>
        </w:rPr>
        <w:t>Anzisha tena igizo.</w:t>
      </w:r>
    </w:p>
    <w:p>
      <w:pPr/>
      <w:r>
        <w:rPr>
          <w:lang w:val="sw_KE" w:bidi="sw_KE"/>
        </w:rPr>
      </w:r>
      <w:r>
        <w:rPr>
          <w:lang w:val="sw_KE" w:bidi="sw_KE"/>
        </w:rPr>
        <w:t>Yesu anamwambia mwanamke hajui zawadi ya Mungu ni nini. Ikiwa alijua Yesu alikuwa nani, angemwomba maji yaliyo hai, au maji ambayo yanatoa maisha. Mwanamke anataka kujua jinsi anavyoweza kupata maji kutoka kwa kisima bila ndoo, na ambapo anaweza kupata maji haya yaliyo hai. Anauliza kama Yesu anafikiri yeye ni mkubwa kuliko babu yao Yakobo, ambaye aliwapa kisima.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yule mwanamke Msamaria, "Unahisi vipi?" Mtu anaweza kujibu mambo kama, "Nimechanganyikiwa kuhusu kwa nini mtu huyu wa Kiyahudi bado anazungumza nami," au "Ninajiuliza maji yaliyo hai ni nini," au "Nimeshangaa kwamba Yesu anafikiri yeye ni mkubwa kuliko babu yetu Yakobo ambaye alitupa kisima hiki."</w:t>
      </w:r>
    </w:p>
    <w:p>
      <w:pPr>
        <w:pStyle w:val="ListBullet"/>
        <w:spacing w:line="240" w:lineRule="auto"/>
        <w:ind w:left="720"/>
      </w:pPr>
      <w:r>
        <w:rPr>
          <w:lang w:val="sw_KE" w:bidi="sw_KE"/>
        </w:rPr>
      </w:r>
      <w:r>
        <w:rPr>
          <w:lang w:val="sw_KE" w:bidi="sw_KE"/>
        </w:rPr>
        <w:t>Anzisha tena igizo.</w:t>
      </w:r>
    </w:p>
    <w:p>
      <w:pPr/>
      <w:r>
        <w:rPr>
          <w:lang w:val="sw_KE" w:bidi="sw_KE"/>
        </w:rPr>
      </w:r>
      <w:r>
        <w:rPr>
          <w:lang w:val="sw_KE" w:bidi="sw_KE"/>
        </w:rPr>
        <w:t>Yesu anamwambia mwanamke zaidi kuhusu maji yaliyo hai. Watu ambao wanakunywa maji ya kimwili kutoka kwa kisima cha Yakobo watapata kiu tena. Watu ambao wanakunywa maji yaliyo hai ambayo Yesu anawapa hawatakuwa na kiu tena. Watakuwa na maisha ya milele. Mwanamke anamwomba Yesu maji haya ili asihitaji kuendelea kurudi kwenye kisima ili kupata maji.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nini?" Mtu anaweza kujibu mambo kama, "Kumtaka mwanamke aelewe maji yaliyo hai ni nini," au "Furaha kutoa maji yaliyo hai kwa mtu yeyote ambaye anataka," au "Mgonjwa mwenye maswali ya mwanamke kuhusu maji yaliyo hai."</w:t>
      </w:r>
      <w:r>
        <w:rPr>
          <w:lang w:val="sw_KE" w:bidi="sw_KE"/>
        </w:rPr>
      </w:r>
    </w:p>
    <w:p>
      <w:pPr>
        <w:pStyle w:val="Heading3"/>
      </w:pPr>
      <w:r>
        <w:rPr>
          <w:lang w:val="sw_KE" w:bidi="sw_KE"/>
        </w:rPr>
        <w:t>Kujaza Mapengo</w:t>
      </w:r>
    </w:p>
    <w:p>
      <w:pPr/>
      <w:r>
        <w:rPr>
          <w:lang w:val="sw_KE" w:bidi="sw_KE"/>
        </w:rPr>
      </w:r>
      <w:r>
        <w:rPr>
          <w:lang w:val="sw_KE" w:bidi="sw_KE"/>
        </w:rPr>
        <w:t>Sikiliza toleo la sauti la Yohana 4:1–15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b/>
          <w:lang w:val="sw_KE" w:bidi="sw_KE"/>
        </w:rPr>
        <w:t>Mafarisayo</w:t>
      </w:r>
      <w:r>
        <w:rPr>
          <w:lang w:val="sw_KE" w:bidi="sw_KE"/>
        </w:rPr>
        <w:t xml:space="preserve"> walikuwa viongozi katika dini ya Kiyahudi. Mafarisayo walikuwa wafuasi wakali wa sheria. Tumia neno lile lile kwa Wafarisayo kama ulilotumia katika vifungu vya awali. Kwa maelezo zaidi kuhusu </w:t>
      </w:r>
      <w:r>
        <w:rPr>
          <w:lang w:val="sw_KE" w:bidi="sw_KE"/>
        </w:rPr>
        <w:t>Wafarisayo</w:t>
      </w:r>
      <w:r>
        <w:rPr>
          <w:lang w:val="sw_KE" w:bidi="sw_KE"/>
        </w:rPr>
        <w:t>, rejelea faharasa kuu.</w:t>
      </w:r>
    </w:p>
    <w:p>
      <w:pPr/>
      <w:r>
        <w:rPr>
          <w:lang w:val="sw_KE" w:bidi="sw_KE"/>
        </w:rPr>
      </w:r>
      <w:r>
        <w:rPr>
          <w:b/>
          <w:lang w:val="sw_KE" w:bidi="sw_KE"/>
        </w:rPr>
        <w:t>Kubatiza</w:t>
      </w:r>
      <w:r>
        <w:rPr>
          <w:lang w:val="sw_KE" w:bidi="sw_KE"/>
        </w:rPr>
        <w:t xml:space="preserve"> kunamaanisha kuosha mtu kwa maji ili kuonyesha kwamba mtu huyu sasa ni mfuasi wa Yesu. </w:t>
      </w:r>
      <w:r>
        <w:rPr>
          <w:b/>
          <w:lang w:val="sw_KE" w:bidi="sw_KE"/>
        </w:rPr>
        <w:t>Yohana Mbatizaji</w:t>
      </w:r>
      <w:r>
        <w:rPr>
          <w:lang w:val="sw_KE" w:bidi="sw_KE"/>
        </w:rPr>
        <w:t xml:space="preserve"> aliandaa njia kwa Yesu, na Yohana Mbatizaji alibatiza watu ili kuonyesha mtu alitaka kuacha kufanya dhambi na kumtii Mungu. Tumia maneno na misemo ile ile kwa ubatizo na Yohana Mbatizaji kama ulivyotumia katika simulizi ya awali. Kwa maelezo zaidi kuhusu </w:t>
      </w:r>
      <w:r>
        <w:rPr>
          <w:lang w:val="sw_KE" w:bidi="sw_KE"/>
        </w:rPr>
        <w:t>ubatizo</w:t>
      </w:r>
      <w:r>
        <w:rPr>
          <w:lang w:val="sw_KE" w:bidi="sw_KE"/>
        </w:rPr>
        <w:t xml:space="preserve"> na </w:t>
      </w:r>
      <w:r>
        <w:rPr>
          <w:lang w:val="sw_KE" w:bidi="sw_KE"/>
        </w:rPr>
        <w:t>Yohana Mbatizaji</w:t>
      </w:r>
      <w:r>
        <w:rPr>
          <w:lang w:val="sw_KE" w:bidi="sw_KE"/>
        </w:rPr>
        <w:t>, rejelea Faharasa Kuu.</w:t>
      </w:r>
    </w:p>
    <w:p>
      <w:pPr/>
      <w:r>
        <w:rPr>
          <w:lang w:val="sw_KE" w:bidi="sw_KE"/>
        </w:rPr>
      </w:r>
      <w:r>
        <w:rPr>
          <w:b/>
          <w:lang w:val="sw_KE" w:bidi="sw_KE"/>
        </w:rPr>
        <w:t>Wanafunzi</w:t>
      </w:r>
      <w:r>
        <w:rPr>
          <w:lang w:val="sw_KE" w:bidi="sw_KE"/>
        </w:rPr>
        <w:t xml:space="preserve"> ni wafuasi wa karibu wa Yesu. Yohana Mbatizaji pia alikuwa na wanafunzi. Tumia neno sawa kwa wanafunzi kama vile ulivyotumia katika simulizi za awali. Kwa maelezo zaidi kuhusu </w:t>
      </w:r>
      <w:r>
        <w:rPr>
          <w:lang w:val="sw_KE" w:bidi="sw_KE"/>
        </w:rPr>
        <w:t>wanafunzi</w:t>
      </w:r>
      <w:r>
        <w:rPr>
          <w:lang w:val="sw_KE" w:bidi="sw_KE"/>
        </w:rPr>
        <w:t>, rejelea Faharasa Kuu.</w:t>
      </w:r>
    </w:p>
    <w:p>
      <w:pPr/>
      <w:r>
        <w:rPr>
          <w:lang w:val="sw_KE" w:bidi="sw_KE"/>
        </w:rPr>
      </w:r>
      <w:r>
        <w:rPr>
          <w:b/>
          <w:lang w:val="sw_KE" w:bidi="sw_KE"/>
        </w:rPr>
        <w:t>Yudea</w:t>
      </w:r>
      <w:r>
        <w:rPr>
          <w:lang w:val="sw_KE" w:bidi="sw_KE"/>
        </w:rPr>
        <w:t xml:space="preserve">, </w:t>
      </w:r>
      <w:r>
        <w:rPr>
          <w:b/>
          <w:lang w:val="sw_KE" w:bidi="sw_KE"/>
        </w:rPr>
        <w:t>Galilaya</w:t>
      </w:r>
      <w:r>
        <w:rPr>
          <w:lang w:val="sw_KE" w:bidi="sw_KE"/>
        </w:rPr>
        <w:t xml:space="preserve">, na </w:t>
      </w:r>
      <w:r>
        <w:rPr>
          <w:b/>
          <w:lang w:val="sw_KE" w:bidi="sw_KE"/>
        </w:rPr>
        <w:t>Samaria</w:t>
      </w:r>
      <w:r>
        <w:rPr>
          <w:lang w:val="sw_KE" w:bidi="sw_KE"/>
        </w:rPr>
        <w:t xml:space="preserve"> ni mikoa yote katika Israeli. Yudea ni mkoa kusini mwa Israeli. </w:t>
      </w:r>
      <w:r>
        <w:rPr>
          <w:lang w:val="sw_KE" w:bidi="sw_KE"/>
        </w:rPr>
        <w:t>Yerusalemu</w:t>
      </w:r>
      <w:r>
        <w:rPr>
          <w:lang w:val="sw_KE" w:bidi="sw_KE"/>
        </w:rPr>
        <w:t xml:space="preserve"> pia iko katika Yudea. Bahari ya Mediterania ni magharibi ya Yudea, na Bahari ya Wafu ni mashariki ya Yudea. Samaria iko kaskazini mwa Yudea, na mji wa </w:t>
      </w:r>
      <w:r>
        <w:rPr>
          <w:b/>
          <w:lang w:val="sw_KE" w:bidi="sw_KE"/>
        </w:rPr>
        <w:t>Sykari</w:t>
      </w:r>
      <w:r>
        <w:rPr>
          <w:lang w:val="sw_KE" w:bidi="sw_KE"/>
        </w:rPr>
        <w:t xml:space="preserve"> uko Samaria. Galilaya ni mkoa kaskazini wa Samaria, na Yesu alikua Galilaya. Tumia maneno yale yale kwa Yudea, Galilaya, Samaria, na Sykari kama ulivyotumia katika simulizi za awali. Kwa maelezo zaidi kuhusu </w:t>
      </w:r>
      <w:r>
        <w:rPr>
          <w:lang w:val="sw_KE" w:bidi="sw_KE"/>
        </w:rPr>
        <w:t>Yudea</w:t>
      </w:r>
      <w:r>
        <w:rPr>
          <w:lang w:val="sw_KE" w:bidi="sw_KE"/>
        </w:rPr>
        <w:t xml:space="preserve"> </w:t>
      </w:r>
      <w:r>
        <w:rPr>
          <w:lang w:val="sw_KE" w:bidi="sw_KE"/>
        </w:rPr>
        <w:t>Galilaya</w:t>
      </w:r>
      <w:r>
        <w:rPr>
          <w:lang w:val="sw_KE" w:bidi="sw_KE"/>
        </w:rPr>
        <w:t>, rejelea Faharasa Kuu.</w:t>
      </w:r>
    </w:p>
    <w:p>
      <w:pPr/>
      <w:r>
        <w:rPr>
          <w:lang w:val="sw_KE" w:bidi="sw_KE"/>
        </w:rPr>
      </w:r>
      <w:r>
        <w:rPr>
          <w:lang w:val="sw_KE" w:bidi="sw_KE"/>
        </w:rPr>
        <w:t xml:space="preserve">Sitisha hapa na uangalie ramani ya </w:t>
      </w:r>
      <w:r>
        <w:rPr>
          <w:lang w:val="sw_KE" w:bidi="sw_KE"/>
        </w:rPr>
        <w:t>Yudea, Samaria, mji wa Sykari, na Galilaya</w:t>
      </w:r>
      <w:r>
        <w:rPr>
          <w:lang w:val="sw_KE" w:bidi="sw_KE"/>
        </w:rPr>
        <w:t xml:space="preserve"> kama kikundi. Sitisha sauti hii hapa.</w:t>
      </w:r>
    </w:p>
    <w:p>
      <w:pPr/>
      <w:r>
        <w:rPr>
          <w:lang w:val="sw_KE" w:bidi="sw_KE"/>
        </w:rPr>
      </w:r>
      <w:r>
        <w:rPr>
          <w:b/>
          <w:lang w:val="sw_KE" w:bidi="sw_KE"/>
        </w:rPr>
        <w:t>Yakobo</w:t>
      </w:r>
      <w:r>
        <w:rPr>
          <w:lang w:val="sw_KE" w:bidi="sw_KE"/>
        </w:rPr>
        <w:t xml:space="preserve"> alikuwa mwana wa Isaka, na Isaka alikuwa mwana wa Ibrahimu. Yakobo alikuwa baba ya wana kumi na wawili, ambao wakawa makabila kumi na mawili ya Israeli. </w:t>
      </w:r>
      <w:r>
        <w:rPr>
          <w:b/>
          <w:lang w:val="sw_KE" w:bidi="sw_KE"/>
        </w:rPr>
        <w:t>Yosefu</w:t>
      </w:r>
      <w:r>
        <w:rPr>
          <w:lang w:val="sw_KE" w:bidi="sw_KE"/>
        </w:rPr>
        <w:t xml:space="preserve"> alikuwa mmoja wa wana hao kumi na wawili.</w:t>
      </w:r>
    </w:p>
    <w:p>
      <w:pPr/>
      <w:r>
        <w:rPr>
          <w:lang w:val="sw_KE" w:bidi="sw_KE"/>
        </w:rPr>
      </w:r>
      <w:r>
        <w:rPr>
          <w:b/>
          <w:lang w:val="sw_KE" w:bidi="sw_KE"/>
        </w:rPr>
        <w:t>Kisima</w:t>
      </w:r>
      <w:r>
        <w:rPr>
          <w:lang w:val="sw_KE" w:bidi="sw_KE"/>
        </w:rPr>
        <w:t xml:space="preserve"> ni shimo refu ardhini ambalo hutoa chanzo cha maji kwa watu na wanyama kunywa. Watu walishusha </w:t>
      </w:r>
      <w:r>
        <w:rPr>
          <w:b/>
          <w:lang w:val="sw_KE" w:bidi="sw_KE"/>
        </w:rPr>
        <w:t>ndoo</w:t>
      </w:r>
      <w:r>
        <w:rPr>
          <w:lang w:val="sw_KE" w:bidi="sw_KE"/>
        </w:rPr>
        <w:t xml:space="preserve"> yenye kamba iliyofungwa nayo kisimani ili kupata maji. Ndoo ni chombo kilichotengenezwa kwa ngozi inayotumiwa kwa kuteka maji kutoka kwa kisima au kisima. Ndoo ilikuwa na misalaba miwili juu ili kuiweka wazi.</w:t>
      </w:r>
    </w:p>
    <w:p>
      <w:pPr/>
      <w:r>
        <w:rPr>
          <w:lang w:val="sw_KE" w:bidi="sw_KE"/>
        </w:rPr>
      </w:r>
      <w:r>
        <w:rPr>
          <w:lang w:val="sw_KE" w:bidi="sw_KE"/>
        </w:rPr>
        <w:t xml:space="preserve">Simama hapa na uangalie picha ya </w:t>
      </w:r>
      <w:r>
        <w:rPr>
          <w:lang w:val="sw_KE" w:bidi="sw_KE"/>
        </w:rPr>
        <w:t>kisima cha maji</w:t>
      </w:r>
      <w:r>
        <w:rPr>
          <w:lang w:val="sw_KE" w:bidi="sw_KE"/>
        </w:rPr>
        <w:t xml:space="preserve"> na </w:t>
      </w:r>
      <w:r>
        <w:rPr>
          <w:lang w:val="sw_KE" w:bidi="sw_KE"/>
        </w:rPr>
        <w:t>ndoo</w:t>
      </w:r>
      <w:r>
        <w:rPr>
          <w:lang w:val="sw_KE" w:bidi="sw_KE"/>
        </w:rPr>
        <w:t>tena kama kikundi ikiwa inahitajika. Sitisha sauti hii hapa.</w:t>
      </w:r>
    </w:p>
    <w:p>
      <w:pPr/>
      <w:r>
        <w:rPr>
          <w:lang w:val="sw_KE" w:bidi="sw_KE"/>
        </w:rPr>
      </w:r>
      <w:r>
        <w:rPr>
          <w:lang w:val="sw_KE" w:bidi="sw_KE"/>
        </w:rPr>
        <w:t>Wakati wa Yesu, Warumi walihesabu saa za siku kuanzia saa 6 asubuhi. Saa ya sita ilimaanisha ilikuwa takriban saa 12 alasiri, au katikati ya siku.</w:t>
      </w:r>
    </w:p>
    <w:p>
      <w:pPr/>
      <w:r>
        <w:rPr>
          <w:lang w:val="sw_KE" w:bidi="sw_KE"/>
        </w:rPr>
      </w:r>
      <w:r>
        <w:rPr>
          <w:lang w:val="sw_KE" w:bidi="sw_KE"/>
        </w:rPr>
        <w:t>Sitisha hapa na mjadili swali hili kama kikundi. Unasimulia vipi wakati au kuhesabu saa za siku katika utamaduni wako? Sitisha sauti hii hapa.</w:t>
      </w:r>
    </w:p>
    <w:p>
      <w:pPr/>
      <w:r>
        <w:rPr>
          <w:lang w:val="sw_KE" w:bidi="sw_KE"/>
        </w:rPr>
      </w:r>
      <w:r>
        <w:rPr>
          <w:lang w:val="sw_KE" w:bidi="sw_KE"/>
        </w:rPr>
        <w:t xml:space="preserve">Wayahudi hawakuwapenda </w:t>
      </w:r>
      <w:r>
        <w:rPr>
          <w:b/>
          <w:lang w:val="sw_KE" w:bidi="sw_KE"/>
        </w:rPr>
        <w:t>Wasamaria</w:t>
      </w:r>
      <w:r>
        <w:rPr>
          <w:lang w:val="sw_KE" w:bidi="sw_KE"/>
        </w:rPr>
        <w:t xml:space="preserve">. Wasamaria walikuwa uzao wa Wayahudi. Wayahudi waliona Wasamaria kuwa wachafu kwa sababu Wasamaria walikuwa wameoa wageni. Mungu alikuwa ameamuru Wayahudi wasioane wageni. Wasamaria pia waliabudu tofauti na Wayahudi. Wayahudi walidhani Wasamaria hawakuwa safi na safi mbele ya Mungu kwa sababu ya jinsi walivyoabudu na kwa sababu walikuwa wameoa wageni muda mrefu uliopita. Wayahudi hawakuzungumza na Wasamaria au kushiriki vikombe na mabakuli na Wasamaria. </w:t>
      </w:r>
    </w:p>
    <w:p>
      <w:pPr/>
      <w:r>
        <w:rPr>
          <w:lang w:val="sw_KE" w:bidi="sw_KE"/>
        </w:rPr>
      </w:r>
      <w:r>
        <w:rPr>
          <w:lang w:val="sw_KE" w:bidi="sw_KE"/>
        </w:rPr>
        <w:t xml:space="preserve">Sitisha hapa na mjadili kama kikundi neno gani au kifungu gani cha maneno mtakachotumia kwa </w:t>
      </w:r>
      <w:r>
        <w:rPr>
          <w:b/>
          <w:lang w:val="sw_KE" w:bidi="sw_KE"/>
        </w:rPr>
        <w:t>Wasamaria</w:t>
      </w:r>
      <w:r>
        <w:rPr>
          <w:lang w:val="sw_KE" w:bidi="sw_KE"/>
        </w:rPr>
        <w:t xml:space="preserve">. Tafuta neno </w:t>
      </w:r>
      <w:r>
        <w:rPr>
          <w:lang w:val="sw_KE" w:bidi="sw_KE"/>
        </w:rPr>
        <w:t>Wasamaria</w:t>
      </w:r>
      <w:r>
        <w:rPr>
          <w:lang w:val="sw_KE" w:bidi="sw_KE"/>
        </w:rPr>
        <w:t xml:space="preserve"> katika Faharasa Kuu kwa maelezo zaidi. Sitisha sauti hii hapa.</w:t>
      </w:r>
    </w:p>
    <w:p>
      <w:pPr/>
      <w:r>
        <w:rPr>
          <w:lang w:val="sw_KE" w:bidi="sw_KE"/>
        </w:rPr>
      </w:r>
      <w:r>
        <w:rPr>
          <w:b/>
          <w:lang w:val="sw_KE" w:bidi="sw_KE"/>
        </w:rPr>
        <w:t>Zawadi ya Mungu</w:t>
      </w:r>
      <w:r>
        <w:rPr>
          <w:lang w:val="sw_KE" w:bidi="sw_KE"/>
        </w:rPr>
        <w:t xml:space="preserve"> pengine ni Roho wa Mungu, au </w:t>
      </w:r>
      <w:r>
        <w:rPr>
          <w:b/>
          <w:lang w:val="sw_KE" w:bidi="sw_KE"/>
        </w:rPr>
        <w:t>maji yaliyo</w:t>
      </w:r>
      <w:r>
        <w:rPr>
          <w:lang w:val="sw_KE" w:bidi="sw_KE"/>
        </w:rPr>
        <w:t xml:space="preserve"> hai ambayo Yesu anamwambia mwanamke kuhusu. Yesu anatumia kifungu "maji yaliyo hai" ili kuelezea maji ya kiroho ambayo yanatoa uzima kwa mtu. Hakikisha kwamba hutafsiri maji yaliyo hai kama maji ya uchawi au maji ya kimwili ambayo yana wanyama wanaoishi ndani yake.</w:t>
      </w:r>
    </w:p>
    <w:p>
      <w:pPr/>
      <w:r>
        <w:rPr>
          <w:lang w:val="sw_KE" w:bidi="sw_KE"/>
        </w:rPr>
      </w:r>
      <w:r>
        <w:rPr>
          <w:lang w:val="sw_KE" w:bidi="sw_KE"/>
        </w:rPr>
        <w:t xml:space="preserve">Yesu pia anasema maji haya yaliyo hai yatakuwa kama chemchemi ya maji yanayotiririka katika maisha ya milele. </w:t>
      </w:r>
      <w:r>
        <w:rPr>
          <w:b/>
          <w:lang w:val="sw_KE" w:bidi="sw_KE"/>
        </w:rPr>
        <w:t>Maisha ya milele</w:t>
      </w:r>
      <w:r>
        <w:rPr>
          <w:lang w:val="sw_KE" w:bidi="sw_KE"/>
        </w:rPr>
        <w:t xml:space="preserve"> yanamaanisha mtu atakuwa na maisha ambayo hayamaliziki. Maisha ya milele pia yanamaanisha ubora wa maisha kuanzia wakati mtu anamruhusu Mungu kutawala maisha yake. Tumia maneno yale yale kwa ajili ya uzima wa milele kama ulivyotumia katika vifungu vya awali. Kwa maelezo zaidi kuhusu </w:t>
      </w:r>
      <w:r>
        <w:rPr>
          <w:lang w:val="sw_KE" w:bidi="sw_KE"/>
        </w:rPr>
        <w:t>uzima wa milele</w:t>
      </w:r>
      <w:r>
        <w:rPr>
          <w:lang w:val="sw_KE" w:bidi="sw_KE"/>
        </w:rPr>
        <w:t>, rejelea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kurekebishana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walilolipenda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4:16–26</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4:16–26 na muiweke mioyoni mwenu.</w:t>
      </w:r>
    </w:p>
    <w:p>
      <w:pPr/>
      <w:r>
        <w:rPr>
          <w:lang w:val="sw_KE" w:bidi="sw_KE"/>
        </w:rPr>
      </w:r>
      <w:r>
        <w:rPr>
          <w:lang w:val="sw_KE" w:bidi="sw_KE"/>
        </w:rPr>
        <w:t>Sikiliza toleo la sauti la Yohana 4:16–26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hii?</w:t>
      </w:r>
    </w:p>
    <w:p>
      <w:pPr>
        <w:pStyle w:val="ListBullet"/>
        <w:spacing w:line="240" w:lineRule="auto"/>
        <w:ind w:left="720"/>
      </w:pPr>
      <w:r>
        <w:rPr>
          <w:lang w:val="sw_KE" w:bidi="sw_KE"/>
        </w:rPr>
      </w:r>
      <w:r>
        <w:rPr>
          <w:lang w:val="sw_KE" w:bidi="sw_KE"/>
        </w:rPr>
        <w:t>Kifungu hiki kinatuambia nini kuhusu Mungu na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KUANDAA JUKWAA</w:t>
      </w:r>
    </w:p>
    <w:p>
      <w:pPr/>
      <w:r>
        <w:rPr>
          <w:lang w:val="sw_KE" w:bidi="sw_KE"/>
        </w:rPr>
      </w:r>
      <w:r>
        <w:rPr>
          <w:lang w:val="sw_KE" w:bidi="sw_KE"/>
        </w:rPr>
        <w:t>YOHANA 4:16–26</w:t>
      </w:r>
    </w:p>
    <w:p>
      <w:pPr/>
      <w:r>
        <w:rPr>
          <w:lang w:val="sw_KE" w:bidi="sw_KE"/>
        </w:rPr>
      </w:r>
      <w:r>
        <w:rPr>
          <w:lang w:val="sw_KE" w:bidi="sw_KE"/>
        </w:rPr>
        <w:t>Sikiliza toleo la sauti la Yohana 4:16–26 katika tafsiri rahisi zaidi kuelewa.</w:t>
      </w:r>
    </w:p>
    <w:p>
      <w:pPr/>
      <w:r>
        <w:rPr>
          <w:lang w:val="sw_KE" w:bidi="sw_KE"/>
        </w:rPr>
      </w:r>
      <w:r>
        <w:rPr>
          <w:lang w:val="sw_KE" w:bidi="sw_KE"/>
        </w:rPr>
        <w:t>Yesu na wanafunzi wake wanasafiri kutoka Yudea hadi Galilaya. Wanasafiri kupitia mkoa wa Samaria. Wanafunzi wa Yesu walikwenda katika mji wa Sykari ili kununua chakula, na Yesu alibaki peke yake karibu na kisima cha maji nje ya mji. Mwanamke Msamaria alikuja kwenye kisima ili kupata maji, na Yesu alianza mazungumzo naye kuhusu maji ya kimwili na maji ya kiroho. Hawaelewi kile Yesu anamaanisha kwa maji "yanayotoa maisha"—bado anafikiri anazungumza kuhusu maji ya kimwili. Sasa, Yesu anaendelea na mazungumzo na kufichua maelezo kumhusu. Pia anamwambia kuhusu ibada ya kweli na kumfichua kwamba yeye ni Masihi, Mwokozi Aliyeahidiwa.</w:t>
      </w:r>
    </w:p>
    <w:p>
      <w:pPr/>
      <w:r>
        <w:rPr>
          <w:lang w:val="sw_KE" w:bidi="sw_KE"/>
        </w:rPr>
      </w:r>
      <w:r>
        <w:rPr>
          <w:lang w:val="sw_KE" w:bidi="sw_KE"/>
        </w:rPr>
        <w:t>Sitisha hapa na uangalie ramani ya Yudea, Samaria, mji wa Sykari, na Galilaya kama kikundi. Sitisha sauti hii hapa.</w:t>
      </w:r>
    </w:p>
    <w:p>
      <w:pPr/>
      <w:r>
        <w:rPr>
          <w:lang w:val="sw_KE" w:bidi="sw_KE"/>
        </w:rPr>
      </w:r>
      <w:r>
        <w:rPr>
          <w:lang w:val="sw_KE" w:bidi="sw_KE"/>
        </w:rPr>
        <w:t>Mara kadhaa katika mazungumzo hadi sasa, Yesu hajajibu moja kwa moja maswali ya mwanamke Msamaria. Wakati anamwomba Yesu maji haya "yanayotoa maisha", Yesu tena hajibu swali lake moja kwa moja. Badala yake, Yesu anamwambia aende kumchukua mume wake na kumrudisha kwenye kisima pamoja naye. Jibu lake ni kwamba hana mume. Yesu anakubali kwamba yuko sahihi katika kusema hana mume. Yesu anamwambia kwamba kwa kweli amekuwa na waume watano mmoja baada ya mwingine, na hata hajaolewa na mwanamume anayeishi naye sasa. Yesu tena anasema anazungumza ukweli kuhusu kutokuwa na mume.</w:t>
      </w:r>
    </w:p>
    <w:p>
      <w:pPr/>
      <w:r>
        <w:rPr>
          <w:lang w:val="sw_KE" w:bidi="sw_KE"/>
        </w:rPr>
      </w:r>
      <w:r>
        <w:rPr>
          <w:lang w:val="sw_KE" w:bidi="sw_KE"/>
        </w:rPr>
        <w:t>Katika utamaduni wa Kiyahudi na Wasamaria, watu waliruhusiwa kutaliki na kisha kuoa au kuolewa tena mara zaidi ya moja. Marabi wa Kiyahudi hawakuidhinisha ndoa zaidi ya tatu. Hata Wasamaria hawangeidhinisha ndoa zake nyingi, na kuna uwezekano kwamba wenyeji wa mjini walikuwa wameacha kushirikiana naye kwa sababu ya ndoa zake nyingi na talaka. Wasomi wengine wanafikiri waume watano waliwakilisha miungu mitano ya uongo ambayo Wasamaria walikuwa wakiabudu, lakini watu wengi wanakubali kwamba Yesu alikuwa akizungumza kuhusu siku za nyuma za mwanamke huyu maalum.</w:t>
      </w:r>
    </w:p>
    <w:p>
      <w:pPr/>
      <w:r>
        <w:rPr>
          <w:lang w:val="sw_KE" w:bidi="sw_KE"/>
        </w:rPr>
      </w:r>
      <w:r>
        <w:rPr>
          <w:lang w:val="sw_KE" w:bidi="sw_KE"/>
        </w:rPr>
        <w:t>Sitisha hapa na mjadili swali hili kama kikundi. Watu katika utamaduni wako wanaona vipi wanaume na wanawake ambao wana ndoa nyingi na talaka? Sitisha sauti hii hapa.</w:t>
      </w:r>
    </w:p>
    <w:p>
      <w:pPr/>
      <w:r>
        <w:rPr>
          <w:lang w:val="sw_KE" w:bidi="sw_KE"/>
        </w:rPr>
      </w:r>
      <w:r>
        <w:rPr>
          <w:lang w:val="sw_KE" w:bidi="sw_KE"/>
        </w:rPr>
        <w:t>Yesu hakuwa akijaribu kumfanya mwanamke ahisi hatia kwa kile alichofichua kuhusu waume zake wengi. Alimwonyesha kwamba alijua kuhusu siku zake za kale. Alitambua mara moja kwamba Yesu alikuwa nabii kwa sababu alijua kuhusu waume zake watano wa zamani na mwanamume aliyekuwa akiishi naye sasa. Manabii wanazungumza ujumbe kutoka kwa Mungu na wanaweza kujua mambo ambayo watu hawawezi kujua kwa asili. Mwanamke anamwita Yesu "bwana" kama neno la heshima.</w:t>
      </w:r>
    </w:p>
    <w:p>
      <w:pPr/>
      <w:r>
        <w:rPr>
          <w:lang w:val="sw_KE" w:bidi="sw_KE"/>
        </w:rPr>
      </w:r>
      <w:r>
        <w:rPr>
          <w:lang w:val="sw_KE" w:bidi="sw_KE"/>
        </w:rPr>
        <w:t>Kisha, mwanamke anabadilisha mazungumzo ili kuzungumza kuhusu ibada. Mwanamke hamuulizi Yesu swali la moja kwa moja, lakini taarifa yake inaonyesha anataka kujua maoni ya Yesu kuhusu mahali ambapo watu wanapaswa kumwabudu Mungu. Watu wengine wanafikiri anamjaribu Yesu ili kuona kama yeye kwa kweli ni nabii, na watu wengine wanafikiri anaamini kwa kweli yeye ni nabii na anaweza kuzungumza kama mtaalam kuhusu mahali pa kumwabudu Mungu. Anasema "baba zetu"—Wasamaria—walimwabudu Mungu kwenye mlima huu, lakini "ninyi watu"—Wayahudi—walimwabudu Yerusalemu. "Mlima huu" unamaanisha Mlima Gerizim, ambao ulikuwa mlima ambao Yesu na mwanamke pengine wangeweza kuuona kutoka mahali walipokuwa wakizungumza kwenye kisima. Kulikuwa na hekalu la Msamaria kwa Mungu kwenye Mlima Gerizimu, lakini lilikuwa limeharibiwa mamia ya miaka iliyopita. Wakati wa Yesu, Wasamaria bado walimwabudu Mungu kwenye Mlima Gerizim. Wayahudi walimwabudu Mungu katika hekalu la Yerusalemu, ambalo pia lilikuwa kwenye mlima. Wasamaria na Wayahudi walitafsiri sheria ya Musa kwa namna tofauti kuhusu mahali ambapo watu wanapaswa kumwabudu Mungu. Mwanamke anataka kujua kama Yesu anafikiri Wasamaria—watu wa mwanamke huyo—au Wayahudi—watu wa Yesu mwenyewe—wako sahihi kuhusu mahali wanapomwabudu Mungu.</w:t>
      </w:r>
    </w:p>
    <w:p>
      <w:pPr/>
      <w:r>
        <w:rPr>
          <w:lang w:val="sw_KE" w:bidi="sw_KE"/>
        </w:rPr>
      </w:r>
      <w:r>
        <w:rPr>
          <w:lang w:val="sw_KE" w:bidi="sw_KE"/>
        </w:rPr>
        <w:t>Simama hapa na muangalie picha ya Mlima Gerizimu kama kikundi. Pia, angalia ramani ambayo ina Yerusalemu na Mlima Gerizimu juu yake. Sitisha sauti hii hapa.</w:t>
      </w:r>
    </w:p>
    <w:p>
      <w:pPr/>
      <w:r>
        <w:rPr>
          <w:lang w:val="sw_KE" w:bidi="sw_KE"/>
        </w:rPr>
      </w:r>
      <w:r>
        <w:rPr>
          <w:lang w:val="sw_KE" w:bidi="sw_KE"/>
        </w:rPr>
        <w:t xml:space="preserve">Yesu hajibu moja kwa moja swali la mwanamke kuhusu kama watu wanapaswa kumwabudu Mungu kwenye Mlima Gerizimu au Yerusalemu. Yesu anasema </w:t>
      </w:r>
      <w:r>
        <w:rPr>
          <w:b/>
          <w:lang w:val="sw_KE" w:bidi="sw_KE"/>
        </w:rPr>
        <w:t>jinsi</w:t>
      </w:r>
      <w:r>
        <w:rPr>
          <w:lang w:val="sw_KE" w:bidi="sw_KE"/>
        </w:rPr>
        <w:t xml:space="preserve"> watu wanavyomwabudu Mungu ni muhimu zaidi kuliko </w:t>
      </w:r>
      <w:r>
        <w:rPr>
          <w:b/>
          <w:lang w:val="sw_KE" w:bidi="sw_KE"/>
        </w:rPr>
        <w:t>mahali</w:t>
      </w:r>
      <w:r>
        <w:rPr>
          <w:lang w:val="sw_KE" w:bidi="sw_KE"/>
        </w:rPr>
        <w:t xml:space="preserve"> wanapomwabudu Mungu. Anaanza jibu lake na neno "mwanamke". Katika lugha ya asili, hii ni njia ya heshima ya kuzungumza na mwanamke. Yesu anasema, "niamini," ambayo ina maana kile anachomwambia ni kweli. Yesu anamwambia kwamba "saa inakuja" wakati ibada haitahitaji kuwa kwenye Mlima Gerizimi au Yerusalemu. Kifungu "saa inakuja" kilikuwa njia ya kawaida ambayo nabii alianzisha ujumbe kutoka kwa Mungu kuhusu siku zijazo. Yesu anamaanisha kwamba wakati fulani hivi karibuni, watu wote wataweza kumwabudu Mungu Baba yao mbinguni kutoka mahali popote. Kuabudu kunamaanisha kumsifu na kumheshimu Mungu. Ilikuwa muhimu kwamba Yesu alimwita Mungu "Baba" katika mazungumzo haya na mwanamke Msamaria. Yesu alikuwa akimwambia kwamba hata Wasamaria hivi karibuni wangeweza kumwabudu Mungu Baba yao mbinguni kama vile Wayahudi walivyoweza.</w:t>
      </w:r>
    </w:p>
    <w:p>
      <w:pPr/>
      <w:r>
        <w:rPr>
          <w:lang w:val="sw_KE" w:bidi="sw_KE"/>
        </w:rPr>
      </w:r>
      <w:r>
        <w:rPr>
          <w:lang w:val="sw_KE" w:bidi="sw_KE"/>
        </w:rPr>
        <w:t>Sitisha hapa na mjadili swali hili kama kikundi. Ni njia gani ambazo watu wanamwabudu Mungu katika utamaduni wenu? Watu wanamwabudu wapi Mungu? Sitisha sauti hii hapa.</w:t>
      </w:r>
    </w:p>
    <w:p>
      <w:pPr/>
      <w:r>
        <w:rPr>
          <w:lang w:val="sw_KE" w:bidi="sw_KE"/>
        </w:rPr>
      </w:r>
      <w:r>
        <w:rPr>
          <w:lang w:val="sw_KE" w:bidi="sw_KE"/>
        </w:rPr>
        <w:t>Yesu pia alimwambia mwanamke Msamaria kwamba Wasamaria hawamjui kikweli Mungu wanaomwabudu. Yesu awali alikuwa amemwambia kwamba hakujua "karama ya Mungu," na sasa anazungumza kuhusu jinsi Wasamaria kama kikundi chote hawamjui Mungu. Yesu anatofautisha ujinga ambao Wasamaria wanao kuhusu Mungu na maarifa ambayo Wayahudi wanayo kuhusu Mungu. Yesu ni Myahudi, kwa hivyo anajijumuisha katika kikundi hicho akisema, "Sisi Wayahudi tunamjua Mungu ambaye tunamwabudu." Mungu alikuwa amejidhihirisha kwa watu wa Kiyahudi mara kwa mara katika historia. Yesu pia anasema, "wokovu unatoka kwa Wayahudi," ambao ina maana Mungu ndiye anayeokoa watu, na maarifa kuhusu jinsi Mungu anavyookoa watu yanavyotoka kwa watu wa Kiyahudi.</w:t>
      </w:r>
    </w:p>
    <w:p>
      <w:pPr/>
      <w:r>
        <w:rPr>
          <w:lang w:val="sw_KE" w:bidi="sw_KE"/>
        </w:rPr>
      </w:r>
      <w:r>
        <w:rPr>
          <w:lang w:val="sw_KE" w:bidi="sw_KE"/>
        </w:rPr>
        <w:t>Yesu hamaanishi kwamba watu wa Kiyahudi ni wa juu kuliko watu wengine. Yesu anaonyesha kwamba "saa inakuja na sasa imefika" wakati waabudu wa kweli watajumuisha watu wote ambao wanamwabudu Baba kwa roho na ukweli. Waabudu wa kweli wanaweza kuwa Wayahudi, Wasamaria, au wengine. Yesu anamaanisha wakati huu wa ibada ya kweli utakuja hivi karibuni—kwa wasikilizaji wa Yohana, tayari ilikuwa ikitokea! Yesu pia anasema Mungu ni roho, na waabudu wa kweli wanahitaji kumwabudu Mungu kwa roho na ukweli.</w:t>
      </w:r>
    </w:p>
    <w:p>
      <w:pPr/>
      <w:r>
        <w:rPr>
          <w:lang w:val="sw_KE" w:bidi="sw_KE"/>
        </w:rPr>
      </w:r>
      <w:r>
        <w:rPr>
          <w:lang w:val="sw_KE" w:bidi="sw_KE"/>
        </w:rPr>
        <w:t>Kifungu "kwa roho na ukweli" kinaweza kuwa vigumu kutafsiri. Watu wengi wanaamini "roho" inamaanisha roho ya kibinadamu au nafsi ya ndani. Wasomi wengine wanaamini "roho" inamaanisha Roho wa Mungu atawasaidia watu kumwabudu Mungu jinsi alivyo kikweli. Wasomi hawa wanaamini wakati Mungu anawapa waabudu hawa wa kweli maisha mapya, Roho wa Mungu anawaonyesha jinsi ya kumwabudu Mungu kama alivyo hasa. Watu wengi wanaamini kwamba "kuabudu kwa roho" kunamaanisha kumwabudu Mungu kwa njia ya kiroho. Hii ina maana kwamba ibada haikomei tu kwenye matendo ya kimwili kama vile kupiga magoti au kuzungumza na Mungu. Watu wengine pia wanafikiri "kuabudu katika roho" kunamaanisha watu wanahitaji kuzaliwa kwa Roho. "Kuabudu katika kweli" kunamaanisha ama kumwabudu Mungu kwa unyofu au ibada inayotegemea ukweli kumhusu Mungu.</w:t>
      </w:r>
    </w:p>
    <w:p>
      <w:pPr/>
      <w:r>
        <w:rPr>
          <w:lang w:val="sw_KE" w:bidi="sw_KE"/>
        </w:rPr>
      </w:r>
      <w:r>
        <w:rPr>
          <w:lang w:val="sw_KE" w:bidi="sw_KE"/>
        </w:rPr>
        <w:t>Yesu anasema Mungu anataka waabudu wa kweli—watu ambao wanamwabudu Mungu kwa njia ya kweli na halisi, njia ambayo Mungu anataka kuabudiwa. Hawa ndio waabudu ambao Mungu anawatafuta. Yesu pia anasema, "Mungu ni roho," ikimaanisha kwamba Mungu haonekani, ingawa yeye ni halisi na aliye hai. Mungu ana asili ya kiroho, kwa hivyo watu ni lazima wamwabudu Mungu kwa njia ya kiroho. Ili kusisitiza hili, Yesu anarudia kwamba watu wanahitaji kumwabudu Mungu katika roho na kweli.</w:t>
      </w:r>
    </w:p>
    <w:p>
      <w:pPr/>
      <w:r>
        <w:rPr>
          <w:lang w:val="sw_KE" w:bidi="sw_KE"/>
        </w:rPr>
      </w:r>
      <w:r>
        <w:rPr>
          <w:lang w:val="sw_KE" w:bidi="sw_KE"/>
        </w:rPr>
        <w:t>Simama na mjadili swali hili kama kikundi. Ni njia gani bora ya kutafsiri neno "roho" kwa simulizi hii? Ongea kuhusu maneno tofauti katika lugha yako ambayo yanamaanisha "roho." Hakikisha hujachagua neno ambalo linamaanisha roho mbaya au ambalo linaonyesha kwamba Mungu alikufa. Sitisha sauti hii hapa.</w:t>
      </w:r>
    </w:p>
    <w:p>
      <w:pPr/>
      <w:r>
        <w:rPr>
          <w:lang w:val="sw_KE" w:bidi="sw_KE"/>
        </w:rPr>
      </w:r>
      <w:r>
        <w:rPr>
          <w:lang w:val="sw_KE" w:bidi="sw_KE"/>
        </w:rPr>
        <w:t>Hatimaye, mwanamke Msamaria anamjibu Yesu. Anamwambia kwamba anajua Masihi anakuja, ambaye anaitwa Kristo. Watu wengine wanaamini Yohana mwandishi aliongeza kifungu "ambaye anaitwa Kristo." Hii ilikuwa njia ya kuelezea kwa wasikilizaji wake zaidi kuhusu Masihi ni nani. Watu wengine wanaamini mwanamke ndiye yule ambaye anasema, "ambaye anaitwa Kristo." Masihi na Kristo wote wawili wanamaanisha "mpakwa mafuta" katika lugha mbili tofauti za asili. Mtu ambaye Mungu anamtia mafuta ina maana Mungu anamteua mtu huyo kwa kazi maalum.</w:t>
      </w:r>
    </w:p>
    <w:p>
      <w:pPr/>
      <w:r>
        <w:rPr>
          <w:lang w:val="sw_KE" w:bidi="sw_KE"/>
        </w:rPr>
      </w:r>
      <w:r>
        <w:rPr>
          <w:lang w:val="sw_KE" w:bidi="sw_KE"/>
        </w:rPr>
        <w:t>Anasema anajua kwamba Masihi atakapokuja, atatuambia sisi Wasamaria kila kitu. Bado haelewi kwamba Yesu ni Masihi. Si jambo la kawaida kwa mwanamke Msamaria kutumia maneno ya Kiyahudi "Masihi" na "Kristo." Wasamaria pia walikuwa wakimsubiri Masihi kama Wayahudi, lakini Wasamaria walitumia neno tofauti kwa "Masihi." Wasamaria walidhani Masihi angekuwa nabii kama Musa.</w:t>
      </w:r>
    </w:p>
    <w:p>
      <w:pPr/>
      <w:r>
        <w:rPr>
          <w:lang w:val="sw_KE" w:bidi="sw_KE"/>
        </w:rPr>
      </w:r>
      <w:r>
        <w:rPr>
          <w:lang w:val="sw_KE" w:bidi="sw_KE"/>
        </w:rPr>
        <w:t>Kitu cha mwisho ambacho Yesu anasema katika mazungumzo ni "Mimi ambaye ninazungumza nawe—ni mimi! Mimi ni Masihi!" Hii ni mara ya kwanza katika kitabu cha Yohana kwamba anafichua yeye ni nani kwa kweli. Hiki ni kilele, au sehemu muhimu zaidi ya hadithi. Yesu anamwambia kwamba Masihi ambaye anamtafuta yuko mbele yake. Yesu ndiye yule ambaye Mungu alimteua kuokoa watu duniani.</w:t>
      </w:r>
    </w:p>
    <w:p>
      <w:pPr/>
      <w:r>
        <w:rPr>
          <w:lang w:val="sw_KE" w:bidi="sw_KE"/>
        </w:rPr>
      </w:r>
      <w:r>
        <w:rPr>
          <w:lang w:val="sw_KE" w:bidi="sw_KE"/>
        </w:rPr>
        <w:t>Watu wengine pia wanaamini kwamba wakati Yesu anasema "MIMI NIKO," Yesu anaweza kuwa akijitambulisha kama Mungu mwenyewe. Kifungu "MIMI NIKO" ni kifungu cha kawaida katika Agano la Kale ambacho Mungu alitumia kujitambulisha.</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4:16–26 katika tafsiri rahisi zaidi kuelewa.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Simulizi hii ina matukio 3.</w:t>
      </w:r>
    </w:p>
    <w:p>
      <w:pPr/>
      <w:r>
        <w:rPr>
          <w:lang w:val="sw_KE" w:bidi="sw_KE"/>
        </w:rPr>
      </w:r>
      <w:r>
        <w:rPr>
          <w:b/>
          <w:lang w:val="sw_KE" w:bidi="sw_KE"/>
        </w:rPr>
        <w:t>Katika tukio la kwanza:</w:t>
      </w:r>
      <w:r>
        <w:rPr>
          <w:lang w:val="sw_KE" w:bidi="sw_KE"/>
        </w:rPr>
        <w:t xml:space="preserve"> Yesu na mwanamke Msamaria wanaendelea na mazungumzo yao kando ya kisima cha maji. Yesu anafichua kwamba anajua maelezo kuhusu maisha yake, na anatambua yeye ni nabii.</w:t>
      </w:r>
    </w:p>
    <w:p>
      <w:pPr/>
      <w:r>
        <w:rPr>
          <w:lang w:val="sw_KE" w:bidi="sw_KE"/>
        </w:rPr>
      </w:r>
      <w:r>
        <w:rPr>
          <w:b/>
          <w:lang w:val="sw_KE" w:bidi="sw_KE"/>
        </w:rPr>
        <w:t>Katika tukio la pili:</w:t>
      </w:r>
      <w:r>
        <w:rPr>
          <w:lang w:val="sw_KE" w:bidi="sw_KE"/>
        </w:rPr>
        <w:t xml:space="preserve"> Mwanamke Msamaria anamuuliza Yesu mahali ambapo watu wanapaswa kumwabudu Mungu. Yesu anamwambia kwamba </w:t>
      </w:r>
      <w:r>
        <w:rPr>
          <w:b/>
          <w:lang w:val="sw_KE" w:bidi="sw_KE"/>
        </w:rPr>
        <w:t>jinsi</w:t>
      </w:r>
      <w:r>
        <w:rPr>
          <w:lang w:val="sw_KE" w:bidi="sw_KE"/>
        </w:rPr>
        <w:t xml:space="preserve"> watu wanavyomwabudu Mungu—katika roho na kweli—ni muhimu zaidi kuliko ambapo </w:t>
      </w:r>
      <w:r>
        <w:rPr>
          <w:b/>
          <w:lang w:val="sw_KE" w:bidi="sw_KE"/>
        </w:rPr>
        <w:t>watu</w:t>
      </w:r>
      <w:r>
        <w:rPr>
          <w:lang w:val="sw_KE" w:bidi="sw_KE"/>
        </w:rPr>
        <w:t xml:space="preserve"> wanamwabudu Mungu.</w:t>
      </w:r>
    </w:p>
    <w:p>
      <w:pPr/>
      <w:r>
        <w:rPr>
          <w:lang w:val="sw_KE" w:bidi="sw_KE"/>
        </w:rPr>
      </w:r>
      <w:r>
        <w:rPr>
          <w:b/>
          <w:lang w:val="sw_KE" w:bidi="sw_KE"/>
        </w:rPr>
        <w:t>Katika tukio la tatu:</w:t>
      </w:r>
      <w:r>
        <w:rPr>
          <w:lang w:val="sw_KE" w:bidi="sw_KE"/>
        </w:rPr>
        <w:t xml:space="preserve"> Mwanamke anasema anajua Masihi atawaambia kila kitu atakapokuja. Yesu anamfunulia mwanamke kwamba yeye ni Masihi, yule anayemsubiri!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Mwanamke Msamaria</w:t>
      </w:r>
    </w:p>
    <w:p>
      <w:pPr/>
      <w:r>
        <w:rPr>
          <w:lang w:val="sw_KE" w:bidi="sw_KE"/>
        </w:rPr>
      </w:r>
      <w:r>
        <w:rPr>
          <w:lang w:val="sw_KE" w:bidi="sw_KE"/>
        </w:rPr>
        <w:t>Kama kikundi, zingatia sehemu hizi za mpangilio wa simulizi:</w:t>
      </w:r>
    </w:p>
    <w:p>
      <w:pPr/>
      <w:r>
        <w:rPr>
          <w:lang w:val="sw_KE" w:bidi="sw_KE"/>
        </w:rPr>
      </w:r>
      <w:r>
        <w:rPr>
          <w:lang w:val="sw_KE" w:bidi="sw_KE"/>
        </w:rPr>
        <w:t>Katika tukio la kwanza, ni muhimu kukumbuka kwamba Yesu alianza mwanzoni mwa hadithi katika Yudea, na kisha alianza safari na wanafunzi wake kwenda Galilaya. Njia ya moja kwa moja zaidi ya kusafiri kutoka Yudea hadi Galilaya ilikuwa kupitia Samaria, kwa hivyo hiyo ndiyo njia waliyoichagua. Kumbuka pia ilikuwa kwa makusudi walisafiri njia hii ili Yesu aweze kuzungumza na mwanamke Msamaria. Kumbuka pia kwamba hili ni eneo ambapo Wayahudi wengi wanajaribu kuepuka mawasiliano na Wasamaria.</w:t>
      </w:r>
    </w:p>
    <w:p>
      <w:pPr/>
      <w:r>
        <w:rPr>
          <w:lang w:val="sw_KE" w:bidi="sw_KE"/>
        </w:rPr>
      </w:r>
      <w:r>
        <w:rPr>
          <w:lang w:val="sw_KE" w:bidi="sw_KE"/>
        </w:rPr>
        <w:t>Kumbuka kwamba katika simulizi ya mwisho, Yesu alimpa mwanamke maji yaliyo hai, na alimwomba Yesu maji haya. Tukio la kwanza katika simulizi hii linaanza wakati Yesu anamwambia mwanamke aende kumchukua mume wake na kurudi kwenye kisima pamoja naye. Kumbuka kwamba anajibu hana mume. Yesu anasema yuko sahihi—hana mume. Kwa kweli amekuwa na waume watano. Kumbuka, pia anaishi na mwanamume tofauti sasa ambaye si mume wake. Katika lugha ya asili, Yesu anaweka neno "mume" na "waume watano" mwanzoni mwa sentensi ili kusisitiza waume zake wengi. Pia anarudia tena kwamba anazungumza ukweli.</w:t>
      </w:r>
    </w:p>
    <w:p>
      <w:pPr/>
      <w:r>
        <w:rPr>
          <w:lang w:val="sw_KE" w:bidi="sw_KE"/>
        </w:rPr>
      </w:r>
      <w:r>
        <w:rPr>
          <w:lang w:val="sw_KE" w:bidi="sw_KE"/>
        </w:rPr>
        <w:t>Simama na mjadili swali hili kama kikundi. Unasisitiza vipi kitu katika lugha yako? Je, unarudia maneno yale yaleyale mara kadhaa, sema kwa sauti fulani, au unafanya kitu kingine? Sitisha sauti hii hapa.</w:t>
      </w:r>
    </w:p>
    <w:p>
      <w:pPr/>
      <w:r>
        <w:rPr>
          <w:lang w:val="sw_KE" w:bidi="sw_KE"/>
        </w:rPr>
      </w:r>
      <w:r>
        <w:rPr>
          <w:lang w:val="sw_KE" w:bidi="sw_KE"/>
        </w:rPr>
        <w:t>Kumbuka kwamba mwanamke anajua Yesu ni lazima awe nabii. Hakuna njia nyingine ambayo Yesu angeweza kujua maelezo haya kuhusu maisha yake. Anajua Yesu ananena ujumbe kutoka kwa Mungu.</w:t>
      </w:r>
    </w:p>
    <w:p>
      <w:pPr/>
      <w:r>
        <w:rPr>
          <w:lang w:val="sw_KE" w:bidi="sw_KE"/>
        </w:rPr>
      </w:r>
      <w:r>
        <w:rPr>
          <w:lang w:val="sw_KE" w:bidi="sw_KE"/>
        </w:rPr>
        <w:t>Katika tukio la pili, mwanamke anaanza kuzungumza kuhusu mahali ambapo watu wanapaswa kumwabudu Mungu. Kumbuka anaweza kuwa akimjaribu Yesu ili kuhakikisha kwamba yeye ni nabii kwa kweli, au anaweza kutaka kujua maoni yake kwa sababu anafikiri yeye ni mtaalam. Anatumia taarifa na si swali la moja kwa moja.</w:t>
      </w:r>
    </w:p>
    <w:p>
      <w:pPr/>
      <w:r>
        <w:rPr>
          <w:lang w:val="sw_KE" w:bidi="sw_KE"/>
        </w:rPr>
      </w:r>
      <w:r>
        <w:rPr>
          <w:lang w:val="sw_KE" w:bidi="sw_KE"/>
        </w:rPr>
        <w:t>Simama na mjadili kama kikundi. Je, ungetumia taarifa au swali hapa ili kumwonyesha mwanamke anayemwuliza Yesu maoni yake kuhusu mahali pa kumwabudu Mungu? Sitisha sauti hii hapa.</w:t>
      </w:r>
    </w:p>
    <w:p>
      <w:pPr/>
      <w:r>
        <w:rPr>
          <w:lang w:val="sw_KE" w:bidi="sw_KE"/>
        </w:rPr>
      </w:r>
      <w:r>
        <w:rPr>
          <w:lang w:val="sw_KE" w:bidi="sw_KE"/>
        </w:rPr>
        <w:t>Kumbuka kwamba Yesu na mwanamke bado wako karibu na kisima cha maji. Wakati mwanamke anasema kwamba Wasamaria wanaabudu kwenye "mlima huu," anamaanisha Mlima Gerizimu. Mlima huu ulikuwa karibu na kisima cha maji, na Yesu na mwanamke pengine wangeweza kuona mlima. Yerusalemu ilikuwa mbali na hawakuweza kuuona mji huo ambapo Wayahudi wanamwabudu Mungu. Kumbuka, mwanamke anajumuisha na Wasamaria na kujumuisha Yesu na "ninyi watu," yaani Wayahudi.</w:t>
      </w:r>
    </w:p>
    <w:p>
      <w:pPr/>
      <w:r>
        <w:rPr>
          <w:lang w:val="sw_KE" w:bidi="sw_KE"/>
        </w:rPr>
      </w:r>
      <w:r>
        <w:rPr>
          <w:lang w:val="sw_KE" w:bidi="sw_KE"/>
        </w:rPr>
        <w:t>Sitisha hapa na ufanye shughuli hii: Tumia vitu ili kuonyesha kisima ambapo Yesu na mwanamke wanazungumza, Mlima Gerizimu wa karibu, na Yerusalemu ambayo iko mbali. Sitisha sauti hii hapa.</w:t>
      </w:r>
    </w:p>
    <w:p>
      <w:pPr/>
      <w:r>
        <w:rPr>
          <w:lang w:val="sw_KE" w:bidi="sw_KE"/>
        </w:rPr>
      </w:r>
      <w:r>
        <w:rPr>
          <w:lang w:val="sw_KE" w:bidi="sw_KE"/>
        </w:rPr>
        <w:t>Yesu anajibu kwamba wakati unakuja ambapo watu hawatamwabudu Mungu kwenye Mlima Gerizimu au Yerusalemu. Yesu anaanza jibu lake na "niamini" ili kumwonyesha kwamba kile anachokaribia kusema ni kweli.</w:t>
      </w:r>
    </w:p>
    <w:p>
      <w:pPr/>
      <w:r>
        <w:rPr>
          <w:lang w:val="sw_KE" w:bidi="sw_KE"/>
        </w:rPr>
      </w:r>
      <w:r>
        <w:rPr>
          <w:lang w:val="sw_KE" w:bidi="sw_KE"/>
        </w:rPr>
        <w:t>Sitisha na mjadili kama kikundi: Unasema nini katika lugha yenu wakati mnataka mtu aamini kile mnachokaribia kusema? Sitisha sauti hii hapa.</w:t>
      </w:r>
    </w:p>
    <w:p>
      <w:pPr/>
      <w:r>
        <w:rPr>
          <w:lang w:val="sw_KE" w:bidi="sw_KE"/>
        </w:rPr>
      </w:r>
      <w:r>
        <w:rPr>
          <w:lang w:val="sw_KE" w:bidi="sw_KE"/>
        </w:rPr>
        <w:t>Kumbuka, Yesu anasema Wayahudi wanajua yule wanaomwabudu, lakini Wasamaria hawajui kile wanachokiabudu. Maarifa kuhusu Mungu yanatoka kwa Wayahudi, kwa hivyo maarifa kuhusu jinsi Mungu anavyookoa watu pia yatakuja kutoka kwa Wayahudi. Yesu anasema "saa inakuja na sasa iko sasa" wakati waabudu wa kweli watamwabudu Mungu katika roho na kweli. Kifungu hiki katika lugha ya awali kinamaanisha kwamba waabudu wa kweli siku moja hivi karibuni wataweza kumwabudu Mungu katika roho na kweli. Kwa kweli, pia wanaweza kuanza kumwabudu Mungu katika roho na kweli sasa!</w:t>
      </w:r>
    </w:p>
    <w:p>
      <w:pPr/>
      <w:r>
        <w:rPr>
          <w:lang w:val="sw_KE" w:bidi="sw_KE"/>
        </w:rPr>
      </w:r>
      <w:r>
        <w:rPr>
          <w:lang w:val="sw_KE" w:bidi="sw_KE"/>
        </w:rPr>
        <w:t>Sitisha na mjadili kama kikundi: Mnatumia misemo gani katika lugha yenu ili kuzungumza kuhusu wakati sasa na katika siku zijazo? Misemo mingine inaweza kuwa "wakati unawasili" au "katika siku zijazo, ambayo unaweza kuona sasa." Sitisha sauti hii hapa.</w:t>
      </w:r>
    </w:p>
    <w:p>
      <w:pPr/>
      <w:r>
        <w:rPr>
          <w:lang w:val="sw_KE" w:bidi="sw_KE"/>
        </w:rPr>
      </w:r>
      <w:r>
        <w:rPr>
          <w:lang w:val="sw_KE" w:bidi="sw_KE"/>
        </w:rPr>
        <w:t>Kumbuka pia kwamba Yesu anasema Mungu ni roho, na waabudu wa kweli ni lazima wamwabudu Mungu katika roho na kweli. Watu ambao wanamwabudu Mungu kwa unyoofu na kweli ni watu wa namna ambayo Mungu anawatafuta, iwe ni Wayahudi, Wasamaria, au mtu mwingine yeyote. Pia kumbuka kwamba "kuabudu katika roho" pengine kunamaanisha kumwabudu Mungu kwa njia ya kiroho, na si matendo ya kimwili tu. Kumbuka kwamba "kuabudu katika kweli" kunamaanisha kumwabudu Mungu kwa unyofu, au ibada inayotegemea ukweli kumhusu Mungu.</w:t>
      </w:r>
    </w:p>
    <w:p>
      <w:pPr/>
      <w:r>
        <w:rPr>
          <w:lang w:val="sw_KE" w:bidi="sw_KE"/>
        </w:rPr>
      </w:r>
      <w:r>
        <w:rPr>
          <w:lang w:val="sw_KE" w:bidi="sw_KE"/>
        </w:rPr>
        <w:t>Katika tukio la tatu, kumbuka kwamba mwanamke anasema anajua Masihi atakuja na kuwaambia kila kitu. Kumbuka kwamba mwandishi Yohana anaweza kuongeza kifungu "ambaye anaitwa Kristo," au inaweza kuwa mwanamke ambaye aliongeza hili.</w:t>
      </w:r>
    </w:p>
    <w:p>
      <w:pPr/>
      <w:r>
        <w:rPr>
          <w:lang w:val="sw_KE" w:bidi="sw_KE"/>
        </w:rPr>
      </w:r>
      <w:r>
        <w:rPr>
          <w:lang w:val="sw_KE" w:bidi="sw_KE"/>
        </w:rPr>
        <w:t>Simama na mjadili swali hili kama kikundi. Ungetambulisha vipi kifungu hiki katika lugha yako ya asili? Utaonyesha vipi kwamba mwanamke anasema "ambaye anaitwa Kristo" au kwamba mwandishi Yohana anasema "ambaye anaitwa Kristo?" Sitisha sauti hii hapa.</w:t>
      </w:r>
    </w:p>
    <w:p>
      <w:pPr/>
      <w:r>
        <w:rPr>
          <w:lang w:val="sw_KE" w:bidi="sw_KE"/>
        </w:rPr>
      </w:r>
      <w:r>
        <w:rPr>
          <w:lang w:val="sw_KE" w:bidi="sw_KE"/>
        </w:rPr>
        <w:t>Kumbuka kwamba Yesu anamjibu mwanamke kwa jibu rahisi. Hiki ni kilele cha simulizi hii. Yesu anafichua yeye ni nani. Yesu anasema yeye ni Masihi, mtiwa mafuta, ambaye Mungu alimteua kwa kazi maalum. Kumbuka kwamba katika lugha ya asili, Yesu anasema "Mimi ndiye," ambayo ilikuwa njia ya kawaida kwa Mungu kujidhihirisha kwa Wayahudi katika Agano la Kale. Kumbuka Yesu anaweza kuwa alikuwa akijitambulisha na Mungu mwenyewe, au Yesu anaweza kuwa alikuwa akisema "Mimi ni Masihi." Baadhi ya lugha zinachagua kutafsiri kama "Mimi ni Masihi," nikisisitiza wazi kuhusu neno "ni" ili kuonyesha msemo ambao Mungu alitoa kumhusu. Kumbuka kuweka wazi kwamba Yesu alikuwa akisema yeye ni Masihi.</w:t>
      </w:r>
    </w:p>
    <w:p>
      <w:pPr/>
      <w:r>
        <w:rPr>
          <w:lang w:val="sw_KE" w:bidi="sw_KE"/>
        </w:rPr>
      </w:r>
      <w:r>
        <w:rPr>
          <w:lang w:val="sw_KE" w:bidi="sw_KE"/>
        </w:rPr>
        <w:t>Sasa kikundi kinapaswa kuunda ubao wa hadithi, kuchora au kutumia vitu ili kuonyesha na kufafanua simulizi pamoja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4:16–26 katika tafsiri rahisi zaidi kuelewa.</w:t>
      </w:r>
    </w:p>
    <w:p>
      <w:pPr/>
      <w:r>
        <w:rPr>
          <w:lang w:val="sw_KE" w:bidi="sw_KE"/>
        </w:rPr>
      </w:r>
      <w:r>
        <w:rPr>
          <w:lang w:val="sw_KE" w:bidi="sw_KE"/>
        </w:rPr>
        <w:t>Katika hatua hii, kikundi kitaigiza kifungu.</w:t>
      </w:r>
    </w:p>
    <w:p>
      <w:pPr/>
      <w:r>
        <w:rPr>
          <w:lang w:val="sw_KE" w:bidi="sw_KE"/>
        </w:rPr>
      </w:r>
      <w:r>
        <w:rPr>
          <w:lang w:val="sw_KE" w:bidi="sw_KE"/>
        </w:rPr>
        <w:t>Hadithi hii ina matukio 3.</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Mwanamke Msamaria</w:t>
      </w:r>
    </w:p>
    <w:p>
      <w:pPr/>
      <w:r>
        <w:rPr>
          <w:lang w:val="sw_KE" w:bidi="sw_KE"/>
        </w:rPr>
      </w:r>
      <w:r>
        <w:rPr>
          <w:lang w:val="sw_KE" w:bidi="sw_KE"/>
        </w:rPr>
        <w:t>Kama kikundi, igizeni simulizi hii mara mbili. Mnaatarajiwa kuigiza simulizi hili kwa lugha yenu ya asili.</w:t>
      </w:r>
    </w:p>
    <w:p>
      <w:pPr/>
      <w:r>
        <w:rPr>
          <w:lang w:val="sw_KE" w:bidi="sw_KE"/>
        </w:rPr>
      </w:r>
      <w:r>
        <w:rPr>
          <w:lang w:val="sw_KE" w:bidi="sw_KE"/>
        </w:rPr>
        <w:t>Kwanza, igiza hadithi bila kusitisha. Kueni makini kwa mazungumzo, mtiririko, mstari wa hadithi na mpangilio wa matukio ya simulizi hili. Hakikisheni hamuachi kuigiza sehemu ngumu au muhimu za simulizi hili. Saidianeni kukumbushana kila sehemu ya hadithi.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hii kwa mara ya pili. Katika nyakati fulani za igizo, sitisha igizo na muulize yule anayeigiza mhusika, "Unahisi nini au unafikiria nini?" Muigizaji anayeigiza wahusika hao anapaswa kueleza hisia au mawazo yake iwapo angekuwa mhusika huyo. Kisha anzisha tena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Yesu bado anazungumza na mwanamke Msamaria kando ya kisima cha maji. Alimwambia kuhusu maji yaliyo hai, na anamwomba kiasi. Anasema anahitaji kwenda kumwita mume wake na kumleta kwenye kisima. Mwanamke anasema hana mume.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yule mwanamke Msamaria, "Unahisi vipi?" Mtu anaweza kujibu mambo kama, "Ninajiuliza kama mtu huyu wa Kiyahudi atagundua kuhusu waume wangu wa zamani na mwanamume ambaye ninaishi naye sasa," au "Ninatumaini kwamba bado ninaweza kuwa na maji haya yaliyo hai anayozungumzia, hata bila mume," au "Ninajiuliza mtu huyu ni nani kwa kweli."</w:t>
      </w:r>
    </w:p>
    <w:p>
      <w:pPr>
        <w:pStyle w:val="ListBullet"/>
        <w:spacing w:line="240" w:lineRule="auto"/>
        <w:ind w:left="720"/>
      </w:pPr>
      <w:r>
        <w:rPr>
          <w:lang w:val="sw_KE" w:bidi="sw_KE"/>
        </w:rPr>
      </w:r>
      <w:r>
        <w:rPr>
          <w:lang w:val="sw_KE" w:bidi="sw_KE"/>
        </w:rPr>
        <w:t>Anzisha tena igizo.</w:t>
      </w:r>
    </w:p>
    <w:p>
      <w:pPr/>
      <w:r>
        <w:rPr>
          <w:lang w:val="sw_KE" w:bidi="sw_KE"/>
        </w:rPr>
      </w:r>
      <w:r>
        <w:rPr>
          <w:lang w:val="sw_KE" w:bidi="sw_KE"/>
        </w:rPr>
        <w:t>Yesu anasema mwanamke yuko sahihi—kwa sasa hana mume. Anamwambia kwamba alikuwa na waume watano, na mwanamume anayeishi naye sasa si mume wake. Anasema tena kwamba amesema kweli kusema hana mume. Mwanamke anajibu kwamba anajua Yesu ni nabii.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yule mwanamke Msamaria, "Unahisi vipi?" Mtu anaweza kujiuliza mambo kama, "Mtu huyu wa Kiyahudi alijuaje kuhusu maisha yangu ya zamani?" au "Nimeshtuka kwamba anajua yaliyopita, hata bila mume," au "Nimeshangaa kwamba mtu huyu ana ujumbe kutoka kwa Mungu kuhusu maisha yangu."</w:t>
      </w:r>
    </w:p>
    <w:p>
      <w:pPr>
        <w:pStyle w:val="ListBullet"/>
        <w:spacing w:line="240" w:lineRule="auto"/>
        <w:ind w:left="720"/>
      </w:pPr>
      <w:r>
        <w:rPr>
          <w:lang w:val="sw_KE" w:bidi="sw_KE"/>
        </w:rPr>
      </w:r>
      <w:r>
        <w:rPr>
          <w:lang w:val="sw_KE" w:bidi="sw_KE"/>
        </w:rPr>
        <w:t>Anzisha tena igizo.</w:t>
      </w:r>
    </w:p>
    <w:p>
      <w:pPr/>
      <w:r>
        <w:rPr>
          <w:lang w:val="sw_KE" w:bidi="sw_KE"/>
        </w:rPr>
      </w:r>
      <w:r>
        <w:rPr>
          <w:lang w:val="sw_KE" w:bidi="sw_KE"/>
        </w:rPr>
        <w:t>Mwanamke anamwuliza Yesu kuhusu mahali ambapo watu wanapaswa kumwabudu Mungu. Anataka kujua ni nani yuko sahihi kuhusu ibada yao—Wayahudi au Wasamaria. Yule mwanamke ni Msamaria, na watu wake wanamwabudu Mungu kwenye Mlima Gerizimu. Yesu ni Myahudi, na Wayahudi wanamwabudu Mungu Yerusalemu. Yesu anajibu kwamba hivi karibuni, watu hawatamwabudu Mungu kwenye Mlima Gerizimu au Yerusalemu. Wayahudi wanamjua Mungu ambaye wanamwabudu, lakini Wasamaria hawajui Mungu. Yesu anasema wokovu unatoka kwa Wayahudi.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yule mwanamke Msamaria, "Unahisi vipi?" Mtu anaweza kujibu mambo kama "Nimechanganyikiwa kuhusu jinsi watu hawatawaabudu kwenye Mlima Gerizimu au Yerusalemu," au "Nimekasirika kwamba Yesu alisema Wasamaria hawamjui Mungu," au "Nimekasirika kwamba Yesu alisema wokovu unatoka kwa Wayahudi na si Wasamaria."</w:t>
      </w:r>
    </w:p>
    <w:p>
      <w:pPr>
        <w:pStyle w:val="ListBullet"/>
        <w:spacing w:line="240" w:lineRule="auto"/>
        <w:ind w:left="720"/>
      </w:pPr>
      <w:r>
        <w:rPr>
          <w:lang w:val="sw_KE" w:bidi="sw_KE"/>
        </w:rPr>
      </w:r>
      <w:r>
        <w:rPr>
          <w:lang w:val="sw_KE" w:bidi="sw_KE"/>
        </w:rPr>
        <w:t>Anzisha tena igizo.</w:t>
      </w:r>
    </w:p>
    <w:p>
      <w:pPr/>
      <w:r>
        <w:rPr>
          <w:lang w:val="sw_KE" w:bidi="sw_KE"/>
        </w:rPr>
      </w:r>
      <w:r>
        <w:rPr>
          <w:lang w:val="sw_KE" w:bidi="sw_KE"/>
        </w:rPr>
        <w:t xml:space="preserve">Yesu anasema kwamba hivi karibuni, waabudu wa kweli watamwabudu Mungu katika roho na kweli. Mungu anatafuta watu ambao wanamwabudu katika njia ya kiroho na si njia ya kimwili tu. Yesu pia anasema, "Mungu ni roho." Mungu anataka watu wamwabudu kwa unyofu. Eneo ambapo watu wanamwabudu Mungu si muhimu. Kile muhimu ni jinsi </w:t>
      </w:r>
      <w:r>
        <w:rPr>
          <w:b/>
          <w:lang w:val="sw_KE" w:bidi="sw_KE"/>
        </w:rPr>
        <w:t>watu</w:t>
      </w:r>
      <w:r>
        <w:rPr>
          <w:lang w:val="sw_KE" w:bidi="sw_KE"/>
        </w:rPr>
        <w:t xml:space="preserve"> wanavyomwabudu Mungu.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nini?" Mtu anaweza kujibu mambo kama, "Nina tumaini kwamba mwanamke ataelewa kile ninachomwambia," au "Ninatazamia wakati ambapo watu wanamwabudu Mungu katika roho na kweli," au "Ninafurahi kushiriki na mwanamke kuhusu jinsi Mungu anavyotaka watu kumwabudu yeye."</w:t>
      </w:r>
    </w:p>
    <w:p>
      <w:pPr>
        <w:pStyle w:val="ListBullet"/>
        <w:spacing w:line="240" w:lineRule="auto"/>
        <w:ind w:left="720"/>
      </w:pPr>
      <w:r>
        <w:rPr>
          <w:lang w:val="sw_KE" w:bidi="sw_KE"/>
        </w:rPr>
      </w:r>
      <w:r>
        <w:rPr>
          <w:lang w:val="sw_KE" w:bidi="sw_KE"/>
        </w:rPr>
        <w:t>Anzisha tena igizo.</w:t>
      </w:r>
    </w:p>
    <w:p>
      <w:pPr/>
      <w:r>
        <w:rPr>
          <w:lang w:val="sw_KE" w:bidi="sw_KE"/>
        </w:rPr>
      </w:r>
      <w:r>
        <w:rPr>
          <w:lang w:val="sw_KE" w:bidi="sw_KE"/>
        </w:rPr>
        <w:t>Mwanamke anamjibu Yesu kwamba anajua Masihi atakuja na kuwaambia kila kitu. Yesu anasema "Mimi ni Masihi!" Mimi ndiye ninayezungumza nawe!" Hii ni mara ya kwanza anajidhihirisha kwa mtu yeyote katika kitabu cha Yohana.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yule mwanamke Msamaria, "Unahisi vipi?" Mtu anaweza kujibu mambo kama, "Nimeshangaa kwamba mtu huyu alisema yeye ni Masihi," au "Ninajiuliza kama inaweza kuwa kweli kwamba yeye ni Masihi," au "Ninataka kushiriki habari hii na wengine."</w:t>
      </w:r>
      <w:r>
        <w:rPr>
          <w:lang w:val="sw_KE" w:bidi="sw_KE"/>
        </w:rPr>
      </w:r>
    </w:p>
    <w:p>
      <w:pPr>
        <w:pStyle w:val="Heading3"/>
      </w:pPr>
      <w:r>
        <w:rPr>
          <w:lang w:val="sw_KE" w:bidi="sw_KE"/>
        </w:rPr>
        <w:t>Kujaza Mapengo</w:t>
      </w:r>
    </w:p>
    <w:p>
      <w:pPr/>
      <w:r>
        <w:rPr>
          <w:lang w:val="sw_KE" w:bidi="sw_KE"/>
        </w:rPr>
      </w:r>
      <w:r>
        <w:rPr>
          <w:lang w:val="sw_KE" w:bidi="sw_KE"/>
        </w:rPr>
        <w:t>Sikiliza toleo la sauti la Yohana 4:16–26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 xml:space="preserve">Baada ya Yesu kufichua kwamba anajua maelezo kuhusu siku yake ya zamani, mwanamke Msamaria anatambua kwamba Yesu ni </w:t>
      </w:r>
      <w:r>
        <w:rPr>
          <w:b/>
          <w:lang w:val="sw_KE" w:bidi="sw_KE"/>
        </w:rPr>
        <w:t>nabii</w:t>
      </w:r>
      <w:r>
        <w:rPr>
          <w:lang w:val="sw_KE" w:bidi="sw_KE"/>
        </w:rPr>
        <w:t xml:space="preserve">. Yesu anajua mambo kumhusu ambayo watu hawawezi kujua kwa asili. Tumia neno lile lile kwa ajili ya nabii kama ulivyotumia katika vifungu vya awali. Kwa maelezo zaidi kuhusu </w:t>
      </w:r>
      <w:r>
        <w:rPr>
          <w:lang w:val="sw_KE" w:bidi="sw_KE"/>
        </w:rPr>
        <w:t>manabii</w:t>
      </w:r>
      <w:r>
        <w:rPr>
          <w:lang w:val="sw_KE" w:bidi="sw_KE"/>
        </w:rPr>
        <w:t>, rejelea Faharasa Kuu.</w:t>
      </w:r>
    </w:p>
    <w:p>
      <w:pPr/>
      <w:r>
        <w:rPr>
          <w:lang w:val="sw_KE" w:bidi="sw_KE"/>
        </w:rPr>
      </w:r>
      <w:r>
        <w:rPr>
          <w:b/>
          <w:lang w:val="sw_KE" w:bidi="sw_KE"/>
        </w:rPr>
        <w:t>Wasamaria</w:t>
      </w:r>
      <w:r>
        <w:rPr>
          <w:lang w:val="sw_KE" w:bidi="sw_KE"/>
        </w:rPr>
        <w:t xml:space="preserve"> na Wayahudi hawakupendana. Wasamaria walikuwa uzao wa Wayahudi. Wayahudi waliona Wasamaria kuwa wachafu kwa sababu Wasamaria walikuwa wameoa wageni. Mungu alikuwa ameamuru Wayahudi wasioane wageni. Wasamaria pia waliabudu tofauti na Wayahudi. Wayahudi walidhani Wasamaria hawakuwa safi na safi mbele ya Mungu kwa sababu ya jinsi walivyoabudu na kwa sababu walikuwa wameoa wageni muda mrefu uliopita. Wayahudi hawakuzungumza na Wasamaria au kushiriki vikombe na mabakuli na Wasamaria. Tumia neno lile lile kwa ajili ya wasamaria kama ulivyotumia katika vifungu vya awali. Kwa maelezo zaidi kuhusu </w:t>
      </w:r>
      <w:r>
        <w:rPr>
          <w:lang w:val="sw_KE" w:bidi="sw_KE"/>
        </w:rPr>
        <w:t>Wasamaria</w:t>
      </w:r>
      <w:r>
        <w:rPr>
          <w:lang w:val="sw_KE" w:bidi="sw_KE"/>
        </w:rPr>
        <w:t>, rejelea Faharasa Kuu.</w:t>
      </w:r>
    </w:p>
    <w:p>
      <w:pPr/>
      <w:r>
        <w:rPr>
          <w:lang w:val="sw_KE" w:bidi="sw_KE"/>
        </w:rPr>
      </w:r>
      <w:r>
        <w:rPr>
          <w:lang w:val="sw_KE" w:bidi="sw_KE"/>
        </w:rPr>
        <w:t xml:space="preserve">Mwanamke anataka kujua mahali ambapo watu wanapaswa </w:t>
      </w:r>
      <w:r>
        <w:rPr>
          <w:b/>
          <w:lang w:val="sw_KE" w:bidi="sw_KE"/>
        </w:rPr>
        <w:t>kumwabudu</w:t>
      </w:r>
      <w:r>
        <w:rPr>
          <w:lang w:val="sw_KE" w:bidi="sw_KE"/>
        </w:rPr>
        <w:t xml:space="preserve"> Mungu, kwenye Mlima Gerizimu kama Wasamaria wanavyofanya, au Yerusalemu kama Wayahudi wanavyofanya. Kuabudu kunamaanisha kumsifu na kumheshimu Mungu. Kuabudu kunaweza kumaanisha matendo ya nje, na pia mtazamo wa mtu wetu wa ndani wakati tunaonyesha kitisho na kushangaa kuhusu Mungu. Waabudu ni watu ambao wanamwabudu Mungu.</w:t>
      </w:r>
    </w:p>
    <w:p>
      <w:pPr/>
      <w:r>
        <w:rPr>
          <w:lang w:val="sw_KE" w:bidi="sw_KE"/>
        </w:rPr>
      </w:r>
      <w:r>
        <w:rPr>
          <w:lang w:val="sw_KE" w:bidi="sw_KE"/>
        </w:rPr>
        <w:t xml:space="preserve">Sitisha hapa na mjadili kama kikundi ni neno au usemi gani mtakaotumia kwa ajili ya </w:t>
      </w:r>
      <w:r>
        <w:rPr>
          <w:b/>
          <w:lang w:val="sw_KE" w:bidi="sw_KE"/>
        </w:rPr>
        <w:t>kuabudu</w:t>
      </w:r>
      <w:r>
        <w:rPr>
          <w:lang w:val="sw_KE" w:bidi="sw_KE"/>
        </w:rPr>
        <w:t xml:space="preserve">. Tazama </w:t>
      </w:r>
      <w:r>
        <w:rPr>
          <w:lang w:val="sw_KE" w:bidi="sw_KE"/>
        </w:rPr>
        <w:t>kuabudu</w:t>
      </w:r>
      <w:r>
        <w:rPr>
          <w:lang w:val="sw_KE" w:bidi="sw_KE"/>
        </w:rPr>
        <w:t xml:space="preserve"> katika Kamusi Kuu kwa maelezo zaidi. Sitisha sauti hii hapa.</w:t>
      </w:r>
    </w:p>
    <w:p>
      <w:pPr/>
      <w:r>
        <w:rPr>
          <w:lang w:val="sw_KE" w:bidi="sw_KE"/>
        </w:rPr>
      </w:r>
      <w:r>
        <w:rPr>
          <w:lang w:val="sw_KE" w:bidi="sw_KE"/>
        </w:rPr>
        <w:t xml:space="preserve">Wasamaria walimwabudu Mungu kwenye </w:t>
      </w:r>
      <w:r>
        <w:rPr>
          <w:b/>
          <w:lang w:val="sw_KE" w:bidi="sw_KE"/>
        </w:rPr>
        <w:t>Mlima Gerizimu</w:t>
      </w:r>
      <w:r>
        <w:rPr>
          <w:lang w:val="sw_KE" w:bidi="sw_KE"/>
        </w:rPr>
        <w:t>. Kulikuwa na hekalu kwenye Mlima Gerizimu, lakini lilikuwa limeharibiwa. Wasamaria bado walimwabudu Mungu kwenye mlima huo huo.</w:t>
      </w:r>
    </w:p>
    <w:p>
      <w:pPr/>
      <w:r>
        <w:rPr>
          <w:lang w:val="sw_KE" w:bidi="sw_KE"/>
        </w:rPr>
      </w:r>
      <w:r>
        <w:rPr>
          <w:lang w:val="sw_KE" w:bidi="sw_KE"/>
        </w:rPr>
        <w:t xml:space="preserve">Simama hapa na muangalie picha ya </w:t>
      </w:r>
      <w:r>
        <w:rPr>
          <w:lang w:val="sw_KE" w:bidi="sw_KE"/>
        </w:rPr>
        <w:t>Mlima Gerizimu</w:t>
      </w:r>
      <w:r>
        <w:rPr>
          <w:lang w:val="sw_KE" w:bidi="sw_KE"/>
        </w:rPr>
        <w:t xml:space="preserve"> kama kikundi. Sitisha sauti hii hapa.</w:t>
      </w:r>
    </w:p>
    <w:p>
      <w:pPr/>
      <w:r>
        <w:rPr>
          <w:lang w:val="sw_KE" w:bidi="sw_KE"/>
        </w:rPr>
      </w:r>
      <w:r>
        <w:rPr>
          <w:lang w:val="sw_KE" w:bidi="sw_KE"/>
        </w:rPr>
        <w:t xml:space="preserve">Sitisha hapa na mjadili kama kikundi ni neno au usemi gani mtakaotumia kwa ajili ya </w:t>
      </w:r>
      <w:r>
        <w:rPr>
          <w:b/>
          <w:lang w:val="sw_KE" w:bidi="sw_KE"/>
        </w:rPr>
        <w:t>Mlima Gerizimu</w:t>
      </w:r>
      <w:r>
        <w:rPr>
          <w:lang w:val="sw_KE" w:bidi="sw_KE"/>
        </w:rPr>
        <w:t>. Sitisha sauti hii hapa.</w:t>
      </w:r>
    </w:p>
    <w:p>
      <w:pPr/>
      <w:r>
        <w:rPr>
          <w:lang w:val="sw_KE" w:bidi="sw_KE"/>
        </w:rPr>
      </w:r>
      <w:r>
        <w:rPr>
          <w:lang w:val="sw_KE" w:bidi="sw_KE"/>
        </w:rPr>
        <w:t xml:space="preserve">Wayahudi walimwabudu Mungu katika hekalu la </w:t>
      </w:r>
      <w:r>
        <w:rPr>
          <w:b/>
          <w:lang w:val="sw_KE" w:bidi="sw_KE"/>
        </w:rPr>
        <w:t>Yerusalemu</w:t>
      </w:r>
      <w:r>
        <w:rPr>
          <w:lang w:val="sw_KE" w:bidi="sw_KE"/>
        </w:rPr>
        <w:t xml:space="preserve">. Tumia neno lile lile kwa ajili ya hukumu kama ulivyotumia katika vifungu vya awali. Kwa maelezo zaidi kuhusu </w:t>
      </w:r>
      <w:r>
        <w:rPr>
          <w:lang w:val="sw_KE" w:bidi="sw_KE"/>
        </w:rPr>
        <w:t>Yerusalemu</w:t>
      </w:r>
      <w:r>
        <w:rPr>
          <w:lang w:val="sw_KE" w:bidi="sw_KE"/>
        </w:rPr>
        <w:t>, rejelea Faharasa Kuu.</w:t>
      </w:r>
    </w:p>
    <w:p>
      <w:pPr/>
      <w:r>
        <w:rPr>
          <w:lang w:val="sw_KE" w:bidi="sw_KE"/>
        </w:rPr>
      </w:r>
      <w:r>
        <w:rPr>
          <w:lang w:val="sw_KE" w:bidi="sw_KE"/>
        </w:rPr>
        <w:t xml:space="preserve">Simama hapa na uangalie ramani ambayo ina </w:t>
      </w:r>
      <w:r>
        <w:rPr>
          <w:lang w:val="sw_KE" w:bidi="sw_KE"/>
        </w:rPr>
        <w:t>Yerusalemu na Mlima Gerizimu</w:t>
      </w:r>
      <w:r>
        <w:rPr>
          <w:lang w:val="sw_KE" w:bidi="sw_KE"/>
        </w:rPr>
        <w:t xml:space="preserve"> kama kikundi. Sitisha sauti hii hapa.</w:t>
      </w:r>
    </w:p>
    <w:p>
      <w:pPr/>
      <w:r>
        <w:rPr>
          <w:lang w:val="sw_KE" w:bidi="sw_KE"/>
        </w:rPr>
      </w:r>
      <w:r>
        <w:rPr>
          <w:lang w:val="sw_KE" w:bidi="sw_KE"/>
        </w:rPr>
        <w:t xml:space="preserve">Yesu anasema kwamba hivi karibuni, watu hawatamwabudu </w:t>
      </w:r>
      <w:r>
        <w:rPr>
          <w:b/>
          <w:lang w:val="sw_KE" w:bidi="sw_KE"/>
        </w:rPr>
        <w:t>Baba</w:t>
      </w:r>
      <w:r>
        <w:rPr>
          <w:lang w:val="sw_KE" w:bidi="sw_KE"/>
        </w:rPr>
        <w:t xml:space="preserve"> kwenye Mlima Gerizimu au Yerusalemu. Baba anamaanisha Mungu mbinguni, ambaye anajali watu wake kama baba anavyowajali watoto wake.</w:t>
      </w:r>
    </w:p>
    <w:p>
      <w:pPr/>
      <w:r>
        <w:rPr>
          <w:lang w:val="sw_KE" w:bidi="sw_KE"/>
        </w:rPr>
      </w:r>
      <w:r>
        <w:rPr>
          <w:lang w:val="sw_KE" w:bidi="sw_KE"/>
        </w:rPr>
        <w:t xml:space="preserve">Yesu anasema Wayahudi wanajua Mungu wanaomwabudu, lakini Wasamaria hawajui Mungu wanayemwabudu. Mungu alizungumza na </w:t>
      </w:r>
      <w:r>
        <w:rPr>
          <w:b/>
          <w:lang w:val="sw_KE" w:bidi="sw_KE"/>
        </w:rPr>
        <w:t>Wayahudi</w:t>
      </w:r>
      <w:r>
        <w:rPr>
          <w:lang w:val="sw_KE" w:bidi="sw_KE"/>
        </w:rPr>
        <w:t xml:space="preserve"> katika Agano la Kale, na hivyo ndivyo Wayahudi walivyojua Mungu waliyemwabudu. Tumia neno lile lile kwa Wayahudi kama ulivyotumia katika vifungu vya awali. Kwa maelezo zaidi kuhusu </w:t>
      </w:r>
      <w:r>
        <w:rPr>
          <w:lang w:val="sw_KE" w:bidi="sw_KE"/>
        </w:rPr>
        <w:t>wayahudi</w:t>
      </w:r>
      <w:r>
        <w:rPr>
          <w:lang w:val="sw_KE" w:bidi="sw_KE"/>
        </w:rPr>
        <w:t>, rejelea Faharasa Kuu.</w:t>
      </w:r>
    </w:p>
    <w:p>
      <w:pPr/>
      <w:r>
        <w:rPr>
          <w:lang w:val="sw_KE" w:bidi="sw_KE"/>
        </w:rPr>
      </w:r>
      <w:r>
        <w:rPr>
          <w:lang w:val="sw_KE" w:bidi="sw_KE"/>
        </w:rPr>
        <w:t xml:space="preserve">Yesu anasema </w:t>
      </w:r>
      <w:r>
        <w:rPr>
          <w:b/>
          <w:lang w:val="sw_KE" w:bidi="sw_KE"/>
        </w:rPr>
        <w:t>wokovu</w:t>
      </w:r>
      <w:r>
        <w:rPr>
          <w:lang w:val="sw_KE" w:bidi="sw_KE"/>
        </w:rPr>
        <w:t xml:space="preserve"> unatoka kwa Wayahudi. Wokovu katika muktadha huu unamaanisha kuokoa kutoka kwa hatari ya kiroho. Watu wanajifunza kuhusu jinsi Mungu anaweza kuwaokoa kutoka kwa hatari ya kiroho kupitia watu wa Kiyahudi.</w:t>
      </w:r>
    </w:p>
    <w:p>
      <w:pPr/>
      <w:r>
        <w:rPr>
          <w:lang w:val="sw_KE" w:bidi="sw_KE"/>
        </w:rPr>
      </w:r>
      <w:r>
        <w:rPr>
          <w:lang w:val="sw_KE" w:bidi="sw_KE"/>
        </w:rPr>
        <w:t xml:space="preserve">Sitisha hapa na mjadili kama kikundi neno gani au kifungu gani cha maneno mtakachotumia kwa </w:t>
      </w:r>
      <w:r>
        <w:rPr>
          <w:b/>
          <w:lang w:val="sw_KE" w:bidi="sw_KE"/>
        </w:rPr>
        <w:t>wokovu</w:t>
      </w:r>
      <w:r>
        <w:rPr>
          <w:lang w:val="sw_KE" w:bidi="sw_KE"/>
        </w:rPr>
        <w:t xml:space="preserve">. Tafuta neno </w:t>
      </w:r>
      <w:r>
        <w:rPr>
          <w:lang w:val="sw_KE" w:bidi="sw_KE"/>
        </w:rPr>
        <w:t>wokovu</w:t>
      </w:r>
      <w:r>
        <w:rPr>
          <w:lang w:val="sw_KE" w:bidi="sw_KE"/>
        </w:rPr>
        <w:t xml:space="preserve"> katika Faharasa Kuu kwa maelezo zaidi. Sitisha sauti hii hapa.</w:t>
      </w:r>
    </w:p>
    <w:p>
      <w:pPr/>
      <w:r>
        <w:rPr>
          <w:lang w:val="sw_KE" w:bidi="sw_KE"/>
        </w:rPr>
      </w:r>
      <w:r>
        <w:rPr>
          <w:lang w:val="sw_KE" w:bidi="sw_KE"/>
        </w:rPr>
        <w:t xml:space="preserve">Yesu anasema kwamba hivi karibuni, waabudu wa kweli watamwabudu Mungu katika </w:t>
      </w:r>
      <w:r>
        <w:rPr>
          <w:b/>
          <w:lang w:val="sw_KE" w:bidi="sw_KE"/>
        </w:rPr>
        <w:t>roho</w:t>
      </w:r>
      <w:r>
        <w:rPr>
          <w:lang w:val="sw_KE" w:bidi="sw_KE"/>
        </w:rPr>
        <w:t xml:space="preserve"> na kweli. Roho katika muktadha huu pengine inamaanisha roho ya kibinadamu au nafsi ya ndani. Tumia neno lile lile kwa ajili ya roho kama ulivyotumia katika vifungu vya awali. Kwa maelezo zaidi kuhusu </w:t>
      </w:r>
      <w:r>
        <w:rPr>
          <w:lang w:val="sw_KE" w:bidi="sw_KE"/>
        </w:rPr>
        <w:t>roho</w:t>
      </w:r>
      <w:r>
        <w:rPr>
          <w:lang w:val="sw_KE" w:bidi="sw_KE"/>
        </w:rPr>
        <w:t>, rejelea Faharasa Kuu.</w:t>
      </w:r>
    </w:p>
    <w:p>
      <w:pPr/>
      <w:r>
        <w:rPr>
          <w:lang w:val="sw_KE" w:bidi="sw_KE"/>
        </w:rPr>
      </w:r>
      <w:r>
        <w:rPr>
          <w:lang w:val="sw_KE" w:bidi="sw_KE"/>
        </w:rPr>
        <w:t>Yesu anasema Mungu ni roho. Katika muktadha huu, Yesu anamaanisha kwamba Mungu ana asili ya kiroho. Watu wanapaswa kumwabudu Mungu kwa njia ya kiroho kwa sababu Mungu ni roho.</w:t>
      </w:r>
    </w:p>
    <w:p>
      <w:pPr/>
      <w:r>
        <w:rPr>
          <w:lang w:val="sw_KE" w:bidi="sw_KE"/>
        </w:rPr>
      </w:r>
      <w:r>
        <w:rPr>
          <w:lang w:val="sw_KE" w:bidi="sw_KE"/>
        </w:rPr>
        <w:t>Mwanamke Msamaria anasema anajua kwamba 1</w:t>
      </w:r>
      <w:r>
        <w:rPr>
          <w:b/>
          <w:lang w:val="sw_KE" w:bidi="sw_KE"/>
        </w:rPr>
        <w:t>Masihi</w:t>
      </w:r>
      <w:r>
        <w:rPr>
          <w:lang w:val="sw_KE" w:bidi="sw_KE"/>
        </w:rPr>
        <w:t xml:space="preserve">1 atakapokuja, ambaye anaitwa </w:t>
      </w:r>
      <w:r>
        <w:rPr>
          <w:b/>
          <w:lang w:val="sw_KE" w:bidi="sw_KE"/>
        </w:rPr>
        <w:t>2Kristo2</w:t>
      </w:r>
      <w:r>
        <w:rPr>
          <w:lang w:val="sw_KE" w:bidi="sw_KE"/>
        </w:rPr>
        <w:t xml:space="preserve">, atawaelezea kila kitu. Masihi na Kristo wote wawili wanamaanisha "mtiwa mafuta" katika lugha mbili tofauti za asili. Mungu anamtia mafuta, au Kristo, kwa kazi maalum. Tumia maneno yale yale kwa Masiya na Kristo kama ulivyotumia katika vifungu vilivyotangulia. Kwa maelezo zaidi kuhusu </w:t>
      </w:r>
      <w:r>
        <w:rPr>
          <w:lang w:val="sw_KE" w:bidi="sw_KE"/>
        </w:rPr>
        <w:t>Masiya</w:t>
      </w:r>
      <w:r>
        <w:rPr>
          <w:lang w:val="sw_KE" w:bidi="sw_KE"/>
        </w:rPr>
        <w:t xml:space="preserve"> na </w:t>
      </w:r>
      <w:r>
        <w:rPr>
          <w:lang w:val="sw_KE" w:bidi="sw_KE"/>
        </w:rPr>
        <w:t>Kristo</w:t>
      </w:r>
      <w:r>
        <w:rPr>
          <w:lang w:val="sw_KE" w:bidi="sw_KE"/>
        </w:rPr>
        <w:t xml:space="preserve">, rejelea Faharasa Kuu. </w:t>
      </w:r>
    </w:p>
    <w:p>
      <w:pPr/>
      <w:r>
        <w:rPr>
          <w:lang w:val="sw_KE" w:bidi="sw_KE"/>
        </w:rPr>
      </w:r>
      <w:r>
        <w:rPr>
          <w:lang w:val="sw_KE" w:bidi="sw_KE"/>
        </w:rPr>
        <w:t>Yesu anamjibu mwanamke "</w:t>
      </w:r>
      <w:r>
        <w:rPr>
          <w:b/>
          <w:lang w:val="sw_KE" w:bidi="sw_KE"/>
        </w:rPr>
        <w:t>Mimi</w:t>
      </w:r>
      <w:r>
        <w:rPr>
          <w:lang w:val="sw_KE" w:bidi="sw_KE"/>
        </w:rPr>
        <w:t xml:space="preserve"> ni Masihi." Baadhi ya tafsiri zinasisitiza neno "ni" ili kuonyesha jinsi Mungu alivyotumia kifungu "Mimi ndiye" katika Agano la Kale. Mungu alijifunua kwa Mose kwenye mlima kwa kusema "Mimi ndimi nilivyo." Katika Agano Jipya, Yesu alikuwa na misemo mingi kuanzia na "Mimi ndiye." Wakati mwingine Yesu alikuwa akijitambulisha hapa, "Mimi ni Masihi." Mara nyingine Yesu alisema misemo inayomhusu, kama vile "Mimi ni mkate wa uzima" au "Mimi ni mlango" kama lugha ya picha kwa wanafunzi wake ili wajue zaidi kumhusu. Wakati mwingine Yesu alisema "Mimi ndiye" ili kujitambulisha na Mungu Mmoja wa kweli. Katika simulizi hii, Yesu anaweza kuwa akisema </w:t>
      </w:r>
      <w:r>
        <w:rPr>
          <w:b/>
          <w:lang w:val="sw_KE" w:bidi="sw_KE"/>
        </w:rPr>
        <w:t>"Mimi ndiye"</w:t>
      </w:r>
      <w:r>
        <w:rPr>
          <w:lang w:val="sw_KE" w:bidi="sw_KE"/>
        </w:rPr>
        <w:t xml:space="preserve"> kwa njia sawa na Mungu alisema jina lake mwenyewe katika Agano la Kale. </w:t>
      </w:r>
    </w:p>
    <w:p>
      <w:pPr/>
      <w:r>
        <w:rPr>
          <w:lang w:val="sw_KE" w:bidi="sw_KE"/>
        </w:rPr>
      </w:r>
      <w:r>
        <w:rPr>
          <w:lang w:val="sw_KE" w:bidi="sw_KE"/>
        </w:rPr>
        <w:t>Sitisha hapa na mjadili kama kikundi neno au usemi gani mtakaotumia kumaanisha "</w:t>
      </w:r>
      <w:r>
        <w:rPr>
          <w:b/>
          <w:lang w:val="sw_KE" w:bidi="sw_KE"/>
        </w:rPr>
        <w:t>Mimi ndiye Masihi</w:t>
      </w:r>
      <w:r>
        <w:rPr>
          <w:lang w:val="sw_KE" w:bidi="sw_KE"/>
        </w:rPr>
        <w:t xml:space="preserve">." Tazama </w:t>
      </w:r>
      <w:r>
        <w:rPr>
          <w:lang w:val="sw_KE" w:bidi="sw_KE"/>
        </w:rPr>
        <w:t>Mimi ndimi</w:t>
      </w:r>
      <w:r>
        <w:rPr>
          <w:lang w:val="sw_KE" w:bidi="sw_KE"/>
        </w:rPr>
        <w:t xml:space="preserve"> katika Kamusi Kuu kwa maelezo zaidi.</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kurekebishana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4:27–42</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4:27–42 na muiweke mioyoni mwenu.</w:t>
      </w:r>
    </w:p>
    <w:p>
      <w:pPr/>
      <w:r>
        <w:rPr>
          <w:lang w:val="sw_KE" w:bidi="sw_KE"/>
        </w:rPr>
      </w:r>
      <w:r>
        <w:rPr>
          <w:lang w:val="sw_KE" w:bidi="sw_KE"/>
        </w:rPr>
        <w:t>Sikiliza toleo la sauti la Yohana 4:27–42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hii?</w:t>
      </w:r>
    </w:p>
    <w:p>
      <w:pPr>
        <w:pStyle w:val="ListBullet"/>
        <w:spacing w:line="240" w:lineRule="auto"/>
        <w:ind w:left="720"/>
      </w:pPr>
      <w:r>
        <w:rPr>
          <w:lang w:val="sw_KE" w:bidi="sw_KE"/>
        </w:rPr>
      </w:r>
      <w:r>
        <w:rPr>
          <w:lang w:val="sw_KE" w:bidi="sw_KE"/>
        </w:rPr>
        <w:t>Kifungu hiki kinatuambia nini kuhusu Mungu na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4:27–42 katika tafsiri rahisi zaidi kuelewa.</w:t>
      </w:r>
    </w:p>
    <w:p>
      <w:pPr/>
      <w:r>
        <w:rPr>
          <w:lang w:val="sw_KE" w:bidi="sw_KE"/>
        </w:rPr>
      </w:r>
      <w:r>
        <w:rPr>
          <w:lang w:val="sw_KE" w:bidi="sw_KE"/>
        </w:rPr>
        <w:t>Yesu na wanafunzi wake wanasafiri kutoka Yudea hadi Galilaya. Wanasafiri kupitia mkoa wa Samaria. Wanafunzi wa Yesu walikwenda katika mji wa Sykari ili kununua chakula, na Yesu alibaki peke yake karibu na kisima cha maji nje ya mji. Mwanamke Msamaria alikuja kisimani kuchota maji, na Yesu alizungumza naye kuhusu maji ya kimwili na maji ya kiroho. Alimwambia kuhusu ibada ya kweli ya Mungu na kumfichulia kwamba yeye ndiye Masihi, Mwokozi Aliyeahidiwa. Sasa, wanafunzi wa Yesu wanarudi kwenye kisima baada ya kununua chakula mjini. Yesu anawaambia wanafunzi kuhusu chakula cha kiroho na mavuno. Mwanamke Msamaria anawaleta Wasamaria wengi kutoka mjini kwa Yesu. Yesu anakaa na Wasamaria kwa siku mbili, na Wasamaria wengi wanamwamini.</w:t>
      </w:r>
    </w:p>
    <w:p>
      <w:pPr/>
      <w:r>
        <w:rPr>
          <w:lang w:val="sw_KE" w:bidi="sw_KE"/>
        </w:rPr>
      </w:r>
      <w:r>
        <w:rPr>
          <w:lang w:val="sw_KE" w:bidi="sw_KE"/>
        </w:rPr>
        <w:t xml:space="preserve">Sitisha hapa na uangalie ramani ya </w:t>
      </w:r>
      <w:r>
        <w:rPr>
          <w:lang w:val="sw_KE" w:bidi="sw_KE"/>
        </w:rPr>
        <w:t>Yudea, Samaria, mji wa Sykari, na Galilaya</w:t>
      </w:r>
      <w:r>
        <w:rPr>
          <w:lang w:val="sw_KE" w:bidi="sw_KE"/>
        </w:rPr>
        <w:t xml:space="preserve"> kama kikundi. Sitisha sauti hii hapa.</w:t>
      </w:r>
    </w:p>
    <w:p>
      <w:pPr/>
      <w:r>
        <w:rPr>
          <w:lang w:val="sw_KE" w:bidi="sw_KE"/>
        </w:rPr>
      </w:r>
      <w:r>
        <w:rPr>
          <w:lang w:val="sw_KE" w:bidi="sw_KE"/>
        </w:rPr>
        <w:t xml:space="preserve">Yesu alikuwa amejifichua kwa mwanamke Msamaria. Alimwambia, "Mimi </w:t>
      </w:r>
      <w:r>
        <w:rPr>
          <w:b/>
          <w:lang w:val="sw_KE" w:bidi="sw_KE"/>
        </w:rPr>
        <w:t>ni</w:t>
      </w:r>
      <w:r>
        <w:rPr>
          <w:lang w:val="sw_KE" w:bidi="sw_KE"/>
        </w:rPr>
        <w:t xml:space="preserve"> Masihi!" Wakati huo, wanafunzi wa Yesu wanarudi kutoka mji. Walio Sykari ili kununua chakula. Wanafunzi wanashangaa kwamba Yesu anazungumza na mwanamke kwa sababu sheria ya Kiyahudi ilisema wanaume wa Kiyahudi hawapaswi kuzungumza na mwanamke yeyote ambaye si mke wao. Pia, kwa sababu Wayahudi na Wasamaria hawazungumzi pamoja, ilikuwa ya kutisha kwamba Yesu, Myahudi, alikuwa akizungumza na Msamaria. Wanafunzi hawakusema chochote, lakini walitaka kuuliza, "Unataka nini?" Wasomi wengi wanaamini wanafunzi walitaka kumwuliza Yesu swali hili, na si mwanamke. Pia walitaka kumwuliza Yesu, "Kwa nini unazungumza naye?"</w:t>
      </w:r>
    </w:p>
    <w:p>
      <w:pPr/>
      <w:r>
        <w:rPr>
          <w:lang w:val="sw_KE" w:bidi="sw_KE"/>
        </w:rPr>
      </w:r>
      <w:r>
        <w:rPr>
          <w:lang w:val="sw_KE" w:bidi="sw_KE"/>
        </w:rPr>
        <w:t>Sitisha hapa na mjadili swali hili kama kikundi. Utamaduni wako unaona vipi mwingiliano kati ya wanaume na wanawake wasio na uhusiano? Ni lini ni sahihi kwa wanaume na wanawake wasio na uhusiano kuzungumza, ikiwa ni wakati wowote? Ni nyakati gani na maeneo ambayo wanaume na wanawake wasiohusiana hawapaswi kuzungumza au kuonekana pamoja? Sitisha sauti hii hapa.</w:t>
      </w:r>
    </w:p>
    <w:p>
      <w:pPr/>
      <w:r>
        <w:rPr>
          <w:lang w:val="sw_KE" w:bidi="sw_KE"/>
        </w:rPr>
      </w:r>
      <w:r>
        <w:rPr>
          <w:lang w:val="sw_KE" w:bidi="sw_KE"/>
        </w:rPr>
        <w:t>Mwanamke Msamaria anaacha chungu chake cha maji karibu na kisima. Mtungi wa maji, au gudulia, ulitengenezwa kwa udongo. Iliokwa ili iwe kavu na ngumu. Watu walitumia mitungi ya maji ili kuhifadhi maji. Mwanamke anaweza kuwa amesahau mtungi wake wa maji, au pengine alitaka kuharakisha kwenda mjini. Mtungi wa maji pengine bado ni mtupu, na Yesu pengine hakupata kinywaji cha maji kutoka kwa yule mwanamke kabla ya kuondoka.</w:t>
      </w:r>
    </w:p>
    <w:p>
      <w:pPr/>
      <w:r>
        <w:rPr>
          <w:lang w:val="sw_KE" w:bidi="sw_KE"/>
        </w:rPr>
      </w:r>
      <w:r>
        <w:rPr>
          <w:lang w:val="sw_KE" w:bidi="sw_KE"/>
        </w:rPr>
        <w:t xml:space="preserve">Sitisha hapa na uangalie picha ya </w:t>
      </w:r>
      <w:r>
        <w:rPr>
          <w:lang w:val="sw_KE" w:bidi="sw_KE"/>
        </w:rPr>
        <w:t>chungu cha maji</w:t>
      </w:r>
      <w:r>
        <w:rPr>
          <w:lang w:val="sw_KE" w:bidi="sw_KE"/>
        </w:rPr>
        <w:t xml:space="preserve"> kama kikundi. Sitisha sauti hii hapa.</w:t>
      </w:r>
    </w:p>
    <w:p>
      <w:pPr/>
      <w:r>
        <w:rPr>
          <w:lang w:val="sw_KE" w:bidi="sw_KE"/>
        </w:rPr>
      </w:r>
      <w:r>
        <w:rPr>
          <w:lang w:val="sw_KE" w:bidi="sw_KE"/>
        </w:rPr>
        <w:t xml:space="preserve">Mwanamke alirudi mji wa Sikari ili aweze kuzungumza na wanaume wa mji kuhusu Yesu. Pengine pia alizungumza na wanawake katika mji kuhusu Yesu. Katika lugha ya asili, anawaomba wanaume waje kumwona </w:t>
      </w:r>
      <w:r>
        <w:rPr>
          <w:b/>
          <w:lang w:val="sw_KE" w:bidi="sw_KE"/>
        </w:rPr>
        <w:t>mtu</w:t>
      </w:r>
      <w:r>
        <w:rPr>
          <w:lang w:val="sw_KE" w:bidi="sw_KE"/>
        </w:rPr>
        <w:t xml:space="preserve"> ambaye alimwambia kila </w:t>
      </w:r>
      <w:r>
        <w:rPr>
          <w:b/>
          <w:lang w:val="sw_KE" w:bidi="sw_KE"/>
        </w:rPr>
        <w:t>kitu</w:t>
      </w:r>
      <w:r>
        <w:rPr>
          <w:lang w:val="sw_KE" w:bidi="sw_KE"/>
        </w:rPr>
        <w:t xml:space="preserve"> alichofanya. Yesu hakumwambia kila kitu katika maisha yake kihalisia, lakini alisema hili ili kuwavutia watu waje kumwona Yesu. Pia alijua kwamba wakati Masihi alikuja, angewaambia mambo yote, na anajua Wasamaria wengine pia wanamsubiri Masihi kuja na kuwaambia mambo yote.</w:t>
      </w:r>
    </w:p>
    <w:p>
      <w:pPr/>
      <w:r>
        <w:rPr>
          <w:lang w:val="sw_KE" w:bidi="sw_KE"/>
        </w:rPr>
      </w:r>
      <w:r>
        <w:rPr>
          <w:lang w:val="sw_KE" w:bidi="sw_KE"/>
        </w:rPr>
        <w:t>Mwanamke pengine alikuwa na sifa hasi katika mji kwa sababu ya ndoa zake nyingi na talaka, na ni muhimu kwamba alikwenda kwa wanaume katika mji ili kushiriki habari hii njema. Anawauliza kama Yesu pengine angeweza kuwa Masihi, au yule ambaye Mungu alimtia mafuta, au kumteua, kufanya kazi yake. Hataki jibu la swali hili, na katika lugha ya asili, aina hii ya swali kwa kawaida ilikuwa na jibu hasi. Swali lake linaonyesha mashaka kwa sababu pengine hana hakika kama Yesu ni Kristo, au inaweza kuwa njia nzuri ya kuwahimiza watu kuja kukutana na Yesu kwa ajili yao wenyewe. Wasamaria wengi walimsikiliza mwanamke, na waliondoka mjini na kuanza kumwendea Yesu pamoja na yule mwanamke.</w:t>
      </w:r>
    </w:p>
    <w:p>
      <w:pPr/>
      <w:r>
        <w:rPr>
          <w:lang w:val="sw_KE" w:bidi="sw_KE"/>
        </w:rPr>
      </w:r>
      <w:r>
        <w:rPr>
          <w:lang w:val="sw_KE" w:bidi="sw_KE"/>
        </w:rPr>
        <w:t>Wakati mwanamke na Wasamaria wengine wako njiani kurudi kwa Yesu kisimani, Yesu ana mazungumzo na wanafunzi wake. Wanafunzi wanamhimiza Yesu kula kitu. Wanafunzi wanamwita Yesu, "Rabi," jambo ambalo linamaanisha mwalimu wa kidini anayeheshimiwa. Wanafunzi walinunua chakula mjini, na wanajua kwamba Yesu atakuwa na njaa kwa sababu ya safari. Lakini, bila kutarajiwa, Yesu anasema amekula chakula ambacho wanafunzi hawakijui. Kwa njia ile ile ambayo Yesu alizungumza na mwanamke kuhusu maji ya kiroho, sasa Yesu anazungumza na wanafunzi wake kuhusu chakula cha kiroho. Wanafunzi hawaelewi kile Yesu anamaanisha, na wanaanza kuulizana ikiwa mtu mwingine alimleta Yesu chakula kula. Wanafunzi wanafikiri Yesu anazungumza kuhusu chakula cha kimwili, kama vile mwanamke alivyofikiri Yesu alikuwa akizungumza kuhusu maji ya kimwili. Wanafunzi hawataki jibu la swali lao kuhusu kama kuna mtu alimletea Yesu chakula cha kula. Wanaonyesha jinsi ilivyo ya kushangaza kwamba Yesu anasema ana chakula ambacho hawakijui.</w:t>
      </w:r>
    </w:p>
    <w:p>
      <w:pPr/>
      <w:r>
        <w:rPr>
          <w:lang w:val="sw_KE" w:bidi="sw_KE"/>
        </w:rPr>
      </w:r>
      <w:r>
        <w:rPr>
          <w:lang w:val="sw_KE" w:bidi="sw_KE"/>
        </w:rPr>
        <w:t>Yesu anatumia lugha ya picha kuelezea kile anachomaanisha kwa kusema, "Nimekula chakula ambacho hamkijui." Yesu anawaambia wanafunzi kwamba kumtii Mungu kunamridhisha Yesu kwa njia ile ile ambayo chakula cha kimwili kinatosheleza njaa ya kimwili. Yesu anapata nguvu kutoka kwa kufanya mapenzi ya Mungu, ikimaanisha kufanya kile Mungu anachotaka afanye. Mungu ni yule ambaye alimtuma Yesu duniani. Yesu pia anasema kwamba Mungu alimtuma duniani ili kumaliza kazi yote ambayo Mungu anataka afanye. Yesu anawaonyesha wanafunzi kwamba chakula ni mfano wa kumtii Mungu.</w:t>
      </w:r>
    </w:p>
    <w:p>
      <w:pPr/>
      <w:r>
        <w:rPr>
          <w:lang w:val="sw_KE" w:bidi="sw_KE"/>
        </w:rPr>
      </w:r>
      <w:r>
        <w:rPr>
          <w:lang w:val="sw_KE" w:bidi="sw_KE"/>
        </w:rPr>
        <w:t>Kisha, Yesu anawafundisha wanafunzi kuhusu mavuno ya kiroho. Yesu anazungumza kuhusu mazao ya kimwili, kupanda mbegu, kuvuna, na kuvuna, na yote ni kuwasaidia wanafunzi kuelewa zaidi kuhusu mavuno ya kiroho ya watu ambao walikuwa tayari kumwamini Yesu. Yesu anawakumbusha kuhusu msemo wa kawaida watu walisema kuhusu mavuno. Kila mtu alijua kwamba watu walipanda mbegu kama shayiri au ngano, na kisha miezi minne baadaye nafaka ilikuwa tayari kwa watu kuvuna.</w:t>
      </w:r>
    </w:p>
    <w:p>
      <w:pPr/>
      <w:r>
        <w:rPr>
          <w:lang w:val="sw_KE" w:bidi="sw_KE"/>
        </w:rPr>
      </w:r>
      <w:r>
        <w:rPr>
          <w:lang w:val="sw_KE" w:bidi="sw_KE"/>
        </w:rPr>
        <w:t>Sitisha hapa na mjadili swali hili kama kikundi. Ni aina gani za mazao ambayo watu hulima katika jumuiya yako? Eleza mchakato wa kupanda mazao na kuvuna mazao, na jinsi watu wanavyojua ni wakati wa kuvuna mazao. Nafaka ni rangi gani wakati ni wakati wa mavuno? Ni wakati gani wa mwaka upandaji unatokea na wakati gani wa mwaka mavuno yanatokea? Sitisha sauti hii hapa.</w:t>
      </w:r>
    </w:p>
    <w:p>
      <w:pPr/>
      <w:r>
        <w:rPr>
          <w:lang w:val="sw_KE" w:bidi="sw_KE"/>
        </w:rPr>
      </w:r>
      <w:r>
        <w:rPr>
          <w:lang w:val="sw_KE" w:bidi="sw_KE"/>
        </w:rPr>
        <w:t>Yesu anahamia kutoka kuzungumza kuhusu mavuno ya kimwili ya mazao hadi kuwaambia wanafunzi kwamba wanahitaji kutazama na kuona mavuno ya kiroho yakija. Yesu anataka watambue kwamba watu wa Samaria wako njiani kuelekea kwenye kisima wakati huo. Yesu analinganisha watu hawa ambao wako tayari kuamini na mazao yaliyoiva na tayari kwa mavuno. Katika lugha ya asili, Yesu anasema mashamba ya nafaka ni "meupe" kwa mavuno. Hii pengine ina maana mashamba ya nafaka katika sehemu hiyo ya dunia yanaonekana meupe wakati yameiva na tayari kuvunwa.</w:t>
      </w:r>
    </w:p>
    <w:p>
      <w:pPr/>
      <w:r>
        <w:rPr>
          <w:lang w:val="sw_KE" w:bidi="sw_KE"/>
        </w:rPr>
      </w:r>
      <w:r>
        <w:rPr>
          <w:lang w:val="sw_KE" w:bidi="sw_KE"/>
        </w:rPr>
        <w:t>Kisha, Yesu anaelezea mvunaji na mpanzi. Mashine ya kuvuna kwa kawaida inavuna nafaka zilizoiva kutoka shambani. Yesu analinganisha mvunaji wa nafaka iliyoiva na watu ambao wanaleta wengine kwa Yesu. Yesu anasema mvunaji anapokea mshahara, au pesa kwa kazi yake. Vivyo hivyo, watu ambao wanaleta wengine kwa Yesu wanapokea tuzo kwa kazi yao. Mungu ndiye yule ambaye atawapa thawabu watu kwa kuleta wengine kwa Yesu. Watu ambao wanamwamini na kumfuata Yesu watakuwa na maisha ya milele, ikimaanisha watakuwa na maisha ya kiroho milele na Mungu.</w:t>
      </w:r>
    </w:p>
    <w:p>
      <w:pPr/>
      <w:r>
        <w:rPr>
          <w:lang w:val="sw_KE" w:bidi="sw_KE"/>
        </w:rPr>
      </w:r>
      <w:r>
        <w:rPr>
          <w:lang w:val="sw_KE" w:bidi="sw_KE"/>
        </w:rPr>
        <w:t>Yesu anasema mtu ambaye anazungumza ujumbe wa Mungu ni kama mtu anayepanda mbegu katika shamba. Mtu ambaye anawasaidia wengine kukubali ujumbe wa Mungu ni kama mvunaji. Yesu anasema mpanzi na mvunaji watafurahi pamoja wanapoona matokeo ya kazi yao. Yesu anawakumbusha wanafunzi msemo mwingine wa kawaida wakati huo: "Mtu mmoja ni mpanzi, na mtu mwingine ni mvunaji." Watu daima hawapati kufurahia matunda ya kazi yao, lakini kwa neno hili picha, mpanzi na mvunaji wanasherehekea pamoja. Yesu anawaambia wanafunzi kwamba watafaidika kutoka kwa kazi ya wengine wakati wa kuvuna katika shamba ambapo hawakupanda mbegu yoyote. Si wazi "wengine" ni nani hapa, lakini ni wazi kwamba wanafunzi ni wavunaji.</w:t>
      </w:r>
    </w:p>
    <w:p>
      <w:pPr/>
      <w:r>
        <w:rPr>
          <w:lang w:val="sw_KE" w:bidi="sw_KE"/>
        </w:rPr>
      </w:r>
      <w:r>
        <w:rPr>
          <w:lang w:val="sw_KE" w:bidi="sw_KE"/>
        </w:rPr>
        <w:t>Tulieni na mjadili swali hili kama kikundi. Elezea sherehe ulizo na katika utamaduni wako wakati wa mavuno. Sitisha sauti hii hapa.</w:t>
      </w:r>
    </w:p>
    <w:p>
      <w:pPr/>
      <w:r>
        <w:rPr>
          <w:lang w:val="sw_KE" w:bidi="sw_KE"/>
        </w:rPr>
      </w:r>
      <w:r>
        <w:rPr>
          <w:lang w:val="sw_KE" w:bidi="sw_KE"/>
        </w:rPr>
        <w:t>Sasa, tunasikia kwamba Wasamaria wengi wanamwamini Yesu kwa sababu ya ushuhuda wa mwanamke. Waliamini Yesu alikuwa Masihi na walimtumaini. Ushuhuda ni ripoti kuhusu kile mtu anachojua au alichokiona. Ushuhuda wake ulikuwa kwamba Yesu alimwambia kila kitu kuhusu maisha yake, jambo ambalo lilikuwa la kutia chumvi. Alitia chumvi kwa sababu alisisimka kwamba Yesu alijua kuhusu maisha yake na kumwonyesha kwamba yeye ndiye Masihi waliyekuwa wakimngojea.</w:t>
      </w:r>
    </w:p>
    <w:p>
      <w:pPr/>
      <w:r>
        <w:rPr>
          <w:lang w:val="sw_KE" w:bidi="sw_KE"/>
        </w:rPr>
      </w:r>
      <w:r>
        <w:rPr>
          <w:lang w:val="sw_KE" w:bidi="sw_KE"/>
        </w:rPr>
        <w:t>Wasamaria walikuja kwenye kisima ambapo Yesu na wanafunzi walikuwa wakizungumza. Walimwomba Yesu akae pamoja nao katika mji wao, na Yesu alisalia kwa siku mbili. Inaelekea kuwa wanafunzi wa Yesu pia walibaki naye mjini. Yesu aliendelea kuzungumza na watu kuhusu Ufalme wa Mungu, na Wasamaria wengi zaidi walimwamini Yesu kwa sababu ya kile alichosema. Walisikia wenyewe kile Yesu alisema, na walijua kwamba Yesu kwa kweli alikuwa Mwokozi wa dunia, ikiwa ni pamoja na Wasamaria. Hiki ni kilele, au sehemu muhimu zaidi ya hadithi hii. Inaonyesha kwamba Wasamaria wanajua Yesu ndiye anayeokoa kiroho makundi yote tofauti ya watu ulimwenguni. Yesu si Mwokozi wa Wayahudi tu. Hii haimaanishi kwamba Yesu anaokoa kila mtu duniani, bali ni wale tu ambao wanamwamini na kumtumaini Yesu.</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4:27–42 katika tafsiri rahisi zaidi kuelewa.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Simulizi hii ina matukio 3.</w:t>
      </w:r>
    </w:p>
    <w:p>
      <w:pPr/>
      <w:r>
        <w:rPr>
          <w:lang w:val="sw_KE" w:bidi="sw_KE"/>
        </w:rPr>
      </w:r>
      <w:r>
        <w:rPr>
          <w:b/>
          <w:lang w:val="sw_KE" w:bidi="sw_KE"/>
        </w:rPr>
        <w:t>Katika tukio la kwanza:</w:t>
      </w:r>
      <w:r>
        <w:rPr>
          <w:lang w:val="sw_KE" w:bidi="sw_KE"/>
        </w:rPr>
        <w:t xml:space="preserve"> Wanafunzi wanarudi kutoka kununua chakula mjini, na wanashangaa Yesu anazungumza na mwanamke. Anarudi mji ili kuleta Wasamaria wengine kwa Yesu.</w:t>
      </w:r>
    </w:p>
    <w:p>
      <w:pPr/>
      <w:r>
        <w:rPr>
          <w:lang w:val="sw_KE" w:bidi="sw_KE"/>
        </w:rPr>
      </w:r>
      <w:r>
        <w:rPr>
          <w:b/>
          <w:lang w:val="sw_KE" w:bidi="sw_KE"/>
        </w:rPr>
        <w:t>Katika tukio la pili:</w:t>
      </w:r>
      <w:r>
        <w:rPr>
          <w:lang w:val="sw_KE" w:bidi="sw_KE"/>
        </w:rPr>
        <w:t xml:space="preserve"> Yesu na wanafunzi wanazungumza pamoja katika kisima cha maji. Yesu anawaambia kuhusu chakula cha kiroho na kuhusu mavuno ya kiroho.</w:t>
      </w:r>
    </w:p>
    <w:p>
      <w:pPr/>
      <w:r>
        <w:rPr>
          <w:lang w:val="sw_KE" w:bidi="sw_KE"/>
        </w:rPr>
      </w:r>
      <w:r>
        <w:rPr>
          <w:b/>
          <w:lang w:val="sw_KE" w:bidi="sw_KE"/>
        </w:rPr>
        <w:t>Katika tukio la tatu:</w:t>
      </w:r>
      <w:r>
        <w:rPr>
          <w:lang w:val="sw_KE" w:bidi="sw_KE"/>
        </w:rPr>
        <w:t xml:space="preserve"> Wasamaria wengi wanamwamini Yesu kwa sababu ya ushuhuda wa mwanamke, na wengine wengi wanaamini kwa sababu wanamsikia Yesu wenyewe. Yesu anakaa na Wasamaria kwa siku mbili.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Mwanamke Msamaria</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Wasamaria</w:t>
      </w:r>
    </w:p>
    <w:p>
      <w:pPr/>
      <w:r>
        <w:rPr>
          <w:lang w:val="sw_KE" w:bidi="sw_KE"/>
        </w:rPr>
      </w:r>
      <w:r>
        <w:rPr>
          <w:lang w:val="sw_KE" w:bidi="sw_KE"/>
        </w:rPr>
        <w:t>Kama kikundi, zingatia sehemu hizi za mpangilio wa simulizi:</w:t>
      </w:r>
    </w:p>
    <w:p>
      <w:pPr/>
      <w:r>
        <w:rPr>
          <w:lang w:val="sw_KE" w:bidi="sw_KE"/>
        </w:rPr>
      </w:r>
      <w:r>
        <w:rPr>
          <w:lang w:val="sw_KE" w:bidi="sw_KE"/>
        </w:rPr>
        <w:t>Ni muhimu kukumbuka kwamba Yesu amekuwa akizungumza na yule mwanamke Msamaria katika kisima. Kumbuka kwamba Yesu na wanafunzi wake wako kwenye safari kutoka Yudea hadi Galilaya, na wako Samaria sasa. Wanafunzi walikwenda katika mji wa Sikari ili kununua chakula, na Yesu na yule mwanamke walikuwa peke yao kwenye kisima cha maji. Kumbuka pia kwamba hii ni eneo ambapo Wayahudi wengi wanajaribu kuepuka mawasiliano na Wasamaria.</w:t>
      </w:r>
    </w:p>
    <w:p>
      <w:pPr/>
      <w:r>
        <w:rPr>
          <w:lang w:val="sw_KE" w:bidi="sw_KE"/>
        </w:rPr>
      </w:r>
      <w:r>
        <w:rPr>
          <w:lang w:val="sw_KE" w:bidi="sw_KE"/>
        </w:rPr>
        <w:t xml:space="preserve">Katika tukio la kwanza, wanafunzi wanarudi kutoka kununua chakula mjini. Hii inatokea wakati uleule Yesu anapomwambia yule mwanamke, "Mimi </w:t>
      </w:r>
      <w:r>
        <w:rPr>
          <w:b/>
          <w:lang w:val="sw_KE" w:bidi="sw_KE"/>
        </w:rPr>
        <w:t>ndiye</w:t>
      </w:r>
      <w:r>
        <w:rPr>
          <w:lang w:val="sw_KE" w:bidi="sw_KE"/>
        </w:rPr>
        <w:t xml:space="preserve"> Masihi!" Kumbuka wanafunzi wanashangaa kwamba Yesu anazungumza na mwanamke, hasa mwanamke Msamaria. Hakuna hata mmoja wa wanafunzi anayemwuliza Yesu kwa nini anazungumza na yule mwanamke.</w:t>
      </w:r>
    </w:p>
    <w:p>
      <w:pPr/>
      <w:r>
        <w:rPr>
          <w:lang w:val="sw_KE" w:bidi="sw_KE"/>
        </w:rPr>
      </w:r>
      <w:r>
        <w:rPr>
          <w:lang w:val="sw_KE" w:bidi="sw_KE"/>
        </w:rPr>
        <w:t>Kumbuka kwamba mwanamke anaacha chungu chake cha maji kisimani na kurudi mjini bila hicho. Huenda alikuwa akiharakisha kurudi mjini na ndiyo sababu haileti pamoja naye. Kumbuka kwamba anaenda kwa wanaume wa mji wake na kuwauliza, "Huyu siye Masihi, sivyo?"</w:t>
      </w:r>
    </w:p>
    <w:p>
      <w:pPr/>
      <w:r>
        <w:rPr>
          <w:lang w:val="sw_KE" w:bidi="sw_KE"/>
        </w:rPr>
      </w:r>
      <w:r>
        <w:rPr>
          <w:lang w:val="sw_KE" w:bidi="sw_KE"/>
        </w:rPr>
        <w:t>Mwanamke hatarajii jibu la swali hili. Anawaomba waweze kupata watu wanaovutiwa na kujiuliza kama Yesu anaweza kuwa Kristo, mtu ambaye wamekuwa wakimsubiri Mungu awatume.</w:t>
      </w:r>
    </w:p>
    <w:p>
      <w:pPr/>
      <w:r>
        <w:rPr>
          <w:lang w:val="sw_KE" w:bidi="sw_KE"/>
        </w:rPr>
      </w:r>
      <w:r>
        <w:rPr>
          <w:lang w:val="sw_KE" w:bidi="sw_KE"/>
        </w:rPr>
        <w:t>Simama na mjadili swali hili kama kikundi. Ungesema vipi hili katika lugha yako? Je, ungetumia swali kama "Je, anaweza kuwa Kristo?" Au je, itakuwa ya asili zaidi kutumia taarifa kama, "Huyu anaweza kuwa Masihi"? Sitisha sauti hii hapa.</w:t>
      </w:r>
    </w:p>
    <w:p>
      <w:pPr/>
      <w:r>
        <w:rPr>
          <w:lang w:val="sw_KE" w:bidi="sw_KE"/>
        </w:rPr>
      </w:r>
      <w:r>
        <w:rPr>
          <w:lang w:val="sw_KE" w:bidi="sw_KE"/>
        </w:rPr>
        <w:t>Kumbuka kwamba wakati mwanamke anaenda mji ili kuleta Wasamaria wengine, tukio la pili linaanza. Katika tukio hili, tunasikia mazungumzo kati ya Yesu na wanafunzi wake. Wasamaria wako njiani kurudi kwa Yesu wakati Yesu na wanafunzi wake wanazungumza katika kisima cha maji. Katika lugha ya asili, tukio hili linaanza na neno "wakati huo huo," ambalo linaonyesha kwamba tukio hili linatokea wakati mmoja na tukio la kwanza.</w:t>
      </w:r>
    </w:p>
    <w:p>
      <w:pPr/>
      <w:r>
        <w:rPr>
          <w:lang w:val="sw_KE" w:bidi="sw_KE"/>
        </w:rPr>
      </w:r>
      <w:r>
        <w:rPr>
          <w:lang w:val="sw_KE" w:bidi="sw_KE"/>
        </w:rPr>
        <w:t>Wanafunzi wanamhimiza Yesu kula kitu, na anasema ana chakula ambacho hawajui chochote kukihusu. Kumbuka kwamba wanafunzi wanaulizana, "Je, inawezekana mtu mwingine alimletea chakula?" Wamechanganyikiwa kuhusu kwa nini Yesu hataki chakula walichonunua mjini. Wanajiuliza kama mtu mwingine alimpa Yesu chakula cha kimwili kula wakati wanafunzi walikuwa mjini. Swali lao linaonyesha jinsi wanavyoshangaa kwamba Yesu anakataa chakula kutoka kwao.</w:t>
      </w:r>
    </w:p>
    <w:p>
      <w:pPr/>
      <w:r>
        <w:rPr>
          <w:lang w:val="sw_KE" w:bidi="sw_KE"/>
        </w:rPr>
      </w:r>
      <w:r>
        <w:rPr>
          <w:lang w:val="sw_KE" w:bidi="sw_KE"/>
        </w:rPr>
        <w:t>Simamia hapa na mjadili swali hili kama kikundi. Ungesema vipi hili katika lugha yako? Je, ungetumia swali kama "Je, inawezekana mtu mwingine alimletea chakula?" Au ingekuwa ya asili zaidi kutumia taarifa kama, "Hakuna uwezekano kwamba mtu mwingine alimleta chakula"? Sitisha sauti hii hapa.</w:t>
      </w:r>
    </w:p>
    <w:p>
      <w:pPr/>
      <w:r>
        <w:rPr>
          <w:lang w:val="sw_KE" w:bidi="sw_KE"/>
        </w:rPr>
      </w:r>
      <w:r>
        <w:rPr>
          <w:lang w:val="sw_KE" w:bidi="sw_KE"/>
        </w:rPr>
        <w:t>Yesu anawaambia wanafunzi chakula chake ni kufanya kile Mungu anachotaka afanye. Kumbuka kwamba Yesu anazungumza kuhusu chakula cha kiroho na si chakula cha kimwili. Yesu anawauliza kama wanatumia msemo "miezi minne zaidi mpaka mavuno." Anajua kwamba ni maarifa ya kawaida wakati huo kwamba kuna miezi minne kati ya kupanda mbegu na kuvuna nafaka. Hatarajii jibu la swali hili. Yesu anajua hivi ndivyo watu wasemavyo. Yesu alitaka wanafunzi waanze kufikiria kuhusu mavuno kwa njia mpya.</w:t>
      </w:r>
    </w:p>
    <w:p>
      <w:pPr/>
      <w:r>
        <w:rPr>
          <w:lang w:val="sw_KE" w:bidi="sw_KE"/>
        </w:rPr>
      </w:r>
      <w:r>
        <w:rPr>
          <w:lang w:val="sw_KE" w:bidi="sw_KE"/>
        </w:rPr>
        <w:t>Tulieni na mjadili swali hili kama kikundi. Ungetambulisha vipi msemo huu kuhusu kupanda na kuvuna katika lugha yako? Je, swali au taarifa itakuwa ya asili zaidi katika lugha yako? Sitisha sauti hii hapa.</w:t>
      </w:r>
    </w:p>
    <w:p>
      <w:pPr/>
      <w:r>
        <w:rPr>
          <w:lang w:val="sw_KE" w:bidi="sw_KE"/>
        </w:rPr>
      </w:r>
      <w:r>
        <w:rPr>
          <w:lang w:val="sw_KE" w:bidi="sw_KE"/>
        </w:rPr>
        <w:t xml:space="preserve">Yesu anawaambia kuhusu mavuno ya kiroho ya watu ambao wanaleta wengine kwa Yesu. Yesu anataka wanafunzi watambue kwamba kuna Wasamaria wengi wanaokuja kisimani wakati huo huo. Wasamaria hawa ni kama shamba lililo tayari kuvunwa. Yesu anasema mashamba ni "meupe kwa mavuno," au yaliyoiva na tayari kuvunwa. Baadhi ya wasomi wanaamini neno "tayari" pia huenda hapa. Wanafikiri Yesu anasema mashamba </w:t>
      </w:r>
      <w:r>
        <w:rPr>
          <w:b/>
          <w:lang w:val="sw_KE" w:bidi="sw_KE"/>
        </w:rPr>
        <w:t>tayari</w:t>
      </w:r>
      <w:r>
        <w:rPr>
          <w:lang w:val="sw_KE" w:bidi="sw_KE"/>
        </w:rPr>
        <w:t xml:space="preserve"> yamekomaa. Wasomi wengine wanaamini neno "tayari" linaambatana na taswira inayofuata ambayo Yesu anaielezea. Wanafikiri Yesu anasema, "Wavunaji </w:t>
      </w:r>
      <w:r>
        <w:rPr>
          <w:b/>
          <w:lang w:val="sw_KE" w:bidi="sw_KE"/>
        </w:rPr>
        <w:t>tayari</w:t>
      </w:r>
      <w:r>
        <w:rPr>
          <w:lang w:val="sw_KE" w:bidi="sw_KE"/>
        </w:rPr>
        <w:t xml:space="preserve"> wanapokea malipo na kukusanya mazao kwa uzima wa milele." Kumbuka kwamba katika picha hii ya maneno, Yesu anamwelezea mvunaji na mpanzi, na jinsi watakavyofurahi pamoja.</w:t>
      </w:r>
    </w:p>
    <w:p>
      <w:pPr/>
      <w:r>
        <w:rPr>
          <w:lang w:val="sw_KE" w:bidi="sw_KE"/>
        </w:rPr>
      </w:r>
      <w:r>
        <w:rPr>
          <w:lang w:val="sw_KE" w:bidi="sw_KE"/>
        </w:rPr>
        <w:t>Kumbuka kwamba wanafunzi hawakupanda mbegu katika maisha ya Wasamaria kwa kushiriki ujumbe wa Mungu, lakini sasa wanafunzi wanaweza kuvuna katika maisha ya Wasamaria. Mavuno ya kiroho yanamaanisha watu ambao wanamwamini Yesu watakuwa na maisha ya milele.</w:t>
      </w:r>
    </w:p>
    <w:p>
      <w:pPr/>
      <w:r>
        <w:rPr>
          <w:lang w:val="sw_KE" w:bidi="sw_KE"/>
        </w:rPr>
      </w:r>
      <w:r>
        <w:rPr>
          <w:lang w:val="sw_KE" w:bidi="sw_KE"/>
        </w:rPr>
        <w:t>Kumbuka kwamba katika tukio la tatu, Wasamaria wengi wanamwamini Yesu kwa sababu ya ushuhuda wa mwanamke. Wanamwamini Yesu, kwa hiyo wanataka Yesu akae pamoja nao azungumze nao zaidi kuhusu Mungu. Yesu anakubali na kukaa pamoja nao katika mji wa Sikari kwa siku mbili. Kumbuka kwamba wengine wengi wanaamini kwa sababu wanasikia kile Yesu anawaambia.</w:t>
      </w:r>
    </w:p>
    <w:p>
      <w:pPr/>
      <w:r>
        <w:rPr>
          <w:lang w:val="sw_KE" w:bidi="sw_KE"/>
        </w:rPr>
      </w:r>
      <w:r>
        <w:rPr>
          <w:lang w:val="sw_KE" w:bidi="sw_KE"/>
        </w:rPr>
        <w:t>Hatimaye, sehemu muhimu zaidi ya hadithi ni kile wanachosema Wasamaria kuhusu Yesu mwishoni. Wanasema waliamini hapo awali kwa sababu ya kile mwanamke alichowaambia, lakini sasa wanajua wenyewe kwamba Yesu ni Mwokozi wa makundi yote tofauti ya watu duniani.</w:t>
      </w:r>
    </w:p>
    <w:p>
      <w:pPr/>
      <w:r>
        <w:rPr>
          <w:lang w:val="sw_KE" w:bidi="sw_KE"/>
        </w:rPr>
      </w:r>
      <w:r>
        <w:rPr>
          <w:lang w:val="sw_KE" w:bidi="sw_KE"/>
        </w:rPr>
        <w:t>Sasa kikundi kinapaswa kuunda ubao wa hadithi, kuchora au kutumia vitu ili kuonyesha simulizi pamoja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4:27–42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Hadithi hii ina matukio 3.</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Mwanamke Msamaria</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Wasamaria</w:t>
      </w:r>
    </w:p>
    <w:p>
      <w:pPr/>
      <w:r>
        <w:rPr>
          <w:lang w:val="sw_KE" w:bidi="sw_KE"/>
        </w:rPr>
      </w:r>
      <w:r>
        <w:rPr>
          <w:lang w:val="sw_KE" w:bidi="sw_KE"/>
        </w:rPr>
        <w:t>Kama kikundi, igizeni simulizi hii mara mbili. Mnaatarajiwa kuigiza simulizi hili kwa lugha yenu ya asili.</w:t>
      </w:r>
    </w:p>
    <w:p>
      <w:pPr/>
      <w:r>
        <w:rPr>
          <w:lang w:val="sw_KE" w:bidi="sw_KE"/>
        </w:rPr>
      </w:r>
      <w:r>
        <w:rPr>
          <w:lang w:val="sw_KE" w:bidi="sw_KE"/>
        </w:rPr>
        <w:t>Kwanza, igiza hadithi bila kusitisha. Kueni makini kwa mazungumzo, mtiririko, mstari wa hadithi na mpangilio wa matukio ya simulizi hili. Hakikisheni hamuachi kuigiza sehemu ngumu au muhimu za simulizi. Saidianeni kukumbushana kila sehemu ya hadithi.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hii kwa mara ya pili. Katika nyakati fulani za igizo, sitisha igizo na muulize yule anayeigiza mhusika, "Unahisi nini au unafikiria nini?" Muigizaji anayeigiza wahusika hao anapaswa kueleza hisia au mawazo yake iwapo angekuwa mhusika huyo. Kisha anzisha tena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Yesu bado anazungumza na mwanamke Msamaria kando ya kisima cha maji. Alimwambia kwamba yeye ni Masihi, na kisha wanafunzi wa Yesu wanarudi wakati huo huo. Wanafunzi wanashangaa kumwona Yesu akizungumza na mwanamke Msamaria. Hakuna hata mmoja wa wanafunzi anayemwuliza Yesu kwa nini anazungumza naye.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wanaowaigiza wale wanafunzi, "Mnahisi vipi?" Watu wanaweza kujibu mambo kama, "Hii si nzuri kwa sifa ya Yesu kwa watu kumwona akizungumza na mwanamke," au "Kwa nini Yesu anazungumza naye kabisa?" au "Yeye si mtu mzuri wa kuzungumza naye kulingana na sheria ya Kiyahudi."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Mwanamke anawacha mtungi wake wa maji kando ya kisima na kurudi mjini. Anawaambia watu kuhusu Yesu. Anataka warudi kwenye kisima pamoja naye ili kumwona Yesu kwa ajili yao wenyewe. Wengi wao wanamsikiliza na kumfuata hadi kwenye kisima cha maji ambapo Yesu yuko.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wanaowaigiza wale wanafunzi wengine, "Mnahisi vipi?" Watu wanaweza kujibu mambo kama, "Nina hamu kuhusu kwa nini anafurahi sana kuhusu mtu huyu," au "Je, inaweza kuwa akisema ukweli kuhusu kumpata Masihi?" au "Kujiuliza kwa nini Masihi angezungumza naye, ikiwa kwa kweli ni yeye," au "Ninafurahi kuona mwenyewe mtu huyu ni nani."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Wakati Wasamaria wanakuja kwenye kisima cha maji ili kumwona Yesu, wanafunzi wanazungumza na Yesu katika kisima. Wanafunzi wanamwomba Yesu kula chakula walichonunua katika mji. Yesu anawaambia ana chakula ambacho hawajui chochote kukihusu. Wanafunzi hawaelewi Yesu, na wanajiuliza kama mtu mwingine alimletea Yesu chakula kula. Yesu anazungumza kuhusu chakula cha kiroho, si chakula cha kimwili. Yesu anaelezea kwamba chakula chake ni kumtii Mungu na kufanya kazi yote ambayo Mungu anampa afanye.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nini?" Mtu anaweza kujibu mambo kama, "Nina tumaini kwamba wanafunzi wangu wataelewa kuhusu chakula cha kiroho," au "Njaa ya kimwili, lakini nataka wanafunzi wangu kujifunza kutoka kwangu zaidi kuliko kutaka kula tu chakula ambacho waliniletea," au "Kutaka watu wajue kuna maisha zaidi ya chakula cha kimwili na maji—kuna maji ya kiroho ya maisha ya milele na chakula cha kiroho cha kumtii Mungu. Chakula hiki cha kiroho na maji yanatosheleza zaidi kuliko chakula chochote cha kimwili na maji."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anawafundisha wanafunzi kuhusu mavuno ya kiroho. Anasema kuna msemo kwamba watu hupanda mbegu, na kisha miezi minne baadaye, wanavuna mazao. Yesu anataka wanafunzi wafikiri kuhusu mavuno ya kiroho ya Wasamaria wanaokuja kwenye kisima, na si tu kuhusu mavuno ya kimwili ya mazao. Yesu anasema mashamba ni meupe, au yaliyoiva, na tayari kwa wanafunzi kuvuna. Yesu pia anasema mpanzi na mvunaji watafurahi pamoja. Wanafunzi hawakufanya kazi ya kupanda mbegu kwa Wasamaria kuamini, lakini sasa wanafunzi wanaweza kusherehekea katika mavuno ya kiroho ya Wasamaria.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wanaowaigiza wale wanafunzi wengine, "Mnahisi vipi?" Watu wanaweza kujibu mambo kama, "Inamaanisha nini kuvuna mavuno ya kiroho?" au "Ni nani walikuwa wengine ambao walipanda mbegu katika Wasamaria?" au "Nimechanganyikiwa kuhusu kwa nini Yesu anasema mpanzi na mvunaji watasherehekea pamoja katika mavuno."</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Wasamaria wengi wanaamini kwa sababu ya ushuhuda wa mwanamke kuhusu Yesu. Wasamaria wanamwomba Yesu akae pamoja nao, na kwa hiyo Yesu anakaa pamoja nao katika mji wao kwa siku mbili. Anawafundisha mambo mengi, na watu wengi zaidi wanamwamini Yesu. Wasamaria wengi walimwambia mwanamke kwamba sasa walimwamini Yesu kwa sababu walimsikia wao wenyewe. Walikuwa wamesikia kile mwanamke alichosema kuhusu Yesu, lakini sasa walishawishika hata zaidi. Walijua kwamba Yesu kwa kweli alikuwa Mwokozi wa makundi yote tofauti ya watu duniani.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yule mwanamke Msamaria, "Unahisi vipi?" Mtu anaweza kujibu mambo kama, "Ninafurahi kwamba watu katika mji wangu waliniamini kuhusu Yesu na walitaka kukutana naye kwa ajili yao wenyewe," au "Ninafurahi kujifunza zaidi kutoka kwa Yesu wakati anakaa katika mji wetu," au "Ninafurahi kwamba Yesu alizungumza nami katika kisima na kwamba niliweza kuwaambia wengine kuhusu yeye."</w:t>
      </w:r>
      <w:r>
        <w:rPr>
          <w:lang w:val="sw_KE" w:bidi="sw_KE"/>
        </w:rPr>
      </w:r>
    </w:p>
    <w:p>
      <w:pPr>
        <w:pStyle w:val="Heading3"/>
      </w:pPr>
      <w:r>
        <w:rPr>
          <w:lang w:val="sw_KE" w:bidi="sw_KE"/>
        </w:rPr>
        <w:t>Kujaza Mapengo</w:t>
      </w:r>
    </w:p>
    <w:p>
      <w:pPr/>
      <w:r>
        <w:rPr>
          <w:lang w:val="sw_KE" w:bidi="sw_KE"/>
        </w:rPr>
      </w:r>
      <w:r>
        <w:rPr>
          <w:lang w:val="sw_KE" w:bidi="sw_KE"/>
        </w:rPr>
        <w:t>Sikiliza toleo la sauti la Yohana 4:27–42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b/>
          <w:lang w:val="sw_KE" w:bidi="sw_KE"/>
        </w:rPr>
        <w:t>Wanafunzi</w:t>
      </w:r>
      <w:r>
        <w:rPr>
          <w:lang w:val="sw_KE" w:bidi="sw_KE"/>
        </w:rPr>
        <w:t xml:space="preserve"> wa Yesu wanarudi kutoka kununua chakula katika mji wa </w:t>
      </w:r>
      <w:r>
        <w:rPr>
          <w:b/>
          <w:lang w:val="sw_KE" w:bidi="sw_KE"/>
        </w:rPr>
        <w:t>Sykari</w:t>
      </w:r>
      <w:r>
        <w:rPr>
          <w:lang w:val="sw_KE" w:bidi="sw_KE"/>
        </w:rPr>
        <w:t>.</w:t>
      </w:r>
    </w:p>
    <w:p>
      <w:pPr/>
      <w:r>
        <w:rPr>
          <w:lang w:val="sw_KE" w:bidi="sw_KE"/>
        </w:rPr>
      </w:r>
      <w:r>
        <w:rPr>
          <w:b/>
          <w:lang w:val="sw_KE" w:bidi="sw_KE"/>
        </w:rPr>
        <w:t>Wanafunzi</w:t>
      </w:r>
      <w:r>
        <w:rPr>
          <w:lang w:val="sw_KE" w:bidi="sw_KE"/>
        </w:rPr>
        <w:t xml:space="preserve"> ni wafuasi wa karibu wa Yesu. Tumia neno sawa kwa wanafunzi kama vile ulivyotumia katika simulizi za awali. Kwa maelezo zaidi kuhusu </w:t>
      </w:r>
      <w:r>
        <w:rPr>
          <w:lang w:val="sw_KE" w:bidi="sw_KE"/>
        </w:rPr>
        <w:t>wanafunzi</w:t>
      </w:r>
      <w:r>
        <w:rPr>
          <w:lang w:val="sw_KE" w:bidi="sw_KE"/>
        </w:rPr>
        <w:t>, rejelea Faharasa Kuu.</w:t>
      </w:r>
    </w:p>
    <w:p>
      <w:pPr/>
      <w:r>
        <w:rPr>
          <w:lang w:val="sw_KE" w:bidi="sw_KE"/>
        </w:rPr>
      </w:r>
      <w:r>
        <w:rPr>
          <w:b/>
          <w:lang w:val="sw_KE" w:bidi="sw_KE"/>
        </w:rPr>
        <w:t>Sikari</w:t>
      </w:r>
      <w:r>
        <w:rPr>
          <w:lang w:val="sw_KE" w:bidi="sw_KE"/>
        </w:rPr>
        <w:t xml:space="preserve"> ni mji katika mkoa wa </w:t>
      </w:r>
      <w:r>
        <w:rPr>
          <w:b/>
          <w:lang w:val="sw_KE" w:bidi="sw_KE"/>
        </w:rPr>
        <w:t>Samaria</w:t>
      </w:r>
      <w:r>
        <w:rPr>
          <w:lang w:val="sw_KE" w:bidi="sw_KE"/>
        </w:rPr>
        <w:t>. Kisima cha maji ambapo Yesu alikuwa amezungumza na mwanamke Msamaria kilikuwa nje ya mji. Wanafunzi walikuwa Sykari kununua chakula, na sasa wanarudi kwenye kisima cha maji.</w:t>
      </w:r>
    </w:p>
    <w:p>
      <w:pPr/>
      <w:r>
        <w:rPr>
          <w:lang w:val="sw_KE" w:bidi="sw_KE"/>
        </w:rPr>
      </w:r>
      <w:r>
        <w:rPr>
          <w:lang w:val="sw_KE" w:bidi="sw_KE"/>
        </w:rPr>
        <w:t xml:space="preserve">Sitisha hapa na uangalie ramani ya </w:t>
      </w:r>
      <w:r>
        <w:rPr>
          <w:lang w:val="sw_KE" w:bidi="sw_KE"/>
        </w:rPr>
        <w:t>Yudea, Samaria, mji wa Sykari, na Galilaya</w:t>
      </w:r>
      <w:r>
        <w:rPr>
          <w:lang w:val="sw_KE" w:bidi="sw_KE"/>
        </w:rPr>
        <w:t xml:space="preserve"> kama kikundi. Sitisha sauti hii hapa.</w:t>
      </w:r>
    </w:p>
    <w:p>
      <w:pPr/>
      <w:r>
        <w:rPr>
          <w:lang w:val="sw_KE" w:bidi="sw_KE"/>
        </w:rPr>
      </w:r>
      <w:r>
        <w:rPr>
          <w:lang w:val="sw_KE" w:bidi="sw_KE"/>
        </w:rPr>
        <w:t xml:space="preserve">Mwanamke Msamaria anaacha mtungi wake wa maji kisimani, na anaenda Sikari kuwaambia watu kuhusu Yesu. Anasema, "Je, anaweza kuwa </w:t>
      </w:r>
      <w:r>
        <w:rPr>
          <w:b/>
          <w:lang w:val="sw_KE" w:bidi="sw_KE"/>
        </w:rPr>
        <w:t>Masihi</w:t>
      </w:r>
      <w:r>
        <w:rPr>
          <w:lang w:val="sw_KE" w:bidi="sw_KE"/>
        </w:rPr>
        <w:t xml:space="preserve">?" </w:t>
      </w:r>
      <w:r>
        <w:rPr>
          <w:b/>
          <w:lang w:val="sw_KE" w:bidi="sw_KE"/>
        </w:rPr>
        <w:t>Masihi</w:t>
      </w:r>
      <w:r>
        <w:rPr>
          <w:lang w:val="sw_KE" w:bidi="sw_KE"/>
        </w:rPr>
        <w:t xml:space="preserve"> na </w:t>
      </w:r>
      <w:r>
        <w:rPr>
          <w:lang w:val="sw_KE" w:bidi="sw_KE"/>
        </w:rPr>
        <w:t>Kristo</w:t>
      </w:r>
      <w:r>
        <w:rPr>
          <w:lang w:val="sw_KE" w:bidi="sw_KE"/>
        </w:rPr>
        <w:t xml:space="preserve"> wote wawili wanamaanisha "mtiwa mafuta" katika lugha mbili tofauti za asili. Mungu anamtia mafuta, au Kristo, kwa kazi maalum. Tumia neno sawa kwa Masihi kama vile ulilotumia katika simulizi za awali. Kwa maelezo zaidi kuhusu </w:t>
      </w:r>
      <w:r>
        <w:rPr>
          <w:lang w:val="sw_KE" w:bidi="sw_KE"/>
        </w:rPr>
        <w:t>Masihi</w:t>
      </w:r>
      <w:r>
        <w:rPr>
          <w:lang w:val="sw_KE" w:bidi="sw_KE"/>
        </w:rPr>
        <w:t>, rejelea Faharasa Kuu.</w:t>
      </w:r>
    </w:p>
    <w:p>
      <w:pPr/>
      <w:r>
        <w:rPr>
          <w:lang w:val="sw_KE" w:bidi="sw_KE"/>
        </w:rPr>
      </w:r>
      <w:r>
        <w:rPr>
          <w:lang w:val="sw_KE" w:bidi="sw_KE"/>
        </w:rPr>
        <w:t>Wanafunzi wanasema, "</w:t>
      </w:r>
      <w:r>
        <w:rPr>
          <w:b/>
          <w:lang w:val="sw_KE" w:bidi="sw_KE"/>
        </w:rPr>
        <w:t>Rabi</w:t>
      </w:r>
      <w:r>
        <w:rPr>
          <w:lang w:val="sw_KE" w:bidi="sw_KE"/>
        </w:rPr>
        <w:t xml:space="preserve">, kula kitu." Rabi inamaanisha "yule wangu mkuu" au "mwalimu wangu mkuu." Haimaanishi mwalimu wa shule. Tumia neno lile lile kwa ajili ya Rabi kama ulivyotumia katika vifungu vya awali. Kwa maelezo zaidi kuhusu </w:t>
      </w:r>
      <w:r>
        <w:rPr>
          <w:lang w:val="sw_KE" w:bidi="sw_KE"/>
        </w:rPr>
        <w:t>Rabi</w:t>
      </w:r>
      <w:r>
        <w:rPr>
          <w:lang w:val="sw_KE" w:bidi="sw_KE"/>
        </w:rPr>
        <w:t>, rejelea Faharasa Kuu.</w:t>
      </w:r>
    </w:p>
    <w:p>
      <w:pPr/>
      <w:r>
        <w:rPr>
          <w:lang w:val="sw_KE" w:bidi="sw_KE"/>
        </w:rPr>
      </w:r>
      <w:r>
        <w:rPr>
          <w:lang w:val="sw_KE" w:bidi="sw_KE"/>
        </w:rPr>
        <w:t xml:space="preserve">Yesu anasema watu ambao wanavuna mavuno ya kiroho watakusanya matunda kwa </w:t>
      </w:r>
      <w:r>
        <w:rPr>
          <w:b/>
          <w:lang w:val="sw_KE" w:bidi="sw_KE"/>
        </w:rPr>
        <w:t>maisha ya milele</w:t>
      </w:r>
      <w:r>
        <w:rPr>
          <w:lang w:val="sw_KE" w:bidi="sw_KE"/>
        </w:rPr>
        <w:t xml:space="preserve">. Maisha ya milele yanamaanisha mtu atakuwa na maisha ambayo hayamaliziki. Maisha ya milele pia yanamaanisha ubora wa maisha kuanzia wakati mtu anamruhusu Mungu kutawala maisha yake. Tumia maneno yale yale kwa ajili ya uzima wa milele kama ulivyotumia katika vifungu vya awali. Kwa maelezo zaidi kuhusu </w:t>
      </w:r>
      <w:r>
        <w:rPr>
          <w:lang w:val="sw_KE" w:bidi="sw_KE"/>
        </w:rPr>
        <w:t>uzima wa milele</w:t>
      </w:r>
      <w:r>
        <w:rPr>
          <w:lang w:val="sw_KE" w:bidi="sw_KE"/>
        </w:rPr>
        <w:t>, rejelea Faharasa Kuu.</w:t>
      </w:r>
    </w:p>
    <w:p>
      <w:pPr/>
      <w:r>
        <w:rPr>
          <w:lang w:val="sw_KE" w:bidi="sw_KE"/>
        </w:rPr>
      </w:r>
      <w:r>
        <w:rPr>
          <w:lang w:val="sw_KE" w:bidi="sw_KE"/>
        </w:rPr>
        <w:t xml:space="preserve">Wengi miongoni mwa </w:t>
      </w:r>
      <w:r>
        <w:rPr>
          <w:b/>
          <w:lang w:val="sw_KE" w:bidi="sw_KE"/>
        </w:rPr>
        <w:t>Wasamaria</w:t>
      </w:r>
      <w:r>
        <w:rPr>
          <w:lang w:val="sw_KE" w:bidi="sw_KE"/>
        </w:rPr>
        <w:t xml:space="preserve"> kutoka mji wa Sikari walimwamini Yesu. Wasamaria na Wayahudi hawakupendana. Wasamaria walikuwa uzao wa Wayahudi. Wayahudi walidhani Wasamaria hawakuwa safi na safi mbele ya Mungu kwa sababu ya jinsi walivyoabudu na kwa sababu walikuwa wameoa wageni muda mrefu uliopita. Wayahudi hawakuzungumza na Wasamaria au kushiriki vikombe na mabakuli na Wasamaria. Tumia neno lile lile kwa ajili ya wasamaria kama ulivyotumia katika vifungu vya awali. Kwa maelezo zaidi kuhusu </w:t>
      </w:r>
      <w:r>
        <w:rPr>
          <w:lang w:val="sw_KE" w:bidi="sw_KE"/>
        </w:rPr>
        <w:t>Wasamaria</w:t>
      </w:r>
      <w:r>
        <w:rPr>
          <w:lang w:val="sw_KE" w:bidi="sw_KE"/>
        </w:rPr>
        <w:t>, rejelea Faharasa Kuu.</w:t>
      </w:r>
    </w:p>
    <w:p>
      <w:pPr/>
      <w:r>
        <w:rPr>
          <w:lang w:val="sw_KE" w:bidi="sw_KE"/>
        </w:rPr>
      </w:r>
      <w:r>
        <w:rPr>
          <w:lang w:val="sw_KE" w:bidi="sw_KE"/>
        </w:rPr>
        <w:t xml:space="preserve">Wasamaria wengi walimwamini Yesu kwa sababu ya ushuhuda wa </w:t>
      </w:r>
      <w:r>
        <w:rPr>
          <w:lang w:val="sw_KE" w:bidi="sw_KE"/>
        </w:rPr>
        <w:t>mwanamke</w:t>
      </w:r>
      <w:r>
        <w:rPr>
          <w:lang w:val="sw_KE" w:bidi="sw_KE"/>
        </w:rPr>
        <w:t xml:space="preserve">. Katika lugha ya asili, neno hili ni kitenzi cha </w:t>
      </w:r>
      <w:r>
        <w:rPr>
          <w:b/>
          <w:lang w:val="sw_KE" w:bidi="sw_KE"/>
        </w:rPr>
        <w:t>kushuhudia</w:t>
      </w:r>
      <w:r>
        <w:rPr>
          <w:lang w:val="sw_KE" w:bidi="sw_KE"/>
        </w:rPr>
        <w:t>. Kushuhudia kunamaanisha kusimulia kuhusu kile mtu anachojua au ameona moja kwa moja kwa macho yake mwenyewe. Tumia neno lile lile kwa ajili ya kushuhudia kama ulivyotumia katika vifungu vya awali.</w:t>
      </w:r>
    </w:p>
    <w:p>
      <w:pPr/>
      <w:r>
        <w:rPr>
          <w:lang w:val="sw_KE" w:bidi="sw_KE"/>
        </w:rPr>
      </w:r>
      <w:r>
        <w:rPr>
          <w:lang w:val="sw_KE" w:bidi="sw_KE"/>
        </w:rPr>
        <w:t xml:space="preserve">Wasamaria </w:t>
      </w:r>
      <w:r>
        <w:rPr>
          <w:b/>
          <w:lang w:val="sw_KE" w:bidi="sw_KE"/>
        </w:rPr>
        <w:t>walimwamini</w:t>
      </w:r>
      <w:r>
        <w:rPr>
          <w:lang w:val="sw_KE" w:bidi="sw_KE"/>
        </w:rPr>
        <w:t xml:space="preserve"> Yesu, ikimaanisha waliamini na waliweka imani yao kwa Yesu. Imani inajumuisha kukubali ukweli kuhusu Yesu ni nani. Kuamini pia kunamaanisha kumwamini Yesu badala ya kujitegemea mwenyewe au mtu mwingine. Mtu ambaye anamwamini Yesu anaitwa muumini. Tumia neno lile lile kwa kuamini kama ulivyotumia katika vifungu vya awali. Kwa maelezo zaidi kuhusu </w:t>
      </w:r>
      <w:r>
        <w:rPr>
          <w:lang w:val="sw_KE" w:bidi="sw_KE"/>
        </w:rPr>
        <w:t>imani</w:t>
      </w:r>
      <w:r>
        <w:rPr>
          <w:lang w:val="sw_KE" w:bidi="sw_KE"/>
        </w:rPr>
        <w:t>, rejelea Faharasa Kuu.</w:t>
      </w:r>
    </w:p>
    <w:p>
      <w:pPr/>
      <w:r>
        <w:rPr>
          <w:lang w:val="sw_KE" w:bidi="sw_KE"/>
        </w:rPr>
      </w:r>
      <w:r>
        <w:rPr>
          <w:lang w:val="sw_KE" w:bidi="sw_KE"/>
        </w:rPr>
        <w:t xml:space="preserve">Wasamaria wanasema wanaamini Yesu ni </w:t>
      </w:r>
      <w:r>
        <w:rPr>
          <w:b/>
          <w:lang w:val="sw_KE" w:bidi="sw_KE"/>
        </w:rPr>
        <w:t>Mwokozi</w:t>
      </w:r>
      <w:r>
        <w:rPr>
          <w:lang w:val="sw_KE" w:bidi="sw_KE"/>
        </w:rPr>
        <w:t xml:space="preserve"> wa makundi yote tofauti ya watu duniani. Mwokozi anamaanisha mtu ambaye anawaokoa au kuwakomboa watu kutoka kwa uovu au hatari. Katika Agano Jipya, Yesu ni Mwokozi ambaye anawaokoa watu kutoka kwa uovu wa kiroho. Yesu anawaokoa watu kutoka adhabu ya dhambi. Mwokozi pia anaweza kumaanisha yule ambaye anarejesha watu.</w:t>
      </w:r>
    </w:p>
    <w:p>
      <w:pPr/>
      <w:r>
        <w:rPr>
          <w:lang w:val="sw_KE" w:bidi="sw_KE"/>
        </w:rPr>
      </w:r>
      <w:r>
        <w:rPr>
          <w:lang w:val="sw_KE" w:bidi="sw_KE"/>
        </w:rPr>
        <w:t xml:space="preserve">Simameni hapa na mjadili kama kikundi neno gani au kifungu gani cha maneno mtakachotumia kwa </w:t>
      </w:r>
      <w:r>
        <w:rPr>
          <w:b/>
          <w:lang w:val="sw_KE" w:bidi="sw_KE"/>
        </w:rPr>
        <w:t>Mwokozi</w:t>
      </w:r>
      <w:r>
        <w:rPr>
          <w:lang w:val="sw_KE" w:bidi="sw_KE"/>
        </w:rPr>
        <w:t xml:space="preserve">. Tafuta neno </w:t>
      </w:r>
      <w:r>
        <w:rPr>
          <w:lang w:val="sw_KE" w:bidi="sw_KE"/>
        </w:rPr>
        <w:t>Mwokozi</w:t>
      </w:r>
      <w:r>
        <w:rPr>
          <w:lang w:val="sw_KE" w:bidi="sw_KE"/>
        </w:rPr>
        <w:t xml:space="preserve"> kwenye Faharasa Kuu kwa maelezo zaidi.</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yenu wenyewe.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kurekebishana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4:43–54</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4:43–54 na muiweke mioyoni mwenu.</w:t>
      </w:r>
    </w:p>
    <w:p>
      <w:pPr/>
      <w:r>
        <w:rPr>
          <w:lang w:val="sw_KE" w:bidi="sw_KE"/>
        </w:rPr>
      </w:r>
      <w:r>
        <w:rPr>
          <w:lang w:val="sw_KE" w:bidi="sw_KE"/>
        </w:rPr>
        <w:t>Sikiliza toleo la sauti la Yohana 4:43–54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hii?</w:t>
      </w:r>
    </w:p>
    <w:p>
      <w:pPr>
        <w:pStyle w:val="ListBullet"/>
        <w:spacing w:line="240" w:lineRule="auto"/>
        <w:ind w:left="720"/>
      </w:pPr>
      <w:r>
        <w:rPr>
          <w:lang w:val="sw_KE" w:bidi="sw_KE"/>
        </w:rPr>
      </w:r>
      <w:r>
        <w:rPr>
          <w:lang w:val="sw_KE" w:bidi="sw_KE"/>
        </w:rPr>
        <w:t>Kifungu hiki kinatuambia nini kuhusu Mungu na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4:43–54 katika tafsiri rahisi zaidi kuelewa.</w:t>
      </w:r>
    </w:p>
    <w:p>
      <w:pPr/>
      <w:r>
        <w:rPr>
          <w:lang w:val="sw_KE" w:bidi="sw_KE"/>
        </w:rPr>
      </w:r>
      <w:r>
        <w:rPr>
          <w:lang w:val="sw_KE" w:bidi="sw_KE"/>
        </w:rPr>
        <w:t>Yesu na wanafunzi wake wanasafiri kutoka Yudea hadi Galilaya. Wanasafiri kupitia mkoa wa Samaria. Wanafunzi wa Yesu walikwenda katika mji wa Sikari ili kununua chakula, na Yesu alibaki peke yake karibu na kisima cha maji nje ya mji. Yesu alizungumza na mwanamke Msamaria katika kisima. Wakati wanafunzi walirudi kwenye kisima, Yesu aliwafundisha kuhusu chakula cha kiroho na mavuno. Wakati Yesu aliwafundisha wanafunzi wake, mwanamke alirudi mji ili kuleta Wasamaria wengine wengi kwa Yesu. Wasamaria walimwamini Yesu, na Yesu alibaki pale kwa siku mbili. Sasa, Yesu na wanafunzi wake wanaendelea na safari yao kwenda Galilaya. Wanawasili Galilaya, na Yesu anamponya mwana wa afisa wa kifalme. Matukio katika simulizi hii yanafanyika katika Kana na Kapernaumu.</w:t>
      </w:r>
    </w:p>
    <w:p>
      <w:pPr/>
      <w:r>
        <w:rPr>
          <w:lang w:val="sw_KE" w:bidi="sw_KE"/>
        </w:rPr>
      </w:r>
      <w:r>
        <w:rPr>
          <w:lang w:val="sw_KE" w:bidi="sw_KE"/>
        </w:rPr>
        <w:t xml:space="preserve">Sitisha hapa na uangalie ramani ya </w:t>
      </w:r>
      <w:r>
        <w:rPr>
          <w:lang w:val="sw_KE" w:bidi="sw_KE"/>
        </w:rPr>
        <w:t>Yudea, mji wa Yerusalemu katika Yudea, Samaria, mji wa Sikari katika Samaria, Galilaya, na miji ya Kana na Kapernaumu</w:t>
      </w:r>
      <w:r>
        <w:rPr>
          <w:lang w:val="sw_KE" w:bidi="sw_KE"/>
        </w:rPr>
        <w:t xml:space="preserve"> katika Galilaya kama kikundi. Sitisha sauti hii hapa.</w:t>
      </w:r>
    </w:p>
    <w:p>
      <w:pPr/>
      <w:r>
        <w:rPr>
          <w:lang w:val="sw_KE" w:bidi="sw_KE"/>
        </w:rPr>
      </w:r>
      <w:r>
        <w:rPr>
          <w:lang w:val="sw_KE" w:bidi="sw_KE"/>
        </w:rPr>
        <w:t>Yesu na wanafunzi wake walikuwa na Wasamaria katika Sikari kwa siku mbili. Baada ya siku mbili, Yesu na wanafunzi wake waliendelea na safari yao kwenda Galilaya. Yesu aliondoka Samaria baada ya siku mbili. Anarudi mahali anapotumia wakati wake mwingi, Galilaya. Yohana anatukumbusha hapa kwamba Yesu aliwaambia wanafunzi wake wakati fulani kwamba manabii hawaheshimiwi au kupewa utukufu katika miji yao wenyewe. Nabii ni mtu ambaye ana ujumbe kutoka kwa Mungu. Hii ni sehemu ambayo ni ngumu kuielewa kwa sababu baadhi ya watu wanaamini "mji wa asili" unaweza kumaanisha Galilaya, Yudea, au Samaria. Inaweza kumaanisha kwamba watu katika Samaria walimkaribisha Yesu zaidi kuliko Wayahudi katika Galilaya, ambapo Yesu alitoka. Au, inaweza kumaanisha kwamba watu walimkaribisha Yesu Yerusalemu zaidi kuliko Galilaya. Yesu alikuwa ameishi sehemu kubwa ya maisha yake Galilaya, kwa hiyo kuna uwezekano kwamba neno "mji wa nyumbani" linamaanisha Galilaya. Kitu muhimu cha kujua ni kwamba Yesu hakukaa mahali pamoja kwa muda wa kutosha kupafanya kuwa nyumbani kwake. Badala yake, Yesu alifundisha mahali pamoja na kisha akahamia mahali pengine. Inawezekana kwamba msemo huu uliongezwa na mwandishi Yohana kama kitu ambacho Yesu aliwaambia wanafunzi wake, lakini hatuna hakika jinsi taarifa hii inavyohusiana na muktadha huu.</w:t>
      </w:r>
    </w:p>
    <w:p>
      <w:pPr/>
      <w:r>
        <w:rPr>
          <w:lang w:val="sw_KE" w:bidi="sw_KE"/>
        </w:rPr>
      </w:r>
      <w:r>
        <w:rPr>
          <w:lang w:val="sw_KE" w:bidi="sw_KE"/>
        </w:rPr>
        <w:t>Sitisha hapa na mjadili swali hili kama kikundi. Utamaduni wako unaona vipi watu ambao wanazungumza ujumbe kutoka kwa Mungu? Watu katika vijiji vyao ambao wako karibu zaidi wanaitikia vipi? Sitisha sauti hii hapa.</w:t>
      </w:r>
    </w:p>
    <w:p>
      <w:pPr/>
      <w:r>
        <w:rPr>
          <w:lang w:val="sw_KE" w:bidi="sw_KE"/>
        </w:rPr>
      </w:r>
      <w:r>
        <w:rPr>
          <w:lang w:val="sw_KE" w:bidi="sw_KE"/>
        </w:rPr>
        <w:t>Nyuma wakati Yesu alikuwa Yerusalemu kwa karamu, au sherehe ya Pasaka, pia kulikuwa na Wagalilaya Yerusalemu. Sikukuu ya Pasaka ilikuwa sherehe ya kidini ya Kiyahudi ambayo Wayahudi walisherehekea kila mwaka. Yesu alifukuza watu hekaluni huko Yerusalemu, na Wagalilaya walimwona Yesu akifanya hili na mambo mengine. Sasa, Wagalilaya hao walikuwa wamerudi Galilaya, na walimkaribisha Yesu Galilaya kwa sababu ya kile walichomwona Yesu akifanya Yerusalemu. Hadithi ifuatayo kuhusu Yesu kumponya mwana wa afisa wa kifalme ni mfano mmoja wa jinsi Wagalilaya walimkaribisha Yesu Galilaya. Inaweza kuwa na kuchanganyikiwa kusema "nabii hana heshima katika nchi yake mwenyewe" na kisha kusikia mara moja kwamba Wagalilaya walimkaribisha Yesu wakati Yesu aliwasili Galilaya. Aina ya imani ambayo watu katika Galilaya walionekana kuwa na misingi ya miujiza ambayo Yesu alifanya. Hii inaweza kuwa aina ya imani ambayo Yesu anataka, au kwamba Yesu anafikiri anamleta heshima zaidi kwake.</w:t>
      </w:r>
    </w:p>
    <w:p>
      <w:pPr/>
      <w:r>
        <w:rPr>
          <w:lang w:val="sw_KE" w:bidi="sw_KE"/>
        </w:rPr>
      </w:r>
      <w:r>
        <w:rPr>
          <w:lang w:val="sw_KE" w:bidi="sw_KE"/>
        </w:rPr>
        <w:t xml:space="preserve">Sitisha hapa na uangalie ramani ya </w:t>
      </w:r>
      <w:r>
        <w:rPr>
          <w:lang w:val="sw_KE" w:bidi="sw_KE"/>
        </w:rPr>
        <w:t>Yerusalemu katika mkoa wa Yudea na mkoa wa Galilaya</w:t>
      </w:r>
      <w:r>
        <w:rPr>
          <w:lang w:val="sw_KE" w:bidi="sw_KE"/>
        </w:rPr>
        <w:t xml:space="preserve"> tena kama kikundi. Sitisha sauti hii hapa.</w:t>
      </w:r>
    </w:p>
    <w:p>
      <w:pPr/>
      <w:r>
        <w:rPr>
          <w:lang w:val="sw_KE" w:bidi="sw_KE"/>
        </w:rPr>
      </w:r>
      <w:r>
        <w:rPr>
          <w:lang w:val="sw_KE" w:bidi="sw_KE"/>
        </w:rPr>
        <w:t>Yesu na wanafunzi wake wanawasili Kana, ambayo ni mji katika Galilaya. Kana ni mahali ambapo Yesu alibadilisha maji kuwa divai katika harusi. Divai ilikuwa kinywaji cha kileo cha kawaida wakati wa Yesu.</w:t>
      </w:r>
    </w:p>
    <w:p>
      <w:pPr/>
      <w:r>
        <w:rPr>
          <w:lang w:val="sw_KE" w:bidi="sw_KE"/>
        </w:rPr>
      </w:r>
      <w:r>
        <w:rPr>
          <w:lang w:val="sw_KE" w:bidi="sw_KE"/>
        </w:rPr>
        <w:t>Mwandishi Yohana anataka wasikilizaji wake wakumbuke umuhimu wa Kana kama mahali pa kwanza ambapo Yesu alifanya muujiza. Hadithi ifuatayo ni ya muujiza mwingine ambao Yesu anafanya huko Kana.</w:t>
      </w:r>
    </w:p>
    <w:p>
      <w:pPr/>
      <w:r>
        <w:rPr>
          <w:lang w:val="sw_KE" w:bidi="sw_KE"/>
        </w:rPr>
      </w:r>
      <w:r>
        <w:rPr>
          <w:lang w:val="sw_KE" w:bidi="sw_KE"/>
        </w:rPr>
        <w:t>Mtu mgeni katika hadithi hii ni afisa wa kifalme. Yeye anatoka Kapernaumu, ambayo ni mji mwingine katika Galilaya. Afisa wa kifalme anaweza kuwa mtu mwenye damu ya kifalme, lakini jambo hili haliwezekani katika hadithi hii. Afisa wa kifalme pengine alikuwa mtu ambaye alifanya kazi kwa mtawala wa Kirumi kule Kapernaumu. Inawezekana afisa wa kifalme alikuwa Myahudi au Mtu wa Mataifa, lakini ni muhimu zaidi kujua afisa wa kifalme alikuwa kutoka Galilaya. Afisa wa kifalme alikuwa na mwana ambaye alikuwa mgonjwa nyumbani kwake Kapernaumu. Kapernaumu ulikuwa mji karibu na Bahari ya Galilaya, na ulikuwa karibu na Kana.</w:t>
      </w:r>
    </w:p>
    <w:p>
      <w:pPr/>
      <w:r>
        <w:rPr>
          <w:lang w:val="sw_KE" w:bidi="sw_KE"/>
        </w:rPr>
      </w:r>
      <w:r>
        <w:rPr>
          <w:lang w:val="sw_KE" w:bidi="sw_KE"/>
        </w:rPr>
        <w:t xml:space="preserve">Simama hapa na uangalie ramani ya </w:t>
      </w:r>
      <w:r>
        <w:rPr>
          <w:lang w:val="sw_KE" w:bidi="sw_KE"/>
        </w:rPr>
        <w:t>Galilaya, Kana, na Kapernaumu</w:t>
      </w:r>
      <w:r>
        <w:rPr>
          <w:lang w:val="sw_KE" w:bidi="sw_KE"/>
        </w:rPr>
        <w:t xml:space="preserve"> tena kama kikundi. Sitisha sauti hii hapa.</w:t>
      </w:r>
    </w:p>
    <w:p>
      <w:pPr/>
      <w:r>
        <w:rPr>
          <w:lang w:val="sw_KE" w:bidi="sw_KE"/>
        </w:rPr>
      </w:r>
      <w:r>
        <w:rPr>
          <w:lang w:val="sw_KE" w:bidi="sw_KE"/>
        </w:rPr>
        <w:t>Afisa wa kifalme alikuwa Kapernaumu na mwana wake mgonjwa, na kisha alisikia kutoka kwa mtu kwamba Yesu alikuwa amerudi Galilaya. Afisa wa kifalme alisafiri kutoka Kapernaumu hadi Kana ili kumwomba Yesu aje kumponya mwana wake mgonjwa katika Kapernaumu. Inawezekana afisa wa kifalme alikuwa amesikia kuhusu muujiza wa Yesu katika Kana, na ndiyo sababu alitaka kumwomba Yesu amponye mwana wake mgonjwa. Afisa wa kifalme alitaka Yesu aje haraka kwa sababu mwana wake alikuwa karibu na kifo, au karibu kufa kutokana na ugonjwa wake. Alitaka Yesu "ateremke" kutoka Kana hadi Kapernaumu kwa sababu Kana ilikuwa kwenye ardhi ya juu kuliko Kapernaumu.</w:t>
      </w:r>
    </w:p>
    <w:p>
      <w:pPr/>
      <w:r>
        <w:rPr>
          <w:lang w:val="sw_KE" w:bidi="sw_KE"/>
        </w:rPr>
      </w:r>
      <w:r>
        <w:rPr>
          <w:lang w:val="sw_KE" w:bidi="sw_KE"/>
        </w:rPr>
        <w:t>Yesu anamjibu afisa wa kifalme, lakini jibu lake pia ni kwa watu wote karibu, na si kwa afisa wa kifalme tu. Yesu anasema kwamba watu hawatamwamini wasipoona ishara na maajabu. Baadhi ya watu wanatafsiri hili kama "ishara za miujiza." Miujiza, ishara, na maajabu ni matendo yote ya nguvu ambayo Mungu pekee ndiye anayeweza kufanya. Anaonyesha kwamba watu wengi wanachagua kumwamini Yesu tu wakati wanaona miujiza. Yesu anataka afisa wa kifalme afikiri kuhusu kwa nini anamwomba Yesu muujiza. Yesu hamkemei afisa wa kifalme. Yesu pengine anataka afisa wa kifalme ajifunze kuwa na imani katika Yesu ambayo haitoi tu miujiza ambayo Yesu anafanya. Hii ni sawa na taarifa ya awali kwamba watu katika Galilaya walimkaribisha Yesu kwa sababu ya miujiza ambayo Yesu alifanya Yerusalemu. Yesu anaonekana kusema hapa kwamba imani au kumwamini Yesu bila kuona miujiza ni kumheshimu zaidi Yesu.</w:t>
      </w:r>
    </w:p>
    <w:p>
      <w:pPr/>
      <w:r>
        <w:rPr>
          <w:lang w:val="sw_KE" w:bidi="sw_KE"/>
        </w:rPr>
      </w:r>
      <w:r>
        <w:rPr>
          <w:lang w:val="sw_KE" w:bidi="sw_KE"/>
        </w:rPr>
        <w:t>Afisa wa kifalme anamwomba Yesu tena ashuke kutoka Kana hadi Kapernaumu ili kumponya mwana wake kabla ya mwanawe kufa. Afisa wa kifalme anatumia neno ambalo linaweza kutafsiriwa kama "bwana" au "mkuu" ili kuonyesha heshima kwa Yesu. Kuna dharura katika ombi kwa sababu Mwana ni mgonjwa sana na anakaribia kufa. Katika lugha ya asili, neno la "Mwana" ni neno ambalo linaonyesha upendo na utunzaji ambao baba anao kwa mwana wake mgonjwa.</w:t>
      </w:r>
    </w:p>
    <w:p>
      <w:pPr/>
      <w:r>
        <w:rPr>
          <w:lang w:val="sw_KE" w:bidi="sw_KE"/>
        </w:rPr>
      </w:r>
      <w:r>
        <w:rPr>
          <w:lang w:val="sw_KE" w:bidi="sw_KE"/>
        </w:rPr>
        <w:t>Simama na mjadili swali hili kama kikundi. Shiriki kuhusu wakati wewe, mshiriki wa familia, au mtu mwingine unayemjua alikuwa mgonjwa sana. Eleza jinsi watu wanavyotunza mtu mgonjwa katika utamaduni wako. Sitisha sauti hii hapa.</w:t>
      </w:r>
    </w:p>
    <w:p>
      <w:pPr/>
      <w:r>
        <w:rPr>
          <w:lang w:val="sw_KE" w:bidi="sw_KE"/>
        </w:rPr>
      </w:r>
      <w:r>
        <w:rPr>
          <w:lang w:val="sw_KE" w:bidi="sw_KE"/>
        </w:rPr>
        <w:t>Yesu hakubali kwenda kumwona mwana wa mtu mgonjwa. Badala yake, Yesu anamponya mwana mgonjwa tu kwa kumwambia baba "Unaweza kwenda. Mwana wako ataishi!" Ni wazi Mwana aliponywa wakati huo. Mtu huyo anamwamini Yesu na kuondoka kwenda nyumbani kwake Kapernaumu. Ni muhimu kutambua kwamba sasa anaitwa "mtu" na si "afisa wa kifalme." Baadhi ya watu wanafikiri mwandishi Yohana anaanza kumwita "yule mtu" ili kuonyesha msisitizo mdogo zaidi kuhusu hadhi yake rasmi wakati yule mtu anapoanza kuonyesha imani kwa Yesu.</w:t>
      </w:r>
    </w:p>
    <w:p>
      <w:pPr/>
      <w:r>
        <w:rPr>
          <w:lang w:val="sw_KE" w:bidi="sw_KE"/>
        </w:rPr>
      </w:r>
      <w:r>
        <w:rPr>
          <w:lang w:val="sw_KE" w:bidi="sw_KE"/>
        </w:rPr>
        <w:t>Siku iliyofuata wakati mtu huyo alikuwa akisafiri kutoka Kana hadi Kapernaumu, watumishi wake walikutana naye barabarani. Watumishi pia wanaweza kutafsiriwa kama watumwa. Afisa wa kifalme alimiliki watumwa na hakuwalipa mshahara wowote. Walimwambia mwana mgonjwa aliponywa. Mtu aliuliza wakati hasa mwana wake alianza kupona. Watumishi walimwambia mtu kwamba mvulana aliacha kuwa na homa jana saa saa ya saba. Hii pengine ilikuwa saa 1 alasiri kulingana na njia Warumi walihesabu saa za siku kuanzia saa 6 asubuhi.</w:t>
      </w:r>
    </w:p>
    <w:p>
      <w:pPr/>
      <w:r>
        <w:rPr>
          <w:lang w:val="sw_KE" w:bidi="sw_KE"/>
        </w:rPr>
      </w:r>
      <w:r>
        <w:rPr>
          <w:lang w:val="sw_KE" w:bidi="sw_KE"/>
        </w:rPr>
        <w:t>Kisha baba anatambua saa sita alasiri jana ilikuwa wakati halisi siku kabla ya Yesu kumwambia mtu "Mwana wako ataishi." Baba anajua kwamba Yesu ndiye yule ambaye alimponya mwana wake mgonjwa. Huu ni mwisho au sehemu muhimu zaidi ya hadithi. Hii ni mara ya tatu kifungu "Mwana wako ataishi" kinapatikana katika hadithi. Hii pia ni mara ya kwanza anaitwa "baba" kwa sababu inasema yeye ni kiongozi wa kaya yote. Kaya yake inamaanisha watu wote wanaoishi katika nyumba. Inajumuisha mke wake, mwana aliyeponywa, watoto wengine, na watumishi. Baba na nyumba yake yote wamemwamini Yesu.</w:t>
      </w:r>
    </w:p>
    <w:p>
      <w:pPr/>
      <w:r>
        <w:rPr>
          <w:lang w:val="sw_KE" w:bidi="sw_KE"/>
        </w:rPr>
      </w:r>
      <w:r>
        <w:rPr>
          <w:lang w:val="sw_KE" w:bidi="sw_KE"/>
        </w:rPr>
        <w:t>Taarifa ya mwisho ya hadithi hii inawakumbusha wasikilizaji kwamba kumponya mwana wa afisa wa kifalme ilikuwa ishara ya pili ya miujiza ya Yesu ambayo Yesu alifanya huko Galilaya. Taarifa hii haimaanishi kwamba Yesu alifanya miujiza miwili wakati huu baada ya kurudi kutoka Yudea hadi Galilaya. Muujiza wa kwanza ulikuwa hapo awali katika Kana wakati Yesu alibadilisha maji kuwa divai. Muujiza huo wa kwanza ulitokea baada ya Yesu kurudi Galilaya kutoka safari nyingine ya Yudea. Yesu sasa anarudi kutoka Yudea hadi Galilaya kwa mara ya pili, na Yesu anamponya mwana mgonjwa katika Kapernaumu. Uponyaji huu ulikuwa muujiza wa pili ambao Yesu alifanya baada ya safari kutoka Yudea hadi Galilaya. Yesu alikawia sana kule Samaria aliposimama ili azungumze na yule mwanamke Msamaria pamoja na Wasamaria wengine, na sasa tunajua kwamba amerudi Galilaya tena.</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4:43–54 katika tafsiri rahisi zaidi kuelewa.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Simulizi hii ina matukio 3.</w:t>
      </w:r>
    </w:p>
    <w:p>
      <w:pPr/>
      <w:r>
        <w:rPr>
          <w:lang w:val="sw_KE" w:bidi="sw_KE"/>
        </w:rPr>
      </w:r>
      <w:r>
        <w:rPr>
          <w:b/>
          <w:lang w:val="sw_KE" w:bidi="sw_KE"/>
        </w:rPr>
        <w:t>Katika tukio la kwanza:</w:t>
      </w:r>
      <w:r>
        <w:rPr>
          <w:lang w:val="sw_KE" w:bidi="sw_KE"/>
        </w:rPr>
        <w:t xml:space="preserve"> Yesu na wanafunzi wake wanasafiri kutoka Samaria hadi Galilaya na kuwasili katika mji wa Kana katika Galilaya.</w:t>
      </w:r>
    </w:p>
    <w:p>
      <w:pPr/>
      <w:r>
        <w:rPr>
          <w:lang w:val="sw_KE" w:bidi="sw_KE"/>
        </w:rPr>
      </w:r>
      <w:r>
        <w:rPr>
          <w:b/>
          <w:lang w:val="sw_KE" w:bidi="sw_KE"/>
        </w:rPr>
        <w:t>Katika tukio la pili:</w:t>
      </w:r>
      <w:r>
        <w:rPr>
          <w:lang w:val="sw_KE" w:bidi="sw_KE"/>
        </w:rPr>
        <w:t xml:space="preserve"> Afisa wa kifalme anakuja kwa Yesu katika Kana na kumwomba Yesu aje kumponya mwana wake mgonjwa katika Kapernaumu. Yesu anamponya mwana mgonjwa kwa kuzungumza.</w:t>
      </w:r>
    </w:p>
    <w:p>
      <w:pPr/>
      <w:r>
        <w:rPr>
          <w:lang w:val="sw_KE" w:bidi="sw_KE"/>
        </w:rPr>
      </w:r>
      <w:r>
        <w:rPr>
          <w:b/>
          <w:lang w:val="sw_KE" w:bidi="sw_KE"/>
        </w:rPr>
        <w:t>Katika tukio la tatu:</w:t>
      </w:r>
      <w:r>
        <w:rPr>
          <w:lang w:val="sw_KE" w:bidi="sw_KE"/>
        </w:rPr>
        <w:t xml:space="preserve"> Afisa wa kifalme anasafiri kurudi Kapernaumu. Watumishi wake wanakutana naye njiani na kumwambia mwana wake ameponywa. Afisa wa kifalme na kaya yake wote wanamwamini Yesu.</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hawatajwi, lakini wanasafiri na Yesu</w:t>
      </w:r>
    </w:p>
    <w:p>
      <w:pPr>
        <w:pStyle w:val="ListBullet"/>
        <w:spacing w:line="240" w:lineRule="auto"/>
        <w:ind w:left="720"/>
      </w:pPr>
      <w:r>
        <w:rPr>
          <w:lang w:val="sw_KE" w:bidi="sw_KE"/>
        </w:rPr>
      </w:r>
      <w:r>
        <w:rPr>
          <w:lang w:val="sw_KE" w:bidi="sw_KE"/>
        </w:rPr>
        <w:t>Wagalilaya</w:t>
      </w:r>
    </w:p>
    <w:p>
      <w:pPr>
        <w:pStyle w:val="ListBullet"/>
        <w:spacing w:line="240" w:lineRule="auto"/>
        <w:ind w:left="720"/>
      </w:pPr>
      <w:r>
        <w:rPr>
          <w:lang w:val="sw_KE" w:bidi="sw_KE"/>
        </w:rPr>
      </w:r>
      <w:r>
        <w:rPr>
          <w:lang w:val="sw_KE" w:bidi="sw_KE"/>
        </w:rPr>
        <w:t>Afisa wa kifalme</w:t>
      </w:r>
    </w:p>
    <w:p>
      <w:pPr>
        <w:pStyle w:val="ListBullet"/>
        <w:spacing w:line="240" w:lineRule="auto"/>
        <w:ind w:left="720"/>
      </w:pPr>
      <w:r>
        <w:rPr>
          <w:lang w:val="sw_KE" w:bidi="sw_KE"/>
        </w:rPr>
      </w:r>
      <w:r>
        <w:rPr>
          <w:lang w:val="sw_KE" w:bidi="sw_KE"/>
        </w:rPr>
        <w:t>Mwana mgonjwa</w:t>
      </w:r>
    </w:p>
    <w:p>
      <w:pPr>
        <w:pStyle w:val="ListBullet"/>
        <w:spacing w:line="240" w:lineRule="auto"/>
        <w:ind w:left="720"/>
      </w:pPr>
      <w:r>
        <w:rPr>
          <w:lang w:val="sw_KE" w:bidi="sw_KE"/>
        </w:rPr>
      </w:r>
      <w:r>
        <w:rPr>
          <w:lang w:val="sw_KE" w:bidi="sw_KE"/>
        </w:rPr>
        <w:t>Watumishi</w:t>
      </w:r>
    </w:p>
    <w:p>
      <w:pPr>
        <w:pStyle w:val="ListBullet"/>
        <w:spacing w:line="240" w:lineRule="auto"/>
        <w:ind w:left="720"/>
      </w:pPr>
      <w:r>
        <w:rPr>
          <w:lang w:val="sw_KE" w:bidi="sw_KE"/>
        </w:rPr>
      </w:r>
      <w:r>
        <w:rPr>
          <w:lang w:val="sw_KE" w:bidi="sw_KE"/>
        </w:rPr>
        <w:t>Kaya ya afisa wa kifalme</w:t>
      </w:r>
    </w:p>
    <w:p>
      <w:pPr/>
      <w:r>
        <w:rPr>
          <w:lang w:val="sw_KE" w:bidi="sw_KE"/>
        </w:rPr>
      </w:r>
      <w:r>
        <w:rPr>
          <w:lang w:val="sw_KE" w:bidi="sw_KE"/>
        </w:rPr>
        <w:t>Kama kikundi, zingatia sehemu hizi za mpangilio wa simulizi:</w:t>
      </w:r>
    </w:p>
    <w:p>
      <w:pPr/>
      <w:r>
        <w:rPr>
          <w:lang w:val="sw_KE" w:bidi="sw_KE"/>
        </w:rPr>
      </w:r>
      <w:r>
        <w:rPr>
          <w:lang w:val="sw_KE" w:bidi="sw_KE"/>
        </w:rPr>
        <w:t>Ni muhimu kukumbuka kwamba Yesu na wanafunzi wake bado wako kwenye safari yao kutoka Yudea hadi Galilaya. Walikuwa wamebaki Samaria siku mbili ili Yesu aweze kuzungumza na Wasamaria. Kumbuka kulikuwa na kikundi kikubwa cha Wasamaria ambao walimwamini Yesu baada ya kusikia maneno ya mwanamke Msamaria, na baada ya kumsikia Yesu mwenyewe akizungumza. Yesu pengine angeweza kukaa kwa muda mrefu Samaria na Wasamaria wengi ambao walimwamini, lakini aliondoka baada ya siku mbili tu. Inawezekana aliondoka wakati huo ili aweze kumponya mwana wa afisa wa kifalme katika Galilaya.</w:t>
      </w:r>
    </w:p>
    <w:p>
      <w:pPr/>
      <w:r>
        <w:rPr>
          <w:lang w:val="sw_KE" w:bidi="sw_KE"/>
        </w:rPr>
      </w:r>
      <w:r>
        <w:rPr>
          <w:lang w:val="sw_KE" w:bidi="sw_KE"/>
        </w:rPr>
        <w:t>Katika tukio la kwanza, tunasikia kwamba Yesu alisema, "nabii hana heshima katika mji wake wa asili." Hili pengine ni kitu ambacho Yesu aliwaambia wanafunzi wake. Mwandishi Yohana anaweza kuwa amejumuisha taarifa hii hapa ili kuelezea aina za mambo ambayo yanatokea kwa Yesu katika eneo lake la nyumbani la Galilaya. Pia inaweza kuonyesha kwa nini Wasamaria kutoka mkoa wa Samaria walimjibu Yesu vizuri sana. Kumbuka kwamba si wazi kwa nini taarifa hii</w:t>
      </w:r>
    </w:p>
    <w:p>
      <w:pPr/>
      <w:r>
        <w:rPr>
          <w:lang w:val="sw_KE" w:bidi="sw_KE"/>
        </w:rPr>
      </w:r>
      <w:r>
        <w:rPr>
          <w:lang w:val="sw_KE" w:bidi="sw_KE"/>
        </w:rPr>
        <w:t>Yesu anawasili Galilaya, na watu pale wanamkaribisha. Kumbuka kuna maelezo ya asili kuhusu kwa nini Wagalilaya walimkaribisha Yesu. Baadhi yao walikuwa Yerusalemu wakati wa Sikukuu ya Pasaka, na walikumbuka ishara ambazo Yesu alifanya hapo. Anaenda mji wa Kana, ambao ni mji muhimu katika maisha ya Yesu. Kana ni mahali ambapo Yesu alibadilisha maji kuwa divai katika harusi. Tukio la kwanza linamalizika wakati Yesu anawasili Kana.</w:t>
      </w:r>
    </w:p>
    <w:p>
      <w:pPr/>
      <w:r>
        <w:rPr>
          <w:lang w:val="sw_KE" w:bidi="sw_KE"/>
        </w:rPr>
      </w:r>
      <w:r>
        <w:rPr>
          <w:lang w:val="sw_KE" w:bidi="sw_KE"/>
        </w:rPr>
        <w:t>Tukio la pili linaanza na utangulizi wa mhusika mpya. Katika lugha ya asili, neno "sasa" linatambulisha mhusika mpya katika hadithi.</w:t>
      </w:r>
    </w:p>
    <w:p>
      <w:pPr/>
      <w:r>
        <w:rPr>
          <w:lang w:val="sw_KE" w:bidi="sw_KE"/>
        </w:rPr>
      </w:r>
      <w:r>
        <w:rPr>
          <w:lang w:val="sw_KE" w:bidi="sw_KE"/>
        </w:rPr>
        <w:t>Simama na mjadili swali hili kama kikundi. Unatambulisha vipi mhusika mpya katika hadithi katika lugha yako? Sitisha sauti hii hapa.</w:t>
      </w:r>
    </w:p>
    <w:p>
      <w:pPr/>
      <w:r>
        <w:rPr>
          <w:lang w:val="sw_KE" w:bidi="sw_KE"/>
        </w:rPr>
      </w:r>
      <w:r>
        <w:rPr>
          <w:lang w:val="sw_KE" w:bidi="sw_KE"/>
        </w:rPr>
        <w:t>Afisa wa kifalme aliishi Kapernaumu, ambao ulikuwa mji karibu na mji wa Kana. Mwana wa afisa wa kifalme alikuwa mgonjwa katika Kapernaumu.</w:t>
      </w:r>
    </w:p>
    <w:p>
      <w:pPr/>
      <w:r>
        <w:rPr>
          <w:lang w:val="sw_KE" w:bidi="sw_KE"/>
        </w:rPr>
      </w:r>
      <w:r>
        <w:rPr>
          <w:lang w:val="sw_KE" w:bidi="sw_KE"/>
        </w:rPr>
        <w:t xml:space="preserve">Simama hapa na uangalie ramani ya </w:t>
      </w:r>
      <w:r>
        <w:rPr>
          <w:lang w:val="sw_KE" w:bidi="sw_KE"/>
        </w:rPr>
        <w:t>Galilaya, Kana</w:t>
      </w:r>
      <w:r>
        <w:rPr>
          <w:lang w:val="sw_KE" w:bidi="sw_KE"/>
        </w:rPr>
        <w:t>, na Kapernaumu tena kama kikundi. Sitisha sauti hii hapa.</w:t>
      </w:r>
    </w:p>
    <w:p>
      <w:pPr/>
      <w:r>
        <w:rPr>
          <w:lang w:val="sw_KE" w:bidi="sw_KE"/>
        </w:rPr>
      </w:r>
      <w:r>
        <w:rPr>
          <w:lang w:val="sw_KE" w:bidi="sw_KE"/>
        </w:rPr>
        <w:t>Afisa wa kifalme anasikia kutoka kwa mtu kuhusu kuwasili kwa Yesu katika Galilaya, kwa hiyo anasafiri kutoka Kapernaumu hadi Kana ili kumwona Yesu. Kumbuka kwamba Kapernaumu iko kwenye ziwa, kwa hiyo iko kwenye ardhi ya chini kuliko Kana. Yule afisa anasafiri kwenda Kana ili kumpata Yesu.</w:t>
      </w:r>
    </w:p>
    <w:p>
      <w:pPr/>
      <w:r>
        <w:rPr>
          <w:lang w:val="sw_KE" w:bidi="sw_KE"/>
        </w:rPr>
      </w:r>
      <w:r>
        <w:rPr>
          <w:lang w:val="sw_KE" w:bidi="sw_KE"/>
        </w:rPr>
        <w:t>Simama na mjadili swali hili kama kikundi. Unazungumza vipi kuhusu kusafiri kwenda/kutoka maeneo katika lugha yako? Kwa mfano, ikiwa unasafiri kutoka mji kwenye ardhi ya juu hadi mji kwenye ardhi ya chini, unasema nini? Unaonyesha vipi maelekezo kama mashariki, magharibi, kaskazini, na kusini katika lugha yako? Sitisha sauti hii hapa.</w:t>
      </w:r>
    </w:p>
    <w:p>
      <w:pPr/>
      <w:r>
        <w:rPr>
          <w:lang w:val="sw_KE" w:bidi="sw_KE"/>
        </w:rPr>
      </w:r>
      <w:r>
        <w:rPr>
          <w:lang w:val="sw_KE" w:bidi="sw_KE"/>
        </w:rPr>
        <w:t>Afisa wa kifalme anamwomba Yesu ashuke kuelekea Kapernaumu ili kumponya mwana wake mgonjwa. Kumbuka kwamba sasa hadhira inatambua kuwa mwana anakaribia kufa. Hii ina maana mwana alikuwa mgonjwa sana. Neno la "kuomba" katika lugha ya awali linaonyesha kwamba ofisa wa kifalme alikuwa akimwomba Yesu mara kwa mara aje kumponya mwanawe mgonjwa kule Kapernaumu.</w:t>
      </w:r>
    </w:p>
    <w:p>
      <w:pPr/>
      <w:r>
        <w:rPr>
          <w:lang w:val="sw_KE" w:bidi="sw_KE"/>
        </w:rPr>
      </w:r>
      <w:r>
        <w:rPr>
          <w:lang w:val="sw_KE" w:bidi="sw_KE"/>
        </w:rPr>
        <w:t xml:space="preserve">Kumbuka kwamba Yesu hamponyi mara moja mwana mgonjwa. Yesu kwanza anamwambia yule mtu na watu wote waliomzunguka jambo fulani. Yesu anasema kwamba watu hawatamwamini isipokuwa wataona ishara na maajabu. Katika lugha ya asili, kuna maneno mawili hasi: "Ikiwa </w:t>
      </w:r>
      <w:r>
        <w:rPr>
          <w:b/>
          <w:lang w:val="sw_KE" w:bidi="sw_KE"/>
        </w:rPr>
        <w:t>ninyi</w:t>
      </w:r>
      <w:r>
        <w:rPr>
          <w:lang w:val="sw_KE" w:bidi="sw_KE"/>
        </w:rPr>
        <w:t xml:space="preserve"> watu hamuoni ishara, hamtaamini </w:t>
      </w:r>
      <w:r>
        <w:rPr>
          <w:b/>
          <w:lang w:val="sw_KE" w:bidi="sw_KE"/>
        </w:rPr>
        <w:t>kamwe</w:t>
      </w:r>
      <w:r>
        <w:rPr>
          <w:lang w:val="sw_KE" w:bidi="sw_KE"/>
        </w:rPr>
        <w:t>." Hii inasisitiza maneno ya Yesu. Watu mara nyingi walitaka tu kuona miujiza na ishara za Yesu. Hii haimaanishi wana imani ya kweli kwake, au kumwamini Yesu kama Mwokozi aliyeahidiwa anayeondoa dhambi zao.</w:t>
      </w:r>
    </w:p>
    <w:p>
      <w:pPr/>
      <w:r>
        <w:rPr>
          <w:lang w:val="sw_KE" w:bidi="sw_KE"/>
        </w:rPr>
      </w:r>
      <w:r>
        <w:rPr>
          <w:lang w:val="sw_KE" w:bidi="sw_KE"/>
        </w:rPr>
        <w:t>Kumbuka, afisa wa kifalme anamwomba Yesu tena ashuke Kapernaumu ili kumponya mwana wake mgonjwa. Kumbuka afisa ni mwenye heshima na anamwita Yesu "bwana" au "mheshimiwa." Tena, kuna kutajwa kwa mwana kukaribia kufa.</w:t>
      </w:r>
    </w:p>
    <w:p>
      <w:pPr/>
      <w:r>
        <w:rPr>
          <w:lang w:val="sw_KE" w:bidi="sw_KE"/>
        </w:rPr>
      </w:r>
      <w:r>
        <w:rPr>
          <w:lang w:val="sw_KE" w:bidi="sw_KE"/>
        </w:rPr>
        <w:t>Sehemu ya mwisho ya tukio la pili ni wakati Yesu anamponya mwana mgonjwa. Yesu anamwambia afisa wa kifalme kwamba anapaswa kurudi nyumbani, na kwamba mwana wake ataishi. Hii ina maana mwana ataponywa. Kumbuka kwamba Yesu alimponya mwana mgonjwa kwa maneno yake, na kwamba hakuhitaji hata kwenda Kapernaumu ili kumponya. Yesu alibaki Kana na kumponya mwana mgonjwa kutoka umbali.</w:t>
      </w:r>
    </w:p>
    <w:p>
      <w:pPr/>
      <w:r>
        <w:rPr>
          <w:lang w:val="sw_KE" w:bidi="sw_KE"/>
        </w:rPr>
      </w:r>
      <w:r>
        <w:rPr>
          <w:lang w:val="sw_KE" w:bidi="sw_KE"/>
        </w:rPr>
        <w:t>Katika tukio la tatu, afisa wa kifalme anaamini neno la Yesu kwamba mwana wake ataponywa. Afisa anaanza safari kutoka Kana kurudi kwenye nyumba yake ya Kapernaumu. Siku iliyofuata, njiani mwake, watumishi wake wanakutana naye ili kumwambia mwana ameponywa! Anawauliza wakati mwana aliponywa, na wanasema ilikuwa saa saba mchana siku iliyotangulia. Baba anajua kwamba saa saba mchana siku iliyotangulia ni wakati huo huo ambapo Yesu alisema, "Mwana wako ataishi!" Kumbuka hiki ni kilele cha hadithi. Pia ni mara ya tatu katika hadithi inasema, "Mwana wako ataishi!"</w:t>
      </w:r>
    </w:p>
    <w:p>
      <w:pPr/>
      <w:r>
        <w:rPr>
          <w:lang w:val="sw_KE" w:bidi="sw_KE"/>
        </w:rPr>
      </w:r>
      <w:r>
        <w:rPr>
          <w:lang w:val="sw_KE" w:bidi="sw_KE"/>
        </w:rPr>
        <w:t>Afisa wa kifalme na kaya yake yote wamemwamini Yesu kama matokeo ya uponyaji wa mwana mgonjwa. Walijua kwamba Yesu alikuwa yule ambaye alimponya mwana, ingawa alikuwa katika mji tofauti. Walimwamini Yesu kwa sababu ya uponyaji huu.</w:t>
      </w:r>
    </w:p>
    <w:p>
      <w:pPr/>
      <w:r>
        <w:rPr>
          <w:lang w:val="sw_KE" w:bidi="sw_KE"/>
        </w:rPr>
      </w:r>
      <w:r>
        <w:rPr>
          <w:lang w:val="sw_KE" w:bidi="sw_KE"/>
        </w:rPr>
        <w:t>Kumbuka hii ni mara ya pili Yesu anashika safari kutoka Yudea hadi Galilaya. Mara ya kwanza, anakuja Galilaya na kubadilisha maji kuwa divai katika mji wa Kana. Wakati huu, pia yuko Kana na anamponya mwana wa afisa wa kifalme kule Kapernaumu.</w:t>
      </w:r>
    </w:p>
    <w:p>
      <w:pPr/>
      <w:r>
        <w:rPr>
          <w:lang w:val="sw_KE" w:bidi="sw_KE"/>
        </w:rPr>
      </w:r>
      <w:r>
        <w:rPr>
          <w:lang w:val="sw_KE" w:bidi="sw_KE"/>
        </w:rPr>
        <w:t>Sasa kikundi kinapaswa kuunda ubao wa hadithi, kuchora au kutumia vitu ili kuonyesha na kufafanua simulizi pamoja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4:43–54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Hadithi hii ina matukio 3.</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hawatajwi, lakini wanasafiri na Yesu</w:t>
      </w:r>
    </w:p>
    <w:p>
      <w:pPr>
        <w:pStyle w:val="ListBullet"/>
        <w:spacing w:line="240" w:lineRule="auto"/>
        <w:ind w:left="720"/>
      </w:pPr>
      <w:r>
        <w:rPr>
          <w:lang w:val="sw_KE" w:bidi="sw_KE"/>
        </w:rPr>
      </w:r>
      <w:r>
        <w:rPr>
          <w:lang w:val="sw_KE" w:bidi="sw_KE"/>
        </w:rPr>
        <w:t>Wagalilaya</w:t>
      </w:r>
    </w:p>
    <w:p>
      <w:pPr>
        <w:pStyle w:val="ListBullet"/>
        <w:spacing w:line="240" w:lineRule="auto"/>
        <w:ind w:left="720"/>
      </w:pPr>
      <w:r>
        <w:rPr>
          <w:lang w:val="sw_KE" w:bidi="sw_KE"/>
        </w:rPr>
      </w:r>
      <w:r>
        <w:rPr>
          <w:lang w:val="sw_KE" w:bidi="sw_KE"/>
        </w:rPr>
        <w:t>Afisa wa kifalme</w:t>
      </w:r>
    </w:p>
    <w:p>
      <w:pPr>
        <w:pStyle w:val="ListBullet"/>
        <w:spacing w:line="240" w:lineRule="auto"/>
        <w:ind w:left="720"/>
      </w:pPr>
      <w:r>
        <w:rPr>
          <w:lang w:val="sw_KE" w:bidi="sw_KE"/>
        </w:rPr>
      </w:r>
      <w:r>
        <w:rPr>
          <w:lang w:val="sw_KE" w:bidi="sw_KE"/>
        </w:rPr>
        <w:t>Mwana mgonjwa</w:t>
      </w:r>
    </w:p>
    <w:p>
      <w:pPr>
        <w:pStyle w:val="ListBullet"/>
        <w:spacing w:line="240" w:lineRule="auto"/>
        <w:ind w:left="720"/>
      </w:pPr>
      <w:r>
        <w:rPr>
          <w:lang w:val="sw_KE" w:bidi="sw_KE"/>
        </w:rPr>
      </w:r>
      <w:r>
        <w:rPr>
          <w:lang w:val="sw_KE" w:bidi="sw_KE"/>
        </w:rPr>
        <w:t>Watumishi</w:t>
      </w:r>
    </w:p>
    <w:p>
      <w:pPr>
        <w:pStyle w:val="ListBullet"/>
        <w:spacing w:line="240" w:lineRule="auto"/>
        <w:ind w:left="720"/>
      </w:pPr>
      <w:r>
        <w:rPr>
          <w:lang w:val="sw_KE" w:bidi="sw_KE"/>
        </w:rPr>
      </w:r>
      <w:r>
        <w:rPr>
          <w:lang w:val="sw_KE" w:bidi="sw_KE"/>
        </w:rPr>
        <w:t>Kaya ya afisa wa kifalme</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Kuwa makini na mazungumzo, mtiririko, msuko wa hadithi, na mpangilio wa matukio ya simulizi. Hakikisheni hamuachi kuigiza sehemu ngumu au muhimu za simulizi hii.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nyakati fulani za igizo, sitisha igizo na muulize yule anayeigiza mhusika, "Unahisi nini au unafikiria nini?" Muigizaji anayeigiza wahusika hao anapaswa kueleza hisia au mawazo yake iwapo angekuwa mhusika huyo. Kisha anzisha tena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Yesu na wanafunzi wake walibaki Samaria siku mbili ili kuzungumza na Wasamaria. Mwishoni mwa siku mbili, wanaondoka Samaria na kuendelea na safari yao kwenda Galilaya. Yesu alikuwa amesema wakati fulani kwa wanafunzi wake, "Nabii hana heshima katika mji wake mwenyewe."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nini?" Mtu anaweza kujibu mambo kama, "Nina huzuni kuondoka Samaria ambapo watu wako tayari kuniamini," au "Ninafurahi kurudi Galilaya, ingawa hakuna heshima au heshima kwangu hapa," au "Nina tumaini kwamba watu katika Galilaya wataniamini wakati huu."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aliwasili Galilaya, na watu wa Galilaya walimkaribisha. Walikumbuka ishara ambazo Yesu alifanya Yerusalemu wakati wa Sikukuu ya Pasaka.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wanaowaigiza Wagalilaya, "Mnahisi vipi?" Watu wanaweza kujibu mambo kama, "Nimefurahi kuona ni aina gani ya ishara ambazo Yesu atatufanyia hapa Galilaya," au "Kukumbuka ishara zote ambazo Yesu alifanya Yerusalemu, kama vile kusafisha hekalu," au "Ninafurahi kumkaribisha Yesu kurudi Galilaya."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na wanafunzi wanawasili Kana, ambapo Yesu alifanya muujiza wake wa kwanza. Yesu alibadilisha maji kuwa divai katika Kana. Afisa wa kifalme anaishi Kapernaumu, ambao ni mji wa karibu kwenye Bahari ya Galilaya. Mwana wa afisa wa kifalme ni mgonjwa sana, na anasikia kuhusu kuwasili kwa Yesu kurejea Galilaya. Afisa wa kifalme anasafiri Kana ili kuzungumza na Yesu kuhusu mwana wake mgonjwa.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yule mwanamke Msamaria, "Unahisi vipi?" Mtu anaweza kujibu mambo kama, "Nina tumaini kwamba Yesu ana nguvu ya kutosha kumponya mwana wangu," au "Kumtaka Yesu arudi Harakisha Kapernaumu pamoja nami ili kumponya mwana wangu," au "Nina wasiwasi kuhusu mwana wangu kufa kabla ya Yesu aweze kuja kumponya."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Afisa wa kifalme anawasili Kana. Anamwomba Yesu arudi Kapernaumu ili kumponya mwana wake mgonjwa. Mwana yuko karibu na kifo. Yesu anajibu kwa kusema, "Ikiwa ninyi watu hamuoni miujiza na ishara, hamtaamini kamwe."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 xml:space="preserve">Waulize watu wanaowaigiza Wagalilaya, "Mnahisi vipi?" Watu wanaweza kujibu mambo kama, "Tumekasirika kwamba Yesu anasema tunahitaji ishara na miujiza ili kumwamini," au "Tumaini kwamba Yesu anafanya muujiza kwa ajili yetu hata hivyo," au "Kujiuliza jinsi Yesu anavyotarajia tumemwamini bila </w:t>
      </w:r>
      <w:r>
        <w:rPr>
          <w:b/>
          <w:lang w:val="sw_KE" w:bidi="sw_KE"/>
        </w:rPr>
        <w:t>ishara</w:t>
      </w:r>
      <w:r>
        <w:rPr>
          <w:lang w:val="sw_KE" w:bidi="sw_KE"/>
        </w:rPr>
        <w:t xml:space="preserve"> na miujiza."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Afisa wa kifalme anamwomba Yesu tena ashuke Kapernaumu ili kumponya mwana wake mgonjwa. Anataka Yesu aje kabla ya mwana wake kufa. Wakati huu, Yesu anajibu, "Nenda nyumbani! Mwana wako ataishi!" Kwa maneno yake, Yesu alimponya mwana Afisa wa kifalme anamwamini Yesu na kuanza safari ya kurudi nyumbani Kapernaumu.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yule afisa wa kifalme, "Unahisi vipi?" Mtu anaweza kujibu mambo kama, "Kuamini kwamba mwana wangu mgonjwa ameponywa," au "Kujiuliza Yesu ni nani, kwa sababu anaweza kumponya mwana wangu kutoka mji tofauti," au "Nina hamu ya kujionea mwana wangu mwenyewe ili nijue kama ni mzima."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 xml:space="preserve">Wakati afisa wa kifalme yuko njiani kurudi nyumbani, watumishi wake wanakutana naye. Watumishi wanamwambia afisa kwamba mwana wake yuko vizuri! Afisa anawauliza watumishi ni saa ngapi mwana wake alipata nafuu. Watumishi wanamwambia afisa kwamba ilikuwa saa saba mchana siku iliyotangulia. Afisa anatambua hili ni wakati huo huo siku iliyotangulia kwamba Yesu alimwambia, "Nenda nyumbani! Mwana wako ataishi!" </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wanaowaigiza wale wanafunzi wengine, "Mnahisi vipi?" Watu wanaweza kujibu mambo kama, "Tumeshangaa kwamba uponyaji wa mwana ulitokea bila mponya kuja kumwona," au "Kumwamini Yesu," au "Kufurahia na bwana wetu kwamba mwana wake ameponywa."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Afisa wa kifalme na watu wote wa nyumbani kwake wanaamini na kumtumaini Yesu. Huu ni muujiza wa pili ambao Yesu anafanya baada ya kuanza safari kutoka Yudea hadi Galilaya. Muujiza wa kwanza pia ulikuwa baada ya safari tofauti kutoka Yudea hadi Galilaya.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mwana mgonjwa, "Unahisi vipi?" Mtu anaweza kujibu mambo kama, "Kuamini katika uwezo wa Yesu wa kuniponya," au "Kushukuru kwamba baba yangu alisafiri Kana ili kuzungumza na Yesu," au "Kutaka kumwona Yesu tena ili kumshukuru kwa kuniponya kutokana na ugonjwa wangu."</w:t>
      </w:r>
      <w:r>
        <w:rPr>
          <w:lang w:val="sw_KE" w:bidi="sw_KE"/>
        </w:rPr>
      </w:r>
    </w:p>
    <w:p>
      <w:pPr>
        <w:pStyle w:val="Heading3"/>
      </w:pPr>
      <w:r>
        <w:rPr>
          <w:lang w:val="sw_KE" w:bidi="sw_KE"/>
        </w:rPr>
        <w:t>Kujaza Mapengo</w:t>
      </w:r>
    </w:p>
    <w:p>
      <w:pPr/>
      <w:r>
        <w:rPr>
          <w:lang w:val="sw_KE" w:bidi="sw_KE"/>
        </w:rPr>
      </w:r>
      <w:r>
        <w:rPr>
          <w:lang w:val="sw_KE" w:bidi="sw_KE"/>
        </w:rPr>
        <w:t>Sikiliza toleo la sauti la Yohana 4:43–54 katika tafsiri rahisi zaidi kuelewa.</w:t>
      </w:r>
    </w:p>
    <w:p>
      <w:pPr/>
      <w:r>
        <w:rPr>
          <w:lang w:val="sw_KE" w:bidi="sw_KE"/>
        </w:rPr>
      </w:r>
      <w:r>
        <w:rPr>
          <w:lang w:val="sw_KE" w:bidi="sw_KE"/>
        </w:rPr>
        <w:t>Katika hatua hii kikundi kitajadili maneno muhimu na istilahi zilizomo katika simulizi hii.</w:t>
      </w:r>
    </w:p>
    <w:p>
      <w:pPr/>
      <w:r>
        <w:rPr>
          <w:lang w:val="sw_KE" w:bidi="sw_KE"/>
        </w:rPr>
      </w:r>
      <w:r>
        <w:rPr>
          <w:lang w:val="sw_KE" w:bidi="sw_KE"/>
        </w:rPr>
        <w:t xml:space="preserve">Yesu na wanafunzi wake wanasafiri kutoka Yudea hadi </w:t>
      </w:r>
      <w:r>
        <w:rPr>
          <w:b/>
          <w:lang w:val="sw_KE" w:bidi="sw_KE"/>
        </w:rPr>
        <w:t>Galilaya</w:t>
      </w:r>
      <w:r>
        <w:rPr>
          <w:lang w:val="sw_KE" w:bidi="sw_KE"/>
        </w:rPr>
        <w:t xml:space="preserve">. Walikuwa wamesimama Samaria kwa siku mbili, na sasa waliendelea na safari yao kwenda Galilaya. </w:t>
      </w:r>
      <w:r>
        <w:rPr>
          <w:lang w:val="sw_KE" w:bidi="sw_KE"/>
        </w:rPr>
        <w:t>Galilaya</w:t>
      </w:r>
      <w:r>
        <w:rPr>
          <w:lang w:val="sw_KE" w:bidi="sw_KE"/>
        </w:rPr>
        <w:t xml:space="preserve"> ni kaskazini, na Yesu anatoka Galilaya. Watu kutoka Galilaya wanaitwa Wagalilaya.</w:t>
      </w:r>
    </w:p>
    <w:p>
      <w:pPr/>
      <w:r>
        <w:rPr>
          <w:lang w:val="sw_KE" w:bidi="sw_KE"/>
        </w:rPr>
      </w:r>
      <w:r>
        <w:rPr>
          <w:lang w:val="sw_KE" w:bidi="sw_KE"/>
        </w:rPr>
        <w:t xml:space="preserve">Sitisha hapa na uangalie ramani ya </w:t>
      </w:r>
      <w:r>
        <w:rPr>
          <w:lang w:val="sw_KE" w:bidi="sw_KE"/>
        </w:rPr>
        <w:t>Yudea, Samaria, mji wa Sykari, na Galilaya</w:t>
      </w:r>
      <w:r>
        <w:rPr>
          <w:lang w:val="sw_KE" w:bidi="sw_KE"/>
        </w:rPr>
        <w:t xml:space="preserve"> kama kikundi. Sitisha sauti hii hapa.</w:t>
      </w:r>
    </w:p>
    <w:p>
      <w:pPr/>
      <w:r>
        <w:rPr>
          <w:lang w:val="sw_KE" w:bidi="sw_KE"/>
        </w:rPr>
      </w:r>
      <w:r>
        <w:rPr>
          <w:lang w:val="sw_KE" w:bidi="sw_KE"/>
        </w:rPr>
        <w:t xml:space="preserve">Yesu alisema kwamba </w:t>
      </w:r>
      <w:r>
        <w:rPr>
          <w:b/>
          <w:lang w:val="sw_KE" w:bidi="sw_KE"/>
        </w:rPr>
        <w:t>nabii</w:t>
      </w:r>
      <w:r>
        <w:rPr>
          <w:lang w:val="sw_KE" w:bidi="sw_KE"/>
        </w:rPr>
        <w:t xml:space="preserve"> hana heshima katika mji wake mwenyewe. Nabii ni mtu ambaye anazungumza ujumbe kutoka kwa Mungu. Tumia neno lile lile kwa ajili ya nabii kama ulivyotumia katika vifungu vya awali. Kwa maelezo zaidi kuhusu neno </w:t>
      </w:r>
      <w:r>
        <w:rPr>
          <w:lang w:val="sw_KE" w:bidi="sw_KE"/>
        </w:rPr>
        <w:t>nabii</w:t>
      </w:r>
      <w:r>
        <w:rPr>
          <w:lang w:val="sw_KE" w:bidi="sw_KE"/>
        </w:rPr>
        <w:t>, rejelea Faharasa Kuu.</w:t>
      </w:r>
    </w:p>
    <w:p>
      <w:pPr/>
      <w:r>
        <w:rPr>
          <w:lang w:val="sw_KE" w:bidi="sw_KE"/>
        </w:rPr>
      </w:r>
      <w:r>
        <w:rPr>
          <w:lang w:val="sw_KE" w:bidi="sw_KE"/>
        </w:rPr>
        <w:t xml:space="preserve">Wagalilaya walimkaribisha Yesu kwa sababu walikumbuka kile Yesu alichofanya </w:t>
      </w:r>
      <w:r>
        <w:rPr>
          <w:b/>
          <w:lang w:val="sw_KE" w:bidi="sw_KE"/>
        </w:rPr>
        <w:t>Yerusalemu</w:t>
      </w:r>
      <w:r>
        <w:rPr>
          <w:lang w:val="sw_KE" w:bidi="sw_KE"/>
        </w:rPr>
        <w:t xml:space="preserve"> katika </w:t>
      </w:r>
      <w:r>
        <w:rPr>
          <w:b/>
          <w:lang w:val="sw_KE" w:bidi="sw_KE"/>
        </w:rPr>
        <w:t>Sikukuu ya Pasaka</w:t>
      </w:r>
      <w:r>
        <w:rPr>
          <w:lang w:val="sw_KE" w:bidi="sw_KE"/>
        </w:rPr>
        <w:t xml:space="preserve">. Yerusalemu ulikuwa mji mkuu wa kidini wa watu wa Kiyahudi. Hekalu lilikuwa katika Yerusalemu. Sikukuu ya Pasaka ilikuwa sherehe ya kidini ya kila mwaka ambayo Wayahudi walisherehekea pamoja Yerusalemu. Tumia maneno yale yale kwa Yerusalemu na Sikukuu ya Pasaka kama ulivyotumia katika simulizi zilizotangulia. Kwa maelezo zaidi kuhusu </w:t>
      </w:r>
      <w:r>
        <w:rPr>
          <w:lang w:val="sw_KE" w:bidi="sw_KE"/>
        </w:rPr>
        <w:t>Yerusalemu</w:t>
      </w:r>
      <w:r>
        <w:rPr>
          <w:lang w:val="sw_KE" w:bidi="sw_KE"/>
        </w:rPr>
        <w:t xml:space="preserve"> na </w:t>
      </w:r>
      <w:r>
        <w:rPr>
          <w:lang w:val="sw_KE" w:bidi="sw_KE"/>
        </w:rPr>
        <w:t>Sikukuu ya Pasaka</w:t>
      </w:r>
      <w:r>
        <w:rPr>
          <w:lang w:val="sw_KE" w:bidi="sw_KE"/>
        </w:rPr>
        <w:t>, rejelea Faharasa Kuu.</w:t>
      </w:r>
    </w:p>
    <w:p>
      <w:pPr/>
      <w:r>
        <w:rPr>
          <w:lang w:val="sw_KE" w:bidi="sw_KE"/>
        </w:rPr>
      </w:r>
      <w:r>
        <w:rPr>
          <w:lang w:val="sw_KE" w:bidi="sw_KE"/>
        </w:rPr>
        <w:t xml:space="preserve">Sitisha hapa na uangalie ramani ya </w:t>
      </w:r>
      <w:r>
        <w:rPr>
          <w:lang w:val="sw_KE" w:bidi="sw_KE"/>
        </w:rPr>
        <w:t>Yerusalemu na Galilaya</w:t>
      </w:r>
      <w:r>
        <w:rPr>
          <w:lang w:val="sw_KE" w:bidi="sw_KE"/>
        </w:rPr>
        <w:t xml:space="preserve"> kama kikundi ikiwa inahitajika. Sitisha sauti hii hapa.</w:t>
      </w:r>
    </w:p>
    <w:p>
      <w:pPr/>
      <w:r>
        <w:rPr>
          <w:lang w:val="sw_KE" w:bidi="sw_KE"/>
        </w:rPr>
      </w:r>
      <w:r>
        <w:rPr>
          <w:lang w:val="sw_KE" w:bidi="sw_KE"/>
        </w:rPr>
        <w:t xml:space="preserve">Yesu alifika mji wa </w:t>
      </w:r>
      <w:r>
        <w:rPr>
          <w:b/>
          <w:lang w:val="sw_KE" w:bidi="sw_KE"/>
        </w:rPr>
        <w:t>Kana</w:t>
      </w:r>
      <w:r>
        <w:rPr>
          <w:lang w:val="sw_KE" w:bidi="sw_KE"/>
        </w:rPr>
        <w:t xml:space="preserve"> ulioko Galilaya. Kana ulikuwa mji ambapo Yesu alifanya muujiza wake wa kwanza. Yesu alibadilisha maji kuwa divai katika harusi. Kana ilikuwa kwenye ardhi ya juu kuliko Bahari ya karibu ya Galilaya. Tumia neno sawa kwa Kana kama lile ulilotumia katika simulizi za awali. </w:t>
      </w:r>
    </w:p>
    <w:p>
      <w:pPr/>
      <w:r>
        <w:rPr>
          <w:lang w:val="sw_KE" w:bidi="sw_KE"/>
        </w:rPr>
      </w:r>
      <w:r>
        <w:rPr>
          <w:lang w:val="sw_KE" w:bidi="sw_KE"/>
        </w:rPr>
        <w:t xml:space="preserve">Afisa wa kifalme alikuwa na mwana mgonjwa katika </w:t>
      </w:r>
      <w:r>
        <w:rPr>
          <w:b/>
          <w:lang w:val="sw_KE" w:bidi="sw_KE"/>
        </w:rPr>
        <w:t>Kapernaumu</w:t>
      </w:r>
      <w:r>
        <w:rPr>
          <w:lang w:val="sw_KE" w:bidi="sw_KE"/>
        </w:rPr>
        <w:t xml:space="preserve">. Kapernaumu ulikuwa mji kwenye pwani ya Bahari ya Galilaya. Kapernaumu ulikuwa mji uliokuwa umbali wa takriban maili 20, au kilomita 32, kutoka Kana. Ulikuwa mji muhimu wa biashara. Watu walipaswa kusafiri kushuka Kapernaumu kwa sababu ilikuwa kwenye ardhi ya chini karibu na bahari. Tumia neno sawa kwa Kapenaumu kama lile ulilotumia katika simulizi za awali. Kwa maelezo zaidi kuhusu </w:t>
      </w:r>
      <w:r>
        <w:rPr>
          <w:lang w:val="sw_KE" w:bidi="sw_KE"/>
        </w:rPr>
        <w:t>Kapernaumu</w:t>
      </w:r>
      <w:r>
        <w:rPr>
          <w:lang w:val="sw_KE" w:bidi="sw_KE"/>
        </w:rPr>
        <w:t>, rejelea Faharasa Kuu.</w:t>
      </w:r>
    </w:p>
    <w:p>
      <w:pPr/>
      <w:r>
        <w:rPr>
          <w:lang w:val="sw_KE" w:bidi="sw_KE"/>
        </w:rPr>
      </w:r>
      <w:r>
        <w:rPr>
          <w:lang w:val="sw_KE" w:bidi="sw_KE"/>
        </w:rPr>
        <w:t xml:space="preserve">Sitisha hapa na uangalie ramani ya </w:t>
      </w:r>
      <w:r>
        <w:rPr>
          <w:lang w:val="sw_KE" w:bidi="sw_KE"/>
        </w:rPr>
        <w:t>Kana na Kapernaumu</w:t>
      </w:r>
      <w:r>
        <w:rPr>
          <w:lang w:val="sw_KE" w:bidi="sw_KE"/>
        </w:rPr>
        <w:t xml:space="preserve"> kama kikundi tena ikiwa inahitajika. Sitisha sauti hii hapa.</w:t>
      </w:r>
    </w:p>
    <w:p>
      <w:pPr/>
      <w:r>
        <w:rPr>
          <w:lang w:val="sw_KE" w:bidi="sw_KE"/>
        </w:rPr>
      </w:r>
      <w:r>
        <w:rPr>
          <w:lang w:val="sw_KE" w:bidi="sw_KE"/>
        </w:rPr>
        <w:t xml:space="preserve">Yesu aliwaambia watu kwamba hawataamini kamwe ikiwa hawaoni miujiza na </w:t>
      </w:r>
      <w:r>
        <w:rPr>
          <w:b/>
          <w:lang w:val="sw_KE" w:bidi="sw_KE"/>
        </w:rPr>
        <w:t>ishara</w:t>
      </w:r>
      <w:r>
        <w:rPr>
          <w:lang w:val="sw_KE" w:bidi="sw_KE"/>
        </w:rPr>
        <w:t xml:space="preserve">. Ishara inamaanisha muujiza ambao unatokea ili kuonyesha watu kitu muhimu. Tumia maneno yale yale kwa miujiza,alama na maajabu kama ulivyotumia katika vifungu vilivyotangulia. Kwa maelezo zaidi kuhusu </w:t>
      </w:r>
      <w:r>
        <w:rPr>
          <w:lang w:val="sw_KE" w:bidi="sw_KE"/>
        </w:rPr>
        <w:t>miujiza, alama na maajabu</w:t>
      </w:r>
      <w:r>
        <w:rPr>
          <w:lang w:val="sw_KE" w:bidi="sw_KE"/>
        </w:rPr>
        <w:t>, rejelea Faharasa Kuu.</w:t>
      </w:r>
    </w:p>
    <w:p>
      <w:pPr/>
      <w:r>
        <w:rPr>
          <w:lang w:val="sw_KE" w:bidi="sw_KE"/>
        </w:rPr>
      </w:r>
      <w:r>
        <w:rPr>
          <w:lang w:val="sw_KE" w:bidi="sw_KE"/>
        </w:rPr>
        <w:t xml:space="preserve">Afisa wa kifalme anamwita Yesu "bwana," ambalo ni neno la heshima. Pia inaweza kutafsiriwa kama "mkuu" au "bwana." Tumia neno lile lile kwa </w:t>
      </w:r>
      <w:r>
        <w:rPr>
          <w:b/>
          <w:lang w:val="sw_KE" w:bidi="sw_KE"/>
        </w:rPr>
        <w:t>Bwana</w:t>
      </w:r>
      <w:r>
        <w:rPr>
          <w:lang w:val="sw_KE" w:bidi="sw_KE"/>
        </w:rPr>
        <w:t xml:space="preserve"> kama ulilotumia katika vifungu vya awali. Kwa maelezo zaidi kuhusu </w:t>
      </w:r>
      <w:r>
        <w:rPr>
          <w:lang w:val="sw_KE" w:bidi="sw_KE"/>
        </w:rPr>
        <w:t>Bwana</w:t>
      </w:r>
      <w:r>
        <w:rPr>
          <w:lang w:val="sw_KE" w:bidi="sw_KE"/>
        </w:rPr>
        <w:t>, rejelea Faharasa Kuu.</w:t>
      </w:r>
    </w:p>
    <w:p>
      <w:pPr/>
      <w:r>
        <w:rPr>
          <w:lang w:val="sw_KE" w:bidi="sw_KE"/>
        </w:rPr>
      </w:r>
      <w:r>
        <w:rPr>
          <w:b/>
          <w:lang w:val="sw_KE" w:bidi="sw_KE"/>
        </w:rPr>
        <w:t>Watumishi</w:t>
      </w:r>
      <w:r>
        <w:rPr>
          <w:lang w:val="sw_KE" w:bidi="sw_KE"/>
        </w:rPr>
        <w:t xml:space="preserve"> wanamfanyia bwana kazi. Wanaishi katika nyumba ya bwana, na hawapati mshahara wowote. Wao ni kama watumwa. Tumia neno lile lile kwa ajili ya watumishi kama ulivyotumia katika vifungu vya awali. Kwa maelezo zaidi kuhusu </w:t>
      </w:r>
      <w:r>
        <w:rPr>
          <w:lang w:val="sw_KE" w:bidi="sw_KE"/>
        </w:rPr>
        <w:t>watumishi</w:t>
      </w:r>
      <w:r>
        <w:rPr>
          <w:lang w:val="sw_KE" w:bidi="sw_KE"/>
        </w:rPr>
        <w:t>, rejelea Faharasa Kuu.</w:t>
      </w:r>
    </w:p>
    <w:p>
      <w:pPr/>
      <w:r>
        <w:rPr>
          <w:lang w:val="sw_KE" w:bidi="sw_KE"/>
        </w:rPr>
      </w:r>
      <w:r>
        <w:rPr>
          <w:lang w:val="sw_KE" w:bidi="sw_KE"/>
        </w:rPr>
        <w:t>Watumishi walimthibitishia bwana wao kwamba yule mwana aliyekuwa mgonjwa alipona siku iliyotangulia saa saba mchana. Warumi walianza kuhesabu saa za mchana kuanzia saa 6:00 asubuhi, kwa hiyo saa ya saba ni saa 1:00 mchana (1 p.m.).</w:t>
      </w:r>
    </w:p>
    <w:p>
      <w:pPr/>
      <w:r>
        <w:rPr>
          <w:lang w:val="sw_KE" w:bidi="sw_KE"/>
        </w:rPr>
      </w:r>
      <w:r>
        <w:rPr>
          <w:lang w:val="sw_KE" w:bidi="sw_KE"/>
        </w:rPr>
        <w:t xml:space="preserve">Afisa wa kifalme na watu wote wa </w:t>
      </w:r>
      <w:r>
        <w:rPr>
          <w:b/>
          <w:lang w:val="sw_KE" w:bidi="sw_KE"/>
        </w:rPr>
        <w:t>kaya</w:t>
      </w:r>
      <w:r>
        <w:rPr>
          <w:lang w:val="sw_KE" w:bidi="sw_KE"/>
        </w:rPr>
        <w:t xml:space="preserve"> yake walimwamini Yesu. Kaya inamaanisha watu wote wanaoishi katika nyumba. Hii inajumuisha mkuu wa kaya, mke wake, watoto, watoto wowote ambao hawajaoa wala kuolewa, wana waliooa na familia zao, jamaa wengine, na watumishi wowote au watumwa ambao walifanya kazi katika nyumba.</w:t>
      </w:r>
    </w:p>
    <w:p>
      <w:pPr/>
      <w:r>
        <w:rPr>
          <w:lang w:val="sw_KE" w:bidi="sw_KE"/>
        </w:rPr>
      </w:r>
      <w:r>
        <w:rPr>
          <w:lang w:val="sw_KE" w:bidi="sw_KE"/>
        </w:rPr>
        <w:t xml:space="preserve">Simameni hapa na mjadili kama kikundi neno gani au kifungu gani cha maneno mtakachotumia kwa </w:t>
      </w:r>
      <w:r>
        <w:rPr>
          <w:b/>
          <w:lang w:val="sw_KE" w:bidi="sw_KE"/>
        </w:rPr>
        <w:t>kaya</w:t>
      </w:r>
      <w:r>
        <w:rPr>
          <w:lang w:val="sw_KE" w:bidi="sw_KE"/>
        </w:rPr>
        <w:t xml:space="preserve">. Tazama </w:t>
      </w:r>
      <w:r>
        <w:rPr>
          <w:lang w:val="sw_KE" w:bidi="sw_KE"/>
        </w:rPr>
        <w:t>kaya</w:t>
      </w:r>
      <w:r>
        <w:rPr>
          <w:lang w:val="sw_KE" w:bidi="sw_KE"/>
        </w:rPr>
        <w:t xml:space="preserve"> katika Kamusi Kuu kwa maelezo zaidi. </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kurekebishana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5:1–15</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5:1–15 na muiweke mioyoni mwenu.</w:t>
      </w:r>
    </w:p>
    <w:p>
      <w:pPr/>
      <w:r>
        <w:rPr>
          <w:lang w:val="sw_KE" w:bidi="sw_KE"/>
        </w:rPr>
      </w:r>
      <w:r>
        <w:rPr>
          <w:lang w:val="sw_KE" w:bidi="sw_KE"/>
        </w:rPr>
        <w:t>Sikiliza toleo la sauti la Yohana 5:1–15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Simulizi hii inatuambia nini kuhusu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5:1–15 katika tafsiri rahisi zaidi kuelewa.</w:t>
      </w:r>
    </w:p>
    <w:p>
      <w:pPr/>
      <w:r>
        <w:rPr>
          <w:lang w:val="sw_KE" w:bidi="sw_KE"/>
        </w:rPr>
      </w:r>
      <w:r>
        <w:rPr>
          <w:lang w:val="sw_KE" w:bidi="sw_KE"/>
        </w:rPr>
        <w:t>Katika hadithi ya awali, Yesu alimponya mwana wa afisa ambaye alikaribia kufa. Ilikuwa mara ya kwanza ambapo Yesu alimponya mtu yeyote. Baada ya haya, Yesu alikwenda Yerusalemu. Yerusalemu ilikuwa mji mtakatifu zaidi kwa Wayahudi. Hapa, Yesu alimponya mtu mwingine.</w:t>
      </w:r>
    </w:p>
    <w:p>
      <w:pPr/>
      <w:r>
        <w:rPr>
          <w:lang w:val="sw_KE" w:bidi="sw_KE"/>
        </w:rPr>
      </w:r>
      <w:r>
        <w:rPr>
          <w:lang w:val="sw_KE" w:bidi="sw_KE"/>
        </w:rPr>
        <w:t>Katika Yerusalemu ambapo Yesu alikuwa, kulikuwa na karamu ya Wayahudi. Karamu ni sherehe ya kumheshimu mtu muhimu au tukio hilo. Wayahudi walisherehekea karamu kadhaa, lakini hatujui ni karamu gani iliyokuwa inatokea wakati huo. Lakini karamu hii inasaidia kuelezea kwa nini kulikuwa na watu wengi katika mji. Katika Yerusalemu, pia kulikuwa na bwawa karibu na lango la mji linaloitwa Lango la Kondoo ambapo watu waliingia mjini na kondoo wao. Bwawa ni eneo kubwa la maji ambapo watu wanaweza kuoga au kuogelea. Watu wakati huo waliita bwawa hili Bethesda. Hili lilikuwa neno la Kiaramu. Kiaramu lilikuwa jina la lugha ambayo Wayahudi kama Yesu walizungumza wakati huo. Watu waliosha kondoo wao katika bể kabla ya kuwaleta katika mji kupitia Lango la Kondoo. Bwawa hili pia lilikuwa limezungukwa na koloni tano. Hizi ni nafasi za wazi ambazo zilikuwa na paa zilizoshikiliwa na nguzo au mihimili. Safu za nguzo pia ziliitwa baraza au vibaraza.</w:t>
      </w:r>
    </w:p>
    <w:p>
      <w:pPr/>
      <w:r>
        <w:rPr>
          <w:lang w:val="sw_KE" w:bidi="sw_KE"/>
        </w:rPr>
      </w:r>
      <w:r>
        <w:rPr>
          <w:lang w:val="sw_KE" w:bidi="sw_KE"/>
        </w:rPr>
        <w:t xml:space="preserve">Sitisha hapa, na kama kikundi, angalia picha ya bwawa la </w:t>
      </w:r>
      <w:r>
        <w:rPr>
          <w:lang w:val="sw_KE" w:bidi="sw_KE"/>
        </w:rPr>
        <w:t>Bethesda ambayo</w:t>
      </w:r>
      <w:r>
        <w:rPr>
          <w:lang w:val="sw_KE" w:bidi="sw_KE"/>
        </w:rPr>
        <w:t xml:space="preserve"> pia inaonyesha Lango la Kondoo na koloni tano. Sitisha sauti hii hapa.</w:t>
      </w:r>
    </w:p>
    <w:p>
      <w:pPr/>
      <w:r>
        <w:rPr>
          <w:lang w:val="sw_KE" w:bidi="sw_KE"/>
        </w:rPr>
      </w:r>
      <w:r>
        <w:rPr>
          <w:lang w:val="sw_KE" w:bidi="sw_KE"/>
        </w:rPr>
        <w:t>Wengi wagonjwa, au watu wagonjwa, walibaki katika koloni hizi. Baadhi yao walikuwa vipofu, vilema, na wamepooza. Watu hawa walikuwa katika mabaraza karibu na bwawa kwa sababu walitaka kuwa wazima. Waliamini kwamba ikiwa maji yalitibuka kana kwamba mtu alikuwa akiyavuruga bwawa hilo hata wakati hakukuwa na mtu ndani yake, ilimaanisha kwamba ni lazima malaika alikuwa ameyagusa maji hayo. Walipoona maji yakitibuliwa hivi, watu walidhani kwamba bwawa lingeweza kuponya wagonjwa ambao wangeingia katika bwawa kwanza.</w:t>
      </w:r>
    </w:p>
    <w:p>
      <w:pPr/>
      <w:r>
        <w:rPr>
          <w:lang w:val="sw_KE" w:bidi="sw_KE"/>
        </w:rPr>
      </w:r>
      <w:r>
        <w:rPr>
          <w:lang w:val="sw_KE" w:bidi="sw_KE"/>
        </w:rPr>
        <w:t>Sitisha hapa na mjadili swali hili kama kikundi: Ni mahali gani katika utamaduni wenu ambapo watu wagonjwa wanaenda kwa sababu wanaamini kwamba mahali pana nguvu ya kuwaponya? Sitisha sauti hii hapa.</w:t>
      </w:r>
    </w:p>
    <w:p>
      <w:pPr/>
      <w:r>
        <w:rPr>
          <w:lang w:val="sw_KE" w:bidi="sw_KE"/>
        </w:rPr>
      </w:r>
      <w:r>
        <w:rPr>
          <w:lang w:val="sw_KE" w:bidi="sw_KE"/>
        </w:rPr>
        <w:t>Miongoni mwa watu hawa wagonjwa ambao walitaka kuwa mwenye afya alikuwa mtu ambaye alikuwa batili kwa miaka thelathini na nane. Wakati huo, watu wengi hawakuishi zaidi ya umri wa miaka thelathini. Hii ina maana kwamba mtu huyu alikuwa mgonjwa kwa muda mrefu kuliko watu wengi walivyoishi. Katika hadithi, inaonekana kwamba alikuwa kilema. Yesu alimwona mtu, na hata ingawa hakuna mtu aliyemwambia, alijua kwamba alikuwa mgonjwa kwa muda mrefu sana. Hii inaonyesha kwamba Yesu anamjua kila mtu vizuri sana. Wakati huu, Yesu na mtu wangekuwa na mazungumzo mafupi. Yesu alimuuliza mtu kama mtu alitaka kuponywa. Mtu alimjibu Yesu na kusema kwamba hakukuwa na mtu ambaye alikuwa akimsaidia kuingia katika maji yalipoondoka. Wakati alijaribu kuingia katika bwawa peke yake, mtu mwingine mgonjwa angekwenda pale mbele yake. Mtu huyo hakujua Yesu ni nani, kwa hiyo bado alikuwa akifikiria kuhusu kuponywa katika bwawa. Mtu hafikiri kwamba Yesu angeweza kumponya. Kisha, Yesu alimwambia amke, chukua mkeka wake, na kutembea. Mikeka ilikuwa kitu nyembamba ambacho kilikuwa kuhusu urefu wa mtu. Watu ambao walikuwa maskini, wagonjwa, na hawakuwa na nyumba walilala kwenye mikeka kama hii. Baada ya Yesu kuzungumza na mtu, mara moja, mtu huyo akawa mzima. Ili kuonyesha kwamba mtu alikuwa amepona kabisa mara moja, alichukua mkeka wake na kutembea. Hii inaonyesha kwamba Yesu kwa kweli ni Mungu ambaye ana nguvu ya kuponya.</w:t>
      </w:r>
    </w:p>
    <w:p>
      <w:pPr/>
      <w:r>
        <w:rPr>
          <w:lang w:val="sw_KE" w:bidi="sw_KE"/>
        </w:rPr>
      </w:r>
      <w:r>
        <w:rPr>
          <w:lang w:val="sw_KE" w:bidi="sw_KE"/>
        </w:rPr>
        <w:t xml:space="preserve">Sitisha hapa, na kama kikundi, angalia picha ya </w:t>
      </w:r>
      <w:r>
        <w:rPr>
          <w:lang w:val="sw_KE" w:bidi="sw_KE"/>
        </w:rPr>
        <w:t>mkeka</w:t>
      </w:r>
      <w:r>
        <w:rPr>
          <w:lang w:val="sw_KE" w:bidi="sw_KE"/>
        </w:rPr>
        <w:t xml:space="preserve"> na mtu aliyelala juu yake. Sitisha sauti hii hapa.</w:t>
      </w:r>
    </w:p>
    <w:p>
      <w:pPr/>
      <w:r>
        <w:rPr>
          <w:lang w:val="sw_KE" w:bidi="sw_KE"/>
        </w:rPr>
      </w:r>
      <w:r>
        <w:rPr>
          <w:lang w:val="sw_KE" w:bidi="sw_KE"/>
        </w:rPr>
        <w:t>Hii ilitokea siku ya Sabato. Sabato ni siku maalum kwa Wayahudi. Wakati wa Sabato, Wayahudi walitakiwa kuacha kufanya kazi na kupumzika. Hakukuwa na sheria wazi kuhusu jinsi ya kutunza Sabato vizuri, lakini Wayahudi wengi waliamini wakati huo kwamba watu walivunja sheria za Sabato walipochukua mikeka yao. Baadhi ya Wayahudi walimwona mtu akifanya hivyo wakati wa Sabato. Wayahudi hapa kuna uwezekano mkubwa walirejelea viongozi wa Kiyahudi. Wao ni Wayahudi ambao ni viongozi wa dini ya Kiyahudi. Walipomwona yule mtu akichukua mkeka wake, walimwambia kwamba alikuwa akivunja sheria ya Sabato kwa sababu alichukua mkeka wake na kutembea. Lakini mtu yule alisema kwamba mtu ambaye alikuwa amemponya alimwambia achukue mkeka wake na kutembea. Wakati viongozi wa Kiyahudi walipouliza ni nani aliyemwambia, yule mtu hakuweza kujibu kwa sababu hakujua kwamba alikuwa ni Yesu aliyemponya. Hakuweza kumwuliza Yesu pia kwa sababu Yesu alikuwa ameondoka tayari na kulikuwa na watu wengi sana mahali hapo.</w:t>
      </w:r>
    </w:p>
    <w:p>
      <w:pPr/>
      <w:r>
        <w:rPr>
          <w:lang w:val="sw_KE" w:bidi="sw_KE"/>
        </w:rPr>
      </w:r>
      <w:r>
        <w:rPr>
          <w:lang w:val="sw_KE" w:bidi="sw_KE"/>
        </w:rPr>
        <w:t>Sitisha hapa na mjadili swali hili kama kikundi: Je, kuna siku maalum au utamaduni ambao watu katika utamaduni wako wanauona kuwa mtakatifu na ni lazima uzingatiwe kwa gharama zote? Watu katika utamaduni wako wanaitikia vipi wakati wanamwona mtu akiukiuka hili? Sitisha sauti hii hapa.</w:t>
      </w:r>
    </w:p>
    <w:p>
      <w:pPr/>
      <w:r>
        <w:rPr>
          <w:lang w:val="sw_KE" w:bidi="sw_KE"/>
        </w:rPr>
      </w:r>
      <w:r>
        <w:rPr>
          <w:lang w:val="sw_KE" w:bidi="sw_KE"/>
        </w:rPr>
        <w:t>Wakati mchache baadaye, Yesu alimpata mtu katika hekalu na kumwambia asifanye dhambi tena. Hekalu lilikuwa mahali ambapo Wayahudi walileta dhabihu zao ili kumwabudu Mungu. Yesu alimwonya kwamba ikiwa angeendelea kufanya dhambi, angeweza kuteseka zaidi kuliko ugonjwa tu. Yesu anaweza kuwa akizungumza kuhusu adhabu ya milele ambayo Mungu atampa ikiwa ataendelea kufanya dhambi. Kisha, yule mtu aliondoka na kuwaambia viongozi wa Kiyahudi kwamba ni Yesu aliyekuwa amemponya.</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5:1–15 katika tafsiri rahisi zaidi kuelewa.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Simulizi hii ina matukio manne.</w:t>
      </w:r>
    </w:p>
    <w:p>
      <w:pPr/>
      <w:r>
        <w:rPr>
          <w:lang w:val="sw_KE" w:bidi="sw_KE"/>
        </w:rPr>
      </w:r>
      <w:r>
        <w:rPr>
          <w:b/>
          <w:lang w:val="sw_KE" w:bidi="sw_KE"/>
        </w:rPr>
        <w:t>Katika tukio la kwanza:</w:t>
      </w:r>
      <w:r>
        <w:rPr>
          <w:lang w:val="sw_KE" w:bidi="sw_KE"/>
        </w:rPr>
        <w:t xml:space="preserve"> Yohana anaelezea Bwawa la Bethesda.</w:t>
      </w:r>
    </w:p>
    <w:p>
      <w:pPr/>
      <w:r>
        <w:rPr>
          <w:lang w:val="sw_KE" w:bidi="sw_KE"/>
        </w:rPr>
      </w:r>
      <w:r>
        <w:rPr>
          <w:b/>
          <w:lang w:val="sw_KE" w:bidi="sw_KE"/>
        </w:rPr>
        <w:t>Katika tukio la pili:</w:t>
      </w:r>
      <w:r>
        <w:rPr>
          <w:lang w:val="sw_KE" w:bidi="sw_KE"/>
        </w:rPr>
        <w:t xml:space="preserve"> Yesu anamponya mtu ambaye alikuwa batili kwa miaka thelathini na nane.</w:t>
      </w:r>
    </w:p>
    <w:p>
      <w:pPr/>
      <w:r>
        <w:rPr>
          <w:lang w:val="sw_KE" w:bidi="sw_KE"/>
        </w:rPr>
      </w:r>
      <w:r>
        <w:rPr>
          <w:b/>
          <w:lang w:val="sw_KE" w:bidi="sw_KE"/>
        </w:rPr>
        <w:t>Katika tukio la tatu:</w:t>
      </w:r>
      <w:r>
        <w:rPr>
          <w:lang w:val="sw_KE" w:bidi="sw_KE"/>
        </w:rPr>
        <w:t xml:space="preserve"> Wayahudi wanamkemea mtu kwa kuchukua mkeka wake na kutembea siku ya Sabato.</w:t>
      </w:r>
    </w:p>
    <w:p>
      <w:pPr/>
      <w:r>
        <w:rPr>
          <w:lang w:val="sw_KE" w:bidi="sw_KE"/>
        </w:rPr>
      </w:r>
      <w:r>
        <w:rPr>
          <w:b/>
          <w:lang w:val="sw_KE" w:bidi="sw_KE"/>
        </w:rPr>
        <w:t>Katika tukio la nne:</w:t>
      </w:r>
      <w:r>
        <w:rPr>
          <w:lang w:val="sw_KE" w:bidi="sw_KE"/>
        </w:rPr>
        <w:t xml:space="preserve"> Yesu anakutana na mtu tena na kumwonya aache kufanya dhambi. Mtu pia anawaambia Wayahudi kwamba ni Yesu ambaye alimponya.</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Watu wagonjwa wengi</w:t>
      </w:r>
    </w:p>
    <w:p>
      <w:pPr>
        <w:pStyle w:val="ListBullet"/>
        <w:spacing w:line="240" w:lineRule="auto"/>
        <w:ind w:left="720"/>
      </w:pPr>
      <w:r>
        <w:rPr>
          <w:lang w:val="sw_KE" w:bidi="sw_KE"/>
        </w:rPr>
      </w:r>
      <w:r>
        <w:rPr>
          <w:lang w:val="sw_KE" w:bidi="sw_KE"/>
        </w:rPr>
        <w:t>Mtu kilema ambaye hakuweza kutembea</w:t>
      </w:r>
    </w:p>
    <w:p>
      <w:pPr>
        <w:pStyle w:val="ListBullet"/>
        <w:spacing w:line="240" w:lineRule="auto"/>
        <w:ind w:left="720"/>
      </w:pPr>
      <w:r>
        <w:rPr>
          <w:lang w:val="sw_KE" w:bidi="sw_KE"/>
        </w:rPr>
      </w:r>
      <w:r>
        <w:rPr>
          <w:lang w:val="sw_KE" w:bidi="sw_KE"/>
        </w:rPr>
        <w:t>Wayahudi, au viongozi wa Kiyahudi</w:t>
      </w:r>
    </w:p>
    <w:p>
      <w:pPr/>
      <w:r>
        <w:rPr>
          <w:lang w:val="sw_KE" w:bidi="sw_KE"/>
        </w:rPr>
      </w:r>
      <w:r>
        <w:rPr>
          <w:lang w:val="sw_KE" w:bidi="sw_KE"/>
        </w:rPr>
        <w:t>Kama kikundi, zingatia sehemu hizi za mpangilio wa simulizi:</w:t>
      </w:r>
    </w:p>
    <w:p>
      <w:pPr/>
      <w:r>
        <w:rPr>
          <w:lang w:val="sw_KE" w:bidi="sw_KE"/>
        </w:rPr>
      </w:r>
      <w:r>
        <w:rPr>
          <w:lang w:val="sw_KE" w:bidi="sw_KE"/>
        </w:rPr>
        <w:t>Njia ambayo hadithi ilianza inaonyesha kwamba hadithi hii inafuata hadithi ya awali. Hakikisha kuwa unaonyesha uhusiano huu kwani hadithi zote mbili zinaonyesha shughuli ya uponyaji ya Yesu.</w:t>
      </w:r>
    </w:p>
    <w:p>
      <w:pPr/>
      <w:r>
        <w:rPr>
          <w:lang w:val="sw_KE" w:bidi="sw_KE"/>
        </w:rPr>
      </w:r>
      <w:r>
        <w:rPr>
          <w:lang w:val="sw_KE" w:bidi="sw_KE"/>
        </w:rPr>
        <w:t>Katika tukio la kwanza, Yesu alikwenda Yerusalemu. Yerusalemu ulikuwa mji uliokuwa kwenye kilima. Watu ambao walikwenda Yerusalemu walipaswa kwenda juu. Wakati huo kulikuwa na karamu ya Kiyahudi katika Yerusalemu. Kwa hivyo, kulikuwa na watu wengi wakiimba, wakicheza, na hata wakila chakula. Katika Yerusalemu, hakikisha unaonyesha bwawa linaloitwa Bethesda, Lango la Kondoo, na safu tano za nguzo, au baraza zenye paa zilizozunguka bwawa hilo. Safu za nguzo zimejaa watu wenye magonjwa tofauti.</w:t>
      </w:r>
    </w:p>
    <w:p>
      <w:pPr/>
      <w:r>
        <w:rPr>
          <w:lang w:val="sw_KE" w:bidi="sw_KE"/>
        </w:rPr>
      </w:r>
      <w:r>
        <w:rPr>
          <w:lang w:val="sw_KE" w:bidi="sw_KE"/>
        </w:rPr>
        <w:t>Katika tukio la pili, yule mwanamume aliyekuwa kilema kwa miaka thelathini na nane anapaswa kuonyeshwa akiteseka na awe amewekwa katikati ambapo watu wangeweza kumwona.</w:t>
      </w:r>
    </w:p>
    <w:p>
      <w:pPr/>
      <w:r>
        <w:rPr>
          <w:lang w:val="sw_KE" w:bidi="sw_KE"/>
        </w:rPr>
      </w:r>
      <w:r>
        <w:rPr>
          <w:lang w:val="sw_KE" w:bidi="sw_KE"/>
        </w:rPr>
        <w:t>Sitisha hapa na mjadili swali hili kama kikundi: Watu wanatoa vipi baraka katika utamaduni wako? Sitisha sauti hii hapa.</w:t>
      </w:r>
    </w:p>
    <w:p>
      <w:pPr/>
      <w:r>
        <w:rPr>
          <w:lang w:val="sw_KE" w:bidi="sw_KE"/>
        </w:rPr>
      </w:r>
      <w:r>
        <w:rPr>
          <w:lang w:val="sw_KE" w:bidi="sw_KE"/>
        </w:rPr>
        <w:t>Yesu atamwona mtu huyu. Hakikisha unaonyesha kwamba Yesu alijua kwamba yule mtu alikuwa mgonjwa kwa muda mrefu. Kisha, Yesu na mtu watazungumza. Yesu atamwuliza mtu kama anataka kuwa mzima. Katika kuelezea hali yake, mgonjwa huyo anaweza kuonyesha lile bwawa alikotaka kwenda. Mazungumzo yatamalizika kwa amri ya Yesu kwa mtu huyo kuamka, kuchukua mkeka wake na kutembea. Hii mara moja inamponya mtu. Neno mara moja linaonyesha kwamba uponyaji ulitokea mara moja baada ya Yesu kumwamuru. Ni muhimu kuonyesha kwamba mtu akawa mzima kabisa na mara moja. Kisha, mtu atachukua mkeka wake na kutembea.</w:t>
      </w:r>
    </w:p>
    <w:p>
      <w:pPr/>
      <w:r>
        <w:rPr>
          <w:lang w:val="sw_KE" w:bidi="sw_KE"/>
        </w:rPr>
      </w:r>
      <w:r>
        <w:rPr>
          <w:lang w:val="sw_KE" w:bidi="sw_KE"/>
        </w:rPr>
        <w:t>Katika tukio la tatu, viongozi wa Kiyahudi wangemwitikia yule mtu baada ya yeye kuamka na kuchukua mkeka wake. Walimwambia yule mtu kwamba ilikuwa Sabato, na kile alichofanya kilivunja sheria za Sabato. Mtu huyo angewambia kwamba yule aliyemponya alimwambia achukue kitanda chake na kutembea. Viongozi wa Kiyahudi wangeuliza ni nani aliyemwambia yule mtu afanye hivyo. Katika mazungumzo kati ya yule mtu na viongozi wa Kiyahudi, ni muhimu kuonyesha kwamba yule mtu na viongozi wa Kiyahudi walirudia maneno yale yale ambayo Yesu alimwambia yule mtu. Mtu huyo angejaribu kutazama huku na kule ili kumpata Yesu lakini hangempata kwa sababu kulikuwa na watu wengi mno.</w:t>
      </w:r>
    </w:p>
    <w:p>
      <w:pPr/>
      <w:r>
        <w:rPr>
          <w:lang w:val="sw_KE" w:bidi="sw_KE"/>
        </w:rPr>
      </w:r>
      <w:r>
        <w:rPr>
          <w:lang w:val="sw_KE" w:bidi="sw_KE"/>
        </w:rPr>
        <w:t>Katika tukio la nne, baada ya muda, Yesu atampata yule mtu katika hekalu. Katika hotuba ya Yesu, alitumia neno ambalo mara nyingi lilitumiwa ili kusikia msikilizaji azingatie makini sana kile atakachosema.</w:t>
      </w:r>
    </w:p>
    <w:p>
      <w:pPr/>
      <w:r>
        <w:rPr>
          <w:lang w:val="sw_KE" w:bidi="sw_KE"/>
        </w:rPr>
      </w:r>
      <w:r>
        <w:rPr>
          <w:lang w:val="sw_KE" w:bidi="sw_KE"/>
        </w:rPr>
        <w:t>Sitisha hapa na mjadili swali hili kama kikundi: Wakati watu katika utamaduni wako wanazungumza wao kwa wao, ni neno gani au maneno gani wanatumia wakati wanataka kuhakikisha kwamba mtu mwingine atasikiliza kwa makini? Sitisha sauti hii hapa.</w:t>
      </w:r>
    </w:p>
    <w:p>
      <w:pPr/>
      <w:r>
        <w:rPr>
          <w:lang w:val="sw_KE" w:bidi="sw_KE"/>
        </w:rPr>
      </w:r>
      <w:r>
        <w:rPr>
          <w:lang w:val="sw_KE" w:bidi="sw_KE"/>
        </w:rPr>
        <w:t>Kwa hivyo, Yesu anamwita yule mtu ambaye alikuwa ameponywa ili kumwambia kwamba yuko mzima kabisa—hataugua hivi tena. Baada ya hili, Yesu angemwonya. Tukio linamalizika kwa mtu akiwaambia viongozi wa Kiyahudi kwamba ni Yesu aliyemponya.</w:t>
      </w:r>
    </w:p>
    <w:p>
      <w:pPr/>
      <w:r>
        <w:rPr>
          <w:lang w:val="sw_KE" w:bidi="sw_KE"/>
        </w:rPr>
      </w:r>
      <w:r>
        <w:rPr>
          <w:lang w:val="sw_KE" w:bidi="sw_KE"/>
        </w:rPr>
        <w:t>Sasa kikundi kinapaswa kuunda ubao wa hadithi, kuchora au kutumia vitu ili kuonyesha na kufafanua simulizi pamoja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5:1–15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Hadithi hii ina matukio manne.</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Watu wagonjwa wengi</w:t>
      </w:r>
    </w:p>
    <w:p>
      <w:pPr>
        <w:pStyle w:val="ListBullet"/>
        <w:spacing w:line="240" w:lineRule="auto"/>
        <w:ind w:left="720"/>
      </w:pPr>
      <w:r>
        <w:rPr>
          <w:lang w:val="sw_KE" w:bidi="sw_KE"/>
        </w:rPr>
      </w:r>
      <w:r>
        <w:rPr>
          <w:lang w:val="sw_KE" w:bidi="sw_KE"/>
        </w:rPr>
        <w:t>Mtu kilema ambaye hakuweza kutembea</w:t>
      </w:r>
    </w:p>
    <w:p>
      <w:pPr>
        <w:pStyle w:val="ListBullet"/>
        <w:spacing w:line="240" w:lineRule="auto"/>
        <w:ind w:left="720"/>
      </w:pPr>
      <w:r>
        <w:rPr>
          <w:lang w:val="sw_KE" w:bidi="sw_KE"/>
        </w:rPr>
      </w:r>
      <w:r>
        <w:rPr>
          <w:lang w:val="sw_KE" w:bidi="sw_KE"/>
        </w:rPr>
        <w:t>Viongozi wa Kiyahudi</w:t>
      </w:r>
    </w:p>
    <w:p>
      <w:pPr/>
      <w:r>
        <w:rPr>
          <w:lang w:val="sw_KE" w:bidi="sw_KE"/>
        </w:rPr>
      </w:r>
      <w:r>
        <w:rPr>
          <w:lang w:val="sw_KE" w:bidi="sw_KE"/>
        </w:rPr>
        <w:t>Kama kikundi, igizeni simulizi hii mara mbili. Mnaatarajiwa kuigiza simulizi hili kwa lugha yenu ya asili.</w:t>
      </w:r>
    </w:p>
    <w:p>
      <w:pPr/>
      <w:r>
        <w:rPr>
          <w:lang w:val="sw_KE" w:bidi="sw_KE"/>
        </w:rPr>
      </w:r>
      <w:r>
        <w:rPr>
          <w:lang w:val="sw_KE" w:bidi="sw_KE"/>
        </w:rPr>
        <w:t>Kwanza, igiza hadithi bila kusitisha. Kueni makini kwa mazungumzo, mtiririko, mstari wa hadithi na mpangilio wa matukio ya simulizi hili. Hakikisheni hamuachi kuigiza sehemu ngumu au muhimu za simulizi hili. Saidianeni kukumbushana kila sehemu ya hadithi.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hii kwa mara ya pili. Katika nyakati fulani za igizo, sitisha igizo na muulize yule anayeigiza mhusika, "Unahisi nini au unafikiria nini?" Mtu anayeigiza mhusika huyo anapaswa kujibu kile ambacho angekuwa anahisi au kufikiria iwapo angekuwa mhusika huyo. Kisha endelea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Katika tukio la kwanza, Yesu anaenda Yerusalemu. Anaenda kwenye baraza tano za nguzo zinazozunguka bwawa linaloitwa Bethesda, na hapo anaona watu wengi wagonjwa.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kama Yesu, "Unahisi vipi au unawaza nini?" Mtu anaweza kujibu mambo kama, "Ninahisi kuvunjika moyo kwa watu hawa wote ambao ni wagonjwa na wanatamani sana kupona," au "Ili kuwaonyesha watu hawa kwamba nina nguvu ya kuponya, ninahitaji kumponya mtu ambaye amekuwa mlemavu kwa muda mrefu zaidi."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tukio la pili, Yesu na yule mtu aliyekuwa mgonjwa kwa miaka thelathini na nane wangezungumza.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kijana, "Unahisi vipi au unawaza nini?" Mtu anaweza kujibu mambo kama, "Nimekuwa nikitaka kuponya kwa miaka mingi, lakini hakuna mtu aliye tayari kunisaidia," au "Ninatamani mtu angenisaidia ili hatimaye niweze kuponywa."</w:t>
      </w:r>
    </w:p>
    <w:p>
      <w:pPr>
        <w:pStyle w:val="ListBullet"/>
        <w:spacing w:line="240" w:lineRule="auto"/>
        <w:ind w:left="720"/>
      </w:pPr>
      <w:r>
        <w:rPr>
          <w:lang w:val="sw_KE" w:bidi="sw_KE"/>
        </w:rPr>
      </w:r>
      <w:r>
        <w:rPr>
          <w:lang w:val="sw_KE" w:bidi="sw_KE"/>
        </w:rPr>
        <w:t>Unaweza pia kumuuliza mtu anayeigiza kondoo, "Unahisi vipi au unawaza nini?" Mtu anaweza kujibu mambo kama, "Mtu huyu ameteseka kwa muda mrefu sana," au "Ikiwa ninamponya mtu huyu ambaye amekuwa akiteseka kwa muda mrefu zaidi, itaonyesha kwamba mimi ni Mungu na hakuna ugonjwa ambao siwezi kutibu."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tukio la tatu, viongozi wa Kiyahudi watamkemea yule mtu kwa kuchukua kitanda chake na kutembea siku ya Sabato.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kama viongozi wa Kiyahudi, "Unahisi nini au unawaza nini?" Wanaweza kujibu mambo kama, "Mtu huyu anakiuka sheria yetu takatifu!" au "Mtu huyu ni lazima aadhibiwe kwa kuvunja utamaduni wetu mtakatifu!"</w:t>
      </w:r>
    </w:p>
    <w:p>
      <w:pPr>
        <w:pStyle w:val="ListBullet"/>
        <w:spacing w:line="240" w:lineRule="auto"/>
        <w:ind w:left="720"/>
      </w:pPr>
      <w:r>
        <w:rPr>
          <w:lang w:val="sw_KE" w:bidi="sw_KE"/>
        </w:rPr>
      </w:r>
      <w:r>
        <w:rPr>
          <w:lang w:val="sw_KE" w:bidi="sw_KE"/>
        </w:rPr>
        <w:t>Unaweza pia kumuuliza mtu anayeigiza mwanamume, "Unahisi vipi au unawaza nini?" Mtu anaweza kujibu mambo kama, "Ninajiuliza yule mtu aliyeniponya ni nani," au "Ninatamani ningeweza kumwona tena ili niweze kumshukuru."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tukio la nne, Yesu na yule mtu watakutana tena katika hekalu.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vipi au unawaza nini?" Wanaweza kujibu mambo kama, "Ninafurahi kuona kwamba mtu huyu ameponywa kabisa," au "Ninampenda mtu huyu sana—ninataka awe na Mungu milele." Unaweza pia kumuuliza mtu anayeigiza mwanamume, "Unahisi vipi au unawaza nini?" Mtu anaweza kujibu mambo kama, "Ninafurahi kwamba niliweza kukutana naye tena," au "Ninahitaji kuwaambia wengine kuhusu yeye!"</w:t>
      </w:r>
      <w:r>
        <w:rPr>
          <w:lang w:val="sw_KE" w:bidi="sw_KE"/>
        </w:rPr>
      </w:r>
    </w:p>
    <w:p>
      <w:pPr>
        <w:pStyle w:val="Heading3"/>
      </w:pPr>
      <w:r>
        <w:rPr>
          <w:lang w:val="sw_KE" w:bidi="sw_KE"/>
        </w:rPr>
        <w:t>Kujaza Mapengo</w:t>
      </w:r>
    </w:p>
    <w:p>
      <w:pPr/>
      <w:r>
        <w:rPr>
          <w:lang w:val="sw_KE" w:bidi="sw_KE"/>
        </w:rPr>
      </w:r>
      <w:r>
        <w:rPr>
          <w:lang w:val="sw_KE" w:bidi="sw_KE"/>
        </w:rPr>
        <w:t>Sikiliza toleo la sauti la Yohana 5:1–15 katika tafsiri rahisi zaidi kuelewa.</w:t>
      </w:r>
    </w:p>
    <w:p>
      <w:pPr/>
      <w:r>
        <w:rPr>
          <w:lang w:val="sw_KE" w:bidi="sw_KE"/>
        </w:rPr>
      </w:r>
      <w:r>
        <w:rPr>
          <w:lang w:val="sw_KE" w:bidi="sw_KE"/>
        </w:rPr>
        <w:t>Katika hatua hii kikundi kitajadili maneno muhimu na istilahi zilizomo katika simulizi hii.</w:t>
      </w:r>
    </w:p>
    <w:p>
      <w:pPr/>
      <w:r>
        <w:rPr>
          <w:lang w:val="sw_KE" w:bidi="sw_KE"/>
        </w:rPr>
      </w:r>
      <w:r>
        <w:rPr>
          <w:lang w:val="sw_KE" w:bidi="sw_KE"/>
        </w:rPr>
        <w:t xml:space="preserve">Baada ya hadithi ya awali, Yesu alikwenda </w:t>
      </w:r>
      <w:r>
        <w:rPr>
          <w:b/>
          <w:lang w:val="sw_KE" w:bidi="sw_KE"/>
        </w:rPr>
        <w:t>Yerusalemu</w:t>
      </w:r>
      <w:r>
        <w:rPr>
          <w:lang w:val="sw_KE" w:bidi="sw_KE"/>
        </w:rPr>
        <w:t xml:space="preserve">. Yerusalemu ilikuwa mahali patakatifu zaidi kwa Wayahudi kwa sababu hekalu lilikuwa ndani yake. Wayahudi walikwenda hekaluni mara kwa mara ili kutoa dhabihu zao na kusherehekea karamu zao. Viongozi wa dini ya Kiyahudi pia walikuwa Yerusalemu. Tafsiri Yerusalemu kwa njia sawa na ulivyotafsiri hii hapo awali. Kwa maelezo zaidi kuhusu </w:t>
      </w:r>
      <w:r>
        <w:rPr>
          <w:lang w:val="sw_KE" w:bidi="sw_KE"/>
        </w:rPr>
        <w:t>Yerusalemu</w:t>
      </w:r>
      <w:r>
        <w:rPr>
          <w:lang w:val="sw_KE" w:bidi="sw_KE"/>
        </w:rPr>
        <w:t>, rejelea Faharasa Kuu.</w:t>
      </w:r>
    </w:p>
    <w:p>
      <w:pPr/>
      <w:r>
        <w:rPr>
          <w:lang w:val="sw_KE" w:bidi="sw_KE"/>
        </w:rPr>
      </w:r>
      <w:r>
        <w:rPr>
          <w:lang w:val="sw_KE" w:bidi="sw_KE"/>
        </w:rPr>
        <w:t xml:space="preserve">Katika Yerusalemu ambapo Yesu alikuwa, kulikuwa na </w:t>
      </w:r>
      <w:r>
        <w:rPr>
          <w:b/>
          <w:lang w:val="sw_KE" w:bidi="sw_KE"/>
        </w:rPr>
        <w:t>karamu</w:t>
      </w:r>
      <w:r>
        <w:rPr>
          <w:lang w:val="sw_KE" w:bidi="sw_KE"/>
        </w:rPr>
        <w:t>. Karamu ni sherehe ya kumheshimu mtu muhimu au tukio muhimu. Hii kwa kawaida ilihusisha kuimba, kucheza, na familia kula milo mikubwa pamoja. Neno karamu wakati mwingine linaitwa sherehe. Kutafsiri neno hili kwa njia ile ile ambayo umetafsiri neno hili kabla. Wayahudi walikuwa na karamu kadhaa, lakini karamu halisi ambayo ilikuwa inatokea wakati huu si wazi. Lakini hii inaelezea kwa nini kulikuwa na watu wengi katika Yerusalemu wakati huo.</w:t>
      </w:r>
    </w:p>
    <w:p>
      <w:pPr/>
      <w:r>
        <w:rPr>
          <w:lang w:val="sw_KE" w:bidi="sw_KE"/>
        </w:rPr>
      </w:r>
      <w:r>
        <w:rPr>
          <w:lang w:val="sw_KE" w:bidi="sw_KE"/>
        </w:rPr>
        <w:t xml:space="preserve">Katika Yerusalemu, pia kulikuwa na </w:t>
      </w:r>
      <w:r>
        <w:rPr>
          <w:b/>
          <w:lang w:val="sw_KE" w:bidi="sw_KE"/>
        </w:rPr>
        <w:t>bwawa</w:t>
      </w:r>
      <w:r>
        <w:rPr>
          <w:lang w:val="sw_KE" w:bidi="sw_KE"/>
        </w:rPr>
        <w:t xml:space="preserve"> ambalo watu waliita kwa lugha ya </w:t>
      </w:r>
      <w:r>
        <w:rPr>
          <w:b/>
          <w:lang w:val="sw_KE" w:bidi="sw_KE"/>
        </w:rPr>
        <w:t>Kiaramu</w:t>
      </w:r>
      <w:r>
        <w:rPr>
          <w:lang w:val="sw_KE" w:bidi="sw_KE"/>
        </w:rPr>
        <w:t xml:space="preserve">, </w:t>
      </w:r>
      <w:r>
        <w:rPr>
          <w:b/>
          <w:lang w:val="sw_KE" w:bidi="sw_KE"/>
        </w:rPr>
        <w:t>Bethesda</w:t>
      </w:r>
      <w:r>
        <w:rPr>
          <w:lang w:val="sw_KE" w:bidi="sw_KE"/>
        </w:rPr>
        <w:t xml:space="preserve">. Bwawa hili liko karibu na </w:t>
      </w:r>
      <w:r>
        <w:rPr>
          <w:b/>
          <w:lang w:val="sw_KE" w:bidi="sw_KE"/>
        </w:rPr>
        <w:t>Lango la Kondoo</w:t>
      </w:r>
      <w:r>
        <w:rPr>
          <w:lang w:val="sw_KE" w:bidi="sw_KE"/>
        </w:rPr>
        <w:t xml:space="preserve">. Bwawa ni eneo kubwa la maji ambapo watu wanaweza kuoga au kuogelea. Kiaramu kilikuwa lugha ya kawaida ambayo Wayahudi walizungumza wakati huo. Lango la Kondoo ni lango ambapo watu wanaingia na kondoo wao baada ya kusafisha kondoo wao katika bwawa. Bwawa pia lilikuwa na </w:t>
      </w:r>
      <w:r>
        <w:rPr>
          <w:b/>
          <w:lang w:val="sw_KE" w:bidi="sw_KE"/>
        </w:rPr>
        <w:t>nguzo tano</w:t>
      </w:r>
      <w:r>
        <w:rPr>
          <w:lang w:val="sw_KE" w:bidi="sw_KE"/>
        </w:rPr>
        <w:t>. Hizi ni nafasi za wazi ambazo zilikuwa na paa zilizoshikiliwa na nguzo au mihimili. Safu za nguzo pia ziliitwa baraza au vibaraza.</w:t>
      </w:r>
    </w:p>
    <w:p>
      <w:pPr/>
      <w:r>
        <w:rPr>
          <w:lang w:val="sw_KE" w:bidi="sw_KE"/>
        </w:rPr>
      </w:r>
      <w:r>
        <w:rPr>
          <w:lang w:val="sw_KE" w:bidi="sw_KE"/>
        </w:rPr>
        <w:t>Sitisha hapa, na kama kikundi, angalia picha ya bwawa la Bethesda ambayo pia inaonyesha Lango la Kondoo na mapaa matano.</w:t>
      </w:r>
    </w:p>
    <w:p>
      <w:pPr/>
      <w:r>
        <w:rPr>
          <w:lang w:val="sw_KE" w:bidi="sw_KE"/>
        </w:rPr>
      </w:r>
      <w:r>
        <w:rPr>
          <w:lang w:val="sw_KE" w:bidi="sw_KE"/>
        </w:rPr>
        <w:t>Jadili pia kama kikundi neno gani au kifungu gani cha maneno mtakachotumia kwa bwawa, Kiaramu, Lango la Kondoo, na nguzo. Sitisha sauti hii hapa.</w:t>
      </w:r>
    </w:p>
    <w:p>
      <w:pPr/>
      <w:r>
        <w:rPr>
          <w:lang w:val="sw_KE" w:bidi="sw_KE"/>
        </w:rPr>
      </w:r>
      <w:r>
        <w:rPr>
          <w:lang w:val="sw_KE" w:bidi="sw_KE"/>
        </w:rPr>
        <w:t xml:space="preserve">Katika safu za nguzo, kulikuwa na watu wengi </w:t>
      </w:r>
      <w:r>
        <w:rPr>
          <w:b/>
          <w:lang w:val="sw_KE" w:bidi="sw_KE"/>
        </w:rPr>
        <w:t>wagonjwa</w:t>
      </w:r>
      <w:r>
        <w:rPr>
          <w:lang w:val="sw_KE" w:bidi="sw_KE"/>
        </w:rPr>
        <w:t>. Watu walio na ulemavu au magonjwa ya kudumu ni watu ambao waliugua magonjwa yaliyowazuia kufanya kazi ambazo watu wengi wangeweza kufanya kwa kawaida. Pia mara nyingi walikuwa dhaifu, kwa hiyo walihitaji watu wengine ili kuwatunza. Aina za wagonjwa waliokuwa katika baraza hizo walikuwa vipofu, vilema, na watu waliopooza.</w:t>
      </w:r>
    </w:p>
    <w:p>
      <w:pPr/>
      <w:r>
        <w:rPr>
          <w:lang w:val="sw_KE" w:bidi="sw_KE"/>
        </w:rPr>
      </w:r>
      <w:r>
        <w:rPr>
          <w:lang w:val="sw_KE" w:bidi="sw_KE"/>
        </w:rPr>
        <w:t>Jadili kama kikundi ni neno gani au kifungu gani mtakachotumia kwa Zambarau. Sitisha sauti hii hapa.</w:t>
      </w:r>
    </w:p>
    <w:p>
      <w:pPr/>
      <w:r>
        <w:rPr>
          <w:lang w:val="sw_KE" w:bidi="sw_KE"/>
        </w:rPr>
      </w:r>
      <w:r>
        <w:rPr>
          <w:lang w:val="sw_KE" w:bidi="sw_KE"/>
        </w:rPr>
        <w:t xml:space="preserve">Mgonjwa mmoja alijipambanua kwa sababu alikuwa amekuwa mgonjwa kwa miaka thelathini na nane. Yesu alimwona na alijua kwamba alikuwa ameteseka kwa muda mrefu sana. Kwa hivyo, Yesu aliuliza kama alitaka kuponywa. Mtu alijibu na kuelezea hali yake, na kisha Yesu alimwambia amke, kuchukua kitanda chake, na kutembea. Kisha, yule mtu alichukua kitanda chake na kutembea. Hii ilitokea siku ya </w:t>
      </w:r>
      <w:r>
        <w:rPr>
          <w:b/>
          <w:lang w:val="sw_KE" w:bidi="sw_KE"/>
        </w:rPr>
        <w:t>Sabato</w:t>
      </w:r>
      <w:r>
        <w:rPr>
          <w:lang w:val="sw_KE" w:bidi="sw_KE"/>
        </w:rPr>
        <w:t xml:space="preserve">. Sabato ilikuwa siku maalum kwa Wayahudi. Katika Agano la Kale, Mungu aliwaelekeza Waisraeli kutunza Sabato kwa kupumzika siku ya saba ya wiki. Tafsiri neno Sabato kwa njia ile ile ambayo umelitafsiri hapo awali. Kwa maelezo zaidi kuhusu </w:t>
      </w:r>
      <w:r>
        <w:rPr>
          <w:lang w:val="sw_KE" w:bidi="sw_KE"/>
        </w:rPr>
        <w:t>Sabato</w:t>
      </w:r>
      <w:r>
        <w:rPr>
          <w:lang w:val="sw_KE" w:bidi="sw_KE"/>
        </w:rPr>
        <w:t>, rejelea Faharasa Kuu.</w:t>
      </w:r>
    </w:p>
    <w:p>
      <w:pPr/>
      <w:r>
        <w:rPr>
          <w:lang w:val="sw_KE" w:bidi="sw_KE"/>
        </w:rPr>
      </w:r>
      <w:r>
        <w:rPr>
          <w:lang w:val="sw_KE" w:bidi="sw_KE"/>
        </w:rPr>
        <w:t xml:space="preserve">Hakukuwa na sheria wazi kuhusu jinsi ya kutunza Sabato vizuri, lakini Wayahudi wengi katika Agano Jipya waliamini kwamba watu waliikiuka Sabato wakati walichukua mikeka yao. Kwa hiyo wakati </w:t>
      </w:r>
      <w:r>
        <w:rPr>
          <w:b/>
          <w:lang w:val="sw_KE" w:bidi="sw_KE"/>
        </w:rPr>
        <w:t>Wayahudi</w:t>
      </w:r>
      <w:r>
        <w:rPr>
          <w:lang w:val="sw_KE" w:bidi="sw_KE"/>
        </w:rPr>
        <w:t xml:space="preserve"> walimwona yule mtu akichukua kitanda chake na kutembea, walimkemea, na kumwuliza kwa nini alikuwa akiukiuka Sabato. "Wayahudi" hapa kuna uwezekano mkubwa walirejelea viongozi wa Kiyahudi, au viongozi wa dini ya Kiyahudi. Tafsiri neno "Wayahudi" kwa njia ile ile ambayo umetafsiri neno hili hapo awali. Kwa maelezo zaidi kuhusu </w:t>
      </w:r>
      <w:r>
        <w:rPr>
          <w:lang w:val="sw_KE" w:bidi="sw_KE"/>
        </w:rPr>
        <w:t>Wayahudi</w:t>
      </w:r>
      <w:r>
        <w:rPr>
          <w:lang w:val="sw_KE" w:bidi="sw_KE"/>
        </w:rPr>
        <w:t>, unaweza kurejelea Faharasa Kuu.</w:t>
      </w:r>
    </w:p>
    <w:p>
      <w:pPr/>
      <w:r>
        <w:rPr>
          <w:lang w:val="sw_KE" w:bidi="sw_KE"/>
        </w:rPr>
      </w:r>
      <w:r>
        <w:rPr>
          <w:lang w:val="sw_KE" w:bidi="sw_KE"/>
        </w:rPr>
        <w:t xml:space="preserve">Baadaye, Yesu alimkuta yule mtu hekaluni. </w:t>
      </w:r>
      <w:r>
        <w:rPr>
          <w:b/>
          <w:lang w:val="sw_KE" w:bidi="sw_KE"/>
        </w:rPr>
        <w:t>Hekalu</w:t>
      </w:r>
      <w:r>
        <w:rPr>
          <w:lang w:val="sw_KE" w:bidi="sw_KE"/>
        </w:rPr>
        <w:t xml:space="preserve"> lilikuwa mahali ambapo Wayahudi walileta dhabihu zao ili kumwabudu Mungu. Tafsiri neno hekalu kwa njia ile ile ambayo umetafsiri neno hili hapo awali. Kwa maelezo zaidi kuhusu </w:t>
      </w:r>
      <w:r>
        <w:rPr>
          <w:lang w:val="sw_KE" w:bidi="sw_KE"/>
        </w:rPr>
        <w:t>hekalu</w:t>
      </w:r>
      <w:r>
        <w:rPr>
          <w:lang w:val="sw_KE" w:bidi="sw_KE"/>
        </w:rPr>
        <w:t xml:space="preserve">, unaweza kurejelea Faharasa Kuu. Yesu alimwamuru yule mtu aache </w:t>
      </w:r>
      <w:r>
        <w:rPr>
          <w:b/>
          <w:lang w:val="sw_KE" w:bidi="sw_KE"/>
        </w:rPr>
        <w:t>kutenda dhambi</w:t>
      </w:r>
      <w:r>
        <w:rPr>
          <w:lang w:val="sw_KE" w:bidi="sw_KE"/>
        </w:rPr>
        <w:t xml:space="preserve"> lisije likamtokea jambo baya zaidi. Tafsiri neno linalomaanisha "dhambi" kwa njia ile ile ambayo umetafsiri neno hili hapo awali. Kwa maelezo zaidi kuhusu </w:t>
      </w:r>
      <w:r>
        <w:rPr>
          <w:lang w:val="sw_KE" w:bidi="sw_KE"/>
        </w:rPr>
        <w:t>dhambi</w:t>
      </w:r>
      <w:r>
        <w:rPr>
          <w:lang w:val="sw_KE" w:bidi="sw_KE"/>
        </w:rPr>
        <w:t>, unaweza kurejelea Faharasa Kuu. Baada ya hili, yule mtu aliwaambia viongozi wa Kiyahudi kwamba ni Yesu aliyemponya.</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kurekebishana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mnalolipenda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5:16–23</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5:16–23 na muiweke mioyoni mwenu.</w:t>
      </w:r>
    </w:p>
    <w:p>
      <w:pPr/>
      <w:r>
        <w:rPr>
          <w:lang w:val="sw_KE" w:bidi="sw_KE"/>
        </w:rPr>
      </w:r>
      <w:r>
        <w:rPr>
          <w:lang w:val="sw_KE" w:bidi="sw_KE"/>
        </w:rPr>
        <w:t>Sikiliza toleo la sauti la Yohana 5:16–23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Simulizi hii inatuambia nini kuhusu Yesu au Mungu?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5:16–23 katika tafsiri rahisi zaidi kuelewa.</w:t>
      </w:r>
    </w:p>
    <w:p>
      <w:pPr/>
      <w:r>
        <w:rPr>
          <w:lang w:val="sw_KE" w:bidi="sw_KE"/>
        </w:rPr>
      </w:r>
      <w:r>
        <w:rPr>
          <w:lang w:val="sw_KE" w:bidi="sw_KE"/>
        </w:rPr>
        <w:t>Hadithi ya awali ilikuwa kuhusu uponyaji wa mtu ambaye alikuwa mgonjwa kwa miaka thelathini na nane. Baada ya Yesu kumponya, alichukua kitanda chake na kutembea. Ilikuwa Sabato Yesu alipomponya. Hadithi hii ni kuhusu mamlaka ya Yesu ambayo ni sawa na mamlaka ya Mungu.</w:t>
      </w:r>
    </w:p>
    <w:p>
      <w:pPr/>
      <w:r>
        <w:rPr>
          <w:lang w:val="sw_KE" w:bidi="sw_KE"/>
        </w:rPr>
      </w:r>
      <w:r>
        <w:rPr>
          <w:lang w:val="sw_KE" w:bidi="sw_KE"/>
        </w:rPr>
        <w:t>Hadithi inaanza kwa kuelezea kwa nini Wayahudi wanamtesa Yesu. Mateso yanatokea wakati mtu anamtendea mtu mwingine vibaya kwa imani yake. Kama hadithi ya awali, "Wayahudi" hapa kuna uwezekano mkubwa kwamba walirejelea viongozi wa Kiyahudi au viongozi wa dini ya Kiyahudi. Katika hali hii, Wayahudi walikuwa wakimtendea Yesu vibaya, pengine kwa kumdhalilisha na kumwita mvunja sheria. Walikuwa wakimtesa Yesu kwa sababu Yesu alikuwa akifanya mambo kama uponyaji siku ya Sabato. Sabato ilikuwa siku maalum kwa Wayahudi. Wakati wa Sabato, Wayahudi hawakupaswa kufanya kazi. Badala yake, wanapaswa kupumzika kwa siku nzima. Viongozi wa Kiyahudi walikuwa wamekasirika na tabia ya Yesu kwa sababu, kwa maoni yao, Yesu alikuwa akivunja sheria za moja ya siku takatifu zaidi katika dini yao.</w:t>
      </w:r>
    </w:p>
    <w:p>
      <w:pPr/>
      <w:r>
        <w:rPr>
          <w:lang w:val="sw_KE" w:bidi="sw_KE"/>
        </w:rPr>
      </w:r>
      <w:r>
        <w:rPr>
          <w:lang w:val="sw_KE" w:bidi="sw_KE"/>
        </w:rPr>
        <w:t>Yesu anajitetea. Anasema kwamba sababu iliyomfanya afanye mambo kama kuponya siku ya Sabato ni kwa sababu Baba yake daima anafanya kazi, hata siku ya Sabato. Baba anarejelea Mungu ambaye ni Muumbaji wa mambo yote. Hata hivyo, viongozi wa Kiyahudi walikasirika zaidi na Yesu kwa sababu alikuwa akimwita Mungu Baba yake. Wayahudi walizoea kumwita Mungu baba yao. Lakini wakati Yesu alipomwita Mungu Baba yake, viongozi wa Kiyahudi walitambua kwamba Yesu alikuwa akidai uhusiano maalum zaidi na Mungu. Walijua kwamba Yesu alikuwa akisema kwamba ana mamlaka ambayo ni sawa na Mungu. Kwa viongozi wa Kiyahudi, maneno ya Yesu yanamwaibisha Mungu. Kwa hivyo, walianza kutafuta kumuua Yesu.</w:t>
      </w:r>
    </w:p>
    <w:p>
      <w:pPr/>
      <w:r>
        <w:rPr>
          <w:lang w:val="sw_KE" w:bidi="sw_KE"/>
        </w:rPr>
      </w:r>
      <w:r>
        <w:rPr>
          <w:lang w:val="sw_KE" w:bidi="sw_KE"/>
        </w:rPr>
        <w:t>Yesu anawaambia viongozi wa Kiyahudi kuhusu mamlaka ya Mwana. "Mwana" ni njia fupi ya kusema "Mwana wa Mungu," na hiki ni cheo ambacho kinarejelea Yesu. Kwa hivyo Yesu anapokuwa anazungumza kuhusu Mwana, kwa kweli anajirejelea mwenyewe. Yesu anaanza hotuba yake kwa kutumia maneno yanayovuta makini ya wasikilizaji kwa sababu anakaribia kusema kitu muhimu na cha kweli.</w:t>
      </w:r>
    </w:p>
    <w:p>
      <w:pPr/>
      <w:r>
        <w:rPr>
          <w:lang w:val="sw_KE" w:bidi="sw_KE"/>
        </w:rPr>
      </w:r>
      <w:r>
        <w:rPr>
          <w:lang w:val="sw_KE" w:bidi="sw_KE"/>
        </w:rPr>
        <w:t>Yesu alisema kwamba yeye, Mwana, hafanyi chochote yeye mwenyewe. Anafanya tu kile anachoona kutoka kwa Mungu, Baba. Ikiwa Baba anafanya kazi siku ya Sabato, Yesu Mwana pia anafanya kazi siku ya Sabato. Baba anampenda Mwana na anamwonyesha Mwana mambo yote anayoyafanya. Kwa kweli, Baba atamwonyesha Mwana mambo makubwa zaidi, makubwa kuliko uponyaji wa magonjwa siku ya Sabato, ili Wayahudi waone nguvu ya Mwana. Yesu anaelezea kile ambacho hii inamaanisha. Kama vile Baba anavyowapa wafu uzima ili wawe hai tena, Mwana pia anawapa watu uzima kama anavyotaka. Yesu anaongeza kwamba Baba hamhukumu mtu yeyote. Hii ina maana kwamba Baba haamui au kutangaza kama mtu anastahili kuishi baada ya kifo au la. Badala yake, alimpa Mwana uamuzi huu ili watu wamheshimu Mwana, kama vile wanavyomheshimu Baba.</w:t>
      </w:r>
    </w:p>
    <w:p>
      <w:pPr/>
      <w:r>
        <w:rPr>
          <w:lang w:val="sw_KE" w:bidi="sw_KE"/>
        </w:rPr>
      </w:r>
      <w:r>
        <w:rPr>
          <w:lang w:val="sw_KE" w:bidi="sw_KE"/>
        </w:rPr>
        <w:t>Sitisha hapa na mjadili swali hili kama kikundi: Wakati mtu mwenye hadhi kubwa na mamlaka, pengine ni kiongozi au baba, anampa mtu mwingine mamlaka ya kufanya kazi muhimu sana, anafanya nini ili watu wajue kwamba mtu huyo sasa ana hadhi maalum na mamlaka? Sitisha sauti hii hapa.</w:t>
      </w:r>
    </w:p>
    <w:p>
      <w:pPr/>
      <w:r>
        <w:rPr>
          <w:lang w:val="sw_KE" w:bidi="sw_KE"/>
        </w:rPr>
      </w:r>
      <w:r>
        <w:rPr>
          <w:lang w:val="sw_KE" w:bidi="sw_KE"/>
        </w:rPr>
        <w:t>Ikiwa watu hawamheshimu Mwana, basi hawamheshimu Baba pia. Kwa hivyo, Mwana ana nguvu na mamlaka ya kutoa uzima kwa mtu yeyote anayeamua.</w:t>
      </w:r>
    </w:p>
    <w:p>
      <w:pPr/>
      <w:r>
        <w:rPr>
          <w:lang w:val="sw_KE" w:bidi="sw_KE"/>
        </w:rPr>
      </w:r>
      <w:r>
        <w:rPr>
          <w:lang w:val="sw_KE" w:bidi="sw_KE"/>
        </w:rPr>
        <w:t>Hadithi hii, kwa hivyo, inaonyesha kwamba Yesu ni sawa na Mungu Baba. Lakini kwa Wayahudi au viongozi wa Kiyahudi madai haya ya Yesu ni kufuru. Hii ndiyo sababu walianza kumtesa Yesu na kutafuta njia za kumwua. Hadithi pia inaonyesha kwamba Yesu ni Hakimu aliyechaguliwa na Mungu. Wayahudi walijua kwamba Mungu alikuwa hakimu wa watu wote. Ingekuwa ya kushangaza sana kwao kwamba Yesu alikuwa hakimu, na si Mungu Baba.</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5:16–23 katika tafsiri rahisi zaidi kuelewa.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Simulizi hii ina matukio mawili.</w:t>
      </w:r>
    </w:p>
    <w:p>
      <w:pPr/>
      <w:r>
        <w:rPr>
          <w:lang w:val="sw_KE" w:bidi="sw_KE"/>
        </w:rPr>
      </w:r>
      <w:r>
        <w:rPr>
          <w:b/>
          <w:lang w:val="sw_KE" w:bidi="sw_KE"/>
        </w:rPr>
        <w:t>Katika tukio la kwanza:</w:t>
      </w:r>
      <w:r>
        <w:rPr>
          <w:lang w:val="sw_KE" w:bidi="sw_KE"/>
        </w:rPr>
        <w:t xml:space="preserve"> Wayahudi wanamtesa Yesu na kujaribu kumwua kwa sababu Yesu anafanya mambo siku ya Sabato, na Yesu anamwita Mungu, Baba yake.</w:t>
      </w:r>
    </w:p>
    <w:p>
      <w:pPr/>
      <w:r>
        <w:rPr>
          <w:lang w:val="sw_KE" w:bidi="sw_KE"/>
        </w:rPr>
      </w:r>
      <w:r>
        <w:rPr>
          <w:b/>
          <w:lang w:val="sw_KE" w:bidi="sw_KE"/>
        </w:rPr>
        <w:t>Katika tukio la pili:</w:t>
      </w:r>
      <w:r>
        <w:rPr>
          <w:lang w:val="sw_KE" w:bidi="sw_KE"/>
        </w:rPr>
        <w:t xml:space="preserve"> Yesu anaelezea mamlaka yake ya kufanya mambo haya hata siku ya Sabato. Yesu atadai kwamba anafanya tu kile Baba anachofanya, na Baba amempa mamlaka ya kuamua ni nani anastahili kupokea uzima na ni nani asiyefanye.</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Wayahudi, au viongozi wa Kiyahudi</w:t>
      </w:r>
    </w:p>
    <w:p>
      <w:pPr>
        <w:pStyle w:val="ListBullet"/>
        <w:spacing w:line="240" w:lineRule="auto"/>
        <w:ind w:left="720"/>
      </w:pPr>
      <w:r>
        <w:rPr>
          <w:lang w:val="sw_KE" w:bidi="sw_KE"/>
        </w:rPr>
      </w:r>
      <w:r>
        <w:rPr>
          <w:lang w:val="sw_KE" w:bidi="sw_KE"/>
        </w:rPr>
        <w:t>Yesu Mwana</w:t>
      </w:r>
    </w:p>
    <w:p>
      <w:pPr>
        <w:pStyle w:val="ListBullet"/>
        <w:spacing w:line="240" w:lineRule="auto"/>
        <w:ind w:left="720"/>
      </w:pPr>
      <w:r>
        <w:rPr>
          <w:lang w:val="sw_KE" w:bidi="sw_KE"/>
        </w:rPr>
      </w:r>
      <w:r>
        <w:rPr>
          <w:lang w:val="sw_KE" w:bidi="sw_KE"/>
        </w:rPr>
        <w:t>Mungu Baba</w:t>
      </w:r>
    </w:p>
    <w:p>
      <w:pPr/>
      <w:r>
        <w:rPr>
          <w:lang w:val="sw_KE" w:bidi="sw_KE"/>
        </w:rPr>
      </w:r>
      <w:r>
        <w:rPr>
          <w:lang w:val="sw_KE" w:bidi="sw_KE"/>
        </w:rPr>
        <w:t>Kama kikundi, zingatia sehemu hizi za mpangilio wa simulizi:</w:t>
      </w:r>
    </w:p>
    <w:p>
      <w:pPr/>
      <w:r>
        <w:rPr>
          <w:lang w:val="sw_KE" w:bidi="sw_KE"/>
        </w:rPr>
      </w:r>
      <w:r>
        <w:rPr>
          <w:lang w:val="sw_KE" w:bidi="sw_KE"/>
        </w:rPr>
        <w:t>Si wazi ambapo hadithi inatokea. Pengine Yesu bado alikuwa akizungumza na Wayahudi au viongozi wa Kiyahudi baada ya kumpinga kwa kuponya siku ya Sabato. Lakini mwelekeo wa hadithi ni kwenye maneno ya Yesu. Kwa hivyo, itakuwa muhimu kuelewa na kutumia maneno ya Yesu kwa wazi wakati unaigiza hadithi.</w:t>
      </w:r>
    </w:p>
    <w:p>
      <w:pPr/>
      <w:r>
        <w:rPr>
          <w:lang w:val="sw_KE" w:bidi="sw_KE"/>
        </w:rPr>
      </w:r>
      <w:r>
        <w:rPr>
          <w:lang w:val="sw_KE" w:bidi="sw_KE"/>
        </w:rPr>
        <w:t>Katika tukio la kwanza, viongozi wa Kiyahudi watamtesa Yesu. Unaweza kuwaonyesha wakiwa na hasira au wakiwa wamefadhaika. Watamtendea Yesu vibaya, pengine kwa kumdhalilisha au kumwita mvunja sheria. Watafanya hivyo kwa sababu Yesu alikuwa akiwaponya watu hata siku ya Sabato. Lakini Yesu atajitetea na kusema kwamba Baba yake anafanya kazi hata siku ya Sabato, ndiyo sababu pia anafanya kazi. Hakikisha unaonyesha kwamba Baba anafanya kitu hapa, pengine kumponya mtu mgonjwa. Lakini viongozi wa Kiyahudi watamkasirikia Yesu kwa sababu walijua kwamba Yesu alikuwa akidai kwamba yeye ni sawa na Mungu. Kwa hivyo watajaribu kumuua.</w:t>
      </w:r>
    </w:p>
    <w:p>
      <w:pPr/>
      <w:r>
        <w:rPr>
          <w:lang w:val="sw_KE" w:bidi="sw_KE"/>
        </w:rPr>
      </w:r>
      <w:r>
        <w:rPr>
          <w:lang w:val="sw_KE" w:bidi="sw_KE"/>
        </w:rPr>
        <w:t>Katika tukio la pili, Yesu atawajibu viongozi wa Kiyahudi. Hotuba yake itaanza kwa kutumia usemi unaovuta fikira za wasikilizaji kwa sababu kile anachokaribia kusema ni cha kweli na muhimu.</w:t>
      </w:r>
    </w:p>
    <w:p>
      <w:pPr/>
      <w:r>
        <w:rPr>
          <w:lang w:val="sw_KE" w:bidi="sw_KE"/>
        </w:rPr>
      </w:r>
      <w:r>
        <w:rPr>
          <w:lang w:val="sw_KE" w:bidi="sw_KE"/>
        </w:rPr>
        <w:t>Sitisha hapa na mjadili swali hili kama kikundi: Wakati watu katika utamaduni wako wanazungumza wao kwa wao, ni neno gani au maneno gani wanatumia wakati wanataka kuhakikisha kwamba mtu mwingine atasikiliza kwa makini? Sitisha sauti hii hapa.</w:t>
      </w:r>
    </w:p>
    <w:p>
      <w:pPr/>
      <w:r>
        <w:rPr>
          <w:lang w:val="sw_KE" w:bidi="sw_KE"/>
        </w:rPr>
      </w:r>
      <w:r>
        <w:rPr>
          <w:lang w:val="sw_KE" w:bidi="sw_KE"/>
        </w:rPr>
        <w:t>Yesu atafafanua chanzo cha mamlaka yake ya kufanya mambo siku ya Sabato. Hapa, atajirejelea kama Mwana. Wakati anasema kwamba Mwana anafanya tu kile Baba anachomwonyesha, hakikisha unaonyesha kwamba Baba anafanya kitu na anamwonyesha Mwana. Kisha Mwana atafanya kile Baba anachofanya. Yesu pia anasema kwamba Baba anampenda Mwana. Baba pia anawapa wafu uzima na atampa Mwana nguvu ile ile. Hakikisha unaonyesha kwamba Baba haamui ni nani anayestahili uzima au la. Amempa Mwana nguvu ya kuamua ni nani anayestahili kuishi au la. Baba alimfanyia Mwana haya yote ili watu wamheshimu Mwana kama wanavyomheshimu Baba. Watu ambao hawamheshimu Mwana, pia hawamheshimu Baba.</w:t>
      </w:r>
    </w:p>
    <w:p>
      <w:pPr/>
      <w:r>
        <w:rPr>
          <w:lang w:val="sw_KE" w:bidi="sw_KE"/>
        </w:rPr>
      </w:r>
      <w:r>
        <w:rPr>
          <w:lang w:val="sw_KE" w:bidi="sw_KE"/>
        </w:rPr>
        <w:t>Sasa kikundi kinapaswa kuunda ubao wa hadithi, kuchora au kutumia vitu ili kuonyesha na kufafanua simulizi pamoja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5:16–23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Hadithi hii ina matukio mawili.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Viongozi wa Kiyahudi</w:t>
      </w:r>
    </w:p>
    <w:p>
      <w:pPr>
        <w:pStyle w:val="ListBullet"/>
        <w:spacing w:line="240" w:lineRule="auto"/>
        <w:ind w:left="720"/>
      </w:pPr>
      <w:r>
        <w:rPr>
          <w:lang w:val="sw_KE" w:bidi="sw_KE"/>
        </w:rPr>
      </w:r>
      <w:r>
        <w:rPr>
          <w:lang w:val="sw_KE" w:bidi="sw_KE"/>
        </w:rPr>
        <w:t>Yesu Mwana</w:t>
      </w:r>
    </w:p>
    <w:p>
      <w:pPr>
        <w:pStyle w:val="ListBullet"/>
        <w:spacing w:line="240" w:lineRule="auto"/>
        <w:ind w:left="720"/>
      </w:pPr>
      <w:r>
        <w:rPr>
          <w:lang w:val="sw_KE" w:bidi="sw_KE"/>
        </w:rPr>
      </w:r>
      <w:r>
        <w:rPr>
          <w:lang w:val="sw_KE" w:bidi="sw_KE"/>
        </w:rPr>
        <w:t>Mungu Baba</w:t>
      </w:r>
    </w:p>
    <w:p>
      <w:pPr/>
      <w:r>
        <w:rPr>
          <w:lang w:val="sw_KE" w:bidi="sw_KE"/>
        </w:rPr>
      </w:r>
      <w:r>
        <w:rPr>
          <w:lang w:val="sw_KE" w:bidi="sw_KE"/>
        </w:rPr>
        <w:t>Kama kikundi, igizeni simulizi hii mara mbili. Mnaatarajiwa kuigiza simulizi hili kwa lugha yenu ya asili.</w:t>
      </w:r>
    </w:p>
    <w:p>
      <w:pPr/>
      <w:r>
        <w:rPr>
          <w:lang w:val="sw_KE" w:bidi="sw_KE"/>
        </w:rPr>
      </w:r>
      <w:r>
        <w:rPr>
          <w:lang w:val="sw_KE" w:bidi="sw_KE"/>
        </w:rPr>
        <w:t>Kwanza, igiza hadithi bila kusimama. Kueni makini kwa mazungumzo, mtiririko, mstari wa hadithi na mpangilio wa matukio ya simulizi hili. Hakikisheni hamuachi kuigiza sehemu ngumu au muhimu za simulizi hili. Saidianeni kukumbushana kila sehemu ya hadithi hii.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hili kwa mara ya pili. Katika kipindi fulani cha igizo, sitisha igizo hili na muulize yule anayeigiza mhusika, "Unahisi vipi au unawaza nini?" Muigizaji anayeigiza wahusika hao anapaswa kueleza hisia au mawazo yake iwapo angekuwa mhusika huyo. Kisha Enedelea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Katika tukio la kwanza, viongozi wa Kiyahudi watamtesa Yesu na watajaribu kumwua. Hii ni kwa sababu Yesu alisema kwamba Baba yake anafanya kazi, kwa hiyo naye anafanya kazi pia. Yesu anadai kuwa na mamlaka ambayo ni sawa na ya Mungu.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kama viongozi wa Kiyahudi, "Unahisi nini au unawaza nini?" Watu wanaweza kujibu mambo kama, "Yesu huyu ni lazima awe mwendawazimu kwa kufikiria kwamba yeye ni sawa na Mungu!" au "Yesu huyu anamwaibisha Mungu kwa sababu ya kile anachosema na kile anachofanya! Tunapaswa kumwua!"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tukio la pili, Yesu ataelezea mamlaka yake ambayo inatoka kwa Mungu Baba.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vipi au unawaza nini?" Mtu huyo anaweza kujibu mambo kama, "Ninafurahi kwamba Baba ananipenda. Hii ndiyo sababu ananionyesha kila kitu anachofanya, hata mambo makubwa zaidi!" au "Ninamshukuru Baba kwa mamlaka ya kutoa uzima kwa mtu yeyote. Watu wataniheshimu kama wanavyomheshimu Baba kwa sababu ya hili."</w:t>
      </w:r>
      <w:r>
        <w:rPr>
          <w:lang w:val="sw_KE" w:bidi="sw_KE"/>
        </w:rPr>
      </w:r>
    </w:p>
    <w:p>
      <w:pPr>
        <w:pStyle w:val="Heading3"/>
      </w:pPr>
      <w:r>
        <w:rPr>
          <w:lang w:val="sw_KE" w:bidi="sw_KE"/>
        </w:rPr>
        <w:t>Kujaza Mapengo</w:t>
      </w:r>
    </w:p>
    <w:p>
      <w:pPr/>
      <w:r>
        <w:rPr>
          <w:lang w:val="sw_KE" w:bidi="sw_KE"/>
        </w:rPr>
      </w:r>
      <w:r>
        <w:rPr>
          <w:lang w:val="sw_KE" w:bidi="sw_KE"/>
        </w:rPr>
        <w:t>Sikiliza toleo la sauti la Yohana 5:16–23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 xml:space="preserve">Katika hadithi hii, </w:t>
      </w:r>
      <w:r>
        <w:rPr>
          <w:b/>
          <w:lang w:val="sw_KE" w:bidi="sw_KE"/>
        </w:rPr>
        <w:t>Wayahudi</w:t>
      </w:r>
      <w:r>
        <w:rPr>
          <w:lang w:val="sw_KE" w:bidi="sw_KE"/>
        </w:rPr>
        <w:t xml:space="preserve">, au </w:t>
      </w:r>
      <w:r>
        <w:rPr>
          <w:b/>
          <w:lang w:val="sw_KE" w:bidi="sw_KE"/>
        </w:rPr>
        <w:t>viongozi wa Kiyahudi</w:t>
      </w:r>
      <w:r>
        <w:rPr>
          <w:lang w:val="sw_KE" w:bidi="sw_KE"/>
        </w:rPr>
        <w:t xml:space="preserve">, walikuwa wakimtesa Yesu. Tafsiri neno "Wayahudi" kwa njia ile ile ambayo umetafsiri neno hili hapo awali. Kwa maelezo zaidi kuhusu </w:t>
      </w:r>
      <w:r>
        <w:rPr>
          <w:lang w:val="sw_KE" w:bidi="sw_KE"/>
        </w:rPr>
        <w:t>Wayahudi</w:t>
      </w:r>
      <w:r>
        <w:rPr>
          <w:lang w:val="sw_KE" w:bidi="sw_KE"/>
        </w:rPr>
        <w:t xml:space="preserve">, unaweza kurejelea Faharasa Kuu. Walikuwa wakimtesa Yesu kwa sababu Yesu alikuwa akifanya mambo kama uponyaji siku ya </w:t>
      </w:r>
      <w:r>
        <w:rPr>
          <w:b/>
          <w:lang w:val="sw_KE" w:bidi="sw_KE"/>
        </w:rPr>
        <w:t>Sabato</w:t>
      </w:r>
      <w:r>
        <w:rPr>
          <w:lang w:val="sw_KE" w:bidi="sw_KE"/>
        </w:rPr>
        <w:t xml:space="preserve">. Sabato ni siku maalum kwa Wayahudi. Katika Agano la Kale, Mungu aliwaelekeza Waisraeli kutunza Sabato kwa kupumzika siku ya saba ya wiki. Tafsiri neno hili kwa njia ile ile ambayo umetafsiri neno hili hapo awali. Kwa maelezo zaidi kuhusu </w:t>
      </w:r>
      <w:r>
        <w:rPr>
          <w:lang w:val="sw_KE" w:bidi="sw_KE"/>
        </w:rPr>
        <w:t>Sabato</w:t>
      </w:r>
      <w:r>
        <w:rPr>
          <w:lang w:val="sw_KE" w:bidi="sw_KE"/>
        </w:rPr>
        <w:t>, rejelea Faharasa Kuu.</w:t>
      </w:r>
    </w:p>
    <w:p>
      <w:pPr/>
      <w:r>
        <w:rPr>
          <w:lang w:val="sw_KE" w:bidi="sw_KE"/>
        </w:rPr>
      </w:r>
      <w:r>
        <w:rPr>
          <w:lang w:val="sw_KE" w:bidi="sw_KE"/>
        </w:rPr>
        <w:t xml:space="preserve">Hakukuwa na sheria wazi kuhusu jinsi ya kutunza Sabato vizuri, lakini Wayahudi wengi katika Agano Jipya waliamini kwamba watu waliukiuka Sabato wakati walichukua mikeka yao. Kwa viongozi wa Kiyahudi, kuponya wagonjwa ilikuwa aina ya kazi ambayo ilikiuka Sabato. Hii ndiyo sababu </w:t>
      </w:r>
      <w:r>
        <w:rPr>
          <w:b/>
          <w:lang w:val="sw_KE" w:bidi="sw_KE"/>
        </w:rPr>
        <w:t>walimtesa</w:t>
      </w:r>
      <w:r>
        <w:rPr>
          <w:lang w:val="sw_KE" w:bidi="sw_KE"/>
        </w:rPr>
        <w:t xml:space="preserve"> Yesu. Mateso yanatokea wakati mtu anamtendea mtu mwingine vibaya kwa imani yake. </w:t>
      </w:r>
    </w:p>
    <w:p>
      <w:pPr/>
      <w:r>
        <w:rPr>
          <w:lang w:val="sw_KE" w:bidi="sw_KE"/>
        </w:rPr>
      </w:r>
      <w:r>
        <w:rPr>
          <w:lang w:val="sw_KE" w:bidi="sw_KE"/>
        </w:rPr>
        <w:t xml:space="preserve">Simameni hapa na mjadili kama kikundi neno gani au kifungu gani cha maneno mtakachotumia kwa </w:t>
      </w:r>
      <w:r>
        <w:rPr>
          <w:b/>
          <w:lang w:val="sw_KE" w:bidi="sw_KE"/>
        </w:rPr>
        <w:t>kutesa</w:t>
      </w:r>
      <w:r>
        <w:rPr>
          <w:lang w:val="sw_KE" w:bidi="sw_KE"/>
        </w:rPr>
        <w:t xml:space="preserve">. Kwa maelezo zaidi kuhusu </w:t>
      </w:r>
      <w:r>
        <w:rPr>
          <w:lang w:val="sw_KE" w:bidi="sw_KE"/>
        </w:rPr>
        <w:t>mateso</w:t>
      </w:r>
      <w:r>
        <w:rPr>
          <w:lang w:val="sw_KE" w:bidi="sw_KE"/>
        </w:rPr>
        <w:t>, unaweza kurejelea Faharasa Kuu. Sitisha sauti hii hapa.</w:t>
      </w:r>
    </w:p>
    <w:p>
      <w:pPr/>
      <w:r>
        <w:rPr>
          <w:lang w:val="sw_KE" w:bidi="sw_KE"/>
        </w:rPr>
      </w:r>
      <w:r>
        <w:rPr>
          <w:lang w:val="sw_KE" w:bidi="sw_KE"/>
        </w:rPr>
        <w:t xml:space="preserve">Lakini Yesu alisema kwamba anafanya hivyo tu kwa sababu Baba yake daima anafanya kazi. Neno </w:t>
      </w:r>
      <w:r>
        <w:rPr>
          <w:b/>
          <w:lang w:val="sw_KE" w:bidi="sw_KE"/>
        </w:rPr>
        <w:t>Baba</w:t>
      </w:r>
      <w:r>
        <w:rPr>
          <w:lang w:val="sw_KE" w:bidi="sw_KE"/>
        </w:rPr>
        <w:t xml:space="preserve"> linarejelea Mungu ambaye ni Muumbaji wa vitu vyote. Yesu anamwita Mungu Baba yake kwa sababu yeye ni Mwana wa Mungu. Lakini viongozi wa Kiyahudi hawakumfurahia Yesu kwa sababu alikuwa akidai kwamba yeye ni sawa na Mungu alipomwita Mungu Baba yake. Kwa hivyo walijaribu kumwua. Tafsiri neno hili kwa njia ile ile ambayo umelitafsiri hapo awali.</w:t>
      </w:r>
    </w:p>
    <w:p>
      <w:pPr/>
      <w:r>
        <w:rPr>
          <w:lang w:val="sw_KE" w:bidi="sw_KE"/>
        </w:rPr>
      </w:r>
      <w:r>
        <w:rPr>
          <w:lang w:val="sw_KE" w:bidi="sw_KE"/>
        </w:rPr>
        <w:t xml:space="preserve">Yesu anawajibu Wayahudi. Hapa Yesu alijitambulisha kama </w:t>
      </w:r>
      <w:r>
        <w:rPr>
          <w:b/>
          <w:lang w:val="sw_KE" w:bidi="sw_KE"/>
        </w:rPr>
        <w:t>Mwana</w:t>
      </w:r>
      <w:r>
        <w:rPr>
          <w:lang w:val="sw_KE" w:bidi="sw_KE"/>
        </w:rPr>
        <w:t xml:space="preserve"> kwa sababu yeye ni Mwana wa Mungu. Tafsiri Mwana wa Mungu kwa njia ile ile ambayo umeitafsiri hapo awali. Baba </w:t>
      </w:r>
      <w:r>
        <w:rPr>
          <w:b/>
          <w:lang w:val="sw_KE" w:bidi="sw_KE"/>
        </w:rPr>
        <w:t>hamhukumu</w:t>
      </w:r>
      <w:r>
        <w:rPr>
          <w:lang w:val="sw_KE" w:bidi="sw_KE"/>
        </w:rPr>
        <w:t xml:space="preserve"> mtu yeyote. </w:t>
      </w:r>
      <w:r>
        <w:rPr>
          <w:b/>
          <w:lang w:val="sw_KE" w:bidi="sw_KE"/>
        </w:rPr>
        <w:t>Kuhukumu</w:t>
      </w:r>
      <w:r>
        <w:rPr>
          <w:lang w:val="sw_KE" w:bidi="sw_KE"/>
        </w:rPr>
        <w:t xml:space="preserve"> ni wakati mtu au kikundi cha watu kinaamua kama mtu ni mzuri au mwovu au kama kitu au tendo ni sahihi au si sahihi. Kwa kawaida, watu wanaohukumu ni watu ambao wanateuliwa kama mahakimu.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kurekebishana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walilolipenda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5:24–30</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5:24–30 na muiweke mioyoni mwenu.</w:t>
      </w:r>
    </w:p>
    <w:p>
      <w:pPr/>
      <w:r>
        <w:rPr>
          <w:lang w:val="sw_KE" w:bidi="sw_KE"/>
        </w:rPr>
      </w:r>
      <w:r>
        <w:rPr>
          <w:lang w:val="sw_KE" w:bidi="sw_KE"/>
        </w:rPr>
        <w:t>Sikiliza toleo la sauti la Yohana 5:24–30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5:24–30 katika tafsiri rahisi zaidi kuelewa.</w:t>
      </w:r>
    </w:p>
    <w:p>
      <w:pPr/>
      <w:r>
        <w:rPr>
          <w:lang w:val="sw_KE" w:bidi="sw_KE"/>
        </w:rPr>
      </w:r>
      <w:r>
        <w:rPr>
          <w:lang w:val="sw_KE" w:bidi="sw_KE"/>
        </w:rPr>
        <w:t>Hadithi ya awali ni kuhusu mamlaka ya Yesu ambayo ni sawa na ya Mungu Baba. Yesu anazungumza na anajirejelea kama Mwana, ambayo ni njia fupi ya kusema Mwana wa Mungu. Yesu alisema kwamba Baba alimpa Mwana mamlaka ya kufanya kazi hata siku ya Sabato. Baba pia alimpa Yesu Mwana mamlaka ya kutoa maisha kwa watu ambao anataka kupokea maisha. Katika hadithi ya sasa, Yesu anaendelea kuzungumza. Yesu anasema zaidi kuhusu mamlaka yake ya kutoa uzima na kuhukumu watu.</w:t>
      </w:r>
    </w:p>
    <w:p>
      <w:pPr/>
      <w:r>
        <w:rPr>
          <w:lang w:val="sw_KE" w:bidi="sw_KE"/>
        </w:rPr>
      </w:r>
      <w:r>
        <w:rPr>
          <w:lang w:val="sw_KE" w:bidi="sw_KE"/>
        </w:rPr>
        <w:t>Yesu anaanza hotuba yake kwa kutumia maneno yanayovuta makini ya wasikilizaji kwa sababu anakaribia kusema kitu muhimu na cha kweli. Alisema kwamba watu wanaosikiliza na kumwamini yule aliyemtuma wana uzima wa milele. Yule ambaye alimtuma Yesu ni Mungu Baba. Kumwamini Mungu Baba inamaanisha kuamini na kutumaini kwamba kila kitu Yesu anachofundisha ni kweli. Hii ina maana kwamba mtu yeyote ambaye anamwamini atapokea uzima wa milele au maisha ambayo hayataisha kamwe. Hata kama atakufa, ataishi tena na kamwe hatakufa tena. Yesu hatahukumu tena ikiwa mtu anastahili uzima wa milele kwa sababu tayari anastahili uzima wa milele wakati mtu anamwamini. Mtu huyu hataingia katika hukumu tena. Hii ina maana kwamba yeye si mwovu tena machoni mwa Mungu, na Mungu hatamwadhibu tena. Kutoka kuwa mfu, au kustahili adhabu, sasa anastahili kuishi tena. Yesu amempa uzima wa milele aishi na Mungu milele.</w:t>
      </w:r>
    </w:p>
    <w:p>
      <w:pPr/>
      <w:r>
        <w:rPr>
          <w:lang w:val="sw_KE" w:bidi="sw_KE"/>
        </w:rPr>
      </w:r>
      <w:r>
        <w:rPr>
          <w:lang w:val="sw_KE" w:bidi="sw_KE"/>
        </w:rPr>
        <w:t>Sitisha hapa na mjadili swali hili kama kikundi: Watu katika utamaduni wako wanafikiri au kuzungumza kuhusu maisha ya milele, au maisha ambayo hayamaliziki kamwe? Sitisha sauti hii hapa.</w:t>
      </w:r>
    </w:p>
    <w:p>
      <w:pPr/>
      <w:r>
        <w:rPr>
          <w:lang w:val="sw_KE" w:bidi="sw_KE"/>
        </w:rPr>
      </w:r>
      <w:r>
        <w:rPr>
          <w:lang w:val="sw_KE" w:bidi="sw_KE"/>
        </w:rPr>
        <w:t>Kisha tena, Yesu alitumia maneno yale yale ambayo yanaita tahadhari ya wasikilizaji kwa sababu anakaribia kusema kitu muhimu na kweli. Yesu alisema kwamba saa au wakati unakuja na sasa umeanza wakati watu ambao wamekufa watasikia sauti ya Yesu, Mwana wa Mungu. "Wale ambao wamekufa" pia wanaweza kuwa wakirejelea watu ambao wamekufa kiroho, au watu ambao hawamwamini Yesu. Kichwa cha Mwana wa Mungu ni cheo kwa watu ambao walikuwa na uhusiano maalum na Mungu. Katika Agano Jipya, cheo hiki kinarejelea Yesu kwa sababu ya uhusiano wake maalum na Mungu Baba. Yesu anaelezea kwamba Baba ni chanzo cha maisha yote. Wakati Mungu Baba aliumba wanadamu, aliwapa maisha. Yesu, Mwana wa Mungu, pia ni chanzo cha maisha. Watu wanapokufa, Yesu anaweza kuwapa uzima ili waishi tena.</w:t>
      </w:r>
    </w:p>
    <w:p>
      <w:pPr/>
      <w:r>
        <w:rPr>
          <w:lang w:val="sw_KE" w:bidi="sw_KE"/>
        </w:rPr>
      </w:r>
      <w:r>
        <w:rPr>
          <w:lang w:val="sw_KE" w:bidi="sw_KE"/>
        </w:rPr>
        <w:t>Nguvu ya Mwana wa kutoa uzima inahusiana na jukumu lake kama hakimu. Baba amempa Yesu Mwana nguvu ya kutoa uzima kwa sababu amemteua Mwana kama hakimu wa watu wote. Wakati mtu anahukumu, anabainisha ni nani aliye mzuri na ni nani aliye mwovu. Yesu alisema hapa kwamba Baba amempa mamlaka ya kuhukumu miongoni mwa wafu kwa sababu yeye ni Mwana wa Mtu. Mwana wa Mtu ni cheo ambacho kinarejelea Yesu. Katika Agano la Kale, Wayahudi waliamini kwamba wakati utakapofika kwa Mungu kuhukumu watu wote, Mungu atamtuma mtu ambaye ni kama Mwana wa Mtu. Hii ina maana kwamba anaonekana kama mwanadamu, lakini mamlaka yake na nguvu zake zinatoka kwa Mungu. Mtu huyu ambaye anaitwa Mwana wa Mtu atakuwa hakimu wa watu wote. Yesu anasema kwamba Mwana wa Mtu ambaye Agano la Kale linazungumzia kwa kweli ni yeye—Yesu ni Mwana wa Mtu. Katika hadithi hii, Yesu anasema kwamba Mungu Baba amempa mamlaka ya kuhukumu watu wote kwa sababu yeye ni Mwana wa Mtu. Yesu anaongeza kwamba hawapaswi kushangaa kile anachosema. Wakati unakuja wakati wote ambao wako makaburini, au wale ambao wamekufa, watasikia sauti yake. Watakaposikia sauti yake, watatoka mahali walipozikwa, na watakuwa hai tena. Wakati mtu anakufa na kuishi tena, hiyo inaitwa ufufuo.</w:t>
      </w:r>
    </w:p>
    <w:p>
      <w:pPr/>
      <w:r>
        <w:rPr>
          <w:lang w:val="sw_KE" w:bidi="sw_KE"/>
        </w:rPr>
      </w:r>
      <w:r>
        <w:rPr>
          <w:lang w:val="sw_KE" w:bidi="sw_KE"/>
        </w:rPr>
        <w:t>Sitisha hapa na mjadili swali hili kama kikundi: Ni neno gani au maneno gani watu katika utamaduni wenu wanatumia ili kuelezea mtu ambaye alikuwa amekufa, lakini amerudi hai? Sitisha sauti hii hapa.</w:t>
      </w:r>
    </w:p>
    <w:p>
      <w:pPr/>
      <w:r>
        <w:rPr>
          <w:lang w:val="sw_KE" w:bidi="sw_KE"/>
        </w:rPr>
      </w:r>
      <w:r>
        <w:rPr>
          <w:lang w:val="sw_KE" w:bidi="sw_KE"/>
        </w:rPr>
        <w:t>Yesu anasema kwamba atawafufua watu ambao wamefanya mema kwa ufufuo wa maisha. Watu hawa wataishi na kuwa na Mungu na kamwe hawatakufa tena. Wakati huo huo, pia atawafufua watu ambao wamefanya maovu hadi ufufuo wa hukumu. Wataishi tena, lakini tu ili kukabiliana na hukumu ya Mungu au adhabu ya uovu wao. Hapa, watu ambao wamefanya mema ni watu ambao waliamini kila kitu Yesu alisema, na watu ambao wamefanya maovu ni watu ambao hawakuamini maneno ya Yesu.</w:t>
      </w:r>
    </w:p>
    <w:p>
      <w:pPr/>
      <w:r>
        <w:rPr>
          <w:lang w:val="sw_KE" w:bidi="sw_KE"/>
        </w:rPr>
      </w:r>
      <w:r>
        <w:rPr>
          <w:lang w:val="sw_KE" w:bidi="sw_KE"/>
        </w:rPr>
        <w:t>Wakati Yesu anawahukumu watu wote, hafanyi hivyo peke yake au kwa ajili yake mwenyewe. Yesu alisema katika hadithi za awali kwamba anafanya tu kile anachomwona Baba akifanya. Vivyo hivyo, Yesu anahukumu tu kulingana na kile Mungu anamwambia. Kila kitu ambacho Yesu anaamua katika hukumu yake ni haki. Hii ina maana kwamba wakati Yesu anahukumu, watu daima wanapokea kile wanachostahili kweli. Hukumu ya Yesu ni ya haki kwa sababu hahukumu ili kutafuta mapenzi yake mwenyewe au kutimiza makusudi yake mwenyewe. Badala yake, anafanya hukumu yake ili kutimiza mapenzi ya yule aliyemtuma. Yule ambaye alimtuma ni Mungu Baba.</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5:24–30 katika tafsiri rahisi zaidi kuelewa.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Simulizi hii ina matukio manne.</w:t>
      </w:r>
    </w:p>
    <w:p>
      <w:pPr/>
      <w:r>
        <w:rPr>
          <w:lang w:val="sw_KE" w:bidi="sw_KE"/>
        </w:rPr>
      </w:r>
      <w:r>
        <w:rPr>
          <w:b/>
          <w:lang w:val="sw_KE" w:bidi="sw_KE"/>
        </w:rPr>
        <w:t>Katika tukio la kwanza:</w:t>
      </w:r>
      <w:r>
        <w:rPr>
          <w:lang w:val="sw_KE" w:bidi="sw_KE"/>
        </w:rPr>
        <w:t xml:space="preserve"> Yesu anasema kwamba wale ambao wanasikia au kumwamini yule aliyemtuma watakuwa na maisha ya milele.</w:t>
      </w:r>
    </w:p>
    <w:p>
      <w:pPr/>
      <w:r>
        <w:rPr>
          <w:lang w:val="sw_KE" w:bidi="sw_KE"/>
        </w:rPr>
      </w:r>
      <w:r>
        <w:rPr>
          <w:b/>
          <w:lang w:val="sw_KE" w:bidi="sw_KE"/>
        </w:rPr>
        <w:t>Katika tukio la pili:</w:t>
      </w:r>
      <w:r>
        <w:rPr>
          <w:lang w:val="sw_KE" w:bidi="sw_KE"/>
        </w:rPr>
        <w:t xml:space="preserve"> Yesu anajiita Mwana wa Mungu. Anasema kwamba wakati umefika kwa wale ambao wamekufa kumsikia Mwana wa Mungu ambaye atawapa maisha.</w:t>
      </w:r>
    </w:p>
    <w:p>
      <w:pPr/>
      <w:r>
        <w:rPr>
          <w:lang w:val="sw_KE" w:bidi="sw_KE"/>
        </w:rPr>
      </w:r>
      <w:r>
        <w:rPr>
          <w:b/>
          <w:lang w:val="sw_KE" w:bidi="sw_KE"/>
        </w:rPr>
        <w:t>Katika tukio la tatu:</w:t>
      </w:r>
      <w:r>
        <w:rPr>
          <w:lang w:val="sw_KE" w:bidi="sw_KE"/>
        </w:rPr>
        <w:t xml:space="preserve"> Yesu anajiita mwana wa Mungu. Anasema kwamba Baba alimpa mamlaka ya kuhukumu kati ya wafu. Kisha atawafufua wafu kulingana na kama wamefanya mema au mabaya.</w:t>
      </w:r>
    </w:p>
    <w:p>
      <w:pPr/>
      <w:r>
        <w:rPr>
          <w:lang w:val="sw_KE" w:bidi="sw_KE"/>
        </w:rPr>
      </w:r>
      <w:r>
        <w:rPr>
          <w:b/>
          <w:lang w:val="sw_KE" w:bidi="sw_KE"/>
        </w:rPr>
        <w:t>Katika tukio la nne:</w:t>
      </w:r>
      <w:r>
        <w:rPr>
          <w:lang w:val="sw_KE" w:bidi="sw_KE"/>
        </w:rPr>
        <w:t xml:space="preserve"> Yesu anaelezea hukumu yake kuhusu ni nani atapokea uzima na ni nani hatapokea uzima daima si wa haki.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 Mwana wa Mungu na Mwana wa Mtu</w:t>
      </w:r>
    </w:p>
    <w:p>
      <w:pPr>
        <w:pStyle w:val="ListBullet"/>
        <w:spacing w:line="240" w:lineRule="auto"/>
        <w:ind w:left="720"/>
      </w:pPr>
      <w:r>
        <w:rPr>
          <w:lang w:val="sw_KE" w:bidi="sw_KE"/>
        </w:rPr>
      </w:r>
      <w:r>
        <w:rPr>
          <w:lang w:val="sw_KE" w:bidi="sw_KE"/>
        </w:rPr>
        <w:t>Wayahudi, au viongozi wa Kiyahudi</w:t>
      </w:r>
    </w:p>
    <w:p>
      <w:pPr>
        <w:pStyle w:val="ListBullet"/>
        <w:spacing w:line="240" w:lineRule="auto"/>
        <w:ind w:left="720"/>
      </w:pPr>
      <w:r>
        <w:rPr>
          <w:lang w:val="sw_KE" w:bidi="sw_KE"/>
        </w:rPr>
      </w:r>
      <w:r>
        <w:rPr>
          <w:lang w:val="sw_KE" w:bidi="sw_KE"/>
        </w:rPr>
        <w:t>Mungu Baba</w:t>
      </w:r>
    </w:p>
    <w:p>
      <w:pPr>
        <w:pStyle w:val="ListBullet"/>
        <w:spacing w:line="240" w:lineRule="auto"/>
        <w:ind w:left="720"/>
      </w:pPr>
      <w:r>
        <w:rPr>
          <w:lang w:val="sw_KE" w:bidi="sw_KE"/>
        </w:rPr>
      </w:r>
      <w:r>
        <w:rPr>
          <w:lang w:val="sw_KE" w:bidi="sw_KE"/>
        </w:rPr>
        <w:t>Watu ambao wanamwamini Yesu, wale ambao wamefanya mema</w:t>
      </w:r>
    </w:p>
    <w:p>
      <w:pPr>
        <w:pStyle w:val="ListBullet"/>
        <w:spacing w:line="240" w:lineRule="auto"/>
        <w:ind w:left="720"/>
      </w:pPr>
      <w:r>
        <w:rPr>
          <w:lang w:val="sw_KE" w:bidi="sw_KE"/>
        </w:rPr>
      </w:r>
      <w:r>
        <w:rPr>
          <w:lang w:val="sw_KE" w:bidi="sw_KE"/>
        </w:rPr>
        <w:t>Watu ambao hawakumwamini Yesu, wale ambao wamefanya maovu</w:t>
      </w:r>
    </w:p>
    <w:p>
      <w:pPr/>
      <w:r>
        <w:rPr>
          <w:lang w:val="sw_KE" w:bidi="sw_KE"/>
        </w:rPr>
      </w:r>
      <w:r>
        <w:rPr>
          <w:lang w:val="sw_KE" w:bidi="sw_KE"/>
        </w:rPr>
        <w:t>Kama kikundi, zingatia sehemu hizi za mpangilio wa simulizi:</w:t>
      </w:r>
    </w:p>
    <w:p>
      <w:pPr/>
      <w:r>
        <w:rPr>
          <w:lang w:val="sw_KE" w:bidi="sw_KE"/>
        </w:rPr>
      </w:r>
      <w:r>
        <w:rPr>
          <w:lang w:val="sw_KE" w:bidi="sw_KE"/>
        </w:rPr>
        <w:t>Si wazi ambapo hadithi inatokea. Pengine Yesu bado alikuwa akizungumza na Wayahudi au viongozi wa Kiyahudi baada ya kumpinga kwa kuponya siku ya Sabato. Lakini mwelekeo wa hadithi ni kwenye maneno ya Yesu. Kwa hivyo, itakuwa muhimu kuelewa na kutumia maneno ya Yesu wazi wakati unaigiza hadithi hii.</w:t>
      </w:r>
    </w:p>
    <w:p>
      <w:pPr/>
      <w:r>
        <w:rPr>
          <w:lang w:val="sw_KE" w:bidi="sw_KE"/>
        </w:rPr>
      </w:r>
      <w:r>
        <w:rPr>
          <w:lang w:val="sw_KE" w:bidi="sw_KE"/>
        </w:rPr>
        <w:t>Katika tukio la kwanza, Yesu ataanza hotuba yake kwa kutumia usemi ambao unavuta tahadhari ya wasikilizaji kwa sababu kile anachokaribia kusema ni cha kweli na muhimu.</w:t>
      </w:r>
    </w:p>
    <w:p>
      <w:pPr/>
      <w:r>
        <w:rPr>
          <w:lang w:val="sw_KE" w:bidi="sw_KE"/>
        </w:rPr>
      </w:r>
      <w:r>
        <w:rPr>
          <w:lang w:val="sw_KE" w:bidi="sw_KE"/>
        </w:rPr>
        <w:t>Simameni hapa na mjadili kama kikundi neno gani au kifungu gani cha maneno mtakachotumia kwa usemi huu. Kumbuka kutafsiri mtumishi kwa njia ambayo umetafsiri kabla. Sitisha sauti hii hapa.</w:t>
      </w:r>
    </w:p>
    <w:p>
      <w:pPr/>
      <w:r>
        <w:rPr>
          <w:lang w:val="sw_KE" w:bidi="sw_KE"/>
        </w:rPr>
      </w:r>
      <w:r>
        <w:rPr>
          <w:lang w:val="sw_KE" w:bidi="sw_KE"/>
        </w:rPr>
        <w:t>Yesu anasema kwamba wale ambao wanasikia maneno yake na kumwamini yule aliyemtuma wana uzima wa milele. Yule ambaye alimtuma Yesu alikuwa Mungu Baba, na kumwamini Baba kunamaanisha kumwamini Yesu. Katika hadithi ya awali na katika hadithi ya sasa, Yesu ni mpaji wa uzima. Hakikisha unaonyesha kwamba baadhi ya watu watamsikia na kumwamini Yesu, na Yesu atawapa uzima wa milele, au maisha ambayo hayamaliziki. Hapo awali, mtu ambaye hamwamini Yesu alistahili adhabu. Sasa mtu ambaye anamwamini Yesu anastahili kupokea maisha ya milele. Yesu hatamwadhibu tena. Yesu alisema kwamba mtu ambaye anamwamini atakuwa kama mtu ambaye anaenda kutoka mahali pa kifo hadi mahali pa maisha. Hakikisha unaonyesha jinsi mabadiliko haya yanavyotokea wakati mtu anamwamini Yesu.</w:t>
      </w:r>
    </w:p>
    <w:p>
      <w:pPr/>
      <w:r>
        <w:rPr>
          <w:lang w:val="sw_KE" w:bidi="sw_KE"/>
        </w:rPr>
      </w:r>
      <w:r>
        <w:rPr>
          <w:lang w:val="sw_KE" w:bidi="sw_KE"/>
        </w:rPr>
        <w:t>Katika tukio la pili, Yesu ataanza tena hotuba yake kwa kutumia usemi ambao unavuta tahadhari ya wasikilizaji kwa sababu kile anachokaribia kusema ni cha kweli na muhimu. Kisha Yesu anasema kwamba saa, au wakati, inakuja na sasa imekuja. Wale ambao wamekufa watasikia sauti ya Mwana wa Mungu, au sauti ya Yesu. Watakaposikia sauti yake, wataishi. Kwa sababu Yesu amekuja duniani, wale ambao wamekufa kiroho wanaweza kuwa hai tena. Inamaanisha, watakuwa na uhusiano mpya na Mungu. Hii pia ina maana kwamba watakapokufa, watafufuka kutoka mahali walipozikwa. Yesu atawafanya wawe hai tena. Yesu anaweza kufanya hivyo kwa sababu Baba ambaye ni chanzo cha uzima alimpa Yesu nguvu ya kutoa uzima kwa wengine pia, hata kwa wale ambao wamekufa.</w:t>
      </w:r>
    </w:p>
    <w:p>
      <w:pPr/>
      <w:r>
        <w:rPr>
          <w:lang w:val="sw_KE" w:bidi="sw_KE"/>
        </w:rPr>
      </w:r>
      <w:r>
        <w:rPr>
          <w:lang w:val="sw_KE" w:bidi="sw_KE"/>
        </w:rPr>
        <w:t>Katika tukio la tatu, Baba pia atampa Yesu mamlaka ya kuhukumu kati ya wafu. Baba atafanya hivyo kwa sababu Yesu ni Mwana wa Mtu, au hakimu aliyechaguliwa wa watu wote. Hii ina maana kwamba Yesu ana mamlaka ya kuamua ni nani atakayepokea uzima au adhabu. Nguvu ya Yesu kuhukumu kati ya wafu haipaswi kuwashangaza Wayahudi. Yesu alisema kwamba saa au wakati unakuja ambapo wote walio makaburini watasikia sauti yake. Wakati huu unaokuja unazungumzia kuhusu mwisho wa wakati ambapo Mungu hatimaye atatimiza kila kitu alichopanga kwa dunia. Wakati hili linatokea, watu wafu watasikia sauti ya Yesu kama katika tukio la pili. Kisha, watainuka na kutoka mahali walipozikwa kwa sababu Yesu atawafufua au kuwapa uzima tena. Lakini Yesu atawagawanya katika makundi mawili. Yesu atawapa uzima wale ambao wamefanya mema, au wale ambao walimwamini. Kisha wataishi tena na kuwa na Mungu milele. Kisha, Yesu pia atatoa uzima kwa wale ambao wamefanya uovu, au wale ambao hawakumwamini. Kisha Mungu atawaadhibu.</w:t>
      </w:r>
    </w:p>
    <w:p>
      <w:pPr/>
      <w:r>
        <w:rPr>
          <w:lang w:val="sw_KE" w:bidi="sw_KE"/>
        </w:rPr>
      </w:r>
      <w:r>
        <w:rPr>
          <w:lang w:val="sw_KE" w:bidi="sw_KE"/>
        </w:rPr>
        <w:t>Katika tukio la nne, Yesu anaelezea kwamba hahukumu watu kwa mamlaka yake mwenyewe. Badala yake, anahukumu kulingana na kile Mungu anamwambia. Hii ndiyo sababu hukumu ya Yesu ni ya haki—watu watapata kile wanachostahili. Kwa sababu hiki ndicho anachotaka Baba aliyemtuma Yesu. Na Yesu anahukumu ili kutimiza kile Baba anachotaka, si chake mwenyewe.</w:t>
      </w:r>
    </w:p>
    <w:p>
      <w:pPr/>
      <w:r>
        <w:rPr>
          <w:lang w:val="sw_KE" w:bidi="sw_KE"/>
        </w:rPr>
      </w:r>
      <w:r>
        <w:rPr>
          <w:lang w:val="sw_KE" w:bidi="sw_KE"/>
        </w:rPr>
        <w:t>Sasa kikundi kinapaswa kuunda ubao wa hadithi, kuchora au kutumia vitu ili kuonyesha simulizi pamoja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5:24–30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Hadithi hii ina matukio manne.</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 Mwana wa Mungu na Mwana wa Mtu</w:t>
      </w:r>
    </w:p>
    <w:p>
      <w:pPr>
        <w:pStyle w:val="ListBullet"/>
        <w:spacing w:line="240" w:lineRule="auto"/>
        <w:ind w:left="720"/>
      </w:pPr>
      <w:r>
        <w:rPr>
          <w:lang w:val="sw_KE" w:bidi="sw_KE"/>
        </w:rPr>
      </w:r>
      <w:r>
        <w:rPr>
          <w:lang w:val="sw_KE" w:bidi="sw_KE"/>
        </w:rPr>
        <w:t>Wayahudi, au viongozi wa Kiyahudi</w:t>
      </w:r>
    </w:p>
    <w:p>
      <w:pPr>
        <w:pStyle w:val="ListBullet"/>
        <w:spacing w:line="240" w:lineRule="auto"/>
        <w:ind w:left="720"/>
      </w:pPr>
      <w:r>
        <w:rPr>
          <w:lang w:val="sw_KE" w:bidi="sw_KE"/>
        </w:rPr>
      </w:r>
      <w:r>
        <w:rPr>
          <w:lang w:val="sw_KE" w:bidi="sw_KE"/>
        </w:rPr>
        <w:t>Mungu Baba</w:t>
      </w:r>
    </w:p>
    <w:p>
      <w:pPr>
        <w:pStyle w:val="ListBullet"/>
        <w:spacing w:line="240" w:lineRule="auto"/>
        <w:ind w:left="720"/>
      </w:pPr>
      <w:r>
        <w:rPr>
          <w:lang w:val="sw_KE" w:bidi="sw_KE"/>
        </w:rPr>
      </w:r>
      <w:r>
        <w:rPr>
          <w:lang w:val="sw_KE" w:bidi="sw_KE"/>
        </w:rPr>
        <w:t>Watu ambao wanamwamini Yesu, wale ambao wamefanya mema</w:t>
      </w:r>
    </w:p>
    <w:p>
      <w:pPr>
        <w:pStyle w:val="ListBullet"/>
        <w:spacing w:line="240" w:lineRule="auto"/>
        <w:ind w:left="720"/>
      </w:pPr>
      <w:r>
        <w:rPr>
          <w:lang w:val="sw_KE" w:bidi="sw_KE"/>
        </w:rPr>
      </w:r>
      <w:r>
        <w:rPr>
          <w:lang w:val="sw_KE" w:bidi="sw_KE"/>
        </w:rPr>
        <w:t>Watu ambao hawakumwamini Yesu, wale ambao wamefanya maovu</w:t>
      </w:r>
    </w:p>
    <w:p>
      <w:pPr/>
      <w:r>
        <w:rPr>
          <w:lang w:val="sw_KE" w:bidi="sw_KE"/>
        </w:rPr>
      </w:r>
      <w:r>
        <w:rPr>
          <w:lang w:val="sw_KE" w:bidi="sw_KE"/>
        </w:rPr>
        <w:t>Kama kikundi, igizeni simulizi hii mara mbili. Mnaatarajiwa kuigiza simulizi hili kwa lugha yenu ya asili.</w:t>
      </w:r>
    </w:p>
    <w:p>
      <w:pPr/>
      <w:r>
        <w:rPr>
          <w:lang w:val="sw_KE" w:bidi="sw_KE"/>
        </w:rPr>
      </w:r>
      <w:r>
        <w:rPr>
          <w:lang w:val="sw_KE" w:bidi="sw_KE"/>
        </w:rPr>
        <w:t>Kwanza, igiza hadithi bila kusitisha. Kueni makini kwa mazungumzo, mtiririko, mstari wa hadithi na mpangilio wa matukio ya simulizi hili. Hakikisheni hamuachi kuigiza sehemu ngumu au muhimu za simulizi hili. Saidianeni kukumbushana kila sehemu ya hadithi hii.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hii kwa mara ya pili. Katika nyakati fulani za igizo, sitisha igizo na muulize yule anayeigiza mhusika, "Unahisi nini au unafikiria nini?" Muigizaji anayeigiza wahusika hao anapaswa kueleza hisia au mawazo yake iwapo angekuwa mhusika huyo. Kisha anzisha tena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Katika tukio la kwanza, Yesu anasema kwamba wale ambao wanasikia au kumwamini yule aliyemtuma watakuwa na maisha ya milele.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watu wanaomwamini Yesu, "Unahisi nini au unawaza nini?" Watu wanaweza kujibu mambo kama, "Tunafurahi na tunamshukuru Yesu kwa sababu sasa tuna maisha ya milele." Yesu hatatuadhibu, lakini tutaishi na Mungu milele!" au "Tunatamani watu wote wasikilize na kumwamini Yesu na Baba ambaye alimtuma ili wawe na uzima wa milele pia!"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tukio la pili: Yesu anajiita Mwana wa Mungu. Anasema kwamba wakati umefika kwa wale ambao wamekufa kumsikia Mwana wa Mungu ambaye atawapa maisha.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watu wazuri na waovu ambao wamekufa, "Mnahisi vipi au mnawaza nini?" Watu wanaweza kujibu mambo kama, "Yesu ni wa ajabu sana! " Yeye kwa kweli ni Mwana wa Mungu. Tayari tumekufa, na bado tunasikia sauti yake!" au "Tuko hai tena kwa sababu tulisikia sauti ya Yesu Mwana wa Mungu." Ninajiuliza kile atatufanya."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tukio la tatu, Yesu anajirejelea kama Mwana wa Mtu. Anasema kwamba Baba alimpa mamlaka ya kuhukumu kati ya wafu. Kisha atawafufua wafu kulingana na kama wamefanya mema au mabaya.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watu wazuri ambao walimwamini Yesu na wamekufa, "Mnahisi vipi au mnawaza nini?" Watu wanaweza kujibu mambo kama, "Tunamshukuru Yesu kwa sababu tulisikia sauti yake, kisha alitufufua ili kuishi tena na kuwa na Mungu milele!"</w:t>
      </w:r>
    </w:p>
    <w:p>
      <w:pPr>
        <w:pStyle w:val="ListBullet"/>
        <w:spacing w:line="240" w:lineRule="auto"/>
        <w:ind w:left="720"/>
      </w:pPr>
      <w:r>
        <w:rPr>
          <w:lang w:val="sw_KE" w:bidi="sw_KE"/>
        </w:rPr>
      </w:r>
      <w:r>
        <w:rPr>
          <w:lang w:val="sw_KE" w:bidi="sw_KE"/>
        </w:rPr>
        <w:t>Unaweza pia kuwauliza watu wanaoigiza watu waovu ambao hawakumwamini Yesu na wamekufa, "Mnahisi nini au mnawaza nini?" Watu wanaweza kujibu mambo kama, "Hii ni mbaya sana!" Tulisikia sauti yake, kisha Yesu alitufufua. Lakini anatuadhibu kwa sababu hatukumwamini!"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tukio la nne, Yesu anaelezea kwamba hukumu yake kuhusu nani atapokea uzima na nani hatapokea ni ya haki daima. Kisha atawafufua wafu kulingana na kama wamefanya mema au mabaya.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watu waovu ambao hawakumwamini Yesu na wamekufa, "Mnahisi vipi au mnawaza nini?" Watu wanaweza kujibu mambo kama, "Yesu hana haki! Kwa nini aliwafufua baadhi ya watu ili wawe na Mungu, huku akitufufua sisi, lakini anatuadhibu!"</w:t>
      </w:r>
    </w:p>
    <w:p>
      <w:pPr>
        <w:pStyle w:val="ListBullet"/>
        <w:spacing w:line="240" w:lineRule="auto"/>
        <w:ind w:left="720"/>
      </w:pPr>
      <w:r>
        <w:rPr>
          <w:lang w:val="sw_KE" w:bidi="sw_KE"/>
        </w:rPr>
      </w:r>
      <w:r>
        <w:rPr>
          <w:lang w:val="sw_KE" w:bidi="sw_KE"/>
        </w:rPr>
        <w:t>Muulize mtu anayeigiza Yesu, "Unahisi vipi au unawaza nini?" Watu wanaweza kujibu mambo kama, "Watu wengi hawatafurahi na jinsi ninavyohukumu." Lakini haya ni mapenzi ya Baba yangu aliyenituma. Ninahukumu kama anavyoniambia nihukumu."</w:t>
      </w:r>
      <w:r>
        <w:rPr>
          <w:lang w:val="sw_KE" w:bidi="sw_KE"/>
        </w:rPr>
      </w:r>
    </w:p>
    <w:p>
      <w:pPr>
        <w:pStyle w:val="Heading3"/>
      </w:pPr>
      <w:r>
        <w:rPr>
          <w:lang w:val="sw_KE" w:bidi="sw_KE"/>
        </w:rPr>
        <w:t>Kujaza Mapengo</w:t>
      </w:r>
    </w:p>
    <w:p>
      <w:pPr/>
      <w:r>
        <w:rPr>
          <w:lang w:val="sw_KE" w:bidi="sw_KE"/>
        </w:rPr>
      </w:r>
      <w:r>
        <w:rPr>
          <w:lang w:val="sw_KE" w:bidi="sw_KE"/>
        </w:rPr>
        <w:t>Sikiliza toleo la sauti la Yohana 5:24–30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Hadithi ni kuhusu mamlaka ya Yesu ya kutoa uzima na kuhukumu watu. Inaanza na hotuba ya Yesu ambayo inavuta tahadhari ya wasikilizaji kwa sababu anakaribia kusema kitu muhimu na cha kweli. Tafsiri usemi huu kwa njia ile ile ambayo umetafsiri usemi huu hapo awali.</w:t>
      </w:r>
    </w:p>
    <w:p>
      <w:pPr/>
      <w:r>
        <w:rPr>
          <w:lang w:val="sw_KE" w:bidi="sw_KE"/>
        </w:rPr>
      </w:r>
      <w:r>
        <w:rPr>
          <w:lang w:val="sw_KE" w:bidi="sw_KE"/>
        </w:rPr>
        <w:t xml:space="preserve">Yesu alisema kwamba mtu yeyote ambaye anamsikia na kumwamini yule ambaye alimtuma Yesu ana </w:t>
      </w:r>
      <w:r>
        <w:rPr>
          <w:b/>
          <w:lang w:val="sw_KE" w:bidi="sw_KE"/>
        </w:rPr>
        <w:t>uzima wa milele</w:t>
      </w:r>
      <w:r>
        <w:rPr>
          <w:lang w:val="sw_KE" w:bidi="sw_KE"/>
        </w:rPr>
        <w:t xml:space="preserve">. Uzima wa milele unamaanisha kuishi na Mungu milele. Yesu anasema kwamba mtu yeyote ambaye anamwamini Mungu Baba ambaye alimtuma Yesu ataishi tena. Hatakufa tena lakini ataishi milele na Mungu. Tafsiri </w:t>
      </w:r>
      <w:r>
        <w:rPr>
          <w:b/>
          <w:lang w:val="sw_KE" w:bidi="sw_KE"/>
        </w:rPr>
        <w:t>uzima wa milele</w:t>
      </w:r>
      <w:r>
        <w:rPr>
          <w:lang w:val="sw_KE" w:bidi="sw_KE"/>
        </w:rPr>
        <w:t>kwa njia ile ile ambayo umetafsiri neno hili hapo awali. Kwa maelezo zaidi kuhusu uzima wa milele, rejelea Faharasa Kuu.</w:t>
      </w:r>
    </w:p>
    <w:p>
      <w:pPr/>
      <w:r>
        <w:rPr>
          <w:lang w:val="sw_KE" w:bidi="sw_KE"/>
        </w:rPr>
      </w:r>
      <w:r>
        <w:rPr>
          <w:lang w:val="sw_KE" w:bidi="sw_KE"/>
        </w:rPr>
        <w:t xml:space="preserve">Kwa sababu hadithi ya awali ilionyesha kwamba Yesu na Baba ni sawa katika mamlaka na nguvu, kumtumaini Mungu kunamaanisha kumtumaini Yesu na kumwamini yeye. Yesu anasema kwamba mtu yeyote anayefanya hivyo haingii katika </w:t>
      </w:r>
      <w:r>
        <w:rPr>
          <w:b/>
          <w:lang w:val="sw_KE" w:bidi="sw_KE"/>
        </w:rPr>
        <w:t>hukumu</w:t>
      </w:r>
      <w:r>
        <w:rPr>
          <w:lang w:val="sw_KE" w:bidi="sw_KE"/>
        </w:rPr>
        <w:t xml:space="preserve">. Hii ni njia nyingine ya kusema kwamba Yesu hatamwadhibu tena. Mtu ambaye anamwamini Mungu Baba na Yesu Mwana wa Mungu amepita kutoka kifo hadi kwenye uzima. Hapo awali, alistahili adhabu. Sasa anastahili maisha, na Yesu amempa uzima wa kuwa na Mungu milele. Tafsiri </w:t>
      </w:r>
      <w:r>
        <w:rPr>
          <w:b/>
          <w:lang w:val="sw_KE" w:bidi="sw_KE"/>
        </w:rPr>
        <w:t>hukumu</w:t>
      </w:r>
      <w:r>
        <w:rPr>
          <w:lang w:val="sw_KE" w:bidi="sw_KE"/>
        </w:rPr>
        <w:t xml:space="preserve"> kwa njia sawa na ulivyotafsiri hii hapo awali.</w:t>
      </w:r>
    </w:p>
    <w:p>
      <w:pPr/>
      <w:r>
        <w:rPr>
          <w:lang w:val="sw_KE" w:bidi="sw_KE"/>
        </w:rPr>
      </w:r>
      <w:r>
        <w:rPr>
          <w:lang w:val="sw_KE" w:bidi="sw_KE"/>
        </w:rPr>
        <w:t xml:space="preserve">Kisha tena, Yesu alitumia maneno yale yale ambayo yanaita tahadhari ya wasikilizaji kwa sababu anakaribia kusema kitu muhimu na kweli. Wakati Yesu alisema kwamba saa inakuja, na sasa imefika, anasema kwamba Mungu aliweka wakati wa tukio muhimu na wakati huo sasa umefika. Katika hadithi hii, hii inarejelea wakati ambapo wafu au wale ambao wamekufa watasikia sauti ya </w:t>
      </w:r>
      <w:r>
        <w:rPr>
          <w:b/>
          <w:lang w:val="sw_KE" w:bidi="sw_KE"/>
        </w:rPr>
        <w:t>Mwana wa Mungu</w:t>
      </w:r>
      <w:r>
        <w:rPr>
          <w:lang w:val="sw_KE" w:bidi="sw_KE"/>
        </w:rPr>
        <w:t xml:space="preserve">. Jina </w:t>
      </w:r>
      <w:r>
        <w:rPr>
          <w:b/>
          <w:lang w:val="sw_KE" w:bidi="sw_KE"/>
        </w:rPr>
        <w:t>Mwana wa Mungu</w:t>
      </w:r>
      <w:r>
        <w:rPr>
          <w:lang w:val="sw_KE" w:bidi="sw_KE"/>
        </w:rPr>
        <w:t xml:space="preserve"> ni cheo kwa watu ambao walikuwa na uhusiano maalum na Mungu. Katika Agano Jipya, cheo hiki kinarejelea Yesu kwa sababu ya uhusiano wake maalum na Mungu Baba. Tafsiri </w:t>
      </w:r>
      <w:r>
        <w:rPr>
          <w:b/>
          <w:lang w:val="sw_KE" w:bidi="sw_KE"/>
        </w:rPr>
        <w:t>Mwana wa Mungu</w:t>
      </w:r>
      <w:r>
        <w:rPr>
          <w:lang w:val="sw_KE" w:bidi="sw_KE"/>
        </w:rPr>
        <w:t xml:space="preserve"> kwa njia ile ile uliyoitafsiri hapo awali. Kwa maelezo zaidi kuhusu </w:t>
      </w:r>
      <w:r>
        <w:rPr>
          <w:b/>
          <w:lang w:val="sw_KE" w:bidi="sw_KE"/>
        </w:rPr>
        <w:t>Mwana wa Mungu</w:t>
      </w:r>
      <w:r>
        <w:rPr>
          <w:lang w:val="sw_KE" w:bidi="sw_KE"/>
        </w:rPr>
        <w:t>, rejelea Faharasa Kuu.</w:t>
      </w:r>
    </w:p>
    <w:p>
      <w:pPr/>
      <w:r>
        <w:rPr>
          <w:lang w:val="sw_KE" w:bidi="sw_KE"/>
        </w:rPr>
      </w:r>
      <w:r>
        <w:rPr>
          <w:lang w:val="sw_KE" w:bidi="sw_KE"/>
        </w:rPr>
        <w:t xml:space="preserve">Baba alimpa Mwana nguvu ya kutoa uzima kwa wengine ili </w:t>
      </w:r>
      <w:r>
        <w:rPr>
          <w:b/>
          <w:lang w:val="sw_KE" w:bidi="sw_KE"/>
        </w:rPr>
        <w:t>Mwana wa Mtu</w:t>
      </w:r>
      <w:r>
        <w:rPr>
          <w:lang w:val="sw_KE" w:bidi="sw_KE"/>
        </w:rPr>
        <w:t xml:space="preserve"> aweze kuhukumu kati ya wafu. Yesu ni </w:t>
      </w:r>
      <w:r>
        <w:rPr>
          <w:b/>
          <w:lang w:val="sw_KE" w:bidi="sw_KE"/>
        </w:rPr>
        <w:t>Mwana wa Mtu</w:t>
      </w:r>
      <w:r>
        <w:rPr>
          <w:lang w:val="sw_KE" w:bidi="sw_KE"/>
        </w:rPr>
        <w:t xml:space="preserve">. Hii ina maana kwamba Yesu ni hakimu wa watu wote aliyeteuliwa na Mungu. Tafsiri neno </w:t>
      </w:r>
      <w:r>
        <w:rPr>
          <w:b/>
          <w:lang w:val="sw_KE" w:bidi="sw_KE"/>
        </w:rPr>
        <w:t>Mwana wa Adamu</w:t>
      </w:r>
      <w:r>
        <w:rPr>
          <w:lang w:val="sw_KE" w:bidi="sw_KE"/>
        </w:rPr>
        <w:t xml:space="preserve"> vilevile ulivyolitafsiri hapo awali. Kwa maelezo zaidi kuhusu </w:t>
      </w:r>
      <w:r>
        <w:rPr>
          <w:b/>
          <w:lang w:val="sw_KE" w:bidi="sw_KE"/>
        </w:rPr>
        <w:t>Mwana wa Mtu</w:t>
      </w:r>
      <w:r>
        <w:rPr>
          <w:lang w:val="sw_KE" w:bidi="sw_KE"/>
        </w:rPr>
        <w:t>, rejelea Faharasa Kuu.</w:t>
      </w:r>
    </w:p>
    <w:p>
      <w:pPr/>
      <w:r>
        <w:rPr>
          <w:lang w:val="sw_KE" w:bidi="sw_KE"/>
        </w:rPr>
      </w:r>
      <w:r>
        <w:rPr>
          <w:lang w:val="sw_KE" w:bidi="sw_KE"/>
        </w:rPr>
        <w:t xml:space="preserve">Tena, Yesu alisema kwamba wakati utakuja ambapo wale walio makaburini, au watu ambao wamekufa watasikia sauti yake. Yesu atawafufua </w:t>
      </w:r>
      <w:r>
        <w:rPr>
          <w:b/>
          <w:lang w:val="sw_KE" w:bidi="sw_KE"/>
        </w:rPr>
        <w:t>watu</w:t>
      </w:r>
      <w:r>
        <w:rPr>
          <w:lang w:val="sw_KE" w:bidi="sw_KE"/>
        </w:rPr>
        <w:t xml:space="preserve"> wafu. Hii ina maana kwamba Yesu atawafanya wawe hai tena wale ambao wamekufa. Yesu atawapa uzima wale ambao wamefanya mema, au wale ambao walimwamini. Wataishi tena, na watakuwa na Mungu milele. Yesu pia atawafufua wale ambao wamefanya uovu au wale ambao hawakumwamini Yesu. Wataishi tena ili kupata adhabu ya Mungu kwa kumkataa Yesu Mwana wake.</w:t>
      </w:r>
    </w:p>
    <w:p>
      <w:pPr/>
      <w:r>
        <w:rPr>
          <w:lang w:val="sw_KE" w:bidi="sw_KE"/>
        </w:rPr>
      </w:r>
      <w:r>
        <w:rPr>
          <w:lang w:val="sw_KE" w:bidi="sw_KE"/>
        </w:rPr>
        <w:t xml:space="preserve">Simameni hapa na mjadili kama kikundi neno gani au kifungu gani cha maneno mtakachotumia kwa </w:t>
      </w:r>
      <w:r>
        <w:rPr>
          <w:b/>
          <w:lang w:val="sw_KE" w:bidi="sw_KE"/>
        </w:rPr>
        <w:t>ufufuo.</w:t>
      </w:r>
      <w:r>
        <w:rPr>
          <w:lang w:val="sw_KE" w:bidi="sw_KE"/>
        </w:rPr>
        <w:t xml:space="preserve"> Tazama neno ufufuo kwenye Faharasa Kuu kwa maelezo zaidi. Sitisha sauti hii hapa.</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kurekebishana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walilolipenda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5:31–47</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5:31–47 na muiweke mioyoni mwenu.</w:t>
      </w:r>
    </w:p>
    <w:p>
      <w:pPr/>
      <w:r>
        <w:rPr>
          <w:lang w:val="sw_KE" w:bidi="sw_KE"/>
        </w:rPr>
      </w:r>
      <w:r>
        <w:rPr>
          <w:lang w:val="sw_KE" w:bidi="sw_KE"/>
        </w:rPr>
        <w:t>Sikiliza toleo la sauti la Yohana 5:31–47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kifungu hiki?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5:31–47 katika tafsiri rahisi zaidi kuelewa.</w:t>
      </w:r>
    </w:p>
    <w:p>
      <w:pPr/>
      <w:r>
        <w:rPr>
          <w:lang w:val="sw_KE" w:bidi="sw_KE"/>
        </w:rPr>
      </w:r>
      <w:r>
        <w:rPr>
          <w:lang w:val="sw_KE" w:bidi="sw_KE"/>
        </w:rPr>
        <w:t>Katika hadithi za awali, Yesu ametetea matendo yake dhidi ya Wayahudi au viongozi wa Kiyahudi. Wayahudi walianza kumtesa Yesu baada ya kumponya mtu siku ya Sabato. Yesu alielezea na kusema kwamba alikuwa Mwana wa Mungu, jambo ambalo linamaanisha kwamba ana mamlaka sawa na Mungu Baba. Kama Mungu Baba, Yesu ana mamlaka ya kufanya kazi siku ya Sabato. Kwa sababu pia ni Mwana wa Mtu, pia ana mamlaka ya kutoa uzima na kuhukumu kati ya watu. Hadithi ya sasa ni kuhusu mashahidi kwa mamlaka ya Yesu.</w:t>
      </w:r>
    </w:p>
    <w:p>
      <w:pPr/>
      <w:r>
        <w:rPr>
          <w:lang w:val="sw_KE" w:bidi="sw_KE"/>
        </w:rPr>
      </w:r>
      <w:r>
        <w:rPr>
          <w:lang w:val="sw_KE" w:bidi="sw_KE"/>
        </w:rPr>
        <w:t>Hadithi inaanza na Yesu bado akizungumza na kutetea matendo yake. Yesu alisema kwamba ikiwa angeona au kushuhudia kuhusu yeye mwenyewe, basi watu hawatakubali kama kweli. Neno shahidi au kutoa ushahidi ni msamiati ambao mara nyingi hutumiwa katika kesi za mahakama. Shahidi ni mtu ambaye anajua kitu kuhusu kesi katika kesi ya mahakama. Ama anajua kitu ambacho kitamthibitisha mtu kuwa na hatia, au kitu ambacho kitathibitisha kwamba mtu huyo hana hatia. Anapoeleza kile anachojua katika kesi ya mahakama, anashuhudia, au anatoa ushahidi, na taarifa ambayo anatoa inaitwa ushuhuda. Yesu anatumia lugha hii kwa sababu Wayahudi walipomshtaki kwa kuvunja sheria ya Sabato, ni kama Yesu amekuwa katika kesi ya mahakama, akijitetea. Amekuwa akionyesha kwamba hana hatia ya kuvunja sheria ya Sabato. Yesu alisema kwamba ikiwa angeshuhudia au kushuhudia kuhusu yeye mwenyewe, basi watu hawatakubali kama kweli. Hii ni kwa sababu kulingana na Agano la Kale au sheria ya Kiyahudi, ni lazima kuwe na angalau mashahidi wawili ili kuthibitisha kama mtu ana hatia au hana hatia. Yesu peke yake hawezi kuthibitisha mamlaka yake, na ndiyo sababu watu hawatakubali ushuhuda wake. Lakini Yesu alisema kwamba kuna shahidi mwingine ambaye anaweza kushuhudia kuhusu mamlaka yake, na ushuhuda wake ni kweli. Hii ina maana kwamba ushuhuda wake utasaidia kuthibitisha madai ya Yesu ya mamlaka. Yesu hamtaji shahidi huyu mwingine lakini kulingana na hadithi ya awali na katika hadithi ya sasa, Yesu anarejelea Mungu Baba. Yesu kisha atataja mashahidi wengine kwa mamlaka yake.</w:t>
      </w:r>
    </w:p>
    <w:p>
      <w:pPr/>
      <w:r>
        <w:rPr>
          <w:lang w:val="sw_KE" w:bidi="sw_KE"/>
        </w:rPr>
      </w:r>
      <w:r>
        <w:rPr>
          <w:lang w:val="sw_KE" w:bidi="sw_KE"/>
        </w:rPr>
        <w:t>Sitisha hapa na mjadili swali hili kama kikundi: Ongea kuhusu watu hawa ambao wanatoa taarifa katika kesi ya mahakama. Watu katika utamaduni wako wanamwita nini mtu ambaye anaweza kumsaidia hakimu kuamua nani mwenye hatia au hana hatia katika kesi ya mahakama? Ni aina gani ya watu hutoa taarifa hizi? Unaita nini maelezo yao katika kesi ya mahakama? Unajua vipi kile wanachosema ni kweli? Simamisha sauti hii hapa.</w:t>
      </w:r>
    </w:p>
    <w:p>
      <w:pPr/>
      <w:r>
        <w:rPr>
          <w:lang w:val="sw_KE" w:bidi="sw_KE"/>
        </w:rPr>
      </w:r>
      <w:r>
        <w:rPr>
          <w:lang w:val="sw_KE" w:bidi="sw_KE"/>
        </w:rPr>
        <w:t>Yesu alisema kwamba viongozi wa Kiyahudi waliwatuma baadhi ya wanaume wao kwa Yohana, na Yohana alishuhudia ukweli kuhusu Yesu. Yesu anafafanua kwamba hahitaji ushuhuda wowote kutoka kwa mtu yeyote. Lakini anataja ushuhuda wa Yohana hata hivyo kwa sababu ni kweli, na unaweza kuwasaidia kujua ukweli kuhusu Yesu na ujumbe wake. Watakapojua ukweli na kuuamini, Yesu atawaokoa kutoka kwa kifo na kuwapa uzima wa milele. Yesu anaendelea na kusema kwamba Yohana alikuwa taa inayowaka na inayong'aa. Taa ilikuwa kitu ambacho watu walitumia kama mwanga ili waweze kuona gizani. Taa yenyewe haikuweza kutoa mwanga mpaka mafuta na moto yawekwe ndani yake. Kwa njia ile ile, Yohana hakuwa ile nuru. Ni Yesu ambaye ni mwanga. Badala yake, Yohana alikuwa kama taa ambayo ilitoa mwanga gizani kwa sababu alishuhudia kuhusu Yesu kwa watu ambao walimhitaji lakini hawakumjua. Kwa muda mfupi, watu walifurahi kusikia ushuhuda wa Yohana kwa sababu uliwapa tumaini kwa mwokozi kutoka kwa Mungu. Ushuhuda wa Yohana ulidumu kwa muda tu kwa sababu jukumu la Yohana kama shahidi kwa Yesu lilimalizika wakati Yesu hatimaye alikuja.</w:t>
      </w:r>
    </w:p>
    <w:p>
      <w:pPr/>
      <w:r>
        <w:rPr>
          <w:lang w:val="sw_KE" w:bidi="sw_KE"/>
        </w:rPr>
      </w:r>
      <w:r>
        <w:rPr>
          <w:lang w:val="sw_KE" w:bidi="sw_KE"/>
        </w:rPr>
        <w:t xml:space="preserve">Simameni hapa na muangalie picha ya </w:t>
      </w:r>
      <w:r>
        <w:rPr>
          <w:lang w:val="sw_KE" w:bidi="sw_KE"/>
        </w:rPr>
        <w:t>taa</w:t>
      </w:r>
      <w:r>
        <w:rPr>
          <w:lang w:val="sw_KE" w:bidi="sw_KE"/>
        </w:rPr>
        <w:t xml:space="preserve"> kama kikundi. Simamisha sauti hii hapa.</w:t>
      </w:r>
    </w:p>
    <w:p>
      <w:pPr/>
      <w:r>
        <w:rPr>
          <w:lang w:val="sw_KE" w:bidi="sw_KE"/>
        </w:rPr>
      </w:r>
      <w:r>
        <w:rPr>
          <w:lang w:val="sw_KE" w:bidi="sw_KE"/>
        </w:rPr>
        <w:t>Kisha Yesu alisema kwamba ana ushuhuda ambao ni mkubwa au muhimu zaidi kuliko ushuhuda wa Yohana. Hapa Yesu anarejelea kazi ambazo Mungu Baba alimwambia afanye. Matendo haya ni shughuli na miujiza ambayo Yesu amekuwa akifanya. Hii ilijumuisha muujiza wakati Yesu alimponya mtu ambaye alikuwa mgonjwa kwa miaka thelathini na nane. Matendo haya yanatumika kama ushuhuda ambao unathibitisha mamlaka ya Yesu.</w:t>
      </w:r>
    </w:p>
    <w:p>
      <w:pPr/>
      <w:r>
        <w:rPr>
          <w:lang w:val="sw_KE" w:bidi="sw_KE"/>
        </w:rPr>
      </w:r>
      <w:r>
        <w:rPr>
          <w:lang w:val="sw_KE" w:bidi="sw_KE"/>
        </w:rPr>
        <w:t>Zaidi ya hayo, Mungu Baba aliyemtuma Yesu pia anashuhudia mamlaka ya Yesu. Lakini kwa sababu Wayahudi hawamwamini Yesu, Wayahudi wameshindwa kumjua Baba. Na kwa hivyo, pia wanaona ni vigumu kutii maneno yake. Wayahudi waliamini kwamba Maandiko au Agano la Kale yanawapa maelezo kuhusu jinsi ya kupokea uzima wa milele. Kwa hivyo, wanafanya kadiri wanavyoweza kujifunza Maandiko. Hata hivyo, Yesu alisema Wayahudi hawamwendei au kuyaamini mafundisho yake. Wayahudi walishindwa kutambua kwamba Maandiko waliyoendelea kujifunza pia yanashuhudia na kuthibitisha mamlaka ya Yesu.</w:t>
      </w:r>
    </w:p>
    <w:p>
      <w:pPr/>
      <w:r>
        <w:rPr>
          <w:lang w:val="sw_KE" w:bidi="sw_KE"/>
        </w:rPr>
      </w:r>
      <w:r>
        <w:rPr>
          <w:lang w:val="sw_KE" w:bidi="sw_KE"/>
        </w:rPr>
        <w:t>Yesu mara moja anafafanua kwamba hafanyi au kusema mambo haya yote ili wanadamu wampe heshima. Yesu si kama Wayahudi au viongozi wa Kiyahudi. Yesu alisema kwamba anajua kwamba Wayahudi hawa hawampendi Mungu. Zaidi ya hayo, ni watu ambao wanapenda kupokea heshima kwa ajili yao wenyewe. Wanazunguka wakisema kwamba wanazungumza kwa niaba ya Mungu, hata wakati Mungu hakuwatuma. Na wanapofanya hivyo, wanakaribishana, wanaheshimiana, na wanaaminiana. Hata hivyo hawamkaribishi wala kumwamini Yesu ambaye alikuja kwa jina na mamlaka ya Mungu Baba. Kwa hivyo, Yesu anawauliza swali ili kudhihirisha jambo, "Mnawezaje kuamini, wakati mnapokea utukufu ninyi kwa ninyi na hamtafuti utukufu unaotoka kwa Mungu wa pekee?" Yesu anamaanisha kwamba Wayahudi hawamwamini kwa sababu ni muhimu kwa Wayahudi kupokea heshima kutoka kwa watu, badala ya heshima kutoka kwa Mungu.</w:t>
      </w:r>
    </w:p>
    <w:p>
      <w:pPr/>
      <w:r>
        <w:rPr>
          <w:lang w:val="sw_KE" w:bidi="sw_KE"/>
        </w:rPr>
      </w:r>
      <w:r>
        <w:rPr>
          <w:lang w:val="sw_KE" w:bidi="sw_KE"/>
        </w:rPr>
        <w:t>Kisha Yesu alisema kwamba hatawashtaki Wayahudi mbele ya Mungu na kumwambia Mungu kwamba wamekosea. Kuna mtu mwingine ambaye atawashtaki wakati wa hukumu utakapofika. Yule ambaye anawashtaki au yule anayemwambia Mungu kwamba wamekosea ni Musa. Wakati Yesu alimtaja Musa, hakuwa akizungumza kuhusu Musa, mtu katika Agano la Kale. Badala yake, anazungumza kuhusu Sheria ya Musa. Mungu aliwapa Sheria hii kwa Wayahudi na ilikuwa Musa ambaye aliandika Sheria hizi. Wayahudi walidhani kwamba walikuwa wakisoma kwa usahihi na kutii Sheria ya Musa, na waliweka tumaini lao ndani yake. Hii ina maana kwamba walikuwa na matumaini kwamba Mungu atawapa uzima wa milele wanaposoma Sheria ya Musa. Lakini kwa Yesu, walishindwa kuelewa kwa usahihi Sheria ya Musa. Kwa sababu ikiwa walielewa kwa kweli na kuamini Sheria ya Musa, wangemwamini Yesu pia. Hii ni kwa sababu Musa aliandika kuhusu Yesu. Hii ni njia nyingine ya kusema kwamba Sheria ya Musa inawafundisha Wayahudi kumwamini Yesu. Sheria ya Musa iliwafundisha Wayahudi na mababu wao jinsi walivyoweza kuishi maisha yao kwa njia ambayo ilimpendeza Mungu. Hadithi ya Agano la Kale, hata hivyo, ilionyesha kwamba mababu wa Wayahudi walishindwa kutii Sheria ya Musa. Daima walitenda dhambi na kumwasi Mungu. Wakati Yesu alikuja ulimwenguni, hakumfunulia Mungu Baba tu. Pia alionyesha jinsi ya kutii Sheria ya Musa kwa usahihi. Alionyesha jinsi ya kuishi maisha ambayo yanampendeza Mungu. Ikiwa Wayahudi wanataka kumpendeza Mungu na kutii Sheria ya Musa, wanapaswa kumwangalia Yesu, kusikiliza maneno yake, na kujifunza kutoka kwa maisha yake. Kwa maneno mengine, Wayahudi wanapaswa kutambua kupitia Sheria ya Musa kwamba wanahitaji kumwamini Yesu ili kumpendeza Mungu. Hii ni njia pekee ambayo Mungu angewapa uzima wa milele kama vile walivyokuwa wakitumaini. Lakini kwa sababu walishindwa kutii Sheria ya Musa kwa kumwamini Yesu, Mungu atawahukumu. Kisha Yesu anauliza swali lingine ili kuelezea hoja: "Lakini ikiwa hamyaamini maandishi yake, mtaamini vipi maneno yangu?" Kwa sababu walishindwa kuamini kwa kweli Sheria ya Musa, hawawezi kuamini mafundisho ya Yesu.</w:t>
      </w:r>
    </w:p>
    <w:p>
      <w:pPr/>
      <w:r>
        <w:rPr>
          <w:lang w:val="sw_KE" w:bidi="sw_KE"/>
        </w:rPr>
      </w:r>
      <w:r>
        <w:rPr>
          <w:lang w:val="sw_KE" w:bidi="sw_KE"/>
        </w:rPr>
        <w:t>Hadithi hii inamaliza hadithi ndefu ambayo ilianza wakati Yesu alimponya mtu siku ya Sabato. Katika hadithi hii ndefu, Yesu anajitetea kwa kusema kwamba yeye ni Mwana wa Mungu. Hii ina maana kwamba ana mamlaka sawa na Mungu Baba. Pia anasema kwamba yeye ni Mwana wa Mtu ambaye ni hakimu wa watu wote aliyeteuliwa na Mungu. Hii ina maana kwamba ana nguvu na mamlaka ya kutoa uzima kwa watu ambao wamekufa ikiwa walimwamini, au anaweza kuwaadhibu watu ikiwa hawakumwamini. Katika sehemu hii ya mwisho ya hadithi, Yesu anasema kwamba kuna mashahidi kadhaa ambao watathibitisha kile anachosema. Mashahidi hawa kwa mamlaka yake ni Mungu Baba na kazi ambazo Mungu alimwambia Yesu afanye, na kisha kuna Yohana, na Maandiko au Sheria ya Musa.</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5:31–47 katika tafsiri rahisi zaidi kuelewa.</w:t>
      </w:r>
    </w:p>
    <w:p>
      <w:pPr/>
      <w:r>
        <w:rPr>
          <w:lang w:val="sw_KE" w:bidi="sw_KE"/>
        </w:rPr>
      </w:r>
      <w:r>
        <w:rPr>
          <w:lang w:val="sw_KE" w:bidi="sw_KE"/>
        </w:rPr>
        <w:t>Katika hatua hii, kikundi kitafafanua matukio, wahusika na mpangilio wa kifungu hiki. Kisha kikundi kitaibua hisia katika kifungu hiki.</w:t>
      </w:r>
    </w:p>
    <w:p>
      <w:pPr/>
      <w:r>
        <w:rPr>
          <w:lang w:val="sw_KE" w:bidi="sw_KE"/>
        </w:rPr>
      </w:r>
      <w:r>
        <w:rPr>
          <w:lang w:val="sw_KE" w:bidi="sw_KE"/>
        </w:rPr>
        <w:t>Simulizi hili lina matukio matano.</w:t>
      </w:r>
    </w:p>
    <w:p>
      <w:pPr/>
      <w:r>
        <w:rPr>
          <w:lang w:val="sw_KE" w:bidi="sw_KE"/>
        </w:rPr>
      </w:r>
      <w:r>
        <w:rPr>
          <w:b/>
          <w:lang w:val="sw_KE" w:bidi="sw_KE"/>
        </w:rPr>
        <w:t>Katika tukio la kwanza:</w:t>
      </w:r>
      <w:r>
        <w:rPr>
          <w:lang w:val="sw_KE" w:bidi="sw_KE"/>
        </w:rPr>
        <w:t xml:space="preserve"> Yesu anasema kwamba watu hawatamwamini ikiwa alishuhudia kuhusu yeye mwenyewe. Pia anasema kwamba kuna mtu mwingine ambaye anashuhudia kwa ajili yake. Huyu ni Mungu Baba.</w:t>
      </w:r>
    </w:p>
    <w:p>
      <w:pPr/>
      <w:r>
        <w:rPr>
          <w:lang w:val="sw_KE" w:bidi="sw_KE"/>
        </w:rPr>
      </w:r>
      <w:r>
        <w:rPr>
          <w:b/>
          <w:lang w:val="sw_KE" w:bidi="sw_KE"/>
        </w:rPr>
        <w:t>Katika tukio la pili:</w:t>
      </w:r>
      <w:r>
        <w:rPr>
          <w:lang w:val="sw_KE" w:bidi="sw_KE"/>
        </w:rPr>
        <w:t xml:space="preserve"> Yesu anawaambia watu kwamba Yohana pia alishuhudia kuhusu yeye, na ushuhuda wa Yohana ni kweli. Lakini Yesu anasema kwamba matendo anayoyafanya ni ushuhuda mkubwa zaidi kuliko ule wa Yohana.</w:t>
      </w:r>
    </w:p>
    <w:p>
      <w:pPr/>
      <w:r>
        <w:rPr>
          <w:lang w:val="sw_KE" w:bidi="sw_KE"/>
        </w:rPr>
      </w:r>
      <w:r>
        <w:rPr>
          <w:b/>
          <w:lang w:val="sw_KE" w:bidi="sw_KE"/>
        </w:rPr>
        <w:t>Katika tukio la tatu:</w:t>
      </w:r>
      <w:r>
        <w:rPr>
          <w:lang w:val="sw_KE" w:bidi="sw_KE"/>
        </w:rPr>
        <w:t xml:space="preserve"> Yesu anaelezea kwamba Baba pia anashuhudia kwa ajili yake. Lakini Wayahudi hawajui Baba kwa sababu hawamwamini Yesu.</w:t>
      </w:r>
    </w:p>
    <w:p>
      <w:pPr/>
      <w:r>
        <w:rPr>
          <w:lang w:val="sw_KE" w:bidi="sw_KE"/>
        </w:rPr>
      </w:r>
      <w:r>
        <w:rPr>
          <w:b/>
          <w:lang w:val="sw_KE" w:bidi="sw_KE"/>
        </w:rPr>
        <w:t>Katika tukio la nne:</w:t>
      </w:r>
      <w:r>
        <w:rPr>
          <w:lang w:val="sw_KE" w:bidi="sw_KE"/>
        </w:rPr>
        <w:t xml:space="preserve"> Yesu anasema kwamba yeye si kama Wayahudi. Wayahudi wanataka kupokea heshima kutoka kwa watu badala ya Mungu. Anasema kwamba anajua kwamba Wayahudi hawampendi Mungu, kwa hivyo Yesu anawakemea.</w:t>
      </w:r>
    </w:p>
    <w:p>
      <w:pPr/>
      <w:r>
        <w:rPr>
          <w:lang w:val="sw_KE" w:bidi="sw_KE"/>
        </w:rPr>
      </w:r>
      <w:r>
        <w:rPr>
          <w:b/>
          <w:lang w:val="sw_KE" w:bidi="sw_KE"/>
        </w:rPr>
        <w:t>tukio la tano:</w:t>
      </w:r>
      <w:r>
        <w:rPr>
          <w:lang w:val="sw_KE" w:bidi="sw_KE"/>
        </w:rPr>
        <w:t xml:space="preserve"> Yesu anasema kwamba Wayahudi wamekosea Wanajifunza Maandiko wakifikiri kwamba Musa au Sheria ya Musa itawaokoa na kuwapa maisha ya milele. Yesu anasema ikiwa wanaelewa kwa kweli Maandiko watamwamini Yesu.</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Mungu Baba</w:t>
      </w:r>
    </w:p>
    <w:p>
      <w:pPr>
        <w:pStyle w:val="ListBullet"/>
        <w:spacing w:line="240" w:lineRule="auto"/>
        <w:ind w:left="720"/>
      </w:pPr>
      <w:r>
        <w:rPr>
          <w:lang w:val="sw_KE" w:bidi="sw_KE"/>
        </w:rPr>
      </w:r>
      <w:r>
        <w:rPr>
          <w:lang w:val="sw_KE" w:bidi="sw_KE"/>
        </w:rPr>
        <w:t>Yesu Mwana wa Mungu na Mwana wa Mtu</w:t>
      </w:r>
    </w:p>
    <w:p>
      <w:pPr>
        <w:pStyle w:val="ListBullet"/>
        <w:spacing w:line="240" w:lineRule="auto"/>
        <w:ind w:left="720"/>
      </w:pPr>
      <w:r>
        <w:rPr>
          <w:lang w:val="sw_KE" w:bidi="sw_KE"/>
        </w:rPr>
      </w:r>
      <w:r>
        <w:rPr>
          <w:lang w:val="sw_KE" w:bidi="sw_KE"/>
        </w:rPr>
        <w:t>Wayahudi, au viongozi wa Kiyahudi</w:t>
      </w:r>
    </w:p>
    <w:p>
      <w:pPr>
        <w:pStyle w:val="ListBullet"/>
        <w:spacing w:line="240" w:lineRule="auto"/>
        <w:ind w:left="720"/>
      </w:pPr>
      <w:r>
        <w:rPr>
          <w:lang w:val="sw_KE" w:bidi="sw_KE"/>
        </w:rPr>
      </w:r>
      <w:r>
        <w:rPr>
          <w:lang w:val="sw_KE" w:bidi="sw_KE"/>
        </w:rPr>
        <w:t>Wanaume ambao Wayahudi au viongozi wa Kiyahudi walimtuma kwa Yohana</w:t>
      </w:r>
    </w:p>
    <w:p>
      <w:pPr>
        <w:pStyle w:val="ListBullet"/>
        <w:spacing w:line="240" w:lineRule="auto"/>
        <w:ind w:left="720"/>
      </w:pPr>
      <w:r>
        <w:rPr>
          <w:lang w:val="sw_KE" w:bidi="sw_KE"/>
        </w:rPr>
      </w:r>
      <w:r>
        <w:rPr>
          <w:lang w:val="sw_KE" w:bidi="sw_KE"/>
        </w:rPr>
        <w:t>Yohana</w:t>
      </w:r>
    </w:p>
    <w:p>
      <w:pPr/>
      <w:r>
        <w:rPr>
          <w:lang w:val="sw_KE" w:bidi="sw_KE"/>
        </w:rPr>
      </w:r>
      <w:r>
        <w:rPr>
          <w:lang w:val="sw_KE" w:bidi="sw_KE"/>
        </w:rPr>
        <w:t>Kama kikundi, zingatia sehemu hizi za mpangilio wa simulizi:</w:t>
      </w:r>
    </w:p>
    <w:p>
      <w:pPr/>
      <w:r>
        <w:rPr>
          <w:lang w:val="sw_KE" w:bidi="sw_KE"/>
        </w:rPr>
      </w:r>
      <w:r>
        <w:rPr>
          <w:lang w:val="sw_KE" w:bidi="sw_KE"/>
        </w:rPr>
        <w:t>Si wazi ambapo hadithi inatokea. Pengine Yesu bado alikuwa akizungumza na Wayahudi au viongozi wa Kiyahudi baada ya kumpinga kwa kuponya siku ya Sabato. Lakini mwelekeo wa hadithi ni kwenye maneno ya Yesu. Kwa hivyo, itakuwa muhimu kuelewa na kutumia maneno ya Yesu kwa wazi wakati unaigiza hadithi.</w:t>
      </w:r>
    </w:p>
    <w:p>
      <w:pPr/>
      <w:r>
        <w:rPr>
          <w:lang w:val="sw_KE" w:bidi="sw_KE"/>
        </w:rPr>
      </w:r>
      <w:r>
        <w:rPr>
          <w:lang w:val="sw_KE" w:bidi="sw_KE"/>
        </w:rPr>
        <w:t>Katika tukio la kwanza, Yesu anazungumza na Wayahudi, na anaonyesha kwamba watu hawatamwamini ikiwa alishuhudia kuhusu yeye mwenyewe. Yesu anasema mtu mwingine anashuhudia kwa ajili yake, na ushuhuda wake ni kweli. Yesu anarejelea Mungu Baba, lakini Yesu hakumtaja Baba.</w:t>
      </w:r>
    </w:p>
    <w:p>
      <w:pPr/>
      <w:r>
        <w:rPr>
          <w:lang w:val="sw_KE" w:bidi="sw_KE"/>
        </w:rPr>
      </w:r>
      <w:r>
        <w:rPr>
          <w:lang w:val="sw_KE" w:bidi="sw_KE"/>
        </w:rPr>
        <w:t>Katika tukio la pili, Yesu anawakumbusha Wayahudi kwamba waliwatuma wanaume wao kumuuliza Yohana mapema. Yohana alishuhudia kuhusu mwokozi ambaye Mungu angemtuma, na ushuhuda wake ni kweli. Ni muhimu kuonyesha kwamba ushuhuda wa Yohana kuhusu Yesu unaendelea kuwa kweli. Yohana alikuwa kama taa inayowaka na inang'aa. Wakati Yesu alisema hili, alikuwa akilinganisha tu athari ya ushuhuda wa Yohana na taa inayowaka na inang'aa. Kile Yesu anamaanisha ni kwamba Wayahudi walifurahi waliposikia kutoka kwa watu wao ujumbe wa Yohana kuhusu mwokozi ambaye atakuja. Lakini Yesu anasema kwamba ana ushuhuda mkubwa zaidi kuliko Yohana. Ushuhuda huu mkubwa zaidi unarejelea shughuli na miujiza ya Yesu. Hakikisha unaonyesha kwamba Yesu anafanya baadhi ya miujiza na miujiza hii inawashawishi watu wengi zaidi kumwamini Yesu kuliko ushuhuda wa Yohana.</w:t>
      </w:r>
    </w:p>
    <w:p>
      <w:pPr/>
      <w:r>
        <w:rPr>
          <w:lang w:val="sw_KE" w:bidi="sw_KE"/>
        </w:rPr>
      </w:r>
      <w:r>
        <w:rPr>
          <w:lang w:val="sw_KE" w:bidi="sw_KE"/>
        </w:rPr>
        <w:t>Katika tukio la tatu, Yesu anasema kwamba Mungu Baba aliyemtuma pia anashuhudia kumhusu. Baba anazungumza kupitia Yesu; Baba anafanya kazi kupitia Yesu, lakini Wayahudi hawamwamini Yesu. Kwa sababu hiyo, wanashindwa kuona au kusikia kwamba Mungu alikuwa pamoja nao kimwili, na alikuwa akizungumza nao kupitia Yesu. Kwa sababu wanashindwa kutambua hilo, hawawezi kutii neno la Mungu.</w:t>
      </w:r>
    </w:p>
    <w:p>
      <w:pPr/>
      <w:r>
        <w:rPr>
          <w:lang w:val="sw_KE" w:bidi="sw_KE"/>
        </w:rPr>
      </w:r>
      <w:r>
        <w:rPr>
          <w:lang w:val="sw_KE" w:bidi="sw_KE"/>
        </w:rPr>
        <w:t>Katika tukio la nne, Wayahudi watajifunza Maandiko au Sheria ya Musa wakati wakimkataa Yesu anapozungumza. Kwa hivyo, Yesu anawakemea. Anasema kwamba yeye si kama wao. Pia anasema kwamba anajua kwamba hawampendi Mungu. Yesu alikuja kwao kwa jina la Mungu Baba, jambo ambalo linamaanisha kwamba alikuja na mamlaka ya Mungu. Lakini walimkataa Hata hivyo, wanakaribishana wakati wanadai kwamba Mungu aliwatuma, ingawa ukweli ni kwamba Mungu hakuwatuma. Kwa hivyo, Yesu anawauliza swali ili kutoa taarifa, "Mnawezaje kuamini, wakati mnapokea utukufu ninyi kwa ninyi na hamtafuti utukufu unaotoka kwa Mungu wa pekee?" Anasema kwamba wanataka watu wawaheshimu badala ya Mungu kuwaheshimu.</w:t>
      </w:r>
    </w:p>
    <w:p>
      <w:pPr/>
      <w:r>
        <w:rPr>
          <w:lang w:val="sw_KE" w:bidi="sw_KE"/>
        </w:rPr>
      </w:r>
      <w:r>
        <w:rPr>
          <w:lang w:val="sw_KE" w:bidi="sw_KE"/>
        </w:rPr>
        <w:t>Katika tukio la tano, Yesu anasema kwamba hatawashtaki mbele ya Mungu. Yesu anasema kwamba Mungu atatumia Sheria ya Musa ili kuwahukumu. Walidhani kwamba kwa kujifunza Sheria ya Musa, Mungu angewaokoa na kuwapa thawabu. Lakini Mungu hatawapa thawabu kwa sababu Sheria ya Musa inafundisha kwamba wanapaswa kumwamini Yesu, na bado hawakumwamini Yesu. Yesu anauliza swali lingine akisema, "Lakini ikiwa hamuamini maandishi yake, mtaamini vipi maneno yangu?" Kwa sababu walishindwa kuelewa kwa usahihi na kuamini Sheria ya Musa, hawatamwamini Yesu.</w:t>
      </w:r>
    </w:p>
    <w:p>
      <w:pPr/>
      <w:r>
        <w:rPr>
          <w:lang w:val="sw_KE" w:bidi="sw_KE"/>
        </w:rPr>
      </w:r>
      <w:r>
        <w:rPr>
          <w:lang w:val="sw_KE" w:bidi="sw_KE"/>
        </w:rPr>
        <w:t>Sasa kikundi kinapaswa kuunda ubao wa hadithi, kuchora au kutumia vitu ili kuonyesha simulizi pamoja na matendo yaliyomo ndani yake.</w:t>
      </w:r>
    </w:p>
    <w:p>
      <w:pPr/>
      <w:r>
        <w:rPr>
          <w:lang w:val="sw_KE" w:bidi="sw_KE"/>
        </w:rPr>
      </w:r>
      <w:r>
        <w:rPr>
          <w:lang w:val="sw_KE" w:bidi="sw_KE"/>
        </w:rPr>
        <w:t>Huu ni mwisho wa hati.</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5:31–47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Simulizi hili lina matukio matano.</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Mungu Baba</w:t>
      </w:r>
    </w:p>
    <w:p>
      <w:pPr>
        <w:pStyle w:val="ListBullet"/>
        <w:spacing w:line="240" w:lineRule="auto"/>
        <w:ind w:left="720"/>
      </w:pPr>
      <w:r>
        <w:rPr>
          <w:lang w:val="sw_KE" w:bidi="sw_KE"/>
        </w:rPr>
      </w:r>
      <w:r>
        <w:rPr>
          <w:lang w:val="sw_KE" w:bidi="sw_KE"/>
        </w:rPr>
        <w:t>Yesu Mwana wa Mungu na Mwana wa Mtu</w:t>
      </w:r>
    </w:p>
    <w:p>
      <w:pPr>
        <w:pStyle w:val="ListBullet"/>
        <w:spacing w:line="240" w:lineRule="auto"/>
        <w:ind w:left="720"/>
      </w:pPr>
      <w:r>
        <w:rPr>
          <w:lang w:val="sw_KE" w:bidi="sw_KE"/>
        </w:rPr>
      </w:r>
      <w:r>
        <w:rPr>
          <w:lang w:val="sw_KE" w:bidi="sw_KE"/>
        </w:rPr>
        <w:t>Wayahudi, au viongozi wa Kiyahudi</w:t>
      </w:r>
    </w:p>
    <w:p>
      <w:pPr>
        <w:pStyle w:val="ListBullet"/>
        <w:spacing w:line="240" w:lineRule="auto"/>
        <w:ind w:left="720"/>
      </w:pPr>
      <w:r>
        <w:rPr>
          <w:lang w:val="sw_KE" w:bidi="sw_KE"/>
        </w:rPr>
      </w:r>
      <w:r>
        <w:rPr>
          <w:lang w:val="sw_KE" w:bidi="sw_KE"/>
        </w:rPr>
        <w:t>Wanaume ambao Wayahudi au viongozi wa Kiyahudi walimtuma kwa Yohana</w:t>
      </w:r>
    </w:p>
    <w:p>
      <w:pPr>
        <w:pStyle w:val="ListBullet"/>
        <w:spacing w:line="240" w:lineRule="auto"/>
        <w:ind w:left="720"/>
      </w:pPr>
      <w:r>
        <w:rPr>
          <w:lang w:val="sw_KE" w:bidi="sw_KE"/>
        </w:rPr>
      </w:r>
      <w:r>
        <w:rPr>
          <w:lang w:val="sw_KE" w:bidi="sw_KE"/>
        </w:rPr>
        <w:t>Yohana</w:t>
      </w:r>
    </w:p>
    <w:p>
      <w:pPr/>
      <w:r>
        <w:rPr>
          <w:lang w:val="sw_KE" w:bidi="sw_KE"/>
        </w:rPr>
      </w:r>
      <w:r>
        <w:rPr>
          <w:lang w:val="sw_KE" w:bidi="sw_KE"/>
        </w:rPr>
        <w:t>Kama kikundi, igizeni simulizi hii mara mbili. Mnaatarajiwa kuigiza simulizi hili kwa lugha yenu ya asili.</w:t>
      </w:r>
    </w:p>
    <w:p>
      <w:pPr/>
      <w:r>
        <w:rPr>
          <w:lang w:val="sw_KE" w:bidi="sw_KE"/>
        </w:rPr>
      </w:r>
      <w:r>
        <w:rPr>
          <w:lang w:val="sw_KE" w:bidi="sw_KE"/>
        </w:rPr>
        <w:t>Kwanza, igiza hadithi bila kusitisha. Kueni makini kwa mazungumzo, mtiririko, mstari wa hadithi na mpangilio wa matukio ya simulizi hili. Hakikisheni hamuachi kuigiza sehemu ngumu au muhimu za simulizi hili. Saidianeni kukumbushana kila sehemu ya hadithi hii.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hii kwa mara ya pili. Katika nyakati fulani za igizo, sitisha igizo na muulize yule anayeigiza mhusika, "Unahisi nini au unafikiria nini?" Mtu anayeigiza mhusika huyo anapaswa kujibu kile ambacho angekuwa anahisi au kufikiria iwapo angekuwa mhusika huyo. Kisha anzisha tena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 xml:space="preserve">Katika tukio la kwanza, Yesu anasema kwamba watu hawatamwamini akijishuhudia mwenyewe. Pia anasema kwamba kuna mtu mwingine ambaye anashuhudia kwa ajili yake. </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kama Yesu, "Unahisi vipi au unawaza nini?" Mtu anaweza kujibu mambo kama, "Sina wasiwasi kwamba watu hawataniamini ikiwa nitajishuhudia mwenyewe, kwa sababu kuna mwingine anayeshuhudia kuhusu mimi," au "Nina hakika kwamba ushuhuda mwingine utathibitisha mamlaka yangu, na ushuhuda wake ni wa kweli."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tukio la pili, Yesu anawaambia watu kwamba Yohana pia alishuhudia kuhusu yeye, na ushuhuda wa Yohana ni wa kweli. Lakini Yesu anasema kwamba matendo anayoyafanya ni ushuhuda mkubwa zaidi kuliko ule wa Yohana.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kama Wayahudi, "Mnahisi vipi au mnawaza nini?" Watu wanaweza kujibu mambo kama, "Tunafurahi kuhusu ujumbe wa Yohana!" au "Ujumbe wa Yohana unatupa tumaini kwa mwokozi kutoka kwa Mungu."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tukio la tatu, Yesu anaelezea kwamba Baba pia anashuhudia kwa ajili yake. Lakini Wayahudi hawajui Baba kwa sababu hawamwamini Yesu.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kama wayahudi, "Mnahisi vipi au mnawaza nini?" Watu wanaweza kujibu mambo kama, "Tunataka kumwona Mungu, lakini kwa nini hatuwezi kumwona?" Tunataka kumsikia Mungu, lakini kwa nini hatuwezi kumsikia?"</w:t>
      </w:r>
    </w:p>
    <w:p>
      <w:pPr>
        <w:pStyle w:val="ListBullet"/>
        <w:spacing w:line="240" w:lineRule="auto"/>
        <w:ind w:left="720"/>
      </w:pPr>
      <w:r>
        <w:rPr>
          <w:lang w:val="sw_KE" w:bidi="sw_KE"/>
        </w:rPr>
      </w:r>
      <w:r>
        <w:rPr>
          <w:lang w:val="sw_KE" w:bidi="sw_KE"/>
        </w:rPr>
        <w:t>Unaweza pia kumuuliza mtu anayeigiza Yesu, "Unahisi nini au unawaza nini?" Mtu huyo anaweza kujibu mambo kama, "Nina huzuni kwa watu hawa." Wanataka kumjua Mungu Baba, lakini wanashindwa kufanya hivyo kwa sababu hawaniamini. Hawaweki maneno ya Mungu mioyoni mwao."</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tukio la nne: Yesu anasema kwamba yeye si kama Wayahudi. Wayahudi wanataka kupokea heshima kutoka kwa watu badala ya Mungu. Anasema kwamba anajua kwamba Wayahudi hawampendi Mungu, kwa hivyo Yesu anawakemea.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kama Yesu, "Unahisi vipi au unawaza nini?" Mtu anaweza kujibu mambo kama, "Nilikuja kwa mamlaka ya Baba yangu, lakini sitafuti heshima kwa ajili yangu mwenyewe." Lakini Wayahudi hawa wanajali tu kuhusu jinsi watu watakavyowaheshimu!" au "Nina huzuni sana kwa sababu Wayahudi hawa wako tayari kuheshimiana, lakini hawataki kukaribisha, wala kuniheshimu!"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tukio la tano, Yesu anasema kwamba Wayahudi wamekosea. Wanajifunza Maandiko wakifikiri kwamba Musa au Sheria ya Musa itawaokoa na kuwapa maisha ya milele. Yesu anasema ikiwa wanaelewa kwa kweli Maandiko watamwamini Yesu.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kama Wayahudi, "Mnahisi vipi au mnawaza nini?" Watu wanaweza kujibu mambo kama, "Tuna hakika kwamba Mungu atatulipa kwa maisha ya milele ikiwa tutaendelea kujifunza Sheria ya Musa!" au "Tunaendelea kumtumaini mwokozi kutoka kwa Mungu ambaye Sheria ya Musa inazungumzia!"</w:t>
      </w:r>
    </w:p>
    <w:p>
      <w:pPr>
        <w:pStyle w:val="ListBullet"/>
        <w:spacing w:line="240" w:lineRule="auto"/>
        <w:ind w:left="720"/>
      </w:pPr>
      <w:r>
        <w:rPr>
          <w:lang w:val="sw_KE" w:bidi="sw_KE"/>
        </w:rPr>
      </w:r>
      <w:r>
        <w:rPr>
          <w:lang w:val="sw_KE" w:bidi="sw_KE"/>
        </w:rPr>
        <w:t>Unaweza pia kumuuliza mtu anayeigiza Yesu, "Unahisi nini au unawaza nini?" Mtu huyo anaweza kujibu mambo kama, "Wayahudi hawa wanaendelea kujifunza Maandiko, lakini hawawezi kuelewa kwamba Maandiko yanazungumza kunihusu!" au "Ninatamani Wayahudi hawa wangetambua kwamba Sheria ya Musa inawafundisha kuniamini."</w:t>
      </w:r>
    </w:p>
    <w:p>
      <w:pPr/>
      <w:r>
        <w:rPr>
          <w:lang w:val="sw_KE" w:bidi="sw_KE"/>
        </w:rPr>
      </w:r>
      <w:r>
        <w:rPr>
          <w:lang w:val="sw_KE" w:bidi="sw_KE"/>
        </w:rPr>
        <w:t>Huu ni mwisho wa hati.</w:t>
      </w:r>
      <w:r>
        <w:rPr>
          <w:lang w:val="sw_KE" w:bidi="sw_KE"/>
        </w:rPr>
      </w:r>
    </w:p>
    <w:p>
      <w:pPr>
        <w:pStyle w:val="Heading3"/>
      </w:pPr>
      <w:r>
        <w:rPr>
          <w:lang w:val="sw_KE" w:bidi="sw_KE"/>
        </w:rPr>
        <w:t>Kujaza Mapengo</w:t>
      </w:r>
    </w:p>
    <w:p>
      <w:pPr/>
      <w:r>
        <w:rPr>
          <w:lang w:val="sw_KE" w:bidi="sw_KE"/>
        </w:rPr>
      </w:r>
      <w:r>
        <w:rPr>
          <w:lang w:val="sw_KE" w:bidi="sw_KE"/>
        </w:rPr>
        <w:t>Sikiliza toleo la sauti la Yohana 5:31–47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 xml:space="preserve">Hadithi inaanza na Yesu bado akizungumza na kutetea matendo yake. Yesu alisema kwamba ikiwa </w:t>
      </w:r>
      <w:r>
        <w:rPr>
          <w:b/>
          <w:lang w:val="sw_KE" w:bidi="sw_KE"/>
        </w:rPr>
        <w:t>angeshuhudia</w:t>
      </w:r>
      <w:r>
        <w:rPr>
          <w:lang w:val="sw_KE" w:bidi="sw_KE"/>
        </w:rPr>
        <w:t xml:space="preserve"> au </w:t>
      </w:r>
      <w:r>
        <w:rPr>
          <w:b/>
          <w:lang w:val="sw_KE" w:bidi="sw_KE"/>
        </w:rPr>
        <w:t>angetoa ushahidi</w:t>
      </w:r>
      <w:r>
        <w:rPr>
          <w:lang w:val="sw_KE" w:bidi="sw_KE"/>
        </w:rPr>
        <w:t xml:space="preserve"> kumhusu yeye mwenyewe, basi watu hawangekubali kuwa ni kweli. Neno "shahidi," au "kutoa ushahidi," ni msamiati ambao mara nyingi hutumiwa katika kesi za mahakamani. Katika kesi za mahakama, watu huleta kwa hakimu malalamiko yao dhidi ya mtu, kwa kawaida kwa sababu mtu huyo amevunja sheria. Mtu anayedaiwa kuvunja sheria ni lazima ajitetee ili kuthibitisha kwamba hana hatia ya kuvunja sheria na kwamba hastahili adhabu. Moja ya njia ambazo hakimu huamua nani yuko sahihi na nani amekosea ni kwa kuomba mashahidi. Shahidi ni mtu ambaye hahusiki katika malalamiko lakini anajua kitu kuhusu malalamiko hayo. Ama anajua kitu ambacho kitathibitisha kwamba mtu huyo hakika ana hatia, au anajua kitu ambacho kitathibitisha kwamba mtu huyo hana hatia. Anapoeleza kile anachojua katika kesi ya mahakama, anashuhudia, au anatoa ushahidi, na taarifa ambayo anatoa inaitwa </w:t>
      </w:r>
      <w:r>
        <w:rPr>
          <w:lang w:val="sw_KE" w:bidi="sw_KE"/>
        </w:rPr>
        <w:t>ushuhuda</w:t>
      </w:r>
      <w:r>
        <w:rPr>
          <w:lang w:val="sw_KE" w:bidi="sw_KE"/>
        </w:rPr>
        <w:t>. Tafsiri neno hili kwa njia ile ile ambayo umetafsiri neno hili hapo awali.</w:t>
      </w:r>
    </w:p>
    <w:p>
      <w:pPr/>
      <w:r>
        <w:rPr>
          <w:lang w:val="sw_KE" w:bidi="sw_KE"/>
        </w:rPr>
      </w:r>
      <w:r>
        <w:rPr>
          <w:lang w:val="sw_KE" w:bidi="sw_KE"/>
        </w:rPr>
        <w:t xml:space="preserve">Yesu alisema kwamba Yohana alishuhudia </w:t>
      </w:r>
      <w:r>
        <w:rPr>
          <w:b/>
          <w:lang w:val="sw_KE" w:bidi="sw_KE"/>
        </w:rPr>
        <w:t>ukweli</w:t>
      </w:r>
      <w:r>
        <w:rPr>
          <w:lang w:val="sw_KE" w:bidi="sw_KE"/>
        </w:rPr>
        <w:t>. Katika kitabu cha Yohana, "ukweli" unarejelea Yesu ambaye ni Mwana wa Mungu ambaye alikuja kuokoa wenye dhambi na kuwapa maisha. Tafsiri neno hili kwa njia ile ile ambayo umetafsiri neno hili hapo awali.</w:t>
      </w:r>
    </w:p>
    <w:p>
      <w:pPr/>
      <w:r>
        <w:rPr>
          <w:lang w:val="sw_KE" w:bidi="sw_KE"/>
        </w:rPr>
      </w:r>
      <w:r>
        <w:rPr>
          <w:lang w:val="sw_KE" w:bidi="sw_KE"/>
        </w:rPr>
        <w:t xml:space="preserve">Wakati Yesu alikuwa akiwakemea Wayahudi, Yesu alisema kwamba neno la </w:t>
      </w:r>
      <w:r>
        <w:rPr>
          <w:b/>
          <w:lang w:val="sw_KE" w:bidi="sw_KE"/>
        </w:rPr>
        <w:t>Mungu</w:t>
      </w:r>
      <w:r>
        <w:rPr>
          <w:lang w:val="sw_KE" w:bidi="sw_KE"/>
        </w:rPr>
        <w:t xml:space="preserve"> halikai </w:t>
      </w:r>
      <w:r>
        <w:rPr>
          <w:b/>
          <w:lang w:val="sw_KE" w:bidi="sw_KE"/>
        </w:rPr>
        <w:t>ndani</w:t>
      </w:r>
      <w:r>
        <w:rPr>
          <w:lang w:val="sw_KE" w:bidi="sw_KE"/>
        </w:rPr>
        <w:t xml:space="preserve"> yao. "Neno" linarejelea Yesu na ujumbe wake. Tafsiri </w:t>
      </w:r>
      <w:r>
        <w:rPr>
          <w:lang w:val="sw_KE" w:bidi="sw_KE"/>
        </w:rPr>
        <w:t>neno</w:t>
      </w:r>
      <w:r>
        <w:rPr>
          <w:lang w:val="sw_KE" w:bidi="sw_KE"/>
        </w:rPr>
        <w:t xml:space="preserve"> kwa njia ile ile ulivyolitafsiri hapo awali. Kwa maelezo zaidi kuhusu hili, unaweza kurejelea Faharasa Kuu. Neno </w:t>
      </w:r>
      <w:r>
        <w:rPr>
          <w:b/>
          <w:lang w:val="sw_KE" w:bidi="sw_KE"/>
        </w:rPr>
        <w:t>kubaki</w:t>
      </w:r>
      <w:r>
        <w:rPr>
          <w:lang w:val="sw_KE" w:bidi="sw_KE"/>
        </w:rPr>
        <w:t xml:space="preserve"> linamaanisha kumsikiliza na kumtii Yesu.</w:t>
      </w:r>
    </w:p>
    <w:p>
      <w:pPr/>
      <w:r>
        <w:rPr>
          <w:lang w:val="sw_KE" w:bidi="sw_KE"/>
        </w:rPr>
      </w:r>
      <w:r>
        <w:rPr>
          <w:lang w:val="sw_KE" w:bidi="sw_KE"/>
        </w:rPr>
        <w:t xml:space="preserve">Yesu pia alisema kwamba Wayahudi wanaendelea kusoma </w:t>
      </w:r>
      <w:r>
        <w:rPr>
          <w:b/>
          <w:lang w:val="sw_KE" w:bidi="sw_KE"/>
        </w:rPr>
        <w:t>Maandiko</w:t>
      </w:r>
      <w:r>
        <w:rPr>
          <w:lang w:val="sw_KE" w:bidi="sw_KE"/>
        </w:rPr>
        <w:t xml:space="preserve"> kwa sababu wanafikiri kwamba Mungu atawapa </w:t>
      </w:r>
      <w:r>
        <w:rPr>
          <w:b/>
          <w:lang w:val="sw_KE" w:bidi="sw_KE"/>
        </w:rPr>
        <w:t>maisha ya milele</w:t>
      </w:r>
      <w:r>
        <w:rPr>
          <w:lang w:val="sw_KE" w:bidi="sw_KE"/>
        </w:rPr>
        <w:t xml:space="preserve"> ikiwa wataendelea kuisoma. Maandiko yanarejelea Sheria ya Musa ambayo inazungumza kuhusu kuja kwa mwokozi wa Mungu ambaye ni Yesu. Maisha ya milele yanamaanisha kuishi na Mungu milele. Yesu anasema kwamba mtu yeyote ambaye anamwamini Mungu Baba ambaye alimtuma Yesu ataishi tena. Hatakufa tena lakini ataishi milele na Mungu. Tafsiri Maandiko na uzima wa milele kwa njia ile ile ulivyoyatafsiri hapo awali. Kwa maelezo zaidi kuhusu </w:t>
      </w:r>
      <w:r>
        <w:rPr>
          <w:lang w:val="sw_KE" w:bidi="sw_KE"/>
        </w:rPr>
        <w:t>maandiko</w:t>
      </w:r>
      <w:r>
        <w:rPr>
          <w:lang w:val="sw_KE" w:bidi="sw_KE"/>
        </w:rPr>
        <w:t xml:space="preserve"> na </w:t>
      </w:r>
      <w:r>
        <w:rPr>
          <w:lang w:val="sw_KE" w:bidi="sw_KE"/>
        </w:rPr>
        <w:t>uzima wa milele</w:t>
      </w:r>
      <w:r>
        <w:rPr>
          <w:lang w:val="sw_KE" w:bidi="sw_KE"/>
        </w:rPr>
        <w:t>, rejelea Faharasa Kuu.</w:t>
      </w:r>
    </w:p>
    <w:p>
      <w:pPr/>
      <w:r>
        <w:rPr>
          <w:lang w:val="sw_KE" w:bidi="sw_KE"/>
        </w:rPr>
      </w:r>
      <w:r>
        <w:rPr>
          <w:lang w:val="sw_KE" w:bidi="sw_KE"/>
        </w:rPr>
        <w:t xml:space="preserve">Yesu pia alisema, tofauti na Wayahudi, hafanyi kazi ili kuleta utukufu kwa ajili </w:t>
      </w:r>
      <w:r>
        <w:rPr>
          <w:b/>
          <w:lang w:val="sw_KE" w:bidi="sw_KE"/>
        </w:rPr>
        <w:t>yake</w:t>
      </w:r>
      <w:r>
        <w:rPr>
          <w:lang w:val="sw_KE" w:bidi="sw_KE"/>
        </w:rPr>
        <w:t xml:space="preserve"> mwenyewe. Neno utukufu linarejelea heshima kubwa ambayo watu wanampa mtu ambaye ni mkubwa na mwenye nguvu. Tafsiri utukufu kwa njia sawa na ulivyotafsiri hapo awali. Kwa maelezo zaidi kuhusu </w:t>
      </w:r>
      <w:r>
        <w:rPr>
          <w:lang w:val="sw_KE" w:bidi="sw_KE"/>
        </w:rPr>
        <w:t>utukufu</w:t>
      </w:r>
      <w:r>
        <w:rPr>
          <w:lang w:val="sw_KE" w:bidi="sw_KE"/>
        </w:rPr>
        <w:t xml:space="preserve">, rejelea Faharasa Kuu. Wayahudi, hata hivyo, hawana </w:t>
      </w:r>
      <w:r>
        <w:rPr>
          <w:b/>
          <w:lang w:val="sw_KE" w:bidi="sw_KE"/>
        </w:rPr>
        <w:t>upendo</w:t>
      </w:r>
      <w:r>
        <w:rPr>
          <w:lang w:val="sw_KE" w:bidi="sw_KE"/>
        </w:rPr>
        <w:t xml:space="preserve"> wa Mungu ndani yao. Neno upendo linarejelea hali ya kujali sana ambayo mtu anamwonyesha mtu mwingine. Katika Injili ya Yohana, neno hili mara nyingi linarejelea upendo ambao Yesu anaonyesha kwa wanafunzi wake. Hii pia ni aina ya upendo ambao Yesu anatarajia kutoka kwa wafuasi wake. Lakini kulingana na Yesu, Wayahudi hawana aina ile ile ya upendo kwa Mungu. Hii ina maana kwamba Wayahudi hawamjali Mungu. Wanajijali wenyewe tu, na heshima yao wenyewe.</w:t>
      </w:r>
    </w:p>
    <w:p>
      <w:pPr/>
      <w:r>
        <w:rPr>
          <w:lang w:val="sw_KE" w:bidi="sw_KE"/>
        </w:rPr>
      </w:r>
      <w:r>
        <w:rPr>
          <w:lang w:val="sw_KE" w:bidi="sw_KE"/>
        </w:rPr>
        <w:t xml:space="preserve">Simama hapa na mjadili kama kikundi neno gani au kifungu gani cha maneno mtakachotumia kwa </w:t>
      </w:r>
      <w:r>
        <w:rPr>
          <w:b/>
          <w:lang w:val="sw_KE" w:bidi="sw_KE"/>
        </w:rPr>
        <w:t>upendo</w:t>
      </w:r>
      <w:r>
        <w:rPr>
          <w:lang w:val="sw_KE" w:bidi="sw_KE"/>
        </w:rPr>
        <w:t>.</w:t>
      </w:r>
    </w:p>
    <w:p>
      <w:pPr/>
      <w:r>
        <w:rPr>
          <w:lang w:val="sw_KE" w:bidi="sw_KE"/>
        </w:rPr>
      </w:r>
      <w:r>
        <w:rPr>
          <w:lang w:val="sw_KE" w:bidi="sw_KE"/>
        </w:rPr>
        <w:t xml:space="preserve">Yesu alisema kwamba Wayahudi waliweka tumaini lao kwa </w:t>
      </w:r>
      <w:r>
        <w:rPr>
          <w:b/>
          <w:lang w:val="sw_KE" w:bidi="sw_KE"/>
        </w:rPr>
        <w:t>Musa</w:t>
      </w:r>
      <w:r>
        <w:rPr>
          <w:lang w:val="sw_KE" w:bidi="sw_KE"/>
        </w:rPr>
        <w:t xml:space="preserve">. Musa alikuwa Mwisraeli mkuu ambaye Mungu alimteua kuokoa Waisraeli kutoka kuwa watumwa Misri. Kufikia wakati huu, Musa tayari alikuwa amekufa kwa muda mrefu. Wakati Yesu alimtaja Musa, kwa kweli anarejelea Sheria ya Musa. Hii </w:t>
      </w:r>
      <w:r>
        <w:rPr>
          <w:b/>
          <w:lang w:val="sw_KE" w:bidi="sw_KE"/>
        </w:rPr>
        <w:t>Sheria ya Musa</w:t>
      </w:r>
      <w:r>
        <w:rPr>
          <w:lang w:val="sw_KE" w:bidi="sw_KE"/>
        </w:rPr>
        <w:t xml:space="preserve"> ilikuwa sheria ambayo Mungu alimwambia aandike. Sheria hii ilitumika kama mwongozo kwa Wayahudi wote kuhusu jinsi wanavyoweza kumtii Mungu, na jinsi wanavyoweza kuendelea kutarajia mwokozi kutoka kwa Mungu. Sheria hii pia inaitwa </w:t>
      </w:r>
      <w:r>
        <w:rPr>
          <w:b/>
          <w:lang w:val="sw_KE" w:bidi="sw_KE"/>
        </w:rPr>
        <w:t>Maandiko</w:t>
      </w:r>
      <w:r>
        <w:rPr>
          <w:lang w:val="sw_KE" w:bidi="sw_KE"/>
        </w:rPr>
        <w:t xml:space="preserve"> au </w:t>
      </w:r>
      <w:r>
        <w:rPr>
          <w:b/>
          <w:lang w:val="sw_KE" w:bidi="sw_KE"/>
        </w:rPr>
        <w:t>maandishi</w:t>
      </w:r>
      <w:r>
        <w:rPr>
          <w:lang w:val="sw_KE" w:bidi="sw_KE"/>
        </w:rPr>
        <w:t xml:space="preserve">. Tafsiri Musa kwa njia ile ile ambayo umeitafsiri hapo awali. Kwa maelezo zaidi kuhusu </w:t>
      </w:r>
      <w:r>
        <w:rPr>
          <w:lang w:val="sw_KE" w:bidi="sw_KE"/>
        </w:rPr>
        <w:t>Sheria ya Musa</w:t>
      </w:r>
      <w:r>
        <w:rPr>
          <w:lang w:val="sw_KE" w:bidi="sw_KE"/>
        </w:rPr>
        <w:t>, rejelea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kurekebishana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p>
    <w:p>
      <w:pPr/>
      <w:r>
        <w:rPr>
          <w:lang w:val="sw_KE" w:bidi="sw_KE"/>
        </w:rPr>
      </w:r>
      <w:r>
        <w:rPr>
          <w:lang w:val="sw_KE" w:bidi="sw_KE"/>
        </w:rPr>
        <w:t>Huu ni mwisho wa hati.</w:t>
      </w:r>
      <w:r>
        <w:rPr>
          <w:lang w:val="sw_KE" w:bidi="sw_KE"/>
        </w:rPr>
      </w:r>
      <w:r>
        <w:rPr>
          <w:lang w:val="sw_KE" w:bidi="sw_KE"/>
        </w:rPr>
      </w:r>
    </w:p>
    <w:p>
      <w:pPr/>
      <w:r>
        <w:rPr>
          <w:lang w:val="sw_KE" w:bidi="sw_KE"/>
        </w:rPr>
      </w:r>
    </w:p>
    <w:p>
      <w:pPr>
        <w:pStyle w:val="Heading2"/>
      </w:pPr>
      <w:r>
        <w:rPr>
          <w:lang w:val="sw_KE" w:bidi="sw_KE"/>
        </w:rPr>
        <w:t>Yohana 6:1–15</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6:1–15 na muiweke mioyoni mwenu.</w:t>
      </w:r>
    </w:p>
    <w:p>
      <w:pPr/>
      <w:r>
        <w:rPr>
          <w:lang w:val="sw_KE" w:bidi="sw_KE"/>
        </w:rPr>
      </w:r>
      <w:r>
        <w:rPr>
          <w:lang w:val="sw_KE" w:bidi="sw_KE"/>
        </w:rPr>
        <w:t>Sikiliza toleo la sauti la Yohana 6:1–15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Simulizi hii inatuambia nini kuhusu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6:1–15 katika tafsiri rahisi zaidi kuelewa.</w:t>
      </w:r>
    </w:p>
    <w:p>
      <w:pPr/>
      <w:r>
        <w:rPr>
          <w:lang w:val="sw_KE" w:bidi="sw_KE"/>
        </w:rPr>
      </w:r>
      <w:r>
        <w:rPr>
          <w:lang w:val="sw_KE" w:bidi="sw_KE"/>
        </w:rPr>
        <w:t>Katika hadithi za awali, Yesu alimponya mtu siku ya Sabato. Wakati Yesu alifanya hivyo, Wayahudi au viongozi wa Kiyahudi walidhani kwamba Yesu alivunja sheria ya Sabato. Kwa hivyo, walimtesa na kujaribu kumuua Yesu. Lakini Yesu alijitetea. Alisema kwamba yeye ni Mwana wa Mungu na Mwana wa Mtu ambaye ana nguvu na mamlaka kutoka kwa Mungu Baba. Mashahidi ambao wangeweza kuthibitisha dai lake ni pamoja na Mungu Baba, miujiza ambayo alifanya, na pia Sheria ya Musa. Katika hadithi ya sasa, Yesu anafanya muujiza mwingine. Atalisha idadi kubwa ya watu kwa kiasi kidogo sana cha chakula.</w:t>
      </w:r>
    </w:p>
    <w:p>
      <w:pPr/>
      <w:r>
        <w:rPr>
          <w:lang w:val="sw_KE" w:bidi="sw_KE"/>
        </w:rPr>
      </w:r>
      <w:r>
        <w:rPr>
          <w:lang w:val="sw_KE" w:bidi="sw_KE"/>
        </w:rPr>
        <w:t>Hadithi inaanza wakati fulani baada ya Yesu kujitetea dhidi ya Wayahudi. Yesu alikwenda upande wa pili wa Bahari ya Galilaya. Bahari ya Galilaya ni bahari inayopatikana katika mkoa wa Galilaya. Pia inaitwa Bahari ya Tiberia. Tiberio lilikuwa jina la Kaisari wa Kirumi. Bahari inajulikana kwa jina la mmoja wa viongozi wakubwa zaidi wa Roma.</w:t>
      </w:r>
    </w:p>
    <w:p>
      <w:pPr/>
      <w:r>
        <w:rPr>
          <w:lang w:val="sw_KE" w:bidi="sw_KE"/>
        </w:rPr>
      </w:r>
      <w:r>
        <w:rPr>
          <w:lang w:val="sw_KE" w:bidi="sw_KE"/>
        </w:rPr>
        <w:t xml:space="preserve">Simameni hapa na mwangalie picha ya </w:t>
      </w:r>
      <w:r>
        <w:rPr>
          <w:lang w:val="sw_KE" w:bidi="sw_KE"/>
        </w:rPr>
        <w:t>Bahari ya Galilaya</w:t>
      </w:r>
      <w:r>
        <w:rPr>
          <w:lang w:val="sw_KE" w:bidi="sw_KE"/>
        </w:rPr>
        <w:t xml:space="preserve"> kama kikundi. Sitisha sauti hii hapa.</w:t>
      </w:r>
    </w:p>
    <w:p>
      <w:pPr/>
      <w:r>
        <w:rPr>
          <w:lang w:val="sw_KE" w:bidi="sw_KE"/>
        </w:rPr>
      </w:r>
      <w:r>
        <w:rPr>
          <w:lang w:val="sw_KE" w:bidi="sw_KE"/>
        </w:rPr>
        <w:t>Wakati Yesu alikwenda hapo, umati mkubwa ulikuwa unamfuata. Walikuwa wakimfuata Yesu kwa sababu waliona ishara alizokuwa akizifanya kwa wagonjwa. Ishara zinarejelea miujiza ambayo iliwashawishi watu kwamba yeye ni Mwana wa Mungu. Umati ulikuwa unamfuata Yesu kwa sababu walitaka kuona miujiza zaidi ya Yesu. Walipowasili upande wa pili, alikwenda kwenye mlima na wanafunzi wake. Mlima unaweza kuwa mlima mdogo, pengine kilima ambapo watu wangeweza kwenda kwa muda mfupi. Hapo, waliketi chini.</w:t>
      </w:r>
    </w:p>
    <w:p>
      <w:pPr/>
      <w:r>
        <w:rPr>
          <w:lang w:val="sw_KE" w:bidi="sw_KE"/>
        </w:rPr>
      </w:r>
      <w:r>
        <w:rPr>
          <w:lang w:val="sw_KE" w:bidi="sw_KE"/>
        </w:rPr>
        <w:t xml:space="preserve">Sitisha hapa na uangalie picha ya kilima kama </w:t>
      </w:r>
      <w:r>
        <w:rPr>
          <w:lang w:val="sw_KE" w:bidi="sw_KE"/>
        </w:rPr>
        <w:t>kikundi</w:t>
      </w:r>
      <w:r>
        <w:rPr>
          <w:lang w:val="sw_KE" w:bidi="sw_KE"/>
        </w:rPr>
        <w:t>. Sitisha sauti hii hapa.</w:t>
      </w:r>
    </w:p>
    <w:p>
      <w:pPr/>
      <w:r>
        <w:rPr>
          <w:lang w:val="sw_KE" w:bidi="sw_KE"/>
        </w:rPr>
      </w:r>
      <w:r>
        <w:rPr>
          <w:lang w:val="sw_KE" w:bidi="sw_KE"/>
        </w:rPr>
        <w:t>Ilikuwa karibu wakati wa sherehe ya karamu ya Kiyahudi inayoitwa Pasaka. Pasaka ilikuwa moja ya sherehe ambazo watu wa Kiyahudi walisherehekea. Wakati wa Pasaka Wayahudi wanakumbuka hadithi ya jinsi Mungu alivyompa Musa nguvu ili kuwakomboa Waisraeli wa kale kutoka kwa kuwa watumwa katika Misri. Pasaka ni maelezo muhimu hapa. Wakati Wayahudi wanasherehekea Pasaka, wanaomba kwa nguvu zaidi kwa nabii na mwokozi kama Musa ambaye angewaokoa kutoka Roma. Katika hadithi hii na katika hadithi zifuatazo, Yesu ataonyesha kwamba yeye ni mwokozi kama Musa ambaye watu wanamsubiri.</w:t>
      </w:r>
    </w:p>
    <w:p>
      <w:pPr/>
      <w:r>
        <w:rPr>
          <w:lang w:val="sw_KE" w:bidi="sw_KE"/>
        </w:rPr>
      </w:r>
      <w:r>
        <w:rPr>
          <w:lang w:val="sw_KE" w:bidi="sw_KE"/>
        </w:rPr>
        <w:t>Wakati Yesu alipoinua macho yake, au alipoona kwamba umati mkubwa ulikuwa umemfuata, Yesu alizungumza na mwanafunzi wake, Filipo. Yesu alimwuliza Filipo mahali ambapo wangeweza kununua mkate ili umati uliomfuata Yesu uweze kula. Hapa, Yesu hakuwa akiuliza kwa kweli jinsi walivyoweza kuwalisha watu. Yesu tayari alijua kile cha kufanya ili watu waweze kula. Lakini Yesu alimuuliza Filipo kile cha kufanya ili kumjaribu Filipo. Alitaka kuona kama Filipo angeamini kwamba Yesu angeweza kulisha watu ingawa ni wengi sana.</w:t>
      </w:r>
    </w:p>
    <w:p>
      <w:pPr/>
      <w:r>
        <w:rPr>
          <w:lang w:val="sw_KE" w:bidi="sw_KE"/>
        </w:rPr>
      </w:r>
      <w:r>
        <w:rPr>
          <w:lang w:val="sw_KE" w:bidi="sw_KE"/>
        </w:rPr>
        <w:t>Filipo alimwambia Yesu kwamba mkate wa thamani ya denari mia mbili haungekuwa wa kutosha kulisha watu wote. Mkate ulikuwa chakula cha kawaida ambacho watu walikula kila siku wakati huo. Denari ilikuwa sarafu ya fedha. Watu wengi ambao walifanya kazi wakati huo wangepokea denari kwa siku kwa kazi yao. Denari mia mbili ingekuwa kiasi ambacho mtu mwenye kufanya kazi angepata ikiwa angefanya kazi kwa miezi sita. Filipo alikuwa akisema kwamba hata kama mtu angenunua mkate kwa kutumia pesa aliyochuma kwa kufanya kazi kwa miezi sita, mkate huo haungetosha kwa watu wote. Hata kama wangeugawanya mkate katika vipande vidogo, si kila mtu angepata kipande kwa sababu vilikuwa vingi sana.</w:t>
      </w:r>
    </w:p>
    <w:p>
      <w:pPr/>
      <w:r>
        <w:rPr>
          <w:lang w:val="sw_KE" w:bidi="sw_KE"/>
        </w:rPr>
      </w:r>
      <w:r>
        <w:rPr>
          <w:lang w:val="sw_KE" w:bidi="sw_KE"/>
        </w:rPr>
        <w:t xml:space="preserve">Simama hapa na uangalie picha ya </w:t>
      </w:r>
      <w:r>
        <w:rPr>
          <w:lang w:val="sw_KE" w:bidi="sw_KE"/>
        </w:rPr>
        <w:t>dinari</w:t>
      </w:r>
      <w:r>
        <w:rPr>
          <w:lang w:val="sw_KE" w:bidi="sw_KE"/>
        </w:rPr>
        <w:t xml:space="preserve"> kama kikundi. Sitisha sauti hii hapa.</w:t>
      </w:r>
    </w:p>
    <w:p>
      <w:pPr/>
      <w:r>
        <w:rPr>
          <w:lang w:val="sw_KE" w:bidi="sw_KE"/>
        </w:rPr>
      </w:r>
      <w:r>
        <w:rPr>
          <w:lang w:val="sw_KE" w:bidi="sw_KE"/>
        </w:rPr>
        <w:t>Mmoja wa wanafunzi wa Yesu ambaye jina lake lilikuwa Andrea alikuja kwa Yesu. Andrea alikuwa kaka wa Simoni Petro. Hatujui kaka mkubwa na kaka mdogo kati ya Andrea na Petro. Kile kilicho wazi ni kwamba ni ndugu. Andrea alimwambia Yesu kwamba kuna mvulana mdogo ambaye ana mikate mitano ya shayiri na samaki wawili. Umri wa kijana si wazi, lakini neno hapa linaonyesha kwamba umri wa kijana ni chini ya miaka thelathini na bado si mwanamume ambaye ni mtu mzima. Kisha Andrea alimwuliza Yesu swali: "Kuna mvulana hapa ambaye ana mikate mitano ya shayiri na samaki wawili, lakini hizo ni nini kwa watu wengi sana?" Andrea anasema kwamba mikate na samaki hazitoshi kulisha watu wote. Mikate ilikuwa mikate midogo. Shayiri ilikuwa nafaka iliyotumiwa kutengeneza mkate ikiwa watu hawakuweza kumudu ngano. Watu ambao walikuwa maskini kwa kawaida walikula mikate ya shayiri. Samaki anaweza kuwa amepikwa tayari.</w:t>
      </w:r>
    </w:p>
    <w:p>
      <w:pPr/>
      <w:r>
        <w:rPr>
          <w:lang w:val="sw_KE" w:bidi="sw_KE"/>
        </w:rPr>
      </w:r>
      <w:r>
        <w:rPr>
          <w:lang w:val="sw_KE" w:bidi="sw_KE"/>
        </w:rPr>
        <w:t xml:space="preserve">Sitisha hapa na uangalie picha ya mikate ya </w:t>
      </w:r>
      <w:r>
        <w:rPr>
          <w:lang w:val="sw_KE" w:bidi="sw_KE"/>
        </w:rPr>
        <w:t>shayiri na samaki waliopikwa kama kikundi</w:t>
      </w:r>
      <w:r>
        <w:rPr>
          <w:lang w:val="sw_KE" w:bidi="sw_KE"/>
        </w:rPr>
        <w:t>. Sitisha sauti hii hapa.</w:t>
      </w:r>
    </w:p>
    <w:p>
      <w:pPr/>
      <w:r>
        <w:rPr>
          <w:lang w:val="sw_KE" w:bidi="sw_KE"/>
        </w:rPr>
      </w:r>
      <w:r>
        <w:rPr>
          <w:lang w:val="sw_KE" w:bidi="sw_KE"/>
        </w:rPr>
        <w:t>Yesu aliwaambia wanafunzi wake wawafanye watu waketi chini. Kulikuwa na nyasi nyingi mahali hapo. Nyasi ni mmea mdogo ambao kwa kawaida hukua kwa kimo cha kutosha kufunika ardhi. Hii ilifanya ardhi iwe nzuri kwa watu kukaa.</w:t>
      </w:r>
    </w:p>
    <w:p>
      <w:pPr/>
      <w:r>
        <w:rPr>
          <w:lang w:val="sw_KE" w:bidi="sw_KE"/>
        </w:rPr>
      </w:r>
      <w:r>
        <w:rPr>
          <w:lang w:val="sw_KE" w:bidi="sw_KE"/>
        </w:rPr>
        <w:t xml:space="preserve">Simama hapa na uangalie picha ya </w:t>
      </w:r>
      <w:r>
        <w:rPr>
          <w:lang w:val="sw_KE" w:bidi="sw_KE"/>
        </w:rPr>
        <w:t>mteremko wenye nyasi</w:t>
      </w:r>
      <w:r>
        <w:rPr>
          <w:lang w:val="sw_KE" w:bidi="sw_KE"/>
        </w:rPr>
        <w:t xml:space="preserve"> kama kikundi. Sitisha sauti hii hapa.</w:t>
      </w:r>
    </w:p>
    <w:p>
      <w:pPr/>
      <w:r>
        <w:rPr>
          <w:lang w:val="sw_KE" w:bidi="sw_KE"/>
        </w:rPr>
      </w:r>
      <w:r>
        <w:rPr>
          <w:lang w:val="sw_KE" w:bidi="sw_KE"/>
        </w:rPr>
        <w:t>Watu waliketi chini kama wanafunzi walivyowaambia. Kulikuwa na takriban wanaume elfu tano ambao walikuwa hapo. Hatujui ni wanawake na watoto wangapi walikuwa hapo.</w:t>
      </w:r>
    </w:p>
    <w:p>
      <w:pPr/>
      <w:r>
        <w:rPr>
          <w:lang w:val="sw_KE" w:bidi="sw_KE"/>
        </w:rPr>
      </w:r>
      <w:r>
        <w:rPr>
          <w:lang w:val="sw_KE" w:bidi="sw_KE"/>
        </w:rPr>
        <w:t>Yesu alichukua mikate kutoka kwa mvulana mdogo. Kisha alimshukuru Mungu Baba kwa kuwapa mikate ya kula. Kisha, akawagawia watu waliokuwa wameketi. Pia aliwapa samaki wengi kama watu walivyotaka. Baada ya watu kumaliza kula na kushiba, Yesu aliwaagiza wanafunzi wake wakusanye chakula kilichobaki ili kusiwe na chochote kinachopotea. Chakula kilichobaki kinarejelea chakula ambacho watu hawakuweza kula tena kwa sababu tayari walikuwa wameshiba. Kwa hivyo, wanafunzi wanakusanya chakula chote cha mabaki. Waliweza kujaza vikapu kumi na viwili vilivyojaa vipande vya mabaki kutoka kwa mikate mitano ya shayiri. Vikapu vilikuwa vyombo vilivyotengenezwa kutokana na mimea iliyosukwa pamoja. Si wazi mahali wanafunzi walipopata vikapu, na jinsi vikapu vilivyokuwa vikubwa. Lakini huenda vilikuwa vikapu vikubwa ambavyo vingeweza kushikilia kiasi kikubwa cha mazao yaliyovunwa.</w:t>
      </w:r>
    </w:p>
    <w:p>
      <w:pPr/>
      <w:r>
        <w:rPr>
          <w:lang w:val="sw_KE" w:bidi="sw_KE"/>
        </w:rPr>
      </w:r>
      <w:r>
        <w:rPr>
          <w:lang w:val="sw_KE" w:bidi="sw_KE"/>
        </w:rPr>
        <w:t xml:space="preserve">Simameni hapa na muangalie picha ya </w:t>
      </w:r>
      <w:r>
        <w:rPr>
          <w:lang w:val="sw_KE" w:bidi="sw_KE"/>
        </w:rPr>
        <w:t>kikapu</w:t>
      </w:r>
      <w:r>
        <w:rPr>
          <w:lang w:val="sw_KE" w:bidi="sw_KE"/>
        </w:rPr>
        <w:t xml:space="preserve"> kama kikundi. Sitisha sauti hii hapa.</w:t>
      </w:r>
    </w:p>
    <w:p>
      <w:pPr/>
      <w:r>
        <w:rPr>
          <w:lang w:val="sw_KE" w:bidi="sw_KE"/>
        </w:rPr>
      </w:r>
      <w:r>
        <w:rPr>
          <w:lang w:val="sw_KE" w:bidi="sw_KE"/>
        </w:rPr>
        <w:t>Watu waliona hili kama ishara nyingine kwamba Yesu alitoka kwa Mungu. Kwa hivyo, walipoona ishara hii, walisema kwa msisimko kwamba Yesu kwa kweli ni Nabii ambaye Mungu angemtuma kulingana na Sheria ya Musa. Nabii ni mtu ambaye Mungu alimteua kufikisha ujumbe wake kwa watu.</w:t>
      </w:r>
    </w:p>
    <w:p>
      <w:pPr/>
      <w:r>
        <w:rPr>
          <w:lang w:val="sw_KE" w:bidi="sw_KE"/>
        </w:rPr>
      </w:r>
      <w:r>
        <w:rPr>
          <w:lang w:val="sw_KE" w:bidi="sw_KE"/>
        </w:rPr>
        <w:t>Yesu alitambua kwamba watu walikuwa karibu kumchukua kwa nguvu ili kumfanya kuwa mfalme wao. Watu walidhani kwamba ikiwa Yesu ana nguvu za kufanya ishara za miujiza, ina maana pia ana nguvu za kupigana na kuwashinda Warumi wanaowatawala. Kwa watu hawa Yesu angekuwa kiongozi mkuu wa kijeshi. Kwa sababu watu walikuwa na shauku kubwa ya kupata mwokozi, walijaribu kumchukua Yesu kwa nguvu ili wamfanye Yesu kuwa mfalme wao. Kwa hivyo, Yesu aliwaacha na akaenda tena mlimani peke yake.</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6:1–15 katika tafsiri rahisi zaidi kuelewa.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Simulizi hili lina matukio manne.</w:t>
      </w:r>
    </w:p>
    <w:p>
      <w:pPr/>
      <w:r>
        <w:rPr>
          <w:lang w:val="sw_KE" w:bidi="sw_KE"/>
        </w:rPr>
      </w:r>
      <w:r>
        <w:rPr>
          <w:b/>
          <w:lang w:val="sw_KE" w:bidi="sw_KE"/>
        </w:rPr>
        <w:t>Katika tukio la kwanza:</w:t>
      </w:r>
      <w:r>
        <w:rPr>
          <w:lang w:val="sw_KE" w:bidi="sw_KE"/>
        </w:rPr>
        <w:t xml:space="preserve"> Yesu anaenda upande wa pili wa Bahari ya Galilaya, au Bahari ya Tiberia. Pamoja na wanafunzi wake na umati mkubwa unamfuata, Yesu anaenda kwenye mlima.</w:t>
      </w:r>
    </w:p>
    <w:p>
      <w:pPr/>
      <w:r>
        <w:rPr>
          <w:lang w:val="sw_KE" w:bidi="sw_KE"/>
        </w:rPr>
      </w:r>
      <w:r>
        <w:rPr>
          <w:b/>
          <w:lang w:val="sw_KE" w:bidi="sw_KE"/>
        </w:rPr>
        <w:t>Katika tukio la pili:</w:t>
      </w:r>
      <w:r>
        <w:rPr>
          <w:lang w:val="sw_KE" w:bidi="sw_KE"/>
        </w:rPr>
        <w:t xml:space="preserve"> Yesu anaona watu wengi waliomfuata. Yesu anamwuliza Filipo jinsi wanavyoweza kulisha umati. Andrea anakuja kwa Yesu na kusema kuna mvulana ambaye ana mikate mitano na samaki wawili. Filipo na Andrea wanasema kwamba hawana chakula cha kutosha cha kulisha watu.</w:t>
      </w:r>
    </w:p>
    <w:p>
      <w:pPr/>
      <w:r>
        <w:rPr>
          <w:lang w:val="sw_KE" w:bidi="sw_KE"/>
        </w:rPr>
      </w:r>
      <w:r>
        <w:rPr>
          <w:b/>
          <w:lang w:val="sw_KE" w:bidi="sw_KE"/>
        </w:rPr>
        <w:t>Katika tukio la tatu:</w:t>
      </w:r>
      <w:r>
        <w:rPr>
          <w:lang w:val="sw_KE" w:bidi="sw_KE"/>
        </w:rPr>
        <w:t xml:space="preserve"> Yesu anachukua mikate mitano na samaki kutoka kwa yule mvulana. Alimshukuru Mungu na kugawanya mikate na samaki. Watu wanakula na wanashiba. Kisha Yesu anawaambia wanafunzi wake wakusanye chakula kilichobaki. Wanafunzi walijaza vikapu kumi na viwili na chakula kilichobaki.</w:t>
      </w:r>
    </w:p>
    <w:p>
      <w:pPr/>
      <w:r>
        <w:rPr>
          <w:lang w:val="sw_KE" w:bidi="sw_KE"/>
        </w:rPr>
      </w:r>
      <w:r>
        <w:rPr>
          <w:b/>
          <w:lang w:val="sw_KE" w:bidi="sw_KE"/>
        </w:rPr>
        <w:t>Katika tukio la nne:</w:t>
      </w:r>
      <w:r>
        <w:rPr>
          <w:lang w:val="sw_KE" w:bidi="sw_KE"/>
        </w:rPr>
        <w:t xml:space="preserve"> Wakati watu walipoona ishara kwamba Yesu alifanya kwa kuwalisha watu wengi kwa kutumia kiasi kidogo tu cha chakula, walisema kwamba Yesu ni Nabii ambaye ni wa kuja ulimwenguni. Kisha wanajaribu kumchukua Yesu kwa nguvu ili kumfanya mfalme. Kwa hivyo Yesu anaondoka na kwenda mlima tena peke yake.</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Filipo</w:t>
      </w:r>
    </w:p>
    <w:p>
      <w:pPr>
        <w:pStyle w:val="ListBullet"/>
        <w:spacing w:line="240" w:lineRule="auto"/>
        <w:ind w:left="720"/>
      </w:pPr>
      <w:r>
        <w:rPr>
          <w:lang w:val="sw_KE" w:bidi="sw_KE"/>
        </w:rPr>
      </w:r>
      <w:r>
        <w:rPr>
          <w:lang w:val="sw_KE" w:bidi="sw_KE"/>
        </w:rPr>
        <w:t>Andrea</w:t>
      </w:r>
    </w:p>
    <w:p>
      <w:pPr>
        <w:pStyle w:val="ListBullet"/>
        <w:spacing w:line="240" w:lineRule="auto"/>
        <w:ind w:left="720"/>
      </w:pPr>
      <w:r>
        <w:rPr>
          <w:lang w:val="sw_KE" w:bidi="sw_KE"/>
        </w:rPr>
      </w:r>
      <w:r>
        <w:rPr>
          <w:lang w:val="sw_KE" w:bidi="sw_KE"/>
        </w:rPr>
        <w:t>Mvulana mdogo</w:t>
      </w:r>
    </w:p>
    <w:p>
      <w:pPr>
        <w:pStyle w:val="ListBullet"/>
        <w:spacing w:line="240" w:lineRule="auto"/>
        <w:ind w:left="720"/>
      </w:pPr>
      <w:r>
        <w:rPr>
          <w:lang w:val="sw_KE" w:bidi="sw_KE"/>
        </w:rPr>
      </w:r>
      <w:r>
        <w:rPr>
          <w:lang w:val="sw_KE" w:bidi="sw_KE"/>
        </w:rPr>
        <w:t>Umati</w:t>
      </w:r>
    </w:p>
    <w:p>
      <w:pPr/>
      <w:r>
        <w:rPr>
          <w:lang w:val="sw_KE" w:bidi="sw_KE"/>
        </w:rPr>
      </w:r>
      <w:r>
        <w:rPr>
          <w:lang w:val="sw_KE" w:bidi="sw_KE"/>
        </w:rPr>
        <w:t>Kama kikundi, zingatia sehemu hizi za mpangilio wa simulizi:</w:t>
      </w:r>
    </w:p>
    <w:p>
      <w:pPr/>
      <w:r>
        <w:rPr>
          <w:lang w:val="sw_KE" w:bidi="sw_KE"/>
        </w:rPr>
      </w:r>
      <w:r>
        <w:rPr>
          <w:lang w:val="sw_KE" w:bidi="sw_KE"/>
        </w:rPr>
        <w:t>Katika tukio la kwanza, si wazi ni muda gani ulipita kati ya hadithi zilizotangulia na hadithi ya sasa. Lakini inaonekana kuwa wakati fulani baada ya Yesu kuhudhuria karamu tofauti ya Kiyahudi huko Yerusalemu. Katika tukio hili la kwanza, Yesu alienda upande wa pili wa Bahari ya Galilaya, au Bahari ya Tiberia. Hatujui hasa mahali ambapo Yesu alivuka Bahari ya Galilaya ili kufika upande wa pili. Yesu alitembea hadi eneo la Bahari ya Galilaya kutoka Yerusalemu. Wakati fulani baada ya hapo Yesu alivuka Bahari ya Galilaya hadi upande wa pili. Umati mkubwa ulikuwa unamfuata. Hakikisha unaonyesha kwamba umati ulikuwa unamfuata Yesu kwa sababu walikuwa wameona ishara ambazo Yesu alifanya alipowaponya watu wagonjwa, na walitaka kuona ishara zaidi kutoka kwa Yesu. Walipowasili upande wa pili wa bahari, walikwenda mlimani. Hatujui ilikuwa mlima gani, lakini ni lazima ulikuwa mlima mfupi, pengine kilima. Walipofika juu ya mlima, yeye na wanafunzi wake waliketi chini.</w:t>
      </w:r>
    </w:p>
    <w:p>
      <w:pPr/>
      <w:r>
        <w:rPr>
          <w:lang w:val="sw_KE" w:bidi="sw_KE"/>
        </w:rPr>
      </w:r>
      <w:r>
        <w:rPr>
          <w:lang w:val="sw_KE" w:bidi="sw_KE"/>
        </w:rPr>
        <w:t>Katika tukio la pili, Yesu anainua macho yake juu. Hii ni njia nyingine ya kusema kwamba Yesu aliangalia kote. Kisha Yesu aliona kwamba umati mkubwa ulikuwa unakuja mahali walipokuwa. Yesu anamwuliza Filipo mahali ambapo wangeweza kununua mkate. Ni muhimu kuonyesha kwamba Yesu alimwuliza Filipo tu kwa sababu anamjaribu Filipo, kama Filipo atamwamini Yesu. Kwa ukweli, Yesu tayari alijua jinsi wangewalisha watu. Filipo atamwambia Yesu kwamba hata kama mtu alinunua mkate kwa kutumia pesa aliyochuma kutoka kufanya kazi kwa miezi sita, mkate haungekuwa wa kutosha kwa watu wote. Hata kama waligawanya mkate katika vipande vidogo, si kila mtu angepata kipande kwa sababu kulikuwa na wengi sana. Baada ya hili, Andrea anakuja kwa Yesu na kuripoti kwamba kuna mvulana kati ya umati ambaye ana mikate mitano ya shayiri na samaki wawili, lakini hiyo haitoshi.</w:t>
      </w:r>
    </w:p>
    <w:p>
      <w:pPr/>
      <w:r>
        <w:rPr>
          <w:lang w:val="sw_KE" w:bidi="sw_KE"/>
        </w:rPr>
      </w:r>
      <w:r>
        <w:rPr>
          <w:lang w:val="sw_KE" w:bidi="sw_KE"/>
        </w:rPr>
        <w:t>Katika tukio la tatu, Yesu anawaambia wanafunzi wake waketi kwenye nyasi. Watu wataketi kwenye nyasi. Wanaume peke yao ni takriban elfu tano, lakini pia kuna wanawake na watoto hapo. Hatujui ni wanawake wangapi na watoto waliopo hapo. Yesu anachukua mikate na samaki kutoka kwa mvulana mdogo na kumshukuru Mungu Baba kwa chakula. Kisha, Yesu anasambaza mikate na samaki, pengine kwa wanafunzi wake na wasaidizi, ili kumpa kila mtu katika umati. Hakikisha unaonyesha kwamba kila mtu katika umati atapokea na kula mikate na samaki. Baada ya kula na kushiba, Yesu anawaambia wanafunzi wake wakusanye chakula chote kilichobaki ili kusiwe na chochote kinachopotea. Wanafunzi walijaza vikapu kumi na viwili kwa chakula kilichobaki.</w:t>
      </w:r>
    </w:p>
    <w:p>
      <w:pPr/>
      <w:r>
        <w:rPr>
          <w:lang w:val="sw_KE" w:bidi="sw_KE"/>
        </w:rPr>
      </w:r>
      <w:r>
        <w:rPr>
          <w:lang w:val="sw_KE" w:bidi="sw_KE"/>
        </w:rPr>
        <w:t>Katika tukio la nne, watu wataona na kuzungumza kati yao kuhusu ishara ambayo Yesu alifanya. Wanashangaa na wanaamini kwamba Yesu ni Nabii yule anayekuja ulimwenguni. Sheria ya Musa haijatajwa, lakini watu walitambua kwamba Yesu ni Nabii ambaye Mungu angemtuma kulingana na Sheria ya Musa. Kwa hivyo, wanakuja kwa Yesu na kujaribu kumkamata. Wanataka kumfanya Yesu mfalme wao. Hatujui jinsi alivyogundua, lakini kwa namna fulani Yesu alijua hili. Kwa hivyo, alitoroka na kuwaacha. Kisha Yesu alikwenda tena mlimani peke yake. Neno mlima hapa ni mlima ule mdogo au kilima ambapo Yesu alifanya muujiza. Hii ina maana Yesu tayari alikuwa kwenye kilima. Yesu kwenda mlimani tena kunaweza kumaanisha kwamba Yesu alikwenda juu zaidi mlimani. Inaweza pia kumaanisha kwamba Yesu alikwenda kwenye kilima kingine. Kile ambacho ni wazi ni kwamba Yesu alifanya hivyo ili kutoroka kutoka kwa watu ambao walikuwa wakijaribu kumfanya kuwa mfalme wao. Neno "tena" linamaanisha kwamba Yesu aliondoka peke yake mara kwa mara.</w:t>
      </w:r>
    </w:p>
    <w:p>
      <w:pPr/>
      <w:r>
        <w:rPr>
          <w:lang w:val="sw_KE" w:bidi="sw_KE"/>
        </w:rPr>
      </w:r>
      <w:r>
        <w:rPr>
          <w:lang w:val="sw_KE" w:bidi="sw_KE"/>
        </w:rPr>
        <w:t>Sasa kikundi kinapaswa kuunda ubao wa hadithi, kuchora au kutumia vitu ili kuonyesha na kufafanua simulizi pamoja na matendo yaliyomo ndani yake.</w:t>
      </w:r>
    </w:p>
    <w:p>
      <w:pPr/>
      <w:r>
        <w:rPr>
          <w:lang w:val="sw_KE" w:bidi="sw_KE"/>
        </w:rPr>
      </w:r>
      <w:r>
        <w:rPr>
          <w:lang w:val="sw_KE" w:bidi="sw_KE"/>
        </w:rPr>
        <w:t>Huu ni mwisho wa hati.</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6:1–15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Simulizi hili lina matukio matano.</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Filipo</w:t>
      </w:r>
    </w:p>
    <w:p>
      <w:pPr>
        <w:pStyle w:val="ListBullet"/>
        <w:spacing w:line="240" w:lineRule="auto"/>
        <w:ind w:left="720"/>
      </w:pPr>
      <w:r>
        <w:rPr>
          <w:lang w:val="sw_KE" w:bidi="sw_KE"/>
        </w:rPr>
      </w:r>
      <w:r>
        <w:rPr>
          <w:lang w:val="sw_KE" w:bidi="sw_KE"/>
        </w:rPr>
        <w:t>Andrea</w:t>
      </w:r>
    </w:p>
    <w:p>
      <w:pPr>
        <w:pStyle w:val="ListBullet"/>
        <w:spacing w:line="240" w:lineRule="auto"/>
        <w:ind w:left="720"/>
      </w:pPr>
      <w:r>
        <w:rPr>
          <w:lang w:val="sw_KE" w:bidi="sw_KE"/>
        </w:rPr>
      </w:r>
      <w:r>
        <w:rPr>
          <w:lang w:val="sw_KE" w:bidi="sw_KE"/>
        </w:rPr>
        <w:t>Mvulana mdogo</w:t>
      </w:r>
    </w:p>
    <w:p>
      <w:pPr>
        <w:pStyle w:val="ListBullet"/>
        <w:spacing w:line="240" w:lineRule="auto"/>
        <w:ind w:left="720"/>
      </w:pPr>
      <w:r>
        <w:rPr>
          <w:lang w:val="sw_KE" w:bidi="sw_KE"/>
        </w:rPr>
      </w:r>
      <w:r>
        <w:rPr>
          <w:lang w:val="sw_KE" w:bidi="sw_KE"/>
        </w:rPr>
        <w:t>Umati</w:t>
      </w:r>
    </w:p>
    <w:p>
      <w:pPr/>
      <w:r>
        <w:rPr>
          <w:lang w:val="sw_KE" w:bidi="sw_KE"/>
        </w:rPr>
      </w:r>
      <w:r>
        <w:rPr>
          <w:lang w:val="sw_KE" w:bidi="sw_KE"/>
        </w:rPr>
        <w:t>Kama kikundi, igizeni simulizi hii mara mbili. Mnaatarajiwa kuigiza simulizi hili kwa lugha yenu ya asili.</w:t>
      </w:r>
    </w:p>
    <w:p>
      <w:pPr/>
      <w:r>
        <w:rPr>
          <w:lang w:val="sw_KE" w:bidi="sw_KE"/>
        </w:rPr>
      </w:r>
      <w:r>
        <w:rPr>
          <w:lang w:val="sw_KE" w:bidi="sw_KE"/>
        </w:rPr>
        <w:t>Kwanza, igiza hadithi bila kusitisha. Kueni makini kwa mazungumzo, mtiririko, mstari wa hadithi na mpangilio wa matukio ya simulizi hili. Hakikisheni hamuachi kuigiza sehemu ngumu au muhimu za simulizi hili. Saidianeni kukumbushana kila sehemu ya hadithi hii.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hii kwa mara ya pili. Katika nyakati fulani za igizo, sitisha igizo na muulize yule anayeigiza mhusika, "Unahisi nini au unafikiria nini?" Muigizaji anayeigiza wahusika hao anapaswa kueleza hisia au mawazo yake iwapo angekuwa mhusika huyo. Kisha anzisha tena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Katika tukio la kwanza: Yesu anaenda upande wa pili wa Bahari ya Galilaya, au Bahari ya Tiberia. Pamoja na wanafunzi wake na umati mkubwa unamfuata, Yesu anaenda kwenye mlima.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umati, "Mnahisi vipi au mnawaza nini?" Watu wanaweza kujibu mambo kama, "Yesu amekuwa akiponya watu wagonjwa wengi sana." Inashangaza! Ninataka kuona ishara zaidi kutoka kwa Yesu!" au "Ikiwa Yesu anaweza kuponya wagonjwa, ina maana kwamba Mungu yuko pamoja naye."</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 xml:space="preserve">Katika tukio la pili, Yesu anaona watu wengi ambao walimfuata. Yesu anamwuliza Filipo jinsi wanavyoweza kulisha umati. </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vipi au unawaza nini?" Mtu huyo anaweza kujibu mambo kama, "Tunaweza kuhitaji kuwatuma watu hawa nyumbani kwa sababu hatuwezi kuwalisha," au "Hatuna pesa za kutosha kulisha watu wengi hivi!"</w:t>
      </w:r>
    </w:p>
    <w:p>
      <w:pPr>
        <w:pStyle w:val="ListBullet"/>
        <w:spacing w:line="240" w:lineRule="auto"/>
        <w:ind w:left="720"/>
      </w:pPr>
      <w:r>
        <w:rPr>
          <w:lang w:val="sw_KE" w:bidi="sw_KE"/>
        </w:rPr>
      </w:r>
      <w:r>
        <w:rPr>
          <w:lang w:val="sw_KE" w:bidi="sw_KE"/>
        </w:rPr>
        <w:t>Unaweza pia kumuuliza mtu anayeigiza Andrea, "Unahisi vipi au unawaza nini?" Mtu huyo anaweza kujibu mambo kama, "Kuna mvulana hapa ambaye ana mikate mitano ya shayiri na samaki wawili, lakini hiyo haitoshi kulisha watu hawa wengi," au "Ninajiuliza nini Yesu atafanya kwa sababu hatuna chakula cha kutosha kwa watu hawa wote?"</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tukio la tatu, Yesu anachukua mikate mitano na samaki kutoka kwa yule mvulana. Alimshukuru Mungu na kugawanya mikate na samaki. Watu wanakula na wanashiba. Kisha Yesu anawaambia wanafunzi wake wakusanye chakula kilichobaki. Wanafunzi walijaza vikapu kumi na viwili na chakula kilichobaki.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Filipo, "Unahisi vipi au unawaza nini?" Mtu huyo anaweza kujibu mambo kama, "Yesu ni wa kushangaza!" Chakula hiki chote kilichobaki kilitoka wapi?"</w:t>
      </w:r>
    </w:p>
    <w:p>
      <w:pPr>
        <w:pStyle w:val="ListBullet"/>
        <w:spacing w:line="240" w:lineRule="auto"/>
        <w:ind w:left="720"/>
      </w:pPr>
      <w:r>
        <w:rPr>
          <w:lang w:val="sw_KE" w:bidi="sw_KE"/>
        </w:rPr>
      </w:r>
      <w:r>
        <w:rPr>
          <w:lang w:val="sw_KE" w:bidi="sw_KE"/>
        </w:rPr>
        <w:t>Unaweza pia kumuuliza mtu anayeigiza Andrea, "Unahisi vipi au unawaza nini?" Mtu anaweza kujibu mambo kama, "Nilikosea. Nilidhani ile mikate mitano na samaki wawili havikutosha. Lakini Yesu alifanya muujiza ili kila mtu ashibe na aridhike. Yesu ni wa ajabu!"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tukio la nne, watu walipoona ishara aliyoifanya Yesu kwa kuwalisha watu wengi kwa kutumia kiasi kidogo tu cha chakula, walisema kwamba Yesu ndiye yule Nabii ajaye ulimwenguni.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umati, "Mnahisi vipi au mnawaza nini?" Mtu huyo anaweza kujibu mambo kama, "Ni lazima Yesu awe nabii ambaye Sheria ya Musa inasema angekuja!" au "Yesu ni wa kushangaza!" Njooni, hebu tumfanye kuwa mfalme! Mfalme kama huyu hakika ataokoa nchi yetu!"</w:t>
      </w:r>
    </w:p>
    <w:p>
      <w:pPr/>
      <w:r>
        <w:rPr>
          <w:lang w:val="sw_KE" w:bidi="sw_KE"/>
        </w:rPr>
      </w:r>
      <w:r>
        <w:rPr>
          <w:lang w:val="sw_KE" w:bidi="sw_KE"/>
        </w:rPr>
        <w:t>Huu ni mwisho wa hati.</w:t>
      </w:r>
      <w:r>
        <w:rPr>
          <w:lang w:val="sw_KE" w:bidi="sw_KE"/>
        </w:rPr>
      </w:r>
    </w:p>
    <w:p>
      <w:pPr>
        <w:pStyle w:val="Heading3"/>
      </w:pPr>
      <w:r>
        <w:rPr>
          <w:lang w:val="sw_KE" w:bidi="sw_KE"/>
        </w:rPr>
        <w:t>Kujaza Mapengo</w:t>
      </w:r>
    </w:p>
    <w:p>
      <w:pPr/>
      <w:r>
        <w:rPr>
          <w:lang w:val="sw_KE" w:bidi="sw_KE"/>
        </w:rPr>
      </w:r>
      <w:r>
        <w:rPr>
          <w:lang w:val="sw_KE" w:bidi="sw_KE"/>
        </w:rPr>
        <w:t>Sikiliza toleo la sauti la Yohana 6:1–15 katika tafsiri rahisi zaidi kuelewa.</w:t>
      </w:r>
    </w:p>
    <w:p>
      <w:pPr/>
      <w:r>
        <w:rPr>
          <w:lang w:val="sw_KE" w:bidi="sw_KE"/>
        </w:rPr>
      </w:r>
      <w:r>
        <w:rPr>
          <w:lang w:val="sw_KE" w:bidi="sw_KE"/>
        </w:rPr>
        <w:t>Katika hatua hii kikundi kitajadili maneno muhimu na istilahi zilizomo katika simulizi hii.</w:t>
      </w:r>
    </w:p>
    <w:p>
      <w:pPr/>
      <w:r>
        <w:rPr>
          <w:lang w:val="sw_KE" w:bidi="sw_KE"/>
        </w:rPr>
      </w:r>
      <w:r>
        <w:rPr>
          <w:lang w:val="sw_KE" w:bidi="sw_KE"/>
        </w:rPr>
        <w:t xml:space="preserve">Wakati fulani baada ya Yesu kuwa Yerusalemu, alikwenda upande wa pili wa </w:t>
      </w:r>
      <w:r>
        <w:rPr>
          <w:b/>
          <w:lang w:val="sw_KE" w:bidi="sw_KE"/>
        </w:rPr>
        <w:t>Bahari ya Galilaya</w:t>
      </w:r>
      <w:r>
        <w:rPr>
          <w:lang w:val="sw_KE" w:bidi="sw_KE"/>
        </w:rPr>
        <w:t xml:space="preserve">. Galilaya ilikuwa mahali muhimu. Shughuli nyingi za Yesu zilitokea karibu na Galilaya. Bahari ya Galilaya ni bahari inayopatikana katika mkoa wa Galilaya. Pia inaitwa </w:t>
      </w:r>
      <w:r>
        <w:rPr>
          <w:b/>
          <w:lang w:val="sw_KE" w:bidi="sw_KE"/>
        </w:rPr>
        <w:t>Bahari ya Tiberia</w:t>
      </w:r>
      <w:r>
        <w:rPr>
          <w:lang w:val="sw_KE" w:bidi="sw_KE"/>
        </w:rPr>
        <w:t xml:space="preserve">. Tiberio lilikuwa jina la Kaisari wa Kirumi. Bahari inajulikana kwa jina la mmoja wa viongozi wakubwa zaidi wa Roma. Tafsiri neno Bahari ya Galilaya vilevile ulivyolitafsiri hapo awali. Unaweza pia kurejelea Faharasa Kuu kwa maelezo zaidi kuhusu </w:t>
      </w:r>
      <w:r>
        <w:rPr>
          <w:lang w:val="sw_KE" w:bidi="sw_KE"/>
        </w:rPr>
        <w:t>Bahari ya Galilaya</w:t>
      </w:r>
      <w:r>
        <w:rPr>
          <w:lang w:val="sw_KE" w:bidi="sw_KE"/>
        </w:rPr>
        <w:t>.</w:t>
      </w:r>
    </w:p>
    <w:p>
      <w:pPr/>
      <w:r>
        <w:rPr>
          <w:lang w:val="sw_KE" w:bidi="sw_KE"/>
        </w:rPr>
      </w:r>
      <w:r>
        <w:rPr>
          <w:lang w:val="sw_KE" w:bidi="sw_KE"/>
        </w:rPr>
        <w:t xml:space="preserve">Sitisha hapa na mjadili kama kikundi neno gani au kifungu gani cha maneno mtakachotumia kwa </w:t>
      </w:r>
      <w:r>
        <w:rPr>
          <w:b/>
          <w:lang w:val="sw_KE" w:bidi="sw_KE"/>
        </w:rPr>
        <w:t>Tiberiya</w:t>
      </w:r>
      <w:r>
        <w:rPr>
          <w:lang w:val="sw_KE" w:bidi="sw_KE"/>
        </w:rPr>
        <w:t>.</w:t>
      </w:r>
    </w:p>
    <w:p>
      <w:pPr/>
      <w:r>
        <w:rPr>
          <w:lang w:val="sw_KE" w:bidi="sw_KE"/>
        </w:rPr>
      </w:r>
      <w:r>
        <w:rPr>
          <w:lang w:val="sw_KE" w:bidi="sw_KE"/>
        </w:rPr>
        <w:t xml:space="preserve">Wakati Yesu alikwenda hapo, umati mkubwa ulikuwa unamfuata. Walikuwa wakimfuata Yesu kwa sababu waliona </w:t>
      </w:r>
      <w:r>
        <w:rPr>
          <w:b/>
          <w:lang w:val="sw_KE" w:bidi="sw_KE"/>
        </w:rPr>
        <w:t>ishara</w:t>
      </w:r>
      <w:r>
        <w:rPr>
          <w:lang w:val="sw_KE" w:bidi="sw_KE"/>
        </w:rPr>
        <w:t xml:space="preserve"> alizokuwa akizifanya juu ya wagonjwa. Ishara zinarejelea miujiza ambayo iliwashawishi watu kwamba yeye ni Mwana wa Mungu. Tafsiri neno ishara kwa njia ile ile ulivyotafsiri hapo awali. Unaweza pia kurejelea Faharasa Kuu kwa </w:t>
      </w:r>
      <w:r>
        <w:rPr>
          <w:lang w:val="sw_KE" w:bidi="sw_KE"/>
        </w:rPr>
        <w:t>miujiza</w:t>
      </w:r>
      <w:r>
        <w:rPr>
          <w:lang w:val="sw_KE" w:bidi="sw_KE"/>
        </w:rPr>
        <w:t xml:space="preserve">, </w:t>
      </w:r>
      <w:r>
        <w:rPr>
          <w:lang w:val="sw_KE" w:bidi="sw_KE"/>
        </w:rPr>
        <w:t>ishara</w:t>
      </w:r>
      <w:r>
        <w:rPr>
          <w:lang w:val="sw_KE" w:bidi="sw_KE"/>
        </w:rPr>
        <w:t>, na maajabu kwa maelezo zaidi kuhusu ishara.</w:t>
      </w:r>
    </w:p>
    <w:p>
      <w:pPr/>
      <w:r>
        <w:rPr>
          <w:lang w:val="sw_KE" w:bidi="sw_KE"/>
        </w:rPr>
      </w:r>
      <w:r>
        <w:rPr>
          <w:lang w:val="sw_KE" w:bidi="sw_KE"/>
        </w:rPr>
        <w:t xml:space="preserve">Ilikuwa karibu wakati wa sherehe ya karamu ya Kiyahudi inayoitwa Pasaka. </w:t>
      </w:r>
      <w:r>
        <w:rPr>
          <w:b/>
          <w:lang w:val="sw_KE" w:bidi="sw_KE"/>
        </w:rPr>
        <w:t>Pasaka</w:t>
      </w:r>
      <w:r>
        <w:rPr>
          <w:lang w:val="sw_KE" w:bidi="sw_KE"/>
        </w:rPr>
        <w:t xml:space="preserve"> ilikuwa moja ya sherehe ambazo watu wa Kiyahudi walisherehekea. Iliadhimisha hadithi ya jinsi Mungu alivyompa Musa nguvu ili kuwakomboa Waisraeli wa kale kutoka kuwa watumwa Misri. Tafsiri neno Pasaka kwa njia ile ile ambayo umelitafsiri hapo awali. Kwa maelezo zaidi kuhusu </w:t>
      </w:r>
      <w:r>
        <w:rPr>
          <w:lang w:val="sw_KE" w:bidi="sw_KE"/>
        </w:rPr>
        <w:t>Pasaka</w:t>
      </w:r>
      <w:r>
        <w:rPr>
          <w:lang w:val="sw_KE" w:bidi="sw_KE"/>
        </w:rPr>
        <w:t xml:space="preserve"> ya Kiyahudi, rejelea Faharasa Kuu.</w:t>
      </w:r>
    </w:p>
    <w:p>
      <w:pPr/>
      <w:r>
        <w:rPr>
          <w:lang w:val="sw_KE" w:bidi="sw_KE"/>
        </w:rPr>
      </w:r>
      <w:r>
        <w:rPr>
          <w:lang w:val="sw_KE" w:bidi="sw_KE"/>
        </w:rPr>
        <w:t xml:space="preserve">Wakati Yesu alipoinua macho yake, au alipoona kwamba umati mkubwa ulikuwa umemfuata, Yesu alizungumza na mwanafunzi wake, Filipo. Yesu alimwuliza Filipo mahali wangeweza kununua mkate ili umati uliomfuata Yesu uweze kula. Filipo alimwambia Yesu kwamba mkate wa thamani ya </w:t>
      </w:r>
      <w:r>
        <w:rPr>
          <w:b/>
          <w:lang w:val="sw_KE" w:bidi="sw_KE"/>
        </w:rPr>
        <w:t>denari</w:t>
      </w:r>
      <w:r>
        <w:rPr>
          <w:lang w:val="sw_KE" w:bidi="sw_KE"/>
        </w:rPr>
        <w:t xml:space="preserve"> mia mbili haungekuwa wa kutosha kulisha watu wote. </w:t>
      </w:r>
      <w:r>
        <w:rPr>
          <w:b/>
          <w:lang w:val="sw_KE" w:bidi="sw_KE"/>
        </w:rPr>
        <w:t>Mkate</w:t>
      </w:r>
      <w:r>
        <w:rPr>
          <w:lang w:val="sw_KE" w:bidi="sw_KE"/>
        </w:rPr>
        <w:t xml:space="preserve"> ulikuwa chakula cha kawaida ambacho watu walikula kila siku wakati huo. Denari ilikuwa sarafu ya fedha. Watu wengi ambao walifanya kazi wakati huo wangepokea denari kwa siku kwa kazi yao. Denari mia mbili ingekuwa kiasi ambacho mfanyakazi angepata ikiwa angefanya kazi kwa miezi sita.</w:t>
      </w:r>
    </w:p>
    <w:p>
      <w:pPr/>
      <w:r>
        <w:rPr>
          <w:lang w:val="sw_KE" w:bidi="sw_KE"/>
        </w:rPr>
      </w:r>
      <w:r>
        <w:rPr>
          <w:lang w:val="sw_KE" w:bidi="sw_KE"/>
        </w:rPr>
        <w:t xml:space="preserve">Sitisha hapa na mjadili kama kikundi ni neno au kifungu gani mtakachotumia kwa </w:t>
      </w:r>
      <w:r>
        <w:rPr>
          <w:b/>
          <w:lang w:val="sw_KE" w:bidi="sw_KE"/>
        </w:rPr>
        <w:t>mkate</w:t>
      </w:r>
      <w:r>
        <w:rPr>
          <w:lang w:val="sw_KE" w:bidi="sw_KE"/>
        </w:rPr>
        <w:t xml:space="preserve"> na </w:t>
      </w:r>
      <w:r>
        <w:rPr>
          <w:lang w:val="sw_KE" w:bidi="sw_KE"/>
        </w:rPr>
        <w:t>dinari</w:t>
      </w:r>
      <w:r>
        <w:rPr>
          <w:lang w:val="sw_KE" w:bidi="sw_KE"/>
        </w:rPr>
        <w:t>.</w:t>
      </w:r>
    </w:p>
    <w:p>
      <w:pPr/>
      <w:r>
        <w:rPr>
          <w:lang w:val="sw_KE" w:bidi="sw_KE"/>
        </w:rPr>
      </w:r>
      <w:r>
        <w:rPr>
          <w:lang w:val="sw_KE" w:bidi="sw_KE"/>
        </w:rPr>
        <w:t xml:space="preserve">Baada ya watu kumaliza kula na kuridhika, Yesu aliwaomba wanafunzi wake wakusanye chakula kilichobaki ili chochote kisipotee. Waliweza kujaza </w:t>
      </w:r>
      <w:r>
        <w:rPr>
          <w:b/>
          <w:lang w:val="sw_KE" w:bidi="sw_KE"/>
        </w:rPr>
        <w:t>vikapu</w:t>
      </w:r>
      <w:r>
        <w:rPr>
          <w:lang w:val="sw_KE" w:bidi="sw_KE"/>
        </w:rPr>
        <w:t xml:space="preserve"> kumi na viwili vilivyojaa vipande vya mabaki kutoka kwa mikate mitano ya shayiri. Vikapu vilikuwa vyombo vilivyotengenezwa kutokana na mimea iliyosukwa pamoja. Tafsiri neno vikapu kwa njia ile ile ambayo umelitafsiri hapo awali. Unaweza pia kuangalia Faharasa Kuu kwa maelezo zaidi kuhusu </w:t>
      </w:r>
      <w:r>
        <w:rPr>
          <w:lang w:val="sw_KE" w:bidi="sw_KE"/>
        </w:rPr>
        <w:t>vikapu</w:t>
      </w:r>
      <w:r>
        <w:rPr>
          <w:lang w:val="sw_KE" w:bidi="sw_KE"/>
        </w:rPr>
        <w:t>.</w:t>
      </w:r>
    </w:p>
    <w:p>
      <w:pPr/>
      <w:r>
        <w:rPr>
          <w:lang w:val="sw_KE" w:bidi="sw_KE"/>
        </w:rPr>
      </w:r>
      <w:r>
        <w:rPr>
          <w:lang w:val="sw_KE" w:bidi="sw_KE"/>
        </w:rPr>
        <w:t xml:space="preserve">Wakati watu walipoona ishara ya Yesu kulisha watu wengi sana kwa kiasi kidogo tu cha chakula, walimwita Yesu Nabii. </w:t>
      </w:r>
      <w:r>
        <w:rPr>
          <w:b/>
          <w:lang w:val="sw_KE" w:bidi="sw_KE"/>
        </w:rPr>
        <w:t>Nabii</w:t>
      </w:r>
      <w:r>
        <w:rPr>
          <w:lang w:val="sw_KE" w:bidi="sw_KE"/>
        </w:rPr>
        <w:t xml:space="preserve"> ni mtu ambaye Mungu alimteua kuzungumza ujumbe wake kwa watu. Tafsiri neno nabii kwa njia ile ile ambayo umetafsiri neno hili hapo awali. Kwa maelezo zaidi kuhusu </w:t>
      </w:r>
      <w:r>
        <w:rPr>
          <w:lang w:val="sw_KE" w:bidi="sw_KE"/>
        </w:rPr>
        <w:t>nabii</w:t>
      </w:r>
      <w:r>
        <w:rPr>
          <w:lang w:val="sw_KE" w:bidi="sw_KE"/>
        </w:rPr>
        <w:t>, rejelea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yenu wenyewe.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fungu lote la maandishi. Wanachama wa kikundi wanaweza kurekebishana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mnalolipenda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p>
    <w:p>
      <w:pPr/>
      <w:r>
        <w:rPr>
          <w:lang w:val="sw_KE" w:bidi="sw_KE"/>
        </w:rPr>
      </w:r>
      <w:r>
        <w:rPr>
          <w:lang w:val="sw_KE" w:bidi="sw_KE"/>
        </w:rPr>
        <w:t>Huu ni mwisho wa hati.</w:t>
      </w:r>
      <w:r>
        <w:rPr>
          <w:lang w:val="sw_KE" w:bidi="sw_KE"/>
        </w:rPr>
      </w:r>
      <w:r>
        <w:rPr>
          <w:lang w:val="sw_KE" w:bidi="sw_KE"/>
        </w:rPr>
      </w:r>
    </w:p>
    <w:p>
      <w:pPr/>
      <w:r>
        <w:rPr>
          <w:lang w:val="sw_KE" w:bidi="sw_KE"/>
        </w:rPr>
      </w:r>
    </w:p>
    <w:p>
      <w:pPr>
        <w:pStyle w:val="Heading2"/>
      </w:pPr>
      <w:r>
        <w:rPr>
          <w:lang w:val="sw_KE" w:bidi="sw_KE"/>
        </w:rPr>
        <w:t>Yohana 7:45–53</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7:45–53 na muiweke mioyoni mwenu.</w:t>
      </w:r>
    </w:p>
    <w:p>
      <w:pPr/>
      <w:r>
        <w:rPr>
          <w:lang w:val="sw_KE" w:bidi="sw_KE"/>
        </w:rPr>
      </w:r>
      <w:r>
        <w:rPr>
          <w:lang w:val="sw_KE" w:bidi="sw_KE"/>
        </w:rPr>
        <w:t>Sikiliza toleo la sauti la Yohana 7:45–53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7:45–53 katika tafsiri rahisi zaidi kuelewa.</w:t>
      </w:r>
    </w:p>
    <w:p>
      <w:pPr/>
      <w:r>
        <w:rPr>
          <w:lang w:val="sw_KE" w:bidi="sw_KE"/>
        </w:rPr>
      </w:r>
      <w:r>
        <w:rPr>
          <w:lang w:val="sw_KE" w:bidi="sw_KE"/>
        </w:rPr>
        <w:t>Katika simulizi ya mwisho, umati haukukubaliana kuhusu Yesu alikuwa nani. Wengine walidhani kwamba angekuwa Masihi na wengine walisema kwamba haikuwezekana kwa sababu Yesu alitoka Galilaya. Kisha polisi wa hekalu au walinzi walirudi kwa makuhani wakuu na Mafarisayo. Hapa makuhani wakuu wanamaanisha viongozi wa kidini wa Israeli ambao walitoa dhabihu maalum kwa ajili ya watu wa Kiyahudi. Mafarisayo walikuwa kikundi cha viongozi wa kidini ambao walijitolea kwa sheria ya Mungu. Walitambua mila na sheria za kidini zilizoandikwa na za kimapokeo. Mafarisayo waliwadharau watu ambao hawakufuata sheria zao zote.</w:t>
      </w:r>
    </w:p>
    <w:p>
      <w:pPr/>
      <w:r>
        <w:rPr>
          <w:lang w:val="sw_KE" w:bidi="sw_KE"/>
        </w:rPr>
      </w:r>
      <w:r>
        <w:rPr>
          <w:lang w:val="sw_KE" w:bidi="sw_KE"/>
        </w:rPr>
        <w:t>Kisha Mafarisayo waliwauliza polisi wa hekalu au walinzi kwa nini walikuwa wameshindwa kumkamata Yesu. Walinzi walijibu, "Hakuna mtu aliyewahi kuzungumza kama anavyozungumza Yesu."</w:t>
      </w:r>
    </w:p>
    <w:p>
      <w:pPr/>
      <w:r>
        <w:rPr>
          <w:lang w:val="sw_KE" w:bidi="sw_KE"/>
        </w:rPr>
      </w:r>
      <w:r>
        <w:rPr>
          <w:lang w:val="sw_KE" w:bidi="sw_KE"/>
        </w:rPr>
        <w:t>"Kwa hivyo, umemruhusu Yesu akudanganye au akupumbaze pia!" akawajibu Mafarisayo. "Je, kuna yeyote kati ya viongozi au Mafarisayo aliyemwamini?" Hapana! Umati huu haujui chochote kuhusu sheria. Kuna laana kwa watu hao," walisema Mafarisayo. Mafarisayo waliwapa changamoto walinzi kwa kuuliza maswali mawili. Ya kwanza ilikuwa, je, nanyi pia mmedanganywa? Kama maafisa wa polisi wa hekalu, walinzi walitarajiwa kulinda maslahi ya hekalu. Katika kuzungumza vizuri kuhusu Yesu, walikuwa wakitenda kama umati. Swali la pili lilikuwa, je, kuna watawala wowote, au viongozi wa kidini, au Mafarisayo walimwamini? Jibu lililotarajiwa lilikuwa hapana. Hiyo itakuwa kesi, walinzi walikuwa na makosa, kwa sababu watawala na Mafarisayo walikuwa wale ambao waliamua imani na mazoezi sahihi. Mtazamo huu unaelezea kwa nini viongozi wa kidini hawakuwapenda watu wa kawaida ambao walikiri kwamba Yesu alikuwa Masihi. Kisha Mafarisayo walihitimisha kwamba polisi wa hekalu au walinzi hawana heshima kama vile umati ambao haujui chochote kuhusu sheria. Mafarisayo walidhani kwamba watu ambao hawakuwa wamejifunza sheria ya kidini hawakujua chochote kuhusu Mungu na walikuwa na laana juu yao.</w:t>
      </w:r>
    </w:p>
    <w:p>
      <w:pPr/>
      <w:r>
        <w:rPr>
          <w:lang w:val="sw_KE" w:bidi="sw_KE"/>
        </w:rPr>
      </w:r>
      <w:r>
        <w:rPr>
          <w:lang w:val="sw_KE" w:bidi="sw_KE"/>
        </w:rPr>
        <w:t>Sitisha hapa na mjadili maswali haya kama kikundi: Katika utamaduni wako, viongozi wa jadi au watawala wangeitikia vipi wanapotuma walinzi wao au polisi ili kukamilisha kazi lakini wakashindwa? Watu ambao wanatakiwa kufuata viongozi katika jumuiya yako wangeitikia vipi wanapoambiwa kitu ambacho hawatarajii? Sitisha sauti hii hapa.</w:t>
      </w:r>
    </w:p>
    <w:p>
      <w:pPr/>
      <w:r>
        <w:rPr>
          <w:lang w:val="sw_KE" w:bidi="sw_KE"/>
        </w:rPr>
      </w:r>
      <w:r>
        <w:rPr>
          <w:lang w:val="sw_KE" w:bidi="sw_KE"/>
        </w:rPr>
        <w:t>Nikodemo, ambaye alikuwa amemtembelea Yesu awali, na ambaye alikuwa mmoja wa viongozi wa kidini, aliwahoji wale viongozi wengine wa kidini na kusema, "Je, sheria yetu humtia mtu hatiani kabla ya kumsikiliza ili kujua kile anachofanya?" Swali la Nikodemo lilikusudiwa kuwafanya Mafarisayo wenzake wafikiri kwa makini. Sheria haikumruhusu mtu kuamua kwamba mtu alikuwa na hatia bila kumruhusu kujitetea, lakini Mafarisayo hawakuzingatia hilo. Tayari walikuwa wamekata shauri. Badala ya kushughulikia swali la Nikodemo, walimdhihaki. Walijua kwamba Nikodemo alitoka Yudea, lakini walikuwa wakimaanisha kwamba hakuna Mnyudea ambaye angeweza kushawishiwa na Yesu. Walisema, "Unasikika kama unatoka Galilaya." Lakini ikiwa utasoma Maandiko kwa makini, utajifunza kutotarajia nabii kutoka Galilaya." Nabii ni mjumbe wa Mungu ambaye anajua kwamba kazi yake muhimu zaidi ni kuleta Neno, au ujumbe, wa Mungu kwa watu. Galilaya ni wilaya au mkoa wa kaskazini mwa Israeli. Viongozi wa kidini walikuwa wakisema kwamba Wagalilaya hawakuwa aina ya watu wa kutoa manabii—Galilaya ilikuwa eneo lisilo muhimu la Israeli, na viongozi wa kidini hawakufikiri kwamba Wagalilaya walikuwa wenye akili au muhimu. Wayahudi walidhani walikuwa wenye akili zaidi na muhimu zaidi kuliko mtu yeyote kutoka Galilaya. Mafarisayo pengine hawakuwa wakikataa kwamba nabii yeyote alikuwa amewahi kuja kutoka Galilaya, bali tu kwamba hawangemchukulia mtu kutoka Galilaya kama mwenye chochote muhimu cha kusema. Nikodemo hakujibu. Ama Nikodemo hakupewa fursa ya kujibu au aliamua kukaa kimya. Huenda hakutaka wenzake waanze kumshuku kutokana na upinzani wake wa kila mara dhidi ya mipango yao. Walipomaliza kuzungumza viongozi wote wa Kiyahudi walikwenda nyumbani.</w:t>
      </w:r>
    </w:p>
    <w:p>
      <w:pPr/>
      <w:r>
        <w:rPr>
          <w:lang w:val="sw_KE" w:bidi="sw_KE"/>
        </w:rPr>
      </w:r>
      <w:r>
        <w:rPr>
          <w:lang w:val="sw_KE" w:bidi="sw_KE"/>
        </w:rPr>
        <w:t xml:space="preserve">Simama hapa na uangalie ramani ya </w:t>
      </w:r>
      <w:r>
        <w:rPr>
          <w:lang w:val="sw_KE" w:bidi="sw_KE"/>
        </w:rPr>
        <w:t>Galilaya kwa uhusiano na Yerusalemu</w:t>
      </w:r>
      <w:r>
        <w:rPr>
          <w:lang w:val="sw_KE" w:bidi="sw_KE"/>
        </w:rPr>
        <w:t>. Sitisha sauti hii hapa.</w:t>
      </w:r>
    </w:p>
    <w:p>
      <w:pPr/>
      <w:r>
        <w:rPr>
          <w:lang w:val="sw_KE" w:bidi="sw_KE"/>
        </w:rPr>
      </w:r>
      <w:r>
        <w:rPr>
          <w:lang w:val="sw_KE" w:bidi="sw_KE"/>
        </w:rPr>
        <w:t>Sitisha hapa na usimulie hadithi kuhusu wakati ambapo mtu aliepuka kufanya jambo sahihi ili kuficha mipango yao mibaya. Sitisha sauti hii hapa.</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7:45–53 katika tafsiri rahisi zaidi kuelewa.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Simulizi hii ina matukio mawili.</w:t>
      </w:r>
    </w:p>
    <w:p>
      <w:pPr/>
      <w:r>
        <w:rPr>
          <w:lang w:val="sw_KE" w:bidi="sw_KE"/>
        </w:rPr>
      </w:r>
      <w:r>
        <w:rPr>
          <w:b/>
          <w:lang w:val="sw_KE" w:bidi="sw_KE"/>
        </w:rPr>
        <w:t>Katika tukio la kwanza:</w:t>
      </w:r>
      <w:r>
        <w:rPr>
          <w:lang w:val="sw_KE" w:bidi="sw_KE"/>
        </w:rPr>
        <w:t xml:space="preserve"> Makuhani wakuu na Mafarisayo waliwauliza polisi wa hekalu au walinzi kwa nini walishindwa kumkamata Yesu.</w:t>
      </w:r>
    </w:p>
    <w:p>
      <w:pPr/>
      <w:r>
        <w:rPr>
          <w:lang w:val="sw_KE" w:bidi="sw_KE"/>
        </w:rPr>
      </w:r>
      <w:r>
        <w:rPr>
          <w:b/>
          <w:lang w:val="sw_KE" w:bidi="sw_KE"/>
        </w:rPr>
        <w:t>Katika tukio la pili:</w:t>
      </w:r>
      <w:r>
        <w:rPr>
          <w:lang w:val="sw_KE" w:bidi="sw_KE"/>
        </w:rPr>
        <w:t xml:space="preserve"> Nikodemo anawahoji viongozi wenzake wa kidini ikiwa sheria inaweza kumhukumu mtu kuwa ana hatia bila kumruhusu kujitetea.</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Walinzi wa hekalu</w:t>
      </w:r>
    </w:p>
    <w:p>
      <w:pPr>
        <w:pStyle w:val="ListBullet"/>
        <w:spacing w:line="240" w:lineRule="auto"/>
        <w:ind w:left="720"/>
      </w:pPr>
      <w:r>
        <w:rPr>
          <w:lang w:val="sw_KE" w:bidi="sw_KE"/>
        </w:rPr>
      </w:r>
      <w:r>
        <w:rPr>
          <w:lang w:val="sw_KE" w:bidi="sw_KE"/>
        </w:rPr>
        <w:t>Makuhani Wakuu</w:t>
      </w:r>
    </w:p>
    <w:p>
      <w:pPr>
        <w:pStyle w:val="ListBullet"/>
        <w:spacing w:line="240" w:lineRule="auto"/>
        <w:ind w:left="720"/>
      </w:pPr>
      <w:r>
        <w:rPr>
          <w:lang w:val="sw_KE" w:bidi="sw_KE"/>
        </w:rPr>
      </w:r>
      <w:r>
        <w:rPr>
          <w:lang w:val="sw_KE" w:bidi="sw_KE"/>
        </w:rPr>
        <w:t>Mafarisayo</w:t>
      </w:r>
    </w:p>
    <w:p>
      <w:pPr>
        <w:pStyle w:val="ListBullet"/>
        <w:spacing w:line="240" w:lineRule="auto"/>
        <w:ind w:left="720"/>
      </w:pPr>
      <w:r>
        <w:rPr>
          <w:lang w:val="sw_KE" w:bidi="sw_KE"/>
        </w:rPr>
      </w:r>
      <w:r>
        <w:rPr>
          <w:lang w:val="sw_KE" w:bidi="sw_KE"/>
        </w:rPr>
        <w:t>Nikodemo</w:t>
      </w:r>
    </w:p>
    <w:p>
      <w:pPr/>
      <w:r>
        <w:rPr>
          <w:lang w:val="sw_KE" w:bidi="sw_KE"/>
        </w:rPr>
      </w:r>
      <w:r>
        <w:rPr>
          <w:lang w:val="sw_KE" w:bidi="sw_KE"/>
        </w:rPr>
        <w:t>Kama kikundi, zingatia sehemu hizi za mpangilio wa simulizi:</w:t>
      </w:r>
    </w:p>
    <w:p>
      <w:pPr/>
      <w:r>
        <w:rPr>
          <w:lang w:val="sw_KE" w:bidi="sw_KE"/>
        </w:rPr>
      </w:r>
      <w:r>
        <w:rPr>
          <w:lang w:val="sw_KE" w:bidi="sw_KE"/>
        </w:rPr>
        <w:t>Katika tukio la kwanza, Yohana anatuambia kwamba polisi wa hekalu au walinzi walirudi kwa makuhani wakuu na Mafarisayo. Kisha viongozi wa kidini waliuliza kwa nini walikuwa wameshindwa kumkamata Yesu. Polisi wa hekalu walizungumza vizuri kuhusu Yesu. Kisha Mafarisayo wakasema, "Je, Yesu amewadanganya ninyi pia?" "Je, kuna yeyote kati ya viongozi au Mafarisayo aliyemwamini Yesu?" Mafarisayo wanatarajia polisi wa hekalu kusema hapana kwa swali hili. Mafarisayo wanasema umati wa watu katika Yerusalemu haujui chochote kuhusu sheria ya Mungu. Kwa hivyo, kuna laana kwa umati. Kumbuka kwamba Mafarisayo walidhani kwamba walielewa mambo ya Mungu vizuri zaidi kuliko Wayahudi wa kawaida walivyofanya, na waliwadharau watu wa kawaida wa Kiyahudi. Ni muhimu kukumbuka kwamba polisi wa hekalu au walinzi walitarajiwa kulinda maslahi ya hekalu na viongozi wa kidini, kwa hivyo walikuwa wakienda dhidi ya viongozi wa kidini kwa kuzungumza vizuri kuhusu Yesu.</w:t>
      </w:r>
    </w:p>
    <w:p>
      <w:pPr/>
      <w:r>
        <w:rPr>
          <w:lang w:val="sw_KE" w:bidi="sw_KE"/>
        </w:rPr>
      </w:r>
      <w:r>
        <w:rPr>
          <w:lang w:val="sw_KE" w:bidi="sw_KE"/>
        </w:rPr>
        <w:t>Katika tukio la pili, Nikodemo, ambaye alikuwa amemtembelea Yesu awali, na ambaye alikuwa mmoja wa viongozi wa kidini, aliwapa changamoto viongozi wengine wa kidini. Alisema, "Je, sheria yetu inamhukumu mtu kwa hatia kabla ya kumsikiliza ili kujua kile anachofanya?" Viongozi wengine wa kidini walimdhihaki na kusema, "Unaonekana ni kama unatoka Galilaya." Lakini ikiwa utasoma Maandiko kwa makini, utajifunza kutotarajia nabii kutoka Galilaya." Ni muhimu kukumbuka kwamba Nikodemo aliwapa changamoto Mafarisayo kwamba sheria haikuwaruhusu kuamua kwamba mtu alikuwa na hatia bila kumruhusu kujitetea. Mafarisayo hawakumpa Nikodemo fursa ya kuwajibu kwa sababu walishuku kwamba Nikodemo angepinga mipango yao. Walipomaliza kuzungumza, viongozi wote wa Kiyahudi walikwenda nyumbani.</w:t>
      </w:r>
    </w:p>
    <w:p>
      <w:pPr/>
      <w:r>
        <w:rPr>
          <w:lang w:val="sw_KE" w:bidi="sw_KE"/>
        </w:rPr>
      </w:r>
      <w:r>
        <w:rPr>
          <w:lang w:val="sw_KE" w:bidi="sw_KE"/>
        </w:rPr>
        <w:t>Sasa kikundi kinapaswa kuunda ubao wa hadithi, kuchora au kutumia vitu ili kuonyesha simulizi pamoja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7:45–53 katika tafsiri rahisi zaidi kuelewa.</w:t>
      </w:r>
    </w:p>
    <w:p>
      <w:pPr/>
      <w:r>
        <w:rPr>
          <w:lang w:val="sw_KE" w:bidi="sw_KE"/>
        </w:rPr>
      </w:r>
      <w:r>
        <w:rPr>
          <w:lang w:val="sw_KE" w:bidi="sw_KE"/>
        </w:rPr>
        <w:t>Katika hatua hii, kikundi kitaigiza hadithi.</w:t>
      </w:r>
    </w:p>
    <w:p>
      <w:pPr/>
      <w:r>
        <w:rPr>
          <w:lang w:val="sw_KE" w:bidi="sw_KE"/>
        </w:rPr>
      </w:r>
      <w:r>
        <w:rPr>
          <w:lang w:val="sw_KE" w:bidi="sw_KE"/>
        </w:rPr>
        <w:t>Simulizi hii ina matukio mawili.</w:t>
      </w:r>
    </w:p>
    <w:p>
      <w:pPr/>
      <w:r>
        <w:rPr>
          <w:lang w:val="sw_KE" w:bidi="sw_KE"/>
        </w:rPr>
      </w:r>
      <w:r>
        <w:rPr>
          <w:b/>
          <w:lang w:val="sw_KE" w:bidi="sw_KE"/>
        </w:rPr>
        <w:t>Katika tukio la kwanza:</w:t>
      </w:r>
      <w:r>
        <w:rPr>
          <w:lang w:val="sw_KE" w:bidi="sw_KE"/>
        </w:rPr>
        <w:t xml:space="preserve"> Makuhani wakuu na Mafarisayo waliwauliza polisi wa hekalu au walinzi kwa nini walishindwa kumkamata Yesu.</w:t>
      </w:r>
    </w:p>
    <w:p>
      <w:pPr/>
      <w:r>
        <w:rPr>
          <w:lang w:val="sw_KE" w:bidi="sw_KE"/>
        </w:rPr>
      </w:r>
      <w:r>
        <w:rPr>
          <w:b/>
          <w:lang w:val="sw_KE" w:bidi="sw_KE"/>
        </w:rPr>
        <w:t>Katika tukio la pili:</w:t>
      </w:r>
      <w:r>
        <w:rPr>
          <w:lang w:val="sw_KE" w:bidi="sw_KE"/>
        </w:rPr>
        <w:t xml:space="preserve"> Nikodemo anawahoji viongozi wenzake wa kidini ikiwa sheria inaweza kumhukumu mtu kuwa ana hatia bila kumruhusu kujitetea.</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Nikodemo</w:t>
      </w:r>
    </w:p>
    <w:p>
      <w:pPr>
        <w:pStyle w:val="ListBullet"/>
        <w:spacing w:line="240" w:lineRule="auto"/>
        <w:ind w:left="720"/>
      </w:pPr>
      <w:r>
        <w:rPr>
          <w:lang w:val="sw_KE" w:bidi="sw_KE"/>
        </w:rPr>
      </w:r>
      <w:r>
        <w:rPr>
          <w:lang w:val="sw_KE" w:bidi="sw_KE"/>
        </w:rPr>
        <w:t>Walinzi wa hekalu</w:t>
      </w:r>
    </w:p>
    <w:p>
      <w:pPr>
        <w:pStyle w:val="ListBullet"/>
        <w:spacing w:line="240" w:lineRule="auto"/>
        <w:ind w:left="720"/>
      </w:pPr>
      <w:r>
        <w:rPr>
          <w:lang w:val="sw_KE" w:bidi="sw_KE"/>
        </w:rPr>
      </w:r>
      <w:r>
        <w:rPr>
          <w:lang w:val="sw_KE" w:bidi="sw_KE"/>
        </w:rPr>
        <w:t>Kuhani mkuu</w:t>
      </w:r>
    </w:p>
    <w:p>
      <w:pPr>
        <w:pStyle w:val="ListBullet"/>
        <w:spacing w:line="240" w:lineRule="auto"/>
        <w:ind w:left="720"/>
      </w:pPr>
      <w:r>
        <w:rPr>
          <w:lang w:val="sw_KE" w:bidi="sw_KE"/>
        </w:rPr>
      </w:r>
      <w:r>
        <w:rPr>
          <w:lang w:val="sw_KE" w:bidi="sw_KE"/>
        </w:rPr>
        <w:t>Mafarisayo</w:t>
      </w:r>
    </w:p>
    <w:p>
      <w:pPr/>
      <w:r>
        <w:rPr>
          <w:lang w:val="sw_KE" w:bidi="sw_KE"/>
        </w:rPr>
      </w:r>
      <w:r>
        <w:rPr>
          <w:lang w:val="sw_KE" w:bidi="sw_KE"/>
        </w:rPr>
        <w:t>Kueni makini kwa mazungumzo, mtiririko, mstari wa hadithi na mpangilio wa matukio ya simulizi hili. Hakikisheni hamuachi kuigiza sehemu ngumu au muhimu za simulizi hili. Saidianeni kukumbushana kila sehemu ya hadithi hii.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hii kwa mara ya pili. Katika nyakati fulani za igizo, sitisha igizo na muulize yule anayeigiza mhusika, "Unahisi nini au unafikiria nini?" Muigizaji anayeigiza wahusika hao anapaswa kueleza hisia au mawazo yake iwapo angekuwa mhusika huyo. Kisha anzisha tena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Katika tukio la kwanza, polisi wa hekalu, au walinzi, walirudi kwa makuhani wakuu na Mafarisayo. Kisha viongozi wa kidini waliwauliza polisi wa hekalu au walinzi kwa nini walikuwa wameshindwa kumkamata Yesu. Walijibu, "Hakuna mtu aliyewahi kuzungumza kama anavyozungumza Yesu."</w:t>
      </w:r>
    </w:p>
    <w:p>
      <w:pPr/>
      <w:r>
        <w:rPr>
          <w:lang w:val="sw_KE" w:bidi="sw_KE"/>
        </w:rPr>
      </w:r>
      <w:r>
        <w:rPr>
          <w:lang w:val="sw_KE" w:bidi="sw_KE"/>
        </w:rPr>
        <w:t xml:space="preserve">"Kwa hivyo, umemruhusu Yesu akudanganye au akupumbaze pia!" akawajibu Mafarisayo. "Je, kuna yeyote kati ya viongozi au Mafarisayo aliyemwamini?" Hapana! Umati huu haujui chochote kuhusu sheria. Kuna laana kwa watu hao," walisema Mafarisayo. </w:t>
      </w:r>
    </w:p>
    <w:p>
      <w:pPr>
        <w:pStyle w:val="ListBullet"/>
        <w:spacing w:line="240" w:lineRule="auto"/>
        <w:ind w:left="720"/>
      </w:pPr>
      <w:r>
        <w:rPr>
          <w:lang w:val="sw_KE" w:bidi="sw_KE"/>
        </w:rPr>
      </w:r>
      <w:r>
        <w:rPr>
          <w:lang w:val="sw_KE" w:bidi="sw_KE"/>
        </w:rPr>
        <w:t>Sitisha kitendo.</w:t>
      </w:r>
    </w:p>
    <w:p>
      <w:pPr>
        <w:pStyle w:val="ListBullet"/>
        <w:spacing w:line="240" w:lineRule="auto"/>
        <w:ind w:left="720"/>
      </w:pPr>
      <w:r>
        <w:rPr>
          <w:lang w:val="sw_KE" w:bidi="sw_KE"/>
        </w:rPr>
      </w:r>
      <w:r>
        <w:rPr>
          <w:lang w:val="sw_KE" w:bidi="sw_KE"/>
        </w:rPr>
        <w:t>Waulize watu wanaoigiza kama askari wa hekaluni, "Mnahisi vipi au mnawaza nini?" Unaweza kusikia mambo kama, "Tulishangaa sana kusikia Yesu akizungumza kama anavyozungumza." Inaonekana ni lazima awe Masihi kwa sababu kwa kweli ana maarifa ya maandiko."</w:t>
      </w:r>
    </w:p>
    <w:p>
      <w:pPr>
        <w:pStyle w:val="ListBullet"/>
        <w:spacing w:line="240" w:lineRule="auto"/>
        <w:ind w:left="720"/>
      </w:pPr>
      <w:r>
        <w:rPr>
          <w:lang w:val="sw_KE" w:bidi="sw_KE"/>
        </w:rPr>
      </w:r>
      <w:r>
        <w:rPr>
          <w:lang w:val="sw_KE" w:bidi="sw_KE"/>
        </w:rPr>
        <w:t>Sitisha kitendo.</w:t>
      </w:r>
    </w:p>
    <w:p>
      <w:pPr>
        <w:pStyle w:val="ListBullet"/>
        <w:spacing w:line="240" w:lineRule="auto"/>
        <w:ind w:left="720"/>
      </w:pPr>
      <w:r>
        <w:rPr>
          <w:lang w:val="sw_KE" w:bidi="sw_KE"/>
        </w:rPr>
      </w:r>
      <w:r>
        <w:rPr>
          <w:lang w:val="sw_KE" w:bidi="sw_KE"/>
        </w:rPr>
        <w:t>Waulize watu wanaoigiza kama viongozi wa kidini, "Mnahisi nini au mnawaza nini?" Unaweza kusikia mambo kama, "Hatuwezi kuamini ninyi walinzi wa hekalu, ambao mnatakiwa kututetea na hekalu, pia mmedanganywa na Yesu."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tukio la pili, Nikodemo, ambaye alikuwa amemtembelea Yesu awali, na ambaye alikuwa mmoja wa viongozi wa kidini, aliwapa changamoto viongozi wengine wa kidini na kusema, "Je, sheria yetu inamhukumu mtu kwa hatia kabla ya kumsikiliza ili kujua kile anachofanya?" Viongozi wengine wa kidini walimdhihaki na kusema, "Unaongea ni kama unatoka Galilaya." Lakini ikiwa utasoma Maandiko kwa makini, utajifunza kutotarajia nabii kutoka Galilaya." Walipomaliza kuzungumza viongozi wote wa Kiyahudi walikwenda nyumbani.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Nikodemo, "Unahisi vipi au unawaza nini?" Unaweza kusikia mambo kama, "Kwa sababu tu niliwapa changamoto wenzangu kwamba sheria haimruhusu mtu kuamua kuwa mtu mwingine ana hatia bila kumpa nafasi ya kujitetea, basi wakaanza kunidhihaki!"</w:t>
      </w:r>
    </w:p>
    <w:p>
      <w:pPr>
        <w:pStyle w:val="ListBullet"/>
        <w:spacing w:line="240" w:lineRule="auto"/>
        <w:ind w:left="720"/>
      </w:pPr>
      <w:r>
        <w:rPr>
          <w:lang w:val="sw_KE" w:bidi="sw_KE"/>
        </w:rPr>
      </w:r>
      <w:r>
        <w:rPr>
          <w:lang w:val="sw_KE" w:bidi="sw_KE"/>
        </w:rPr>
        <w:t>Waulize watu wanaoigiza viongozi wa kidini, "Mnahisi vipi au mnawaza nini?" Unaweza kusikia mambo kama, "Haya!" Tunahitaji tu kumkengeusha huyu mwenzetu kwa sababu anaanza kutilia shaka mipango yetu."</w:t>
      </w:r>
    </w:p>
    <w:p>
      <w:pPr>
        <w:pStyle w:val="ListBullet"/>
        <w:spacing w:line="240" w:lineRule="auto"/>
        <w:ind w:left="720"/>
      </w:pPr>
      <w:r>
        <w:rPr>
          <w:lang w:val="sw_KE" w:bidi="sw_KE"/>
        </w:rPr>
      </w:r>
      <w:r>
        <w:rPr>
          <w:lang w:val="sw_KE" w:bidi="sw_KE"/>
        </w:rPr>
        <w:t>Endelea na igizo.</w:t>
      </w:r>
      <w:r>
        <w:rPr>
          <w:lang w:val="sw_KE" w:bidi="sw_KE"/>
        </w:rPr>
      </w:r>
    </w:p>
    <w:p>
      <w:pPr>
        <w:pStyle w:val="Heading3"/>
      </w:pPr>
      <w:r>
        <w:rPr>
          <w:lang w:val="sw_KE" w:bidi="sw_KE"/>
        </w:rPr>
        <w:t>Kujaza Mapengo</w:t>
      </w:r>
    </w:p>
    <w:p>
      <w:pPr/>
      <w:r>
        <w:rPr>
          <w:lang w:val="sw_KE" w:bidi="sw_KE"/>
        </w:rPr>
      </w:r>
      <w:r>
        <w:rPr>
          <w:lang w:val="sw_KE" w:bidi="sw_KE"/>
        </w:rPr>
        <w:t>Sikiliza toleo la sauti la Yohana 7:45–53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 xml:space="preserve">Kisha polisi wa </w:t>
      </w:r>
      <w:r>
        <w:rPr>
          <w:b/>
          <w:lang w:val="sw_KE" w:bidi="sw_KE"/>
        </w:rPr>
        <w:t>hekalu</w:t>
      </w:r>
      <w:r>
        <w:rPr>
          <w:lang w:val="sw_KE" w:bidi="sw_KE"/>
        </w:rPr>
        <w:t xml:space="preserve"> au walinzi walirudi kwa makuhani wakuu na Mafarisayo. Mahekalu kwa kawaida ni jina linalotolewa kwa mahali pa ibada ambapo dhabihu hutolewa ili kumheshimu mungu wa hekalu. Hekalu linaweza kutafsiriwa kama nyumba ambapo Mungu aliishi kati ya watu wake. Makuhani wa Kiyahudi walitoa dhabihu katika hekalu ili Mungu asamehe dhambi za watu, na kumshukuru Mungu. Hekalu lilijengwa ili watu waweze kumwabudu Mungu na makuhani maalum waweze kuleta dhabihu kwa Mungu. Tafsiri hekalu kwa njia sawa na uliyofanya katika vifungu vya awali, na kumbuka kwamba </w:t>
      </w:r>
      <w:r>
        <w:rPr>
          <w:lang w:val="sw_KE" w:bidi="sw_KE"/>
        </w:rPr>
        <w:t>hekalu</w:t>
      </w:r>
      <w:r>
        <w:rPr>
          <w:lang w:val="sw_KE" w:bidi="sw_KE"/>
        </w:rPr>
        <w:t xml:space="preserve"> limo katika Faharasa Kuu.</w:t>
      </w:r>
    </w:p>
    <w:p>
      <w:pPr/>
      <w:r>
        <w:rPr>
          <w:lang w:val="sw_KE" w:bidi="sw_KE"/>
        </w:rPr>
      </w:r>
      <w:r>
        <w:rPr>
          <w:b/>
          <w:lang w:val="sw_KE" w:bidi="sw_KE"/>
        </w:rPr>
        <w:t>Makuhani</w:t>
      </w:r>
      <w:r>
        <w:rPr>
          <w:lang w:val="sw_KE" w:bidi="sw_KE"/>
        </w:rPr>
        <w:t xml:space="preserve"> katika dini ya Kiyahudi waliunganisha watu na Mungu kwa kufanya dhabihu kwa ajili yao kwa Mungu, kuelimisha watu, na kutunza hekalu la Mungu. Makuhani walikuwa waakilishi wa Mungu kwa watu wake na waakilishi wa watu wake kwa Mungu. Kuhani mkuu aliongoza mahakama yote ya kidini ya Kiyahudi. Hawa walikuwa makuhani wakuu waliosaidia katika utawala wa hekalu la Yerusalemu. Tafsiri kuhani mkuu au kuhani kiongozi kwa njia ile ile uliyotumia katika vifungu vilivyopita, na ukumbuke kwamba </w:t>
      </w:r>
      <w:r>
        <w:rPr>
          <w:lang w:val="sw_KE" w:bidi="sw_KE"/>
        </w:rPr>
        <w:t>kuhani</w:t>
      </w:r>
      <w:r>
        <w:rPr>
          <w:lang w:val="sw_KE" w:bidi="sw_KE"/>
        </w:rPr>
        <w:t xml:space="preserve"> yumo katika Faharasa Kuu.</w:t>
      </w:r>
    </w:p>
    <w:p>
      <w:pPr/>
      <w:r>
        <w:rPr>
          <w:lang w:val="sw_KE" w:bidi="sw_KE"/>
        </w:rPr>
      </w:r>
      <w:r>
        <w:rPr>
          <w:lang w:val="sw_KE" w:bidi="sw_KE"/>
        </w:rPr>
        <w:t xml:space="preserve">Jina </w:t>
      </w:r>
      <w:r>
        <w:rPr>
          <w:b/>
          <w:lang w:val="sw_KE" w:bidi="sw_KE"/>
        </w:rPr>
        <w:t>Farisayo</w:t>
      </w:r>
      <w:r>
        <w:rPr>
          <w:lang w:val="sw_KE" w:bidi="sw_KE"/>
        </w:rPr>
        <w:t xml:space="preserve"> linamaanisha kutengwa. Mafarisayo walidhani kwamba njia ya kuwa na uhusiano mwema na Mungu ilikuwa kwa kujitenga na watu wa kawaida na kufuata mamia ya sheria kuhusu jinsi ya kuwa safi. Mafarisayo walikuwa kikundi chenye ushawishi mkubwa zaidi cha viongozi wa kidini katika Israeli. Baadhi ya Mafarisayo pia walikuwa walimu wa sheria ya Mungu. Tafsiri neno Wafarisayo kwa njia sawa na uliyofanya katika simulizi za awali, na kumbuka kwamba neno </w:t>
      </w:r>
      <w:r>
        <w:rPr>
          <w:lang w:val="sw_KE" w:bidi="sw_KE"/>
        </w:rPr>
        <w:t>Wafarisayo</w:t>
      </w:r>
      <w:r>
        <w:rPr>
          <w:lang w:val="sw_KE" w:bidi="sw_KE"/>
        </w:rPr>
        <w:t xml:space="preserve"> liko katika Faharasa Kuu.</w:t>
      </w:r>
    </w:p>
    <w:p>
      <w:pPr/>
      <w:r>
        <w:rPr>
          <w:lang w:val="sw_KE" w:bidi="sw_KE"/>
        </w:rPr>
      </w:r>
      <w:r>
        <w:rPr>
          <w:lang w:val="sw_KE" w:bidi="sw_KE"/>
        </w:rPr>
        <w:t xml:space="preserve">Viongozi wa kidini walimwambia Nikodemo kwamba hapaswi kutarajia </w:t>
      </w:r>
      <w:r>
        <w:rPr>
          <w:b/>
          <w:lang w:val="sw_KE" w:bidi="sw_KE"/>
        </w:rPr>
        <w:t>nabii</w:t>
      </w:r>
      <w:r>
        <w:rPr>
          <w:lang w:val="sw_KE" w:bidi="sw_KE"/>
        </w:rPr>
        <w:t xml:space="preserve"> kuja kutoka Galilaya. Nabii anapokea wito na ujumbe kutoka kwa Mungu na kupeleka ujumbe wa Mungu kwa watu. Tafsiri tabiri kwa njia sawa na uliyofanya katika simulizi za awali, na kumbuka kwamba nabii iko katika Faharasa </w:t>
      </w:r>
      <w:r>
        <w:rPr>
          <w:lang w:val="sw_KE" w:bidi="sw_KE"/>
        </w:rPr>
        <w:t>Kuu</w:t>
      </w:r>
      <w:r>
        <w:rPr>
          <w:lang w:val="sw_KE" w:bidi="sw_KE"/>
        </w:rPr>
        <w:t>.</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simulieni tena kifungu hiki kama kikundi kwa lugha yenu wenyewe.</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kisha kunyamaza kidogo. Mshiriki mwingine wa kikundi anapaswa kusimulia sehemu inayofuata ya simulizi na kusitisha. Fanya hivyo mpaka kikundi kisimulie tena simulizi yote.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mnalolipenda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8:1–11</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8:1–11 na muiweke mioyoni mwenu.</w:t>
      </w:r>
    </w:p>
    <w:p>
      <w:pPr/>
      <w:r>
        <w:rPr>
          <w:lang w:val="sw_KE" w:bidi="sw_KE"/>
        </w:rPr>
      </w:r>
      <w:r>
        <w:rPr>
          <w:lang w:val="sw_KE" w:bidi="sw_KE"/>
        </w:rPr>
        <w:t>Sikiliza toleo la sauti la Yohana 8:1–11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8:1–11 katika tafsiri rahisi zaidi kuelewa.</w:t>
      </w:r>
    </w:p>
    <w:p>
      <w:pPr/>
      <w:r>
        <w:rPr>
          <w:lang w:val="sw_KE" w:bidi="sw_KE"/>
        </w:rPr>
      </w:r>
      <w:r>
        <w:rPr>
          <w:lang w:val="sw_KE" w:bidi="sw_KE"/>
        </w:rPr>
        <w:t>Katika simulizi ya mwisho, Yohana anatuambia kwamba makuhani wakuu wote, Mafarisayo, na polisi wa hekalu walimaliza kuzungumza na kuondoka bila kumwamini Yesu. Waandishi waliongeza hadithi hii inayofuata kuhusu Yesu na mwanamke aliyepatikana akifanya uzinzi hapa, lakini hatujui hadithi hii ilitokea wakati gani. Pengine haikutokea wakati huu. Yohana pia pengine hakuandika hadithi hii. Hata hivyo, hadithi hii inaelezea sana aina ya kitu ambacho Yesu angefanya, na watu wengi wanaamini kwamba hadithi hii ilitokea kwa kweli.</w:t>
      </w:r>
    </w:p>
    <w:p>
      <w:pPr/>
      <w:r>
        <w:rPr>
          <w:lang w:val="sw_KE" w:bidi="sw_KE"/>
        </w:rPr>
      </w:r>
      <w:r>
        <w:rPr>
          <w:lang w:val="sw_KE" w:bidi="sw_KE"/>
        </w:rPr>
        <w:t>Yesu aliondoka Yerusalemu na kwenda Mlima wa Mizeituni. Mlima wa Mizeituni umepata jina lake kutokana na miti ya mizeituni inayoota juu yake. Miti ya mizeituni ni miti ya kawaida katika Israeli. Matunda yanatumiwa hasa kwa uzalishaji wa mafuta. Yesu alipokwenda Yerusalemu, kwa kawaida alikaa karibu na Mlima wa Mizeituni kila usiku na kisha alirudi Yerusalemu mchana ili kufundisha.</w:t>
      </w:r>
    </w:p>
    <w:p>
      <w:pPr/>
      <w:r>
        <w:rPr>
          <w:lang w:val="sw_KE" w:bidi="sw_KE"/>
        </w:rPr>
      </w:r>
      <w:r>
        <w:rPr>
          <w:lang w:val="sw_KE" w:bidi="sw_KE"/>
        </w:rPr>
        <w:t xml:space="preserve">Sitisha hapa na uonyeshe picha ya </w:t>
      </w:r>
      <w:r>
        <w:rPr>
          <w:lang w:val="sw_KE" w:bidi="sw_KE"/>
        </w:rPr>
        <w:t>Mlima wa Mizeituni</w:t>
      </w:r>
      <w:r>
        <w:rPr>
          <w:lang w:val="sw_KE" w:bidi="sw_KE"/>
        </w:rPr>
        <w:t>. Sitisha sauti hii hapa.</w:t>
      </w:r>
    </w:p>
    <w:p>
      <w:pPr/>
      <w:r>
        <w:rPr>
          <w:lang w:val="sw_KE" w:bidi="sw_KE"/>
        </w:rPr>
      </w:r>
      <w:r>
        <w:rPr>
          <w:lang w:val="sw_KE" w:bidi="sw_KE"/>
        </w:rPr>
        <w:t>Mapema asubuhi, jua lilipochomoza, Yesu alirudi katika nyua za hekalu. Ua wa hekalu ulikuwa eneo la nje ambapo watu wa kawaida wangeweza kuingia na kukaa. Ni makuhani fulani tu katika nyakati fulani walioweza kuingia katika sehemu za ndani zaidi za hekalu. Watu wengi katika ua wa hekalu walikusanyika karibu na Yesu, naye aliketi na kuanza kuwafundisha. Walimu wa Kiyahudi katika siku ya Yesu kwa kawaida waliketi kufundisha au kuhubiri.</w:t>
      </w:r>
    </w:p>
    <w:p>
      <w:pPr/>
      <w:r>
        <w:rPr>
          <w:lang w:val="sw_KE" w:bidi="sw_KE"/>
        </w:rPr>
      </w:r>
      <w:r>
        <w:rPr>
          <w:lang w:val="sw_KE" w:bidi="sw_KE"/>
        </w:rPr>
        <w:t>Kisha baadhi ya walimu wa sheria na Mafarisayo walimleta mwanamke ambaye mtu alimkamata akifanya uzinzi, jambo ambalo linamaanisha kwamba walikuwa wamemwona akifanya mahusiano ya ngono na mtu ambaye hakuwa mume wake. Kumbuka kwamba walimu wa sheria, au waandishi, walikuwa wanaume ambao walijifunza sheria ya Mungu ambayo aliwapa watu wake kupitia Musa. Mafarisayo wengi pia walikuwa walimu wa sheria, na kwa hivyo Mafarisayo na walimu wa sheria mara nyingi walishirikiana. Viongozi hawa wa kidini walimlazimisha mwanamke kusimama mbele ya kila mtu katika nyua za hekalu.</w:t>
      </w:r>
    </w:p>
    <w:p>
      <w:pPr/>
      <w:r>
        <w:rPr>
          <w:lang w:val="sw_KE" w:bidi="sw_KE"/>
        </w:rPr>
      </w:r>
      <w:r>
        <w:rPr>
          <w:lang w:val="sw_KE" w:bidi="sw_KE"/>
        </w:rPr>
        <w:t>Viongozi wa kidini walimwambia Yesu, "Mwalimu, tuliona mwanamke huyu akifanya uzinzi na mtu ambaye si mume wake." Viongozi wa kidini walitaka kuonekana kama walimheshimu Yesu, ingawa hawakufanya hivyo, kwa hivyo walitumia cheo cha heshima kwa wanaume wa Kiyahudi ambao walikuwa walimu wa sheria ya Musa, au ya Mungu, na walikuwa na wanafunzi au wafuasi. Walimkumbusha Yesu kwamba sheria ya Musa iliwahitaji kuwapiga kwa mawe watu ambao walifanya uzinzi. Kulingana na sheria ya kidini ya Kiyahudi, uzinzi unamaanisha mambo mawili. Mwanamke aliyeoleka anafanya uzinzi wakati wowote ana mahusiano ya ngono na mtu ambaye si mume wake na mtu aliyeoa anafanya uzinzi wakati wana mahusiano ya ngono na mwanamke ambaye ameolewa na mtu mwingine. Adhabu ya dhambi ya uzinzi ni kifo. Sheria ya Kiyahudi ilihitaji kwamba ikiwa watu watawafumania watu wawili katika tendo la uzinzi, wanapaswa kuwaua wote wawili, mwanamume na mwanamke. Jambo la kushangaza ni kwamba, viongozi wa kidini hawakumleta yule mtu waliyemkamata akifanya uzinzi walipokuja. Pia ni ya kuvutia kwamba sheria ya Kiyahudi haikuelezea jinsi wanavyopaswa kuwaua watu waliopatikana katika uzinzi. Sheria ya Kiyahudi haikutaja kupigwa mawe—viongozi wa Kiyahudi waliongeza hivyo walipozungumza na Yesu. Kupiga mawe kunamaanisha kumtupia mawe mtu ili kumwua mtu huyo. Hii ilikuwa njia ya kawaida ambayo watu katika Israeli ya kale walitumia kumwadhibu mtu kwa kifo.</w:t>
      </w:r>
    </w:p>
    <w:p>
      <w:pPr/>
      <w:r>
        <w:rPr>
          <w:lang w:val="sw_KE" w:bidi="sw_KE"/>
        </w:rPr>
      </w:r>
      <w:r>
        <w:rPr>
          <w:lang w:val="sw_KE" w:bidi="sw_KE"/>
        </w:rPr>
        <w:t>Ni wazi kwamba viongozi hawa wa kidini walikuwa wakianzisha hali ambapo Yesu angepaswa kufanya uamuzi mgumu. Walimwuliza Yesu, "Unasema nini au unafikiri kwamba tunapaswa kumfanyia?" Walimu wa sheria na Mafarisayo walikuwa wakitumia swali hili ili kumtega Yesu ili kupata ushahidi wa kumshtaki kwa kuzungumza dhidi ya sheria. Walidhani kwamba chaguo pekee alizokuwa nazo Yesu zilikuwa kusema "mwache peke yake" au "mpigeni mawe." Ikiwa Yesu angesema wamwache peke yake, ingependekeza kwamba Yesu hakuchukulia dhambi yake kwa uzito wa kutosha, na viongozi wa kidini wangeweza kumshtaki Yesu kwa kwenda kinyume na sheria ya Musa. Ikiwa Yesu angesema apigwe mawe, ingewafanya watu kutilia shaka kama Yesu aliishi kulingana na ujumbe wake wa upendo na rehema. Pia ingemweka Yesu katika taabu na mamlaka za Kirumi ambazo zilitawala Israeli wakati huo. Mamlaka ya Kirumi hawakuwaruhusu watu wa Kiyahudi kuamua wakati mtu anapaswa kupokea adhabu ya kifo.</w:t>
      </w:r>
    </w:p>
    <w:p>
      <w:pPr/>
      <w:r>
        <w:rPr>
          <w:lang w:val="sw_KE" w:bidi="sw_KE"/>
        </w:rPr>
      </w:r>
      <w:r>
        <w:rPr>
          <w:lang w:val="sw_KE" w:bidi="sw_KE"/>
        </w:rPr>
        <w:t>Sitisha hapa na mjadili maswali haya kama kikundi: Ongea kuhusu hali katika utamaduni wako ambapo mwanamke au mtu alikamatwa akifanya uzinzi. Na kisha zungumze kuhusu: Ni aina gani za adhabu ambazo utamaduni wako una kuhusu watu ambao wanaasi sheria za jadi au za kidini? Sitisha sauti hii hapa.</w:t>
      </w:r>
    </w:p>
    <w:p>
      <w:pPr/>
      <w:r>
        <w:rPr>
          <w:lang w:val="sw_KE" w:bidi="sw_KE"/>
        </w:rPr>
      </w:r>
      <w:r>
        <w:rPr>
          <w:lang w:val="sw_KE" w:bidi="sw_KE"/>
        </w:rPr>
        <w:t>Lakini Yesu aliinama na kuanza kuandika kwa kidole chake kwenye ardhi. Hatuna rekodi ya kile alichoandika. Angeweza kuwa akiandika maneno kutoka kwa sheria ya Musa. Walimu wa sheria na Mafarisayo waliendelea kumhoji. Hatimaye, Yesu alisimama na kujibu, "Ikiwa mmoja wenu hajawahi kufanya dhambi au kufanya makosa, anapaswa kuwa mtu wa kwanza kumtupia jiwe." Tena, Yesu aliinama kuandika kitu kwenye ardhi. Yesu aliwashangaza viongozi wa kidini kwa taarifa hii. Kuna uwezekano mkubwa viongozi wa kidini walikuwa wamemshtaki yule mwanamke bila kufuata utaratibu sahihi. Kulingana na sheria ya Kiyahudi viongozi wa kidini walipaswa kumleta yule mtu, na walipaswa kuwapa wenzi hao onyo kabla ya kuwaua. Kwa sababu hawakufanya mambo haya, viongozi wa kidini wangeogopa kutupa jiwe la kwanza. Kila mmoja alijua kwamba alikuwa amefanya dhambi, au kumwasi Mungu, katika hali hii. Pia walijua kwamba wote walikuwa wamemwasi Mungu nyakati fulani katika maisha yao. Viongozi wa kidini waliomshitaki yule mwanamke waliposikia maneno ya Yesu, waliondoka mmoja baada ya mwingine kuanzia wazee, mpaka Yesu alipobaki peke yake na yule mwanamke aliyekuwa amesimama mbele yake. Yesu alisimama na kumwuliza yule mwanamke, "Mwanamke, washitaki wako wako wapi?" Je, hakuna hata mmoja wao aliyekuhukumu au kuhukumu?" Mwanamke alijibu, "Hakuna hata mmoja wao." Yesu alimwambia yule mwanamke kwamba yeye pia hakumhukumu. Hata hivyo, Yesu hataki mwanamke afikiri kwamba matendo yake yalikuwa mazuri. Yesu anamwambia kwamba anaweza kwenda, lakini kwamba anapaswa kuacha kufanya dhambi katika maisha yake. Yesu anataka aishi maisha ya kumfuata Mungu. Kwa hivyo, Yesu aliwaamuru wanawake kwenda na kuanza maisha mapya.</w:t>
      </w:r>
    </w:p>
    <w:p>
      <w:pPr/>
      <w:r>
        <w:rPr>
          <w:lang w:val="sw_KE" w:bidi="sw_KE"/>
        </w:rPr>
      </w:r>
      <w:r>
        <w:rPr>
          <w:lang w:val="sw_KE" w:bidi="sw_KE"/>
        </w:rPr>
        <w:t>Simama hapa na mjadili maswali haya kama kikundi: Yesu alimwonyesha rehema mwanamke huyu. Zungumzia wakati ambapo mtu, au pengine Mungu mwenyewe, alimwonyesha mtu mwingine rehema hata ingawa mtu huyo hakustahili. Sitisha sauti hii hapa.</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8:1–11 katika tafsiri rahisi zaidi kuelewa.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Simulizi hili lina matukio matatu.</w:t>
      </w:r>
    </w:p>
    <w:p>
      <w:pPr/>
      <w:r>
        <w:rPr>
          <w:lang w:val="sw_KE" w:bidi="sw_KE"/>
        </w:rPr>
      </w:r>
      <w:r>
        <w:rPr>
          <w:b/>
          <w:lang w:val="sw_KE" w:bidi="sw_KE"/>
        </w:rPr>
        <w:t>Katika tukio la kwanza:</w:t>
      </w:r>
      <w:r>
        <w:rPr>
          <w:lang w:val="sw_KE" w:bidi="sw_KE"/>
        </w:rPr>
        <w:t xml:space="preserve"> Yesu alirudi hekalu na alikuwa akifundisha.</w:t>
      </w:r>
    </w:p>
    <w:p>
      <w:pPr/>
      <w:r>
        <w:rPr>
          <w:lang w:val="sw_KE" w:bidi="sw_KE"/>
        </w:rPr>
      </w:r>
      <w:r>
        <w:rPr>
          <w:b/>
          <w:lang w:val="sw_KE" w:bidi="sw_KE"/>
        </w:rPr>
        <w:t>Katika tukio la pili:</w:t>
      </w:r>
      <w:r>
        <w:rPr>
          <w:lang w:val="sw_KE" w:bidi="sw_KE"/>
        </w:rPr>
        <w:t xml:space="preserve"> Baadhi ya walimu wa sheria na Mafarisayo walimleta mwanamke ambaye mtu alimkamata akifanya uzinzi. Walimkumbusha Yesu kwamba sheria ya Musa inasema wanapaswa kumpiga mawe hadi kufa. Yesu anamwambia mtu ambaye hajawahi kufanya dhambi atupe jiwe la kwanza. Kila mmoja anaondoka, kuanzia na mtu mzee zaidi, mpaka Yesu na mwanamke pekee waliobaki.</w:t>
      </w:r>
    </w:p>
    <w:p>
      <w:pPr/>
      <w:r>
        <w:rPr>
          <w:lang w:val="sw_KE" w:bidi="sw_KE"/>
        </w:rPr>
      </w:r>
      <w:r>
        <w:rPr>
          <w:b/>
          <w:lang w:val="sw_KE" w:bidi="sw_KE"/>
        </w:rPr>
        <w:t>Katika tukio la tatu:</w:t>
      </w:r>
      <w:r>
        <w:rPr>
          <w:lang w:val="sw_KE" w:bidi="sw_KE"/>
        </w:rPr>
        <w:t xml:space="preserve"> Yesu anasimama na kuzungumza na yule mwanamke.</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Waandishi, au walimu wa sheria</w:t>
      </w:r>
    </w:p>
    <w:p>
      <w:pPr>
        <w:pStyle w:val="ListBullet"/>
        <w:spacing w:line="240" w:lineRule="auto"/>
        <w:ind w:left="720"/>
      </w:pPr>
      <w:r>
        <w:rPr>
          <w:lang w:val="sw_KE" w:bidi="sw_KE"/>
        </w:rPr>
      </w:r>
      <w:r>
        <w:rPr>
          <w:lang w:val="sw_KE" w:bidi="sw_KE"/>
        </w:rPr>
        <w:t>Mafarisayo</w:t>
      </w:r>
    </w:p>
    <w:p>
      <w:pPr>
        <w:pStyle w:val="ListBullet"/>
        <w:spacing w:line="240" w:lineRule="auto"/>
        <w:ind w:left="720"/>
      </w:pPr>
      <w:r>
        <w:rPr>
          <w:lang w:val="sw_KE" w:bidi="sw_KE"/>
        </w:rPr>
      </w:r>
      <w:r>
        <w:rPr>
          <w:lang w:val="sw_KE" w:bidi="sw_KE"/>
        </w:rPr>
        <w:t>Umati katika ua wa hekalu na wanafunzi wa Yesu</w:t>
      </w:r>
    </w:p>
    <w:p>
      <w:pPr>
        <w:pStyle w:val="ListBullet"/>
        <w:spacing w:line="240" w:lineRule="auto"/>
        <w:ind w:left="720"/>
      </w:pPr>
      <w:r>
        <w:rPr>
          <w:lang w:val="sw_KE" w:bidi="sw_KE"/>
        </w:rPr>
      </w:r>
      <w:r>
        <w:rPr>
          <w:lang w:val="sw_KE" w:bidi="sw_KE"/>
        </w:rPr>
        <w:t>Mwanamke aliyekamatwa akifanya uzinzi</w:t>
      </w:r>
    </w:p>
    <w:p>
      <w:pPr/>
      <w:r>
        <w:rPr>
          <w:lang w:val="sw_KE" w:bidi="sw_KE"/>
        </w:rPr>
      </w:r>
      <w:r>
        <w:rPr>
          <w:lang w:val="sw_KE" w:bidi="sw_KE"/>
        </w:rPr>
        <w:t>Kama kikundi, zingatia sehemu hizi za mpangilio wa simulizi:</w:t>
      </w:r>
    </w:p>
    <w:p>
      <w:pPr/>
      <w:r>
        <w:rPr>
          <w:lang w:val="sw_KE" w:bidi="sw_KE"/>
        </w:rPr>
      </w:r>
      <w:r>
        <w:rPr>
          <w:lang w:val="sw_KE" w:bidi="sw_KE"/>
        </w:rPr>
        <w:t>Katika tukio la kwanza, Yohana anasema kwamba Yesu alikwenda Mlima wa Mizeituni. Ni muhimu kukumbuka kwamba wakati Yesu alikuwa Yerusalemu, kwa kawaida angeenda nje kulala karibu na Mlima wa Mizeituni kila usiku, na kisha kurudi Yerusalemu wakati wa siku kufundisha. Kisha mapema asubuhi iliyofuata Yesu alirudi katika ua wa hekalu kama alivyofanya kwa kawaida, na watu wengi walikusanyika karibu naye. Yesu aliketi na kuanza kuwafundisha. Walimu wa Kiyahudi katika siku ya Yesu kwa kawaida waliketi kufundisha au kuhubiri.</w:t>
      </w:r>
    </w:p>
    <w:p>
      <w:pPr/>
      <w:r>
        <w:rPr>
          <w:lang w:val="sw_KE" w:bidi="sw_KE"/>
        </w:rPr>
      </w:r>
      <w:r>
        <w:rPr>
          <w:lang w:val="sw_KE" w:bidi="sw_KE"/>
        </w:rPr>
        <w:t xml:space="preserve">Katika tukio la pili, baadhi ya walimu wa sheria na Mafarisayo walimleta mwanamke ambaye mtu alimkamata akifanya uzinzi, au amemwona kitandani na mtu ambaye hakuwa mume wake. Alilazimika kusimama mbele ya kila mtu. Kisha walimu wa sheria na Mafarisayo walimwambia Yesu, "Mwalimu, tulimwona mwanamke huyu akifanya uzinzi." Sheria ya Musa inasema kwamba ni lazima tuwatupe mawe wanawake ambao wanafanya mambo kama hayo ili kuwaua kama adhabu. Kwa hivyo, nini </w:t>
      </w:r>
      <w:r>
        <w:rPr>
          <w:b/>
          <w:lang w:val="sw_KE" w:bidi="sw_KE"/>
        </w:rPr>
        <w:t>1wewe</w:t>
      </w:r>
      <w:r>
        <w:rPr>
          <w:lang w:val="sw_KE" w:bidi="sw_KE"/>
        </w:rPr>
        <w:t>1 unasema au unafikiri tunapaswa kumfanyia?" Viongozi wa kidini wanasisitiza kwamba wanataka Yesu ajibu swali: wanasisitiza "wewe" katika swali. Walimu wa sheria na Mafarisayo walikuwa wakitumia swali hili ili kumtega Yesu ili kupata ushahidi wa kumshtaki kwa kuzungumza dhidi ya sheria. Ni muhimu kukumbuka hapa kwamba viongozi wa kidini walizungumza na Yesu kwa cheo cha heshima cha "Mwalimu." Walitaka Yesu awasikilize. Maneno waliyotumia kuelezea kumkamata mwanamke katika uzinzi yaliweka wazi sana kwamba mwanamke alikuwa na hatia.</w:t>
      </w:r>
    </w:p>
    <w:p>
      <w:pPr/>
      <w:r>
        <w:rPr>
          <w:lang w:val="sw_KE" w:bidi="sw_KE"/>
        </w:rPr>
      </w:r>
      <w:r>
        <w:rPr>
          <w:lang w:val="sw_KE" w:bidi="sw_KE"/>
        </w:rPr>
        <w:t>Yesu aliinama na kuanza kuandika kwa kidole chake kwenye ardhi. Ni muhimu kukumbuka kwamba hatujui kile Yesu alikuwa akiandika. Lakini walimu wa sheria na Mafarisayo waliendelea kumhoji. Ghafla, Yesu alisimama na kuwaambia, "Yeyote miongoni mwenyu ambaye hajawahi kufanya dhambi au kosa anapaswa kuwa mtu wa kwanza kumtupia jiwe." Kwa hivyo, Yesu aliinama mara ya pili ili kuandika kitu kwenye ardhi. Wakati walimu wa sheria na Mafarisayo walimshtaki yule mwanamke walipoona kile alichoandika, waliondoka mmoja baada ya mwingine, kuanzia na wazee, mpaka Yesu pekee alipoachwa na mwanamke. Ni muhimu kukumbuka kwamba kile Yesu aliandika kinaweza kuwa dhambi za washitaki wake au Maandiko yanayozingatia rehema na fadhili, lakini hatujui kwa hakika. Walimu wa sheria waliokuwa wazee zaidi na Mafarisayo waliondoka kwanza.</w:t>
      </w:r>
    </w:p>
    <w:p>
      <w:pPr/>
      <w:r>
        <w:rPr>
          <w:lang w:val="sw_KE" w:bidi="sw_KE"/>
        </w:rPr>
      </w:r>
      <w:r>
        <w:rPr>
          <w:lang w:val="sw_KE" w:bidi="sw_KE"/>
        </w:rPr>
        <w:t>Katika tukio la tatu, Yesu anasema "Mwanamke, wako wapi?" Je, hakuna mtu aliyekuhukumu?" Yesu anatumia cheo cha kawaida kwa mwanamke kwa kumwita tu "mwanamke." Kumbuka kwamba Yesu hakumlaumu wala kumhukumu yule mwanamke kuwa wa kuadhibiwa, bali alimwambia, "enenda na usitende dhambi tena." Ni muhimu kukumbuka kwamba Yesu anazungumza kuhusu zaidi ya dhambi ya mwanamke ya uzinzi—anamwambia aache kufanya dhambi kwa ujumla na kumtii Mungu.</w:t>
      </w:r>
    </w:p>
    <w:p>
      <w:pPr/>
      <w:r>
        <w:rPr>
          <w:lang w:val="sw_KE" w:bidi="sw_KE"/>
        </w:rPr>
      </w:r>
      <w:r>
        <w:rPr>
          <w:lang w:val="sw_KE" w:bidi="sw_KE"/>
        </w:rPr>
        <w:t>Sasa, kikundi kinapaswa kutengeneza ubao wa hadithi, kuchora, au kutumia vitu ili kuonyesha kifungu na matukio yaliyomo.</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8:1–11 katika tafsiri rahisi zaidi kuelewa.</w:t>
      </w:r>
    </w:p>
    <w:p>
      <w:pPr/>
      <w:r>
        <w:rPr>
          <w:lang w:val="sw_KE" w:bidi="sw_KE"/>
        </w:rPr>
      </w:r>
      <w:r>
        <w:rPr>
          <w:lang w:val="sw_KE" w:bidi="sw_KE"/>
        </w:rPr>
        <w:t>Katika hatua hii, kikundi kitaigiza hadithi.</w:t>
      </w:r>
    </w:p>
    <w:p>
      <w:pPr/>
      <w:r>
        <w:rPr>
          <w:lang w:val="sw_KE" w:bidi="sw_KE"/>
        </w:rPr>
      </w:r>
      <w:r>
        <w:rPr>
          <w:lang w:val="sw_KE" w:bidi="sw_KE"/>
        </w:rPr>
        <w:t>Simulizi hili lina matukio matatu.</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Waandishi, au walimu wa sheria</w:t>
      </w:r>
    </w:p>
    <w:p>
      <w:pPr>
        <w:pStyle w:val="ListBullet"/>
        <w:spacing w:line="240" w:lineRule="auto"/>
        <w:ind w:left="720"/>
      </w:pPr>
      <w:r>
        <w:rPr>
          <w:lang w:val="sw_KE" w:bidi="sw_KE"/>
        </w:rPr>
      </w:r>
      <w:r>
        <w:rPr>
          <w:lang w:val="sw_KE" w:bidi="sw_KE"/>
        </w:rPr>
        <w:t>Mafarisayo</w:t>
      </w:r>
    </w:p>
    <w:p>
      <w:pPr>
        <w:pStyle w:val="ListBullet"/>
        <w:spacing w:line="240" w:lineRule="auto"/>
        <w:ind w:left="720"/>
      </w:pPr>
      <w:r>
        <w:rPr>
          <w:lang w:val="sw_KE" w:bidi="sw_KE"/>
        </w:rPr>
      </w:r>
      <w:r>
        <w:rPr>
          <w:lang w:val="sw_KE" w:bidi="sw_KE"/>
        </w:rPr>
        <w:t>Umati katika ua wa hekalu na wanafunzi wa Yesu</w:t>
      </w:r>
    </w:p>
    <w:p>
      <w:pPr>
        <w:pStyle w:val="ListBullet"/>
        <w:spacing w:line="240" w:lineRule="auto"/>
        <w:ind w:left="720"/>
      </w:pPr>
      <w:r>
        <w:rPr>
          <w:lang w:val="sw_KE" w:bidi="sw_KE"/>
        </w:rPr>
      </w:r>
      <w:r>
        <w:rPr>
          <w:lang w:val="sw_KE" w:bidi="sw_KE"/>
        </w:rPr>
        <w:t>Mwanamke aliyekamatwa akifanya uzinzi</w:t>
      </w:r>
    </w:p>
    <w:p>
      <w:pPr/>
      <w:r>
        <w:rPr>
          <w:lang w:val="sw_KE" w:bidi="sw_KE"/>
        </w:rPr>
      </w:r>
      <w:r>
        <w:rPr>
          <w:lang w:val="sw_KE" w:bidi="sw_KE"/>
        </w:rPr>
        <w:t>Kueni makini kwa mazungumzo, mtiririko, mstari wa hadithi na mpangilio wa matukio ya simulizi hili. Hakikisheni hamuachi kuigiza sehemu ngumu au muhimu za simulizi hili. Saidianeni kukumbushana kila sehemu ya hadithi hii.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hii kwa mara ya pili. Katika nyakati fulani za igizo, sitisha igizo na muulize yule anayeigiza mhusika, "Unahisi nini au unafikiria nini?" Muigizaji anayeigiza wahusika hao anapaswa kueleza hisia au mawazo yake iwapo angekuwa mhusika huyo. Kisha anzisha tena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Katika tukio la kwanza, Yesu alikwenda Mlima wa Mizeituni. Mapema asubuhi iliyofuata alirudi katika ua wa hekalu katika Yerusalemu. Watu wengi, au umati, walikusanyika karibu naye, naye aliketi na Yesu alianza kuwafundisha.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vipi au unawaza nini?" Unaweza kusikia mambo kama, "Ninafurahi sana kuwafanya watu warudi kwangu niliporudi hekaluni." Inasema kwa kweli kwamba wanaamini mafundisho yangu."</w:t>
      </w:r>
    </w:p>
    <w:p>
      <w:pPr>
        <w:pStyle w:val="ListBullet"/>
        <w:spacing w:line="240" w:lineRule="auto"/>
        <w:ind w:left="720"/>
      </w:pPr>
      <w:r>
        <w:rPr>
          <w:lang w:val="sw_KE" w:bidi="sw_KE"/>
        </w:rPr>
      </w:r>
      <w:r>
        <w:rPr>
          <w:lang w:val="sw_KE" w:bidi="sw_KE"/>
        </w:rPr>
        <w:t>Waulize watu wanaoigiza umati, "Mnahisi vipi au mnawaza nini?" Unaweza kusikia mambo kama, "Tunataka kwa kweli kusikiliza mafundisho ya Yesu." Kama unavyoona sote tumekusanyika na karibu sana na Yesu kwa sababu hatutaki kukosa maneno yoyote ya mafundisho yake."</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 xml:space="preserve">Katika tukio la pili, baadhi ya walimu wa sheria na Mafarisayo walimleta mwanamke ambaye mtu alimkamata akifanya uzinzi, au amemwona kitandani na mtu ambaye hakuwa mume wake. Walimu wa sheria na Mafarisayo walimlazimisha kusimama mbele ya kila mtu. Kisha walimwambia Yesu, "Mwalimu, tulimwona mwanamke huyu akifanya uzinzi, au kuwa na mahusiano ya ngono na mtu ambaye si mume wake." Sheria ya Musa inasema kwamba ni lazima tuwatupie mawe wanawake ambao wanafanya mambo kama hayo ili kuwaua kama adhabu. Kwa hivyo, unasema nini au unafikiri kwamba tunapaswa kumfanyia?" Walimu wa sheria na Mafarisayo walikuwa wakitumia swali hili ili kumtega Yesu ili kupata ushahidi wa kumshtaki kwa kuzungumza dhidi ya sheria. </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vipi au unawaza nini?" Unaweza kusikia mambo kama, "Ni fursa kubwa ya kutafsiri vizuri Sheria kwa walimu wa sheria."</w:t>
      </w:r>
    </w:p>
    <w:p>
      <w:pPr>
        <w:pStyle w:val="ListBullet"/>
        <w:spacing w:line="240" w:lineRule="auto"/>
        <w:ind w:left="720"/>
      </w:pPr>
      <w:r>
        <w:rPr>
          <w:lang w:val="sw_KE" w:bidi="sw_KE"/>
        </w:rPr>
      </w:r>
      <w:r>
        <w:rPr>
          <w:lang w:val="sw_KE" w:bidi="sw_KE"/>
        </w:rPr>
        <w:t>Waulize watu wanaoigiza walimu wa sheria na Mafarisayo, "Mnahisi vipi au mnawaza nini?" Unaweza kusikia mambo kama, "Ndio!" Hii ni fursa nzuri ya kumshtaki Yesu na kuwa na ushahidi mzuri wa yeye akizungumza dhidi ya Sheria."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onyesho la tatu, Yesu aliinama na kuanza kuandika kwa kidole chake kwenye ardhi. Lakini walimu wa sheria na Mafarisayo waliendelea kumhoji. Ghafla, Yesu alisimama na kuwaambia, "Yeyote miongoni mwenu ambaye hajawahi kufanya dhambi au kosa anapaswa kuwa mtu wa kwanza kumtupia jiwe." Kwa hivyo, Yesu aliinama mara ya pili ili kuandika kitu kwenye ardhi. Wakati walimu wa sheria na Mafarisayo waliomshtaki yule mwanamke walipoona kile alichoandika, waliondoka mmoja baada ya mwingine, kuanzia na wazee, mpaka Yesu pekee alipoachwa na mwanamke.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vipi au unawaza nini?" Unaweza kusikia mambo kama, "Ninatamani walimu wa sheria wangejibu yote ambayo niliandika."</w:t>
      </w:r>
    </w:p>
    <w:p>
      <w:pPr>
        <w:pStyle w:val="ListBullet"/>
        <w:spacing w:line="240" w:lineRule="auto"/>
        <w:ind w:left="720"/>
      </w:pPr>
      <w:r>
        <w:rPr>
          <w:lang w:val="sw_KE" w:bidi="sw_KE"/>
        </w:rPr>
      </w:r>
      <w:r>
        <w:rPr>
          <w:lang w:val="sw_KE" w:bidi="sw_KE"/>
        </w:rPr>
        <w:t>Waulize watu wanaoigiza walimu wa sheria na Mafarisayo, "Mnahisi vipi au mnawaza nini?" Unaweza kusikia mambo kama, "Yesu huyu anaweza kwa kweli kuwafedheisha watu wakati mtu hatarajii kabisa. Tulifikiri tunaweza kumtega na tulimshtaki."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alisimama na kumwuliza yule mwanamke, "Mwanamke, washitaki wako wako wapi?" Je, hakuna hata mmoja wao aliyekulaumu au kuhukumu?" Mwanamke alijibu, "Hakuna hata mmoja wao." Yesu alimwambia yule mwanamke kwamba yeye pia hakumhukumu. Yesu alisema, "Nenda na uache kufanya dhambi."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mwanamke, "Unahisi vipi au unawaza nini?" Unaweza kusikia mambo kama, "Ninashukuru sana kwa rehema ambayo Yesu alinionyesha," au "Anataka nibadili maisha yangu? Hii itakuwa ngumu. Lakini ninafurahi kwa fursa ya pili. Ninataka kuwa mtu bora na kumfanya Yesu ajivunie mimi."</w:t>
      </w:r>
      <w:r>
        <w:rPr>
          <w:lang w:val="sw_KE" w:bidi="sw_KE"/>
        </w:rPr>
      </w:r>
    </w:p>
    <w:p>
      <w:pPr>
        <w:pStyle w:val="Heading3"/>
      </w:pPr>
      <w:r>
        <w:rPr>
          <w:lang w:val="sw_KE" w:bidi="sw_KE"/>
        </w:rPr>
        <w:t>Kujaza Mapengo</w:t>
      </w:r>
    </w:p>
    <w:p>
      <w:pPr/>
      <w:r>
        <w:rPr>
          <w:lang w:val="sw_KE" w:bidi="sw_KE"/>
        </w:rPr>
      </w:r>
      <w:r>
        <w:rPr>
          <w:lang w:val="sw_KE" w:bidi="sw_KE"/>
        </w:rPr>
        <w:t>Sikiliza toleo la sauti la Yohana 8:1–11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 xml:space="preserve">Mapema asubuhi, jua lilipochomoza, Yesu alirudi katika ua wa </w:t>
      </w:r>
      <w:r>
        <w:rPr>
          <w:b/>
          <w:lang w:val="sw_KE" w:bidi="sw_KE"/>
        </w:rPr>
        <w:t>hekalu</w:t>
      </w:r>
      <w:r>
        <w:rPr>
          <w:lang w:val="sw_KE" w:bidi="sw_KE"/>
        </w:rPr>
        <w:t xml:space="preserve">. Mahekalu kwa kawaida ni jina linalotolewa kwa mahali pa ibada ambapo dhabihu hutolewa ili kumheshimu mungu wa hekalu. Makuhani wa Kiyahudi walitoa dhabihu katika hekalu ili Mungu asamehe dhambi za watu, na kumshukuru Mungu. Tafsiri hekalu kwa njia sawa na uliyofanya katika vifungu vya awali, na kumbuka kwamba </w:t>
      </w:r>
      <w:r>
        <w:rPr>
          <w:lang w:val="sw_KE" w:bidi="sw_KE"/>
        </w:rPr>
        <w:t>hekalu</w:t>
      </w:r>
      <w:r>
        <w:rPr>
          <w:lang w:val="sw_KE" w:bidi="sw_KE"/>
        </w:rPr>
        <w:t xml:space="preserve"> limo katika Faharasa Kuu.</w:t>
      </w:r>
    </w:p>
    <w:p>
      <w:pPr/>
      <w:r>
        <w:rPr>
          <w:lang w:val="sw_KE" w:bidi="sw_KE"/>
        </w:rPr>
      </w:r>
      <w:r>
        <w:rPr>
          <w:lang w:val="sw_KE" w:bidi="sw_KE"/>
        </w:rPr>
        <w:t xml:space="preserve">Kisha baadhi ya </w:t>
      </w:r>
      <w:r>
        <w:rPr>
          <w:b/>
          <w:lang w:val="sw_KE" w:bidi="sw_KE"/>
        </w:rPr>
        <w:t>walimu wa sheria</w:t>
      </w:r>
      <w:r>
        <w:rPr>
          <w:lang w:val="sw_KE" w:bidi="sw_KE"/>
        </w:rPr>
        <w:t xml:space="preserve"> na </w:t>
      </w:r>
      <w:r>
        <w:rPr>
          <w:b/>
          <w:lang w:val="sw_KE" w:bidi="sw_KE"/>
        </w:rPr>
        <w:t>Mafarisayo</w:t>
      </w:r>
      <w:r>
        <w:rPr>
          <w:lang w:val="sw_KE" w:bidi="sw_KE"/>
        </w:rPr>
        <w:t xml:space="preserve"> walimleta mwanamke ambaye mtu alimkamata </w:t>
      </w:r>
      <w:r>
        <w:rPr>
          <w:b/>
          <w:lang w:val="sw_KE" w:bidi="sw_KE"/>
        </w:rPr>
        <w:t>akifanya</w:t>
      </w:r>
      <w:r>
        <w:rPr>
          <w:lang w:val="sw_KE" w:bidi="sw_KE"/>
        </w:rPr>
        <w:t xml:space="preserve"> uzinzi, jambo ambalo linamaanisha kwamba walikuwa wamemwona akifanya mahusiano ya ngono na mtu ambaye hakuwa mume wake. Mungu anaona kuwa ni dhambi wakati wowote watu wanapokuwa na uhusiano wa ngono na mtu ambaye hawajafunga naye ndoa.</w:t>
      </w:r>
    </w:p>
    <w:p>
      <w:pPr/>
      <w:r>
        <w:rPr>
          <w:lang w:val="sw_KE" w:bidi="sw_KE"/>
        </w:rPr>
      </w:r>
      <w:r>
        <w:rPr>
          <w:lang w:val="sw_KE" w:bidi="sw_KE"/>
        </w:rPr>
        <w:t xml:space="preserve">Sitisha hapa na mjadili kama kikundi: Mtatumia neno gani kwa </w:t>
      </w:r>
      <w:r>
        <w:rPr>
          <w:b/>
          <w:lang w:val="sw_KE" w:bidi="sw_KE"/>
        </w:rPr>
        <w:t>uzinzi</w:t>
      </w:r>
      <w:r>
        <w:rPr>
          <w:lang w:val="sw_KE" w:bidi="sw_KE"/>
        </w:rPr>
        <w:t xml:space="preserve">? Tafuta </w:t>
      </w:r>
      <w:r>
        <w:rPr>
          <w:lang w:val="sw_KE" w:bidi="sw_KE"/>
        </w:rPr>
        <w:t>uzinzi</w:t>
      </w:r>
      <w:r>
        <w:rPr>
          <w:lang w:val="sw_KE" w:bidi="sw_KE"/>
        </w:rPr>
        <w:t xml:space="preserve"> katika Kamusi Kuu. Sitisha sauti hii hapa.</w:t>
      </w:r>
    </w:p>
    <w:p>
      <w:pPr/>
      <w:r>
        <w:rPr>
          <w:lang w:val="sw_KE" w:bidi="sw_KE"/>
        </w:rPr>
      </w:r>
      <w:r>
        <w:rPr>
          <w:b/>
          <w:lang w:val="sw_KE" w:bidi="sw_KE"/>
        </w:rPr>
        <w:t>Walimu wa sheria</w:t>
      </w:r>
      <w:r>
        <w:rPr>
          <w:lang w:val="sw_KE" w:bidi="sw_KE"/>
        </w:rPr>
        <w:t xml:space="preserve"> walikuwa wasomi na wataalam kuhusu tafsiri ya sheria kutoka kwa Maandiko Matakatifu. Tafsiri hizi hazikuandikwa lakini zilikaririwa na kufundishwa kwa mdomo na walimu. Jina </w:t>
      </w:r>
      <w:r>
        <w:rPr>
          <w:b/>
          <w:lang w:val="sw_KE" w:bidi="sw_KE"/>
        </w:rPr>
        <w:t>Farisayo</w:t>
      </w:r>
      <w:r>
        <w:rPr>
          <w:lang w:val="sw_KE" w:bidi="sw_KE"/>
        </w:rPr>
        <w:t xml:space="preserve"> linamaanisha kutengwa. Walidhani kwamba njia ya kuwa na uhusiano mwema na Mungu ilikuwa kwa kujitenga na watu wa kawaida na kufuata mamia ya sheria kuhusu jinsi ya kuwa safi. Tafsiri walimu wa sheria na Mafarisayo kwa njia ile ile uliyofanya katika simulizi za awali, na kumbuka kwamba </w:t>
      </w:r>
      <w:r>
        <w:rPr>
          <w:lang w:val="sw_KE" w:bidi="sw_KE"/>
        </w:rPr>
        <w:t>walimu wa sheria</w:t>
      </w:r>
      <w:r>
        <w:rPr>
          <w:lang w:val="sw_KE" w:bidi="sw_KE"/>
        </w:rPr>
        <w:t xml:space="preserve"> na </w:t>
      </w:r>
      <w:r>
        <w:rPr>
          <w:lang w:val="sw_KE" w:bidi="sw_KE"/>
        </w:rPr>
        <w:t>Mafarisayo</w:t>
      </w:r>
      <w:r>
        <w:rPr>
          <w:lang w:val="sw_KE" w:bidi="sw_KE"/>
        </w:rPr>
        <w:t xml:space="preserve"> wako katika Faharasa Kuu.</w:t>
      </w:r>
    </w:p>
    <w:p>
      <w:pPr/>
      <w:r>
        <w:rPr>
          <w:lang w:val="sw_KE" w:bidi="sw_KE"/>
        </w:rPr>
      </w:r>
      <w:r>
        <w:rPr>
          <w:lang w:val="sw_KE" w:bidi="sw_KE"/>
        </w:rPr>
        <w:t>Kisha walimwambia Yesu, "</w:t>
      </w:r>
      <w:r>
        <w:rPr>
          <w:b/>
          <w:lang w:val="sw_KE" w:bidi="sw_KE"/>
        </w:rPr>
        <w:t>Mwalimu</w:t>
      </w:r>
      <w:r>
        <w:rPr>
          <w:lang w:val="sw_KE" w:bidi="sw_KE"/>
        </w:rPr>
        <w:t xml:space="preserve">, tulimwona mwanamke huyu akifanya uzinzi." Mwalimu anamaanisha fomu ya anwani ya heshima iliyotumiwa na watu wa Kiyahudi kwa wanaume ambao walikuwa walimu wa mambo ya Mungu na walikuwa na wanafunzi au wanafunzi ambao waliwafuata na kusikiliza mafundisho yao. Tafsiri mwalimu kwa njia sawa na uliyofanya katika vifungu vya awali, na kumbuka kwamba </w:t>
      </w:r>
      <w:r>
        <w:rPr>
          <w:lang w:val="sw_KE" w:bidi="sw_KE"/>
        </w:rPr>
        <w:t>2mwalimu2</w:t>
      </w:r>
      <w:r>
        <w:rPr>
          <w:lang w:val="sw_KE" w:bidi="sw_KE"/>
        </w:rPr>
        <w:t xml:space="preserve"> yumo katika Faharasa Kuu.</w:t>
      </w:r>
    </w:p>
    <w:p>
      <w:pPr/>
      <w:r>
        <w:rPr>
          <w:lang w:val="sw_KE" w:bidi="sw_KE"/>
        </w:rPr>
      </w:r>
      <w:r>
        <w:rPr>
          <w:lang w:val="sw_KE" w:bidi="sw_KE"/>
        </w:rPr>
        <w:t xml:space="preserve">Walimkumbusha Yesu kwamba sheria ya Musa iliwahitaji </w:t>
      </w:r>
      <w:r>
        <w:rPr>
          <w:b/>
          <w:lang w:val="sw_KE" w:bidi="sw_KE"/>
        </w:rPr>
        <w:t>kuwapiga</w:t>
      </w:r>
      <w:r>
        <w:rPr>
          <w:lang w:val="sw_KE" w:bidi="sw_KE"/>
        </w:rPr>
        <w:t xml:space="preserve"> kwa mawe watu ambao walifanya uzinzi. Mwanaume na mwanamke wote walistahili kufa baada ya kufanya uzinzi. Sheria ya Musa inamaanisha sheria kutoka kwa Mungu ambazo Musa alishiriki na watu wa Kiyahudi ili kuwaambia jinsi ya kuishi. Tafsiri sheria kwa njia sawa na uliyofanya katika vifungu vya awali, na kumbuka kwamba </w:t>
      </w:r>
      <w:r>
        <w:rPr>
          <w:lang w:val="sw_KE" w:bidi="sw_KE"/>
        </w:rPr>
        <w:t>sheria</w:t>
      </w:r>
      <w:r>
        <w:rPr>
          <w:lang w:val="sw_KE" w:bidi="sw_KE"/>
        </w:rPr>
        <w:t xml:space="preserve"> iko katika Faharasa Kuu.</w:t>
      </w:r>
    </w:p>
    <w:p>
      <w:pPr/>
      <w:r>
        <w:rPr>
          <w:lang w:val="sw_KE" w:bidi="sw_KE"/>
        </w:rPr>
      </w:r>
      <w:r>
        <w:rPr>
          <w:lang w:val="sw_KE" w:bidi="sw_KE"/>
        </w:rPr>
        <w:t xml:space="preserve">Hatimaye, Yesu alisimama na kujibu, "Ikiwa mmoja wenu hajawahi kufanya </w:t>
      </w:r>
      <w:r>
        <w:rPr>
          <w:b/>
          <w:lang w:val="sw_KE" w:bidi="sw_KE"/>
        </w:rPr>
        <w:t>dhambi</w:t>
      </w:r>
      <w:r>
        <w:rPr>
          <w:lang w:val="sw_KE" w:bidi="sw_KE"/>
        </w:rPr>
        <w:t xml:space="preserve"> au kufanya makosa, anapaswa kuwa mtu wa kwanza kumtupia jiwe." Dhambi inarejelea tendo la uasi kwa Mungu. Hakikisha kwamba neno unalotumia hapa halimaanishi kwamba mtu ameshindwa kufanya tendo la kidini kama sala ya kitamaduni au kufuata sheria fulani za kidini. Tafsiri dhambi kwa njia sawa na uliyofanya katika vifungu vya awali, na kumbuka kwamba </w:t>
      </w:r>
      <w:r>
        <w:rPr>
          <w:lang w:val="sw_KE" w:bidi="sw_KE"/>
        </w:rPr>
        <w:t>dhambi</w:t>
      </w:r>
      <w:r>
        <w:rPr>
          <w:lang w:val="sw_KE" w:bidi="sw_KE"/>
        </w:rPr>
        <w:t xml:space="preserve"> iko katika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simulieni tena kifungu hiki kama kikundi kwa lugha yenu wenyewe.</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8:12–20</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8:12–20 na muiweke mioyoni mwenu.</w:t>
      </w:r>
    </w:p>
    <w:p>
      <w:pPr/>
      <w:r>
        <w:rPr>
          <w:lang w:val="sw_KE" w:bidi="sw_KE"/>
        </w:rPr>
      </w:r>
      <w:r>
        <w:rPr>
          <w:lang w:val="sw_KE" w:bidi="sw_KE"/>
        </w:rPr>
        <w:t>Sikiliza toleo la sauti la Yohana 8:12–20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8:12–20 katika tafsiri rahisi zaidi kuelewa.</w:t>
      </w:r>
    </w:p>
    <w:p>
      <w:pPr/>
      <w:r>
        <w:rPr>
          <w:lang w:val="sw_KE" w:bidi="sw_KE"/>
        </w:rPr>
      </w:r>
      <w:r>
        <w:rPr>
          <w:lang w:val="sw_KE" w:bidi="sw_KE"/>
        </w:rPr>
        <w:t>Katika simulizi ya mwisho, Yohana anatuambia kwamba Yesu alimlinda mwanamke aliyefanya uzinzi wakati walimu wa sheria na Mafarisayo walipotaka kumpiga mawe hadi kufa. Katika simulizi hii, Yesu alirudi hekaluni. Alifundisha katika ua la hekalu, ambapo watu wa kawaida wangeweza kuingia. Yesu pengine alikuwa akifundisha wakati wa Sikukuu ya Maskani au Vibanda. Sikukuu hii inawakumbusha Wayahudi jinsi walivyoishi katika mahema walipokuwa wakizurura jangwani baada ya Mungu kuokoa mababu wao kutoka utumwani Misri. Siku ya kwanza ya sikukuu, watu waliwasha mishumaa mikubwa katika nyua za hekalu. Yesu alifanya ulinganisho ili kuwaonyesha watu kitu kumhusu yeye mwenyewe. Yesu anaweza kuwa ametumia wazo la mwanga kwa sababu ya mishumaa inayotoa mwanga wakati wa Sikukuu ya Maskani. Alisema, "Mimi ni mwanga kwa watu wa dunia." Wale ambao wananiamini na kunitii hawatalazimika kuishi maisha yao gizani au bila Mungu. Watakuwa na mwanga unaoleta maisha ya kweli au maisha ya milele." Kisha baadhi ya Mafarisayo, viongozi wa kidini wenye ushawishi mkubwa katika Israeli, walimpinga Yesu na kusema, "Hupaswi kujishuhudia mwenyewe." Kile unachosema kuhusu wewe mwenyewe hakikubaliki kama kweli au uthibitisho."</w:t>
      </w:r>
    </w:p>
    <w:p>
      <w:pPr/>
      <w:r>
        <w:rPr>
          <w:lang w:val="sw_KE" w:bidi="sw_KE"/>
        </w:rPr>
      </w:r>
      <w:r>
        <w:rPr>
          <w:lang w:val="sw_KE" w:bidi="sw_KE"/>
        </w:rPr>
        <w:t>Simama hapa na mjadili maswali haya kama kikundi:</w:t>
      </w:r>
    </w:p>
    <w:p>
      <w:pPr/>
      <w:r>
        <w:rPr>
          <w:lang w:val="sw_KE" w:bidi="sw_KE"/>
        </w:rPr>
      </w:r>
      <w:r>
        <w:rPr>
          <w:lang w:val="sw_KE" w:bidi="sw_KE"/>
        </w:rPr>
        <w:t>Kwa hivyo, Mafarisayo walimdhihaki Yesu, wakisema kwamba ushuhuda wa Yesu au taarifa kumhusu yeye mwenyewe hazikuweza kutegemewa katika mahakama ya sheria. Sheria ya Kiyahudi ilisema kwamba mtu hangeweza kuwa shahidi peke yake—alihitaji watu wengine kushuhudia pia kitu kilekile. Yesu alikuwa amekabiliwa na aina hii ya changamoto hapo awali, na alikuwa amejibu kwa kuorodhesha mashahidi wengine wawili au watatu, mbali na yeye mwenyewe. Lakini katika hali hii, Yesu hakukubali hoja yao bali alirejelea kile walichosema kumhusu. Yesu alisema kwamba wanapaswa kukubali kama kweli kile anachosema kuhusu yeye mwenyewe. Yesu anajua kwamba alikuja kutoka kwa Mungu, na kwamba atarudi kwa Mungu, kwa hivyo Yesu si shahidi wake pekee—Mungu yuko pamoja naye. Yesu anatofautisha kile anachojua na Mafarisayo, ambao hawajui mahali ambapo Yesu alitoka au mahali ambapo Yesu ataenda baadaye. Mafarisayo wanahukumu kwa viwango vya kibinadamu. Walidhani kwamba Yesu alikuwa mwana tu wa Maria na Yosefu, na hawakuelewa kamwe kwamba Yesu alikuwa na Baba kwa muda mrefu kabla ya kuwa na Maria na Yosefu. Mafarisayo walimwona tu mtu kutoka Nazareti walipomwangalia Yesu. Yesu anaendelea kusema wazi sana kwamba hamhukumu mtu yeyote. Yesu anamaanisha kwamba hakuja ulimwenguni ili kuwahukumu watu kwa njia sawa na ambayo Mafarisayo waliwahukumu watu kwa kuwaambia daima jinsi walivyoasi sheria. Mafarisayo walikuwa wakitumia hekima ya kidunia, au ya kibinadamu ili kuwahukumu watu. Hata hivyo, Yesu alipokuja duniani, alisababisha hukumu moja kwa moja kwa sababu baadhi ya watu walimkubali na baadhi ya watu hawakumkubali. Hukumu hiyo ni kile Yesu anazungumzia anaposema, "Ikiwa ninamhukumu mtu, maamuzi yangu ni kweli au sahihi, kwa sababu mimi sina peke yangu ninapohukumu." Yesu sasa anawaelezea Mafarisayo kwamba kulingana na sheria ya Kiyahudi Yesu anaweza kwa kweli kusema mambo ya kweli kumhusu yeye mwenyewe, ikiwa ni pamoja na kuwahukumu wengine. Yesu ana shahidi wa pili, baba yake, Mungu mwenyewe.</w:t>
      </w:r>
    </w:p>
    <w:p>
      <w:pPr/>
      <w:r>
        <w:rPr>
          <w:lang w:val="sw_KE" w:bidi="sw_KE"/>
        </w:rPr>
      </w:r>
      <w:r>
        <w:rPr>
          <w:lang w:val="sw_KE" w:bidi="sw_KE"/>
        </w:rPr>
        <w:t>Sitisha hapa na mjadili maswali haya kama kikundi: Katika utamaduni wenu, mtu angefanya nini au kusema nini kama uthibitisho au taarifa ya kuaminika ili kuonyesha kwamba yeye ni mtu wa kweli na wa kuaminika? Sitisha sauti hii hapa.</w:t>
      </w:r>
    </w:p>
    <w:p>
      <w:pPr/>
      <w:r>
        <w:rPr>
          <w:lang w:val="sw_KE" w:bidi="sw_KE"/>
        </w:rPr>
      </w:r>
      <w:r>
        <w:rPr>
          <w:lang w:val="sw_KE" w:bidi="sw_KE"/>
        </w:rPr>
        <w:t>Wakati Yesu alisema kwamba hahukumu mtu yeyote, alikuwa akizungumza katika utume wake duniani. Alikuwa amekuja kuokoa watu, si kuwahukumu au kuwakemea. Lakini hii haikumaanisha kwamba hangepitisha hukumu duniani. Na wakati wa kuja kwake wa pili, atatoa hukumu kwa misingi ya kile watu wamefanya na toleo lake la wokovu. Mafarisayo wanataka uthibitisho kwamba kile Yesu anasema ni kweli. Kisha Mafarisayo wanamjaribu Yesu kwa kuuliza, "Wacha tuone baba yako." Yesu aliwajibu, "Ninyi hamnijui mimi wala Baba yangu kwa kweli, kwa sababu kunijua mimi ni nani kwa kweli kunamaanisha kwamba mnamjua Baba yangu." Ukosefu wao wa maarifa ya kweli kuhusu Yesu ulipelekea kutokuwa na kumjua Baba yake pia. Ikiwa wangetambua kwamba Baba ambaye alikuwa akimzungumzia alikuwa Yahweh, au Mungu, hawangehitaji kuuliza mahali alipokuwa. Yesu alisema hili wakati bado alikuwa akifundisha katika nyua za hekalu. Mjadala huu ulifanyika katika sehemu ya hekalu ambapo kulikuwa na masanduku kumi na tatu yaliyofunikwa ambapo watu waliweka sadaka zilizogharamia shughuli mbalimbali za hekalu. Lilikuwa eneo ambapo kulikuwa na mtiririko wa mara kwa mara wa watu.</w:t>
      </w:r>
    </w:p>
    <w:p>
      <w:pPr/>
      <w:r>
        <w:rPr>
          <w:lang w:val="sw_KE" w:bidi="sw_KE"/>
        </w:rPr>
      </w:r>
      <w:r>
        <w:rPr>
          <w:lang w:val="sw_KE" w:bidi="sw_KE"/>
        </w:rPr>
        <w:t>Eneo hili huenda lilikuwa karibu na mahali ambapo makuhani wakuu walikuwa na makao makuu yao. Hata hivyo, mamlaka hawakumkamata, kwa sababu bado haikuwa wakati sahihi kwa Yesu kufa.</w:t>
      </w:r>
    </w:p>
    <w:p>
      <w:pPr/>
      <w:r>
        <w:rPr>
          <w:lang w:val="sw_KE" w:bidi="sw_KE"/>
        </w:rPr>
      </w:r>
      <w:r>
        <w:rPr>
          <w:lang w:val="sw_KE" w:bidi="sw_KE"/>
        </w:rPr>
        <w:t>Simama hapa na mjadili maswali haya kama kikundi:</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8:12–20 katika tafsiri rahisi zaidi kuelewa.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Simulizi hili lina matukio matatu.</w:t>
      </w:r>
    </w:p>
    <w:p>
      <w:pPr/>
      <w:r>
        <w:rPr>
          <w:lang w:val="sw_KE" w:bidi="sw_KE"/>
        </w:rPr>
      </w:r>
      <w:r>
        <w:rPr>
          <w:b/>
          <w:lang w:val="sw_KE" w:bidi="sw_KE"/>
        </w:rPr>
        <w:t>Katika tukio la kwanza:</w:t>
      </w:r>
      <w:r>
        <w:rPr>
          <w:lang w:val="sw_KE" w:bidi="sw_KE"/>
        </w:rPr>
        <w:t xml:space="preserve"> Yesu alikuwa akifundisha katika ua wa hekalu, pengine wakati wa Sikukuu ya Maskani. Yesu anasema kwamba yeye ni mwanga wa ulimwengu.</w:t>
      </w:r>
    </w:p>
    <w:p>
      <w:pPr/>
      <w:r>
        <w:rPr>
          <w:lang w:val="sw_KE" w:bidi="sw_KE"/>
        </w:rPr>
      </w:r>
      <w:r>
        <w:rPr>
          <w:b/>
          <w:lang w:val="sw_KE" w:bidi="sw_KE"/>
        </w:rPr>
        <w:t>Katika tukio la pili:</w:t>
      </w:r>
      <w:r>
        <w:rPr>
          <w:lang w:val="sw_KE" w:bidi="sw_KE"/>
        </w:rPr>
        <w:t xml:space="preserve"> Mafarisayo walimdhihaki na kupinga kwamba kile Yesu alichosema kuhusu yeye mwenyewe hakikuweza kuwa halali.</w:t>
      </w:r>
    </w:p>
    <w:p>
      <w:pPr/>
      <w:r>
        <w:rPr>
          <w:lang w:val="sw_KE" w:bidi="sw_KE"/>
        </w:rPr>
      </w:r>
      <w:r>
        <w:rPr>
          <w:b/>
          <w:lang w:val="sw_KE" w:bidi="sw_KE"/>
        </w:rPr>
        <w:t>Katika tukio la tatu:</w:t>
      </w:r>
      <w:r>
        <w:rPr>
          <w:lang w:val="sw_KE" w:bidi="sw_KE"/>
        </w:rPr>
        <w:t xml:space="preserve"> Mafarisayo wanamwomba Yesu awaonyeshe Baba Mungu. Yesu anasema kwamba hawamjui Baba kwa sababu hawamjui Yesu.</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Mafarisayo</w:t>
      </w:r>
    </w:p>
    <w:p>
      <w:pPr>
        <w:pStyle w:val="ListBullet"/>
        <w:spacing w:line="240" w:lineRule="auto"/>
        <w:ind w:left="720"/>
      </w:pPr>
      <w:r>
        <w:rPr>
          <w:lang w:val="sw_KE" w:bidi="sw_KE"/>
        </w:rPr>
      </w:r>
      <w:r>
        <w:rPr>
          <w:lang w:val="sw_KE" w:bidi="sw_KE"/>
        </w:rPr>
        <w:t>Umati katika hekalu</w:t>
      </w:r>
    </w:p>
    <w:p>
      <w:pPr>
        <w:pStyle w:val="ListBullet"/>
        <w:spacing w:line="240" w:lineRule="auto"/>
        <w:ind w:left="720"/>
      </w:pPr>
      <w:r>
        <w:rPr>
          <w:lang w:val="sw_KE" w:bidi="sw_KE"/>
        </w:rPr>
      </w:r>
      <w:r>
        <w:rPr>
          <w:lang w:val="sw_KE" w:bidi="sw_KE"/>
        </w:rPr>
        <w:t>Wanafunzi pengine wako katika nyua za hekalu na Yesu</w:t>
      </w:r>
    </w:p>
    <w:p>
      <w:pPr/>
      <w:r>
        <w:rPr>
          <w:lang w:val="sw_KE" w:bidi="sw_KE"/>
        </w:rPr>
      </w:r>
      <w:r>
        <w:rPr>
          <w:lang w:val="sw_KE" w:bidi="sw_KE"/>
        </w:rPr>
        <w:t>Kama kikundi, zingatia sehemu hizi za mpangilio wa simulizi:</w:t>
      </w:r>
    </w:p>
    <w:p>
      <w:pPr/>
      <w:r>
        <w:rPr>
          <w:lang w:val="sw_KE" w:bidi="sw_KE"/>
        </w:rPr>
      </w:r>
      <w:r>
        <w:rPr>
          <w:lang w:val="sw_KE" w:bidi="sw_KE"/>
        </w:rPr>
        <w:t>Hii inaanza wakati Yesu alirudi katika ua wa hekalu na alikuwa akifundisha, pengine wakati wa Sikukuu ya Maskani, au Vibanda. Pengine kulikuwa na watu wengi karibu. Tunajua kutoka baadaye katika hadithi kwamba Yesu alikuwa karibu na mahali ambapo watu walitoa sadaka zao za pesa. Watu wengi pengine walikuwa karibu, na Yesu alizungumza nao. Yesu alisema, "Mimi ni mwanga kwa watu wa ulimwengu." Pia kumbuka kwamba wakati Yesu alitoa taarifa hii mji wote wa Yerusalemu ulikuwa umepangwa na mwanga na mishumaa kubwa. Yesu anatumia ulinganisho kati ya mwanga na giza. Yesu ni kama mwanga kwa sababu analeta maisha ya milele na Mungu milele. Bila Yesu, hakuna mwanga. Watu wanapaswa kutembea katika giza. Watu wengi hawataki kutembea gizani, kwa sababu hawajui mahali wanapoenda. Yesu anatumia ulinganisho huu ili kuonyesha jinsi ilivyo muhimu kumfuata Yesu. Wale ambao wanamwamini na kumtii hawatalazimika kuishi maisha yao gizani au bila Mungu. Watakuwa na mwanga unaoleta maisha ya kweli au maisha ya milele. Yesu alitoa taarifa ya kushangaza kuhusu yeye mwenyewe.</w:t>
      </w:r>
    </w:p>
    <w:p>
      <w:pPr/>
      <w:r>
        <w:rPr>
          <w:lang w:val="sw_KE" w:bidi="sw_KE"/>
        </w:rPr>
      </w:r>
      <w:r>
        <w:rPr>
          <w:lang w:val="sw_KE" w:bidi="sw_KE"/>
        </w:rPr>
        <w:t>Katika tukio la pili, Mafarisayo walimdhihaki Yesu kwa sababu ya kile alichosema, wakisema kwamba ushuhuda wa Yesu si wa kuaminika katika mahakama ya sheria. Yesu hakukubali hoja ya Mafarisayo bali alisahihisha kile walichosema kumhusu. Yesu alijibu, "Hata ingawa ninatenda kama shahidi wangu mwenyewe, kile ninachosema kuhusu mimi mwenyewe kinapaswa kukubaliwa kama cha kuaminika. Kwa maana nina hakika ya mahali nilipokuja na mahali nitakaporejea. Lakini hujui mahali nilipokuja na mahali nitakaporejea." Yesu anasema, "Ninaweza kuwa nikizungumza kuhusu mimi mwenyewe, lakini unapaswa kukubali kama ya kuaminika, kwa sababu najua mahali nilipokuja na mahali nitakaporejea." Yesu anajua kwamba alikuja kutoka kwa Mungu mwenyewe. Kisha Yesu alionyesha tena tofauti kati yake na Mafarisayo. Yesu alisisitiza "wewe" aliposema, "</w:t>
      </w:r>
      <w:r>
        <w:rPr>
          <w:b/>
          <w:lang w:val="sw_KE" w:bidi="sw_KE"/>
        </w:rPr>
        <w:t>Unahukumu</w:t>
      </w:r>
      <w:r>
        <w:rPr>
          <w:lang w:val="sw_KE" w:bidi="sw_KE"/>
        </w:rPr>
        <w:t xml:space="preserve"> kwa kutumia hekima ya kidunia na mimi simhukumu mtu yeyote." Yesu anasema kwa kweli kwamba hamhukumu mtu yeyote. Yesu anaendelea kufanya ulinganisho zaidi kati ya yeye na Mafarisayo. Yesu alisema kwamba ikiwa </w:t>
      </w:r>
      <w:r>
        <w:rPr>
          <w:b/>
          <w:lang w:val="sw_KE" w:bidi="sw_KE"/>
        </w:rPr>
        <w:t>angemhukumu</w:t>
      </w:r>
      <w:r>
        <w:rPr>
          <w:lang w:val="sw_KE" w:bidi="sw_KE"/>
        </w:rPr>
        <w:t xml:space="preserve"> mtu, maamuzi yake yangekuwa sahihi. Lakini Yesu hatamhukumu mtu yeyote mpaka mwisho wa wakati. Yesu anazungumza kuhusu kitu ambacho hakitokei sasa.</w:t>
      </w:r>
    </w:p>
    <w:p>
      <w:pPr/>
      <w:r>
        <w:rPr>
          <w:lang w:val="sw_KE" w:bidi="sw_KE"/>
        </w:rPr>
      </w:r>
      <w:r>
        <w:rPr>
          <w:lang w:val="sw_KE" w:bidi="sw_KE"/>
        </w:rPr>
        <w:t>Yesu anawakumbusha Mafarisayo kwamba Mungu yuko pamoja naye, kwa hivyo ana haki ya kusema ukweli. Yesu anawakumbusha kwamba "sheria yao wenyewe" inahitaji mashahidi wawili kusema ukweli, na Yesu anafuata sheria kwa sababu ana Mungu ambaye anakubaliana naye.</w:t>
      </w:r>
    </w:p>
    <w:p>
      <w:pPr/>
      <w:r>
        <w:rPr>
          <w:lang w:val="sw_KE" w:bidi="sw_KE"/>
        </w:rPr>
      </w:r>
      <w:r>
        <w:rPr>
          <w:lang w:val="sw_KE" w:bidi="sw_KE"/>
        </w:rPr>
        <w:t>Kisha Mafarisayo walimhoji Yesu kwa kuuliza, "Hebu tuone baba yako," au "Baba yako yuko wapi?" Mafarisayo hawatarajii jibu la swali hili. Wanamjaribu Yesu na hawamwonyeshi heshima. Yesu aliwajibu, "Hamnijui mimi wala Baba yangu kwa kweli, kwa sababu kunijua mimi kunamaanisha kwamba mnamjua Baba yangu." Wakati Yesu anazungumza kuhusu kumjua yeye, anamaanisha maarifa ya kina. Yesu anasema kwamba hawajui kwa kweli Yesu ni nani, na hawajui Baba ni nani kwa kweli.</w:t>
      </w:r>
    </w:p>
    <w:p>
      <w:pPr/>
      <w:r>
        <w:rPr>
          <w:lang w:val="sw_KE" w:bidi="sw_KE"/>
        </w:rPr>
      </w:r>
      <w:r>
        <w:rPr>
          <w:lang w:val="sw_KE" w:bidi="sw_KE"/>
        </w:rPr>
        <w:t>Sitisha hapa na mjadili kama kikundi: Mnasema vipi kuhusu tofauti kati ya kujua kuhusu mtu au kitu na kumjua mtu au kitu na kumjua mtu au kitu kwa kina sana? Sitisha sauti hii hapa.</w:t>
      </w:r>
    </w:p>
    <w:p>
      <w:pPr/>
      <w:r>
        <w:rPr>
          <w:lang w:val="sw_KE" w:bidi="sw_KE"/>
        </w:rPr>
      </w:r>
      <w:r>
        <w:rPr>
          <w:lang w:val="sw_KE" w:bidi="sw_KE"/>
        </w:rPr>
        <w:t>Yesu alikuwa karibu na mahali katika nyua kuu za hekalu ambapo watu waliweka zawadi au sadaka zao za pesa. Pengine kulikuwa na watu wengi karibu wakati Yesu alikuwa na mazungumzo haya na Mafarisayo. Hii pengine ilikuwa karibu na makao makuu ya viongozi wa kidini wa Kiyahudi katika hekalu, lakini mamlaka za Kiyahudi hazikumkamata, kwa sababu bado haikuwa wakati ambao Mungu alikuwa amepanga.</w:t>
      </w:r>
    </w:p>
    <w:p>
      <w:pPr/>
      <w:r>
        <w:rPr>
          <w:lang w:val="sw_KE" w:bidi="sw_KE"/>
        </w:rPr>
      </w:r>
      <w:r>
        <w:rPr>
          <w:lang w:val="sw_KE" w:bidi="sw_KE"/>
        </w:rPr>
        <w:t>Sasa, kikundi kinapaswa kutengeneza ubao wa hadithi, kuchora, au kutumia vitu ili kuonyesha kifungu na matukio yaliyomo.</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8:12–20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Simulizi hili lina matukio matatu.</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Mafarisayo</w:t>
      </w:r>
    </w:p>
    <w:p>
      <w:pPr>
        <w:pStyle w:val="ListBullet"/>
        <w:spacing w:line="240" w:lineRule="auto"/>
        <w:ind w:left="720"/>
      </w:pPr>
      <w:r>
        <w:rPr>
          <w:lang w:val="sw_KE" w:bidi="sw_KE"/>
        </w:rPr>
      </w:r>
      <w:r>
        <w:rPr>
          <w:lang w:val="sw_KE" w:bidi="sw_KE"/>
        </w:rPr>
        <w:t>Umati katika hekalu</w:t>
      </w:r>
    </w:p>
    <w:p>
      <w:pPr>
        <w:pStyle w:val="ListBullet"/>
        <w:spacing w:line="240" w:lineRule="auto"/>
        <w:ind w:left="720"/>
      </w:pPr>
      <w:r>
        <w:rPr>
          <w:lang w:val="sw_KE" w:bidi="sw_KE"/>
        </w:rPr>
      </w:r>
      <w:r>
        <w:rPr>
          <w:lang w:val="sw_KE" w:bidi="sw_KE"/>
        </w:rPr>
        <w:t>Wanafunzi pengine wako katika nyua za hekalu na Yesu</w:t>
      </w:r>
    </w:p>
    <w:p>
      <w:pPr/>
      <w:r>
        <w:rPr>
          <w:lang w:val="sw_KE" w:bidi="sw_KE"/>
        </w:rPr>
      </w:r>
      <w:r>
        <w:rPr>
          <w:lang w:val="sw_KE" w:bidi="sw_KE"/>
        </w:rPr>
        <w:t>Kueni makini kwa mazungumzo, mtiririko, mstari wa hadithi na mpangilio wa matukio ya simulizi hili. Hakikisheni hamuachi kuigiza sehemu ngumu au muhimu za simulizi hili. Saidianeni kukumbushana kila sehemu ya hadithi hii.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hii kwa mara ya pili. Katika nyakati fulani za igizo, sitisha igizo na muulize yule anayeigiza mhusika, "Unahisi nini au unafikiria nini?" Muigizaji anayeigiza wahusika hao anapaswa kueleza hisia au mawazo yake iwapo angekuwa mhusika huyo. Kisha anzisha tena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Hii inaanza wakati Yesu alirudi katika ua wa hekalu na alikuwa akifundisha, pengine wakati wa Sikukuu ya Maskani, au Vibanda. Kisha Yesu alizungumza na watu ambao walikuwa wamekusanyika kwa ajili ya sikukuu, "Mimi ni mwanga kwa watu wa ulimwengu." Wale ambao wananiamini na kunitii hawatalazimika kuishi maisha yao gizani au bila Mungu. Watakuwa na mwanga unaoleta maisha ya kweli au maisha ya milele."</w:t>
      </w:r>
    </w:p>
    <w:p>
      <w:pPr/>
      <w:r>
        <w:rPr>
          <w:lang w:val="sw_KE" w:bidi="sw_KE"/>
        </w:rPr>
      </w:r>
      <w:r>
        <w:rPr>
          <w:lang w:val="sw_KE" w:bidi="sw_KE"/>
        </w:rPr>
        <w:t>Kisha baadhi ya Mafarisayo walimhoji Yesu na kusema, "Hupaswi kutoa ushahidi juu yako mwenyewe." Kile unachosema kuhusu wewe mwenyewe hakikubaliki kama kweli au uthibitisho."</w:t>
      </w:r>
    </w:p>
    <w:p>
      <w:pPr>
        <w:pStyle w:val="ListBullet"/>
        <w:spacing w:line="240" w:lineRule="auto"/>
        <w:ind w:left="720"/>
      </w:pPr>
      <w:r>
        <w:rPr>
          <w:lang w:val="sw_KE" w:bidi="sw_KE"/>
        </w:rPr>
      </w:r>
      <w:r>
        <w:rPr>
          <w:lang w:val="sw_KE" w:bidi="sw_KE"/>
        </w:rPr>
        <w:t xml:space="preserve">Sitisha kitendo. </w:t>
      </w:r>
    </w:p>
    <w:p>
      <w:pPr>
        <w:pStyle w:val="ListBullet"/>
        <w:spacing w:line="240" w:lineRule="auto"/>
        <w:ind w:left="720"/>
      </w:pPr>
      <w:r>
        <w:rPr>
          <w:lang w:val="sw_KE" w:bidi="sw_KE"/>
        </w:rPr>
      </w:r>
      <w:r>
        <w:rPr>
          <w:lang w:val="sw_KE" w:bidi="sw_KE"/>
        </w:rPr>
        <w:t>Muulize mtu anayeigiza Yesu, "Unahisi vipi au unawaza nini?" Unaweza kusikia mambo kama, "Hii ilikuwa fursa nzuri kwangu kuonyesha utume wangu kwa watu na kuukamilisha. Lakini kwa nini Mafarisayo wangenipinga? Nilidhani wangeunga mkono utume wangu."</w:t>
      </w:r>
    </w:p>
    <w:p>
      <w:pPr>
        <w:pStyle w:val="ListBullet"/>
        <w:spacing w:line="240" w:lineRule="auto"/>
        <w:ind w:left="720"/>
      </w:pPr>
      <w:r>
        <w:rPr>
          <w:lang w:val="sw_KE" w:bidi="sw_KE"/>
        </w:rPr>
      </w:r>
      <w:r>
        <w:rPr>
          <w:lang w:val="sw_KE" w:bidi="sw_KE"/>
        </w:rPr>
        <w:t>Waulize watu wanaoigiza kama viongozi wa kidini, "Mnahisi nini au mnawaza nini?" Unaweza kusikia mambo kama, hatuamini taarifa za Yesu na hatuwezi kukubali haya kama uthibitisho wa utume wake.</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tukio la pili, Mafarisayo walimdhihaki Yesu, wakisema kwamba hakuna mtu anayeweza kutegemea ushuhuda wa Yesu katika mahakama ya sheria. Yesu alikuwa amekabiliwa na aina hii ya changamoto hapo awali, na alikuwa amejibu kwa kuorodhesha mashahidi wengine wawili au watatu, mbali na yeye mwenyewe. Lakini katika hali hii, Yesu hakukubali hoja yao bali alirejelea kile walichosema kumhusu. Yesu aliwajibu Mafarisayo, "Hata ingawa ninatenda kama shahidi wangu mwenyewe, kile ninachosema kuhusu mimi mwenyewe kinapaswa kukubaliwa kama kweli au ya kuaminika." Kwa maana nina hakika ya mahali nilipokuja na mahali nitakaporejea. Hata hivyo, hujui mahali nilipokuja na mahali nitakaporejea. Unahukumu katika hekima ya kibinadamu au ya kidunia na mimi simhukumu au kumhukumu mtu yeyote. Lakini ikiwa ninamhukumu mtu, maamuzi yangu ni kweli au sahihi, kwa sababu mimi si peke yangu ninapohukumu, ninahukumu kama Mungu Baba ananisaidia au kunitegemea. Alinituma hapa. Sheria yenu wenyewe inasema kwamba wakati watu wawili wanatoa ushahidi, unapaswa kukubaliwa kuwa ni wa kweli au wa kuaminika. Ninatoa ushuhuda kuhusu mimi mwenyewe na Baba yangu aliyenituma pia ni shahidi."</w:t>
      </w:r>
    </w:p>
    <w:p>
      <w:pPr/>
      <w:r>
        <w:rPr>
          <w:lang w:val="sw_KE" w:bidi="sw_KE"/>
        </w:rPr>
      </w:r>
      <w:r>
        <w:rPr>
          <w:lang w:val="sw_KE" w:bidi="sw_KE"/>
        </w:rPr>
        <w:t>Kisha Mafarisayo walimhoji Yesu kwa kuuliza, "Wacha tuone baba yako."</w:t>
      </w:r>
    </w:p>
    <w:p>
      <w:pPr/>
      <w:r>
        <w:rPr>
          <w:lang w:val="sw_KE" w:bidi="sw_KE"/>
        </w:rPr>
      </w:r>
      <w:r>
        <w:rPr>
          <w:lang w:val="sw_KE" w:bidi="sw_KE"/>
        </w:rPr>
        <w:t>Yesu aliwajibu, "Ninyi hamujui mimi au Baba yangu kwa kweli, kwa sababu kujua mimi ni nani kwa kweli kunamaanisha kwamba mnamjua Baba yangu." Yesu alisema hili wakati bado alikuwa akifundisha katika nyua za hekalu. Alikuwa karibu na mahali ambapo watu waliweka zawadi au sadaka zao. Mamlaka hayakumkamata, kwa sababu bado haikuwa wakati sahihi.</w:t>
      </w:r>
    </w:p>
    <w:p>
      <w:pPr>
        <w:pStyle w:val="ListBullet"/>
        <w:spacing w:line="240" w:lineRule="auto"/>
        <w:ind w:left="720"/>
      </w:pPr>
      <w:r>
        <w:rPr>
          <w:lang w:val="sw_KE" w:bidi="sw_KE"/>
        </w:rPr>
      </w:r>
      <w:r>
        <w:rPr>
          <w:lang w:val="sw_KE" w:bidi="sw_KE"/>
        </w:rPr>
        <w:t xml:space="preserve">Sitisha kitendo. </w:t>
      </w:r>
    </w:p>
    <w:p>
      <w:pPr>
        <w:pStyle w:val="ListBullet"/>
        <w:spacing w:line="240" w:lineRule="auto"/>
        <w:ind w:left="720"/>
      </w:pPr>
      <w:r>
        <w:rPr>
          <w:lang w:val="sw_KE" w:bidi="sw_KE"/>
        </w:rPr>
      </w:r>
      <w:r>
        <w:rPr>
          <w:lang w:val="sw_KE" w:bidi="sw_KE"/>
        </w:rPr>
        <w:t>Muulize mtu anayeigiza Yesu, "Unahisi vipi au unawaza nini?" Unaweza kusikia mambo kama, "Nilitamani Mafarisayo hawa wangeelewa kwamba sihukumu kwa kutumia hekima ya kibinadamu, kwa sababu mimi si peke yangu ninapohukumu." Mungu Baba yangu ananiunga na kunisaidia ikiwa ninahukumu. Ninahuzunika kwa ajili yao kwa sababu hawaelewi Mungu ni nani, na kwa hivyo hawaelewi mimi ni nani. Niliweza kuwapa maisha, lakini hawatanisikiliza."</w:t>
      </w:r>
    </w:p>
    <w:p>
      <w:pPr>
        <w:pStyle w:val="ListBullet"/>
        <w:spacing w:line="240" w:lineRule="auto"/>
        <w:ind w:left="720"/>
      </w:pPr>
      <w:r>
        <w:rPr>
          <w:lang w:val="sw_KE" w:bidi="sw_KE"/>
        </w:rPr>
      </w:r>
      <w:r>
        <w:rPr>
          <w:lang w:val="sw_KE" w:bidi="sw_KE"/>
        </w:rPr>
        <w:t>Waulize watu wanaoigiza viongozi wa kidini, "Mnahisi vipi au mnawaza nini?" Unaweza kusikia mambo kama, "Haya! Hatuwezi kutegemea ushuhuda wako kwa sababu tu una mashahidi wawili!"</w:t>
      </w:r>
      <w:r>
        <w:rPr>
          <w:lang w:val="sw_KE" w:bidi="sw_KE"/>
        </w:rPr>
      </w:r>
    </w:p>
    <w:p>
      <w:pPr>
        <w:pStyle w:val="Heading3"/>
      </w:pPr>
      <w:r>
        <w:rPr>
          <w:lang w:val="sw_KE" w:bidi="sw_KE"/>
        </w:rPr>
        <w:t>Kujaza Mapengo</w:t>
      </w:r>
    </w:p>
    <w:p>
      <w:pPr/>
      <w:r>
        <w:rPr>
          <w:lang w:val="sw_KE" w:bidi="sw_KE"/>
        </w:rPr>
      </w:r>
      <w:r>
        <w:rPr>
          <w:lang w:val="sw_KE" w:bidi="sw_KE"/>
        </w:rPr>
        <w:t>Sikiliza toleo la sauti la Yohana 8:12–20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 xml:space="preserve">Kisha baadhi ya </w:t>
      </w:r>
      <w:r>
        <w:rPr>
          <w:b/>
          <w:lang w:val="sw_KE" w:bidi="sw_KE"/>
        </w:rPr>
        <w:t>Mafarisayo</w:t>
      </w:r>
      <w:r>
        <w:rPr>
          <w:lang w:val="sw_KE" w:bidi="sw_KE"/>
        </w:rPr>
        <w:t xml:space="preserve"> walimchangia Yesu na kusema, "Hupaswi kutenda kama shahidi wako mwenyewe." Tafsiri neno Wafarisayo kwa njia sawa na uliyofanya katika simulizi za awali, na kumbuka kwamba neno </w:t>
      </w:r>
      <w:r>
        <w:rPr>
          <w:lang w:val="sw_KE" w:bidi="sw_KE"/>
        </w:rPr>
        <w:t>Wafarisayo</w:t>
      </w:r>
      <w:r>
        <w:rPr>
          <w:lang w:val="sw_KE" w:bidi="sw_KE"/>
        </w:rPr>
        <w:t xml:space="preserve"> liko katika Faharasa Kuu.</w:t>
      </w:r>
    </w:p>
    <w:p>
      <w:pPr/>
      <w:r>
        <w:rPr>
          <w:lang w:val="sw_KE" w:bidi="sw_KE"/>
        </w:rPr>
      </w:r>
      <w:r>
        <w:rPr>
          <w:lang w:val="sw_KE" w:bidi="sw_KE"/>
        </w:rPr>
        <w:t xml:space="preserve">Kwa hivyo, Mafarisayo walimdhihaki Yesu, wakisema kwamba ushuhuda wa Yesu au taarifa </w:t>
      </w:r>
      <w:r>
        <w:rPr>
          <w:b/>
          <w:lang w:val="sw_KE" w:bidi="sw_KE"/>
        </w:rPr>
        <w:t>kumhusu</w:t>
      </w:r>
      <w:r>
        <w:rPr>
          <w:lang w:val="sw_KE" w:bidi="sw_KE"/>
        </w:rPr>
        <w:t xml:space="preserve"> yeye mwenyewe hazikuweza kutegemewa katika mahakama ya sheria. Ushuhuda au "kushuhudia" inamaanisha kutangaza ukweli kuhusu kitu kutoka kwa uzoefu wake mwenyewe. Tumia kirai kile kile kwa ushuhuda kama ulivyotumia katika vifungu vya awali na ukumbuke kwamba </w:t>
      </w:r>
      <w:r>
        <w:rPr>
          <w:lang w:val="sw_KE" w:bidi="sw_KE"/>
        </w:rPr>
        <w:t>ushuhuda</w:t>
      </w:r>
      <w:r>
        <w:rPr>
          <w:lang w:val="sw_KE" w:bidi="sw_KE"/>
        </w:rPr>
        <w:t xml:space="preserve"> umo katika Faharasa Kuu.</w:t>
      </w:r>
    </w:p>
    <w:p>
      <w:pPr/>
      <w:r>
        <w:rPr>
          <w:lang w:val="sw_KE" w:bidi="sw_KE"/>
        </w:rPr>
      </w:r>
      <w:r>
        <w:rPr>
          <w:lang w:val="sw_KE" w:bidi="sw_KE"/>
        </w:rPr>
        <w:t xml:space="preserve">Yesu alisema hayo alipokuwa bado anafundisha katika nyua za hekalu. Alikuwa karibu na mahali ambapo watu waliweka </w:t>
      </w:r>
      <w:r>
        <w:rPr>
          <w:b/>
          <w:lang w:val="sw_KE" w:bidi="sw_KE"/>
        </w:rPr>
        <w:t>zawadi</w:t>
      </w:r>
      <w:r>
        <w:rPr>
          <w:lang w:val="sw_KE" w:bidi="sw_KE"/>
        </w:rPr>
        <w:t xml:space="preserve"> zao, au </w:t>
      </w:r>
      <w:r>
        <w:rPr>
          <w:b/>
          <w:lang w:val="sw_KE" w:bidi="sw_KE"/>
        </w:rPr>
        <w:t>sadaka za fedha</w:t>
      </w:r>
      <w:r>
        <w:rPr>
          <w:lang w:val="sw_KE" w:bidi="sw_KE"/>
        </w:rPr>
        <w:t>. Sadaka zinaweza kutolewa kwa sababu nyingi, ikiwa ni pamoja na kutoa shukrani.</w:t>
      </w:r>
    </w:p>
    <w:p>
      <w:pPr/>
      <w:r>
        <w:rPr>
          <w:lang w:val="sw_KE" w:bidi="sw_KE"/>
        </w:rPr>
      </w:r>
      <w:r>
        <w:rPr>
          <w:lang w:val="sw_KE" w:bidi="sw_KE"/>
        </w:rPr>
        <w:t xml:space="preserve">Yesu alirudi katika ua wa </w:t>
      </w:r>
      <w:r>
        <w:rPr>
          <w:b/>
          <w:lang w:val="sw_KE" w:bidi="sw_KE"/>
        </w:rPr>
        <w:t>hekalu</w:t>
      </w:r>
      <w:r>
        <w:rPr>
          <w:lang w:val="sw_KE" w:bidi="sw_KE"/>
        </w:rPr>
        <w:t xml:space="preserve"> na alikuwa akifundisha, pengine wakati wa </w:t>
      </w:r>
      <w:r>
        <w:rPr>
          <w:lang w:val="sw_KE" w:bidi="sw_KE"/>
        </w:rPr>
        <w:t>Sikukuu ya Maskani</w:t>
      </w:r>
      <w:r>
        <w:rPr>
          <w:lang w:val="sw_KE" w:bidi="sw_KE"/>
        </w:rPr>
        <w:t xml:space="preserve">, au Vibanda. Ua wa hekalu ulikuwa eneo la nje la hekalu ambapo umma kwa ujumla uliweza kuingia. Yesu kwa kawaida alifundisha katika eneo hili, na umati ungekusanyika kumzunguka. Tafsiri hekalu kwa njia sawa na uliyofanya katika vifungu vya awali, na kumbuka kwamba </w:t>
      </w:r>
      <w:r>
        <w:rPr>
          <w:lang w:val="sw_KE" w:bidi="sw_KE"/>
        </w:rPr>
        <w:t>hekalu</w:t>
      </w:r>
      <w:r>
        <w:rPr>
          <w:lang w:val="sw_KE" w:bidi="sw_KE"/>
        </w:rPr>
        <w:t xml:space="preserve"> limo katika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simulieni tena kifungu hiki kama kikundi kwa lugha yenu wenyewe.</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8:21–30</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8:21–30 na muiweke mioyoni mwenu.</w:t>
      </w:r>
    </w:p>
    <w:p>
      <w:pPr/>
      <w:r>
        <w:rPr>
          <w:lang w:val="sw_KE" w:bidi="sw_KE"/>
        </w:rPr>
      </w:r>
      <w:r>
        <w:rPr>
          <w:lang w:val="sw_KE" w:bidi="sw_KE"/>
        </w:rPr>
        <w:t>Sikiliza toleo la sauti la Yohana 8:21–30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8:21–30 katika tafsiri rahisi zaidi kuelewa.</w:t>
      </w:r>
    </w:p>
    <w:p>
      <w:pPr/>
      <w:r>
        <w:rPr>
          <w:lang w:val="sw_KE" w:bidi="sw_KE"/>
        </w:rPr>
      </w:r>
      <w:r>
        <w:rPr>
          <w:lang w:val="sw_KE" w:bidi="sw_KE"/>
        </w:rPr>
        <w:t>Katika fungu la mwisho, Yohana anatuambia kwamba Yesu alirudi hekaluni na kuwaambia watu kwamba Yeye ni mwanga wa dunia. Hata hivyo, hatuna maelezo mengi kuhusu ni muda gani unapita baada ya tukio la awali.</w:t>
      </w:r>
    </w:p>
    <w:p>
      <w:pPr/>
      <w:r>
        <w:rPr>
          <w:lang w:val="sw_KE" w:bidi="sw_KE"/>
        </w:rPr>
      </w:r>
      <w:r>
        <w:rPr>
          <w:lang w:val="sw_KE" w:bidi="sw_KE"/>
        </w:rPr>
        <w:t>Sasa, katika kifungu hiki, Yesu aliwaambia tena Mafarisayo au viongozi wa Kiyahudi, "Nitaondoka, na mtanitafuta. "Lakini mtakufa katika dhambi zenu, na nitakwenda mahali ambapo hamtaweza kuja kwangu." Yesu anawaambia Wayahudi kwamba dhambi yao kuu ni kwamba wamemkataa yeye. Kwa hivyo, watakufa na hawataweza kwenda mahali ambapo Yesu anaenda, kwa sababu Yesu anaenda kwa baba yake Mungu. Kisha viongozi wa Kiyahudi waliulizana, "Je, atajiua?" Anamaanisha nini anaposema kwamba hatuwezi kwenda mahali atakapoenda?"</w:t>
      </w:r>
    </w:p>
    <w:p>
      <w:pPr/>
      <w:r>
        <w:rPr>
          <w:lang w:val="sw_KE" w:bidi="sw_KE"/>
        </w:rPr>
      </w:r>
      <w:r>
        <w:rPr>
          <w:lang w:val="sw_KE" w:bidi="sw_KE"/>
        </w:rPr>
        <w:t>Hapa, Yesu sasa alirudi katika mada aliyokuwa amezungumza awali na viongozi wa Kiyahudi kuhusu kifo chake. Wayahudi walishangaa wakati Yesu alipozungumza kuhusu kifo chake. Wakati huu, walifikiri kwamba Yesu angeweza kujiua, lakini hawaamini kwa kweli kwamba Yesu angejiua. Viongozi wa Kiyahudi waliamini kwamba wale ambao walijiua walikwenda kuzimu. Kwa hivyo ikiwa Yesu angejiua, hawangekwenda kuzimu mahali alipokuwa anaenda, kwa sababu walikuwa na hakika kabisa kwamba walikuwa wakienda mbinguni.</w:t>
      </w:r>
    </w:p>
    <w:p>
      <w:pPr/>
      <w:r>
        <w:rPr>
          <w:lang w:val="sw_KE" w:bidi="sw_KE"/>
        </w:rPr>
      </w:r>
      <w:r>
        <w:rPr>
          <w:lang w:val="sw_KE" w:bidi="sw_KE"/>
        </w:rPr>
        <w:t>Sitisha hapa na mjadili maswali haya kama kikundi: Simulia hadithi kuhusu mtu aliyepokea adhabu kwa kosa alilofanya. Nani anawaambia watu kwamba wataadhibiwa? Wanazungumza vipi kuhusu adhabu ambayo watu watakabiliana nayo? Sitisha sauti hii hapa.</w:t>
      </w:r>
    </w:p>
    <w:p>
      <w:pPr/>
      <w:r>
        <w:rPr>
          <w:lang w:val="sw_KE" w:bidi="sw_KE"/>
        </w:rPr>
      </w:r>
      <w:r>
        <w:rPr>
          <w:lang w:val="sw_KE" w:bidi="sw_KE"/>
        </w:rPr>
        <w:t>Yesu aliwaambia viongozi wa Kiyahudi, "Ninyi ni wa dunia hii." Mimi ninatoka mbinguni. Makazi yako ni ulimwengu huu hapa duniani. Wewe ni wa uovu au ulimwengu huu Hapa si nyumbani kwangu. Niliwaambia kwamba mtakufa katika dhambi zenu ikiwa hamuamini kwamba mimi ndiye niliyetumwa na Mungu." Hapa mara nyingine tena, Yesu alipaswa kuwaambia viongozi wa Kiyahudi tofauti kati ya yeye na Wayahudi. Walikuwa wamekuja kutoka maeneo mawili tofauti. Yesu anamaanisha kusema kwamba kila mtu katika umati alikuwa amezaliwa na kuishi Duniani. Yesu anamaanisha kusema kwamba viongozi wa Kiyahudi wanaishi kabisa katika ulimwengu huu na hawana tumaini la kufika mbinguni isipokuwa kupitia Yesu, kwa sababu Yesu amekuja kutoka mbinguni. Hata hivyo, kukataa kwa viongozi wa Kiyahudi kukubali ukweli huu kunamaanisha kwamba Yesu hawezi kuwasaidia. Viongozi wa Kiyahudi wanaishi katika dhambi zao na watakufa katika dhambi zao.</w:t>
      </w:r>
    </w:p>
    <w:p>
      <w:pPr/>
      <w:r>
        <w:rPr>
          <w:lang w:val="sw_KE" w:bidi="sw_KE"/>
        </w:rPr>
      </w:r>
      <w:r>
        <w:rPr>
          <w:lang w:val="sw_KE" w:bidi="sw_KE"/>
        </w:rPr>
        <w:t>Sitisha hapa na mjadili maswali haya kama kikundi: Simulia hadithi kuhusu wakati ambapo watu walimkataa mjumbe. Ni aina gani za mambo ambayo wajumbe wanapaswa kufanya ili watu kukubali ujumbe kutoka kwa mtu aliyewatuma? Sitisha sauti hii hapa.</w:t>
      </w:r>
    </w:p>
    <w:p>
      <w:pPr/>
      <w:r>
        <w:rPr>
          <w:lang w:val="sw_KE" w:bidi="sw_KE"/>
        </w:rPr>
      </w:r>
      <w:r>
        <w:rPr>
          <w:lang w:val="sw_KE" w:bidi="sw_KE"/>
        </w:rPr>
        <w:t>Kwa hivyo, viongozi wa kidini walimwambia Yesu, "Tuambie wewe ni nani kwa kweli." Yesu aliwaambia, "Nimekuwa nawaambia mimi ni nani tangu nilipoanza kufundisha." Nina mengi ya kusema katika hukumu juu yako, lakini sitayasema. Yule aliyenituma duniani ni wa kuaminika au mwaminifu, na ninawaambia tu watu kile alichoniambia." Inaonekana kwamba Yesu alichagua kutosema kila kitu ambacho angeweza kuwahukumu watu, bali kusema tu mambo ambayo Mungu alimwambia aseme. Viongozi wa kidini hawakutambua kwamba Yesu alipokuwa akizungumza kuhusu yule aliyemtuma, alikuwa akiwaambia kuhusu Baba yake wa mbinguni. Kwa hivyo, Yesu aliwaambia, "Mtakapomwinua Mwana wa Mtu juu, basi mtaelewa mimi ni nani." Mwana wa Mtu ndilo jina ambalo Yesu alipenda kujiita zaidi. Utakumbuka kutoka kwa vifungu vya awali kwamba Mwana wa Mtu anarejelea mtu ambaye Mungu atamtuma ili kuhukumu ulimwengu. Huyu ni Yesu. Watu wanamwinua au kumtukuza vipi Mwana wa Mtu? Yamkini Yesu anazungumza kuhusu wakati watu watamwinua msalabani, lakini wasikilizaji wa Yesu wakati huo hawatajua kuwa hilo ndilo analolizungumzia. Kisha Yesu anasema, "Yule aliyenituma—Mungu—yuko pamoja nami sasa na daima." Hajanicha, kwa sababu daima ninafanya mambo ambayo anataka nifanye." Baadhi ya watu katika umati waliosikiliza mambo haya aliyosema Yesu walimwamini.</w:t>
      </w:r>
    </w:p>
    <w:p>
      <w:pPr/>
      <w:r>
        <w:rPr>
          <w:lang w:val="sw_KE" w:bidi="sw_KE"/>
        </w:rPr>
      </w:r>
      <w:r>
        <w:rPr>
          <w:lang w:val="sw_KE" w:bidi="sw_KE"/>
        </w:rPr>
        <w:t>Katika simulizi hii viongozi wa Kiyahudi walielewa kwamba Yesu alikuwa akisema kwamba alikuwa tofauti kabisa nao, na kwa hivyo walimwuliza moja kwa moja kuhusu utambulisho wake na mahali alikopatia mamlaka yake. Kwa hivyo, Yesu aliukumbusha umati kile alichokuwa akisema hapo awali alipokuwa akiwafundisha. Watu walikuwa wamemsikia akidai kuwa mkate wa uzima, mwanga wa ulimwengu, na yule aliyetumwa kutoka juu au mbinguni. Yesu kisha aliwakumbusha watu mambo manne kuhusu yeye mwenyewe. Alikuwa hakimu wao. Alitumwa na baba yake ambaye ni wa kuaminika. Alizungumza mambo ambayo amesikia kutoka kwa Baba. Alikuwa mfanyakazi mwenza wa Mungu. Baadhi ya watu ambao walimsikia Yesu akifundisha walichagua njia ya maisha na kuweka imani yao kwa Yesu.</w:t>
      </w:r>
    </w:p>
    <w:p>
      <w:pPr/>
      <w:r>
        <w:rPr>
          <w:lang w:val="sw_KE" w:bidi="sw_KE"/>
        </w:rPr>
      </w:r>
      <w:r>
        <w:rPr>
          <w:lang w:val="sw_KE" w:bidi="sw_KE"/>
        </w:rPr>
        <w:t>Sitisha hapa na mjadili maswali haya kama kikundi: Katika simulizi hii tunaona kwamba Yesu na Mungu walikuwa na uhusiano maalum, na Yesu alifanya tu mambo ambayo Mungu alimwambia afanye. Eleza uhusiano maalum katika utamaduni wako kati ya mwalimu au kiongozi na mjumbe wake au mfanyakazi mwenza. Wanasaidiana vipi? Mtumaji au kiongozi anamtunza vipi mjumbe wake? Wanasikilizana vipi? Sitisha sauti hii hapa.</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8:21–30 katika tafsiri rahisi zaidi kuelewa.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Simulizi hili lina matukio matatu.</w:t>
      </w:r>
    </w:p>
    <w:p>
      <w:pPr/>
      <w:r>
        <w:rPr>
          <w:lang w:val="sw_KE" w:bidi="sw_KE"/>
        </w:rPr>
      </w:r>
      <w:r>
        <w:rPr>
          <w:b/>
          <w:lang w:val="sw_KE" w:bidi="sw_KE"/>
        </w:rPr>
        <w:t>Katika tukio la kwanza:</w:t>
      </w:r>
      <w:r>
        <w:rPr>
          <w:lang w:val="sw_KE" w:bidi="sw_KE"/>
        </w:rPr>
        <w:t xml:space="preserve"> Yesu aliwaambia Mafarisayo, au viongozi wa kidini wa Kiyahudi, kwamba atakufa na kurudi kwa baba yake Mungu. Watakufa, lakini hawatakwenda kwa Mungu, kwa sababu hawamwamini Yesu.</w:t>
      </w:r>
    </w:p>
    <w:p>
      <w:pPr/>
      <w:r>
        <w:rPr>
          <w:lang w:val="sw_KE" w:bidi="sw_KE"/>
        </w:rPr>
      </w:r>
      <w:r>
        <w:rPr>
          <w:b/>
          <w:lang w:val="sw_KE" w:bidi="sw_KE"/>
        </w:rPr>
        <w:t>Katika tukio la pili:</w:t>
      </w:r>
      <w:r>
        <w:rPr>
          <w:lang w:val="sw_KE" w:bidi="sw_KE"/>
        </w:rPr>
        <w:t xml:space="preserve"> Yesu aliwaambia viongozi wa kidini wa Kiyahudi, "Nina mengi ambayo ningeweza kusema kuhusu ninyi na mengi ambayo ningeweza kuwahukumu, lakini sitakwenda Lakini nitasema tu kile Mungu Baba yangu anataka niseme."</w:t>
      </w:r>
    </w:p>
    <w:p>
      <w:pPr/>
      <w:r>
        <w:rPr>
          <w:lang w:val="sw_KE" w:bidi="sw_KE"/>
        </w:rPr>
      </w:r>
      <w:r>
        <w:rPr>
          <w:b/>
          <w:lang w:val="sw_KE" w:bidi="sw_KE"/>
        </w:rPr>
        <w:t>Katika tukio la tatu:</w:t>
      </w:r>
      <w:r>
        <w:rPr>
          <w:lang w:val="sw_KE" w:bidi="sw_KE"/>
        </w:rPr>
        <w:t xml:space="preserve"> Wengi walimwamini Yesu kwa sababu walitambua kwamba Mungu alimtuma Yesu ulimwenguni.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Mafarisayo au viongozi wa Kiyahudi</w:t>
      </w:r>
    </w:p>
    <w:p>
      <w:pPr>
        <w:pStyle w:val="ListBullet"/>
        <w:spacing w:line="240" w:lineRule="auto"/>
        <w:ind w:left="720"/>
      </w:pPr>
      <w:r>
        <w:rPr>
          <w:lang w:val="sw_KE" w:bidi="sw_KE"/>
        </w:rPr>
      </w:r>
      <w:r>
        <w:rPr>
          <w:lang w:val="sw_KE" w:bidi="sw_KE"/>
        </w:rPr>
        <w:t>Umati ambao pengine ulijumuisha wanafunzi wa Yesu</w:t>
      </w:r>
    </w:p>
    <w:p>
      <w:pPr/>
      <w:r>
        <w:rPr>
          <w:lang w:val="sw_KE" w:bidi="sw_KE"/>
        </w:rPr>
      </w:r>
      <w:r>
        <w:rPr>
          <w:lang w:val="sw_KE" w:bidi="sw_KE"/>
        </w:rPr>
        <w:t>Kama kikundi, zingatia sehemu hizi za mpangilio wa simulizi:</w:t>
      </w:r>
    </w:p>
    <w:p>
      <w:pPr/>
      <w:r>
        <w:rPr>
          <w:lang w:val="sw_KE" w:bidi="sw_KE"/>
        </w:rPr>
      </w:r>
      <w:r>
        <w:rPr>
          <w:lang w:val="sw_KE" w:bidi="sw_KE"/>
        </w:rPr>
        <w:t>Katika tukio la kwanza, Yohana anatuambia kwamba Yesu aliwaambia Mafarisayo au viongozi wa Kiyahudi kwa mara ya pili kwamba ataondoka, na viongozi wa Kiyahudi watamtafuta. Lakini watakufa katika dhambi zao, kwa sababu hawamkubali Yesu na Yesu ataenda mahali ambapo hawataweza kuja kwake. Kisha viongozi wa Kiyahudi waliulizana, "Je, Yesu atajiua?" Yesu anamaanisha nini anaposema kwamba hatuwezi kwenda mahali atakapoenda?" Viongozi wa Kiyahudi walitarajia kwamba jibu la swali hili lingekuwa "Hapana, Yesu hatajiua." Ni muhimu kukumbuka kwamba Yesu alisema kwamba ataenda mahali ambapo viongozi wa kidini hawawezi kumfuata. Hii ina maana kwamba Yesu ataenda mbinguni ili kuwa na Mungu Baba yake.</w:t>
      </w:r>
    </w:p>
    <w:p>
      <w:pPr/>
      <w:r>
        <w:rPr>
          <w:lang w:val="sw_KE" w:bidi="sw_KE"/>
        </w:rPr>
      </w:r>
      <w:r>
        <w:rPr>
          <w:lang w:val="sw_KE" w:bidi="sw_KE"/>
        </w:rPr>
        <w:t>Yesu aliwaambia viongozi wa Kiyahudi kwamba wao ni wa ulimwengu huu wa chini. Ni muhimu kukumbuka kwamba Yesu anawaambia kwamba ni wa dunia, si mahali fulani chini ya dunia. Wao ni wa dunia kwa sababu wanafanya mambo ambayo watu wa duniani wasiomkubali Yesu huyafanya. Kisha Yesu aliwaambia kwamba alitoka mbinguni. Yesu alisema, "Dunia hii si makao yangu." Niliwaambia kwamba mtakufa katika dhambi zenu msipoamini kwamba mimi ndiye." Yesu anarudia kwa msisitizo kwamba Wayahudi watakufa ikiwa hawamkubali Yesu. Anataka waelewe umuhimu wa kumkubali. Yesu anasema kwamba ni lazima waamini kwamba Yesu ni "Mimi ndiye." Yesu anatumia lugha ambayo inawakumbusha Wayahudi jina la kibinafsi la Mungu, Yahweh, ambalo linamaanisha "Mimi ndimi niliye." Yesu amekuwa akitumia lugha hii mara nyingi anapofundisha kuhusu yeye mwenyewe. Wayahudi wangeelewa kwamba Yesu anasema kwamba ana uhusiano wa karibu sana na Mungu, hata akisema kwamba yeye ana asili ya kimungu.</w:t>
      </w:r>
    </w:p>
    <w:p>
      <w:pPr/>
      <w:r>
        <w:rPr>
          <w:lang w:val="sw_KE" w:bidi="sw_KE"/>
        </w:rPr>
      </w:r>
      <w:r>
        <w:rPr>
          <w:lang w:val="sw_KE" w:bidi="sw_KE"/>
        </w:rPr>
        <w:t>Katika onyesho la pili, viongozi wa kidini walimwambia Yesu, "Tuambie wewe ni nani kwa kweli." Yesu aliwaambia, "Nimekuwa nawaambia mimi ni nani tangu nilipoanza kufundisha." Nina mengi ya kusema katika hukumu juu yako, lakini sitayasema. Mtu ambaye alinituma duniani ni wa kuaminika, na ninawaambia tu watu duniani kile alichoniambia niseme." Viongozi wa kidini hawakutambua kwamba Yesu alikuwa akiwaambia kuhusu Mungu mbinguni. Kwa hivyo, Yesu aliwaambia viongozi wa kidini, "Wakati mtakapomwinua juu Mwana wa Mtu, basi mtaelewa kwamba mimi ndiye niliyesema na mtaelewa kwamba mimi na Mungu tunafanya kazi pamoja." Utatambua kwamba sitendi kulingana na uamuzi wangu mwenyewe. Lakini ninasema kile nilichojifunza kutoka kwa Mungu." Kumbuka kwamba Yesu pengine anarejelea watu wanaomwinua juu msalabani, na unaweza kuhitaji kusema hivyo katika tafsiri yako ikiwa huwezi kusema tu kwamba "walimwinua juu." Yesu anazungumza kuhusu yeye mwenyewe anapozungumza kuhusu Mwana wa Mtu. Tena, Yesu anatumia lugha kama "Mimi ndimi" ili kuwakumbusha Wayahudi kwamba amekuwa akiwaambia tangu mwanzo wa mafundisho yake kwamba yeye anatoka kwa Mungu. Wakati Yesu anasema "mtaelewa kwamba mimi ndiye," unaweza pia kusema, "mtaelewa kwamba mimi ndiye yule niliyesema kuwa ndiye."</w:t>
      </w:r>
    </w:p>
    <w:p>
      <w:pPr/>
      <w:r>
        <w:rPr>
          <w:lang w:val="sw_KE" w:bidi="sw_KE"/>
        </w:rPr>
      </w:r>
      <w:r>
        <w:rPr>
          <w:lang w:val="sw_KE" w:bidi="sw_KE"/>
        </w:rPr>
        <w:t>Yesu anawakumbusha Wayahudi kwamba yule aliyemtuma yuko pamoja naye sasa na daima. Hajamwacha Yesu, kwa sababu Yesu daima anafanya mambo ambayo Mungu anataka Yesu afanye. Wengi ambao walimsikia Yesu akisema mambo haya walimwamini.</w:t>
      </w:r>
    </w:p>
    <w:p>
      <w:pPr/>
      <w:r>
        <w:rPr>
          <w:lang w:val="sw_KE" w:bidi="sw_KE"/>
        </w:rPr>
      </w:r>
      <w:r>
        <w:rPr>
          <w:lang w:val="sw_KE" w:bidi="sw_KE"/>
        </w:rPr>
        <w:t>Ni muhimu kukumbuka kwamba Mungu na Yesu ni wamoja na wanafanya kazi pamoja. Kumbuka kwamba Yesu alisisitiza kwamba watu watakufa katika dhambi zao wasipoweka imani yao kwake au kumwamini Yesu.</w:t>
      </w:r>
    </w:p>
    <w:p>
      <w:pPr/>
      <w:r>
        <w:rPr>
          <w:lang w:val="sw_KE" w:bidi="sw_KE"/>
        </w:rPr>
      </w:r>
      <w:r>
        <w:rPr>
          <w:lang w:val="sw_KE" w:bidi="sw_KE"/>
        </w:rPr>
        <w:t>Sasa, kikundi kinapaswa kutengeneza ubao wa hadithi, kuchora, au kutumia vitu ili kuonyesha kifungu na matukio yaliyomo.</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8:21–30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Simulizi hili lina matukio matatu.</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Mafarisayo au viongozi wa Kiyahudi</w:t>
      </w:r>
    </w:p>
    <w:p>
      <w:pPr>
        <w:pStyle w:val="ListBullet"/>
        <w:spacing w:line="240" w:lineRule="auto"/>
        <w:ind w:left="720"/>
      </w:pPr>
      <w:r>
        <w:rPr>
          <w:lang w:val="sw_KE" w:bidi="sw_KE"/>
        </w:rPr>
      </w:r>
      <w:r>
        <w:rPr>
          <w:lang w:val="sw_KE" w:bidi="sw_KE"/>
        </w:rPr>
        <w:t>Umati, ambao pengine uliwajumuisha wanafunzi wa Yesu</w:t>
      </w:r>
    </w:p>
    <w:p>
      <w:pPr/>
      <w:r>
        <w:rPr>
          <w:lang w:val="sw_KE" w:bidi="sw_KE"/>
        </w:rPr>
      </w:r>
      <w:r>
        <w:rPr>
          <w:lang w:val="sw_KE" w:bidi="sw_KE"/>
        </w:rPr>
        <w:t>Kuwa makini na mazungumzo, mtiririko, msuko wa hadithi, na mpangilio wa matukio ya simulizi. Hakikisheni hamuachi kuigiza sehemu ngumu au muhimu za simulizi hili. Saidianeni kukumbushana kila sehemu ya hadithi hii.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hii kwa mara ya pili. Katika nyakati fulani za igizo, sitisha igizo na muulize yule anayeigiza mhusika, "Unahisi nini au unafikiria nini?" Muigizaji anayeigiza wahusika hao anapaswa kueleza hisia au mawazo yake iwapo angekuwa mhusika huyo. Kisha anzisha tena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Sasa, katika kifungu hiki, Yesu aliwaambia tena Mafarisayo au viongozi wa Kiyahudi, "Nitaondoka, na mtanitafuta. "Lakini mtakufa katika dhambi zenu, na nitakwenda mahali ambapo hamtaweza kuja kwangu." Kisha viongozi wa Kiyahudi waliulizana, "Je, atajiua?" Anamaanisha nini anaposema kwamba hatuwezi kwenda mahali atakapoenda?"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vipi au unawaza nini?" Unaweza kusikia mambo kama, "Hii ni mara ya pili ninawaambia viongozi wa Kiyahudi kuhusu kifo changu, lakini hawakuweza kuelewa au kutambua kwamba nitakufa kwa ajili ya dhambi zao na kurudi kwa Mungu aliyenituma duniani?"</w:t>
      </w:r>
    </w:p>
    <w:p>
      <w:pPr>
        <w:pStyle w:val="ListBullet"/>
        <w:spacing w:line="240" w:lineRule="auto"/>
        <w:ind w:left="720"/>
      </w:pPr>
      <w:r>
        <w:rPr>
          <w:lang w:val="sw_KE" w:bidi="sw_KE"/>
        </w:rPr>
      </w:r>
      <w:r>
        <w:rPr>
          <w:lang w:val="sw_KE" w:bidi="sw_KE"/>
        </w:rPr>
        <w:t>Waulize watu wanaoigiza kama viongozi wa kidini, "Mnahisi nini au mnawaza nini?" Unaweza kusikia mambo kama, "Hatuwezi kuamini Yesu anakaribia kwenda na kujificha kati ya Wayahudi na kujiua."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tukio la pili, Yesu aliwaambia viongozi wa Kiyahudi, "Ninyi ni wa ulimwengu huu." Mimi ninatoka mbinguni. Nyumba yako ni dunia hii. Wewe ni wa ulimwengu huu mwovu au ulioanguka. Hapa si nyumbani kwangu. Niliwaambia kwamba mtakufa mkiwa bado katika dhambi zenu ikiwa hamuamini kwamba mimi ndiye yule ambaye Mungu alimtuma kwenu."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vipi au unawaza nini?" Unaweza kusikia mambo kama, "Ninawezaje kuwasaidia zaidi viongozi wa Kiyahudi kuelewa kwamba kuna maisha baada ya kifo na wanahitaji kuwa na tumaini ndani yangu ikiwa wanataka kufika mbinguni?"</w:t>
      </w:r>
    </w:p>
    <w:p>
      <w:pPr>
        <w:pStyle w:val="ListBullet"/>
        <w:spacing w:line="240" w:lineRule="auto"/>
        <w:ind w:left="720"/>
      </w:pPr>
      <w:r>
        <w:rPr>
          <w:lang w:val="sw_KE" w:bidi="sw_KE"/>
        </w:rPr>
      </w:r>
      <w:r>
        <w:rPr>
          <w:lang w:val="sw_KE" w:bidi="sw_KE"/>
        </w:rPr>
        <w:t>Waulize watu wanaoigiza viongozi wa kidini, "Mnahisi vipi au mnawaza nini?" Unaweza kusikia mambo kama, "Yesu huyu anahitaji kutuambia au kutuelezea vizuri mahali anapotoka na mahali anapokusudia kwenda."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onyesho la pili, viongozi wa kidini walimwambia Yesu, "Tuambie wewe ni nani kwa kweli."</w:t>
      </w:r>
    </w:p>
    <w:p>
      <w:pPr/>
      <w:r>
        <w:rPr>
          <w:lang w:val="sw_KE" w:bidi="sw_KE"/>
        </w:rPr>
      </w:r>
      <w:r>
        <w:rPr>
          <w:lang w:val="sw_KE" w:bidi="sw_KE"/>
        </w:rPr>
        <w:t>Yesu aliwaambia, "Nimekuwa nawaambia mimi ni nani tangu nilipoanza kufundisha." Nina mengi ya kusema katika hukumu juu yako, lakini sitayasema. Yule aliyenituma duniani ni wa kuaminika au mwaminifu, na ninawaambia tu watu kile alichoniambia." Viongozi wa kidini hawakutambua kwamba Yesu alikuwa akiwaambia kuhusu Baba yake wa mbinguni. Kwa hivyo, Yesu aliwaambia, "Mtakapomwinua juu Mwana wa Mtu msalabani, basi mtajua au mtaelewa mimi ni nani." Utatambua au kuelewa kwamba sitendi kulingana na uamuzi wangu mwenyewe. Lakini ninasema kile nilichojifunza kutoka kwa Baba. Yule ambaye alinituma yuko pamoja nami sasa na daima. Hajanicha, kwa sababu daima ninafanya mambo ambayo anataka nifanye." Wengi ambao walimsikia Yesu akisema mambo haya walimwamini.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vipi au unawaza nini?" Unaweza kusikia mambo kama, "Ninahitaji kuwasaidia watu hawa kuelewa kwamba yote ambayo nimekuwa nawaambia ni kile Mungu alikuwa ameniambia na ninatumaini kwamba waje kuelewa ujio wangu duniani na kuwa na imani kwangu." Waulize watu wanaoigiza viongozi wa kidini, "Mnahisi vipi au mnawaza nini?" Unaweza kusikia mambo kama, "Yesu huyu, mpaka sasa hajatuambia au kutuelezea mahali anapotoka, anataka tuwe na imani tu kwake?"</w:t>
      </w:r>
      <w:r>
        <w:rPr>
          <w:lang w:val="sw_KE" w:bidi="sw_KE"/>
        </w:rPr>
      </w:r>
    </w:p>
    <w:p>
      <w:pPr>
        <w:pStyle w:val="Heading3"/>
      </w:pPr>
      <w:r>
        <w:rPr>
          <w:lang w:val="sw_KE" w:bidi="sw_KE"/>
        </w:rPr>
        <w:t>Kujaza Mapengo</w:t>
      </w:r>
    </w:p>
    <w:p>
      <w:pPr/>
      <w:r>
        <w:rPr>
          <w:lang w:val="sw_KE" w:bidi="sw_KE"/>
        </w:rPr>
      </w:r>
      <w:r>
        <w:rPr>
          <w:lang w:val="sw_KE" w:bidi="sw_KE"/>
        </w:rPr>
        <w:t>Sikiliza toleo la sauti la Yohana 8:21–30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 xml:space="preserve">Yesu aliwaambia tena </w:t>
      </w:r>
      <w:r>
        <w:rPr>
          <w:b/>
          <w:lang w:val="sw_KE" w:bidi="sw_KE"/>
        </w:rPr>
        <w:t>Wayahudi</w:t>
      </w:r>
      <w:r>
        <w:rPr>
          <w:lang w:val="sw_KE" w:bidi="sw_KE"/>
        </w:rPr>
        <w:t xml:space="preserve">, "Nitaondoka, na mtanitafuta, "Lakini utakufa katika </w:t>
      </w:r>
      <w:r>
        <w:rPr>
          <w:b/>
          <w:lang w:val="sw_KE" w:bidi="sw_KE"/>
        </w:rPr>
        <w:t>dhambi</w:t>
      </w:r>
      <w:r>
        <w:rPr>
          <w:lang w:val="sw_KE" w:bidi="sw_KE"/>
        </w:rPr>
        <w:t xml:space="preserve"> yako, na nitakwenda mahali ambapo hutaweza kuja kwangu."</w:t>
      </w:r>
    </w:p>
    <w:p>
      <w:pPr/>
      <w:r>
        <w:rPr>
          <w:lang w:val="sw_KE" w:bidi="sw_KE"/>
        </w:rPr>
      </w:r>
      <w:r>
        <w:rPr>
          <w:lang w:val="sw_KE" w:bidi="sw_KE"/>
        </w:rPr>
        <w:t xml:space="preserve">Hapa, </w:t>
      </w:r>
      <w:r>
        <w:rPr>
          <w:b/>
          <w:lang w:val="sw_KE" w:bidi="sw_KE"/>
        </w:rPr>
        <w:t>Wayahudi</w:t>
      </w:r>
      <w:r>
        <w:rPr>
          <w:lang w:val="sw_KE" w:bidi="sw_KE"/>
        </w:rPr>
        <w:t xml:space="preserve"> wanarejelea viongozi wa kidini wa Kiyahudi. Hawa ni watu wale wale ambao Yesu amekuwa akizungumza nao katika vifungu vya awali. Tumia kifungu kilekile kwa Mafarisayo, Wayahudi au viongozi wa Kiyahudi ambacho umetumia katika vifungu vya awali. </w:t>
      </w:r>
      <w:r>
        <w:rPr>
          <w:lang w:val="sw_KE" w:bidi="sw_KE"/>
        </w:rPr>
        <w:t>Wayahudi</w:t>
      </w:r>
      <w:r>
        <w:rPr>
          <w:lang w:val="sw_KE" w:bidi="sw_KE"/>
        </w:rPr>
        <w:t xml:space="preserve"> limo katika Faharasa Kuu.</w:t>
      </w:r>
    </w:p>
    <w:p>
      <w:pPr/>
      <w:r>
        <w:rPr>
          <w:lang w:val="sw_KE" w:bidi="sw_KE"/>
        </w:rPr>
      </w:r>
      <w:r>
        <w:rPr>
          <w:b/>
          <w:lang w:val="sw_KE" w:bidi="sw_KE"/>
        </w:rPr>
        <w:t>Dhambi</w:t>
      </w:r>
      <w:r>
        <w:rPr>
          <w:lang w:val="sw_KE" w:bidi="sw_KE"/>
        </w:rPr>
        <w:t xml:space="preserve"> inarejelea tendo la uasi kwa Mungu. Tafsiri dhambi kwa njia sawa na uliyofanya katika vifungu vya awali, na kumbuka kwamba </w:t>
      </w:r>
      <w:r>
        <w:rPr>
          <w:lang w:val="sw_KE" w:bidi="sw_KE"/>
        </w:rPr>
        <w:t>dhambi</w:t>
      </w:r>
      <w:r>
        <w:rPr>
          <w:lang w:val="sw_KE" w:bidi="sw_KE"/>
        </w:rPr>
        <w:t xml:space="preserve"> iko katika Faharasa Kuu.</w:t>
      </w:r>
    </w:p>
    <w:p>
      <w:pPr/>
      <w:r>
        <w:rPr>
          <w:lang w:val="sw_KE" w:bidi="sw_KE"/>
        </w:rPr>
      </w:r>
      <w:r>
        <w:rPr>
          <w:lang w:val="sw_KE" w:bidi="sw_KE"/>
        </w:rPr>
        <w:t xml:space="preserve">Kwa hivyo, Yesu aliwaambia, "Mtakapomwinua </w:t>
      </w:r>
      <w:r>
        <w:rPr>
          <w:b/>
          <w:lang w:val="sw_KE" w:bidi="sw_KE"/>
        </w:rPr>
        <w:t>Mwana wa Mtu</w:t>
      </w:r>
      <w:r>
        <w:rPr>
          <w:lang w:val="sw_KE" w:bidi="sw_KE"/>
        </w:rPr>
        <w:t xml:space="preserve"> juu yake, basi mtaelewa mimi ni </w:t>
      </w:r>
      <w:r>
        <w:rPr>
          <w:b/>
          <w:lang w:val="sw_KE" w:bidi="sw_KE"/>
        </w:rPr>
        <w:t>nani</w:t>
      </w:r>
      <w:r>
        <w:rPr>
          <w:lang w:val="sw_KE" w:bidi="sw_KE"/>
        </w:rPr>
        <w:t xml:space="preserve">." </w:t>
      </w:r>
    </w:p>
    <w:p>
      <w:pPr/>
      <w:r>
        <w:rPr>
          <w:lang w:val="sw_KE" w:bidi="sw_KE"/>
        </w:rPr>
      </w:r>
      <w:r>
        <w:rPr>
          <w:b/>
          <w:lang w:val="sw_KE" w:bidi="sw_KE"/>
        </w:rPr>
        <w:t>Mwana wa Mtu</w:t>
      </w:r>
      <w:r>
        <w:rPr>
          <w:lang w:val="sw_KE" w:bidi="sw_KE"/>
        </w:rPr>
        <w:t xml:space="preserve"> ni cheo kipendwa cha Yesu alichojipa mwenyewe. Mwana wa Mtu anarejelea ubinadamu wa Yesu na pia upekee wa Yesu katika kuwa Mungu kikamilifu na binadamu kikamilifu. Mwana wa Mtu ni cheo ambacho Wayahudi waliunganisha na Masihi, au Mwokozi Aliyeahidiwa ambaye Mungu angemtuma ili kuwasaidia. Mwana wa Mtu ni mtu ambaye, katika maandishi ya nabii Danieli, Mungu anampa mamlaka yote na nguvu. Hiyo ingemaanisha kwamba Yesu alikuwa akisema alikuwa na nguvu kutoka kwa Mungu za kusamehe dhambi. Tafsiri Mwana wa Adamu kwa njia sawa na uliyofanya katika vifungu vya awali, na kumbuka kwamba </w:t>
      </w:r>
      <w:r>
        <w:rPr>
          <w:lang w:val="sw_KE" w:bidi="sw_KE"/>
        </w:rPr>
        <w:t>Mwana wa Adamu</w:t>
      </w:r>
      <w:r>
        <w:rPr>
          <w:lang w:val="sw_KE" w:bidi="sw_KE"/>
        </w:rPr>
        <w:t xml:space="preserve"> yumo katika Faharasa Kuu.</w:t>
      </w:r>
    </w:p>
    <w:p>
      <w:pPr/>
      <w:r>
        <w:rPr>
          <w:lang w:val="sw_KE" w:bidi="sw_KE"/>
        </w:rPr>
      </w:r>
      <w:r>
        <w:rPr>
          <w:lang w:val="sw_KE" w:bidi="sw_KE"/>
        </w:rPr>
        <w:t xml:space="preserve">Wakati Yesu anasema "basi mtaelewa kuwa </w:t>
      </w:r>
      <w:r>
        <w:rPr>
          <w:b/>
          <w:lang w:val="sw_KE" w:bidi="sw_KE"/>
        </w:rPr>
        <w:t>1mimi ndiye</w:t>
      </w:r>
      <w:r>
        <w:rPr>
          <w:lang w:val="sw_KE" w:bidi="sw_KE"/>
        </w:rPr>
        <w:t>1," maneno "</w:t>
      </w:r>
      <w:r>
        <w:rPr>
          <w:lang w:val="sw_KE" w:bidi="sw_KE"/>
        </w:rPr>
        <w:t>2mimi ndiye</w:t>
      </w:r>
      <w:r>
        <w:rPr>
          <w:lang w:val="sw_KE" w:bidi="sw_KE"/>
        </w:rPr>
        <w:t>2" ni muhimu. Maneno haya yanawakumbusha wasikilizaji wa Kiyahudi jina la Mungu katika Agano la Kale. Mungu alimwambia Musa kwamba jina lake ni "Mimi Ndimi." Wakati Yesu anasema "Mimi ndiye," anasema kwamba yeye ni Mungu.</w:t>
      </w:r>
    </w:p>
    <w:p>
      <w:pPr/>
      <w:r>
        <w:rPr>
          <w:lang w:val="sw_KE" w:bidi="sw_KE"/>
        </w:rPr>
      </w:r>
      <w:r>
        <w:rPr>
          <w:lang w:val="sw_KE" w:bidi="sw_KE"/>
        </w:rPr>
        <w:t xml:space="preserve">Baadhi ya watu katika umati ambao walimsikia Yesu akisema mambo haya </w:t>
      </w:r>
      <w:r>
        <w:rPr>
          <w:b/>
          <w:lang w:val="sw_KE" w:bidi="sw_KE"/>
        </w:rPr>
        <w:t>walimwamini</w:t>
      </w:r>
      <w:r>
        <w:rPr>
          <w:lang w:val="sw_KE" w:bidi="sw_KE"/>
        </w:rPr>
        <w:t xml:space="preserve">. Kuamini na kuwa na imani ni kitu kilekile. Wakati mtu anaamini kitu, ina maana kwamba ana imani kubwa na anamtumaini Mungu sana. Ikiwa unamwamini Mungu, unakubali kwamba Mungu yuko na kwamba kile Mungu anasema katika Biblia ni kweli. Unaamini kwamba Mungu atatimiza ahadi zake zote, hata wakati inaonekana kama Mungu hatimizi ahadi zake. Kwa hivyo, umejitolea kumtii Mungu. Tafsiri amini kwa njia sawa na uliyofanya katika vifungu vya awali, na kumbuka kwamba </w:t>
      </w:r>
      <w:r>
        <w:rPr>
          <w:lang w:val="sw_KE" w:bidi="sw_KE"/>
        </w:rPr>
        <w:t>imani</w:t>
      </w:r>
      <w:r>
        <w:rPr>
          <w:lang w:val="sw_KE" w:bidi="sw_KE"/>
        </w:rPr>
        <w:t xml:space="preserve"> imo katika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simulieni tena kifungu hiki kama kikundi kwa lugha yenu wenyewe.</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8:31–47</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8:31–47 na muiweke mioyoni mwenu.</w:t>
      </w:r>
    </w:p>
    <w:p>
      <w:pPr/>
      <w:r>
        <w:rPr>
          <w:lang w:val="sw_KE" w:bidi="sw_KE"/>
        </w:rPr>
      </w:r>
      <w:r>
        <w:rPr>
          <w:lang w:val="sw_KE" w:bidi="sw_KE"/>
        </w:rPr>
        <w:t>Sikiliza toleo la sauti la Yohana 14:15–21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8:31–47 katika tafsiri rahisi zaidi kuelewa.</w:t>
      </w:r>
    </w:p>
    <w:p>
      <w:pPr/>
      <w:r>
        <w:rPr>
          <w:lang w:val="sw_KE" w:bidi="sw_KE"/>
        </w:rPr>
      </w:r>
      <w:r>
        <w:rPr>
          <w:lang w:val="sw_KE" w:bidi="sw_KE"/>
        </w:rPr>
        <w:t>Katika simulizi ya mwisho, Yesu aliwaambia Mafarisayo kuhusu kifo chake, lakini hawakumwelewa au kumwamini. Hata hivyo, baadhi ya watu waliamini kile Yesu alichowaambia. Katika simulizi hii, Yesu alizungumza na watu wa Kiyahudi ambao walikuwa wamemwamini. Wayahudi wanarejelea kikundi cha watu kilichotoka kwa Yakobo, mjukuu wa Ibrahimu. Hiki ndicho kikundi ambacho Mungu alifanya nacho ahadi thabiti ya kuwapa nchi ya Israeli. Watu wa Kiyahudi walijua kwamba walikuwa watu maalum kwa Mungu.</w:t>
      </w:r>
    </w:p>
    <w:p>
      <w:pPr/>
      <w:r>
        <w:rPr>
          <w:lang w:val="sw_KE" w:bidi="sw_KE"/>
        </w:rPr>
      </w:r>
      <w:r>
        <w:rPr>
          <w:lang w:val="sw_KE" w:bidi="sw_KE"/>
        </w:rPr>
        <w:t>Yesu anaanza kuzungumza na kikundi cha watu wa Kiyahudi ambao walikuwa wamesikia mafundisho yake na huenda waliamini kwamba kile alichosema kilikuwa kweli. Watu hawa waliamini, lakini pengine hawakuwa tayari kutoa kila kitu ili kumfuata na kumtii Yesu. Kwa hivyo Yesu aliwaambia kwamba walihitaji kutii mafundisho yake ili kuwa wanafunzi wake kwa kweli. Kumbuka kwamba mwanafunzi ni mtu ambaye anafuata na kujifunza kutoka kwa mwalimu maalum wa kidini kuhusu Mungu, imani, na maisha. Yesu aliendelea kusema, "Mtajua ukweli, na kuamini kile ambacho ni kweli kutawaweka huru kutoka kwa utumwa." Kisha, watu wa Kiyahudi walimjibu Yesu, "Sisi ni Wa Ibrahimu, na hatujawahi kuwa watumwa, si kwa mtu yeyote." Unawezaje kusema kwamba ni lazima tuwe huru?" Uzao ni watoto, wajukuu, na vizazi vyote vya baadaye kutoka kwa ukoo mmoja. Waisraeli, au watu wa Kiyahudi, ni uzao wa Ibrahimu. Ibrahimu ni babu mkuu wa Waisraeli. Hatujui kwa nini watu wa Kiyahudi walisema kwamba hawajawahi kuwa watumwa kwa mtu yeyote. Katika historia yao, watu wa Kiyahudi walikuwa watumwa mara nyingi ambapo mataifa ya adui yaliwashinda. Hata katika zama za Yesu, Warumi walitawala watu wa Kiyahudi. Wayahudi pengine walikuwa wakijaribu kumwambia Yesu kwamba walisikia walikuwa huru tayari kwa sababu walikuwa uzao wa Ibrahimu. Baadhi ya Wayahudi waliamini kwamba walikuwa kama kifalme kwa sababu walikuwa uzao wa Ibrahimu, hata wakati walikuwa watumwa wa serikali nyingine.</w:t>
      </w:r>
    </w:p>
    <w:p>
      <w:pPr/>
      <w:r>
        <w:rPr>
          <w:lang w:val="sw_KE" w:bidi="sw_KE"/>
        </w:rPr>
      </w:r>
      <w:r>
        <w:rPr>
          <w:lang w:val="sw_KE" w:bidi="sw_KE"/>
        </w:rPr>
        <w:t>Kwa hivyo, Yesu aliwaambia, "Ninawaambia ukweli huu mkubwa, watu wote ambao wanaendelea kufanya dhambi wanaruhusu dhambi kuwadhibiti, kama vile bwana anayemdhibiti mtumwa."</w:t>
      </w:r>
    </w:p>
    <w:p>
      <w:pPr/>
      <w:r>
        <w:rPr>
          <w:lang w:val="sw_KE" w:bidi="sw_KE"/>
        </w:rPr>
      </w:r>
      <w:r>
        <w:rPr>
          <w:lang w:val="sw_KE" w:bidi="sw_KE"/>
        </w:rPr>
        <w:t>Kisha Yesu anaendelea: "Na mtumwa hana mahali pa kudumu katika familia, lakini mwana ni wa familia milele." Kwa hivyo, ikiwa Mwana wa Mungu anakuachilia, mtakuwa na uhuru wa kweli." Hii ni simulizi ngumu kuelewa. Yesu anasema kwamba kwa sababu ni watumwa wa dhambi, au kwamba dhambi inawatawala, wao si uzao wa kweli wa Ibrahimu na si sehemu ya kweli ya familia maalum ya Mungu. Hata hivyo, watu ambao ni wana, au watoto, wa familia ni wa familia hiyo milele. Yesu si mtumwa wa dhambi, bali ni Mwana katika familia ya Mungu, na ana haki ya kuwakomboa watumwa kutoka kwa udhibiti ambao dhambi ina juu yao na kuwafanya wawe huru. Atawaacha huru wale ambao wanawaomba na kumwamini Yesu. Ikiwa watu wa Kiyahudi wanataka kuwa katika uhusiano halisi naye, wanapaswa kuanza kuishi kulingana na mafundisho ya Yesu. Kisha watapata uhuru wa kweli.</w:t>
      </w:r>
    </w:p>
    <w:p>
      <w:pPr/>
      <w:r>
        <w:rPr>
          <w:lang w:val="sw_KE" w:bidi="sw_KE"/>
        </w:rPr>
      </w:r>
      <w:r>
        <w:rPr>
          <w:lang w:val="sw_KE" w:bidi="sw_KE"/>
        </w:rPr>
        <w:t>Sitisha hapa na mjadili swali hili kama kikundi. Toa mifano ya njia ambazo umeona dhambi ikidhibiti maisha ya watu. Sitisha sauti hii hapa.</w:t>
      </w:r>
    </w:p>
    <w:p>
      <w:pPr/>
      <w:r>
        <w:rPr>
          <w:lang w:val="sw_KE" w:bidi="sw_KE"/>
        </w:rPr>
      </w:r>
      <w:r>
        <w:rPr>
          <w:lang w:val="sw_KE" w:bidi="sw_KE"/>
        </w:rPr>
        <w:t>Yesu anaendelea kuwaambia watu kwamba anajua kwamba Wayahudi ni uzao wa Ibrahimu, na kwa hivyo wanatakiwa kuwa watoto wa Mungu. Hata hivyo, Yesu anafanya kile ambacho baba ya Yesu Mungu anafanya, lakini Wayahudi wanafanya kile baba yao anachofanya. Yesu anasema kwamba watu wanamfuata baba tofauti na Mungu. Yesu hasemi hili kwa sauti wakati huu, lakini anapendekeza kwamba watu kwa kweli wanamfuata Shetani kama baba yao kwa sababu hawataki kukubali mafundisho ya Yesu na wanajaribu kumwua. Kumbuka kwamba Shetani, au Ibilisi, ni kiongozi wa roho waovu ambao waliasi dhidi ya Mungu. Shetani na roho zake mbaya wanazunguka, lakini wanazunguka, ili kuharibu watu na kuwavuta kutoka kwa Mungu.</w:t>
      </w:r>
    </w:p>
    <w:p>
      <w:pPr/>
      <w:r>
        <w:rPr>
          <w:lang w:val="sw_KE" w:bidi="sw_KE"/>
        </w:rPr>
      </w:r>
      <w:r>
        <w:rPr>
          <w:lang w:val="sw_KE" w:bidi="sw_KE"/>
        </w:rPr>
        <w:t>Kisha watu wa Kiyahudi wanasema kwamba wao ni watoto wa Ibrahimu, au uzao. Lakini Yesu anarudia kwamba wao si uzao wa Ibrahimu kwa kweli. Uzao wa Ibrahimu wangefanya tofauti—wangefanya kile Ibrahimu alichofanya na wangemfuata Mungu. Lakini Wayahudi hawatendi kwa njia nzuri—wanajaribu kumwua Yesu. Kinyume chake, Yesu anafanya hasa kile Baba yake Mungu anamwambia afanye. Yesu anarudia tena kwamba wanafanya kile baba yao anachofanya. Yesu anamaanisha kwamba Wayahudi hawamfuati Mungu kama baba yao, bali badala yake wanamfuata Shetani kama mtoto anavyomfuata baba yake.</w:t>
      </w:r>
    </w:p>
    <w:p>
      <w:pPr/>
      <w:r>
        <w:rPr>
          <w:lang w:val="sw_KE" w:bidi="sw_KE"/>
        </w:rPr>
      </w:r>
      <w:r>
        <w:rPr>
          <w:lang w:val="sw_KE" w:bidi="sw_KE"/>
        </w:rPr>
        <w:t>Sitisha hapa na mjadili swali hili kama kikundi. Simulia hadithi kuhusu wakati katika utamaduni wako ambapo watu walijaribu kumwua mjumbe au mtu ambaye alikuwa akijaribu kuwasaidia. Sitisha sauti hii hapa.</w:t>
      </w:r>
    </w:p>
    <w:p>
      <w:pPr/>
      <w:r>
        <w:rPr>
          <w:lang w:val="sw_KE" w:bidi="sw_KE"/>
        </w:rPr>
      </w:r>
      <w:r>
        <w:rPr>
          <w:lang w:val="sw_KE" w:bidi="sw_KE"/>
        </w:rPr>
        <w:t>Kisha viongozi wa Kiyahudi walirudia kwa msisitizo zaidi, "Sisi si wanaharamu! Mungu ni baba yetu wa kweli!" Katika sheria ya Kiyahudi, mtoto hakuwa halali alipozaliwa nje ya uhusiano wa ndoa. Watu wa Kiyahudi walikuwa wakisema kwamba walimfuata Mungu kwa kweli kama baba yao. Pia wanaweza kuwa walikuwa wakirejelea ukweli kwamba baadhi ya watu walidhani kwamba Maria, mama ya Yesu, alikuwa na mahusiano ya ngono na mtu mwingine nje ya ndoa yake, na kisha alimzaa Yesu. Wayahudi walitaka kumwambia Yesu kwamba walidhani walikuwa bora kuliko yeye. Yesu anaendelea kuwaelezea kwamba watu ambao wanamfuata Mungu kwa kweli wangempenda Yesu. Yesu anakuja kutoka kwa Mungu, na Mungu alimtuma Yesu. Yesu anawaambia wazi sasa kwamba wanamfuata baba yao Shetani, au Shetani. Shetani anawazuia kusikia ukweli kuhusu Yesu, kwa sababu wamejishughulisha sana na kupenda mambo ambayo Shetani anapenda badala ya mambo ambayo Mungu anapenda. Shetani anapenda kuharibu watu. Yesu anamwita Shetani mwuaji na mtu ambaye anachukia ukweli. Kwa kweli, Shetani ni baba ya uongo—Shetani ndiye ambaye aliwafundisha watu jinsi ya kudanganya. Kwa hivyo, wakati Yesu anasema ukweli, watu hawawezi kumwamini kwa sababu Shetani hawawaruhusu kufanya hivyo. Yesu anauliza maswali mawili ili kuonyesha kwamba anawakemea Wayahudi kwa tabia yao. Yesu anawauliza, "Je, mnanithibitisha kwamba nimefanya dhambi?" na, "Ikiwa ninasema ukweli, kwa nini huniamini?" Mpango wa Wayahudi wa kumwua Yesu, ambaye hakuwa na hatia ya uhalifu wowote, na kukataa kwao kuamini ukweli ambao alitangaza, ilikuwa hasa aina za tabia ambazo zingetarajiwa kutoka kwa Ibilisi, au Shetani, kwa sababu yeye daima amekuwa mwuaji na hafuati wala kusema ukweli.</w:t>
      </w:r>
    </w:p>
    <w:p>
      <w:pPr/>
      <w:r>
        <w:rPr>
          <w:lang w:val="sw_KE" w:bidi="sw_KE"/>
        </w:rPr>
      </w:r>
      <w:r>
        <w:rPr>
          <w:lang w:val="sw_KE" w:bidi="sw_KE"/>
        </w:rPr>
        <w:t>Sitisha hapa na mjadili swali hili kama kikundi. Ni aina gani za mambo ambayo watu waovu wanasema na kufanya ili kuwashawishi watu kwamba wanasema ukweli? Ikiwa wewe ni mwanafunzi wa mwalimu mkuu, unajuaje kwamba unasikia sauti yake vizuri? Sitisha sauti hii hapa.</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8:31–47 katika tafsiri rahisi zaidi kuelewa.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Simulizi hili lina matukio matatu.</w:t>
      </w:r>
    </w:p>
    <w:p>
      <w:pPr/>
      <w:r>
        <w:rPr>
          <w:lang w:val="sw_KE" w:bidi="sw_KE"/>
        </w:rPr>
      </w:r>
      <w:r>
        <w:rPr>
          <w:b/>
          <w:lang w:val="sw_KE" w:bidi="sw_KE"/>
        </w:rPr>
        <w:t>Katika tukio la kwanza:</w:t>
      </w:r>
      <w:r>
        <w:rPr>
          <w:lang w:val="sw_KE" w:bidi="sw_KE"/>
        </w:rPr>
        <w:t xml:space="preserve"> Yesu aliwaambia Wayahudi, "Mtajua ukweli, na kuamini kile kilicho kweli kutawaweka huru mbali na utumwa."</w:t>
      </w:r>
    </w:p>
    <w:p>
      <w:pPr/>
      <w:r>
        <w:rPr>
          <w:lang w:val="sw_KE" w:bidi="sw_KE"/>
        </w:rPr>
      </w:r>
      <w:r>
        <w:rPr>
          <w:b/>
          <w:lang w:val="sw_KE" w:bidi="sw_KE"/>
        </w:rPr>
        <w:t>Katika tukio la pili:</w:t>
      </w:r>
      <w:r>
        <w:rPr>
          <w:lang w:val="sw_KE" w:bidi="sw_KE"/>
        </w:rPr>
        <w:t xml:space="preserve"> Watu wa Kiyahudi wanasema kwamba Ibrahimu ni baba yao. Yesu anajibu kwamba ikiwa kwa kweli wangekuwa uzao wa Ibrahimu basi wangemfuata Yesu, lakini badala yake wao ni uzao wa baba tofauti.</w:t>
      </w:r>
    </w:p>
    <w:p>
      <w:pPr/>
      <w:r>
        <w:rPr>
          <w:lang w:val="sw_KE" w:bidi="sw_KE"/>
        </w:rPr>
      </w:r>
      <w:r>
        <w:rPr>
          <w:b/>
          <w:lang w:val="sw_KE" w:bidi="sw_KE"/>
        </w:rPr>
        <w:t>Katika tukio la tatu:</w:t>
      </w:r>
      <w:r>
        <w:rPr>
          <w:lang w:val="sw_KE" w:bidi="sw_KE"/>
        </w:rPr>
        <w:t xml:space="preserve"> Watu wa Kiyahudi wanasema kwamba Mungu pekee ndiye baba yao. Yesu anajibu kwamba baba yao ni Shetani, au ibilisi.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Watu wa Kiyahudi ambao wanasema wanamwamini Yesu</w:t>
      </w:r>
    </w:p>
    <w:p>
      <w:pPr>
        <w:pStyle w:val="ListBullet"/>
        <w:spacing w:line="240" w:lineRule="auto"/>
        <w:ind w:left="720"/>
      </w:pPr>
      <w:r>
        <w:rPr>
          <w:lang w:val="sw_KE" w:bidi="sw_KE"/>
        </w:rPr>
      </w:r>
      <w:r>
        <w:rPr>
          <w:lang w:val="sw_KE" w:bidi="sw_KE"/>
        </w:rPr>
        <w:t>Umati</w:t>
      </w:r>
    </w:p>
    <w:p>
      <w:pPr/>
      <w:r>
        <w:rPr>
          <w:lang w:val="sw_KE" w:bidi="sw_KE"/>
        </w:rPr>
      </w:r>
      <w:r>
        <w:rPr>
          <w:lang w:val="sw_KE" w:bidi="sw_KE"/>
        </w:rPr>
        <w:t>Kama kikundi, zingatia sehemu hizi za mpangilio wa simulizi:</w:t>
      </w:r>
    </w:p>
    <w:p>
      <w:pPr/>
      <w:r>
        <w:rPr>
          <w:lang w:val="sw_KE" w:bidi="sw_KE"/>
        </w:rPr>
      </w:r>
      <w:r>
        <w:rPr>
          <w:lang w:val="sw_KE" w:bidi="sw_KE"/>
        </w:rPr>
        <w:t>Katika tukio la kwanza, Yesu aliwaambia watu wa Kiyahudi ambao walikuwa wamemwamini waendelee kutii mafundisho yake ikiwa kwa kweli wanataka kuwa wanafunzi wake. Yesu aliwaambia kwamba watajua ukweli, na kuamini kile ambacho ni kweli kitawaweka huru kutoka kwa utumwa wa dhambi. Kisha, viongozi wa Kiyahudi walisema wao ni watoto kutoka kwa Ibrahimu, na hawajawahi kuwa watumwa kwa mtu yeyote. Yesu anawezaje kuwaambia kwamba ni lazima wawe huru? Kwa hivyo, Yesu aliwaambia watu wa Kiyahudi wasikilize kwa makini sana kwa sababu watu wote ambao wanaendelea kufanya dhambi wanaruhusu dhambi kuwadhibiti. Kisha Yesu alitoa mfano kwamba mtumwa hana mahali pa kudumu katika familia, lakini mwana ambaye ni wa familia ana mahali pa kudumu milele. Ni muhimu kukumbuka kwamba ikiwa wanamwamini Yesu kama Mwana wa Mungu, watakuwa na uhuru wa kweli kutoka kwa dhambi na kukumbuka kwamba Yesu atawaacha huru wale ambao wanawaomba kwa imani.</w:t>
      </w:r>
    </w:p>
    <w:p>
      <w:pPr/>
      <w:r>
        <w:rPr>
          <w:lang w:val="sw_KE" w:bidi="sw_KE"/>
        </w:rPr>
      </w:r>
      <w:r>
        <w:rPr>
          <w:lang w:val="sw_KE" w:bidi="sw_KE"/>
        </w:rPr>
        <w:t>Katika tukio la pili: Watu wa Kiyahudi wanasema kwamba Ibrahimu ni baba yao. Yesu aliwaambia viongozi wa Kiyahudi kwamba anakubali kwamba wao ni watoto wa Ibrahimu na walikuwa wakitafuta njia za kumwua, kwa sababu walikataa mafundisho yake. Kisha, Yesu anawaambia, "Kile ninachowafundisha ni hasa kile Mungu alichonionyesha." Unasema utafanya kile baba yako alichokuomba ufanye kama watoto wa Ibrahimu. Kwa hivyo, amini na kukubali ukweli ambao nimekuwa nawaambia ikiwa ninyi kwa kweli ni wa Mungu, kwa sababu mtu ambaye ni wa Mungu atasikiliza na kumkubali mtu ambaye Mungu alimtuma kwake. Ikiwa mngekuwa watoto wa Ibrahimu, mngefanya mambo ambayo Ibrahimu alifanya. Badala yake, unatafuta kuniua." Uzao wa Ibrahimu unapaswa kuwa watoto wa Mungu. Hata hivyo, Yesu anafanya kile ambacho baba ya Yesu Mungu anafanya, lakini Wayahudi kwa kweli wanamfuata Shetani kama baba yao kwa sababu hawataki kukubali mafundisho ya Yesu. Yesu anasema kwamba watu wanamfuata baba tofauti na Mungu. Ni muhimu kukumbuka kwamba Ibrahimu hakujaribu kuua watu. Ibrahimu ni rafiki wa Mungu ambaye ni baba ya Yesu.</w:t>
      </w:r>
    </w:p>
    <w:p>
      <w:pPr/>
      <w:r>
        <w:rPr>
          <w:lang w:val="sw_KE" w:bidi="sw_KE"/>
        </w:rPr>
      </w:r>
      <w:r>
        <w:rPr>
          <w:lang w:val="sw_KE" w:bidi="sw_KE"/>
        </w:rPr>
        <w:t>Katika tukio la tatu, viongozi wa Kiyahudi walimwambia Yesu kwamba ni watoto wa kweli wa Ibrahimu na Baba yao wa pekee ni Mungu mwenyewe. Kwa hivyo, Yesu aliwaambia ikiwa ilikuwa kweli kwamba Mungu ni Baba yao, wangempenda Yesu kwa sababu Yesu aliacha uwepo wa Mungu Mbinguni ili kuja duniani. Yesu hakuamua peke yake kuja duniani. Mungu ndiye aliyemtuma. Kwa hivyo, kwa sababu viongozi wa Kiyahudi hawataki kusikia mafundisho yangu na hawayafahamu, wao ni wa Ibilisi ambaye hufanya kile anachotaka. Ibilisi amewaua watu tangu mwanzo wa uumbaji na habaki katika ukweli kwa sababu hakuna kitu cha kweli ndani yake. Wakati Shetani anasema uongo, anazungumza kwa njia ambayo ni ya asili kwake, kwa sababu yeye ni mwongo na yeye ndiye chanzo cha uongo. Ni muhimu kukumbuka kwamba Yesu aliwaambia viongozi wa Kiyahudi kuwa hawangeweza kumthibitisha Yesu kuwa na hatia ya dhambi yoyote. Yesu aliwaambia ukweli na ndiyo sababu hawamwamini; na kumbuka kwamba mipango yao ya kumwua Yesu haikuwa kwa sababu ya uhalifu wowote au dhambi bali kukataa kwao kuamini ukweli ambao Yesu anafundisha.</w:t>
      </w:r>
    </w:p>
    <w:p>
      <w:pPr/>
      <w:r>
        <w:rPr>
          <w:lang w:val="sw_KE" w:bidi="sw_KE"/>
        </w:rPr>
      </w:r>
      <w:r>
        <w:rPr>
          <w:lang w:val="sw_KE" w:bidi="sw_KE"/>
        </w:rPr>
        <w:t>Sasa, kikundi kinapaswa kutengeneza ubao wa hadithi, kuchora, au kutumia vitu ili kuonyesha kifungu na matukio yaliyomo.</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8:31–47 katika tafsiri rahisi zaidi kuelewa.</w:t>
      </w:r>
    </w:p>
    <w:p>
      <w:pPr/>
      <w:r>
        <w:rPr>
          <w:lang w:val="sw_KE" w:bidi="sw_KE"/>
        </w:rPr>
      </w:r>
      <w:r>
        <w:rPr>
          <w:lang w:val="sw_KE" w:bidi="sw_KE"/>
        </w:rPr>
        <w:t>Katika hatua hii, kikundi kitaigiza hadithi.</w:t>
      </w:r>
    </w:p>
    <w:p>
      <w:pPr/>
      <w:r>
        <w:rPr>
          <w:lang w:val="sw_KE" w:bidi="sw_KE"/>
        </w:rPr>
      </w:r>
      <w:r>
        <w:rPr>
          <w:lang w:val="sw_KE" w:bidi="sw_KE"/>
        </w:rPr>
        <w:t>Simulizi hili lina matukio matatu.</w:t>
      </w:r>
    </w:p>
    <w:p>
      <w:pPr/>
      <w:r>
        <w:rPr>
          <w:lang w:val="sw_KE" w:bidi="sw_KE"/>
        </w:rPr>
      </w:r>
      <w:r>
        <w:rPr>
          <w:b/>
          <w:lang w:val="sw_KE" w:bidi="sw_KE"/>
        </w:rPr>
        <w:t>Katika tukio la kwanza:</w:t>
      </w:r>
      <w:r>
        <w:rPr>
          <w:lang w:val="sw_KE" w:bidi="sw_KE"/>
        </w:rPr>
        <w:t xml:space="preserve"> Yesu aliwaambia Wayahudi, "Mtajua ukweli, na kuamini kile kilicho kweli kutawaweka huru mbali na utumwa."</w:t>
      </w:r>
    </w:p>
    <w:p>
      <w:pPr/>
      <w:r>
        <w:rPr>
          <w:lang w:val="sw_KE" w:bidi="sw_KE"/>
        </w:rPr>
      </w:r>
      <w:r>
        <w:rPr>
          <w:b/>
          <w:lang w:val="sw_KE" w:bidi="sw_KE"/>
        </w:rPr>
        <w:t>Katika tukio la pili:</w:t>
      </w:r>
      <w:r>
        <w:rPr>
          <w:lang w:val="sw_KE" w:bidi="sw_KE"/>
        </w:rPr>
        <w:t xml:space="preserve"> Watu wa Kiyahudi wanasema kwamba Ibrahimu ni baba yao.</w:t>
      </w:r>
    </w:p>
    <w:p>
      <w:pPr/>
      <w:r>
        <w:rPr>
          <w:lang w:val="sw_KE" w:bidi="sw_KE"/>
        </w:rPr>
      </w:r>
      <w:r>
        <w:rPr>
          <w:b/>
          <w:lang w:val="sw_KE" w:bidi="sw_KE"/>
        </w:rPr>
        <w:t>Katika tukio la tatu:</w:t>
      </w:r>
      <w:r>
        <w:rPr>
          <w:lang w:val="sw_KE" w:bidi="sw_KE"/>
        </w:rPr>
        <w:t xml:space="preserve"> Watu wa Kiyahudi wanasema kwamba Mungu pekee ndiye baba yao.</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Watu wa Kiyahudi ambao wanasema wanamwamini Yesu</w:t>
      </w:r>
    </w:p>
    <w:p>
      <w:pPr>
        <w:pStyle w:val="ListBullet"/>
        <w:spacing w:line="240" w:lineRule="auto"/>
        <w:ind w:left="720"/>
      </w:pPr>
      <w:r>
        <w:rPr>
          <w:lang w:val="sw_KE" w:bidi="sw_KE"/>
        </w:rPr>
      </w:r>
      <w:r>
        <w:rPr>
          <w:lang w:val="sw_KE" w:bidi="sw_KE"/>
        </w:rPr>
        <w:t>Umati</w:t>
      </w:r>
    </w:p>
    <w:p>
      <w:pPr/>
      <w:r>
        <w:rPr>
          <w:lang w:val="sw_KE" w:bidi="sw_KE"/>
        </w:rPr>
      </w:r>
      <w:r>
        <w:rPr>
          <w:lang w:val="sw_KE" w:bidi="sw_KE"/>
        </w:rPr>
        <w:t>Kuwa makini na mazungumzo, mtiririko, msuko wa hadithi, na mpangilio wa matukio ya simulizi. Hakikisheni hamuachi kuigiza sehemu ngumu au muhimu za simulizi. Saidianeni kukumbushana kila sehemu ya hadithi.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hii kwa mara ya pili. Katika nyakati fulani za igizo, sitisha igizo na muulize yule anayeigiza mhusika, "Unahisi nini au unafikiria nini?" Mtu anayeigiza mhusika huyo anapaswa kujibu kile ambacho angekuwa anahisi au kufikiria iwapo angekuwa mhusika huyo. Kisha anzisha tena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Katika tukio la kwanza, Yesu aliwaambia watu wa Kiyahudi ambao walikuwa wamemwamini, "Ikiwa mnaendelea kutii mafundisho yangu, basi ninyi kwa kweli ni wanafunzi wangu." Mtajua ukweli, na kuamini kile ambacho ni kweli kitawaweka huru kutoka kwa utumwa." Kisha, viongozi wa Kiyahudi walimjibu Yesu, "Sisi ni uzao, au watoto, wa Ibrahimu, na hatujawahi kuwa watumwa wa mtu yeyote." Unawezaje kusema kwamba ni lazima tuwe huru?" Yesu aliwaambia, "Ninawaambia ukweli huu wa dhati, watu wote ambao wanaendelea kufanya dhambi wanaruhusu dhambi kuwatawala." Na mtumwa hana mahali pa kudumu katika familia, lakini mwana ni wa familia milele. Kwa hivyo, ikiwa Mwana wa Mungu anakuachilia, utakuwa na uhuru wa kweli."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wanaomwigiza Yesu, "Mnahisi vipi au mnawaza nini?" Unaweza kusikia mambo kama, "Ninatamani Wayahudi waelewe kwamba wamekuwa watumwa wa dhambi. Ni mafundisho yangu na kuwa na imani nami vitakavyowaweka huru."</w:t>
      </w:r>
    </w:p>
    <w:p>
      <w:pPr>
        <w:pStyle w:val="ListBullet"/>
        <w:spacing w:line="240" w:lineRule="auto"/>
        <w:ind w:left="720"/>
      </w:pPr>
      <w:r>
        <w:rPr>
          <w:lang w:val="sw_KE" w:bidi="sw_KE"/>
        </w:rPr>
      </w:r>
      <w:r>
        <w:rPr>
          <w:lang w:val="sw_KE" w:bidi="sw_KE"/>
        </w:rPr>
        <w:t>Waulize watu wanaoigiza Wayahudi "Mnahisi vipi au mnawaza nini?" Unaweza kusikia mambo kama, "Hatuwezi kufungua mioyo yetu kwa mafundisho ya Yesu kwa sababu anatuita sisi watumwa ambao tunahitaji uhuru."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tukio la pili, Yesu aliwaambia viongozi wa Kiyahudi, "Ninatambua na kukubali kwamba ninyi ni uzao wa Ibrahimu." Lakini mnajaribu kuniua, kwa sababu mnakataa kukubali kile ninachofundisha." Kisha, Yesu anaendelea kusema, "Kile ambacho Baba yangu amenionyesha, hicho ndicho ninachowaambia, lakini mnafanya kile mlichomsikia baba yenu akiwaambia."</w:t>
      </w:r>
    </w:p>
    <w:p>
      <w:pPr/>
      <w:r>
        <w:rPr>
          <w:lang w:val="sw_KE" w:bidi="sw_KE"/>
        </w:rPr>
      </w:r>
      <w:r>
        <w:rPr>
          <w:lang w:val="sw_KE" w:bidi="sw_KE"/>
        </w:rPr>
        <w:t>Viongozi wa Kiyahudi walimwambia Yesu, "Sisi ni watoto wa Ibrahimu."</w:t>
      </w:r>
    </w:p>
    <w:p>
      <w:pPr/>
      <w:r>
        <w:rPr>
          <w:lang w:val="sw_KE" w:bidi="sw_KE"/>
        </w:rPr>
      </w:r>
      <w:r>
        <w:rPr>
          <w:lang w:val="sw_KE" w:bidi="sw_KE"/>
        </w:rPr>
        <w:t>Yesu aliwaambia, "Ikiwa mngekuwa watoto wa Ibrahimu, mngefanya mambo ambayo Ibrahimu alifanya." Badala yake, unatafuta kuniua. Kile ambacho nimekuwa nikiwaambia ni ukweli ambao Mungu aliniambia. Ibrahimu hakujaribu kuua watu! Kwa ajili yako, unafuata kile baba yako mwenyewe anafanya."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vipi au unawaza nini?" Unaweza kusikia mambo kama, "Ninashangaa kwamba watu hawa ambao ninafanya jitihada ili wapate uhuru." Tazama, badala yake wanafanya jitihada za kuniua."</w:t>
      </w:r>
    </w:p>
    <w:p>
      <w:pPr>
        <w:pStyle w:val="ListBullet"/>
        <w:spacing w:line="240" w:lineRule="auto"/>
        <w:ind w:left="720"/>
      </w:pPr>
      <w:r>
        <w:rPr>
          <w:lang w:val="sw_KE" w:bidi="sw_KE"/>
        </w:rPr>
      </w:r>
      <w:r>
        <w:rPr>
          <w:lang w:val="sw_KE" w:bidi="sw_KE"/>
        </w:rPr>
        <w:t>Waulize watu wanaoigiza viongozi wa kidini, "Mnahisi vipi au mnawaza nini?" Unaweza kusikia mambo kama, "Haya! " Yesu anahitaji kujua kwamba hata ingawa bado tuko chini ya sheria za Kirumi, sisi ni watu huru kama watoto wa Ibrahimu chini ya Mungu Mwenyezi."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tukio la tatu, basi viongozi wa Kiyahudi walimjibu Yesu, "Kwa upande wetu, sisi ni watoto wa kweli au halali." Baba yetu wa pekee ni Mungu mwenyewe."</w:t>
      </w:r>
    </w:p>
    <w:p>
      <w:pPr/>
      <w:r>
        <w:rPr>
          <w:lang w:val="sw_KE" w:bidi="sw_KE"/>
        </w:rPr>
      </w:r>
      <w:r>
        <w:rPr>
          <w:lang w:val="sw_KE" w:bidi="sw_KE"/>
        </w:rPr>
        <w:t>Kwa hivyo, Yesu aliwaambia, "Ikiwa ni kweli kwamba Mungu ni Baba yenu, mngenipenda." Hiyo ni kwa sababu niliondoka katika uwepo wa Mungu ili kuja hapa kwako. Sikuamua peke yangu kwamba ninapaswa kuja duniani. Ni Mungu aliyenituma kwako. Mbona hunielewi? Je, ni kwa sababu hutaki kusikia mafundisho yangu? Ninyi ni wa baba yenu, ambaye ni shetani, na mko tayari kutii matakwa ya baba yenu. Ibilisi amewaua watu tangu mwanzo wa uumbaji na habaki katika ukweli kwa sababu hakuna kitu cha kweli ndani yake. Wakati Shetani anasema uongo, anazungumza kwa njia ambayo ni ya asili kwake, kwa sababu yeye ni mwongo na yeye ndiye asili, au chanzo, cha uongo. Kisha Yesu alisema, "Lakini ninawaambia ukweli, na ndiyo sababu hamniamini." Je, yeyote kati yenu anaweza kunithibitisha kuwa nina hatia ya dhambi? Unapaswa kuniamini, kwa sababu ninasema ukweli. Mtu ambaye ni wa Mungu huyakubali yale Mungu anayosema. Watoto wa Mungu, au watu, wanasikiliza kile anachowaambia. Hamsikilizi kwa sababu ninyi si watoto, au watu, wa Mungu."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vipi au unawaza nini?" Unaweza kusikia mambo kama, "Hii inashangaza tena." Ikiwa watu hawa wanasema kwamba wao ni wa Mungu, basi wanapaswa kukubali fundisho langu kwa sababu Mungu alinituma kwao.</w:t>
      </w:r>
    </w:p>
    <w:p>
      <w:pPr>
        <w:pStyle w:val="ListBullet"/>
        <w:spacing w:line="240" w:lineRule="auto"/>
        <w:ind w:left="720"/>
      </w:pPr>
      <w:r>
        <w:rPr>
          <w:lang w:val="sw_KE" w:bidi="sw_KE"/>
        </w:rPr>
      </w:r>
      <w:r>
        <w:rPr>
          <w:lang w:val="sw_KE" w:bidi="sw_KE"/>
        </w:rPr>
        <w:t>Waulize watu wanaoigiza viongozi wa kidini, "Mnahisi vipi au mnawaza nini?" Unaweza kusikia mambo kama, "Yesu huyu sasa anakuwa mwenye matusi sana kwa kutuita watoto wa shetani." Ni lazima tutafute njia ya kumtia hatiani kwa uhalifu na kumwua."</w:t>
      </w:r>
    </w:p>
    <w:p>
      <w:pPr>
        <w:pStyle w:val="ListBullet"/>
        <w:spacing w:line="240" w:lineRule="auto"/>
        <w:ind w:left="720"/>
      </w:pPr>
      <w:r>
        <w:rPr>
          <w:lang w:val="sw_KE" w:bidi="sw_KE"/>
        </w:rPr>
      </w:r>
      <w:r>
        <w:rPr>
          <w:lang w:val="sw_KE" w:bidi="sw_KE"/>
        </w:rPr>
        <w:t>Endelea na igizo.</w:t>
      </w:r>
      <w:r>
        <w:rPr>
          <w:lang w:val="sw_KE" w:bidi="sw_KE"/>
        </w:rPr>
      </w:r>
    </w:p>
    <w:p>
      <w:pPr>
        <w:pStyle w:val="Heading3"/>
      </w:pPr>
      <w:r>
        <w:rPr>
          <w:lang w:val="sw_KE" w:bidi="sw_KE"/>
        </w:rPr>
        <w:t>Kujaza Mapengo</w:t>
      </w:r>
    </w:p>
    <w:p>
      <w:pPr/>
      <w:r>
        <w:rPr>
          <w:lang w:val="sw_KE" w:bidi="sw_KE"/>
        </w:rPr>
      </w:r>
      <w:r>
        <w:rPr>
          <w:lang w:val="sw_KE" w:bidi="sw_KE"/>
        </w:rPr>
        <w:t>Sikiliza toleo la sauti la Yohana 8:31–47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 xml:space="preserve">Yesu aliwaambia watu wa </w:t>
      </w:r>
      <w:r>
        <w:rPr>
          <w:b/>
          <w:lang w:val="sw_KE" w:bidi="sw_KE"/>
        </w:rPr>
        <w:t>Kiyahudi</w:t>
      </w:r>
      <w:r>
        <w:rPr>
          <w:lang w:val="sw_KE" w:bidi="sw_KE"/>
        </w:rPr>
        <w:t xml:space="preserve"> ambao walikuwa wamemwamini, "Ikiwa mnaendelea kutii mafundisho yangu, basi ninyi kwa kweli ni wanafunzi wangu." Wayahudi wanarejelea kikundi cha watu kilichotoka kwa Yakobo, mjukuu wa Ibrahimu. Hili ni kikundi ambacho Mungu aliagana nacho ili kuwapa nchi ya Israeli. Ni kikundi cha kikabila na kikundi cha watu ambao wanafanya mazoezi ya dini ya Uyahudi. Tafsiri wayahudi kwa njia sawa na uliyofanya katika vifungu vya awali, na kumbuka kwamba </w:t>
      </w:r>
      <w:r>
        <w:rPr>
          <w:lang w:val="sw_KE" w:bidi="sw_KE"/>
        </w:rPr>
        <w:t>wayahudi</w:t>
      </w:r>
      <w:r>
        <w:rPr>
          <w:lang w:val="sw_KE" w:bidi="sw_KE"/>
        </w:rPr>
        <w:t xml:space="preserve"> iko katika Faharasa Kuu.</w:t>
      </w:r>
    </w:p>
    <w:p>
      <w:pPr/>
      <w:r>
        <w:rPr>
          <w:lang w:val="sw_KE" w:bidi="sw_KE"/>
        </w:rPr>
      </w:r>
      <w:r>
        <w:rPr>
          <w:lang w:val="sw_KE" w:bidi="sw_KE"/>
        </w:rPr>
        <w:t xml:space="preserve">"Ikiwa mnaendelea kutii mafundisho yangu, basi ninyi ni wanafunzi wangu kwa </w:t>
      </w:r>
      <w:r>
        <w:rPr>
          <w:b/>
          <w:lang w:val="sw_KE" w:bidi="sw_KE"/>
        </w:rPr>
        <w:t>kweli</w:t>
      </w:r>
      <w:r>
        <w:rPr>
          <w:lang w:val="sw_KE" w:bidi="sw_KE"/>
        </w:rPr>
        <w:t xml:space="preserve">." Mwanafunzi ni mtu ambaye anafuata na kujifunza kutoka kwa mwalimu maalum wa kidini kuhusu Mungu, imani, na maisha. Yesu alichagua watu 12 ili kumfuata na kuwa wanafunzi wake. Walimfuata kila mahali, kujifunza kutoka kwake na kumtazama. Wakati mwingine Yesu aliwatuma ili kuhubiri habari njema kwamba ufalme wa Mungu ulikuwa umekuja, na kuponya wagonjwa. Tafsiri wanafunzi kwa njia sawa na uliyo nayo katika simulizi za awali, na kumbuka kwamba neno </w:t>
      </w:r>
      <w:r>
        <w:rPr>
          <w:lang w:val="sw_KE" w:bidi="sw_KE"/>
        </w:rPr>
        <w:t>wanafunzi</w:t>
      </w:r>
      <w:r>
        <w:rPr>
          <w:lang w:val="sw_KE" w:bidi="sw_KE"/>
        </w:rPr>
        <w:t xml:space="preserve"> linapatikana kwenye Faharasa Kuu. </w:t>
      </w:r>
    </w:p>
    <w:p>
      <w:pPr/>
      <w:r>
        <w:rPr>
          <w:lang w:val="sw_KE" w:bidi="sw_KE"/>
        </w:rPr>
      </w:r>
      <w:r>
        <w:rPr>
          <w:lang w:val="sw_KE" w:bidi="sw_KE"/>
        </w:rPr>
        <w:t xml:space="preserve">Kisha, viongozi wa Kiyahudi walimjibu Yesu, "Sisi ni </w:t>
      </w:r>
      <w:r>
        <w:rPr>
          <w:b/>
          <w:lang w:val="sw_KE" w:bidi="sw_KE"/>
        </w:rPr>
        <w:t>kizazi</w:t>
      </w:r>
      <w:r>
        <w:rPr>
          <w:lang w:val="sw_KE" w:bidi="sw_KE"/>
        </w:rPr>
        <w:t xml:space="preserve">, au watoto, wa </w:t>
      </w:r>
      <w:r>
        <w:rPr>
          <w:b/>
          <w:lang w:val="sw_KE" w:bidi="sw_KE"/>
        </w:rPr>
        <w:t>Ibrahimu</w:t>
      </w:r>
      <w:r>
        <w:rPr>
          <w:lang w:val="sw_KE" w:bidi="sw_KE"/>
        </w:rPr>
        <w:t xml:space="preserve">, na hatujawahi kuwa </w:t>
      </w:r>
      <w:r>
        <w:rPr>
          <w:lang w:val="sw_KE" w:bidi="sw_KE"/>
        </w:rPr>
        <w:t>watumwa</w:t>
      </w:r>
      <w:r>
        <w:rPr>
          <w:lang w:val="sw_KE" w:bidi="sw_KE"/>
        </w:rPr>
        <w:t xml:space="preserve">, si kwa mtu yeyote." Uzao ni watoto, wajukuu, na vizazi vyote vya baadaye kutoka kwa ukoo mmoja. Waisraeli ni uzao wa </w:t>
      </w:r>
      <w:r>
        <w:rPr>
          <w:lang w:val="sw_KE" w:bidi="sw_KE"/>
        </w:rPr>
        <w:t>Ibrahimu</w:t>
      </w:r>
      <w:r>
        <w:rPr>
          <w:lang w:val="sw_KE" w:bidi="sw_KE"/>
        </w:rPr>
        <w:t xml:space="preserve">. Ibrahimu ni babu wa Waisraeli. Tafsiri wazao, watumwa, na Ibrahimu kwa njia sawa na uliyofanya katika vifungu vya awali, na kumbuka kwamba </w:t>
      </w:r>
      <w:r>
        <w:rPr>
          <w:lang w:val="sw_KE" w:bidi="sw_KE"/>
        </w:rPr>
        <w:t>wazao</w:t>
      </w:r>
      <w:r>
        <w:rPr>
          <w:lang w:val="sw_KE" w:bidi="sw_KE"/>
        </w:rPr>
        <w:t xml:space="preserve"> iko katika Faharasa Kuu.</w:t>
      </w:r>
    </w:p>
    <w:p>
      <w:pPr/>
      <w:r>
        <w:rPr>
          <w:lang w:val="sw_KE" w:bidi="sw_KE"/>
        </w:rPr>
      </w:r>
      <w:r>
        <w:rPr>
          <w:lang w:val="sw_KE" w:bidi="sw_KE"/>
        </w:rPr>
        <w:t xml:space="preserve">Kwa hivyo, Yesu aliwaambia, "Ninawaambia ukweli huu mkubwa, watu wote ambao wanaendelea kufanya </w:t>
      </w:r>
      <w:r>
        <w:rPr>
          <w:b/>
          <w:lang w:val="sw_KE" w:bidi="sw_KE"/>
        </w:rPr>
        <w:t>dhambi</w:t>
      </w:r>
      <w:r>
        <w:rPr>
          <w:lang w:val="sw_KE" w:bidi="sw_KE"/>
        </w:rPr>
        <w:t xml:space="preserve"> wanaruhusu dhambi kuwadhibiti, kama vile bwana anavyomtawala mtumwa." Dhambi inarejelea tendo la uasi kwa Mungu na si kwamba mtu ameshindwa kufanya tendo la kidini kama sala ya kidini au kufuata sheria fulani za kidini. Tafsiri dhambi kwa njia sawa na uliyofanya katika vifungu vya awali, na kumbuka kwamba </w:t>
      </w:r>
      <w:r>
        <w:rPr>
          <w:lang w:val="sw_KE" w:bidi="sw_KE"/>
        </w:rPr>
        <w:t>dhambi</w:t>
      </w:r>
      <w:r>
        <w:rPr>
          <w:lang w:val="sw_KE" w:bidi="sw_KE"/>
        </w:rPr>
        <w:t xml:space="preserve"> iko katika Faharasa Kuu.</w:t>
      </w:r>
    </w:p>
    <w:p>
      <w:pPr/>
      <w:r>
        <w:rPr>
          <w:lang w:val="sw_KE" w:bidi="sw_KE"/>
        </w:rPr>
      </w:r>
      <w:r>
        <w:rPr>
          <w:lang w:val="sw_KE" w:bidi="sw_KE"/>
        </w:rPr>
        <w:t xml:space="preserve">Wewe ni wa baba yako, ambaye ni </w:t>
      </w:r>
      <w:r>
        <w:rPr>
          <w:b/>
          <w:lang w:val="sw_KE" w:bidi="sw_KE"/>
        </w:rPr>
        <w:t>shetani</w:t>
      </w:r>
      <w:r>
        <w:rPr>
          <w:lang w:val="sw_KE" w:bidi="sw_KE"/>
        </w:rPr>
        <w:t xml:space="preserve">, na uko tayari kutii matakwa ya baba yako. Ibilisi anarejelea kiongozi wa roho mbaya, anayeitwa Shetani. </w:t>
      </w:r>
      <w:r>
        <w:rPr>
          <w:lang w:val="sw_KE" w:bidi="sw_KE"/>
        </w:rPr>
        <w:t>Shetani</w:t>
      </w:r>
      <w:r>
        <w:rPr>
          <w:lang w:val="sw_KE" w:bidi="sw_KE"/>
        </w:rPr>
        <w:t xml:space="preserve"> anamaanisha mpinzani, adui, au mshtaki ambaye aliamua kuasi dhidi ya Mungu. Shetani awali alikuwa malaika aliyeumbwa ambaye alitaka kuwa kama Mungu. Sasa, Shetani ni kiongozi wa pepo wote. Tafsiri ibilisi kwa njia sawa na uliyofanya katika vifungu vya awali, na kumbuka kwamba </w:t>
      </w:r>
      <w:r>
        <w:rPr>
          <w:lang w:val="sw_KE" w:bidi="sw_KE"/>
        </w:rPr>
        <w:t>ibilisi</w:t>
      </w:r>
      <w:r>
        <w:rPr>
          <w:lang w:val="sw_KE" w:bidi="sw_KE"/>
        </w:rPr>
        <w:t xml:space="preserve"> yumo katika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simulieni tena kifungu hiki kama kikundi kwa lugha yenu wenyewe.</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8:48–59</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8:48–59 na muiweke mioyoni mwenu.</w:t>
      </w:r>
    </w:p>
    <w:p>
      <w:pPr/>
      <w:r>
        <w:rPr>
          <w:lang w:val="sw_KE" w:bidi="sw_KE"/>
        </w:rPr>
      </w:r>
      <w:r>
        <w:rPr>
          <w:lang w:val="sw_KE" w:bidi="sw_KE"/>
        </w:rPr>
        <w:t>Sikiliza toleo la sauti la Yohana 8:48–59 mara tatu, katika tafsiri tatu tofauti, ikiwezekana.</w:t>
      </w:r>
    </w:p>
    <w:p>
      <w:pPr/>
      <w:r>
        <w:rPr>
          <w:lang w:val="sw_KE" w:bidi="sw_KE"/>
        </w:rPr>
      </w:r>
      <w:r>
        <w:rPr>
          <w:lang w:val="sw_KE" w:bidi="sw_KE"/>
        </w:rPr>
        <w:t>Sitisha sauti hii hapa.</w:t>
      </w:r>
    </w:p>
    <w:p>
      <w:pPr/>
      <w:r>
        <w:rPr>
          <w:lang w:val="sw_KE" w:bidi="sw_KE"/>
        </w:rPr>
      </w:r>
      <w:r>
        <w:rPr>
          <w:lang w:val="sw_KE" w:bidi="sw_KE"/>
        </w:rPr>
        <w:t>Kisha, kama kikundi, jadilini maswali yafuatayo:</w:t>
      </w:r>
    </w:p>
    <w:p>
      <w:pPr>
        <w:pStyle w:val="ListBullet"/>
        <w:spacing w:line="240" w:lineRule="auto"/>
        <w:ind w:left="720"/>
      </w:pPr>
      <w:r>
        <w:rPr>
          <w:lang w:val="sw_KE" w:bidi="sw_KE"/>
        </w:rPr>
      </w:r>
      <w:r>
        <w:rPr>
          <w:lang w:val="sw_KE" w:bidi="sw_KE"/>
        </w:rPr>
        <w:t>Unapenda nini katika simulizi hii? Sitisha sauti hii hapa.</w:t>
      </w:r>
    </w:p>
    <w:p>
      <w:pPr>
        <w:pStyle w:val="ListBullet"/>
        <w:spacing w:line="240" w:lineRule="auto"/>
        <w:ind w:left="720"/>
      </w:pPr>
      <w:r>
        <w:rPr>
          <w:lang w:val="sw_KE" w:bidi="sw_KE"/>
        </w:rPr>
      </w:r>
      <w:r>
        <w:rPr>
          <w:lang w:val="sw_KE" w:bidi="sw_KE"/>
        </w:rPr>
        <w:t>Ni nini usichopenda au usichoelewa katika simulizi hii? Sitisha sauti hii hapa.</w:t>
      </w:r>
    </w:p>
    <w:p>
      <w:pPr>
        <w:pStyle w:val="ListBullet"/>
        <w:spacing w:line="240" w:lineRule="auto"/>
        <w:ind w:left="720"/>
      </w:pPr>
      <w:r>
        <w:rPr>
          <w:lang w:val="sw_KE" w:bidi="sw_KE"/>
        </w:rPr>
      </w:r>
      <w:r>
        <w:rPr>
          <w:lang w:val="sw_KE" w:bidi="sw_KE"/>
        </w:rPr>
        <w:t>Kifungu hiki kinatuambia nini kuhusu Mungu au Yesu? Sitisha sauti hii hapa.</w:t>
      </w:r>
    </w:p>
    <w:p>
      <w:pPr>
        <w:pStyle w:val="ListBullet"/>
        <w:spacing w:line="240" w:lineRule="auto"/>
        <w:ind w:left="720"/>
      </w:pPr>
      <w:r>
        <w:rPr>
          <w:lang w:val="sw_KE" w:bidi="sw_KE"/>
        </w:rPr>
      </w:r>
      <w:r>
        <w:rPr>
          <w:lang w:val="sw_KE" w:bidi="sw_KE"/>
        </w:rPr>
        <w:t>Simulizi hii linatuambia nini kuhusu watu? Sitisha sauti hii hapa.</w:t>
      </w:r>
    </w:p>
    <w:p>
      <w:pPr>
        <w:pStyle w:val="ListBullet"/>
        <w:spacing w:line="240" w:lineRule="auto"/>
        <w:ind w:left="720"/>
      </w:pPr>
      <w:r>
        <w:rPr>
          <w:lang w:val="sw_KE" w:bidi="sw_KE"/>
        </w:rPr>
      </w:r>
      <w:r>
        <w:rPr>
          <w:lang w:val="sw_KE" w:bidi="sw_KE"/>
        </w:rPr>
        <w:t>Simulizi hii inaathiri vipi maisha yetu ya kila siku? Sitisha sauti hii hapa.</w:t>
      </w:r>
    </w:p>
    <w:p>
      <w:pPr>
        <w:pStyle w:val="ListBullet"/>
        <w:spacing w:line="240" w:lineRule="auto"/>
        <w:ind w:left="720"/>
      </w:pPr>
      <w:r>
        <w:rPr>
          <w:lang w:val="sw_KE" w:bidi="sw_KE"/>
        </w:rPr>
      </w:r>
      <w:r>
        <w:rPr>
          <w:lang w:val="sw_KE" w:bidi="sw_KE"/>
        </w:rPr>
        <w:t>Unamjua nani anayehitaji kusikia kifungu hiki? Sitisha sauti hii hapa.</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8:48–59 katika tafsiri rahisi zaidi kuelewa.</w:t>
      </w:r>
    </w:p>
    <w:p>
      <w:pPr/>
      <w:r>
        <w:rPr>
          <w:lang w:val="sw_KE" w:bidi="sw_KE"/>
        </w:rPr>
      </w:r>
      <w:r>
        <w:rPr>
          <w:lang w:val="sw_KE" w:bidi="sw_KE"/>
        </w:rPr>
        <w:t>Yesu bado anafundisha katika eneo la hekalu. Katika simulizi ya mwisho, Yesu aliwaambia watu wa Kiyahudi kwamba watajua ukweli. Katika simulizi hii, watu wa Kiyahudi ambao walimpinga na kubishana na Yesu walimjibu, "Je, hatusahihi tunaposema kwamba wewe ni Msamaria na una pepo?" Wasamaria walikuwa uzao wa Wayahudi ambao waliishi Samaria. Wayahudi waliwaona Wasamaria kuwa wachafu kidini na walio chini yao kwa sababu Wasamaria walikuwa wameoana na wageni. Hatujui kwa nini watu wa Kiyahudi walimshtaki Yesu kwa kuwa Msamaria. Wanaweza kuwa walisema kwamba Yesu alitenda kama Msamaria kwa kufuata baadhi ya sheria za Kiyahudi na si nyingine, au kwamba Yesu aliamini, kama Wasamaria, kwamba watu wengine mbali na Wayahudi wanaweza kuchukuliwa kuwa uzao wa Ibrahimu.</w:t>
      </w:r>
    </w:p>
    <w:p>
      <w:pPr/>
      <w:r>
        <w:rPr>
          <w:lang w:val="sw_KE" w:bidi="sw_KE"/>
        </w:rPr>
      </w:r>
      <w:r>
        <w:rPr>
          <w:lang w:val="sw_KE" w:bidi="sw_KE"/>
        </w:rPr>
        <w:t>Yesu alipuuza shutuma kwamba alikuwa Msamaria. Badala yake, Yesu alisema, "Mimi sina pepo." Mtu yeyote ambaye alikuwa amepagawa na pepo hangeweza kuwa akifundisha mapenzi ya Mungu. Yesu anaendelea kusema, "Ninamtukuza, au kumheshimu Baba yangu, lakini ninyi hamniheshimu." Sitaki watu kunitukuza au kuniheshimu, lakini Mungu anataka watu wanitukuza, na anahukumu kwa niaba yangu." Mungu ni hakimu katika masuala haya na Mungu anataka Wayahudi wamheshimu Yesu, kwa hivyo kushindwa kumheshimu au kumsifu Yesu ni sawa na kumwasi Mungu. Lakini Yesu alikuwa na nia ya zaidi kuliko kujibu tu shutuma au matusi. Alitaka kuwaleta wasikilizaji wake mahali ambapo walikubali mafundisho yake, ambayo yanatoa maisha ya milele. Yesu anapata tahadhari ya watu na kusema, "Ninawaambia ukweli." Kisha anasema, "Ikiwa mtu yeyote anatii mafundisho yangu au ujumbe, hatakufa kamwe."</w:t>
      </w:r>
    </w:p>
    <w:p>
      <w:pPr/>
      <w:r>
        <w:rPr>
          <w:lang w:val="sw_KE" w:bidi="sw_KE"/>
        </w:rPr>
      </w:r>
      <w:r>
        <w:rPr>
          <w:lang w:val="sw_KE" w:bidi="sw_KE"/>
        </w:rPr>
        <w:t>Sitisha hapa na mjadili swali hili kama kikundi. Katika utamaduni wako, kiongozi muhimu anampa vipi kiongozi mwingine mamlaka? Jumuiya inaonyesha vipi heshima kwa kiongozi na kwa wajumbe anayewatuma? Sitisha sauti hii hapa.</w:t>
      </w:r>
    </w:p>
    <w:p>
      <w:pPr/>
      <w:r>
        <w:rPr>
          <w:lang w:val="sw_KE" w:bidi="sw_KE"/>
        </w:rPr>
      </w:r>
      <w:r>
        <w:rPr>
          <w:lang w:val="sw_KE" w:bidi="sw_KE"/>
        </w:rPr>
        <w:t>Wakati watu wa Kiyahudi walimsikia Yesu akisema kwamba watu hawatakufa ikiwa watamtii Yesu, walishangaa. Walisema kwamba ikiwa hata Ibrahimu, nabii muhimu, alikufa, basi kwa hakika kila mtu atakufa. Wayahudi wanauliza, "Je, wewe ni muhimu zaidi kuliko baba yetu Ibrahimu?" Ibrahimu na manabii wa Mungu wote wamekufa. Unadai kwamba wewe ni nani?"</w:t>
      </w:r>
    </w:p>
    <w:p>
      <w:pPr/>
      <w:r>
        <w:rPr>
          <w:lang w:val="sw_KE" w:bidi="sw_KE"/>
        </w:rPr>
      </w:r>
      <w:r>
        <w:rPr>
          <w:lang w:val="sw_KE" w:bidi="sw_KE"/>
        </w:rPr>
        <w:t>Yesu anawajibu Wayahudi kwa kusema kwamba ikiwa angejaribu kujiheshimu mwenyewe, isingemaanisha kitu. Baba ya Yesu ni Mungu ambaye watu wa Kiyahudi wanasema ni Mungu wao pia. Ni kwamba Mungu, Mungu ambaye Wayahudi wanasema wanamfuata, ambaye anamheshimu Yesu. Lakini kisha Yesu anawashangaza. Yesu anasema kwamba Wayahudi hawamjui Mungu wao kwa kweli. Hata hivyo, Yesu anasema anamjua Mungu. Yesu anawaita watu wa Kiyahudi waongo kwa sababu wanasema kwamba wanamjua na kumtii Mungu, lakini hawafanyi hivyo. Hata hivyo, Yesu anamjua Mungu kwa kina. Yesu ana uhusiano na Baba yake Mungu na kumtii. Kisha Yesu anatoa uthibitisho zaidi kwamba yeye anatoka kwa Mungu. Yesu anasema kwamba nabii muhimu wa Wayahudi, Ibrahimu, pia alielewa kwamba siku moja Yesu angekuja. Ibrahimu alikuwa na furaha sana, au alifurahi kwamba Yesu alikuwa akija. Yesu anachangia usalama wa uongo wa Wayahudi katika imani yao kwamba kama uzao wa Ibrahimu Mungu angewaokoa kutoka kwa hukumu yake. Hii ilifanya watu wa Kiyahudi wamchukulie Yesu hata zaidi! Baada ya yote, Yesu alikuwa amewaambia kwamba tabia yao haikufanana na ile ya Ibrahimu mwenyewe, kwamba Mungu hakuwa Baba yao, na kwamba baba yao wa kweli alikuwa shetani, na kwamba Ibrahimu alikuwa ametoa idhini kamili kwa huduma ya Yesu.</w:t>
      </w:r>
    </w:p>
    <w:p>
      <w:pPr/>
      <w:r>
        <w:rPr>
          <w:lang w:val="sw_KE" w:bidi="sw_KE"/>
        </w:rPr>
      </w:r>
      <w:r>
        <w:rPr>
          <w:lang w:val="sw_KE" w:bidi="sw_KE"/>
        </w:rPr>
        <w:t>Sitisha hapa na mjadili swali hili kama kikundi. Simulia hadithi kuhusu wakati ambapo jumuiya yako haikumkubali mwalimu wa kidini au kiongozi. Ni aina gani za mambo walisema kuhusu yeye? Sitisha sauti hii hapa.</w:t>
      </w:r>
    </w:p>
    <w:p>
      <w:pPr/>
      <w:r>
        <w:rPr>
          <w:lang w:val="sw_KE" w:bidi="sw_KE"/>
        </w:rPr>
      </w:r>
      <w:r>
        <w:rPr>
          <w:lang w:val="sw_KE" w:bidi="sw_KE"/>
        </w:rPr>
        <w:t>Viongozi wa Kiyahudi walisema kwa mshangao, "Hujafikisha hata umri wa miaka hamsini." Kwa hivyo, haiwezekani kwamba umemwona Ibrahimu!" Yesu aliwaambia, "Hili ni msemo wa kweli, kwamba hata kabla ya Ibrahimu kuzaliwa, nilikuwepo au niliishi." Wakati Yesu alisema hili, alikuwa akinukuu taarifa ya "Mimi ndiye" ambayo alitaja katika hadithi za awali. "Mimi ndimi" hii inawakumbusha wasikilizaji wake kuhusu jina la Mungu katika Agano la Kale. Yesu anatumia maneno ambayo Mungu Baba alitumia alipomwambia Musa jina lake ni "Mimi ndiye." Wayahudi walichukua maneno ya Yesu kama tusi kwa Ibrahimu, babu yao mkuu zaidi. Yesu hakuwa tu akijionyesha kuwa sawa na Ibrahimu, bali alidai kuwa mkubwa kuliko Ibrahimu! Tusi kama hilo linapaswa kuadhibiwa kwa kifo. Walichukua mawe ili kumwua Yesu. Lakini Yesu alijificha na kuondoka katika ua wa hekalu.</w:t>
      </w:r>
    </w:p>
    <w:p>
      <w:pPr/>
      <w:r>
        <w:rPr>
          <w:lang w:val="sw_KE" w:bidi="sw_KE"/>
        </w:rPr>
      </w:r>
      <w:r>
        <w:rPr>
          <w:lang w:val="sw_KE" w:bidi="sw_KE"/>
        </w:rPr>
        <w:t>Sitisha hapa na mjadili swali hili kama kikundi. Ni nini hutokea katika utamaduni wako wakati mtu mdogo anapotoa onyo au mafundisho ya kweli kwa wazee? Watu wazee kwa kawaida wanajibu vipi? Sitisha sauti hii hapa.</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8:48–59 katika tafsiri rahisi zaidi kuelewa.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Simulizi hili lina matukio matatu.</w:t>
      </w:r>
    </w:p>
    <w:p>
      <w:pPr/>
      <w:r>
        <w:rPr>
          <w:lang w:val="sw_KE" w:bidi="sw_KE"/>
        </w:rPr>
      </w:r>
      <w:r>
        <w:rPr>
          <w:b/>
          <w:lang w:val="sw_KE" w:bidi="sw_KE"/>
        </w:rPr>
        <w:t>Katika tukio la kwanza:</w:t>
      </w:r>
      <w:r>
        <w:rPr>
          <w:lang w:val="sw_KE" w:bidi="sw_KE"/>
        </w:rPr>
        <w:t xml:space="preserve"> Watu wa Kiyahudi walimwambia Yesu kwamba alikuwa Msamaria ambaye alikuwa amepagawa na pepo. Yesu anaelezea jinsi yeye hawezi kuwa na pepo. Yesu anasema kwamba watu ambao wanamtii hawatakufa.</w:t>
      </w:r>
    </w:p>
    <w:p>
      <w:pPr/>
      <w:r>
        <w:rPr>
          <w:lang w:val="sw_KE" w:bidi="sw_KE"/>
        </w:rPr>
      </w:r>
      <w:r>
        <w:rPr>
          <w:b/>
          <w:lang w:val="sw_KE" w:bidi="sw_KE"/>
        </w:rPr>
        <w:t>Katika tukio la pili:</w:t>
      </w:r>
      <w:r>
        <w:rPr>
          <w:lang w:val="sw_KE" w:bidi="sw_KE"/>
        </w:rPr>
        <w:t xml:space="preserve"> viongozi wa Kiyahudi wanajibu dai la Yesu kwa mshangao. Wanauliza kama Yesu anafikiri yeye ni mkubwa kuliko Ibrahimu. Yesu anajibu kwamba anamjua Mungu, na kwamba Ibrahimu alifurahi sana kujua kwamba Yesu alikuwa akija duniani.</w:t>
      </w:r>
    </w:p>
    <w:p>
      <w:pPr/>
      <w:r>
        <w:rPr>
          <w:lang w:val="sw_KE" w:bidi="sw_KE"/>
        </w:rPr>
      </w:r>
      <w:r>
        <w:rPr>
          <w:b/>
          <w:lang w:val="sw_KE" w:bidi="sw_KE"/>
        </w:rPr>
        <w:t>Katika tukio la tatu:</w:t>
      </w:r>
      <w:r>
        <w:rPr>
          <w:lang w:val="sw_KE" w:bidi="sw_KE"/>
        </w:rPr>
        <w:t xml:space="preserve"> Viongozi wa Kiyahudi wanashangaa kwamba Yesu amemwona Ibrahimu. Yesu anadai kuwa mkubwa kuliko Ibrahimu. Viongozi wa Kiyahudi wana hasira, na kuchukua mawe ili kumwua Yesu. Yesu anajificha.</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Viongozi wa Kiyahudi</w:t>
      </w:r>
    </w:p>
    <w:p>
      <w:pPr>
        <w:pStyle w:val="ListBullet"/>
        <w:spacing w:line="240" w:lineRule="auto"/>
        <w:ind w:left="720"/>
      </w:pPr>
      <w:r>
        <w:rPr>
          <w:lang w:val="sw_KE" w:bidi="sw_KE"/>
        </w:rPr>
      </w:r>
      <w:r>
        <w:rPr>
          <w:lang w:val="sw_KE" w:bidi="sw_KE"/>
        </w:rPr>
        <w:t>Umati au watu wa Kiyahudi</w:t>
      </w:r>
    </w:p>
    <w:p>
      <w:pPr/>
      <w:r>
        <w:rPr>
          <w:lang w:val="sw_KE" w:bidi="sw_KE"/>
        </w:rPr>
      </w:r>
      <w:r>
        <w:rPr>
          <w:lang w:val="sw_KE" w:bidi="sw_KE"/>
        </w:rPr>
        <w:t>Kama kikundi, zingatia sehemu hizi za mpangilio wa simulizi:</w:t>
      </w:r>
    </w:p>
    <w:p>
      <w:pPr/>
      <w:r>
        <w:rPr>
          <w:lang w:val="sw_KE" w:bidi="sw_KE"/>
        </w:rPr>
      </w:r>
      <w:r>
        <w:rPr>
          <w:lang w:val="sw_KE" w:bidi="sw_KE"/>
        </w:rPr>
        <w:t>Katika tukio la kwanza, Yesu bado anazungumza Yesu ametoka tu kuwaambia kwamba wao si wa Mungu. Watu wa Kiyahudi ambao walipinga na kubishana na Yesu walimjibu, "Je, hatusahihi tunaposema kwamba wewe ni Msamaria na una pepo?" Viongozi wa Kiyahudi wanatarajia Yesu kujibu ndiyo. Njia nyingine ya kusema hili ni, "Tuko sahihi!" Wewe ni Msamaria na una pepo!"</w:t>
      </w:r>
    </w:p>
    <w:p>
      <w:pPr/>
      <w:r>
        <w:rPr>
          <w:lang w:val="sw_KE" w:bidi="sw_KE"/>
        </w:rPr>
      </w:r>
      <w:r>
        <w:rPr>
          <w:lang w:val="sw_KE" w:bidi="sw_KE"/>
        </w:rPr>
        <w:t>Yesu hazibu shutuma yao kwamba yeye ni Msamaria. Badala yake, Yesu alisema, "Mimi sina pepo." Yesu anafanya tofauti kati ya kile anachofanya na kile viongozi wa Kiyahudi wanafanya. Anasema, "Ninamtukuza au kumheshimu Baba yangu, lakini ninyi hamniheshimu." Sasa Yesu anafanya tofauti kati ya kile anachotaka watu wafanye na kile Mungu anataka watu wafanye. Anasema, "Sitaki watu kunitukuza au kuniheshimu, lakini Mungu anataka watu wanitukuze, na anahukumu kwa niaba yangu." Kisha Yesu anatumia kifungu, "Amin, nawaambia" ili kuwaambia watu wamsikilize kwa makini, kwa sababu anakaribia kutoa mafundisho muhimu. Anasema, "Ikiwa mtu yeyote anatii mafundisho yangu au ujumbe wangu, hatakufa kamwe."</w:t>
      </w:r>
    </w:p>
    <w:p>
      <w:pPr/>
      <w:r>
        <w:rPr>
          <w:lang w:val="sw_KE" w:bidi="sw_KE"/>
        </w:rPr>
      </w:r>
      <w:r>
        <w:rPr>
          <w:lang w:val="sw_KE" w:bidi="sw_KE"/>
        </w:rPr>
        <w:t>Katika tukio la pili, watu wa Kiyahudi walishangaa sana walipomsikia Yesu akisema kwamba watu hawatakufa kamwe ikiwa watamtii Yesu. Wayahudi ambao walipinga na kubishana na Yesu walidhani kwamba alikuwa akizungumza kuhusu maisha yetu ya kimwili na waliamini kikamilifu kwamba watu tu ambao wana pepo wanazungumza kwa njia hii. Wayahudi walimwelewa Yesu vibaya na kufikiria Yesu alikuwa akisema yeye ni mkubwa kuliko babu yao Ibrahimu na manabii wengine, au wajumbe wa Mungu. Wayahudi pia walijua kwamba Yesu angekufa. Kwa sababu hiyo, Yesu anaweza kusema yeye ni mkubwa kuliko mababu wao, lakini hakupaswa kusema watu ambao wanatii mafundisho yake au ujumbe wake hawatakufa kamwe. Kwa hivyo, Wayahudi walimpa Yesu changamoto asiseme kwamba yeye ni mkuu kuliko mababu zao waliokufa kwa sababu kwa hakika kila mtu atakufa. Hii inaonyesha kwamba watu wa Kiyahudi walikasirika kwa dai la Yesu kwamba hatakufa kamwe.</w:t>
      </w:r>
    </w:p>
    <w:p>
      <w:pPr/>
      <w:r>
        <w:rPr>
          <w:lang w:val="sw_KE" w:bidi="sw_KE"/>
        </w:rPr>
      </w:r>
      <w:r>
        <w:rPr>
          <w:lang w:val="sw_KE" w:bidi="sw_KE"/>
        </w:rPr>
        <w:t>Katika tukio la tatu, Yesu aliwakumbusha Wayahudi kwamba walidai kumfuata Mungu. Mungu huyo yule ni baba ya Yesu. Wakati Yesu aliwaambia watu wa Kiyahudi "ingawa hamumjui," Yesu alikuwa akionyesha utofauti kwamba Wayahudi walijua kuhusu Mungu lakini Wayahudi hawakuwa na uhusiano wa karibu na Mungu ambaye walidai kumwabudu. Yesu alisema, "Babu yenu wa kale Ibrahimu alifurahi sana kuhusu kuja kwangu." Ibrahimu alikuwa ameishi takriban miaka elfu mbili kabla ya Yesu kuja.</w:t>
      </w:r>
    </w:p>
    <w:p>
      <w:pPr/>
      <w:r>
        <w:rPr>
          <w:lang w:val="sw_KE" w:bidi="sw_KE"/>
        </w:rPr>
      </w:r>
      <w:r>
        <w:rPr>
          <w:lang w:val="sw_KE" w:bidi="sw_KE"/>
        </w:rPr>
        <w:t>Wakati viongozi wa Kiyahudi waliposikia hili, walimkemea Yesu na kumcheka au kumdharau. Kwa sababu Wayahudi walikuwa wakifikiria maisha ya kibinadamu ya Yesu kuanzia kuzaliwa kwake, walisema, "Bado hujafikia umri wa miaka hamsini!" Ni vipi ulisema umemwona Ibrahimu?"</w:t>
      </w:r>
    </w:p>
    <w:p>
      <w:pPr/>
      <w:r>
        <w:rPr>
          <w:lang w:val="sw_KE" w:bidi="sw_KE"/>
        </w:rPr>
      </w:r>
      <w:r>
        <w:rPr>
          <w:lang w:val="sw_KE" w:bidi="sw_KE"/>
        </w:rPr>
        <w:t>Jibu la Yesu lilionyesha kwamba alikuwa akisema kitu muhimu sana. Yesu alianza kwa kusema, "Amin, ninawaambia" ili kuonyesha kwamba kitu kinachofuata alichosema kilikuwa muhimu. Kisha Yesu alisema jambo la muhimu sana: "Kabla Ibrahimu hajakuwepo, Mimi Ndimi." Viongozi wa Kiyahudi walielewa kwamba Yesu alikuwa akisema alikuwa wa kimungu, na kwa hivyo walichukua mawe. Walitaka kumtupia mawe mpaka afe. Yesu alijificha na kuondoka katika eneo la hekalu. Hatujui jinsi Yesu alivyojificha ili viongozi wasiweze kumpata.</w:t>
      </w:r>
    </w:p>
    <w:p>
      <w:pPr/>
      <w:r>
        <w:rPr>
          <w:lang w:val="sw_KE" w:bidi="sw_KE"/>
        </w:rPr>
      </w:r>
      <w:r>
        <w:rPr>
          <w:lang w:val="sw_KE" w:bidi="sw_KE"/>
        </w:rPr>
        <w:t>Sasa, kikundi kinapaswa kutengeneza ubao wa hadithi, kuchora, au kutumia vitu ili kuonyesha kifungu na matukio yaliyomo.</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8:48–59 katika tafsiri rahisi zaidi kuelewa.</w:t>
      </w:r>
    </w:p>
    <w:p>
      <w:pPr/>
      <w:r>
        <w:rPr>
          <w:lang w:val="sw_KE" w:bidi="sw_KE"/>
        </w:rPr>
      </w:r>
      <w:r>
        <w:rPr>
          <w:lang w:val="sw_KE" w:bidi="sw_KE"/>
        </w:rPr>
        <w:t>Katika hatua hii, kikundi kitaigiza hadithi.</w:t>
      </w:r>
    </w:p>
    <w:p>
      <w:pPr/>
      <w:r>
        <w:rPr>
          <w:lang w:val="sw_KE" w:bidi="sw_KE"/>
        </w:rPr>
      </w:r>
      <w:r>
        <w:rPr>
          <w:lang w:val="sw_KE" w:bidi="sw_KE"/>
        </w:rPr>
        <w:t>Simulizi hili lina matukio matatu.</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Viongozi wa Kiyahudi</w:t>
      </w:r>
    </w:p>
    <w:p>
      <w:pPr>
        <w:pStyle w:val="ListBullet"/>
        <w:spacing w:line="240" w:lineRule="auto"/>
        <w:ind w:left="720"/>
      </w:pPr>
      <w:r>
        <w:rPr>
          <w:lang w:val="sw_KE" w:bidi="sw_KE"/>
        </w:rPr>
      </w:r>
      <w:r>
        <w:rPr>
          <w:lang w:val="sw_KE" w:bidi="sw_KE"/>
        </w:rPr>
        <w:t>Umati</w:t>
      </w:r>
    </w:p>
    <w:p>
      <w:pPr/>
      <w:r>
        <w:rPr>
          <w:lang w:val="sw_KE" w:bidi="sw_KE"/>
        </w:rPr>
      </w:r>
      <w:r>
        <w:rPr>
          <w:lang w:val="sw_KE" w:bidi="sw_KE"/>
        </w:rPr>
        <w:t>Kuwa makini na mazungumzo, mtiririko, msuko wa hadithi, na mpangilio wa matukio ya simulizi. Hakikisheni hamuachi kuigiza sehemu ngumu au muhimu za simulizi. Saidianeni kukumbushana kila sehemu ya hadithi.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hii kwa mara ya pili. Katika nyakati fulani za igizo, sitisha igizo na muulize yule anayeigiza mhusika, "Unahisi nini au unafikiria nini?" Mtu anayeigiza mhusika huyo anapaswa kujibu kile ambacho angekuwa anahisi au kufikiria iwapo angekuwa mhusika huyo. Kisha anzisha tena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Watu wa Kiyahudi ambao walipinga na kubishana na Yesu walimwambia walikuwa sahihi waliposema Yesu alikuwa Msamaria na alikuwa na pepo. Yesu anasema, "Mimi sina pepo, ninamtukuza au kumheshimu Baba yangu, lakini ninyi Wayahudi hamniheshimu." Sitaki watu kunitukuza au kuniheshimu, lakini Mungu anataka watu wanitukuze, na Mungu anahukumu kwa niaba yangu. Ninawaambia ukweli huu, "Ikiwa mtu yeyote anatii mafundisho yangu au ujumbe wangu, hatakufa kamwe."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wanaomwigiza Yesu, "Mnahisi vipi au mnawaza nini?" Unaweza kusikia mambo kama, "Ninatamani Wayahudi waelewe kwamba Mungu ni yule anayeniheshimu." Ni mafundisho yangu na kuwa na imani nami vitakavyowaweka huru."</w:t>
      </w:r>
    </w:p>
    <w:p>
      <w:pPr>
        <w:pStyle w:val="ListBullet"/>
        <w:spacing w:line="240" w:lineRule="auto"/>
        <w:ind w:left="720"/>
      </w:pPr>
      <w:r>
        <w:rPr>
          <w:lang w:val="sw_KE" w:bidi="sw_KE"/>
        </w:rPr>
      </w:r>
      <w:r>
        <w:rPr>
          <w:lang w:val="sw_KE" w:bidi="sw_KE"/>
        </w:rPr>
        <w:t>Waulize watu wanaoigiza Wayahudi "Mnahisi vipi au mnawaza nini?" Unaweza kusikia mambo kama, "Tunapoteza wakati wetu kumsikiliza mtafuta huyu tahadhari." Anatumia mafundisho yake na ujumbe wake ili kupata umati upande wake."</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Wakati watu wa Kiyahudi walimsikia Yesu akisema kwamba watu hawatakufa ikiwa watamtii Yesu, walishangaa. Walisema kwamba ikiwa hata Ibrahimu, nabii muhimu, alikufa, basi kwa hakika kila mtu atakufa. Wayahudi wanauliza kama Yesu ni muhimu zaidi kuliko babu yao Ibrahimu na manabii wa Mungu ambao wote wamekufa. Yesu anawajibu Wayahudi kwa kusema kwamba ikiwa angejaribu kujiheshimu mwenyewe, isingemaanisha kitu. Baba ya Yesu ni Mungu ambaye watu wa Kiyahudi wanasema ni Mungu wao pia. Yesu anasema kwamba Wayahudi hawamjui Mungu wao kwa kweli. Yesu anawaita watu wa Kiyahudi waongo kwa sababu wanasema kwamba wanamjua na kumtii Mungu, lakini hawafanyi hivyo.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vipi au unawaza nini?" Unaweza kusikia mambo kama, "Ninahuzunika kwamba hawaelewi kwamba mimi ni kutoka kwa Mungu!" Ninahuzunika kwamba watu wa Kiyahudi bado wana usalama katika Ibrahimu tu na si ndani yangu."</w:t>
      </w:r>
    </w:p>
    <w:p>
      <w:pPr>
        <w:pStyle w:val="ListBullet"/>
        <w:spacing w:line="240" w:lineRule="auto"/>
        <w:ind w:left="720"/>
      </w:pPr>
      <w:r>
        <w:rPr>
          <w:lang w:val="sw_KE" w:bidi="sw_KE"/>
        </w:rPr>
      </w:r>
      <w:r>
        <w:rPr>
          <w:lang w:val="sw_KE" w:bidi="sw_KE"/>
        </w:rPr>
        <w:t>Waulize watu wanaoigiza Wayahudi "Mnahisi vipi au mnawaza nini?" Unaweza kusikia mambo kama, "Tuna usalama wetu katika babu yetu Ibrahimu." Kupitia yeye Mungu atatuokoa. Hatujui au kuelewa Yesu huyu. Mafundisho yake yanaonekana kuwa ya wazimu!"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Viongozi wa Kiyahudi walishangaa na kumwambia Yesu, "Wewe si mwenye umri wa miaka hamsini." Kwa hivyo, haiwezekani kwamba umemwona Ibrahimu!" Yesu aliwajibu viongozi wa Kiyahudi kwamba hata kabla ya "Ibrahimu kuzaliwa, nilikuwepo." Tusi kama hilo kwa Ibrahimu na kwa Mungu linapaswa kuadhibiwa kwa kifo. Kwa hivyo, Wayahudi walichukua mawe ili kumuua Yesu. Lakini Yesu alijificha na kuondoka katika ua wa hekalu.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vipi au unawaza nini?" Unaweza kusikia mambo kama, "Ninatamani Wayahudi waelewe kwamba anaposema, 'Mimi ndimi' anapaswa kuwakumbusha kwamba Mungu ndiye yule anayenipeleka kwao kwa sababu hilo lilikuwa jina ambalo Mungu alitumia alipojificha kwa Musa, babu yao," au "Ninahitaji kuficha, kwa sababu bado si wakati kwa mimi kufa."</w:t>
      </w:r>
    </w:p>
    <w:p>
      <w:pPr>
        <w:pStyle w:val="ListBullet"/>
        <w:spacing w:line="240" w:lineRule="auto"/>
        <w:ind w:left="720"/>
      </w:pPr>
      <w:r>
        <w:rPr>
          <w:lang w:val="sw_KE" w:bidi="sw_KE"/>
        </w:rPr>
      </w:r>
      <w:r>
        <w:rPr>
          <w:lang w:val="sw_KE" w:bidi="sw_KE"/>
        </w:rPr>
        <w:t>Waulize watu wanaoigiza Wayahudi "Mnahisi vipi au mnawaza nini?" Unaweza kusikia mambo kama, "Yesu amekwenda mbali sana!" Tunahitaji kumzuia sasa."</w:t>
      </w:r>
    </w:p>
    <w:p>
      <w:pPr>
        <w:pStyle w:val="ListBullet"/>
        <w:spacing w:line="240" w:lineRule="auto"/>
        <w:ind w:left="720"/>
      </w:pPr>
      <w:r>
        <w:rPr>
          <w:lang w:val="sw_KE" w:bidi="sw_KE"/>
        </w:rPr>
      </w:r>
      <w:r>
        <w:rPr>
          <w:lang w:val="sw_KE" w:bidi="sw_KE"/>
        </w:rPr>
        <w:t>Endelea na igizo.</w:t>
      </w:r>
      <w:r>
        <w:rPr>
          <w:lang w:val="sw_KE" w:bidi="sw_KE"/>
        </w:rPr>
      </w:r>
    </w:p>
    <w:p>
      <w:pPr>
        <w:pStyle w:val="Heading3"/>
      </w:pPr>
      <w:r>
        <w:rPr>
          <w:lang w:val="sw_KE" w:bidi="sw_KE"/>
        </w:rPr>
        <w:t>Kujaza Mapengo</w:t>
      </w:r>
    </w:p>
    <w:p>
      <w:pPr/>
      <w:r>
        <w:rPr>
          <w:lang w:val="sw_KE" w:bidi="sw_KE"/>
        </w:rPr>
      </w:r>
      <w:r>
        <w:rPr>
          <w:lang w:val="sw_KE" w:bidi="sw_KE"/>
        </w:rPr>
        <w:t>Sikiliza toleo la sauti la Yohana 8:48–59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b/>
          <w:lang w:val="sw_KE" w:bidi="sw_KE"/>
        </w:rPr>
        <w:t>Wayahudi</w:t>
      </w:r>
      <w:r>
        <w:rPr>
          <w:lang w:val="sw_KE" w:bidi="sw_KE"/>
        </w:rPr>
        <w:t xml:space="preserve"> katika simulizi hii ni watu wa Kiyahudi ambao walipinga na kubishana na Yesu. Wayahudi katika kifungu hiki pengine ni viongozi wa kidini wa Kiyahudi. Tafsiri dhambi kwa njia sawa na uliyofanya katika vifungu vya awali, na kumbuka kwamba </w:t>
      </w:r>
      <w:r>
        <w:rPr>
          <w:lang w:val="sw_KE" w:bidi="sw_KE"/>
        </w:rPr>
        <w:t>dhambi</w:t>
      </w:r>
      <w:r>
        <w:rPr>
          <w:lang w:val="sw_KE" w:bidi="sw_KE"/>
        </w:rPr>
        <w:t xml:space="preserve"> iko katika Faharasa Kuu.</w:t>
      </w:r>
    </w:p>
    <w:p>
      <w:pPr/>
      <w:r>
        <w:rPr>
          <w:lang w:val="sw_KE" w:bidi="sw_KE"/>
        </w:rPr>
      </w:r>
      <w:r>
        <w:rPr>
          <w:lang w:val="sw_KE" w:bidi="sw_KE"/>
        </w:rPr>
        <w:t xml:space="preserve">Watu wa Kiyahudi ambao walipinga na kubishana na Yesu walimjibu, "Je, hatusahihi tunaposema kwamba wewe ni </w:t>
      </w:r>
      <w:r>
        <w:rPr>
          <w:b/>
          <w:lang w:val="sw_KE" w:bidi="sw_KE"/>
        </w:rPr>
        <w:t>Msamaria</w:t>
      </w:r>
      <w:r>
        <w:rPr>
          <w:lang w:val="sw_KE" w:bidi="sw_KE"/>
        </w:rPr>
        <w:t xml:space="preserve"> na una </w:t>
      </w:r>
      <w:r>
        <w:rPr>
          <w:b/>
          <w:lang w:val="sw_KE" w:bidi="sw_KE"/>
        </w:rPr>
        <w:t>pepo</w:t>
      </w:r>
      <w:r>
        <w:rPr>
          <w:lang w:val="sw_KE" w:bidi="sw_KE"/>
        </w:rPr>
        <w:t xml:space="preserve">?" </w:t>
      </w:r>
    </w:p>
    <w:p>
      <w:pPr/>
      <w:r>
        <w:rPr>
          <w:lang w:val="sw_KE" w:bidi="sw_KE"/>
        </w:rPr>
      </w:r>
      <w:r>
        <w:rPr>
          <w:lang w:val="sw_KE" w:bidi="sw_KE"/>
        </w:rPr>
        <w:t xml:space="preserve">Wayahudi hawakuwapenda Wasamaria. Wasamaria walikuwa uzao wa Wayahudi ambao waliishi Samaria. Wayahudi waliona Wasamaria kuwa wachafu kwa sababu Wasamaria walikuwa wameoa wageni. Tafsiri Mataifa kwa </w:t>
      </w:r>
      <w:r>
        <w:rPr>
          <w:lang w:val="sw_KE" w:bidi="sw_KE"/>
        </w:rPr>
        <w:t>njia</w:t>
      </w:r>
      <w:r>
        <w:rPr>
          <w:lang w:val="sw_KE" w:bidi="sw_KE"/>
        </w:rPr>
        <w:t xml:space="preserve"> sawa na uliyo nayo katika simulizi za awali, na kumbuka kwamba maneno Mataifa au wasio Wayahudi yako katika Faharasa Kuu.</w:t>
      </w:r>
    </w:p>
    <w:p>
      <w:pPr/>
      <w:r>
        <w:rPr>
          <w:lang w:val="sw_KE" w:bidi="sw_KE"/>
        </w:rPr>
      </w:r>
      <w:r>
        <w:rPr>
          <w:b/>
          <w:lang w:val="sw_KE" w:bidi="sw_KE"/>
        </w:rPr>
        <w:t>Pepo</w:t>
      </w:r>
      <w:r>
        <w:rPr>
          <w:lang w:val="sw_KE" w:bidi="sw_KE"/>
        </w:rPr>
        <w:t xml:space="preserve"> ni viumbe wa roho ambao wameasi dhidi ya Mungu. Tafsiri amini kwa njia sawa na uliyofanya katika vifungu vya awali, na kumbuka kwamba </w:t>
      </w:r>
      <w:r>
        <w:rPr>
          <w:lang w:val="sw_KE" w:bidi="sw_KE"/>
        </w:rPr>
        <w:t>pepo</w:t>
      </w:r>
      <w:r>
        <w:rPr>
          <w:lang w:val="sw_KE" w:bidi="sw_KE"/>
        </w:rPr>
        <w:t xml:space="preserve"> imo katika Faharasa Kuu.</w:t>
      </w:r>
    </w:p>
    <w:p>
      <w:pPr/>
      <w:r>
        <w:rPr>
          <w:lang w:val="sw_KE" w:bidi="sw_KE"/>
        </w:rPr>
      </w:r>
      <w:r>
        <w:rPr>
          <w:lang w:val="sw_KE" w:bidi="sw_KE"/>
        </w:rPr>
        <w:t xml:space="preserve">Watu wa Kiyahudi wanasema kwamba Ibrahimu na </w:t>
      </w:r>
      <w:r>
        <w:rPr>
          <w:b/>
          <w:lang w:val="sw_KE" w:bidi="sw_KE"/>
        </w:rPr>
        <w:t>manabii</w:t>
      </w:r>
      <w:r>
        <w:rPr>
          <w:lang w:val="sw_KE" w:bidi="sw_KE"/>
        </w:rPr>
        <w:t xml:space="preserve"> wa Mungu wote wamekufa. Nabii anarejelea mtu ambaye anapokea wito na ujumbe kutoka kwa Mungu, huwafikishia watu ujumbe wa Mungu, na anajua kwamba kazi yake muhimu zaidi ni kuleta ujumbe wa Mungu kwa watu. Tafsiri nabii kwa njia sawa na uliyofanya katika vifungu vya awali, na kumbuka kwamba </w:t>
      </w:r>
      <w:r>
        <w:rPr>
          <w:lang w:val="sw_KE" w:bidi="sw_KE"/>
        </w:rPr>
        <w:t>nabii</w:t>
      </w:r>
      <w:r>
        <w:rPr>
          <w:lang w:val="sw_KE" w:bidi="sw_KE"/>
        </w:rPr>
        <w:t xml:space="preserve"> yuko katika Faharasa Kuu.</w:t>
      </w:r>
    </w:p>
    <w:p>
      <w:pPr/>
      <w:r>
        <w:rPr>
          <w:lang w:val="sw_KE" w:bidi="sw_KE"/>
        </w:rPr>
      </w:r>
      <w:r>
        <w:rPr>
          <w:lang w:val="sw_KE" w:bidi="sw_KE"/>
        </w:rPr>
        <w:t xml:space="preserve">Yesu anaendelea kusema, "Ninamtukuza, au kumheshimu </w:t>
      </w:r>
      <w:r>
        <w:rPr>
          <w:b/>
          <w:lang w:val="sw_KE" w:bidi="sw_KE"/>
        </w:rPr>
        <w:t>Baba</w:t>
      </w:r>
      <w:r>
        <w:rPr>
          <w:lang w:val="sw_KE" w:bidi="sw_KE"/>
        </w:rPr>
        <w:t xml:space="preserve"> yangu, lakini ninyi hamniheshimu." Utukufu unarejelea jinsi Mungu anavyoonyesha nguvu yake na utukufu wake kupitia uwepo wake. Kumtukuza mtu ni kuzungumza vizuri kuhusu mtu au kumpa heshima. Mara nyingi hutumiwa wakati wa kuzungumza kuhusu kusifu, kuheshimu, na kuzungumza vizuri kuhusu Mungu. Tafsiri tukuza kwa njia sawa na uliyofanya katika vifungu vya awali na ukumbuke kwamba </w:t>
      </w:r>
      <w:r>
        <w:rPr>
          <w:lang w:val="sw_KE" w:bidi="sw_KE"/>
        </w:rPr>
        <w:t>utukufu</w:t>
      </w:r>
      <w:r>
        <w:rPr>
          <w:lang w:val="sw_KE" w:bidi="sw_KE"/>
        </w:rPr>
        <w:t xml:space="preserve"> na </w:t>
      </w:r>
      <w:r>
        <w:rPr>
          <w:lang w:val="sw_KE" w:bidi="sw_KE"/>
        </w:rPr>
        <w:t>tukuza</w:t>
      </w:r>
      <w:r>
        <w:rPr>
          <w:lang w:val="sw_KE" w:bidi="sw_KE"/>
        </w:rPr>
        <w:t xml:space="preserve"> zimo katika Faharasa Kuu.</w:t>
      </w:r>
    </w:p>
    <w:p>
      <w:pPr/>
      <w:r>
        <w:rPr>
          <w:lang w:val="sw_KE" w:bidi="sw_KE"/>
        </w:rPr>
      </w:r>
      <w:r>
        <w:rPr>
          <w:lang w:val="sw_KE" w:bidi="sw_KE"/>
        </w:rPr>
        <w:t xml:space="preserve">Wayahudi walichukua mawe ili kumuua Yesu. Lakini Yesu alijificha na kuondoka katika ua wa </w:t>
      </w:r>
      <w:r>
        <w:rPr>
          <w:b/>
          <w:lang w:val="sw_KE" w:bidi="sw_KE"/>
        </w:rPr>
        <w:t>hekalu</w:t>
      </w:r>
      <w:r>
        <w:rPr>
          <w:lang w:val="sw_KE" w:bidi="sw_KE"/>
        </w:rPr>
        <w:t xml:space="preserve">. Hekalu lilijengwa ili watu waweze kumwabudu Mungu na makuhani maalum waweze kuleta dhabihu kwa Mungu. Watu wa kawaida hawakuweza kuingia katikati ya hekalu, lakini walibakia katika nyua za nje. Tafsiri hekalu kwa njia sawa na uliyofanya katika vifungu vya awali, na kumbuka kwamba </w:t>
      </w:r>
      <w:r>
        <w:rPr>
          <w:lang w:val="sw_KE" w:bidi="sw_KE"/>
        </w:rPr>
        <w:t>hekalu</w:t>
      </w:r>
      <w:r>
        <w:rPr>
          <w:lang w:val="sw_KE" w:bidi="sw_KE"/>
        </w:rPr>
        <w:t xml:space="preserve"> limo katika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simulieni tena kifungu hiki kama kikundi kwa lugha yenu wenyewe.</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9:1–12</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9:1–12 na muiweke mioyoni mwenu.</w:t>
      </w:r>
    </w:p>
    <w:p>
      <w:pPr/>
      <w:r>
        <w:rPr>
          <w:lang w:val="sw_KE" w:bidi="sw_KE"/>
        </w:rPr>
      </w:r>
      <w:r>
        <w:rPr>
          <w:lang w:val="sw_KE" w:bidi="sw_KE"/>
        </w:rPr>
        <w:t>Sikiliza toleo la sauti la Yohana 9:1–12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9:1–12 katika tafsiri rahisi zaidi kuelewa.</w:t>
      </w:r>
    </w:p>
    <w:p>
      <w:pPr/>
      <w:r>
        <w:rPr>
          <w:lang w:val="sw_KE" w:bidi="sw_KE"/>
        </w:rPr>
      </w:r>
      <w:r>
        <w:rPr>
          <w:lang w:val="sw_KE" w:bidi="sw_KE"/>
        </w:rPr>
        <w:t>Katika simulizi ya mwisho, Yesu aliwakasirisha viongozi wa Kiyahudi na kuondoka hekaluni mjini Yerusalemu. Wakati fulani baadaye, Yesu na wanafunzi wake walitembea kupitia mitaa ya Yerusalemu na kumwona mtu ambaye alikuwa kipofu. Mtu huyu alikuwa kipofu tangu kuzaliwa, na jamii ya eneo hilo ilijua jambo hili kumhusu. Waombaji walikuwa wa kawaida katika Yerusalemu karibu na hekalu. Walitumaini kwamba watu ambao walikuja kwa ajili ya ibada wangewapa mchango. Mtu huyu kuna uwezekano alikuwa mmoja wa waombaji wengi katika eneo hilo.</w:t>
      </w:r>
    </w:p>
    <w:p>
      <w:pPr>
        <w:pStyle w:val="ListBullet"/>
        <w:spacing w:line="240" w:lineRule="auto"/>
        <w:ind w:left="720"/>
      </w:pPr>
      <w:r>
        <w:rPr>
          <w:lang w:val="sw_KE" w:bidi="sw_KE"/>
        </w:rPr>
      </w:r>
      <w:r>
        <w:rPr>
          <w:lang w:val="sw_KE" w:bidi="sw_KE"/>
        </w:rPr>
        <w:t>Sitisha sauti hii hapa.</w:t>
      </w:r>
    </w:p>
    <w:p>
      <w:pPr>
        <w:pStyle w:val="ListBullet"/>
        <w:spacing w:line="240" w:lineRule="auto"/>
        <w:ind w:left="720"/>
      </w:pPr>
      <w:r>
        <w:rPr>
          <w:lang w:val="sw_KE" w:bidi="sw_KE"/>
        </w:rPr>
      </w:r>
      <w:r>
        <w:rPr>
          <w:lang w:val="sw_KE" w:bidi="sw_KE"/>
        </w:rPr>
        <w:t>Simama hapa na mjadili maswali haya kama kikundi:</w:t>
      </w:r>
    </w:p>
    <w:p>
      <w:pPr/>
      <w:r>
        <w:rPr>
          <w:lang w:val="sw_KE" w:bidi="sw_KE"/>
        </w:rPr>
      </w:r>
      <w:r>
        <w:rPr>
          <w:lang w:val="sw_KE" w:bidi="sw_KE"/>
        </w:rPr>
        <w:t>Wanafunzi wa Yesu walimwuliza, "Rabi, au mwalimu, ni nani alifanya dhambi, mtu huyu au wazazi wake, kwamba alizaliwa kipofu?" Kichwa walichotumia kwa Yesu, "Rabi," kilitumiwa kwa kawaida kwa walimu wa kidini wa Kiyahudi au wataalam. Ni sahihi kutumia cheo cha cheo, "mwalimu," hapa badala ya "Rabi," ikiwa inahitajika. Hili ni swali la asili kwa wao kuuliza, kwa sababu Wayahudi waliamini kwamba mateso yote yalisababishwa na dhambi au uasi kwa Mungu. Ilikuwa vigumu kufikiria jinsi mtu huyu alivyoweza kufanya dhambi kabla ya kuzaliwa. Na ilikuwa vigumu kuelewa jinsi wazazi wake wangeweza kufanya dhambi na kusababisha upofu wake.</w:t>
      </w:r>
    </w:p>
    <w:p>
      <w:pPr>
        <w:pStyle w:val="ListBullet"/>
        <w:spacing w:line="240" w:lineRule="auto"/>
        <w:ind w:left="720"/>
      </w:pPr>
      <w:r>
        <w:rPr>
          <w:lang w:val="sw_KE" w:bidi="sw_KE"/>
        </w:rPr>
      </w:r>
      <w:r>
        <w:rPr>
          <w:lang w:val="sw_KE" w:bidi="sw_KE"/>
        </w:rPr>
        <w:t>Sitisha sauti hii hapa.</w:t>
      </w:r>
    </w:p>
    <w:p>
      <w:pPr>
        <w:pStyle w:val="ListBullet"/>
        <w:spacing w:line="240" w:lineRule="auto"/>
        <w:ind w:left="720"/>
      </w:pPr>
      <w:r>
        <w:rPr>
          <w:lang w:val="sw_KE" w:bidi="sw_KE"/>
        </w:rPr>
      </w:r>
      <w:r>
        <w:rPr>
          <w:lang w:val="sw_KE" w:bidi="sw_KE"/>
        </w:rPr>
        <w:t>Simama hapa na mjadili maswali haya kama kikundi:</w:t>
      </w:r>
    </w:p>
    <w:p>
      <w:pPr/>
      <w:r>
        <w:rPr>
          <w:lang w:val="sw_KE" w:bidi="sw_KE"/>
        </w:rPr>
      </w:r>
      <w:r>
        <w:rPr>
          <w:lang w:val="sw_KE" w:bidi="sw_KE"/>
        </w:rPr>
        <w:t>Yesu aliwaambia wanafunzi wake kwamba mtu wala wazazi wake hawakufanya dhambi ili kusababisha upofu wake. Yesu alisema kwamba mtu alizaliwa kipofu ili watu wengine waweze kuona nguvu ya Mungu inayofanya kazi ndani yake. Yohana mara nyingi anarejelea miujiza ya Mungu kama "kazi" za Mungu. Yesu pia aliwaambia wanafunzi wake kwamba ni lazima wafanye kazi za Mungu wakati wa mchana. Aliunganisha hili na maana katika sentensi inayofuata, "Maadamu niko ulimwenguni, mimi ni Nuru ya Ulimwengu." Yesu ni Mwanga wa Dunia, na wakati Yeye yuko ulimwenguni ni kama mchana. Yesu pia alisema kwamba "usiku unakuja." Kwa hili anamaanisha kwamba ataondoka ulimwenguni na itakuwa kama wakati wa usiku, kwa sababu Mwanga wa Dunia—Yesu—atakuwa ameondoka.</w:t>
      </w:r>
    </w:p>
    <w:p>
      <w:pPr/>
      <w:r>
        <w:rPr>
          <w:lang w:val="sw_KE" w:bidi="sw_KE"/>
        </w:rPr>
      </w:r>
      <w:r>
        <w:rPr>
          <w:lang w:val="sw_KE" w:bidi="sw_KE"/>
        </w:rPr>
        <w:t>Hii ni mara ya pili katika kitabu cha Yohana kwamba Yesu amejitambulisha kama Mwanga wa Ulimwengu. Hii ni moja ya taarifa muhimu za "Mimi ndimi" za Yesu. Kuna saba kati ya hizi katika Injili ya Yohana. Yesu anatumia jina la Mungu ambalo Mungu alimwambia Musa wakati Mungu alimtuma ili kuwakomboa Waisraeli katika Misri, "Mimi ndiye."</w:t>
      </w:r>
    </w:p>
    <w:p>
      <w:pPr/>
      <w:r>
        <w:rPr>
          <w:lang w:val="sw_KE" w:bidi="sw_KE"/>
        </w:rPr>
      </w:r>
      <w:r>
        <w:rPr>
          <w:lang w:val="sw_KE" w:bidi="sw_KE"/>
        </w:rPr>
        <w:t>Wakati Yesu yuko pamoja nao, ni kama mchana. Wakati Yesu anawaacha ili kwenda mbinguni, itakuwa kama wakati wa usiku.</w:t>
      </w:r>
    </w:p>
    <w:p>
      <w:pPr>
        <w:pStyle w:val="ListBullet"/>
        <w:spacing w:line="240" w:lineRule="auto"/>
        <w:ind w:left="720"/>
      </w:pPr>
      <w:r>
        <w:rPr>
          <w:lang w:val="sw_KE" w:bidi="sw_KE"/>
        </w:rPr>
      </w:r>
      <w:r>
        <w:rPr>
          <w:lang w:val="sw_KE" w:bidi="sw_KE"/>
        </w:rPr>
        <w:t>Sitisha sauti hii hapa.</w:t>
      </w:r>
    </w:p>
    <w:p>
      <w:pPr>
        <w:pStyle w:val="ListBullet"/>
        <w:spacing w:line="240" w:lineRule="auto"/>
        <w:ind w:left="720"/>
      </w:pPr>
      <w:r>
        <w:rPr>
          <w:lang w:val="sw_KE" w:bidi="sw_KE"/>
        </w:rPr>
      </w:r>
      <w:r>
        <w:rPr>
          <w:lang w:val="sw_KE" w:bidi="sw_KE"/>
        </w:rPr>
        <w:t>Simameni na mjadili maswali haya kama kikundi:</w:t>
      </w:r>
    </w:p>
    <w:p>
      <w:pPr/>
      <w:r>
        <w:rPr>
          <w:lang w:val="sw_KE" w:bidi="sw_KE"/>
        </w:rPr>
      </w:r>
      <w:r>
        <w:rPr>
          <w:lang w:val="sw_KE" w:bidi="sw_KE"/>
        </w:rPr>
        <w:t>Baada ya hapo, Yesu alitema mate chini na kufanya matope, kisha akayapaka kwenye macho ya yule mtu aliyezaliwa kipofu. Hatujui kwa nini Yesu alitumia mate na matope katika uponyaji huu, lakini inaweza kuwa yanahusiana na uungu wake mwenyewe, au kwamba alitaka mtu achukue hatua fulani ili kuonyesha imani yake kwa Yesu. Yesu alimwambia aende kunawa katika bwawa la Siloamu. Bwawa hili lilikuwa karibu na hekalu. Ilikuwa ugavi wa maji kwa ajili ya mji. Watu walikuwa wakijitakasa kwa ibada kabla ya kwenda kuabudu hekaluni. Mtu huyo alikwenda kwenye bwawa ili kunawa, na akarudi akiwa anaona!</w:t>
      </w:r>
    </w:p>
    <w:p>
      <w:pPr>
        <w:pStyle w:val="ListBullet"/>
        <w:spacing w:line="240" w:lineRule="auto"/>
        <w:ind w:left="720"/>
      </w:pPr>
      <w:r>
        <w:rPr>
          <w:lang w:val="sw_KE" w:bidi="sw_KE"/>
        </w:rPr>
      </w:r>
      <w:r>
        <w:rPr>
          <w:lang w:val="sw_KE" w:bidi="sw_KE"/>
        </w:rPr>
        <w:t>Sitisha sauti hii hapa.</w:t>
      </w:r>
    </w:p>
    <w:p>
      <w:pPr>
        <w:pStyle w:val="ListBullet"/>
        <w:spacing w:line="240" w:lineRule="auto"/>
        <w:ind w:left="720"/>
      </w:pPr>
      <w:r>
        <w:rPr>
          <w:lang w:val="sw_KE" w:bidi="sw_KE"/>
        </w:rPr>
      </w:r>
      <w:r>
        <w:rPr>
          <w:lang w:val="sw_KE" w:bidi="sw_KE"/>
        </w:rPr>
        <w:t xml:space="preserve">Sitisha hapa na uangalie picha ya </w:t>
      </w:r>
      <w:r>
        <w:rPr>
          <w:b/>
          <w:lang w:val="sw_KE" w:bidi="sw_KE"/>
        </w:rPr>
        <w:t>bwawa la Siloamu</w:t>
      </w:r>
      <w:r>
        <w:rPr>
          <w:lang w:val="sw_KE" w:bidi="sw_KE"/>
        </w:rPr>
        <w:t xml:space="preserve"> kama kikundi. Watu katika utamaduni wako wanapata wapi maji ya kuoga, matumizi ya nyumbani, na ya kujitakasa kwa ajili ya ibada?</w:t>
      </w:r>
    </w:p>
    <w:p>
      <w:pPr/>
      <w:r>
        <w:rPr>
          <w:lang w:val="sw_KE" w:bidi="sw_KE"/>
        </w:rPr>
      </w:r>
      <w:r>
        <w:rPr>
          <w:lang w:val="sw_KE" w:bidi="sw_KE"/>
        </w:rPr>
        <w:t>Wakati mtu huyo alirudi kutoka bwawani, majirani zake ambao walimjua kama kipofu walishangaa. Waliuliza kama alikuwa yule mtu aliyekuwa akiketi na kuomba. Hawakuwa na hakika kama alikuwa mtu yule yule. Watu katika utamaduni huu na wakati huu ambao walikuwa vipofu kwa kawaida waliomba pesa ili kuishi. Lakini mtu ambaye aliponywa na Yesu aliwaambia kwamba alikuwa mtu ambaye alikuwa kipofu, lakini sasa anaona. Majirani zake walimwuliza jinsi alivyoponywa, na yule mtu aliwaambia kuhusu Yesu. Aliwaambia kwamba Yesu aliweka matope kwenye macho yake na kumwambia aende akaoge katika bwawa. Baada ya kufanya hivyo, aliweza kuona. Majirani zake walimwuliza mahali ambapo Yesu alikuwa wakati huo, lakini hakujua.</w:t>
      </w:r>
    </w:p>
    <w:p>
      <w:pPr>
        <w:pStyle w:val="ListBullet"/>
        <w:spacing w:line="240" w:lineRule="auto"/>
        <w:ind w:left="720"/>
      </w:pPr>
      <w:r>
        <w:rPr>
          <w:lang w:val="sw_KE" w:bidi="sw_KE"/>
        </w:rPr>
      </w:r>
      <w:r>
        <w:rPr>
          <w:lang w:val="sw_KE" w:bidi="sw_KE"/>
        </w:rPr>
        <w:t>Sitisha sauti hii hapa.</w:t>
      </w:r>
    </w:p>
    <w:p>
      <w:pPr>
        <w:pStyle w:val="ListBullet"/>
        <w:spacing w:line="240" w:lineRule="auto"/>
        <w:ind w:left="720"/>
      </w:pPr>
      <w:r>
        <w:rPr>
          <w:lang w:val="sw_KE" w:bidi="sw_KE"/>
        </w:rPr>
      </w:r>
      <w:r>
        <w:rPr>
          <w:lang w:val="sw_KE" w:bidi="sw_KE"/>
        </w:rPr>
        <w:t>Jadili swali hili na kikundi chako: Katika utamaduni wenu, watu ambao ni vipofu au wana ulemavu mwingine wanapataje msaada kwa ajili ya maisha yao? Wanapata vipi pesa, chakula, makazi, mavazi, nk?</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9:1–12 katika tafsiri rahisi zaidi kuelewa.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Simulizi hii ina matukio 3.</w:t>
      </w:r>
    </w:p>
    <w:p>
      <w:pPr/>
      <w:r>
        <w:rPr>
          <w:lang w:val="sw_KE" w:bidi="sw_KE"/>
        </w:rPr>
      </w:r>
      <w:r>
        <w:rPr>
          <w:b/>
          <w:lang w:val="sw_KE" w:bidi="sw_KE"/>
        </w:rPr>
        <w:t>Katika tukio la kwanza:</w:t>
      </w:r>
      <w:r>
        <w:rPr>
          <w:lang w:val="sw_KE" w:bidi="sw_KE"/>
        </w:rPr>
        <w:t xml:space="preserve"> Yesu na wanafunzi wake wanatembea kupitia Yerusalemu, na wanamwona mtu aliyezaliwa kipofu. Wanafunzi wake wanamwuliza Yesu, "Rabi, ni nani alifanya dhambi, mtu huyu au wazazi wake, kwamba angezaliwa kipofu?" Yesu anawajibu.</w:t>
      </w:r>
    </w:p>
    <w:p>
      <w:pPr/>
      <w:r>
        <w:rPr>
          <w:lang w:val="sw_KE" w:bidi="sw_KE"/>
        </w:rPr>
      </w:r>
      <w:r>
        <w:rPr>
          <w:b/>
          <w:lang w:val="sw_KE" w:bidi="sw_KE"/>
        </w:rPr>
        <w:t>Katika tukio la pili:</w:t>
      </w:r>
      <w:r>
        <w:rPr>
          <w:lang w:val="sw_KE" w:bidi="sw_KE"/>
        </w:rPr>
        <w:t xml:space="preserve"> Yesu anaweka mate kwenye ardhi, anafanya matope, na anapoweka kwenye macho ya mtu aliyezaliwa kipofu. Alimtuma mtu aoshe katika bwawa la Siloamu. Mtu alifanya hivyo na kurudi akiwa na kuona wake.</w:t>
      </w:r>
    </w:p>
    <w:p>
      <w:pPr/>
      <w:r>
        <w:rPr>
          <w:lang w:val="sw_KE" w:bidi="sw_KE"/>
        </w:rPr>
      </w:r>
      <w:r>
        <w:rPr>
          <w:b/>
          <w:lang w:val="sw_KE" w:bidi="sw_KE"/>
        </w:rPr>
        <w:t>Katika tukio la tatu:</w:t>
      </w:r>
      <w:r>
        <w:rPr>
          <w:lang w:val="sw_KE" w:bidi="sw_KE"/>
        </w:rPr>
        <w:t xml:space="preserve"> Majirani za mtu huyo na marafiki wanajaribu kuelewa kama huyu ni mtu yule yule ambaye alizaliwa kipofu, lakini sasa anaona. Mtu anawaambia kwamba yeye ni mtu huyo. Aliwaambia jinsi Yesu alivyomponya. Kisha wanamwuliza mahali ambapo Yesu yuko, lakini hajui mahali pa kumpata Yesu.</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Mtu aliyezaliwa kipofu</w:t>
      </w:r>
    </w:p>
    <w:p>
      <w:pPr>
        <w:pStyle w:val="ListBullet"/>
        <w:spacing w:line="240" w:lineRule="auto"/>
        <w:ind w:left="720"/>
      </w:pPr>
      <w:r>
        <w:rPr>
          <w:lang w:val="sw_KE" w:bidi="sw_KE"/>
        </w:rPr>
      </w:r>
      <w:r>
        <w:rPr>
          <w:lang w:val="sw_KE" w:bidi="sw_KE"/>
        </w:rPr>
        <w:t>Majirani za mtu aliyezaliwa kipofu</w:t>
      </w:r>
    </w:p>
    <w:p>
      <w:pPr>
        <w:pStyle w:val="ListBullet"/>
        <w:spacing w:line="240" w:lineRule="auto"/>
        <w:ind w:left="720"/>
      </w:pPr>
      <w:r>
        <w:rPr>
          <w:lang w:val="sw_KE" w:bidi="sw_KE"/>
        </w:rPr>
      </w:r>
      <w:r>
        <w:rPr>
          <w:lang w:val="sw_KE" w:bidi="sw_KE"/>
        </w:rPr>
        <w:t>Watu ambao walikuwa wamemwona mtu akiomba mtaani</w:t>
      </w:r>
    </w:p>
    <w:p>
      <w:pPr/>
      <w:r>
        <w:rPr>
          <w:lang w:val="sw_KE" w:bidi="sw_KE"/>
        </w:rPr>
      </w:r>
      <w:r>
        <w:rPr>
          <w:lang w:val="sw_KE" w:bidi="sw_KE"/>
        </w:rPr>
        <w:t>Kama kikundi, zingatia sehemu hizi za mpangilio wa simulizi:</w:t>
      </w:r>
    </w:p>
    <w:p>
      <w:pPr/>
      <w:r>
        <w:rPr>
          <w:lang w:val="sw_KE" w:bidi="sw_KE"/>
        </w:rPr>
      </w:r>
      <w:r>
        <w:rPr>
          <w:lang w:val="sw_KE" w:bidi="sw_KE"/>
        </w:rPr>
        <w:t>Katika simulizi ya awali, viongozi wa kidini karibu walimwua Yesu mawe kwa sababu ya mambo aliyowaambia viongozi wa Kiyahudi. Yeye na wanafunzi wake waliondoka hekaluni, na sasa walikuwa wakitembea kupitia Yerusalemu. Kuna uwezekano kulikuwa na waombaji wengi katika eneo hilo. Haikuwa ya ajabu kumwona mtu akiomba kando ya njia.</w:t>
      </w:r>
    </w:p>
    <w:p>
      <w:pPr/>
      <w:r>
        <w:rPr>
          <w:lang w:val="sw_KE" w:bidi="sw_KE"/>
        </w:rPr>
      </w:r>
      <w:r>
        <w:rPr>
          <w:lang w:val="sw_KE" w:bidi="sw_KE"/>
        </w:rPr>
        <w:t>Walipomwona mtu aliyezaliwa kipofu, wanafunzi wa Yesu walimwuliza, "Rabi, ni nani alifanya dhambi...?" Watu wa Kiyahudi waliamini kwamba mateso yote yalikuwa matokeo ya dhambi. Kwa sababu hii, swali ambalo wanafunzi wa Yesu wanamwuliza ni swali la kawaida. Yesu aliwaambia wanafunzi wake kwamba upofu haukuwa kwa sababu ya dhambi ya mtu au wazazi wake. Yesu aliwaambia kwamba badala yake upofu huu ulikuwa ili nguvu ya Mungu iweze kuonekana katika maisha yake. Sentensi hii ina msisitizo kwenye sehemu chanya, kazi ya Mungu katika maisha ya mtu. Wakati mwingine, inatafsiriwa kama sentensi mbili ili kuiweka wazi zaidi. Timu yako inaweza pia kuamua kuweka sehemu chanya kwanza ili kuweka msisitizo wazi. Kwa mfano, "Wala pia! Alizaliwa kipofu ili kazi za Mungu ziweze kufichuliwa ndani yake, si kwa sababu yeye au wazazi wake walifanya dhambi."</w:t>
      </w:r>
    </w:p>
    <w:p>
      <w:pPr/>
      <w:r>
        <w:rPr>
          <w:lang w:val="sw_KE" w:bidi="sw_KE"/>
        </w:rPr>
      </w:r>
      <w:r>
        <w:rPr>
          <w:lang w:val="sw_KE" w:bidi="sw_KE"/>
        </w:rPr>
        <w:t>Yesu pia aliwaambia wanafunzi wake kwamba ni lazima wafanye kazi za Mungu wakati ni siku. Aliunganisha hili na maana katika sentensi inayofuata, "Wakati mimi niko ulimwenguni, mimi ni Mwanga wa Ulimwengu." Yesu ni Mwanga wa Dunia, na wakati Yeye yuko ulimwenguni ni kama mchana. Hii ni mara ya pili katika kitabu cha Yohana kwamba Yesu amejitambulisha kama Mwanga wa Ulimwengu. Hii ni moja ya taarifa muhimu za "Mimi ndimi" za Yesu. Yesu anatumia jina la Mungu ambalo Mungu alimwambia Musa wakati Mungu alimtuma ili kuwakomboa Waisraeli katika Misri, "Mimi ndiye."</w:t>
      </w:r>
    </w:p>
    <w:p>
      <w:pPr/>
      <w:r>
        <w:rPr>
          <w:lang w:val="sw_KE" w:bidi="sw_KE"/>
        </w:rPr>
      </w:r>
      <w:r>
        <w:rPr>
          <w:lang w:val="sw_KE" w:bidi="sw_KE"/>
        </w:rPr>
        <w:t>Ni muhimu kutambua kwamba Yesu anajiita "Mwanga wa Ulimwengu." Kifungu ni njia moja ambayo Yesu alielezea mwenyewe. Karibu kifungu kilekile pia kinapatikana katika Isaya, ambapo Masihi anatabiriwa kuwa "mwanga kwa mataifa." Katika kifungu hiki, Yesu anajilinganisha na mwanga. Kama mwanga, anafanya iwezekane kwa watu kuona. Anawapa watu wa mwanga wa kiroho wa dunia, akiwaonyesha Mungu ni nani.</w:t>
      </w:r>
    </w:p>
    <w:p>
      <w:pPr/>
      <w:r>
        <w:rPr>
          <w:lang w:val="sw_KE" w:bidi="sw_KE"/>
        </w:rPr>
      </w:r>
      <w:r>
        <w:rPr>
          <w:lang w:val="sw_KE" w:bidi="sw_KE"/>
        </w:rPr>
        <w:t>Hapa ni njia nyingine chache za kutafsiri kifungu hiki:</w:t>
      </w:r>
    </w:p>
    <w:p>
      <w:pPr>
        <w:pStyle w:val="ListBullet"/>
        <w:spacing w:line="240" w:lineRule="auto"/>
        <w:ind w:left="720"/>
      </w:pPr>
      <w:r>
        <w:rPr>
          <w:lang w:val="sw_KE" w:bidi="sw_KE"/>
        </w:rPr>
      </w:r>
      <w:r>
        <w:rPr>
          <w:lang w:val="sw_KE" w:bidi="sw_KE"/>
        </w:rPr>
        <w:t>Mimi ni mwanga wa ulimwengu.</w:t>
      </w:r>
    </w:p>
    <w:p>
      <w:pPr>
        <w:pStyle w:val="ListBullet"/>
        <w:spacing w:line="240" w:lineRule="auto"/>
        <w:ind w:left="720"/>
      </w:pPr>
      <w:r>
        <w:rPr>
          <w:lang w:val="sw_KE" w:bidi="sw_KE"/>
        </w:rPr>
      </w:r>
      <w:r>
        <w:rPr>
          <w:lang w:val="sw_KE" w:bidi="sw_KE"/>
        </w:rPr>
        <w:t>Mimi ni kama mwanga wa dunia.</w:t>
      </w:r>
    </w:p>
    <w:p>
      <w:pPr>
        <w:pStyle w:val="ListBullet"/>
        <w:spacing w:line="240" w:lineRule="auto"/>
        <w:ind w:left="720"/>
      </w:pPr>
      <w:r>
        <w:rPr>
          <w:lang w:val="sw_KE" w:bidi="sw_KE"/>
        </w:rPr>
      </w:r>
      <w:r>
        <w:rPr>
          <w:lang w:val="sw_KE" w:bidi="sw_KE"/>
        </w:rPr>
        <w:t>Mimi ni kama mwanga wa dunia kwa sababu ninawawezesha watu kuona.</w:t>
      </w:r>
    </w:p>
    <w:p>
      <w:pPr>
        <w:pStyle w:val="ListBullet"/>
        <w:spacing w:line="240" w:lineRule="auto"/>
        <w:ind w:left="720"/>
      </w:pPr>
      <w:r>
        <w:rPr>
          <w:lang w:val="sw_KE" w:bidi="sw_KE"/>
        </w:rPr>
      </w:r>
      <w:r>
        <w:rPr>
          <w:lang w:val="sw_KE" w:bidi="sw_KE"/>
        </w:rPr>
        <w:t>Mimi ni yule ambaye ni mwanga wa kweli wa dunia.</w:t>
      </w:r>
    </w:p>
    <w:p>
      <w:pPr>
        <w:pStyle w:val="ListBullet"/>
        <w:spacing w:line="240" w:lineRule="auto"/>
        <w:ind w:left="720"/>
      </w:pPr>
      <w:r>
        <w:rPr>
          <w:lang w:val="sw_KE" w:bidi="sw_KE"/>
        </w:rPr>
      </w:r>
      <w:r>
        <w:rPr>
          <w:lang w:val="sw_KE" w:bidi="sw_KE"/>
        </w:rPr>
        <w:t>Ninaleta mwanga wa kweli wa kiroho kwa watu wa dunia.</w:t>
      </w:r>
    </w:p>
    <w:p>
      <w:pPr/>
      <w:r>
        <w:rPr>
          <w:lang w:val="sw_KE" w:bidi="sw_KE"/>
        </w:rPr>
      </w:r>
      <w:r>
        <w:rPr>
          <w:lang w:val="sw_KE" w:bidi="sw_KE"/>
        </w:rPr>
        <w:t>Yesu pia alisema kwamba "usiku unakuja." Kwa hili anamaanisha kwamba ataondoka ulimwenguni na itakuwa kama wakati wa usiku, kwa sababu Mwanga wa Dunia—Yesu—atakuwa ameondoka. Wakati alikuwa ulimwenguni, aliwaambia kwamba yeye ni "Mwanga wa Ulimwengu." Wakati Yesu yuko pamoja nao, ni kama mchana. Wakati Yesu anawaacha ili kwenda mbinguni, itakuwa kama wakati wa usiku.</w:t>
      </w:r>
    </w:p>
    <w:p>
      <w:pPr/>
      <w:r>
        <w:rPr>
          <w:lang w:val="sw_KE" w:bidi="sw_KE"/>
        </w:rPr>
      </w:r>
      <w:r>
        <w:rPr>
          <w:lang w:val="sw_KE" w:bidi="sw_KE"/>
        </w:rPr>
        <w:t>Baada ya Yesu kusema mambo haya, alitemea mate kwenye ardhi na kufanya matope pamoja na uchafu wa unyevu. Kisha aliweka matope haya kwenye macho ya mtu huyo. Kisha Yesu alimwambia aoshe katika bwawa la Siloamu, si mbali na hekalu. Mtu huyo alienda kule na kunawa, naye alirudi akiwa na uoni wake.</w:t>
      </w:r>
    </w:p>
    <w:p>
      <w:pPr/>
      <w:r>
        <w:rPr>
          <w:lang w:val="sw_KE" w:bidi="sw_KE"/>
        </w:rPr>
      </w:r>
      <w:r>
        <w:rPr>
          <w:lang w:val="sw_KE" w:bidi="sw_KE"/>
        </w:rPr>
        <w:t>Wakati mtu alirudi, Yesu alikuwa amekwenda Majirani zake na watu wengine ambao walikuwa wamemwona akiomba hawakujua kama huyu alikuwa yule mtu ambaye hapo awali alikuwa kipofu. Wakati walijadili hilo, mtu alisema, "Mimi ni mtu huyo." Aliwaelezea jinsi Yesu alivyomponya. Kisha waliuliza mahali ambapo Yesu alikuwa, lakini hakujua.</w:t>
      </w:r>
    </w:p>
    <w:p>
      <w:pPr/>
      <w:r>
        <w:rPr>
          <w:lang w:val="sw_KE" w:bidi="sw_KE"/>
        </w:rPr>
      </w:r>
      <w:r>
        <w:rPr>
          <w:lang w:val="sw_KE" w:bidi="sw_KE"/>
        </w:rPr>
        <w:t>Sasa, kikundi kinapaswa kutengeneza ubao wa hadithi, kuchora, au kutumia vitu ili kuonyesha kifungu na matukio yaliyomo.</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9:1–12 katika tafsiri rahisi zaidi kuelewa.</w:t>
      </w:r>
    </w:p>
    <w:p>
      <w:pPr/>
      <w:r>
        <w:rPr>
          <w:lang w:val="sw_KE" w:bidi="sw_KE"/>
        </w:rPr>
      </w:r>
      <w:r>
        <w:rPr>
          <w:lang w:val="sw_KE" w:bidi="sw_KE"/>
        </w:rPr>
        <w:t>Katika hatua hii, kikundi kitaigiza kifungu.</w:t>
      </w:r>
    </w:p>
    <w:p>
      <w:pPr/>
      <w:r>
        <w:rPr>
          <w:lang w:val="sw_KE" w:bidi="sw_KE"/>
        </w:rPr>
      </w:r>
      <w:r>
        <w:rPr>
          <w:lang w:val="sw_KE" w:bidi="sw_KE"/>
        </w:rPr>
        <w:t>Simulizi hii ina matukio 3.</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Mtu aliyezaliwa kipofu</w:t>
      </w:r>
    </w:p>
    <w:p>
      <w:pPr>
        <w:pStyle w:val="ListBullet"/>
        <w:spacing w:line="240" w:lineRule="auto"/>
        <w:ind w:left="720"/>
      </w:pPr>
      <w:r>
        <w:rPr>
          <w:lang w:val="sw_KE" w:bidi="sw_KE"/>
        </w:rPr>
      </w:r>
      <w:r>
        <w:rPr>
          <w:lang w:val="sw_KE" w:bidi="sw_KE"/>
        </w:rPr>
        <w:t>Majirani za mtu aliyezaliwa kipofu</w:t>
      </w:r>
    </w:p>
    <w:p>
      <w:pPr>
        <w:pStyle w:val="ListBullet"/>
        <w:spacing w:line="240" w:lineRule="auto"/>
        <w:ind w:left="720"/>
      </w:pPr>
      <w:r>
        <w:rPr>
          <w:lang w:val="sw_KE" w:bidi="sw_KE"/>
        </w:rPr>
      </w:r>
      <w:r>
        <w:rPr>
          <w:lang w:val="sw_KE" w:bidi="sw_KE"/>
        </w:rPr>
        <w:t>Watu ambao walikuwa wamemwona mtu akiomba mtaani</w:t>
      </w:r>
    </w:p>
    <w:p>
      <w:pPr/>
      <w:r>
        <w:rPr>
          <w:lang w:val="sw_KE" w:bidi="sw_KE"/>
        </w:rPr>
      </w:r>
      <w:r>
        <w:rPr>
          <w:lang w:val="sw_KE" w:bidi="sw_KE"/>
        </w:rPr>
        <w:t>Kama kikundi, igizeni simulizi hii mara mbili. Mnaatarajiwa kuigiza simulizi hili kwa lugha yenu ya asili.</w:t>
      </w:r>
    </w:p>
    <w:p>
      <w:pPr/>
      <w:r>
        <w:rPr>
          <w:lang w:val="sw_KE" w:bidi="sw_KE"/>
        </w:rPr>
      </w:r>
      <w:r>
        <w:rPr>
          <w:lang w:val="sw_KE" w:bidi="sw_KE"/>
        </w:rPr>
        <w:t>Kwanza, igiza hadithi bila kusitisha. Kueni makini kwa mazungumzo, mtiririko, mstari wa hadithi na mpangilio wa matukio ya simulizi hili. Hakikisheni hamuachi kuigiza sehemu ngumu au muhimu za simulizi. Saidianeni kukumbushana kila sehemu ya hadithi.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hii kwa mara ya pili. Katika nyakati fulani za igizo, sitisha igizo na muulize yule anayeigiza mhusika, "Unahisi nini au unafikiria nini?" Mtu anayeigiza mhusika huyo anapaswa kujibu kile ambacho angekuwa anahisi au kufikiria iwapo angekuwa mhusika huyo. Kisha anzisha tena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 xml:space="preserve">Igiza sehemu ya simulizi wakati Yesu na wanafunzi wake wanatembea kupitia Yerusalemu, na mwone mtu aliyezaliwa kipofu. Wanafunzi wake wanamwuliza Yesu, "Rabi, ni nani alifanya dhambi, mtu huyu au wazazi wake, kwamba angezaliwa kipofu?" </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mmoja wa wanafunzi, "Unahisi nini au unawaza nini?" Mtu anaweza kujibu mambo kama, "Ninajiuliza jinsi mtu huyu alivyoweza kustahili kuwa kipofu?" au "Je, wazazi wake walitenda dhambi ili kusababisha hili?" au "Je, Mungu alikuwa wa haki kwa mtu huyu?"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sehemu ya simulizi wakati Yesu aliwajibu wanafunzi. Yesu aliwaambia kwamba si huyo mtu wala wazazi wake waliofanya dhambi hata ikawa hivi. Badala yake, mtu alizaliwa kipofu ili kazi za Mungu ziweze kuonyeshwa katika maisha yake. Yesu pia aliwaambia kwamba ni lazima wafanye kazi za Mungu wakati Yesu yuko ulimwenguni. Yesu pia aliwaambia kwamba yeye ni, "Mwanga wa Ulimwengu." Kisha Yesu alifanya matope kwa mate na kuiweka kwenye macho ya mtu ambaye alizaliwa kipofu.</w:t>
      </w:r>
    </w:p>
    <w:p>
      <w:pPr/>
      <w:r>
        <w:rPr>
          <w:lang w:val="sw_KE" w:bidi="sw_KE"/>
        </w:rPr>
      </w:r>
      <w:r>
        <w:rPr>
          <w:lang w:val="sw_KE" w:bidi="sw_KE"/>
        </w:rPr>
        <w:t>Yesu alimwambia aende kunawa katika bwawa la Siloamu.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mwanamume, "Unahisi vipi au unawaza nini?" Mtu anaweza kujibu, "Sielewi kile Yesu anasema kuhusu Mwanga wa Ulimwengu," au "Ninajiuliza kwa nini aliweka matope haya kwenye macho yangu," au "Ninatumaini hii inanisaidia."</w:t>
      </w:r>
    </w:p>
    <w:p>
      <w:pPr>
        <w:pStyle w:val="ListBullet"/>
        <w:spacing w:line="240" w:lineRule="auto"/>
        <w:ind w:left="720"/>
      </w:pPr>
      <w:r>
        <w:rPr>
          <w:lang w:val="sw_KE" w:bidi="sw_KE"/>
        </w:rPr>
      </w:r>
      <w:r>
        <w:rPr>
          <w:lang w:val="sw_KE" w:bidi="sw_KE"/>
        </w:rPr>
        <w:t>Waulize watu wanaoigiza wanafunzi, "Mnahisi vipi au mnawaza nini?" Mtu anaweza kujibu, "Ninajiuliza kile Yesu anafanya sasa," au "Je, mate wa Yesu itamponya mtu huyu?"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sehemu ya simulizi wakati mtu anaosha katika bwawa, na kurudi akiona. Kisha waambie majirani zake na marafiki wake wamwone, na mjadili kati yao, "Je, huyu ndiye mtu ambaye alikuwa akiomba?"</w:t>
      </w:r>
    </w:p>
    <w:p>
      <w:pPr/>
      <w:r>
        <w:rPr>
          <w:lang w:val="sw_KE" w:bidi="sw_KE"/>
        </w:rPr>
      </w:r>
      <w:r>
        <w:rPr>
          <w:lang w:val="sw_KE" w:bidi="sw_KE"/>
        </w:rPr>
        <w:t>Mwambie mtu ambaye aliponywa aseme, "Mimi ni mtu huyo."</w:t>
      </w:r>
    </w:p>
    <w:p>
      <w:pPr/>
      <w:r>
        <w:rPr>
          <w:lang w:val="sw_KE" w:bidi="sw_KE"/>
        </w:rPr>
      </w:r>
      <w:r>
        <w:rPr>
          <w:lang w:val="sw_KE" w:bidi="sw_KE"/>
        </w:rPr>
        <w:t>Majirani wanamwuliza mtu jinsi alivyopona. Mwanamume huyo kisha anawaambia kilichotokea. Kisha majirani zake wanamwuliza, "Mtu ambaye aliyekuponya yuko wapi?" lakini mtu hajui mahali ambapo Yesu yuko.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mtu anayeigiza jirani, "Mnafikiri nini au mnahisi vipi?" Mtu anaweza kujibu, "Ninafikiri huyu ni mtu ambaye alikuwa kipofu, lakini sijui jinsi inavyowezekana kwamba anaona," au "Je, inawezekana kwamba muujiza mkubwa ulitokea?" au "Je, mtu huyo alidanganya kuhusu kuwa kipofu?"</w:t>
      </w:r>
    </w:p>
    <w:p>
      <w:pPr>
        <w:pStyle w:val="ListBullet"/>
        <w:spacing w:line="240" w:lineRule="auto"/>
        <w:ind w:left="720"/>
      </w:pPr>
      <w:r>
        <w:rPr>
          <w:lang w:val="sw_KE" w:bidi="sw_KE"/>
        </w:rPr>
      </w:r>
      <w:r>
        <w:rPr>
          <w:lang w:val="sw_KE" w:bidi="sw_KE"/>
        </w:rPr>
        <w:t>Muulize mtu ambaye Yesu alimponya, "Unafikiria au unahisi nini sasa?" Mtu anaweza kujibu, "Ninafurahi kuweza kuona!" au "Sijui jinsi hii inavyowezekana."</w:t>
      </w:r>
      <w:r>
        <w:rPr>
          <w:lang w:val="sw_KE" w:bidi="sw_KE"/>
        </w:rPr>
      </w:r>
    </w:p>
    <w:p>
      <w:pPr>
        <w:pStyle w:val="Heading3"/>
      </w:pPr>
      <w:r>
        <w:rPr>
          <w:lang w:val="sw_KE" w:bidi="sw_KE"/>
        </w:rPr>
        <w:t>Kujaza Mapengo</w:t>
      </w:r>
    </w:p>
    <w:p>
      <w:pPr/>
      <w:r>
        <w:rPr>
          <w:lang w:val="sw_KE" w:bidi="sw_KE"/>
        </w:rPr>
      </w:r>
      <w:r>
        <w:rPr>
          <w:lang w:val="sw_KE" w:bidi="sw_KE"/>
        </w:rPr>
        <w:t>Sikiliza toleo la sauti la Yohana 9:1–12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Wanafunzi wake wanamwuliza Yesu, "</w:t>
      </w:r>
      <w:r>
        <w:rPr>
          <w:b/>
          <w:lang w:val="sw_KE" w:bidi="sw_KE"/>
        </w:rPr>
        <w:t>Rabi</w:t>
      </w:r>
      <w:r>
        <w:rPr>
          <w:lang w:val="sw_KE" w:bidi="sw_KE"/>
        </w:rPr>
        <w:t xml:space="preserve">, ni </w:t>
      </w:r>
      <w:r>
        <w:rPr>
          <w:b/>
          <w:lang w:val="sw_KE" w:bidi="sw_KE"/>
        </w:rPr>
        <w:t>nani</w:t>
      </w:r>
      <w:r>
        <w:rPr>
          <w:lang w:val="sw_KE" w:bidi="sw_KE"/>
        </w:rPr>
        <w:t xml:space="preserve"> alifanya dhambi, mtu huyu au wazazi wake, kwamba angezaliwa kipofu?" Rabi maana yake ni mwalimu. Dhambi ni uasi kwa Mungu. Kwa maelezo zaidi kuhusu </w:t>
      </w:r>
      <w:r>
        <w:rPr>
          <w:lang w:val="sw_KE" w:bidi="sw_KE"/>
        </w:rPr>
        <w:t>Rabi</w:t>
      </w:r>
      <w:r>
        <w:rPr>
          <w:lang w:val="sw_KE" w:bidi="sw_KE"/>
        </w:rPr>
        <w:t xml:space="preserve"> na </w:t>
      </w:r>
      <w:r>
        <w:rPr>
          <w:lang w:val="sw_KE" w:bidi="sw_KE"/>
        </w:rPr>
        <w:t>hekalu</w:t>
      </w:r>
      <w:r>
        <w:rPr>
          <w:lang w:val="sw_KE" w:bidi="sw_KE"/>
        </w:rPr>
        <w:t>, rejelea Faharasa Kuu. Tumia maneno au misemo ile ile kwa Rabi na dhambi kama ulivyotumia katika vifungu vya awali.</w:t>
      </w:r>
    </w:p>
    <w:p>
      <w:pPr/>
      <w:r>
        <w:rPr>
          <w:lang w:val="sw_KE" w:bidi="sw_KE"/>
        </w:rPr>
      </w:r>
      <w:r>
        <w:rPr>
          <w:lang w:val="sw_KE" w:bidi="sw_KE"/>
        </w:rPr>
        <w:t xml:space="preserve">Yesu aliwaambia kwamba badala yake upofu huu ulikuwa ili nguvu ya </w:t>
      </w:r>
      <w:r>
        <w:rPr>
          <w:b/>
          <w:lang w:val="sw_KE" w:bidi="sw_KE"/>
        </w:rPr>
        <w:t>Mungu</w:t>
      </w:r>
      <w:r>
        <w:rPr>
          <w:lang w:val="sw_KE" w:bidi="sw_KE"/>
        </w:rPr>
        <w:t xml:space="preserve"> iweze kuonekana katika maisha yake. Katika Injili ya Yohana, "Kazi za Mungu" zinarejelea miujiza ambayo Mungu pekee anaweza kufanya, na pia kitu ambacho Mungu hufanya ili kuonyesha nguvu Zake. Kwa maelezo zaidi kuhusu kazi, angalia kuingia kwa Faharasa Kuu kwa </w:t>
      </w:r>
      <w:r>
        <w:rPr>
          <w:lang w:val="sw_KE" w:bidi="sw_KE"/>
        </w:rPr>
        <w:t>muujiza</w:t>
      </w:r>
      <w:r>
        <w:rPr>
          <w:lang w:val="sw_KE" w:bidi="sw_KE"/>
        </w:rPr>
        <w:t>. Hakikisha kutumia neno lile lile kwa "kazi za Mungu" kama ulivyotumia katika vifungu vya awali.</w:t>
      </w:r>
    </w:p>
    <w:p>
      <w:pPr/>
      <w:r>
        <w:rPr>
          <w:lang w:val="sw_KE" w:bidi="sw_KE"/>
        </w:rPr>
      </w:r>
      <w:r>
        <w:rPr>
          <w:lang w:val="sw_KE" w:bidi="sw_KE"/>
        </w:rPr>
        <w:t xml:space="preserve">Yesu pia alisema, "Wakati mimi niko ulimwenguni, mimi ni Nuru ya ulimwengu." Yesu anatumia jina la Mungu ambalo Mungu alimwambia Musa wakati Mungu alimtuma ili kuwakomboa Waisraeli katika Misri, "Mimi ndiye." Tazama kuingia kwa Faharasa Kuu kwa </w:t>
      </w:r>
      <w:r>
        <w:rPr>
          <w:lang w:val="sw_KE" w:bidi="sw_KE"/>
        </w:rPr>
        <w:t>Mimi</w:t>
      </w:r>
      <w:r>
        <w:rPr>
          <w:lang w:val="sw_KE" w:bidi="sw_KE"/>
        </w:rPr>
        <w:t xml:space="preserve"> ni kwa maelezo zaidi kuhusu neno hili. Hakikisha unatafsiri neno mbingu kwa njia ile ile kama ulivyofanya katika simulizi za awali. </w:t>
      </w:r>
    </w:p>
    <w:p>
      <w:pPr/>
      <w:r>
        <w:rPr>
          <w:lang w:val="sw_KE" w:bidi="sw_KE"/>
        </w:rPr>
      </w:r>
      <w:r>
        <w:rPr>
          <w:lang w:val="sw_KE" w:bidi="sw_KE"/>
        </w:rPr>
        <w:t xml:space="preserve">Yesu alimwambia aende kunawa katika </w:t>
      </w:r>
      <w:r>
        <w:rPr>
          <w:b/>
          <w:lang w:val="sw_KE" w:bidi="sw_KE"/>
        </w:rPr>
        <w:t>bwawa la Siloamu</w:t>
      </w:r>
      <w:r>
        <w:rPr>
          <w:lang w:val="sw_KE" w:bidi="sw_KE"/>
        </w:rPr>
        <w:t>. Bwawa hili lilikuwa karibu na hekalu, na watu walilitumia kwa kuosha kwa ibada kabla ya ibada na pia usambazaji wa maji kwa ajili ya mji. Ilikuwa bwawa la kutengenezwa na mwanadamu. Jina la bwawa, "Siloamu," linamaanisha, "ametumwa," kwa sababu maji katika bwawa yalitumwa kutoka nje ya Yerusalemu hadi kwenye bwawa kwa watu kutumia.</w:t>
      </w:r>
    </w:p>
    <w:p>
      <w:pPr/>
      <w:r>
        <w:rPr>
          <w:lang w:val="sw_KE" w:bidi="sw_KE"/>
        </w:rPr>
      </w:r>
      <w:r>
        <w:rPr>
          <w:lang w:val="sw_KE" w:bidi="sw_KE"/>
        </w:rPr>
        <w:t xml:space="preserve">Wakati mtu aliwaambia Mafarisayo jinsi Yesu alivyomponya, alisema kwamba Yesu aliposuga, au kumtia </w:t>
      </w:r>
      <w:r>
        <w:rPr>
          <w:b/>
          <w:lang w:val="sw_KE" w:bidi="sw_KE"/>
        </w:rPr>
        <w:t>mafuta</w:t>
      </w:r>
      <w:r>
        <w:rPr>
          <w:lang w:val="sw_KE" w:bidi="sw_KE"/>
        </w:rPr>
        <w:t xml:space="preserve"> macho yake. Hii ina maana kwamba Yesu alimheshimu mtu kwa kuweka matope kwenye macho yake. Neno hili, kupaka mafuta, mara nyingi linatumiwa wakati mtu anaweka mafuta kwenye kichwa cha mtu katika sherehe maalum. Kwa maelezo zaidi kuhusu </w:t>
      </w:r>
      <w:r>
        <w:rPr>
          <w:lang w:val="sw_KE" w:bidi="sw_KE"/>
        </w:rPr>
        <w:t>kupakwa mafuta</w:t>
      </w:r>
      <w:r>
        <w:rPr>
          <w:lang w:val="sw_KE" w:bidi="sw_KE"/>
        </w:rPr>
        <w:t>, rejelea Faharasa Kuu. Hakikisha kutumia neno lile lile kwa kupaka mafuta kama ulivyotumia katika vifungu vya awali.</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simulieni tena kifungu hiki kama kikundi kwa lugha yenu wenyewe.</w:t>
      </w:r>
    </w:p>
    <w:p>
      <w:pPr/>
      <w:r>
        <w:rPr>
          <w:lang w:val="sw_KE" w:bidi="sw_KE"/>
        </w:rPr>
      </w:r>
      <w:r>
        <w:rPr>
          <w:lang w:val="sw_KE" w:bidi="sw_KE"/>
        </w:rPr>
        <w:t>Kwanza, kikundi chote kinapaswa kufanya mazoezi ya kuelezea simulizi kwa lugha yenu wenyewe.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9:13–23</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9:13–23 na muiweke mioyoni mwenu.</w:t>
      </w:r>
    </w:p>
    <w:p>
      <w:pPr/>
      <w:r>
        <w:rPr>
          <w:lang w:val="sw_KE" w:bidi="sw_KE"/>
        </w:rPr>
      </w:r>
      <w:r>
        <w:rPr>
          <w:lang w:val="sw_KE" w:bidi="sw_KE"/>
        </w:rPr>
        <w:t>Sikiliza toleo la sauti la Yohana 9:13–23 mara tatu, katika tafsiri tatu tofauti, ikiwezekana.</w:t>
      </w:r>
    </w:p>
    <w:p>
      <w:pPr/>
      <w:r>
        <w:rPr>
          <w:lang w:val="sw_KE" w:bidi="sw_KE"/>
        </w:rPr>
      </w:r>
      <w:r>
        <w:rPr>
          <w:lang w:val="sw_KE" w:bidi="sw_KE"/>
        </w:rPr>
        <w:t>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9:13–23 katika tafsiri rahisi zaidi kuelewa.</w:t>
      </w:r>
    </w:p>
    <w:p>
      <w:pPr/>
      <w:r>
        <w:rPr>
          <w:lang w:val="sw_KE" w:bidi="sw_KE"/>
        </w:rPr>
      </w:r>
      <w:r>
        <w:rPr>
          <w:lang w:val="sw_KE" w:bidi="sw_KE"/>
        </w:rPr>
        <w:t>Katika simulizi ya awali, Yesu alimponya mtu ambaye alizaliwa kipofu. Baada ya hapo, watu ambao walijua yule mtu kama kipofu hawakujua kama alikuwa mtu yule yule, na kama aliponywa kabisa.</w:t>
      </w:r>
    </w:p>
    <w:p>
      <w:pPr/>
      <w:r>
        <w:rPr>
          <w:lang w:val="sw_KE" w:bidi="sw_KE"/>
        </w:rPr>
      </w:r>
      <w:r>
        <w:rPr>
          <w:lang w:val="sw_KE" w:bidi="sw_KE"/>
        </w:rPr>
        <w:t>Pia hawakujua mahali ambapo Yesu alikuwa, kwa hivyo hawakuweza kumwuliza zaidi kuhusu muujiza huu.</w:t>
      </w:r>
    </w:p>
    <w:p>
      <w:pPr/>
      <w:r>
        <w:rPr>
          <w:lang w:val="sw_KE" w:bidi="sw_KE"/>
        </w:rPr>
      </w:r>
      <w:r>
        <w:rPr>
          <w:lang w:val="sw_KE" w:bidi="sw_KE"/>
        </w:rPr>
        <w:t>Majirani na watu ambao walijua mtu aliyeponywa walimchukua kwa Mafarisayo, viongozi wa kidini wa ndani. Watu hawa walifanya hivyo kwa sababu kitu kisicho cha kawaida sana kilitokea wakati mtu aliponywa. Walitaka kujua kutoka kwa viongozi wa kidini kama hili lilikuwa tendo la Mungu. Mwandishi, Yohana, anataja maelezo muhimu wakati anasema kwamba ilikuwa siku ya Sabato wakati Yesu alifanya udongo na kumponya mtu. Wayahudi walikuwa na sheria nyingi za Siku ya Sabato ambazo zilienda zaidi ya amri ya "kuheshimu Siku ya Sabato na kuitunza takatifu," kama inavyoelezwa katika amri kumi. Hawakuruhusu kazi yoyote kabisa, na uponyaji ulichukuliwa kazi. Siku ya Sabato, watu hawakuruhusiwa kumsaidia mtu isipokuwa maisha yao yalikuwa katika hatari. Maisha ya mtu huyu hayakuwa katika hatari. Hii inaweza kuwa sehemu ya sababu kwa nini watu walikuja kwa viongozi wa kidini kwa ajili ya uchunguzi.</w:t>
      </w:r>
    </w:p>
    <w:p>
      <w:pPr/>
      <w:r>
        <w:rPr>
          <w:lang w:val="sw_KE" w:bidi="sw_KE"/>
        </w:rPr>
      </w:r>
      <w:r>
        <w:rPr>
          <w:lang w:val="sw_KE" w:bidi="sw_KE"/>
        </w:rPr>
        <w:t>Sitisha sauti hii na mjadili maswali yafuatayo na kikundi chako: Katika utamaduni wenu, mnafanya nini wakati kuna tukio ngumu au la kuchanganya? Ungemwomba nani msaada katika kuelewa?</w:t>
      </w:r>
    </w:p>
    <w:p>
      <w:pPr/>
      <w:r>
        <w:rPr>
          <w:lang w:val="sw_KE" w:bidi="sw_KE"/>
        </w:rPr>
      </w:r>
      <w:r>
        <w:rPr>
          <w:lang w:val="sw_KE" w:bidi="sw_KE"/>
        </w:rPr>
        <w:t>Mafarisayo walimuuliza mtu ambaye Yesu alimponya jinsi ilivyotokea. Mtu aliyeponywa alielezea hilo. Wakati walisikia kwamba ilitokea siku ya Sabato, Mafarisayo walikuwa na kutokubaliana kati yao. Baadhi yao walisema kwamba kwa sababu Yesu hakufuata sheria ambazo Wayahudi walikuwa na kwa siku ya Sabato, hakutumwa kutoka kwa Mungu kwa maoni yao. Mafarisayo wengine waliuliza kama Yesu hakuja kutoka kwa Mungu, angeweza kuwa na nguvu ya kufanya miujiza aliyofanya? Mafarisayo hawatarajii jibu la swali hili. Waliomba ili kuweka hoja kwamba Yesu anaweza kuwa kutoka kwa Mungu. Hii ilikuwa hali ngumu kwa viongozi hawa wa kidini kuelewa na kuelezea.</w:t>
      </w:r>
    </w:p>
    <w:p>
      <w:pPr/>
      <w:r>
        <w:rPr>
          <w:lang w:val="sw_KE" w:bidi="sw_KE"/>
        </w:rPr>
      </w:r>
      <w:r>
        <w:rPr>
          <w:lang w:val="sw_KE" w:bidi="sw_KE"/>
        </w:rPr>
        <w:t>Wakati huu, Mafarisayo walimuuliza mtu aliyeponywa kile alichofikiri kuhusu Yesu. Hii si kawaida kwa viongozi hawa wa kidini. Mtu aliyeponywa hakuwa na elimu na mwombaji. Hakuwa mtaalam wa kidini. Lakini waliuliza maoni yake hapa. Mtu aliwaambia, "Yeye, Yesu, ni nabii." Nabii ni mtu ambaye Mungu anamtuma ili kuzungumza ujumbe wa Mungu kwa watu. Mtu aliyeponywa alidhani kwamba Yesu alikuwa mjumbe na mwakilishi wa Mungu.</w:t>
      </w:r>
    </w:p>
    <w:p>
      <w:pPr/>
      <w:r>
        <w:rPr>
          <w:lang w:val="sw_KE" w:bidi="sw_KE"/>
        </w:rPr>
      </w:r>
      <w:r>
        <w:rPr>
          <w:lang w:val="sw_KE" w:bidi="sw_KE"/>
        </w:rPr>
        <w:t>Viongozi wa kidini hawakuamini kwamba mtu alizaliwa kipofu au kwamba Yesu alimponya. Kwa hivyo walituma kuwaita wazazi wa mtu huyo kuja na kuzungumza nao. Hii ilikuwa ya lazima kwa wazazi. Waliwauliza wazazi wake kama huyu alikuwa mwana wao, na je, alizaliwa kipofu? Mafarisayo pia waliuliza jinsi anavyoweza kuona sasa. Wazazi waliwaambia Mafarisayo kwamba huyu ni mwana wao, na alizaliwa kipofu. Lakini hawakujua jinsi alivyoweza kuona.</w:t>
      </w:r>
    </w:p>
    <w:p>
      <w:pPr/>
      <w:r>
        <w:rPr>
          <w:lang w:val="sw_KE" w:bidi="sw_KE"/>
        </w:rPr>
      </w:r>
      <w:r>
        <w:rPr>
          <w:lang w:val="sw_KE" w:bidi="sw_KE"/>
        </w:rPr>
        <w:t>Wazazi wa mtu waliwaambia Mafarisayo wamwulize mtu mwenyewe. Walisema kwamba alikuwa na umri wa kutosha kuzungumza kwa ajili yake mwenyewe. Katika utamaduni wao, hii ina maana kwamba alikuwa angalau umri wa miaka 13. Lakini kuna uwezekano alikuwa mkubwa kuliko hapo, kwa sababu aliomba pesa mitaani, na pengine hakutegemea wazazi wake kwa msaada. Pia anaitwa "mtu" katika simulizi hii. Yohana anabainisha kwamba walifanya hivyo kwa sababu waliogopa Mafarisayo. Viongozi hawa wa kidini tayari walikuwa wamewaonya Wayahudi kwamba ikiwa mtu yeyote alisema kwamba Yesu alikuwa Kristo, Mwokozi Aliyeahidiwa, angezuiwa kuhudhuria nyumba yao ya ibada. Hii ilikuwa adhabu kubwa sana katika utamaduni wao. Kwa hivyo wazazi wa mtu huyu hawakutaka kushiriki katika mjadala tena huo.</w:t>
      </w:r>
    </w:p>
    <w:p>
      <w:pPr/>
      <w:r>
        <w:rPr>
          <w:lang w:val="sw_KE" w:bidi="sw_KE"/>
        </w:rPr>
      </w:r>
      <w:r>
        <w:rPr>
          <w:lang w:val="sw_KE" w:bidi="sw_KE"/>
        </w:rPr>
        <w:t>Sitisha sauti hii hapa na uulize maswali yafuatayo kwa majadiliano na kikundi chako: Katika utamaduni wenu, viongozi wa kidini wana mamlaka kiasi gani ya kumzuia mtu kujiunga na jumuiya katika ibada? Ni nini kingetokea ikiwa viongozi wa kidini katika utamaduni wako wangemfukuza mtu kutoka kwenye nyumba ya ibada? Hii inaweza kuathiri vipi sehemu nyingine za maisha yao?</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9:13–23 katika tafsiri rahisi zaidi kuelewa.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Simulizi hii ina matukio 2.</w:t>
      </w:r>
    </w:p>
    <w:p>
      <w:pPr/>
      <w:r>
        <w:rPr>
          <w:lang w:val="sw_KE" w:bidi="sw_KE"/>
        </w:rPr>
      </w:r>
      <w:r>
        <w:rPr>
          <w:b/>
          <w:lang w:val="sw_KE" w:bidi="sw_KE"/>
        </w:rPr>
        <w:t>Katika tukio la kwanza:</w:t>
      </w:r>
      <w:r>
        <w:rPr>
          <w:lang w:val="sw_KE" w:bidi="sw_KE"/>
        </w:rPr>
        <w:t xml:space="preserve"> Mtu aliyeponywa analetwa kwa Mafarisayo kwa ajili ya uchunguzi. Mafarisayo wana kutokubaliana kati yao kuhusu nguvu na mamlaka ya Yesu. Mtu aliyeponywa anamwita Yesu "nabii."</w:t>
      </w:r>
    </w:p>
    <w:p>
      <w:pPr/>
      <w:r>
        <w:rPr>
          <w:lang w:val="sw_KE" w:bidi="sw_KE"/>
        </w:rPr>
      </w:r>
      <w:r>
        <w:rPr>
          <w:b/>
          <w:lang w:val="sw_KE" w:bidi="sw_KE"/>
        </w:rPr>
        <w:t>Katika tukio la pili:</w:t>
      </w:r>
      <w:r>
        <w:rPr>
          <w:lang w:val="sw_KE" w:bidi="sw_KE"/>
        </w:rPr>
        <w:t xml:space="preserve"> Mafarisayo wanatuma kuwaita wazazi wa mtu ambaye aliponywa. Wanawauliza wazazi wake, na hasa wanataka kujua jinsi alivyoponywa. Lakini wazazi wake hawajibu swali hilo. Badala yake, wanarejelea Mafarisayo kwa mtu ambaye aliponywa.</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Mtu ambaye aliponywa kutoka kwa upofu</w:t>
      </w:r>
    </w:p>
    <w:p>
      <w:pPr>
        <w:pStyle w:val="ListBullet"/>
        <w:spacing w:line="240" w:lineRule="auto"/>
        <w:ind w:left="720"/>
      </w:pPr>
      <w:r>
        <w:rPr>
          <w:lang w:val="sw_KE" w:bidi="sw_KE"/>
        </w:rPr>
      </w:r>
      <w:r>
        <w:rPr>
          <w:lang w:val="sw_KE" w:bidi="sw_KE"/>
        </w:rPr>
        <w:t>Majirani zake na watu ambao walimjua kama mwombaji</w:t>
      </w:r>
    </w:p>
    <w:p>
      <w:pPr>
        <w:pStyle w:val="ListBullet"/>
        <w:spacing w:line="240" w:lineRule="auto"/>
        <w:ind w:left="720"/>
      </w:pPr>
      <w:r>
        <w:rPr>
          <w:lang w:val="sw_KE" w:bidi="sw_KE"/>
        </w:rPr>
      </w:r>
      <w:r>
        <w:rPr>
          <w:lang w:val="sw_KE" w:bidi="sw_KE"/>
        </w:rPr>
        <w:t>Mafarisayo (kikundi kimoja ambacho hawaamini Yesu anatoka kwa Mungu, kikundi kimoja ambacho kinafikiri anaweza kuwa kutoka kwa Mungu)</w:t>
      </w:r>
    </w:p>
    <w:p>
      <w:pPr>
        <w:pStyle w:val="ListBullet"/>
        <w:spacing w:line="240" w:lineRule="auto"/>
        <w:ind w:left="720"/>
      </w:pPr>
      <w:r>
        <w:rPr>
          <w:lang w:val="sw_KE" w:bidi="sw_KE"/>
        </w:rPr>
      </w:r>
      <w:r>
        <w:rPr>
          <w:lang w:val="sw_KE" w:bidi="sw_KE"/>
        </w:rPr>
        <w:t>Wazazi wa mtu aliyezaliwa kipofu</w:t>
      </w:r>
    </w:p>
    <w:p>
      <w:pPr/>
      <w:r>
        <w:rPr>
          <w:lang w:val="sw_KE" w:bidi="sw_KE"/>
        </w:rPr>
      </w:r>
      <w:r>
        <w:rPr>
          <w:lang w:val="sw_KE" w:bidi="sw_KE"/>
        </w:rPr>
        <w:t>Kama kikundi, zingatia sehemu hizi za mpangilio wa simulizi:</w:t>
      </w:r>
    </w:p>
    <w:p>
      <w:pPr/>
      <w:r>
        <w:rPr>
          <w:lang w:val="sw_KE" w:bidi="sw_KE"/>
        </w:rPr>
      </w:r>
      <w:r>
        <w:rPr>
          <w:lang w:val="sw_KE" w:bidi="sw_KE"/>
        </w:rPr>
        <w:t>Tukio la 1</w:t>
      </w:r>
    </w:p>
    <w:p>
      <w:pPr/>
      <w:r>
        <w:rPr>
          <w:lang w:val="sw_KE" w:bidi="sw_KE"/>
        </w:rPr>
      </w:r>
      <w:r>
        <w:rPr>
          <w:lang w:val="sw_KE" w:bidi="sw_KE"/>
        </w:rPr>
        <w:t>Katika mwanzo wa simulizi hii, kifungu, "Walimleta kwa Mafarisayo mtu ambaye alikuwa kipofu hapo awali..." ni mpito katika hadithi. Hii pengine ilitokea siku baada ya mtu huyu kuponywa. Watu waliohusika walihamia eneo jipya, kukutana na Mafarisayo. Maandiko si wazi kuhusu kama mtu alikwenda kwa hiari, au kama watu walimlazimisha aende. Jaribu kutafsiri bila kusema alilazimika kwenda, au hakulazimika kwenda. Unaweza kusema, "watu walimwongoza mtu ambaye hapo awali alikuwa kipofu kwa Mafarisayo," au kitu kinachofanana.</w:t>
      </w:r>
    </w:p>
    <w:p>
      <w:pPr/>
      <w:r>
        <w:rPr>
          <w:lang w:val="sw_KE" w:bidi="sw_KE"/>
        </w:rPr>
      </w:r>
      <w:r>
        <w:rPr>
          <w:lang w:val="sw_KE" w:bidi="sw_KE"/>
        </w:rPr>
        <w:t>Ukweli kwamba mtu huyu aliponywa siku ya Sabato unawekwa wazi na neno lililotafsiriwa kama "sasa." Katika muktadha huu, "sasa" si neno linalorejelea wakati. Badala yake, hapa inamaanisha, "inapaswa kutambua hilo." Hii ni moja ya sababu kwa nini Mafarisayo walijali kuhusu uponyaji huu. Pia inawezekana kwamba Yesu alifanya hivyo kwa makusudi, siku ya Sabato, ili kuonyesha nguvu yake juu ya sheria ya Sabato. Mafarisayo na viongozi wa Kiyahudi walikuwa tayari wametofautiana na Yesu hapo awali alipowaponya wengine siku ya Sabato.</w:t>
      </w:r>
    </w:p>
    <w:p>
      <w:pPr/>
      <w:r>
        <w:rPr>
          <w:lang w:val="sw_KE" w:bidi="sw_KE"/>
        </w:rPr>
      </w:r>
      <w:r>
        <w:rPr>
          <w:lang w:val="sw_KE" w:bidi="sw_KE"/>
        </w:rPr>
        <w:t>Mafarisayo walimwomba mtu aliyeponywa kuelezea jinsi alivyoponywa. Mtu aliwaambia kwamba Yesu alichukua udongo, alitumia kwenye macho ya mtu huyo, na kumwambia aoshe, na aliponywa. Mara moja, baadhi ya Mafarisayo walionyesha kwamba Yesu hangeweza kuja kutoka kwa Mungu, kwa sababu hakufuata sheria za Sabato. Ilikuwa dhidi ya sheria zao za Sabato kwa mtu kumponya mtu mwingine siku ya Sabato, kwa sababu ilichukuliwa "kazi." Mafarisayo wengine hawakukubaliana na kusema kwamba ikiwa Yesu hakuwa na kuja kutoka kwa Mungu, hangekuwa na nguvu ya kufanya miujiza hii. Kwa hivyo viongozi wa kidini walikuwa na mgawanyiko kati yao kwa sababu ya hali hii ngumu.</w:t>
      </w:r>
    </w:p>
    <w:p>
      <w:pPr/>
      <w:r>
        <w:rPr>
          <w:lang w:val="sw_KE" w:bidi="sw_KE"/>
        </w:rPr>
      </w:r>
      <w:r>
        <w:rPr>
          <w:lang w:val="sw_KE" w:bidi="sw_KE"/>
        </w:rPr>
        <w:t>Mafarisayo kisha walimwuliza mtu ambaye aliponywa kile alichofikiri kuhusu Yesu. Mtu alikuwa na hakika ya hilo aliposema, "Yeye ni nabii." Hiyo ilimaanisha kwamba alidhani kwamba Yesu alikuwa kutoka kwa Mungu.</w:t>
      </w:r>
    </w:p>
    <w:p>
      <w:pPr/>
      <w:r>
        <w:rPr>
          <w:lang w:val="sw_KE" w:bidi="sw_KE"/>
        </w:rPr>
      </w:r>
      <w:r>
        <w:rPr>
          <w:lang w:val="sw_KE" w:bidi="sw_KE"/>
        </w:rPr>
        <w:t>Tukio la 2</w:t>
      </w:r>
    </w:p>
    <w:p>
      <w:pPr/>
      <w:r>
        <w:rPr>
          <w:lang w:val="sw_KE" w:bidi="sw_KE"/>
        </w:rPr>
      </w:r>
      <w:r>
        <w:rPr>
          <w:lang w:val="sw_KE" w:bidi="sw_KE"/>
        </w:rPr>
        <w:t>Mafarisayo bado hawakuamini kwamba mtu huyo alizaliwa kipofu, au kwamba aliponywa. Kwa hivyo walituma kuwaita wazazi wake kuja na kuhojiwa. Waliwauliza wazazi wake, "Je, huyu ni mwana wenu?" Je, alizaliwa kipofu? Anaona vipi sasa?"</w:t>
      </w:r>
    </w:p>
    <w:p>
      <w:pPr/>
      <w:r>
        <w:rPr>
          <w:lang w:val="sw_KE" w:bidi="sw_KE"/>
        </w:rPr>
      </w:r>
      <w:r>
        <w:rPr>
          <w:lang w:val="sw_KE" w:bidi="sw_KE"/>
        </w:rPr>
        <w:t>Wazazi wa mwanamume huyo walithibitisha kwamba alikuwa mwana wao, na alizaliwa kipofu.</w:t>
      </w:r>
    </w:p>
    <w:p>
      <w:pPr/>
      <w:r>
        <w:rPr>
          <w:lang w:val="sw_KE" w:bidi="sw_KE"/>
        </w:rPr>
      </w:r>
      <w:r>
        <w:rPr>
          <w:lang w:val="sw_KE" w:bidi="sw_KE"/>
        </w:rPr>
        <w:t>Yohana anatoa hoja nyingine wakati huu katika fungu hili. Alisema kwamba wazazi wa mtu ambaye aliponywa waliwaogopa viongozi wa kidini. Viongozi hawa walisema kwamba ikiwa mtu yeyote alidai kwamba Yesu alikuwa Masihi, Mwokozi Aliyeahidiwa, angetengwa na sinagogi. Wazazi hawakutaka kuadhibiwa kwa kitu ambacho kilimhusisha mwana wao.</w:t>
      </w:r>
    </w:p>
    <w:p>
      <w:pPr/>
      <w:r>
        <w:rPr>
          <w:lang w:val="sw_KE" w:bidi="sw_KE"/>
        </w:rPr>
      </w:r>
      <w:r>
        <w:rPr>
          <w:lang w:val="sw_KE" w:bidi="sw_KE"/>
        </w:rPr>
        <w:t>Wazazi wa mtu waliwaambia Mafarisayo kwamba mwana wao alikuwa na umri wa kutosha kujibu mwenyewe, lakini hawakujua jinsi alivyoponywa. Hawakusema kama walijua kuhusu Yesu.</w:t>
      </w:r>
    </w:p>
    <w:p>
      <w:pPr/>
      <w:r>
        <w:rPr>
          <w:lang w:val="sw_KE" w:bidi="sw_KE"/>
        </w:rPr>
      </w:r>
      <w:r>
        <w:rPr>
          <w:lang w:val="sw_KE" w:bidi="sw_KE"/>
        </w:rPr>
        <w:t>Sasa, kikundi kinapaswa kutengeneza ubao wa hadithi, kuchora, au kutumia vitu ili kuonyesha kifungu na matukio yaliyomo.</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9:13–23 katika tafsiri rahisi zaidi kuelewa.</w:t>
      </w:r>
    </w:p>
    <w:p>
      <w:pPr/>
      <w:r>
        <w:rPr>
          <w:lang w:val="sw_KE" w:bidi="sw_KE"/>
        </w:rPr>
      </w:r>
      <w:r>
        <w:rPr>
          <w:lang w:val="sw_KE" w:bidi="sw_KE"/>
        </w:rPr>
        <w:t>Katika hatua hii, kikundi kitaigiza kifungu.</w:t>
      </w:r>
    </w:p>
    <w:p>
      <w:pPr/>
      <w:r>
        <w:rPr>
          <w:lang w:val="sw_KE" w:bidi="sw_KE"/>
        </w:rPr>
      </w:r>
      <w:r>
        <w:rPr>
          <w:lang w:val="sw_KE" w:bidi="sw_KE"/>
        </w:rPr>
        <w:t>Simulizi hii ina matukio 2.</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Mtu ambaye aliponywa kutoka kwa upofu</w:t>
      </w:r>
    </w:p>
    <w:p>
      <w:pPr>
        <w:pStyle w:val="ListBullet"/>
        <w:spacing w:line="240" w:lineRule="auto"/>
        <w:ind w:left="720"/>
      </w:pPr>
      <w:r>
        <w:rPr>
          <w:lang w:val="sw_KE" w:bidi="sw_KE"/>
        </w:rPr>
      </w:r>
      <w:r>
        <w:rPr>
          <w:lang w:val="sw_KE" w:bidi="sw_KE"/>
        </w:rPr>
        <w:t>Majirani zake na watu ambao walimjua kama mwombaji</w:t>
      </w:r>
    </w:p>
    <w:p>
      <w:pPr>
        <w:pStyle w:val="ListBullet"/>
        <w:spacing w:line="240" w:lineRule="auto"/>
        <w:ind w:left="720"/>
      </w:pPr>
      <w:r>
        <w:rPr>
          <w:lang w:val="sw_KE" w:bidi="sw_KE"/>
        </w:rPr>
      </w:r>
      <w:r>
        <w:rPr>
          <w:lang w:val="sw_KE" w:bidi="sw_KE"/>
        </w:rPr>
        <w:t>Mafarisayo (kikundi kimoja ambacho hawaamini Yesu anatoka kwa Mungu, kikundi kimoja ambacho kinafikiri anaweza kuwa kutoka kwa Mungu)</w:t>
      </w:r>
    </w:p>
    <w:p>
      <w:pPr>
        <w:pStyle w:val="ListBullet"/>
        <w:spacing w:line="240" w:lineRule="auto"/>
        <w:ind w:left="720"/>
      </w:pPr>
      <w:r>
        <w:rPr>
          <w:lang w:val="sw_KE" w:bidi="sw_KE"/>
        </w:rPr>
      </w:r>
      <w:r>
        <w:rPr>
          <w:lang w:val="sw_KE" w:bidi="sw_KE"/>
        </w:rPr>
        <w:t>Wazazi wa mtu aliyezaliwa kipofu</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nyakati fulani za igizo, sitisha igizo na muulize yule anayeigiza mhusika, "Unahisi nini au unafikiria nini?" Mtu anayeigiza mhusika huyo anapaswa kujibu kile ambacho angekuwa anahisi au kufikiria iwapo angekuwa mhusika huyo. Kisha anzisha tena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Igiza tukio la 1 la simulizi hili, wakati mtu aliyeponywa analetwa kwa Mafarisayo kwa ajili ya uchunguzi. Mafarisayo wana kutokubaliana kati yao kuhusu nguvu na mamlaka ya Yesu. Mtu aliyeponywa anamwita Yesu "nabii."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mwanamume aliyeponywa, "Unahisi vipi au unawaza nini?" Mtu anaweza kujibu mambo kama, "Ninajiuliza kwa nini watu hawa wana maswali mengi sana," au "Kwa nini hawawezi tu kuwa na furaha kwa ajili yangu?" au "Je, ninakaribia kupata katika taabu?"</w:t>
      </w:r>
    </w:p>
    <w:p>
      <w:pPr>
        <w:pStyle w:val="ListBullet"/>
        <w:spacing w:line="240" w:lineRule="auto"/>
        <w:ind w:left="720"/>
      </w:pPr>
      <w:r>
        <w:rPr>
          <w:lang w:val="sw_KE" w:bidi="sw_KE"/>
        </w:rPr>
      </w:r>
      <w:r>
        <w:rPr>
          <w:lang w:val="sw_KE" w:bidi="sw_KE"/>
        </w:rPr>
        <w:t>Waulize mmoja wa viongozi wa kidini ambao hawaamini, "Mnahisi vipi au mnawaza nini?" Mtu anaweza kujibu mambo kama, "Mtu huyu anasema uongo," au "Tutamwadhibu mtu huyu vipi?" au "Kwa nini Yesu haishiki Sabato?"</w:t>
      </w:r>
    </w:p>
    <w:p>
      <w:pPr>
        <w:pStyle w:val="ListBullet"/>
        <w:spacing w:line="240" w:lineRule="auto"/>
        <w:ind w:left="720"/>
      </w:pPr>
      <w:r>
        <w:rPr>
          <w:lang w:val="sw_KE" w:bidi="sw_KE"/>
        </w:rPr>
      </w:r>
      <w:r>
        <w:rPr>
          <w:lang w:val="sw_KE" w:bidi="sw_KE"/>
        </w:rPr>
        <w:t>Waulize mmoja wa viongozi wa kidini ambao wana mashaka, ambao wanafikiri hili linaweza kuwa muujiza kutoka kwa Mungu, "Mnahisi vipi au mnawaza nini?" Mtu anaweza kujibu mambo kama, "Huu ni muujiza wa ajabu!" au "Je, Yesu kwa kweli ni nabii?"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tukio la 2 katika simulizi hili, wakati Mafarisayo wanatuma kuwaita wazazi wa mtu ambaye aliponywa. Wanawauliza wazazi wake, na hasa wanataka kujua jinsi alivyoponywa. Lakini wazazi wake hawajibu swali hilo, badala yake wanawaelekeza Mafarisayo kwa yule mtu aliyeponywa.</w:t>
      </w:r>
    </w:p>
    <w:p>
      <w:pPr/>
      <w:r>
        <w:rPr>
          <w:lang w:val="sw_KE" w:bidi="sw_KE"/>
        </w:rPr>
      </w:r>
      <w:r>
        <w:rPr>
          <w:lang w:val="sw_KE" w:bidi="sw_KE"/>
        </w:rPr>
        <w:t>Waulize waigizaji wanaoigiza wazazi wa mtu, "Mnahisi vipi au mnawaza nini?" Wanaweza kujibu mambo kama, "Tunaogopa." Watu hawa ni hatari," au "Kwa nini hawatamwuliza tu mwana wetu?" au "Hii ni hali ngumu zaidi ambayo tumewahi kuwemo."</w:t>
      </w:r>
      <w:r>
        <w:rPr>
          <w:lang w:val="sw_KE" w:bidi="sw_KE"/>
        </w:rPr>
      </w:r>
    </w:p>
    <w:p>
      <w:pPr>
        <w:pStyle w:val="Heading3"/>
      </w:pPr>
      <w:r>
        <w:rPr>
          <w:lang w:val="sw_KE" w:bidi="sw_KE"/>
        </w:rPr>
        <w:t>Kujaza Mapengo</w:t>
      </w:r>
    </w:p>
    <w:p>
      <w:pPr/>
      <w:r>
        <w:rPr>
          <w:lang w:val="sw_KE" w:bidi="sw_KE"/>
        </w:rPr>
      </w:r>
      <w:r>
        <w:rPr>
          <w:lang w:val="sw_KE" w:bidi="sw_KE"/>
        </w:rPr>
        <w:t>Sikiliza toleo la sauti la Yohana 9:13–23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 xml:space="preserve">Majirani na watu ambao walijua mtu aliyeponywa walimchukua kwa Mafarisayo, viongozi wa kidini wa ndani. </w:t>
      </w:r>
      <w:r>
        <w:rPr>
          <w:b/>
          <w:lang w:val="sw_KE" w:bidi="sw_KE"/>
        </w:rPr>
        <w:t>Mafarisayo</w:t>
      </w:r>
      <w:r>
        <w:rPr>
          <w:lang w:val="sw_KE" w:bidi="sw_KE"/>
        </w:rPr>
        <w:t xml:space="preserve"> walionekana kama kikundi chenye ushawishi mkubwa zaidi cha viongozi wa kidini katika Israeli. Mafarisayo walijitolea kwa sheria ya Mungu. Walitambua mila na sheria za kidini zilizoandikwa na za kimapokeo. Baadhi ya Mafarisayo pia walikuwa walimu wa sheria ya Mungu. Wakati wa Yesu, viongozi wengi lakini si wote wa kidini katika Yerusalemu walikuwa wa dhehebu la Mafarisayo. Katika simulizi hii, wanaitwa Mafarisayo, Wayahudi, na viongozi wa Kiyahudi. Haya yote ni kikundi kilekile cha watu katika simulizi hii. Tumia neno au kifungu kilekile kwa Mafarisayo katika simulizi hii kama ulivyotumia katika vifungu vya awali. Kwa maelezo zaidi kuhusu </w:t>
      </w:r>
      <w:r>
        <w:rPr>
          <w:lang w:val="sw_KE" w:bidi="sw_KE"/>
        </w:rPr>
        <w:t>mfarisayo</w:t>
      </w:r>
      <w:r>
        <w:rPr>
          <w:lang w:val="sw_KE" w:bidi="sw_KE"/>
        </w:rPr>
        <w:t>, rejelea Faharasa Kuu.</w:t>
      </w:r>
    </w:p>
    <w:p>
      <w:pPr/>
      <w:r>
        <w:rPr>
          <w:lang w:val="sw_KE" w:bidi="sw_KE"/>
        </w:rPr>
      </w:r>
      <w:r>
        <w:rPr>
          <w:lang w:val="sw_KE" w:bidi="sw_KE"/>
        </w:rPr>
        <w:t xml:space="preserve">Ilikuwa siku ya </w:t>
      </w:r>
      <w:r>
        <w:rPr>
          <w:b/>
          <w:lang w:val="sw_KE" w:bidi="sw_KE"/>
        </w:rPr>
        <w:t>Sabato</w:t>
      </w:r>
      <w:r>
        <w:rPr>
          <w:lang w:val="sw_KE" w:bidi="sw_KE"/>
        </w:rPr>
        <w:t xml:space="preserve"> wakati Yesu alimponya mtu. Watu wa Kiyahudi walishika siku ya Sabato kama siku ya kupumzika na kuabudu tangu wakati Mungu alipowapa amri hii. Kufikia wakati wa Yesu, sheria kali na maalum zilikuwa zimewekwa kuhusu ni aina gani ya kazi ambayo ingeweza au isingeweza kufanywa siku hii. Hii pia ilikuwa siku ambayo watu walikwenda sinagogi au hekaluni ili kuabudu. Tumia neno sawa kwa Sabato kama vile ulilotumia katika simulizi za awali. Kwa maelezo zaidi kuhusu </w:t>
      </w:r>
      <w:r>
        <w:rPr>
          <w:lang w:val="sw_KE" w:bidi="sw_KE"/>
        </w:rPr>
        <w:t>Sabato</w:t>
      </w:r>
      <w:r>
        <w:rPr>
          <w:lang w:val="sw_KE" w:bidi="sw_KE"/>
        </w:rPr>
        <w:t>, rejelea Faharasa Kuu.</w:t>
      </w:r>
    </w:p>
    <w:p>
      <w:pPr/>
      <w:r>
        <w:rPr>
          <w:lang w:val="sw_KE" w:bidi="sw_KE"/>
        </w:rPr>
      </w:r>
      <w:r>
        <w:rPr>
          <w:lang w:val="sw_KE" w:bidi="sw_KE"/>
        </w:rPr>
        <w:t xml:space="preserve">Baadhi ya Mafarisayo waliuliza jinsi mtu ambaye ni mwenye </w:t>
      </w:r>
      <w:r>
        <w:rPr>
          <w:b/>
          <w:lang w:val="sw_KE" w:bidi="sw_KE"/>
        </w:rPr>
        <w:t>dhambi</w:t>
      </w:r>
      <w:r>
        <w:rPr>
          <w:lang w:val="sw_KE" w:bidi="sw_KE"/>
        </w:rPr>
        <w:t xml:space="preserve"> </w:t>
      </w:r>
      <w:r>
        <w:rPr>
          <w:b/>
          <w:lang w:val="sw_KE" w:bidi="sw_KE"/>
        </w:rPr>
        <w:t>alivyoweza</w:t>
      </w:r>
      <w:r>
        <w:rPr>
          <w:lang w:val="sw_KE" w:bidi="sw_KE"/>
        </w:rPr>
        <w:t xml:space="preserve"> kufanya ishara, au </w:t>
      </w:r>
      <w:r>
        <w:rPr>
          <w:b/>
          <w:lang w:val="sw_KE" w:bidi="sw_KE"/>
        </w:rPr>
        <w:t>miujiza</w:t>
      </w:r>
      <w:r>
        <w:rPr>
          <w:lang w:val="sw_KE" w:bidi="sw_KE"/>
        </w:rPr>
        <w:t>. Dhambi inarejelea tendo la uasi kwa Mungu. Wakati Mafarisayo hawa walipendekeza kwamba Yesu alikuwa mwenye dhambi, walimaanisha kwamba alikuwa kama kila mtu mwingine na alifanya dhambi. Katika simulizi hii, neno ishara linamaanisha muujiza. Ishara na miujiza zinarejelea matendo ya nguvu ambayo Mungu pekee anaweza kufanya, na kuwafanya watu wawe na namwogopa Mungu. Miujiza, ishara, na maajabu yote yanarejelea mambo yanayofanana.</w:t>
      </w:r>
    </w:p>
    <w:p>
      <w:pPr/>
      <w:r>
        <w:rPr>
          <w:lang w:val="sw_KE" w:bidi="sw_KE"/>
        </w:rPr>
      </w:r>
      <w:r>
        <w:rPr>
          <w:lang w:val="sw_KE" w:bidi="sw_KE"/>
        </w:rPr>
        <w:t xml:space="preserve">Tumia neno lile lile kwa </w:t>
      </w:r>
      <w:r>
        <w:rPr>
          <w:b/>
          <w:lang w:val="sw_KE" w:bidi="sw_KE"/>
        </w:rPr>
        <w:t>mwenye dhambi</w:t>
      </w:r>
      <w:r>
        <w:rPr>
          <w:lang w:val="sw_KE" w:bidi="sw_KE"/>
        </w:rPr>
        <w:t xml:space="preserve"> kama ulilotumia katika simulizi za awali. Kwa maelezo zaidi kuhusu </w:t>
      </w:r>
      <w:r>
        <w:rPr>
          <w:lang w:val="sw_KE" w:bidi="sw_KE"/>
        </w:rPr>
        <w:t>dhambi</w:t>
      </w:r>
      <w:r>
        <w:rPr>
          <w:lang w:val="sw_KE" w:bidi="sw_KE"/>
        </w:rPr>
        <w:t xml:space="preserve">, rejelea Faharasa Kuu. </w:t>
      </w:r>
    </w:p>
    <w:p>
      <w:pPr/>
      <w:r>
        <w:rPr>
          <w:lang w:val="sw_KE" w:bidi="sw_KE"/>
        </w:rPr>
      </w:r>
      <w:r>
        <w:rPr>
          <w:lang w:val="sw_KE" w:bidi="sw_KE"/>
        </w:rPr>
        <w:t xml:space="preserve">Tumia neno lile lile kwa </w:t>
      </w:r>
      <w:r>
        <w:rPr>
          <w:b/>
          <w:lang w:val="sw_KE" w:bidi="sw_KE"/>
        </w:rPr>
        <w:t>ishara</w:t>
      </w:r>
      <w:r>
        <w:rPr>
          <w:lang w:val="sw_KE" w:bidi="sw_KE"/>
        </w:rPr>
        <w:t xml:space="preserve"> kama ulilotumia katika simulizi za awali. Kwa maelezo zaidi kuhusu </w:t>
      </w:r>
      <w:r>
        <w:rPr>
          <w:lang w:val="sw_KE" w:bidi="sw_KE"/>
        </w:rPr>
        <w:t>ishara</w:t>
      </w:r>
      <w:r>
        <w:rPr>
          <w:lang w:val="sw_KE" w:bidi="sw_KE"/>
        </w:rPr>
        <w:t xml:space="preserve">, rejelea </w:t>
      </w:r>
      <w:r>
        <w:rPr>
          <w:lang w:val="sw_KE" w:bidi="sw_KE"/>
        </w:rPr>
        <w:t>muujiza</w:t>
      </w:r>
      <w:r>
        <w:rPr>
          <w:lang w:val="sw_KE" w:bidi="sw_KE"/>
        </w:rPr>
        <w:t xml:space="preserve"> katika Faharasa Kuu.</w:t>
      </w:r>
    </w:p>
    <w:p>
      <w:pPr/>
      <w:r>
        <w:rPr>
          <w:lang w:val="sw_KE" w:bidi="sw_KE"/>
        </w:rPr>
      </w:r>
      <w:r>
        <w:rPr>
          <w:lang w:val="sw_KE" w:bidi="sw_KE"/>
        </w:rPr>
        <w:t>Mtu aliyeponywa anamwita Yesu "</w:t>
      </w:r>
      <w:r>
        <w:rPr>
          <w:b/>
          <w:lang w:val="sw_KE" w:bidi="sw_KE"/>
        </w:rPr>
        <w:t>nabii</w:t>
      </w:r>
      <w:r>
        <w:rPr>
          <w:lang w:val="sw_KE" w:bidi="sw_KE"/>
        </w:rPr>
        <w:t xml:space="preserve">." Nabii ni mtu ambaye anapokea ujumbe kutoka kwa Mungu na anawapelekea watu. Tumia neno lile lile kwa ajili ya nabii kama ulivyotumia katika vifungu vya awali. Kwa maelezo zaidi kuhusu </w:t>
      </w:r>
      <w:r>
        <w:rPr>
          <w:lang w:val="sw_KE" w:bidi="sw_KE"/>
        </w:rPr>
        <w:t>manabii</w:t>
      </w:r>
      <w:r>
        <w:rPr>
          <w:lang w:val="sw_KE" w:bidi="sw_KE"/>
        </w:rPr>
        <w:t>, rejelea Faharasa Kuu.</w:t>
      </w:r>
    </w:p>
    <w:p>
      <w:pPr/>
      <w:r>
        <w:rPr>
          <w:lang w:val="sw_KE" w:bidi="sw_KE"/>
        </w:rPr>
      </w:r>
      <w:r>
        <w:rPr>
          <w:lang w:val="sw_KE" w:bidi="sw_KE"/>
        </w:rPr>
        <w:t xml:space="preserve">Wazazi wa mtu aliyeponywa waliwaogopa viongozi wa Kiyahudi kwa sababu walijua kwamba ikiwa mtu yeyote angemkiri Yesu kama Kristo, au Masihi, angetolewa katika </w:t>
      </w:r>
      <w:r>
        <w:rPr>
          <w:b/>
          <w:lang w:val="sw_KE" w:bidi="sw_KE"/>
        </w:rPr>
        <w:t>sinagogi</w:t>
      </w:r>
      <w:r>
        <w:rPr>
          <w:lang w:val="sw_KE" w:bidi="sw_KE"/>
        </w:rPr>
        <w:t xml:space="preserve">. Hii ni muhimu kwa sababu haki ya kuabudu katika sinagogi ilikuwa muhimu sana kwa watu wote wa Kiyahudi. Sinagogi lilikuwa mahali pa ibada pa eneo hilo kwa Wayahudi, halikuwa hekalu ambapo watu walitoa dhabihu. Tumia neno lile lile kwa sinagogi kama ulivyotumia katika vifungu vya awali. Kwa maelezo zaidi kuhusu </w:t>
      </w:r>
      <w:r>
        <w:rPr>
          <w:lang w:val="sw_KE" w:bidi="sw_KE"/>
        </w:rPr>
        <w:t>sinagogi</w:t>
      </w:r>
      <w:r>
        <w:rPr>
          <w:lang w:val="sw_KE" w:bidi="sw_KE"/>
        </w:rPr>
        <w:t>, rejelea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simulieni tena kifungu hiki kama kikundi kwa lugha yenu wenyewe.</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9:24–34</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9:24–34 na muiweke mioyoni mwenu.</w:t>
      </w:r>
    </w:p>
    <w:p>
      <w:pPr/>
      <w:r>
        <w:rPr>
          <w:lang w:val="sw_KE" w:bidi="sw_KE"/>
        </w:rPr>
      </w:r>
      <w:r>
        <w:rPr>
          <w:lang w:val="sw_KE" w:bidi="sw_KE"/>
        </w:rPr>
        <w:t>Sikiliza toleo la sauti la Yohana 9:24–34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hii?</w:t>
      </w:r>
    </w:p>
    <w:p>
      <w:pPr>
        <w:pStyle w:val="ListBullet"/>
        <w:spacing w:line="240" w:lineRule="auto"/>
        <w:ind w:left="720"/>
      </w:pPr>
      <w:r>
        <w:rPr>
          <w:lang w:val="sw_KE" w:bidi="sw_KE"/>
        </w:rPr>
      </w:r>
      <w:r>
        <w:rPr>
          <w:lang w:val="sw_KE" w:bidi="sw_KE"/>
        </w:rPr>
        <w:t>Kifungu hiki kinatuambia nini kuhusu Mungu na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9:24–34 katika tafsiri rahisi zaidi kuelewa.</w:t>
      </w:r>
    </w:p>
    <w:p>
      <w:pPr/>
      <w:r>
        <w:rPr>
          <w:lang w:val="sw_KE" w:bidi="sw_KE"/>
        </w:rPr>
      </w:r>
      <w:r>
        <w:rPr>
          <w:lang w:val="sw_KE" w:bidi="sw_KE"/>
        </w:rPr>
        <w:t>Katika simulizi ya awali, Mafarisayo walimhoji yule mtu aliyeponywa upofu na kisha wazazi wake. Walijaribu kuthibitisha kama alikuwa mwana wa watu hawa, na kama alizaliwa kipofu. Baada ya hili, Mafarisayo walimwita mtu aliyeponywa ili kuzungumza nao.</w:t>
      </w:r>
    </w:p>
    <w:p>
      <w:pPr/>
      <w:r>
        <w:rPr>
          <w:lang w:val="sw_KE" w:bidi="sw_KE"/>
        </w:rPr>
      </w:r>
      <w:r>
        <w:rPr>
          <w:lang w:val="sw_KE" w:bidi="sw_KE"/>
        </w:rPr>
        <w:t>Walianza na taarifa, "Mpe Mungu utukufu." Hii ni changamoto kwa mtu kuwa mwaminifu na Mafarisayo. Hawakumwamini, au walitaka kukubaliana nao. "Mpe Mungu utukufu" inaweza kutafsiriwa kama "Naapa kwa Mungu ili kusema ukweli" au "Zungumzia ukweli mbele ya Mungu." Walitaka kuhakikisha kwamba mtu alimpa Mungu utukufu kwa uponyaji huu, na si kwa Yesu. Mafarisayo pia walitaka mtu kutoa taarifa kama kiapo kwao.</w:t>
      </w:r>
    </w:p>
    <w:p>
      <w:pPr/>
      <w:r>
        <w:rPr>
          <w:lang w:val="sw_KE" w:bidi="sw_KE"/>
        </w:rPr>
      </w:r>
      <w:r>
        <w:rPr>
          <w:lang w:val="sw_KE" w:bidi="sw_KE"/>
        </w:rPr>
        <w:t>Sitisha hapa na mjadili swali hili kama kikundi: Wakati Mafarisayo walisema kwamba mtu aliyeponywa anapaswa "kumpa Mungu utukufu," walikuwa wakimwambia azungumze kwa ukweli na Mungu wakisikiliza. Katika utamaduni wako, unajua vipi kama mtu anasema ukweli? Ni maneno au misemo gani watu kwa kawaida wanatumia wakati mtu anasema ukweli? Katika mpangilio rasmi, kama mkutano wa mahakama au mkutano wa baraza, watu hufanya hivyo vipi? Katika mpangilio usio rasmi, kama familia au kikundi cha marafiki, unajua vipi wakati mtu anasema ukweli? Sitisha sauti hii hapa.</w:t>
      </w:r>
    </w:p>
    <w:p>
      <w:pPr/>
      <w:r>
        <w:rPr>
          <w:lang w:val="sw_KE" w:bidi="sw_KE"/>
        </w:rPr>
      </w:r>
      <w:r>
        <w:rPr>
          <w:lang w:val="sw_KE" w:bidi="sw_KE"/>
        </w:rPr>
        <w:t>Kisha walisema, "Tunajua kwamba mtu huyu ni mwenye dhambi." Mafarisayo hawakusema hata jina la Yesu. Walikuwa wakitoa maoni yao wenyewe kuhusu Yesu, kwamba hakuwa mtu mwema. Walijaribu kumfanya mtu huyo akubaliane nao. Wakati walikataa kutumia jina la Yesu, walikuwa wakionyesha ukosefu wa heshima. "Mwanamume huyu" angeweza hata kuwa "jamaa huyu" au "mtu huyu." Kwa kumwita Yesu mwenye dhambi, walimaanisha kwamba hakuweka sheria ya Kiyahudi. Katika sheria ya Kiyahudi, watu hawapaswi kufanya kazi siku ya Sabato ya Kiyahudi ya kupumzika. Viongozi wa kidini walimwona Yesu kuwa mwenye dhambi kwa sababu alifanya matope na kumponya mtu siku ya Sabato.</w:t>
      </w:r>
    </w:p>
    <w:p>
      <w:pPr/>
      <w:r>
        <w:rPr>
          <w:lang w:val="sw_KE" w:bidi="sw_KE"/>
        </w:rPr>
      </w:r>
      <w:r>
        <w:rPr>
          <w:lang w:val="sw_KE" w:bidi="sw_KE"/>
        </w:rPr>
        <w:t>Mtu aliyeponywa aliwaambia, "Sijui kama yeye ni mwenye dhambi, lakini ninajua hili, nilikuwa kipofu, lakini sasa ninaona!" Hii ni taarifa ya ukweli. Mtu hakuwaruhusu Mafarisayo kumhusisha katika nadharia au mjadala wao wa kama Yesu alikuwa mwenye dhambi au la. Alitoa usemi wa imani rahisi ya kile alichojua ilikuwa kweli.</w:t>
      </w:r>
    </w:p>
    <w:p>
      <w:pPr/>
      <w:r>
        <w:rPr>
          <w:lang w:val="sw_KE" w:bidi="sw_KE"/>
        </w:rPr>
      </w:r>
      <w:r>
        <w:rPr>
          <w:lang w:val="sw_KE" w:bidi="sw_KE"/>
        </w:rPr>
        <w:t>Baada ya hapo, Mafarisayo walimuuliza mtu, "Alikufanyia nini, alifungua macho yako vipi?" Mafarisayo walijaribu kupata kitu ambacho Yesu alifanya ambacho kilivunja sheria ya Sabato kwa swali hili. Mtu aliyeponywa alijibu kwa kusema kwamba tayari aliwaambia Mafarisayo kile kilichotokea, lakini hawakumsikiliza. Maana yake ni kwamba hawakutaka kumsikiliza. Pia hawakumwamini, na alijua hilo.</w:t>
      </w:r>
    </w:p>
    <w:p>
      <w:pPr/>
      <w:r>
        <w:rPr>
          <w:lang w:val="sw_KE" w:bidi="sw_KE"/>
        </w:rPr>
      </w:r>
      <w:r>
        <w:rPr>
          <w:lang w:val="sw_KE" w:bidi="sw_KE"/>
        </w:rPr>
        <w:t>Sitisha hapa na mjadili swali hili kama kikundi: Mtu huyu alikataa kushiriki katika mjadala na viongozi wa kidini. Alisema tu kile alichojua. Ikiwa ungekuwa mtu huyu, ungesema nini? Sitisha sauti hii hapa.</w:t>
      </w:r>
    </w:p>
    <w:p>
      <w:pPr/>
      <w:r>
        <w:rPr>
          <w:lang w:val="sw_KE" w:bidi="sw_KE"/>
        </w:rPr>
      </w:r>
      <w:r>
        <w:rPr>
          <w:lang w:val="sw_KE" w:bidi="sw_KE"/>
        </w:rPr>
        <w:t>Mtu aliyeponywa tayari alijiona kuwa mwanafunzi wa Yesu. Aliwauliza Mafarisayo swali la ujasiri sana. Alisema, "Hamtaki nanyi kuwa wanafunzi wake—yaani, wa Yesu—au sivyo?" Mtu aliyeponywa pengine alikasirishwa na maswali yao, na akauliza swali hili kutokana na kukasirika kwake. Lakini Mafarisayo hawakupenda swali hilo. Walisema haraka, "Sisi ni wanafunzi wa Musa, lakini kwa habari ya mtu huyu, hatujui anakotoka." Tena, hawakutumia jina la Yesu, na hii pengine ni ishara ya ukosefu wa heshima. Walionyesha tofauti katika hotuba yao kwa kutumia jina la Musa lakini si jina la Yesu.</w:t>
      </w:r>
    </w:p>
    <w:p>
      <w:pPr/>
      <w:r>
        <w:rPr>
          <w:lang w:val="sw_KE" w:bidi="sw_KE"/>
        </w:rPr>
      </w:r>
      <w:r>
        <w:rPr>
          <w:lang w:val="sw_KE" w:bidi="sw_KE"/>
        </w:rPr>
        <w:t>Kisha, mtu aliyeponywa anatoa taarifa muhimu zaidi. Anasema mshangao wake kwamba viongozi hawa wa kidini wa Israeli hawajui mahali ambapo mtu ambaye anaweza kuponya watu vipofu anatoka. Pia anasema kwamba, "Tunajua kwamba Mungu hawasikilizi wenye dhambi, lakini Mungu anawasikiliza wanaomwogopa Mungu, au watu ambao wanamheshimu na kumtii Mungu kwa kufanya mapenzi yake." Aliposema hili, aliweka wazi kwamba aliamini kuwa Mungu alimtuma Yesu na kwamba Yesu hakuwa mwenye dhambi, kama walivyomwita.</w:t>
      </w:r>
    </w:p>
    <w:p>
      <w:pPr/>
      <w:r>
        <w:rPr>
          <w:lang w:val="sw_KE" w:bidi="sw_KE"/>
        </w:rPr>
      </w:r>
      <w:r>
        <w:rPr>
          <w:lang w:val="sw_KE" w:bidi="sw_KE"/>
        </w:rPr>
        <w:t>Mtu aliyeponywa aliendelea kusema kwamba, "tangu mwanzo wa wakati, hakuna mtu aliyesikia kuhusu mtu aliyemponya mtu aliyezaliwa kipofu." Alisema kwamba ikiwa mtu huyu, Yesu, asingekuwa ametoka kwa Mungu, hangeweza kufanya chochote. Maana yake ni kwamba Yesu ni lazima awe kutoka kwa Mungu. Mtu aliyeponywa ni wazi alikuwa akizungumza ukweli ambao Mungu alimpa. Katika hali hii, anatambua zaidi nguvu na uwepo wa Mungu kuliko Mafarisayo wanavyotambua.</w:t>
      </w:r>
    </w:p>
    <w:p>
      <w:pPr/>
      <w:r>
        <w:rPr>
          <w:lang w:val="sw_KE" w:bidi="sw_KE"/>
        </w:rPr>
      </w:r>
      <w:r>
        <w:rPr>
          <w:lang w:val="sw_KE" w:bidi="sw_KE"/>
        </w:rPr>
        <w:t>Sitisha hapa na mjadili swali hili kama kikundi: Katika utamaduni wenu, mtu wa kawaida anaweza kumpinga vipi au kumhoji mtu ambaye yuko katika mamlaka juu yake kama vile polisi, viongozi wa kidini, au mwalimu? Sitisha sauti hii hapa.</w:t>
      </w:r>
    </w:p>
    <w:p>
      <w:pPr/>
      <w:r>
        <w:rPr>
          <w:lang w:val="sw_KE" w:bidi="sw_KE"/>
        </w:rPr>
      </w:r>
      <w:r>
        <w:rPr>
          <w:lang w:val="sw_KE" w:bidi="sw_KE"/>
        </w:rPr>
        <w:t>Mafarisayo walijibu taarifa za mtu aliyeponywa kwa kumshambulia. Mafarisayo walijibu kwa swali ambalo hawakutarajia jibu lake. Walisema, "Ulizaliwa katika dhambi kuu, nawe utatufundisha sisi?" Hili lilikuwa kemeo, na tusi. Walisema kwamba alikuwa mwenye dhambi kabisa, mwenye dhambi tangu alipozaliwa, na akaendelea kuwa hivyo. Wakati huu, inaonekana kama walikumbuka kwamba alikuwa mwombaji kipofu siku chache tu kabla ya wakati huu. Walimtukana katika jitihada za kumdharau. Kisha Mafarisayo walimwondoa katika sinagogi. Maana hii si wazi. Inaweza kuwa walimzuia, au inaweza kumaanisha tu walimwondoa jengoni. Kwa njia yoyote, hii ilikuwa adhabu kubwa kwa watu wa Kiyahudi. Mafarisayo hawakumfukuza mtu huyo kutoka kwa dini ya Kiyahudi, au hekaluni, lakini aliondolewa kwenye sinagogi la eneo lake, ambapo familia yake na majirani zake huenda walikuwa wakiabudu.</w:t>
      </w:r>
    </w:p>
    <w:p>
      <w:pPr/>
      <w:r>
        <w:rPr>
          <w:lang w:val="sw_KE" w:bidi="sw_KE"/>
        </w:rPr>
      </w:r>
      <w:r>
        <w:rPr>
          <w:lang w:val="sw_KE" w:bidi="sw_KE"/>
        </w:rPr>
        <w:t>Sitisha hapa na mjadili swali hili kama kikundi: Ikiwa mmoja wa washiriki wa familia yako alifukuzwa kutoka mahali penu pa ibada, ingeathiri vipi familia yako na mshiriki huyo wa familia? Sitisha sauti hii hapa.</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9:24–34 katika tafsiri rahisi zaidi kuelewa.</w:t>
      </w:r>
    </w:p>
    <w:p>
      <w:pPr/>
      <w:r>
        <w:rPr>
          <w:lang w:val="sw_KE" w:bidi="sw_KE"/>
        </w:rPr>
      </w:r>
      <w:r>
        <w:rPr>
          <w:lang w:val="sw_KE" w:bidi="sw_KE"/>
        </w:rPr>
        <w:t>Katika hatua hii, kikundi kitafafanua matukio, wahusika na mpangilio wa kifungu hiki. Kisha kikundi kitawazia kifungu hiki.</w:t>
      </w:r>
    </w:p>
    <w:p>
      <w:pPr/>
      <w:r>
        <w:rPr>
          <w:lang w:val="sw_KE" w:bidi="sw_KE"/>
        </w:rPr>
      </w:r>
      <w:r>
        <w:rPr>
          <w:lang w:val="sw_KE" w:bidi="sw_KE"/>
        </w:rPr>
        <w:t>Simulizi hii ina matukio 4.</w:t>
      </w:r>
    </w:p>
    <w:p>
      <w:pPr/>
      <w:r>
        <w:rPr>
          <w:lang w:val="sw_KE" w:bidi="sw_KE"/>
        </w:rPr>
      </w:r>
      <w:r>
        <w:rPr>
          <w:b/>
          <w:lang w:val="sw_KE" w:bidi="sw_KE"/>
        </w:rPr>
        <w:t>Katika tukio la kwanza:</w:t>
      </w:r>
      <w:r>
        <w:rPr>
          <w:lang w:val="sw_KE" w:bidi="sw_KE"/>
        </w:rPr>
        <w:t xml:space="preserve"> Mafarisayo wanamwita mtu aliyeponywa ili kuzungumza nao. Walijaribu kulazimisha maoni yao kumshukuru. Badala yake, mtu aliyeponywa aliwaambia kwamba alikuwa kipofu, na sasa anaweza kuona.</w:t>
      </w:r>
    </w:p>
    <w:p>
      <w:pPr/>
      <w:r>
        <w:rPr>
          <w:lang w:val="sw_KE" w:bidi="sw_KE"/>
        </w:rPr>
      </w:r>
      <w:r>
        <w:rPr>
          <w:b/>
          <w:lang w:val="sw_KE" w:bidi="sw_KE"/>
        </w:rPr>
        <w:t>Katika tukio la pili:</w:t>
      </w:r>
      <w:r>
        <w:rPr>
          <w:lang w:val="sw_KE" w:bidi="sw_KE"/>
        </w:rPr>
        <w:t xml:space="preserve"> Mafarisayo walimwuliza jinsi Yesu alivyomponya mtu. Alijibu kwamba aliwaambia kile kilichotokea, lakini hawakumsikiliza.</w:t>
      </w:r>
    </w:p>
    <w:p>
      <w:pPr/>
      <w:r>
        <w:rPr>
          <w:lang w:val="sw_KE" w:bidi="sw_KE"/>
        </w:rPr>
      </w:r>
      <w:r>
        <w:rPr>
          <w:b/>
          <w:lang w:val="sw_KE" w:bidi="sw_KE"/>
        </w:rPr>
        <w:t>Katika tukio la tatu:</w:t>
      </w:r>
      <w:r>
        <w:rPr>
          <w:lang w:val="sw_KE" w:bidi="sw_KE"/>
        </w:rPr>
        <w:t xml:space="preserve"> Mtu aliuliza kama walitaka kuwa wanafunzi wa Yesu pia. Mafarisayo kisha walimtukana Yesu na mtu huyu. Lakini mtu aliwapa changamoto kufikiria kwamba Yesu ni lazima awe kutoka kwa Mungu, kwa sababu alimponya mtu aliyezaliwa kipofu.</w:t>
      </w:r>
    </w:p>
    <w:p>
      <w:pPr/>
      <w:r>
        <w:rPr>
          <w:lang w:val="sw_KE" w:bidi="sw_KE"/>
        </w:rPr>
      </w:r>
      <w:r>
        <w:rPr>
          <w:b/>
          <w:lang w:val="sw_KE" w:bidi="sw_KE"/>
        </w:rPr>
        <w:t>Katika tukio la nne:</w:t>
      </w:r>
      <w:r>
        <w:rPr>
          <w:lang w:val="sw_KE" w:bidi="sw_KE"/>
        </w:rPr>
        <w:t xml:space="preserve"> Mafarisayo walimtukana mtu na kumfukuza kutoka sinagogi.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Mtu ambaye aliponywa kutoka kwa upofu</w:t>
      </w:r>
    </w:p>
    <w:p>
      <w:pPr>
        <w:pStyle w:val="ListBullet"/>
        <w:spacing w:line="240" w:lineRule="auto"/>
        <w:ind w:left="720"/>
      </w:pPr>
      <w:r>
        <w:rPr>
          <w:lang w:val="sw_KE" w:bidi="sw_KE"/>
        </w:rPr>
      </w:r>
      <w:r>
        <w:rPr>
          <w:lang w:val="sw_KE" w:bidi="sw_KE"/>
        </w:rPr>
        <w:t>Mafarisayo</w:t>
      </w:r>
    </w:p>
    <w:p>
      <w:pPr/>
      <w:r>
        <w:rPr>
          <w:lang w:val="sw_KE" w:bidi="sw_KE"/>
        </w:rPr>
      </w:r>
      <w:r>
        <w:rPr>
          <w:lang w:val="sw_KE" w:bidi="sw_KE"/>
        </w:rPr>
        <w:t>Kama kikundi, zingatia sehemu hizi za mpangilio wa simulizi:</w:t>
      </w:r>
    </w:p>
    <w:p>
      <w:pPr/>
      <w:r>
        <w:rPr>
          <w:lang w:val="sw_KE" w:bidi="sw_KE"/>
        </w:rPr>
      </w:r>
      <w:r>
        <w:rPr>
          <w:lang w:val="sw_KE" w:bidi="sw_KE"/>
        </w:rPr>
        <w:t>Tukio la 1</w:t>
      </w:r>
    </w:p>
    <w:p>
      <w:pPr/>
      <w:r>
        <w:rPr>
          <w:lang w:val="sw_KE" w:bidi="sw_KE"/>
        </w:rPr>
      </w:r>
      <w:r>
        <w:rPr>
          <w:lang w:val="sw_KE" w:bidi="sw_KE"/>
        </w:rPr>
        <w:t>Mwanzo wa simulizi hii ulitumia neno la utangulizi ambalo lilionyesha kwamba Mafarisayo walibadilika kutoka kuwahoji wazazi wa mtu aliyeponywa hadi kumhoji mtu aliyeponywa tena.</w:t>
      </w:r>
    </w:p>
    <w:p>
      <w:pPr/>
      <w:r>
        <w:rPr>
          <w:lang w:val="sw_KE" w:bidi="sw_KE"/>
        </w:rPr>
      </w:r>
      <w:r>
        <w:rPr>
          <w:lang w:val="sw_KE" w:bidi="sw_KE"/>
        </w:rPr>
        <w:t>Walianza na taarifa, "Mpe Mungu utukufu, tunajua kwamba mtu huyu ni mwenye dhambi."</w:t>
      </w:r>
    </w:p>
    <w:p>
      <w:pPr/>
      <w:r>
        <w:rPr>
          <w:lang w:val="sw_KE" w:bidi="sw_KE"/>
        </w:rPr>
      </w:r>
      <w:r>
        <w:rPr>
          <w:lang w:val="sw_KE" w:bidi="sw_KE"/>
        </w:rPr>
        <w:t>Hii ni changamoto kwa mtu kuwa waaminifu na Mafarisayo. "Mpe Mungu utukufu" inaweza kutafsiriwa kama "Naapa kwa Mungu ili kusema ukweli" au "Zungumzia ukweli mbele ya Mungu." Walitaka kuhakikisha kwamba mtu alimpa Mungu utukufu kwa uponyaji huu, na si kwa Yesu. Mafarisayo pia wanataka yule mtu atoe kauli kama kiapo au nadhiri ya dhati kwao.</w:t>
      </w:r>
    </w:p>
    <w:p>
      <w:pPr/>
      <w:r>
        <w:rPr>
          <w:lang w:val="sw_KE" w:bidi="sw_KE"/>
        </w:rPr>
      </w:r>
      <w:r>
        <w:rPr>
          <w:lang w:val="sw_KE" w:bidi="sw_KE"/>
        </w:rPr>
        <w:t>Pia walikuwa wakitoa maoni yao wenyewe kuhusu Yesu, kwamba hakuwa mtu mwema. Walijaribu kumfanya mtu akubaliane nao, na kusema hivyo kwa maneno yake mwenyewe. Walipokataa kutumia jina la Yesu, walikuwa wakionyesha ukosefu wa heshima. "Mtu huyu" angeweza hata kuwa "mwenzake huyu" au "mtu huyu." Kwa kumwita Yesu mwenye dhambi, walimaanisha kwamba hakuweka sheria ya Kiyahudi. Katika sheria ya Kiyahudi, watu hawapaswi kufanya kazi siku ya Sabato ya Kiyahudi ya kupumzika. Viongozi wa kidini walimwona Yesu kuwa mwenye dhambi kwa sababu alifanya matope na kumponya mtu siku ya Sabato.</w:t>
      </w:r>
    </w:p>
    <w:p>
      <w:pPr/>
      <w:r>
        <w:rPr>
          <w:lang w:val="sw_KE" w:bidi="sw_KE"/>
        </w:rPr>
      </w:r>
      <w:r>
        <w:rPr>
          <w:lang w:val="sw_KE" w:bidi="sw_KE"/>
        </w:rPr>
        <w:t>Jibu la mtu aliyeponywa hapa ni sehemu muhimu zaidi ya simulizi hii. Mtu aliyeponywa aliwaambia, "Sijui kama yeye ni mwenye dhambi, lakini ninajua hili, nilikuwa kipofu, lakini sasa ninaona!" Ni usemi wa imani rahisi katika kile mtu huyu alijua ilikuwa kweli. Lugha ya awali ya simulizi hii inatoa msisitizo kwa kifungu "kitu kimoja ninachojua." Inaweza pia kutafsiriwa kama "yote ninayojua ni haya" au "lakini kwa hakika ninajua kitu kimoja."</w:t>
      </w:r>
    </w:p>
    <w:p>
      <w:pPr/>
      <w:r>
        <w:rPr>
          <w:lang w:val="sw_KE" w:bidi="sw_KE"/>
        </w:rPr>
      </w:r>
      <w:r>
        <w:rPr>
          <w:lang w:val="sw_KE" w:bidi="sw_KE"/>
        </w:rPr>
        <w:t>Tukio la 2</w:t>
      </w:r>
    </w:p>
    <w:p>
      <w:pPr/>
      <w:r>
        <w:rPr>
          <w:lang w:val="sw_KE" w:bidi="sw_KE"/>
        </w:rPr>
      </w:r>
      <w:r>
        <w:rPr>
          <w:lang w:val="sw_KE" w:bidi="sw_KE"/>
        </w:rPr>
        <w:t>Mwelekeo wa hotuba ulibadilika tena wakati Mafarisayo walimwuliza mtu swali lingine. Kwa sababu Mafarisayo hawakumpata mtu aliyeponywa kusema kile walichotaka, waliuliza swali lingine. Walimwuliza jinsi Yesu alivyomponya, hasa, "Alikufanyia nini?" Mafarisayo walitaka kusikia kuhusu baadhi ya shughuli ambayo Yesu alifanya ambayo ingeukiza hasa sheria ya Sabato.</w:t>
      </w:r>
    </w:p>
    <w:p>
      <w:pPr/>
      <w:r>
        <w:rPr>
          <w:lang w:val="sw_KE" w:bidi="sw_KE"/>
        </w:rPr>
      </w:r>
      <w:r>
        <w:rPr>
          <w:lang w:val="sw_KE" w:bidi="sw_KE"/>
        </w:rPr>
        <w:t>Mtu aliyeponywa alijibu kwa kusema kwamba tayari aliwaambia Mafarisayo kile kilichotokea, lakini hawakumsikiliza. Alijibu kwa maswali mawili. Hakutaka Mafarisayo kujibu maswali, lakini badala yake aliweka hoja yake kwa kuuliza maswali. Alisema, "Kwa nini unataka kusikia tena?" Mtu huyo alionyesha kuchanganyikiwa aliposema hili. Mtu aliyeponywa alijua kwamba hawakuamini kile alichosema kuhusu Yesu.</w:t>
      </w:r>
    </w:p>
    <w:p>
      <w:pPr/>
      <w:r>
        <w:rPr>
          <w:lang w:val="sw_KE" w:bidi="sw_KE"/>
        </w:rPr>
      </w:r>
      <w:r>
        <w:rPr>
          <w:lang w:val="sw_KE" w:bidi="sw_KE"/>
        </w:rPr>
        <w:t>Tukio la 3</w:t>
      </w:r>
    </w:p>
    <w:p>
      <w:pPr/>
      <w:r>
        <w:rPr>
          <w:lang w:val="sw_KE" w:bidi="sw_KE"/>
        </w:rPr>
      </w:r>
      <w:r>
        <w:rPr>
          <w:lang w:val="sw_KE" w:bidi="sw_KE"/>
        </w:rPr>
        <w:t>Mtu aliyeponywa kisha aliwauliza Mafarisayo swali la ujasiri sana. Alisema, "Ninyi pia hamtataki kuwa wanafunzi wake, sivyo?" Mtu aliyeponywa pengine alikasirishwa na maswali yao, na akauliza swali hili kutokana na kukasirika kwake. Mtu aliyeponywa alimaanisha kwamba alikuwa mwanafunzi wa Yesu kwa njia aliyosema "pia."</w:t>
      </w:r>
    </w:p>
    <w:p>
      <w:pPr/>
      <w:r>
        <w:rPr>
          <w:lang w:val="sw_KE" w:bidi="sw_KE"/>
        </w:rPr>
      </w:r>
      <w:r>
        <w:rPr>
          <w:lang w:val="sw_KE" w:bidi="sw_KE"/>
        </w:rPr>
        <w:t>Mafarisayo hawakupenda swali hili. Walisema haraka, "Sisi ni wanafunzi wa Musa, lakini kwa habari ya mtu huyu, hatujui anakotoka." Walionyesha tofauti katika hotuba yao kwa kutumia jina la Musa lakini si jina la Yesu. Ilikuwa ukweli unaojulikana kwamba Musa alikuja kutoka kwa Mungu, lakini Mafarisayo walisema kwamba hawakujua mahali ambapo Yesu alitoka.</w:t>
      </w:r>
    </w:p>
    <w:p>
      <w:pPr/>
      <w:r>
        <w:rPr>
          <w:lang w:val="sw_KE" w:bidi="sw_KE"/>
        </w:rPr>
      </w:r>
      <w:r>
        <w:rPr>
          <w:lang w:val="sw_KE" w:bidi="sw_KE"/>
        </w:rPr>
        <w:t>Mtu aliyeponywa alisema kwamba alishangaa kwamba viongozi hawa wa kidini wa Israeli hawakujua mahali alikotoka mtu awezaye kuponya vipofu. Pia anasema kwamba, "Tunajua kwamba Mungu hawasikilizi wenye dhambi, lakini Mungu anawasikiliza wanaomwogopa Mungu ambao wanafanya mapenzi yake." Aliposema hili, aliweka wazi kwamba aliamini kwamba Mungu alimtuma Yesu, na Yesu hakuwa mwenye dhambi.</w:t>
      </w:r>
    </w:p>
    <w:p>
      <w:pPr/>
      <w:r>
        <w:rPr>
          <w:lang w:val="sw_KE" w:bidi="sw_KE"/>
        </w:rPr>
      </w:r>
      <w:r>
        <w:rPr>
          <w:lang w:val="sw_KE" w:bidi="sw_KE"/>
        </w:rPr>
        <w:t>Mtu aliyeponywa alisema, "Tangu mwanzo wa wakati, hakuna mtu aliyesikia kuhusu mtu aliyeponywa mtu aliyezaliwa kipofu." Hii ilikuwa taarifa ya maoni ya mtu aliyeponywa. Ni nadra sana kwa mtu kuzaliwa kipofu; watu wengi ambao ni vipofu wanakuwa vipofu baada ya kuzaliwa. Kwa hakika ni kweli kwamba mtu huyu hajawahi kusikia kuhusu mtu ambaye alizaliwa kipofu akiponywa.</w:t>
      </w:r>
    </w:p>
    <w:p>
      <w:pPr/>
      <w:r>
        <w:rPr>
          <w:lang w:val="sw_KE" w:bidi="sw_KE"/>
        </w:rPr>
      </w:r>
      <w:r>
        <w:rPr>
          <w:lang w:val="sw_KE" w:bidi="sw_KE"/>
        </w:rPr>
        <w:t>Alisema kwamba ikiwa mtu huyu hakuwa kutoka kwa Mungu, hangeweza kufanya chochote. Hii ilikuwa taarifa ya nguvu, iliyojaa imani na ujasiri. Maana yake ni kwamba Yesu ni lazima awe kutoka kwa Mungu.</w:t>
      </w:r>
    </w:p>
    <w:p>
      <w:pPr/>
      <w:r>
        <w:rPr>
          <w:lang w:val="sw_KE" w:bidi="sw_KE"/>
        </w:rPr>
      </w:r>
      <w:r>
        <w:rPr>
          <w:lang w:val="sw_KE" w:bidi="sw_KE"/>
        </w:rPr>
        <w:t>Tukio 4</w:t>
      </w:r>
    </w:p>
    <w:p>
      <w:pPr/>
      <w:r>
        <w:rPr>
          <w:lang w:val="sw_KE" w:bidi="sw_KE"/>
        </w:rPr>
      </w:r>
      <w:r>
        <w:rPr>
          <w:lang w:val="sw_KE" w:bidi="sw_KE"/>
        </w:rPr>
        <w:t>Mafarisayo walijibu kwa swali lililotumiwa kumkemea na kumtukana mtu aliyeponywa. Walimtukana kwa kusema kwamba alikuwa mwenye dhambi kabisa, alizaliwa katika dhambi na kuendelea ndani yake. Waliposema hili, walikuwa wakiwatusi wazazi wa mtu huyo pia. Wakati huu, inaonekana kama walikumbuka kwamba alikuwa mwombaji kipofu siku chache tu zilizopita. Walimtukana katika jitihada za kumharibia sifa.</w:t>
      </w:r>
    </w:p>
    <w:p>
      <w:pPr/>
      <w:r>
        <w:rPr>
          <w:lang w:val="sw_KE" w:bidi="sw_KE"/>
        </w:rPr>
      </w:r>
      <w:r>
        <w:rPr>
          <w:lang w:val="sw_KE" w:bidi="sw_KE"/>
        </w:rPr>
        <w:t>Kisha Mafarisayo walimwondoa katika sinagogi. Maana hii si wazi. Inaweza kuwa kwamba walimzuia au inaweza kumaanisha tu kwamba walimwondoa kutoka kwa jengo. Hii ilikuwa hatari ambayo wazazi wa mtu aliyeponywa walikuwa na wasiwasi katika simulizi ya awali. Sasa, hii ilitokea kwa mtu aliyeponywa. Ilikuwa aibu kubwa kwa yeye.</w:t>
      </w:r>
    </w:p>
    <w:p>
      <w:pPr/>
      <w:r>
        <w:rPr>
          <w:lang w:val="sw_KE" w:bidi="sw_KE"/>
        </w:rPr>
      </w:r>
      <w:r>
        <w:rPr>
          <w:lang w:val="sw_KE" w:bidi="sw_KE"/>
        </w:rPr>
        <w:t>Sasa, kikundi kinapaswa kutengeneza ubao wa hadithi, kuchora, au kutumia vitu ili kuonyesha kifungu na matukio yaliyomo.</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9:24–34 katika tafsiri rahisi zaidi kuelewa.</w:t>
      </w:r>
    </w:p>
    <w:p>
      <w:pPr/>
      <w:r>
        <w:rPr>
          <w:lang w:val="sw_KE" w:bidi="sw_KE"/>
        </w:rPr>
      </w:r>
      <w:r>
        <w:rPr>
          <w:lang w:val="sw_KE" w:bidi="sw_KE"/>
        </w:rPr>
        <w:t>Katika hatua hii, kikundi kitaigiza kifungu.</w:t>
      </w:r>
    </w:p>
    <w:p>
      <w:pPr/>
      <w:r>
        <w:rPr>
          <w:lang w:val="sw_KE" w:bidi="sw_KE"/>
        </w:rPr>
      </w:r>
      <w:r>
        <w:rPr>
          <w:lang w:val="sw_KE" w:bidi="sw_KE"/>
        </w:rPr>
        <w:t>Simulizi hii ina matukio 4.</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Mtu ambaye aliponywa kutoka kwa upofu</w:t>
      </w:r>
    </w:p>
    <w:p>
      <w:pPr>
        <w:pStyle w:val="ListBullet"/>
        <w:spacing w:line="240" w:lineRule="auto"/>
        <w:ind w:left="720"/>
      </w:pPr>
      <w:r>
        <w:rPr>
          <w:lang w:val="sw_KE" w:bidi="sw_KE"/>
        </w:rPr>
      </w:r>
      <w:r>
        <w:rPr>
          <w:lang w:val="sw_KE" w:bidi="sw_KE"/>
        </w:rPr>
        <w:t>Mafarisayo</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hili. Hakikisheni hamuachi kuigiza sehemu ngumu au muhimu za simulizi.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nyakati fulani za igizo, sitisha igizo na muulize yule anayeigiza mhusika, "Unahisi nini au unafikiria nini?" Mtu anayeigiza mhusika huyo anapaswa kujibu kile ambacho angekuwa anahisi au kufikiria iwapo angekuwa mhusika huyo. Kisha anzisha tena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Katika simulizi ya awali, Mafarisayo walimhoji mtu ambaye aliponywa kutoka kwa upofu na kisha wazazi wake. Walijaribu kuthibitisha kama alikuwa mwana wa watu hawa, na kama alizaliwa kipofu. Baada ya hili, Mafarisayo walimwita mtu aliyeponywa ili kuzungumza nao.</w:t>
      </w:r>
    </w:p>
    <w:p>
      <w:pPr/>
      <w:r>
        <w:rPr>
          <w:lang w:val="sw_KE" w:bidi="sw_KE"/>
        </w:rPr>
      </w:r>
      <w:r>
        <w:rPr>
          <w:lang w:val="sw_KE" w:bidi="sw_KE"/>
        </w:rPr>
        <w:t>Walianza na, "Mpe Mungu utukufu." Kisha walisema, "Tunajua kwamba mtu huyu ni mwenye dhambi."</w:t>
      </w:r>
    </w:p>
    <w:p>
      <w:pPr/>
      <w:r>
        <w:rPr>
          <w:lang w:val="sw_KE" w:bidi="sw_KE"/>
        </w:rPr>
      </w:r>
      <w:r>
        <w:rPr>
          <w:lang w:val="sw_KE" w:bidi="sw_KE"/>
        </w:rPr>
        <w:t>Mtu aliyeponywa aliwaambia, "Sijui kama yeye ni mwenye dhambi, lakini ninajua hili, nilikuwa kipofu, lakini sasa ninaona!"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mwanamume aliyeponywa, "Unahisi vipi au unawaza nini?" Mtu anaweza kujibu mambo kama, "Nina wasiwasi kwamba watanidhuru," au "Kwa nini wanamchukia Yesu sana?" au "Ninaweza kujibu vipi watu hawa?"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 xml:space="preserve">Baada ya hapo, Mafarisayo walimwuliza mtu, "Alikufanyia nini, alifungua macho yako vipi?" Mtu aliyeponywa alijibu kwa kusema kwamba tayari aliwaambia Mafarisayo kile kilichotokea, lakini hawakumsikiliza. </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mafarisayo, "Mnahisi vipi au mnawaza nini?" Mtu anaweza kujibu mambo kama, "Tuna lazima kumfanya mtu huyu aseme kitu ambacho kitatusaidia," au "Kwa nini hakubaliani tu nasi?"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Mtu aliyeponywa kisha aliwauliza Mafarisayo swali la ujasiri sana. Alisema, "Ninyi pia hamtaki kuwa wanafunzi wake, sivyo?"</w:t>
      </w:r>
    </w:p>
    <w:p>
      <w:pPr/>
      <w:r>
        <w:rPr>
          <w:lang w:val="sw_KE" w:bidi="sw_KE"/>
        </w:rPr>
      </w:r>
      <w:r>
        <w:rPr>
          <w:lang w:val="sw_KE" w:bidi="sw_KE"/>
        </w:rPr>
        <w:t>Wakamjibu kwa ukali, "Sisi ni wanafunzi wa Musa, lakini kwa habari ya mtu huyu, hatujui anakotoka."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Mafarisayo, "Mnafikiri nini au mnahisi nini?" Watu wanaweza kujibu mambo kama, "Mtu huyu anatutia wazimu." Tunajua ukweli, na yeye hajui," au "Je, tuko sahihi kweli? Je, mtu huyu amepata Mwokozi Aliyeahidiwa?"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 xml:space="preserve">Kisha, mtu aliyeponywa anatoa taarifa muhimu zaidi. Anasema mshangao wake kwamba viongozi hawa wa kidini wa Israeli hawajui mahali ambapo mtu ambaye anaweza kuponya watu vipofu anatoka. Pia anasema kwamba, "Tunajua kwamba Mungu hawasikilizi wenye dhambi, lakini Mungu anawasikiliza wanaomwogopa Mungu ambao wanafanya mapenzi yake." </w:t>
      </w:r>
    </w:p>
    <w:p>
      <w:pPr/>
      <w:r>
        <w:rPr>
          <w:lang w:val="sw_KE" w:bidi="sw_KE"/>
        </w:rPr>
      </w:r>
      <w:r>
        <w:rPr>
          <w:lang w:val="sw_KE" w:bidi="sw_KE"/>
        </w:rPr>
        <w:t>Mtu aliyeponywa aliendelea kusema kwamba, "tangu mwanzo wa wakati, hakuna mtu aliyesikia kuhusu mtu aliyemponya mtu aliyezaliwa kipofu." Alisema kwamba ikiwa mtu huyu, Yesu, asingekuwa ametoka kwa Mungu, hangeweza kufanya chochote.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mwanamume aliyeponywa, "Unahisi vipi au unawaza nini?" Mtu anaweza kujibu mambo kama, "Ninafikiri Mungu anazungumza kupitia mimi sasa," au "Nilisema nini tu ?" au "Mafarisayo hawajui wakati Mungu yuko kazini."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Mafarisayo walijibu taarifa za mtu aliyeponywa kwa kumshambulia. Walisema kwamba "alizaliwa katika dhambi kabisa," na hakupaswa kuwa akiwafundisha. Walimtukana mtu, wakisema kwamba alikuwa mwenye dhambi kabisa, alizaliwa katika dhambi na kuendelea ndani yake. Kisha Mafarisayo walimwondoa katika sinagogi.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mmoja wa watu wanaoigiza Mafarisayo, "Unawaza nini au unahisi vipi?" Mtu anaweza kujibu mambo kama, "Mtu huyu ni mwendawazimu." Anafikiri kwamba anajua zaidi kuliko sisi," au "Angalau yuko nje ya sinagogi."</w:t>
      </w:r>
    </w:p>
    <w:p>
      <w:pPr>
        <w:pStyle w:val="ListBullet"/>
        <w:spacing w:line="240" w:lineRule="auto"/>
        <w:ind w:left="720"/>
      </w:pPr>
      <w:r>
        <w:rPr>
          <w:lang w:val="sw_KE" w:bidi="sw_KE"/>
        </w:rPr>
      </w:r>
      <w:r>
        <w:rPr>
          <w:lang w:val="sw_KE" w:bidi="sw_KE"/>
        </w:rPr>
        <w:t>Muulize mtu anayeigiza mwanamume aliyeponywa, "Unahisi vipi au unawaza nini?" Mtu anaweza kujibu mambo kama, "Sijui nitafanya nini, wameniabisha mbele ya watu na Mungu," au "Siwezi kuamini hili limenitokea," au "Ninajiuliza Yesu yuko wapi."</w:t>
      </w:r>
      <w:r>
        <w:rPr>
          <w:lang w:val="sw_KE" w:bidi="sw_KE"/>
        </w:rPr>
      </w:r>
    </w:p>
    <w:p>
      <w:pPr>
        <w:pStyle w:val="Heading3"/>
      </w:pPr>
      <w:r>
        <w:rPr>
          <w:lang w:val="sw_KE" w:bidi="sw_KE"/>
        </w:rPr>
        <w:t>Kujaza Mapengo</w:t>
      </w:r>
    </w:p>
    <w:p>
      <w:pPr/>
      <w:r>
        <w:rPr>
          <w:lang w:val="sw_KE" w:bidi="sw_KE"/>
        </w:rPr>
      </w:r>
      <w:r>
        <w:rPr>
          <w:lang w:val="sw_KE" w:bidi="sw_KE"/>
        </w:rPr>
        <w:t>Sikiliza toleo la sauti la Yohana 9:24–34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 xml:space="preserve">Viongozi wa Kiyahudi walianza na taarifa: "Mpe Mungu </w:t>
      </w:r>
      <w:r>
        <w:rPr>
          <w:b/>
          <w:lang w:val="sw_KE" w:bidi="sw_KE"/>
        </w:rPr>
        <w:t>utukufu</w:t>
      </w:r>
      <w:r>
        <w:rPr>
          <w:lang w:val="sw_KE" w:bidi="sw_KE"/>
        </w:rPr>
        <w:t xml:space="preserve">." Hii ni changamoto kwa mtu kuwa mwaminifu na Mafarisayo. Hawakumwamini, au walitaka kukubaliana nao. "Mpe Mungu utukufu" inaweza kutafsiriwa kama "Naapa kwa Mungu ili kusema ukweli" au "Zungumzia ukweli mbele ya Mungu." Walitaka mtu kutoa ahadi ya dhati kwao. Hakikisha kutumia neno lile lile kwa </w:t>
      </w:r>
      <w:r>
        <w:rPr>
          <w:b/>
          <w:lang w:val="sw_KE" w:bidi="sw_KE"/>
        </w:rPr>
        <w:t>utukufu</w:t>
      </w:r>
      <w:r>
        <w:rPr>
          <w:lang w:val="sw_KE" w:bidi="sw_KE"/>
        </w:rPr>
        <w:t xml:space="preserve">" kama ulivyotumia katika vifungu vya awali. Kwa maelezo zaidi kuhusu utukufu katika simulizi hii, rejelea neno </w:t>
      </w:r>
      <w:r>
        <w:rPr>
          <w:lang w:val="sw_KE" w:bidi="sw_KE"/>
        </w:rPr>
        <w:t>tukuza</w:t>
      </w:r>
      <w:r>
        <w:rPr>
          <w:lang w:val="sw_KE" w:bidi="sw_KE"/>
        </w:rPr>
        <w:t xml:space="preserve"> katika Faharasa Kuu.</w:t>
      </w:r>
    </w:p>
    <w:p>
      <w:pPr/>
      <w:r>
        <w:rPr>
          <w:lang w:val="sw_KE" w:bidi="sw_KE"/>
        </w:rPr>
      </w:r>
      <w:r>
        <w:rPr>
          <w:lang w:val="sw_KE" w:bidi="sw_KE"/>
        </w:rPr>
        <w:t xml:space="preserve">Kisha Mafarisayo walisema, "Tunajua kwamba mtu huyu ni mwenye </w:t>
      </w:r>
      <w:r>
        <w:rPr>
          <w:b/>
          <w:lang w:val="sw_KE" w:bidi="sw_KE"/>
        </w:rPr>
        <w:t>dhambi</w:t>
      </w:r>
      <w:r>
        <w:rPr>
          <w:lang w:val="sw_KE" w:bidi="sw_KE"/>
        </w:rPr>
        <w:t xml:space="preserve">." Hakikisha kutumia neno lile lile kwa wadhambi kama ulivyotumia katika simulizi zilizotangulia. Kwa maelezo zaidi kuhusu </w:t>
      </w:r>
      <w:r>
        <w:rPr>
          <w:lang w:val="sw_KE" w:bidi="sw_KE"/>
        </w:rPr>
        <w:t>dhambi</w:t>
      </w:r>
      <w:r>
        <w:rPr>
          <w:lang w:val="sw_KE" w:bidi="sw_KE"/>
        </w:rPr>
        <w:t xml:space="preserve">, rejelea Faharasa Kuu. </w:t>
      </w:r>
    </w:p>
    <w:p>
      <w:pPr/>
      <w:r>
        <w:rPr>
          <w:lang w:val="sw_KE" w:bidi="sw_KE"/>
        </w:rPr>
      </w:r>
      <w:r>
        <w:rPr>
          <w:lang w:val="sw_KE" w:bidi="sw_KE"/>
        </w:rPr>
        <w:t xml:space="preserve">Mtu aliyeponywa kisha aliwauliza Mafarisayo swali la ujasiri sana. Alisema, "Ninyi pia hamtataki kuwa wanafunzi wake, </w:t>
      </w:r>
      <w:r>
        <w:rPr>
          <w:b/>
          <w:lang w:val="sw_KE" w:bidi="sw_KE"/>
        </w:rPr>
        <w:t>sivyo?</w:t>
      </w:r>
      <w:r>
        <w:rPr>
          <w:lang w:val="sw_KE" w:bidi="sw_KE"/>
        </w:rPr>
        <w:t xml:space="preserve">" Walisema haraka, "Sisi ni wanafunzi wa Musa." Mwanafunzi ni mtu ambaye anafuata na kujifunza kutoka kwa mwalimu maalum wa kidini kuhusu Mungu, imani, na maisha. Hakikisha kutumia neno lile lile kwa taifa kama ulivyotumia katika simulizi zilizotangulia. Kwa maelezo zaidi kuhusu </w:t>
      </w:r>
      <w:r>
        <w:rPr>
          <w:lang w:val="sw_KE" w:bidi="sw_KE"/>
        </w:rPr>
        <w:t>mwanafunzi</w:t>
      </w:r>
      <w:r>
        <w:rPr>
          <w:lang w:val="sw_KE" w:bidi="sw_KE"/>
        </w:rPr>
        <w:t>, rejelea Faharasa Kuu.</w:t>
      </w:r>
    </w:p>
    <w:p>
      <w:pPr/>
      <w:r>
        <w:rPr>
          <w:lang w:val="sw_KE" w:bidi="sw_KE"/>
        </w:rPr>
      </w:r>
      <w:r>
        <w:rPr>
          <w:lang w:val="sw_KE" w:bidi="sw_KE"/>
        </w:rPr>
        <w:t xml:space="preserve">Kisha, mtu aliyeponywa anatoa taarifa muhimu zaidi. Anasema mshangao wake kwamba viongozi hawa wa kidini wa Israeli hawajui mahali ambapo mtu ambaye anaweza kuponya watu vipofu anatoka. Pia anasema kwamba, "Tunajua kwamba Mungu hawasikilizi wenye dhambi, lakini Mungu anawasikiliza wanaomwogopa Mungu, au </w:t>
      </w:r>
      <w:r>
        <w:rPr>
          <w:b/>
          <w:lang w:val="sw_KE" w:bidi="sw_KE"/>
        </w:rPr>
        <w:t>waabudu</w:t>
      </w:r>
      <w:r>
        <w:rPr>
          <w:lang w:val="sw_KE" w:bidi="sw_KE"/>
        </w:rPr>
        <w:t xml:space="preserve"> wanaofanya </w:t>
      </w:r>
      <w:r>
        <w:rPr>
          <w:b/>
          <w:lang w:val="sw_KE" w:bidi="sw_KE"/>
        </w:rPr>
        <w:t>mapenzi</w:t>
      </w:r>
      <w:r>
        <w:rPr>
          <w:lang w:val="sw_KE" w:bidi="sw_KE"/>
        </w:rPr>
        <w:t xml:space="preserve"> yake." Mwongozo wa Mungu au mwabudu ni mtu ambaye anafanya </w:t>
      </w:r>
      <w:r>
        <w:rPr>
          <w:b/>
          <w:lang w:val="sw_KE" w:bidi="sw_KE"/>
        </w:rPr>
        <w:t>mapenzi ya Mungu</w:t>
      </w:r>
      <w:r>
        <w:rPr>
          <w:lang w:val="sw_KE" w:bidi="sw_KE"/>
        </w:rPr>
        <w:t xml:space="preserve">. Mtu huyu aliamini kwamba Yesu alikuwa akifanya mapenzi ya Mungu. Mapenzi ya Mungu ni mpango wa Mungu, au kusudi lake. Mtu ambaye anafanya mapenzi ya Mungu anafanya mambo ambayo Mungu amemwambia afanye. Hakikisha unatumia neno lile lile kwa 40mcha </w:t>
      </w:r>
      <w:r>
        <w:rPr>
          <w:b/>
          <w:lang w:val="sw_KE" w:bidi="sw_KE"/>
        </w:rPr>
        <w:t>Mungu41</w:t>
      </w:r>
      <w:r>
        <w:rPr>
          <w:lang w:val="sw_KE" w:bidi="sw_KE"/>
        </w:rPr>
        <w:t xml:space="preserve"> au mtu ambaye 50anamwabudu51 Mungu kama </w:t>
      </w:r>
      <w:r>
        <w:rPr>
          <w:b/>
          <w:lang w:val="sw_KE" w:bidi="sw_KE"/>
        </w:rPr>
        <w:t>ulivyotumia</w:t>
      </w:r>
      <w:r>
        <w:rPr>
          <w:lang w:val="sw_KE" w:bidi="sw_KE"/>
        </w:rPr>
        <w:t xml:space="preserve"> katika vifungu vilivyotangulia. Kwa maelezo zaidi kuhusu mwongozo wa Mungu au kuhusu ibada, rejelea </w:t>
      </w:r>
      <w:r>
        <w:rPr>
          <w:lang w:val="sw_KE" w:bidi="sw_KE"/>
        </w:rPr>
        <w:t>ibada</w:t>
      </w:r>
      <w:r>
        <w:rPr>
          <w:lang w:val="sw_KE" w:bidi="sw_KE"/>
        </w:rPr>
        <w:t xml:space="preserve"> au </w:t>
      </w:r>
      <w:r>
        <w:rPr>
          <w:lang w:val="sw_KE" w:bidi="sw_KE"/>
        </w:rPr>
        <w:t>kumwogopa Mungu</w:t>
      </w:r>
      <w:r>
        <w:rPr>
          <w:lang w:val="sw_KE" w:bidi="sw_KE"/>
        </w:rPr>
        <w:t xml:space="preserve"> katika Faharasa Kuu. Hakikisha unatumia neno lile lile kwa "mapenzi ya Mungu" ambalo umetumia katika vifungu vilivyotangulia.</w:t>
      </w:r>
    </w:p>
    <w:p>
      <w:pPr/>
      <w:r>
        <w:rPr>
          <w:lang w:val="sw_KE" w:bidi="sw_KE"/>
        </w:rPr>
      </w:r>
      <w:r>
        <w:rPr>
          <w:lang w:val="sw_KE" w:bidi="sw_KE"/>
        </w:rPr>
        <w:t xml:space="preserve">Kisha Mafarisayo walimwondoa katika </w:t>
      </w:r>
      <w:r>
        <w:rPr>
          <w:b/>
          <w:lang w:val="sw_KE" w:bidi="sw_KE"/>
        </w:rPr>
        <w:t>sinagogi</w:t>
      </w:r>
      <w:r>
        <w:rPr>
          <w:lang w:val="sw_KE" w:bidi="sw_KE"/>
        </w:rPr>
        <w:t xml:space="preserve">. Masinagogi walikuwa maeneo ya ibada ya Kiyahudi ambapo watu katika vijiji wangeweza kukutana badala ya katika hekalu kuu katika Yerusalemu. Maana hii si wazi. Inaweza kuwa walimzuia, au inaweza kumaanisha tu walimwondoa jengoni. Hii ilikuwa adhabu kubwa kwa watu wa Kiyahudi. Ingawa mtu huyo hakufukuzwa katika dini ya Kiyahudi, au hekaluni, aliondolewa kwenye sinagogi la eneo lake ambapo huenda familia na majirani zake waliabudu. Hakikisha unatumia neno lile lile kwa ajili ya sinagogi kama ulivyotumia katika vifungu vilivyotangulia. Kwa maelezo zaidi kuhusu sinagogi, rejelea ingizo la Faharasa Kuu la </w:t>
      </w:r>
      <w:r>
        <w:rPr>
          <w:lang w:val="sw_KE" w:bidi="sw_KE"/>
        </w:rPr>
        <w:t>sinagogi</w:t>
      </w:r>
      <w:r>
        <w:rPr>
          <w:lang w:val="sw_KE" w:bidi="sw_KE"/>
        </w:rPr>
        <w:t>.</w:t>
      </w:r>
    </w:p>
    <w:p>
      <w:pPr/>
      <w:r>
        <w:rPr>
          <w:lang w:val="sw_KE" w:bidi="sw_KE"/>
        </w:rPr>
      </w:r>
      <w:r>
        <w:rPr>
          <w:lang w:val="sw_KE" w:bidi="sw_KE"/>
        </w:rPr>
        <w:t xml:space="preserve">Simameni hapa na muangalie picha ya </w:t>
      </w:r>
      <w:r>
        <w:rPr>
          <w:lang w:val="sw_KE" w:bidi="sw_KE"/>
        </w:rPr>
        <w:t>sinagogi</w:t>
      </w:r>
      <w:r>
        <w:rPr>
          <w:lang w:val="sw_KE" w:bidi="sw_KE"/>
        </w:rPr>
        <w:t xml:space="preserve"> mkiwa kama kikundi. Sitisha sauti hii hapa.</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simulieni tena kifungu hiki kama kikundi kwa lugha yenu wenyewe.</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9:35–41</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9:35–41 na muiweke mioyoni mwenu.</w:t>
      </w:r>
    </w:p>
    <w:p>
      <w:pPr/>
      <w:r>
        <w:rPr>
          <w:lang w:val="sw_KE" w:bidi="sw_KE"/>
        </w:rPr>
      </w:r>
      <w:r>
        <w:rPr>
          <w:lang w:val="sw_KE" w:bidi="sw_KE"/>
        </w:rPr>
        <w:t>Sikiliza toleo la sauti la Yohana 9:35–41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9:35–41 katika tafsiri rahisi zaidi kuelewa.</w:t>
      </w:r>
    </w:p>
    <w:p>
      <w:pPr/>
      <w:r>
        <w:rPr>
          <w:lang w:val="sw_KE" w:bidi="sw_KE"/>
        </w:rPr>
      </w:r>
      <w:r>
        <w:rPr>
          <w:lang w:val="sw_KE" w:bidi="sw_KE"/>
        </w:rPr>
        <w:t xml:space="preserve">Viongozi wa kidini walimweka mtu ambaye Yesu alimponya kutoka kwa upofu kutoka kwa sinagogi. Hii ilimaanisha kwamba alitengwa na jumuiya yake ya kidini. Simulizi hii inaanza tu baada ya hapo. Wakati Yesu aliposikia kwamba viongozi wa kidini walimfukuza yule mtu kutoka katika sinagogi, alimtafuta yule mtu ili azungumze naye. Yesu alimwuliza, "Je, </w:t>
      </w:r>
      <w:r>
        <w:rPr>
          <w:b/>
          <w:lang w:val="sw_KE" w:bidi="sw_KE"/>
        </w:rPr>
        <w:t>unamwamini</w:t>
      </w:r>
      <w:r>
        <w:rPr>
          <w:lang w:val="sw_KE" w:bidi="sw_KE"/>
        </w:rPr>
        <w:t xml:space="preserve"> </w:t>
      </w:r>
      <w:r>
        <w:rPr>
          <w:b/>
          <w:lang w:val="sw_KE" w:bidi="sw_KE"/>
        </w:rPr>
        <w:t>Mwana wa Mtu</w:t>
      </w:r>
      <w:r>
        <w:rPr>
          <w:lang w:val="sw_KE" w:bidi="sw_KE"/>
        </w:rPr>
        <w:t>?" Njia ambayo Yesu anauliza swali la mtu inaweza kueleweka kama, "Unamwamini Mwana wa Mtu, sivyo?" Ilikuwa dhana na swali. Yesu alikuwa akimwuliza mtu kama aliamini au kumwamini mtu ambaye Mungu anasema anakuja ili kuokoa dunia. Mtu pengine angesikia unabii kwamba mtu anayeitwa Mwana wa Mtu alikuwa akija. Yesu alidhani kwa sababu mtu alizungumza vizuri kuhusu yeye katika sinagogi kwa viongozi wa kidini, kwamba mtu anamwamini. Yesu anamwuliza swali hili la kibinafsi sana na lenye mwelekeo. Msisitizo ni kwa mtu mwenyewe, na imani yake. Hatujui ni nani mwingine anayeweza kusikia mazungumzo haya, lakini kuna uwezekano kwamba wanafunzi wa karibu zaidi wa Yesu walisikia. Hiyo ingejumuisha Petro, Yakobo, na Yohana, yule ambaye alirekodi simulizi hii.</w:t>
      </w:r>
    </w:p>
    <w:p>
      <w:pPr/>
      <w:r>
        <w:rPr>
          <w:lang w:val="sw_KE" w:bidi="sw_KE"/>
        </w:rPr>
      </w:r>
      <w:r>
        <w:rPr>
          <w:lang w:val="sw_KE" w:bidi="sw_KE"/>
        </w:rPr>
        <w:t>Sitisha hapa na mjadili swali hili kama kikundi: Wakati Yesu alimwuliza mtu aliyeponywa kama alimwamini Mwana wa Mtu, lilikuwa swali muhimu sana na kubwa. Katika utamaduni wako, ungemwuliza vipi mtu swali muhimu sana na nyeti kama hili? Nani mwingine anaweza kushiriki katika mazungumzo kama haya? Sitisha sauti hapa.</w:t>
      </w:r>
    </w:p>
    <w:p>
      <w:pPr/>
      <w:r>
        <w:rPr>
          <w:lang w:val="sw_KE" w:bidi="sw_KE"/>
        </w:rPr>
      </w:r>
      <w:r>
        <w:rPr>
          <w:lang w:val="sw_KE" w:bidi="sw_KE"/>
        </w:rPr>
        <w:t>Baada ya Yesu kumwuliza yule mtu aliyeponywa swali hili muhimu, yule mtu alimwuliza Yesu, "Naye ni nani, Bwana, ili nipate kumwamini?" Mtu aliyeponywa alikuwa na nia, lakini hakujua Mwana wa Mtu alikuwa nani.</w:t>
      </w:r>
    </w:p>
    <w:p>
      <w:pPr/>
      <w:r>
        <w:rPr>
          <w:lang w:val="sw_KE" w:bidi="sw_KE"/>
        </w:rPr>
      </w:r>
      <w:r>
        <w:rPr>
          <w:lang w:val="sw_KE" w:bidi="sw_KE"/>
        </w:rPr>
        <w:t>Yesu alimwambia kwamba yeye ni Mwana wa Mtu. Yesu alisema, "Umemwona yeye." Mtu huyu alikuwa amepata uwezo wake wa kuona kwa siku moja tu. Ukweli kwamba Yesu alisema "umemwona" ulimaanisha mengi kwa mtu huyu. Mtu aliyeponywa alijua kwamba Yesu alikuwa Mwana wa Mtu. Mtu aliyeponywa alisema, "Bwana, ninaamini," na alimwabudu Yesu.</w:t>
      </w:r>
    </w:p>
    <w:p>
      <w:pPr/>
      <w:r>
        <w:rPr>
          <w:lang w:val="sw_KE" w:bidi="sw_KE"/>
        </w:rPr>
      </w:r>
      <w:r>
        <w:rPr>
          <w:lang w:val="sw_KE" w:bidi="sw_KE"/>
        </w:rPr>
        <w:t>Mtu aliyeponywa alimwita Yesu "Bwana" kabla ya kujua kwamba Yesu alikuwa Mwana wa Mtu. Lakini njia ambayo alitumia cheo hiki, inaweza kutafsiriwa kama "bwana." Ilikuwa cheo cha heshima kilichotumiwa ili kumheshimu Yesu kwa njia ile ile ambayo mtu angemheshimu mwalimu mwingine wowote wa kidini anayeheshimiwa. Lakini baada ya kutambua kwamba Yesu alikuwa Mwana wa Mtu, alimwita Yesu "Bwana" na kusema "Ninaamini." Kisha mtu aliyeponywa alimwabudu Yesu. Alichomaanisha mara ya pili kilikuwa cha dhati na cha heshima zaidi, na yule mtu aliyeponywa alionyesha hilo kwa kusema kwamba aliamini na kwa kumwabudu Yesu.</w:t>
      </w:r>
    </w:p>
    <w:p>
      <w:pPr/>
      <w:r>
        <w:rPr>
          <w:lang w:val="sw_KE" w:bidi="sw_KE"/>
        </w:rPr>
      </w:r>
      <w:r>
        <w:rPr>
          <w:lang w:val="sw_KE" w:bidi="sw_KE"/>
        </w:rPr>
        <w:t>Sitisha hapa na mjadili swali hili kama kikundi: Watu katika utamaduni wenu wanaonyesha vipi imani halisi, au uaminifu wa kweli, katika kitu au mtu? Ongea kuhusu mambo wanayosema, kufanya, au kuandika ili kuonyesha jinsi anavyonamwamini mtu kwa kweli. Sitisha sauti hapa.</w:t>
      </w:r>
    </w:p>
    <w:p>
      <w:pPr/>
      <w:r>
        <w:rPr>
          <w:lang w:val="sw_KE" w:bidi="sw_KE"/>
        </w:rPr>
      </w:r>
      <w:r>
        <w:rPr>
          <w:lang w:val="sw_KE" w:bidi="sw_KE"/>
        </w:rPr>
        <w:t>Wakati mwingine baada ya hili, pengine katika mahali tofauti, Yesu alisema, "Kwa ajili ya hukumu nilikuja katika ulimwengu huu, ili wale ambao hawaoni waweze kuona, na kwamba wale ambao wanaona waweze kuwa vipofu." Sasa, baadhi ya Mafarisayo wako katika eneo lile lile wakisikiliza. Inaonekana kama Mafarisayo pengine hawakuwepo wakati mtu aliyeponywa alimwabudu Yesu.</w:t>
      </w:r>
    </w:p>
    <w:p>
      <w:pPr/>
      <w:r>
        <w:rPr>
          <w:lang w:val="sw_KE" w:bidi="sw_KE"/>
        </w:rPr>
      </w:r>
      <w:r>
        <w:rPr>
          <w:lang w:val="sw_KE" w:bidi="sw_KE"/>
        </w:rPr>
        <w:t>Yesu aliwaambia watu kwamba alikuja ulimwenguni kwa ajili ya hukumu. Hakimu ni mtu ambaye anaamua nani ana hatia ya kosa au hana hatia. Hukumu ambayo Yesu anarejelea hapa ni hukumu ambayo inakuja na mwanga, au kuona. Yesu anajidhihirisha, jambo ambalo ni kama mwanga unaoangaza kwenye kitu, katika hali hii, kwenye dhambi za watu kwa sababu hawaelewi Yesu ni nani. Yesu hasemi hapa kwamba yeye ni hakimu. Anasema kwamba wale ambao wanakataa kumwona kama Mwokozi Aliyeahidiwa, Mwana wa Mungu, wanakuwa vipofu na kuleta hukumu kwao wenyewe.</w:t>
      </w:r>
    </w:p>
    <w:p>
      <w:pPr/>
      <w:r>
        <w:rPr>
          <w:lang w:val="sw_KE" w:bidi="sw_KE"/>
        </w:rPr>
      </w:r>
      <w:r>
        <w:rPr>
          <w:lang w:val="sw_KE" w:bidi="sw_KE"/>
        </w:rPr>
        <w:t>Wakati Yesu alitoa kauli hii kuhusu hukumu, baadhi ya Mafarisayo waliuliza, "Sisi pia si vipofu, sivyo?" Walimaanisha, "Je, unafikiri sisi ni vipofu?" Mafarisayo hawa walidhani kwamba walijua kila kitu kuhusu Mungu na imani ya kweli. Hawakuamini kwamba wangekuwa vipofu kwa ukweli kutoka kwa Mungu. Lakini walionyesha kwamba walikuwa vipofu, kwa sababu walimkataa Yesu kama Mwokozi Aliyeahidiwa.</w:t>
      </w:r>
    </w:p>
    <w:p>
      <w:pPr/>
      <w:r>
        <w:rPr>
          <w:lang w:val="sw_KE" w:bidi="sw_KE"/>
        </w:rPr>
      </w:r>
      <w:r>
        <w:rPr>
          <w:lang w:val="sw_KE" w:bidi="sw_KE"/>
        </w:rPr>
        <w:t>Yesu aliwajibu, "Ikiwa mlipokuwa vipofu, hamngekuwa na dhambi, au msiwe na hatia ya kufanya dhambi; lakini kwa sababu mnasema, 'Tunaona,' dhambi yenu inabaki."</w:t>
      </w:r>
    </w:p>
    <w:p>
      <w:pPr/>
      <w:r>
        <w:rPr>
          <w:lang w:val="sw_KE" w:bidi="sw_KE"/>
        </w:rPr>
      </w:r>
      <w:r>
        <w:rPr>
          <w:lang w:val="sw_KE" w:bidi="sw_KE"/>
        </w:rPr>
        <w:t>Changamoto kwa Mafarisayo, viongozi wa kidini wenye ushawishi mkubwa zaidi wa Israeli, ilikuwa kwamba walidai kuona. Walidai maarifa ya kiroho. Walijua sheria ya Mungu. Na ni dhambi kwa watu ambao wana maarifa ya kiroho kutenda kama wanavyofanya. Yesu hasemi kwamba wanaona kwa kweli, bali kwamba wanadai kuona. Kama kweli wangekuwa na uwezo wa kuona kiroho, wangemtendea tofauti. Hata hivyo, wao si vipofu kabisa. Maana yake ni kwamba wana maarifa ya kutosha ya kiroho ili kuwajibika. Ikiwa walitenda kulingana na maarifa bora waliyokuwa nayo, wangemkaribisha Mwokozi Aliyeahidiwa. Lakini hawakutenda kulingana na kile walichokijua vyema. Walidai kuwa na uwezo wa kuona lakini walitenda kama vipofu. Kwa hivyo Mungu haondoi dhambi yao. Inabaki kwao.</w:t>
      </w:r>
    </w:p>
    <w:p>
      <w:pPr/>
      <w:r>
        <w:rPr>
          <w:lang w:val="sw_KE" w:bidi="sw_KE"/>
        </w:rPr>
      </w:r>
      <w:r>
        <w:rPr>
          <w:lang w:val="sw_KE" w:bidi="sw_KE"/>
        </w:rPr>
        <w:t>Sitisha hapa na mjadili swali hili kama kikundi: Katika utamaduni wenu, ni lini mtu anafikiri kwamba amejifunza kila kitu kinachopaswa kujulikana kuhusu mada fulani? Ikiwa mtu anafikiri anajua kila kitu, anaweza kujifunza vipi zaidi? Viongozi wa kidini leo wanaweza kuendelea kujifunza vipi kutoka kwa wengine? Sitisha sauti hii hapa.</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9:35–41 katika tafsiri rahisi zaidi kuelewa.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Simulizi hii ina matukio 2.</w:t>
      </w:r>
    </w:p>
    <w:p>
      <w:pPr/>
      <w:r>
        <w:rPr>
          <w:lang w:val="sw_KE" w:bidi="sw_KE"/>
        </w:rPr>
      </w:r>
      <w:r>
        <w:rPr>
          <w:b/>
          <w:lang w:val="sw_KE" w:bidi="sw_KE"/>
        </w:rPr>
        <w:t>Katika tukio la kwanza:</w:t>
      </w:r>
      <w:r>
        <w:rPr>
          <w:lang w:val="sw_KE" w:bidi="sw_KE"/>
        </w:rPr>
        <w:t xml:space="preserve"> Yesu alimpata mtu aliyeponywa na kumwuliza mtu huyo kama alimwamini Mwana wa Mtu, Yesu. Mtu aliyeponywa alimwuliza Yesu jinsi alivyoweza kuamini ikiwa hakumjua Mwana wa Mtu. Yesu alimwambia mtu aliyeponywa kwamba yeye (Yesu) ni Mwana wa Mtu. Mtu aliyeponywa alimwambia Yesu kwamba aliamini, na alimwabudu Yesu.</w:t>
      </w:r>
    </w:p>
    <w:p>
      <w:pPr/>
      <w:r>
        <w:rPr>
          <w:lang w:val="sw_KE" w:bidi="sw_KE"/>
        </w:rPr>
      </w:r>
      <w:r>
        <w:rPr>
          <w:b/>
          <w:lang w:val="sw_KE" w:bidi="sw_KE"/>
        </w:rPr>
        <w:t>Katika tukio la pili:</w:t>
      </w:r>
      <w:r>
        <w:rPr>
          <w:lang w:val="sw_KE" w:bidi="sw_KE"/>
        </w:rPr>
        <w:t xml:space="preserve"> Yesu alisema kwamba alikuja ulimwenguni kwa ajili ya hukumu. Alisema kwamba watu ambao walikuwa vipofu wangeweza kuona, na wale ambao wanaona wangekuwa vipofu. Mafarisayo walimwuliza Yesu kama walikuwa vipofu. Yesu aliwaambia kwamba ikiwa walikuwa vipofu, hawangekuwa na dhambi. Lakini kwa sababu walisema kwamba wanaona, bado wana dhambi.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Mtu aliponywa kutoka kwa upofu</w:t>
      </w:r>
    </w:p>
    <w:p>
      <w:pPr>
        <w:pStyle w:val="ListBullet"/>
        <w:spacing w:line="240" w:lineRule="auto"/>
        <w:ind w:left="720"/>
      </w:pPr>
      <w:r>
        <w:rPr>
          <w:lang w:val="sw_KE" w:bidi="sw_KE"/>
        </w:rPr>
      </w:r>
      <w:r>
        <w:rPr>
          <w:lang w:val="sw_KE" w:bidi="sw_KE"/>
        </w:rPr>
        <w:t>Mafarisayo</w:t>
      </w:r>
    </w:p>
    <w:p>
      <w:pPr/>
      <w:r>
        <w:rPr>
          <w:lang w:val="sw_KE" w:bidi="sw_KE"/>
        </w:rPr>
      </w:r>
      <w:r>
        <w:rPr>
          <w:lang w:val="sw_KE" w:bidi="sw_KE"/>
        </w:rPr>
        <w:t>Kama kikundi, zingatia sehemu hizi za mpangilio wa simulizi:</w:t>
      </w:r>
    </w:p>
    <w:p>
      <w:pPr/>
      <w:r>
        <w:rPr>
          <w:lang w:val="sw_KE" w:bidi="sw_KE"/>
        </w:rPr>
      </w:r>
      <w:r>
        <w:rPr>
          <w:lang w:val="sw_KE" w:bidi="sw_KE"/>
        </w:rPr>
        <w:t xml:space="preserve">Wakati Yesu alisikia kwamba viongozi wa kidini walimwondoa mtu huyo sinagogi, alimpata mtu huyo akizungumza naye. Yesu alimwuliza, "Je, unamwamini Mwana wa Mtu?" Njia ambayo Yesu anauliza swali la mtu inaweza kueleweka kama, "Unamwamini Mwana wa Mtu, sivyo?" Ilikuwa dhana, swali. Unaweza kuwa na njia maalum ya kusema hili katika lugha yako. Jaribu kusema kwa njia ambayo ni zaidi ya swali wazi, lakini liulize kwa njia ambayo inamwongoza msikilizaji kusema, "Ndiyo." Msisitizo ni kwa mtu mwenyewe, na imani yake. </w:t>
      </w:r>
    </w:p>
    <w:p>
      <w:pPr/>
      <w:r>
        <w:rPr>
          <w:lang w:val="sw_KE" w:bidi="sw_KE"/>
        </w:rPr>
      </w:r>
      <w:r>
        <w:rPr>
          <w:lang w:val="sw_KE" w:bidi="sw_KE"/>
        </w:rPr>
        <w:t>Hatujui kila mtu ambaye alisikia mazungumzo haya katika tukio la 1, lakini kuna uwezekano kwamba wanafunzi wa karibu zaidi wa Yesu walisikia. Hiyo ingejumuisha Petro, Yakobo, na Yohana, yule ambaye alirekodi simulizi hii.</w:t>
      </w:r>
    </w:p>
    <w:p>
      <w:pPr/>
      <w:r>
        <w:rPr>
          <w:lang w:val="sw_KE" w:bidi="sw_KE"/>
        </w:rPr>
      </w:r>
      <w:r>
        <w:rPr>
          <w:lang w:val="sw_KE" w:bidi="sw_KE"/>
        </w:rPr>
        <w:t>Baada ya Yesu kumwuliza yule mtu aliyeponywa swali hili muhimu, yule mtu alimwuliza Yesu, "Naye ni nani, Bwana, ili nipate kumwamini?" Mtu aliyeponywa alikuwa na nia, lakini hakujua Mwana wa Mtu alikuwa nani.</w:t>
      </w:r>
    </w:p>
    <w:p>
      <w:pPr/>
      <w:r>
        <w:rPr>
          <w:lang w:val="sw_KE" w:bidi="sw_KE"/>
        </w:rPr>
      </w:r>
      <w:r>
        <w:rPr>
          <w:lang w:val="sw_KE" w:bidi="sw_KE"/>
        </w:rPr>
        <w:t>Yesu alimwambia kwamba yeye (Yesu) ni Mwana wa Mtu. Yesu alisema, "Umemwona..." Yesu alijiita aliposema, "Umemwona..." Mtu huyu alikuwa amepata uwezo wake wa kuona kwa siku moja tu. Kisha, mtu aliyeponywa alijua kwamba Yesu alikuwa Mwana wa Mtu. Mtu aliyeponywa alisema, "Bwana, ninaamini," na alimwabudu Yesu. Hii ina maana kwamba mtu aliyeponywa kuna uwezekano mkubwa aliinama mbele ya Yesu na kumpa Mungu utukufu kwa Yesu. Inawezekana alisema, "Msifu Mungu kwa ajili yenu."</w:t>
      </w:r>
    </w:p>
    <w:p>
      <w:pPr/>
      <w:r>
        <w:rPr>
          <w:lang w:val="sw_KE" w:bidi="sw_KE"/>
        </w:rPr>
      </w:r>
      <w:r>
        <w:rPr>
          <w:lang w:val="sw_KE" w:bidi="sw_KE"/>
        </w:rPr>
        <w:t>Mtu aliyeponywa alimwita Yesu "Bwana" kabla ya kujua kwamba Yesu alikuwa Mwana wa Mtu. Lakini njia ambayo alitumia cheo hiki, inaweza kutafsiriwa kama "bwana." Lakini baada ya kutambua kwamba Yesu alikuwa Mwana wa Mtu, alimwita Yesu "Bwana" na kusema "Ninaamini." Kisha mtu aliyeponywa alimwabudu Yesu. Maana yake mara ya pili ilikuwa nzito zaidi, na yule mtu aliyeponywa alionyesha hilo kwa kusema kwamba aliamini na kwa kumwabudu Yesu.</w:t>
      </w:r>
    </w:p>
    <w:p>
      <w:pPr/>
      <w:r>
        <w:rPr>
          <w:lang w:val="sw_KE" w:bidi="sw_KE"/>
        </w:rPr>
      </w:r>
      <w:r>
        <w:rPr>
          <w:lang w:val="sw_KE" w:bidi="sw_KE"/>
        </w:rPr>
        <w:t>Simama hapa na mjadili hili kama kikundi. Katika lugha ya asili, neno "Bwana" ni lile lile katika maeneo yote mawili katika fungu hili. Lakini mara ya kwanza mtu aliyeponywa aliposema hivyo, alikuwa akionyesha heshima tu—inaweza kutafsiriwa kwa Kiingereza kama "bwana". Mara ya pili alisema hivyo, pia alimwabudu Yesu. Mtu aliyeponywa kisha alimwona Yesu kama Bwana au Mkuu wake. Katika utamaduni na lugha yenu, ni baadhi ya vyeo vya heshima kwa watu wa heshima kama vile walimu wanaoheshimiwa, miungu, viongozi wa kidini, au watu matajiri na wenye nguvu katika jamii? Je, vyeo vilivyokuwa tofauti, au je, kuna moja tu, kama watu wa Kiyahudi walivyokuwa nao na "bwana?" Sitisha sauti hii hapa.</w:t>
      </w:r>
    </w:p>
    <w:p>
      <w:pPr/>
      <w:r>
        <w:rPr>
          <w:lang w:val="sw_KE" w:bidi="sw_KE"/>
        </w:rPr>
      </w:r>
      <w:r>
        <w:rPr>
          <w:lang w:val="sw_KE" w:bidi="sw_KE"/>
        </w:rPr>
        <w:t>Tukio la 2</w:t>
      </w:r>
    </w:p>
    <w:p>
      <w:pPr/>
      <w:r>
        <w:rPr>
          <w:lang w:val="sw_KE" w:bidi="sw_KE"/>
        </w:rPr>
      </w:r>
      <w:r>
        <w:rPr>
          <w:lang w:val="sw_KE" w:bidi="sw_KE"/>
        </w:rPr>
        <w:t>Hii pengine ilitokea katika mpangilio tofauti kidogo na mazungumzo ya awali. Wakati huu, baadhi ya Mafarisayo walisikiliza. Inaonekana kama hawakuwepo wakati yule mtu aliyeponywa alimwabudu Yesu.</w:t>
      </w:r>
    </w:p>
    <w:p>
      <w:pPr/>
      <w:r>
        <w:rPr>
          <w:lang w:val="sw_KE" w:bidi="sw_KE"/>
        </w:rPr>
      </w:r>
      <w:r>
        <w:rPr>
          <w:lang w:val="sw_KE" w:bidi="sw_KE"/>
        </w:rPr>
        <w:t>Yesu alisema, "Kwa ajili ya hukumu nilikuja katika ulimwengu huu, ili wale wasioona waone, na wale wanaoona wawe vipofu." Yesu alifanya ulinganisho hapa ili kutoa hoja yake. Alilinganisha kuwa kipofu na kutoamini. Watu ambao hawaamini wanafikiri hawahitaji mwanga, lakini kwa kweli wanauhitaji. Wanapofanya hivyo, wanamkataa Yesu, mwanga wa kweli.</w:t>
      </w:r>
    </w:p>
    <w:p>
      <w:pPr/>
      <w:r>
        <w:rPr>
          <w:lang w:val="sw_KE" w:bidi="sw_KE"/>
        </w:rPr>
      </w:r>
      <w:r>
        <w:rPr>
          <w:lang w:val="sw_KE" w:bidi="sw_KE"/>
        </w:rPr>
        <w:t>Sitisha hapa na mjadili hili kama kikundi: Mshiriki wa kikundi asimulie hadithi kuhusu mtu ambaye hakuamini kitu, hata ingawa mtu mwingine alimwonyesha ukweli waziwazi. Muulize kikundi: Mngeelezea vipi mtu ambaye hakuamini? Je, unaweza kufikiria njia za kumsaidia mtu huyo kuamini? Sitisha sauti hii hapa.</w:t>
      </w:r>
    </w:p>
    <w:p>
      <w:pPr/>
      <w:r>
        <w:rPr>
          <w:lang w:val="sw_KE" w:bidi="sw_KE"/>
        </w:rPr>
      </w:r>
      <w:r>
        <w:rPr>
          <w:lang w:val="sw_KE" w:bidi="sw_KE"/>
        </w:rPr>
        <w:t>Hukumu ambayo Yesu anarejelea hapa ni hukumu ambayo inakuja na mwanga, au kuona. Hukumu ni matokeo ya kuja kwake. Lakini Yesu hakusema hapa kwamba angekuwa hakimu, na katika sehemu nyingine za kitabu cha Yohana alisema kwamba hakuja kuhukumu. Kwa hivyo, ni muhimu kwamba husemi hapa kwamba Yesu alikuja kuhukumu, lakini kwamba anapokuja anafichua dhambi za watu.</w:t>
      </w:r>
    </w:p>
    <w:p>
      <w:pPr/>
      <w:r>
        <w:rPr>
          <w:lang w:val="sw_KE" w:bidi="sw_KE"/>
        </w:rPr>
      </w:r>
      <w:r>
        <w:rPr>
          <w:lang w:val="sw_KE" w:bidi="sw_KE"/>
        </w:rPr>
        <w:t>Yesu alikuja na kutoa wokovu. Kama matokeo, baadhi ya watu walimwamini na waliokolewa na wengine walimkataa na kuhukumiwa. Njia nyingine ya kusema hili ni, "Watu watahukumiwa kwa sababu nilikuja katika ulimwengu huu." Mungu ni hakimu, si Yesu.</w:t>
      </w:r>
    </w:p>
    <w:p>
      <w:pPr/>
      <w:r>
        <w:rPr>
          <w:lang w:val="sw_KE" w:bidi="sw_KE"/>
        </w:rPr>
      </w:r>
      <w:r>
        <w:rPr>
          <w:lang w:val="sw_KE" w:bidi="sw_KE"/>
        </w:rPr>
        <w:t>Kama Mwanga wa Yesu alikuja ulimwenguni, ulifichua dhambi na watu ambao hawamwamini Yesu.</w:t>
      </w:r>
    </w:p>
    <w:p>
      <w:pPr/>
      <w:r>
        <w:rPr>
          <w:lang w:val="sw_KE" w:bidi="sw_KE"/>
        </w:rPr>
      </w:r>
      <w:r>
        <w:rPr>
          <w:lang w:val="sw_KE" w:bidi="sw_KE"/>
        </w:rPr>
        <w:t>Watu ambao wanakataa kumwona Yesu kama Mwokozi Aliyeahidiwa, Mwana wa Mungu, wako gizani, si mwanga. Wanaleta hukumu kwao kutoka kwa Mungu kwa sababu ya kutoamini kwao.</w:t>
      </w:r>
    </w:p>
    <w:p>
      <w:pPr/>
      <w:r>
        <w:rPr>
          <w:lang w:val="sw_KE" w:bidi="sw_KE"/>
        </w:rPr>
      </w:r>
      <w:r>
        <w:rPr>
          <w:lang w:val="sw_KE" w:bidi="sw_KE"/>
        </w:rPr>
        <w:t>Wakati Yesu alitoa taarifa hii kuhusu hukumu, baadhi ya Mafarisayo waliuliza, "Sisi pia si vipofu, sivyo?" Mafarisayo wangetarajia Yesu kujibu swali hili kwa "hapana."</w:t>
      </w:r>
    </w:p>
    <w:p>
      <w:pPr/>
      <w:r>
        <w:rPr>
          <w:lang w:val="sw_KE" w:bidi="sw_KE"/>
        </w:rPr>
      </w:r>
      <w:r>
        <w:rPr>
          <w:lang w:val="sw_KE" w:bidi="sw_KE"/>
        </w:rPr>
        <w:t>Badala yake, Yesu aliwajibu, "Ikiwa mngekuwa kipofu, hamngekuwa na dhambi; lakini kwa sababu mnasema, 'Tunaona,' dhambi yenu inabaki."</w:t>
      </w:r>
    </w:p>
    <w:p>
      <w:pPr/>
      <w:r>
        <w:rPr>
          <w:lang w:val="sw_KE" w:bidi="sw_KE"/>
        </w:rPr>
      </w:r>
      <w:r>
        <w:rPr>
          <w:lang w:val="sw_KE" w:bidi="sw_KE"/>
        </w:rPr>
        <w:t>Changamoto kwa Mafarisayo, viongozi wa kidini wenye ushawishi mkubwa zaidi wa Israeli, ilikuwa kwamba walidai kuona. Walidai maarifa ya kiroho. Walijua sheria. Ikiwa walitenda kulingana na maarifa bora waliyokuwa nayo, wangemkaribisha Mwokozi Aliyeahidiwa. Lakini hawakutenda kulingana na kile walichokijua vyema. Walidai kuwa na uwezo wa kuona huku wakitenda kama watu vipofu ambao hawakujua kuhusu Mwokozi Aliyeahidiwa anayekuja. Kwa hivyo Mungu haondoi dhambi yao. Inabaki kwao.</w:t>
      </w:r>
    </w:p>
    <w:p>
      <w:pPr/>
      <w:r>
        <w:rPr>
          <w:lang w:val="sw_KE" w:bidi="sw_KE"/>
        </w:rPr>
      </w:r>
      <w:r>
        <w:rPr>
          <w:lang w:val="sw_KE" w:bidi="sw_KE"/>
        </w:rPr>
        <w:t>Sasa, kikundi kinapaswa kutengeneza ubao wa hadithi, kuchora, au kutumia vitu ili kuonyesha kifungu na matukio yaliyomo.</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9:35–41 katika tafsiri rahisi zaidi kuelewa.</w:t>
      </w:r>
    </w:p>
    <w:p>
      <w:pPr/>
      <w:r>
        <w:rPr>
          <w:lang w:val="sw_KE" w:bidi="sw_KE"/>
        </w:rPr>
      </w:r>
      <w:r>
        <w:rPr>
          <w:lang w:val="sw_KE" w:bidi="sw_KE"/>
        </w:rPr>
        <w:t>Katika hatua hii, kikundi kitaigiza kifungu.</w:t>
      </w:r>
    </w:p>
    <w:p>
      <w:pPr/>
      <w:r>
        <w:rPr>
          <w:lang w:val="sw_KE" w:bidi="sw_KE"/>
        </w:rPr>
      </w:r>
      <w:r>
        <w:rPr>
          <w:lang w:val="sw_KE" w:bidi="sw_KE"/>
        </w:rPr>
        <w:t>Hadithi hii ina matukio 2.</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Mtu aliponywa kutoka kwa upofu</w:t>
      </w:r>
    </w:p>
    <w:p>
      <w:pPr>
        <w:pStyle w:val="ListBullet"/>
        <w:spacing w:line="240" w:lineRule="auto"/>
        <w:ind w:left="720"/>
      </w:pPr>
      <w:r>
        <w:rPr>
          <w:lang w:val="sw_KE" w:bidi="sw_KE"/>
        </w:rPr>
      </w:r>
      <w:r>
        <w:rPr>
          <w:lang w:val="sw_KE" w:bidi="sw_KE"/>
        </w:rPr>
        <w:t>Mafarisayo</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nyakati fulani za igizo, sitisha igizo na muulize yule anayeigiza mhusika, "Unahisi nini au unafikiria nini?" Mtu anayeigiza mhusika huyo anapaswa kujibu kile ambacho angekuwa anahisi au kufikiria iwapo angekuwa mhusika huyo. Kisha anzisha tena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Baada ya Yesu kusikia kwamba viongozi wa kidini walimwondoa mtu aliyeponywa kutoka sinagogi, Yesu alimpata. Yesu alimwuliza, "Je, unamwamini Mwana wa Mtu?"</w:t>
      </w:r>
    </w:p>
    <w:p>
      <w:pPr/>
      <w:r>
        <w:rPr>
          <w:lang w:val="sw_KE" w:bidi="sw_KE"/>
        </w:rPr>
      </w:r>
      <w:r>
        <w:rPr>
          <w:lang w:val="sw_KE" w:bidi="sw_KE"/>
        </w:rPr>
        <w:t>Mtu aliyeponywa alisema, "Bwana yeye ni nani?" Ninataka kumwamini."</w:t>
      </w:r>
    </w:p>
    <w:p>
      <w:pPr/>
      <w:r>
        <w:rPr>
          <w:lang w:val="sw_KE" w:bidi="sw_KE"/>
        </w:rPr>
      </w:r>
      <w:r>
        <w:rPr>
          <w:lang w:val="sw_KE" w:bidi="sw_KE"/>
        </w:rPr>
        <w:t>Yesu alimwambia mtu aliyeponywa, "Umemwona, na yeye ni mtu anayezungumza nawe."</w:t>
      </w:r>
    </w:p>
    <w:p>
      <w:pPr/>
      <w:r>
        <w:rPr>
          <w:lang w:val="sw_KE" w:bidi="sw_KE"/>
        </w:rPr>
      </w:r>
      <w:r>
        <w:rPr>
          <w:lang w:val="sw_KE" w:bidi="sw_KE"/>
        </w:rPr>
        <w:t>Mtu aliyeponywa alisema, "Bwana, ninaamini." Kisha alimwabudu Yesu.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mwanamume aliyeponywa, "Unahisi vipi au unawaza nini?" Mtu anaweza kujibu mambo kama, "Sikujua kwa nini Yesu aliniuliza swali hili la ajabu," au "Je, inawezekana kwamba yeye ni Mwana wa Mtu?" au "Kwa nini sikuweza kuelewa hili hapo awali sasa?" Nani mwingine angeweza kuponya upofu wangu?"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Wakati fulani baadaye, Yesu alisema, "Dhambi za watu zitafichuliwa kwa sababu nilikuja katika ulimwengu huu." Wale ambao wananikataa wanakataa mwanga wa dunia, na wale ambao wananikubali wanapokea maisha. Baadhi ya wanafunzi wake na baadhi ya Mafarisayo walisikia hili. Wakati Mafarisayo walimsikia Yesu akisema hili, waliuliza, "Kwa hakika sisi pia si vipofu, sivyo?"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wanafunzi, "Mnahisi vipi au mnawaza nini?" Mtu anaweza kujibu mambo kama, "Mtu huyu Yesu anafikiri kwamba yeye ni nani?" au "Sisi ni viongozi wa Israeli, hatuwezi kuwa vipofu kwa kazi ya Mungu," au "Yesu anasema nini kuhusu sisi?"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aliwaambia Mafarisayo, "Ikiwa mngekuwa vipofu, hamngekuwa na dhambi; lakini kwa sababu mnasema, 'Tunaona,' dhambi yenu inabaki."</w:t>
      </w:r>
      <w:r>
        <w:rPr>
          <w:lang w:val="sw_KE" w:bidi="sw_KE"/>
        </w:rPr>
      </w:r>
    </w:p>
    <w:p>
      <w:pPr>
        <w:pStyle w:val="Heading3"/>
      </w:pPr>
      <w:r>
        <w:rPr>
          <w:lang w:val="sw_KE" w:bidi="sw_KE"/>
        </w:rPr>
        <w:t>Kujaza Mapengo</w:t>
      </w:r>
    </w:p>
    <w:p>
      <w:pPr/>
      <w:r>
        <w:rPr>
          <w:lang w:val="sw_KE" w:bidi="sw_KE"/>
        </w:rPr>
      </w:r>
      <w:r>
        <w:rPr>
          <w:lang w:val="sw_KE" w:bidi="sw_KE"/>
        </w:rPr>
        <w:t>Sikiliza toleo la sauti la Yohana 9:35–41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 xml:space="preserve">Ruhusa ya kuabudu katika </w:t>
      </w:r>
      <w:r>
        <w:rPr>
          <w:b/>
          <w:lang w:val="sw_KE" w:bidi="sw_KE"/>
        </w:rPr>
        <w:t>sinagogi</w:t>
      </w:r>
      <w:r>
        <w:rPr>
          <w:lang w:val="sw_KE" w:bidi="sw_KE"/>
        </w:rPr>
        <w:t xml:space="preserve"> ilikuwa muhimu kwa watu wote wa Kiyahudi. Ingawa neno sinagogi halitumiwi katika fungu hili, unaweza kusema kwamba Yesu alisikia kwamba viongozi wa kidini walimfukuza mtu huyo kutoka kwa sinagogi ikiwa unahitaji kufanya hivyo. Tumia neno lile lile kwa sinagogi kama ulivyotumia katika vifungu vya awali. Kwa maelezo zaidi kuhusu </w:t>
      </w:r>
      <w:r>
        <w:rPr>
          <w:lang w:val="sw_KE" w:bidi="sw_KE"/>
        </w:rPr>
        <w:t>sinagogi</w:t>
      </w:r>
      <w:r>
        <w:rPr>
          <w:lang w:val="sw_KE" w:bidi="sw_KE"/>
        </w:rPr>
        <w:t>, rejelea Faharasa Kuu.</w:t>
      </w:r>
    </w:p>
    <w:p>
      <w:pPr/>
      <w:r>
        <w:rPr>
          <w:lang w:val="sw_KE" w:bidi="sw_KE"/>
        </w:rPr>
      </w:r>
      <w:r>
        <w:rPr>
          <w:lang w:val="sw_KE" w:bidi="sw_KE"/>
        </w:rPr>
        <w:t xml:space="preserve">Yesu aliuliza kama huyo mtu </w:t>
      </w:r>
      <w:r>
        <w:rPr>
          <w:b/>
          <w:lang w:val="sw_KE" w:bidi="sw_KE"/>
        </w:rPr>
        <w:t>alimwamini</w:t>
      </w:r>
      <w:r>
        <w:rPr>
          <w:lang w:val="sw_KE" w:bidi="sw_KE"/>
        </w:rPr>
        <w:t xml:space="preserve"> </w:t>
      </w:r>
      <w:r>
        <w:rPr>
          <w:b/>
          <w:lang w:val="sw_KE" w:bidi="sw_KE"/>
        </w:rPr>
        <w:t>Mwana wa Adamu</w:t>
      </w:r>
      <w:r>
        <w:rPr>
          <w:lang w:val="sw_KE" w:bidi="sw_KE"/>
        </w:rPr>
        <w:t xml:space="preserve">. Yesu alijiita Mwana wa Mtu. Mwana wa Mtu ni cheo ambacho Wayahudi waliunganishwa na Masihi, au Mwokozi Aliyeahidiwa ambaye Mungu angemtuma ili kuwasaidia. Hakikisha unatumia maneno yale yale kwa Mwana wa Mtu ambayo umetumia katika vifungu vya awali. Kwa maelezo zaidi kuhusu Mwana wa Mtu, rejelea kuingia kwa Faharasa Kuu kwa </w:t>
      </w:r>
      <w:r>
        <w:rPr>
          <w:lang w:val="sw_KE" w:bidi="sw_KE"/>
        </w:rPr>
        <w:t>Mwana wa Mtu</w:t>
      </w:r>
      <w:r>
        <w:rPr>
          <w:lang w:val="sw_KE" w:bidi="sw_KE"/>
        </w:rPr>
        <w:t>.</w:t>
      </w:r>
    </w:p>
    <w:p>
      <w:pPr/>
      <w:r>
        <w:rPr>
          <w:lang w:val="sw_KE" w:bidi="sw_KE"/>
        </w:rPr>
      </w:r>
      <w:r>
        <w:rPr>
          <w:lang w:val="sw_KE" w:bidi="sw_KE"/>
        </w:rPr>
        <w:t xml:space="preserve">Yesu alimwuliza mtu aliyeponywa kama </w:t>
      </w:r>
      <w:r>
        <w:rPr>
          <w:b/>
          <w:lang w:val="sw_KE" w:bidi="sw_KE"/>
        </w:rPr>
        <w:t>anaamini</w:t>
      </w:r>
      <w:r>
        <w:rPr>
          <w:lang w:val="sw_KE" w:bidi="sw_KE"/>
        </w:rPr>
        <w:t xml:space="preserve">. Na mtu aliyeponywa baadaye alisema kwamba anaamini. Kuamini na kuwa na imani ni kitu kilekile. Ikiwa unamwamini mtu, unaamini kwamba kile mtu huyo anasema kuhusu yeye mwenyewe ni kweli. Kisha unamwamini mtu huyo na umejitolea kufanya kile mtu huyo anakuambia ufanye. Hakikisha unatumia neno lile lile kwa imani kama ulivyotumia katika vifungu vya awali. Kwa maelezo zaidi kuhusu imani, rejelea ingizo la Faharasa Kuu la </w:t>
      </w:r>
      <w:r>
        <w:rPr>
          <w:lang w:val="sw_KE" w:bidi="sw_KE"/>
        </w:rPr>
        <w:t>imani</w:t>
      </w:r>
      <w:r>
        <w:rPr>
          <w:lang w:val="sw_KE" w:bidi="sw_KE"/>
        </w:rPr>
        <w:t>.</w:t>
      </w:r>
    </w:p>
    <w:p>
      <w:pPr/>
      <w:r>
        <w:rPr>
          <w:lang w:val="sw_KE" w:bidi="sw_KE"/>
        </w:rPr>
      </w:r>
      <w:r>
        <w:rPr>
          <w:lang w:val="sw_KE" w:bidi="sw_KE"/>
        </w:rPr>
        <w:t>Mtu aliyeponywa alimwita Yesu "</w:t>
      </w:r>
      <w:r>
        <w:rPr>
          <w:b/>
          <w:lang w:val="sw_KE" w:bidi="sw_KE"/>
        </w:rPr>
        <w:t>Bwana</w:t>
      </w:r>
      <w:r>
        <w:rPr>
          <w:lang w:val="sw_KE" w:bidi="sw_KE"/>
        </w:rPr>
        <w:t xml:space="preserve">" kabla ya kujua kwamba Yesu alikuwa Mwana wa Mtu. Lakini njia ambayo alitumia cheo hiki, inaweza kutafsiriwa kama, "bwana." Lakini baada ya kutambua kwamba Yesu alikuwa Mwana wa Mtu, alimwita Yesu "Bwana" na kusema "Ninaamini." Kisha mtu aliyeponywa alimwabudu Yesu. Alichomaanisha mara ya pili ni kwamba Yesu alikuwa Bwana wake, na yule mtu aliyeponywa alionyesha hilo kwa kusema kwamba aliamini na kwa kumwabudu Yesu. Hakikisha unatumia neno lile lile kwa Bwana ambalo umetumia katika vifungu vya awali. Kwa maelezo zaidi kuhusu bwana, rejelea ingizo la Faharasa Kuu la </w:t>
      </w:r>
      <w:r>
        <w:rPr>
          <w:lang w:val="sw_KE" w:bidi="sw_KE"/>
        </w:rPr>
        <w:t>bwana</w:t>
      </w:r>
      <w:r>
        <w:rPr>
          <w:lang w:val="sw_KE" w:bidi="sw_KE"/>
        </w:rPr>
        <w:t>.</w:t>
      </w:r>
    </w:p>
    <w:p>
      <w:pPr/>
      <w:r>
        <w:rPr>
          <w:lang w:val="sw_KE" w:bidi="sw_KE"/>
        </w:rPr>
      </w:r>
      <w:r>
        <w:rPr>
          <w:lang w:val="sw_KE" w:bidi="sw_KE"/>
        </w:rPr>
        <w:t xml:space="preserve">Wakati mtu aliyeponywa alisikia kwamba Yesu ni Mwana wa Mtu, </w:t>
      </w:r>
      <w:r>
        <w:rPr>
          <w:b/>
          <w:lang w:val="sw_KE" w:bidi="sw_KE"/>
        </w:rPr>
        <w:t>alimwabudu</w:t>
      </w:r>
      <w:r>
        <w:rPr>
          <w:lang w:val="sw_KE" w:bidi="sw_KE"/>
        </w:rPr>
        <w:t xml:space="preserve"> Yesu. Tunamwabudu Mungu tunapomwonyesha heshima kuu na mshangao juu yake. Watu wa Agano la Kale walidhani ibada hii inaweza kufanyika popote Mungu alipokuwa amejidhihirisha. Katika hadithi hii, Yesu anajidhihirisha kwa yule mtu, naye yule mtu anamwabudu hapo hapo. Katika hadithi nyingi ambapo dhana ya ibada inazungumziwa, inamaanisha zaidi ya kufanya matambiko tu; inajumuisha moyo wa upendo, kicho, na mshangao kwa Mungu. Hakikisha kutumia neno lile lile kwa kuabudu kama ulivyotumia katika vifungu vya awali. Kwa maelezo zaidi kuhusu ibada, rejelea ingizo la Faharasa Kuu la </w:t>
      </w:r>
      <w:r>
        <w:rPr>
          <w:lang w:val="sw_KE" w:bidi="sw_KE"/>
        </w:rPr>
        <w:t>ibada</w:t>
      </w:r>
      <w:r>
        <w:rPr>
          <w:lang w:val="sw_KE" w:bidi="sw_KE"/>
        </w:rPr>
        <w:t>.</w:t>
      </w:r>
    </w:p>
    <w:p>
      <w:pPr/>
      <w:r>
        <w:rPr>
          <w:lang w:val="sw_KE" w:bidi="sw_KE"/>
        </w:rPr>
      </w:r>
      <w:r>
        <w:rPr>
          <w:lang w:val="sw_KE" w:bidi="sw_KE"/>
        </w:rPr>
        <w:t xml:space="preserve">Yesu aliwaambia watu kwamba alikuja ulimwenguni kwa ajili ya </w:t>
      </w:r>
      <w:r>
        <w:rPr>
          <w:b/>
          <w:lang w:val="sw_KE" w:bidi="sw_KE"/>
        </w:rPr>
        <w:t>hukumu</w:t>
      </w:r>
      <w:r>
        <w:rPr>
          <w:lang w:val="sw_KE" w:bidi="sw_KE"/>
        </w:rPr>
        <w:t xml:space="preserve">. Hakimu ni mtu ambaye anaamua nani ana hatia ya kosa au hana hatia. Hukumu ambayo Yesu anarejelea hapa ni hukumu ambayo inakuja na mwanga, au kuona. Yesu anajidhihirisha, jambo ambalo ni kama mwanga unaoangaza kwenye kitu, katika hali hii, kwenye dhambi za watu kwa sababu hawaelewi Yesu ni nani. Wanaleta hukumu juu yao wenyewe. Yesu anasema kwamba wale ambao wanakataa kumwona kama Mwokozi Aliyeahidiwa, Mwana wa Mungu, wanajiletea hukumu wenyewe. Hakikisha kutumia neno lile lile kwa </w:t>
      </w:r>
      <w:r>
        <w:rPr>
          <w:b/>
          <w:lang w:val="sw_KE" w:bidi="sw_KE"/>
        </w:rPr>
        <w:t>hukumu</w:t>
      </w:r>
      <w:r>
        <w:rPr>
          <w:lang w:val="sw_KE" w:bidi="sw_KE"/>
        </w:rPr>
        <w:t xml:space="preserve"> kama ulivyotumia katika simulizi zilizotangulia. </w:t>
      </w:r>
    </w:p>
    <w:p>
      <w:pPr/>
      <w:r>
        <w:rPr>
          <w:lang w:val="sw_KE" w:bidi="sw_KE"/>
        </w:rPr>
      </w:r>
      <w:r>
        <w:rPr>
          <w:b/>
          <w:lang w:val="sw_KE" w:bidi="sw_KE"/>
        </w:rPr>
        <w:t>Mafarisayo</w:t>
      </w:r>
      <w:r>
        <w:rPr>
          <w:lang w:val="sw_KE" w:bidi="sw_KE"/>
        </w:rPr>
        <w:t xml:space="preserve"> walidai kuona. Walidai maarifa ya kiroho. Walijua sheria. Yesu alisema kwamba walikuwa na maarifa ya kutosha ya kiroho ili kuwajibika na kuhukumiwa na Mungu kwa kumkataa Yesu. Kwa hivyo </w:t>
      </w:r>
      <w:r>
        <w:rPr>
          <w:b/>
          <w:lang w:val="sw_KE" w:bidi="sw_KE"/>
        </w:rPr>
        <w:t>dhambi</w:t>
      </w:r>
      <w:r>
        <w:rPr>
          <w:lang w:val="sw_KE" w:bidi="sw_KE"/>
        </w:rPr>
        <w:t xml:space="preserve"> yao haiondolewi. Inabaki kwao. Hakikisha unatumia neno lile lile kwa Mafarisayo kama ulivyotumia katika vifungu vya awali. Kwa maelezo zaidi kuhusu Mafarisayo, rejelea ingizo la Faharasa Kuu la </w:t>
      </w:r>
      <w:r>
        <w:rPr>
          <w:lang w:val="sw_KE" w:bidi="sw_KE"/>
        </w:rPr>
        <w:t>Farisayo</w:t>
      </w:r>
      <w:r>
        <w:rPr>
          <w:lang w:val="sw_KE" w:bidi="sw_KE"/>
        </w:rPr>
        <w:t xml:space="preserve">. Hakikisha unatumia neno lile lile kwa dhambi ambalo umetumia katika vifungu vilivyotangulia. Kwa maelezo zaidi kuhusu dhambi, rejelea ingizo la Faharasa Kuu la </w:t>
      </w:r>
      <w:r>
        <w:rPr>
          <w:lang w:val="sw_KE" w:bidi="sw_KE"/>
        </w:rPr>
        <w:t>dhambi</w:t>
      </w:r>
      <w:r>
        <w:rPr>
          <w:lang w:val="sw_KE" w:bidi="sw_KE"/>
        </w:rPr>
        <w:t>.</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simulieni tena kifungu hiki kama kikundi kwa lugha yenu wenyewe.</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10:1–10</w:t>
      </w:r>
      <w:r>
        <w:rPr>
          <w:lang w:val="sw_KE" w:bidi="sw_KE"/>
        </w:rPr>
      </w:r>
    </w:p>
    <w:p>
      <w:pPr>
        <w:pStyle w:val="Heading3"/>
      </w:pPr>
      <w:r>
        <w:rPr>
          <w:lang w:val="sw_KE" w:bidi="sw_KE"/>
        </w:rPr>
        <w:t>Sikiliza na Moyo</w:t>
      </w:r>
    </w:p>
    <w:p>
      <w:pPr/>
      <w:r>
        <w:rPr>
          <w:lang w:val="sw_KE" w:bidi="sw_KE"/>
        </w:rPr>
      </w:r>
      <w:r>
        <w:rPr>
          <w:lang w:val="sw_KE" w:bidi="sw_KE"/>
        </w:rPr>
        <w:t>Katika hatua hii, sikiliza Yohana 10:1–10 na muiweke mioyoni mwenu.</w:t>
      </w:r>
    </w:p>
    <w:p>
      <w:pPr/>
      <w:r>
        <w:rPr>
          <w:lang w:val="sw_KE" w:bidi="sw_KE"/>
        </w:rPr>
      </w:r>
      <w:r>
        <w:rPr>
          <w:lang w:val="sw_KE" w:bidi="sw_KE"/>
        </w:rPr>
        <w:t>Sikiliza toleo la sauti la Yohana 10:1–10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Simulizi hii inatuambia nini kuhusu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10:1–10 katika tafsiri rahisi zaidi kuelewa.</w:t>
      </w:r>
    </w:p>
    <w:p>
      <w:pPr/>
      <w:r>
        <w:rPr>
          <w:lang w:val="sw_KE" w:bidi="sw_KE"/>
        </w:rPr>
      </w:r>
      <w:r>
        <w:rPr>
          <w:lang w:val="sw_KE" w:bidi="sw_KE"/>
        </w:rPr>
        <w:t>Katika hadithi ya awali, Yesu alimponya mtu ambaye alizaliwa kipofu. Katika hadithi ya sasa, Yesu alikuwa akizungumza na Wayahudi. Hapa, anafichua kitu kuhusu yeye mwenyewe kwa kutumia mawazo yanayohusiana na kutunza kondoo, lakini Yesu hataelezea kile anachomaanisha.</w:t>
      </w:r>
    </w:p>
    <w:p>
      <w:pPr/>
      <w:r>
        <w:rPr>
          <w:lang w:val="sw_KE" w:bidi="sw_KE"/>
        </w:rPr>
      </w:r>
      <w:r>
        <w:rPr>
          <w:lang w:val="sw_KE" w:bidi="sw_KE"/>
        </w:rPr>
        <w:t>Wakati wa Yesu, kulikuwa na watu ambao walimiliki kondoo wengi. Watu hawa waliitwa wachungaji. Mchungaji alikuwa mtu ambaye alimiliki na kutunza idadi kubwa ya kondoo. Wachungaji waliwatunza kondoo wao kwa kuwaongoza kwenye maeneo ambapo wangeweza kupata chakula na maji. Wachungaji pia walilinda kondoo wao kwa kuunda zizi la kondoo. Zizi la kondoo lilikuwa kama nyumba ya kondoo. Ilikuwa shamba wazi nje ya nyumba ya mchungaji. Ilikuwa na kuta zinazozunguka ili kuzuia kondoo kuondoka na kuzuia wanyama pori au watu wabaya kushambulia kondoo. Kuta kwa kawaida zilifanywa kwa mawe au mbao, kwa hivyo watu au wanyama hawakuweza kuwaangamiza kwa urahisi. Zizi la kondoo pia lilikuwa na mlango au lango ili kondoo waweze kuingia au kutoka. Mtu ambaye alilinda mlango aliitwa mlinzi wa lango.</w:t>
      </w:r>
    </w:p>
    <w:p>
      <w:pPr/>
      <w:r>
        <w:rPr>
          <w:lang w:val="sw_KE" w:bidi="sw_KE"/>
        </w:rPr>
      </w:r>
      <w:r>
        <w:rPr>
          <w:lang w:val="sw_KE" w:bidi="sw_KE"/>
        </w:rPr>
        <w:t xml:space="preserve">Sitisha hapa na, kama kikundi, angalieni picha ya </w:t>
      </w:r>
      <w:r>
        <w:rPr>
          <w:lang w:val="sw_KE" w:bidi="sw_KE"/>
        </w:rPr>
        <w:t>mchungaji akiongoza kondoo wake katika zizi la kondoo</w:t>
      </w:r>
      <w:r>
        <w:rPr>
          <w:lang w:val="sw_KE" w:bidi="sw_KE"/>
        </w:rPr>
        <w:t>. Mlinzi wa lango pia anapaswa kuwa hapo, akilinda mlango wa zizi la kondoo. Sitisha sauti hii hapa.</w:t>
      </w:r>
    </w:p>
    <w:p>
      <w:pPr/>
      <w:r>
        <w:rPr>
          <w:lang w:val="sw_KE" w:bidi="sw_KE"/>
        </w:rPr>
      </w:r>
      <w:r>
        <w:rPr>
          <w:lang w:val="sw_KE" w:bidi="sw_KE"/>
        </w:rPr>
        <w:t>Katika tukio la kwanza, Yesu anaelezea tofauti kati ya mchungaji na mwizi. Mwizi au mnyang'anyi ni mtu ambaye anaingia kisiri katika mali ya watu ili kuiba kutoka kwao. Mwizi pia anaweza kutumia vurugu au tishio la vurugu. Yesu anasema kwamba mtu ambaye anapanda juu ya kuta za zizi la kondoo, badala ya kutumia mlango ili kuingia, ni mwizi. Wanapanda kuingia ndani ili mlinzi wa lango asiwazuie. Wakati mwizi au mnyang'anyi anaingia katika zizi la kondoo, anaiba kondoo na kuwaua. Lakini mtu ambaye anaingia katika zizi la kondoo kupitia kwa mlango ni mchungaji. Mchungaji angeweza kuingia katika zizi la kondoo kwa njia ya mlango kwa sababu yule mlinzi wa mlango anamtambua na kumfungulia mlango. Kisha, wakati mchungaji yuko ndani, anawaita kondoo wake kwa jina. Hii ina maana kwamba mchungaji anajua kondoo wake. Kondoo pia wanamjua mchungaji wao kwa sababu wanatambua sauti yake. Kwa hivyo, wakati mchungaji anawaongoza kondoo kutoka kwa zizi la kondoo, kondoo wanamfuata. Anatembea mbele ya kondoo, na anawaongoza kwenye mahali ambapo kondoo wanaweza kupata chakula na maji. Kondoo wanamfuata kwa sababu wanajua sauti ya mchungaji wao. Ikiwa mgeni au mtu ambaye si mchungaji atawaita kondoo, kondoo hawatamfuata. Badala yake, kondoo watakimbia au kutoroka kutoka kwa mgeni kwa sababu hawatambui sauti ya mgeni. Kondoo wanatambua tu sauti ya mchungaji wao.</w:t>
      </w:r>
    </w:p>
    <w:p>
      <w:pPr/>
      <w:r>
        <w:rPr>
          <w:lang w:val="sw_KE" w:bidi="sw_KE"/>
        </w:rPr>
      </w:r>
      <w:r>
        <w:rPr>
          <w:lang w:val="sw_KE" w:bidi="sw_KE"/>
        </w:rPr>
        <w:t>Sitisha hapa na mjadili swali hili kama kikundi: Wachungaji wa wanyama wanatunza vipi kondoo wao au wanyama wao katika utamaduni wenu? Sitisha sauti hii hapa.</w:t>
      </w:r>
    </w:p>
    <w:p>
      <w:pPr/>
      <w:r>
        <w:rPr>
          <w:lang w:val="sw_KE" w:bidi="sw_KE"/>
        </w:rPr>
      </w:r>
      <w:r>
        <w:rPr>
          <w:lang w:val="sw_KE" w:bidi="sw_KE"/>
        </w:rPr>
        <w:t>Wakati Yesu alipoelezea tofauti kati ya mchungaji na mwizi au mnyang'anyi, Yesu alikuwa akitumia lugha ya picha au mfano. Tamathali za usemi ni njia ya mawasiliano yasiyo ya moja kwa moja. Wakati msemaji anataka kusema kitu, kwa kawaida hutumia maneno rahisi ili aweze kuwasilisha mawazo yake moja kwa moja. Lakini wakati msemaji anahisi kwamba kutumia maneno na mawazo rahisi hakutawasilisha mawazo yake kwa ufanisi, msemaji huyo anaweza kutumia tamathali za usemi. Msemaji anatumia tamathali za usemi wakati, badala ya maneno rahisi, anatumia mawazo au mambo yanayojulikana kwa wasikilizaji wake ili kuelezea mawazo yake. Kwa sababu tamathali za usemi ni njia isiyo ya moja kwa moja ya mawasiliano, watu hawaelewi kila mara kwa urahisi kile msemaji anachosema. Hii ilitokea wakati Yesu alipozungumza kwa kutumia lugha ya picha. Wayahudi ambao walikuwa wakimsikiliza Yesu hawakuelewa kwa nini Yesu alikuwa akielezea tofauti kati ya mchungaji na mwizi.</w:t>
      </w:r>
    </w:p>
    <w:p>
      <w:pPr/>
      <w:r>
        <w:rPr>
          <w:lang w:val="sw_KE" w:bidi="sw_KE"/>
        </w:rPr>
      </w:r>
      <w:r>
        <w:rPr>
          <w:lang w:val="sw_KE" w:bidi="sw_KE"/>
        </w:rPr>
        <w:t>Sitisha hapa na mjadili swali hili kama kikundi: Simulia hadithi ambayo mnaelezea wahusika kwa kuwalinganisha na vitu. Sitisha sauti hii hapa.</w:t>
      </w:r>
    </w:p>
    <w:p>
      <w:pPr/>
      <w:r>
        <w:rPr>
          <w:lang w:val="sw_KE" w:bidi="sw_KE"/>
        </w:rPr>
      </w:r>
      <w:r>
        <w:rPr>
          <w:lang w:val="sw_KE" w:bidi="sw_KE"/>
        </w:rPr>
        <w:t>Yesu alizungumza nao tena. Yesu alisema, "Mimi ni mlango." Yesu anasema kwamba alikuwa mlango wa kondoo au zizi la kondoo. Wakati Yesu alisema hili, alikuwa akinukuu taarifa ya "Mimi ndiye" ambayo alitaja katika hadithi za awali. "Mimi ndimi" hii inawakumbusha wasikilizaji wake kuhusu jina la Mungu katika Agano la Kale. Yesu anatumia maneno ambayo Mungu Baba alitumia alipomwambia Musa jina lake ni "Mimi ndiye." Wale ambao walikuja mbele yake walikuwa wezi na wanyang'anyi. Watu hawa ambao walikuja mbele ya Yesu walikuwa watu ambao walisema kwamba walikuwa mwokozi wa kweli. Walitembea wakiwaambia watu kwamba Mungu aliwatuma ili kuwaokoa watu. Lakini ukweli ni kwamba, walisema hivyo ili tu kuwaongoza watu mbali na Mungu. Hii ndiyo sababu Yesu alisema kwamba, kama wezi na wanyang'anyi, walikuja tu ili kudhuru kondoo. Lakini Yesu ni kama mlango wa zizi la kondoo ambapo kondoo wanaingia, na wako salama. Kondoo yeyote anayeingia kupitia Yesu, mlango, atakuwa salama. Vivyo hivyo, mtu yeyote anayeungana na Yesu kwa kumtumaini na kumwamini atakuwa salama. Hii ina maana kwamba Yesu atamkinga na wezi na wanyang'anyi. Mtu huyo atakuwa kama kondoo ambaye hana wasiwasi anapoingia au kutoka katika zizi la kondoo ili kupata malisho au mahali pa kula. Tofauti na mwizi ambaye anakuja tu ili kuiba, kuua, na kuharibu kondoo, Yesu alikuja ili watu waweze kuwa na maisha tele na ya ziada. Mtu ana maisha tele wakati yuko salama dhidi ya hatari yoyote au madhara, na wakati ana kila kitu anachohitaji maishani. Mtu ambaye ana maisha ya utele pia hapati wasiwasi kama mtu atakuja na kumdhuru au kuchukua kila kitu kutoka kwake kwa sababu anamwamini Yesu ambaye anamlinda. Muhimu zaidi, mtu aliye na maisha tele ana afya njema ya kiroho. Hiyo ina maana ana uhusiano mzuri na Mungu, na ataishi na Mungu milele.</w:t>
      </w:r>
    </w:p>
    <w:p>
      <w:pPr/>
      <w:r>
        <w:rPr>
          <w:lang w:val="sw_KE" w:bidi="sw_KE"/>
        </w:rPr>
      </w:r>
      <w:r>
        <w:rPr>
          <w:lang w:val="sw_KE" w:bidi="sw_KE"/>
        </w:rPr>
        <w:t>Tena, Yesu anatumia tamathali ya usemi hapa. Yesu alisema kwamba yeye ni mlango wa zizi la kondoo kwa sababu, kama mlango wa zizi la kondoo, analinda kondoo kutoka kwa wezi na wanyang'anyi. Kondoo ni watu ambao wanataka kupokea maisha tele. Njia ya kuingia katika Yesu ni kwa kumtumaini na kuamini mafundisho yake. Lakini Yesu haelezei hilo hapa.</w:t>
      </w:r>
    </w:p>
    <w:p>
      <w:pPr/>
      <w:r>
        <w:rPr>
          <w:lang w:val="sw_KE" w:bidi="sw_KE"/>
        </w:rPr>
      </w:r>
      <w:r>
        <w:rPr>
          <w:lang w:val="sw_KE" w:bidi="sw_KE"/>
        </w:rPr>
        <w:t>Sitisha hapa na mjadili swali hili kama kikundi: Ni tamathali gani yause ambayo mtu katika utamaduni wenu angetumia anapotaka kumwambia mtu kwamba atamlinda?</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10:1–10 katika tafsiri rahisi zaidi kuelewa.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Simulizi hii ina matukio mawili.</w:t>
      </w:r>
    </w:p>
    <w:p>
      <w:pPr/>
      <w:r>
        <w:rPr>
          <w:lang w:val="sw_KE" w:bidi="sw_KE"/>
        </w:rPr>
      </w:r>
      <w:r>
        <w:rPr>
          <w:b/>
          <w:lang w:val="sw_KE" w:bidi="sw_KE"/>
        </w:rPr>
        <w:t>Katika tukio la kwanza:</w:t>
      </w:r>
      <w:r>
        <w:rPr>
          <w:lang w:val="sw_KE" w:bidi="sw_KE"/>
        </w:rPr>
        <w:t xml:space="preserve"> Yesu anaelezea tofauti kati ya mchungaji na mwizi au mnyang'anyi.</w:t>
      </w:r>
    </w:p>
    <w:p>
      <w:pPr/>
      <w:r>
        <w:rPr>
          <w:lang w:val="sw_KE" w:bidi="sw_KE"/>
        </w:rPr>
      </w:r>
      <w:r>
        <w:rPr>
          <w:b/>
          <w:lang w:val="sw_KE" w:bidi="sw_KE"/>
        </w:rPr>
        <w:t>Katika tukio la pili,</w:t>
      </w:r>
      <w:r>
        <w:rPr>
          <w:lang w:val="sw_KE" w:bidi="sw_KE"/>
        </w:rPr>
        <w:t xml:space="preserve"> Yesu anaelezea kwamba yeye ni mlango wa zizi la kondoo, na wale ambao walikuja mbele yake ni wezi na wanyang'anyi.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 aliye mlango</w:t>
      </w:r>
    </w:p>
    <w:p>
      <w:pPr>
        <w:pStyle w:val="ListBullet"/>
        <w:spacing w:line="240" w:lineRule="auto"/>
        <w:ind w:left="720"/>
      </w:pPr>
      <w:r>
        <w:rPr>
          <w:lang w:val="sw_KE" w:bidi="sw_KE"/>
        </w:rPr>
      </w:r>
      <w:r>
        <w:rPr>
          <w:lang w:val="sw_KE" w:bidi="sw_KE"/>
        </w:rPr>
        <w:t>Wezi na wanyang'anyi</w:t>
      </w:r>
    </w:p>
    <w:p>
      <w:pPr>
        <w:pStyle w:val="ListBullet"/>
        <w:spacing w:line="240" w:lineRule="auto"/>
        <w:ind w:left="720"/>
      </w:pPr>
      <w:r>
        <w:rPr>
          <w:lang w:val="sw_KE" w:bidi="sw_KE"/>
        </w:rPr>
      </w:r>
      <w:r>
        <w:rPr>
          <w:lang w:val="sw_KE" w:bidi="sw_KE"/>
        </w:rPr>
        <w:t>Mchungaji</w:t>
      </w:r>
    </w:p>
    <w:p>
      <w:pPr>
        <w:pStyle w:val="ListBullet"/>
        <w:spacing w:line="240" w:lineRule="auto"/>
        <w:ind w:left="720"/>
      </w:pPr>
      <w:r>
        <w:rPr>
          <w:lang w:val="sw_KE" w:bidi="sw_KE"/>
        </w:rPr>
      </w:r>
      <w:r>
        <w:rPr>
          <w:lang w:val="sw_KE" w:bidi="sw_KE"/>
        </w:rPr>
        <w:t>Mgeni</w:t>
      </w:r>
    </w:p>
    <w:p>
      <w:pPr>
        <w:pStyle w:val="ListBullet"/>
        <w:spacing w:line="240" w:lineRule="auto"/>
        <w:ind w:left="720"/>
      </w:pPr>
      <w:r>
        <w:rPr>
          <w:lang w:val="sw_KE" w:bidi="sw_KE"/>
        </w:rPr>
      </w:r>
      <w:r>
        <w:rPr>
          <w:lang w:val="sw_KE" w:bidi="sw_KE"/>
        </w:rPr>
        <w:t>Kundi la kondoo</w:t>
      </w:r>
    </w:p>
    <w:p>
      <w:pPr>
        <w:pStyle w:val="ListBullet"/>
        <w:spacing w:line="240" w:lineRule="auto"/>
        <w:ind w:left="720"/>
      </w:pPr>
      <w:r>
        <w:rPr>
          <w:lang w:val="sw_KE" w:bidi="sw_KE"/>
        </w:rPr>
      </w:r>
      <w:r>
        <w:rPr>
          <w:lang w:val="sw_KE" w:bidi="sw_KE"/>
        </w:rPr>
        <w:t>Wayahudi, au viongozi wa Kiyahudi</w:t>
      </w:r>
    </w:p>
    <w:p>
      <w:pPr/>
      <w:r>
        <w:rPr>
          <w:lang w:val="sw_KE" w:bidi="sw_KE"/>
        </w:rPr>
      </w:r>
      <w:r>
        <w:rPr>
          <w:lang w:val="sw_KE" w:bidi="sw_KE"/>
        </w:rPr>
        <w:t>Kama kikundi, zingatia sehemu hizi za mpangilio wa simulizi:</w:t>
      </w:r>
    </w:p>
    <w:p>
      <w:pPr/>
      <w:r>
        <w:rPr>
          <w:lang w:val="sw_KE" w:bidi="sw_KE"/>
        </w:rPr>
      </w:r>
      <w:r>
        <w:rPr>
          <w:lang w:val="sw_KE" w:bidi="sw_KE"/>
        </w:rPr>
        <w:t>Hatujui ni muda gani ulipita kati ya hadithi ya awali na hadithi ya sasa. Lakini katika hadithi hii, Yesu tena anazungumza na Wayahudi. Kumbuka kwamba katika Yohana, "Wayahudi" kwa kawaida wanarejelea viongozi wa Kiyahudi. Yesu anafichua kitu kuhusu yeye mwenyewe kwa kutumia mawazo yanayohusiana na kutunza kondoo, lakini Yesu hataelezea kile anachomaanisha.</w:t>
      </w:r>
    </w:p>
    <w:p>
      <w:pPr/>
      <w:r>
        <w:rPr>
          <w:lang w:val="sw_KE" w:bidi="sw_KE"/>
        </w:rPr>
      </w:r>
      <w:r>
        <w:rPr>
          <w:lang w:val="sw_KE" w:bidi="sw_KE"/>
        </w:rPr>
        <w:t>Katika tukio la kwanza, ni muhimu kuwa na kitu ambacho kinawakilisha zizi la kondoo kwa sababu kila kitu ambacho Yesu anazungumza kuhusu katika tukio hili kitakuwa karibu na zizi la kondoo. Kisha Yesu anaanza hotuba yake kwa kutumia usemi ambao unawaambia wasikilizaji wake wasikilize kwa makini kwa sababu kile anachokaribia kusema ni muhimu na kweli. Kisha, Yesu anaelezea kuhusu mwizi. Mwizi au mnyang'anyi haingii katika zizi la kondoo kando ya mlango. Badala yake, anapanda juu yake. Lakini mchungaji ni tofauti. Mchungaji anaingia kupitia mlango kwa sababu mlinzi wa lango anamtambua na kumfungulia mlango wa zizi la kondoo. Wakati mchungaji anawaita kondoo wake kwa jina, kondoo wake wanatambua sauti yake. Kisha mchungaji anaongoza kondoo kutoka kwa zizi la kondoo. Kuna kondoo wengine katika zizi la kondoo na mchungaji pia atawaongoza kutoka kwa zizi la kondoo. Mchungaji anaongoza kundi la kondoo hadi mahali ambapo wanaweza kupata chakula, na kundi la kondoo linafuata nyuma ya mchungaji. Yesu pia alisema kwamba kondoo ambao wanamjua mchungaji wake hawasikilizi au kumfuata mgeni. Mgeni anaweza kujaribu kuwaita kondoo, lakini kondoo watakimbia kutoka kwake kwa sababu anamtambua tu mchungaji wake. Pia ni muhimu kuonyesha kwamba maneno ya Yesu ni takwimu za hotuba. Inamaanisha kwamba Yesu alikuwa akitumia mawazo yanayohusiana na kutunza kondoo ili kufichua kitu kumhusu yeye mwenyewe. Wayahudi ambao walikuwa wakimsikiliza, hata hivyo, hawakuelewa kile Yesu alikuwa akisema. Kwa hivyo Yesu ataendelea kuzungumza katika tukio linalofuata.</w:t>
      </w:r>
    </w:p>
    <w:p>
      <w:pPr/>
      <w:r>
        <w:rPr>
          <w:lang w:val="sw_KE" w:bidi="sw_KE"/>
        </w:rPr>
      </w:r>
      <w:r>
        <w:rPr>
          <w:lang w:val="sw_KE" w:bidi="sw_KE"/>
        </w:rPr>
        <w:t>Katika tukio la pili, ni muhimu kusisitiza tofauti kati ya mwizi na Yesu. Yesu anaanza hotuba yake tena kwa kutumia usemi ambao unawaambia wasikilizaji wake wasikilize kwa makini kwa sababu kile anachokaribia kusema ni muhimu na kweli. Yesu anafichua kwamba yeye ni mlango wa zizi la kondoo. Wezi na wanyang'anyi watakuja kwa kondoo, lakini kondoo hawatawasikiliza. Kisha Yesu anakuja na kuonyesha kwamba yeye ni mlango. Wale ambao walikuja mbele yake walikuwa wezi na wanyang'anyi. Lakini Yesu ni kama mlango wa zizi la kondoo ambapo kondoo wanaingia, na wako salama. Kondoo wowote ambao wanakuja kupitia Yesu mlango wataokolewa. Yesu atailinda salama kutoka kwa wezi na wanyang'anyi. Haina wasiwasi wakati anakuja au kutoka kwa zizi la kondoo ili kupata malisho au mahali pa kula. Katika kuigiza kondoo ambao wanaingia kupitia Yesu, ni muhimu kuonyesha kwamba kondoo wanafurahi, wameridhika, na hawana wasiwasi kuhusu usalama wake kwa sababu anamwamini Yesu mlango. Mwizi anakuja tu kuiba, kuua, na kuharibu kondoo. Lakini Yesu alikuja ili watu waweze kuwa na maisha tele.</w:t>
      </w:r>
    </w:p>
    <w:p>
      <w:pPr/>
      <w:r>
        <w:rPr>
          <w:lang w:val="sw_KE" w:bidi="sw_KE"/>
        </w:rPr>
      </w:r>
      <w:r>
        <w:rPr>
          <w:lang w:val="sw_KE" w:bidi="sw_KE"/>
        </w:rPr>
        <w:t>Sasa kikundi kinapaswa kuunda ubao wa hadithi, kuchora au kutumia vitu ili kuonyesha na kufafanua simulizi pamoja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10:1–10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Hadithi hii ina matukio mawili.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 mlango</w:t>
      </w:r>
    </w:p>
    <w:p>
      <w:pPr>
        <w:pStyle w:val="ListBullet"/>
        <w:spacing w:line="240" w:lineRule="auto"/>
        <w:ind w:left="720"/>
      </w:pPr>
      <w:r>
        <w:rPr>
          <w:lang w:val="sw_KE" w:bidi="sw_KE"/>
        </w:rPr>
      </w:r>
      <w:r>
        <w:rPr>
          <w:lang w:val="sw_KE" w:bidi="sw_KE"/>
        </w:rPr>
        <w:t>Wezi na wanyang'anyi</w:t>
      </w:r>
    </w:p>
    <w:p>
      <w:pPr>
        <w:pStyle w:val="ListBullet"/>
        <w:spacing w:line="240" w:lineRule="auto"/>
        <w:ind w:left="720"/>
      </w:pPr>
      <w:r>
        <w:rPr>
          <w:lang w:val="sw_KE" w:bidi="sw_KE"/>
        </w:rPr>
      </w:r>
      <w:r>
        <w:rPr>
          <w:lang w:val="sw_KE" w:bidi="sw_KE"/>
        </w:rPr>
        <w:t>Mchungaji</w:t>
      </w:r>
    </w:p>
    <w:p>
      <w:pPr>
        <w:pStyle w:val="ListBullet"/>
        <w:spacing w:line="240" w:lineRule="auto"/>
        <w:ind w:left="720"/>
      </w:pPr>
      <w:r>
        <w:rPr>
          <w:lang w:val="sw_KE" w:bidi="sw_KE"/>
        </w:rPr>
      </w:r>
      <w:r>
        <w:rPr>
          <w:lang w:val="sw_KE" w:bidi="sw_KE"/>
        </w:rPr>
        <w:t>Mgeni</w:t>
      </w:r>
    </w:p>
    <w:p>
      <w:pPr>
        <w:pStyle w:val="ListBullet"/>
        <w:spacing w:line="240" w:lineRule="auto"/>
        <w:ind w:left="720"/>
      </w:pPr>
      <w:r>
        <w:rPr>
          <w:lang w:val="sw_KE" w:bidi="sw_KE"/>
        </w:rPr>
      </w:r>
      <w:r>
        <w:rPr>
          <w:lang w:val="sw_KE" w:bidi="sw_KE"/>
        </w:rPr>
        <w:t>Kundi la kondoo</w:t>
      </w:r>
    </w:p>
    <w:p>
      <w:pPr>
        <w:pStyle w:val="ListBullet"/>
        <w:spacing w:line="240" w:lineRule="auto"/>
        <w:ind w:left="720"/>
      </w:pPr>
      <w:r>
        <w:rPr>
          <w:lang w:val="sw_KE" w:bidi="sw_KE"/>
        </w:rPr>
      </w:r>
      <w:r>
        <w:rPr>
          <w:lang w:val="sw_KE" w:bidi="sw_KE"/>
        </w:rPr>
        <w:t>Wayahudi, au viongozi wa Kiyahudi</w:t>
      </w:r>
    </w:p>
    <w:p>
      <w:pPr/>
      <w:r>
        <w:rPr>
          <w:lang w:val="sw_KE" w:bidi="sw_KE"/>
        </w:rPr>
      </w:r>
      <w:r>
        <w:rPr>
          <w:lang w:val="sw_KE" w:bidi="sw_KE"/>
        </w:rPr>
        <w:t>Kama kikundi, igizeni simulizi hii mara mbili. Mnaatarajiwa kuigiza simulizi hili kwa lugha yenu ya asili.</w:t>
      </w:r>
    </w:p>
    <w:p>
      <w:pPr/>
      <w:r>
        <w:rPr>
          <w:lang w:val="sw_KE" w:bidi="sw_KE"/>
        </w:rPr>
      </w:r>
      <w:r>
        <w:rPr>
          <w:lang w:val="sw_KE" w:bidi="sw_KE"/>
        </w:rPr>
        <w:t>Kwanza, igiza hadithi bila kusitisha. Kueni makini kwa mazungumzo, mtiririko, mstari wa hadithi na mpangilio wa matukio ya simulizi hili. Hakikisheni hamuachi kuigiza sehemu ngumu au muhimu za simulizi hili. Saidianeni kukumbushana kila sehemu ya hadithi hii.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hii kwa mara ya pili. Katika nyakati fulani za igizo, sitisha igizo na muulize yule anayeigiza mhusika, "Unahisi nini au unafikiria nini?" Mtu anayeigiza mhusika huyo anapaswa kujibu kile ambacho angekuwa anahisi au kufikiria iwapo angekuwa mhusika huyo. Kisha endelea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Katika tukio la kwanza, Yesu anaelezea tofauti kati ya mchungaji na mwizi.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Mchungaji, "Unahisi vipi au unawaza nini?" Mtu anaweza kujibu mambo kama, "Nina hakika kwamba kondoo wangu watasikiliza tu sauti yangu" au "Kondoo wangu wanajua sauti yangu. Haitamsikiliza mgeni yeyote."</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tukio la pili, Yesu anaelezea kwamba yeye ni mlango wa zizi la kondoo, na wale ambao walikuja kabla yake ni wezi na wanyang'anyi.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wezi, "Unahisi nini au unawaza nini?" Watu wanaweza kujibu mambo kama, "Tumekuja kuiba, kuua, na kuharibu kondoo!" au "Tuna hakika kwamba kondoo watatusikiliza!"</w:t>
      </w:r>
    </w:p>
    <w:p>
      <w:pPr>
        <w:pStyle w:val="ListBullet"/>
        <w:spacing w:line="240" w:lineRule="auto"/>
        <w:ind w:left="720"/>
      </w:pPr>
      <w:r>
        <w:rPr>
          <w:lang w:val="sw_KE" w:bidi="sw_KE"/>
        </w:rPr>
      </w:r>
      <w:r>
        <w:rPr>
          <w:lang w:val="sw_KE" w:bidi="sw_KE"/>
        </w:rPr>
        <w:t>Unaweza pia kumuuliza mtu anayeigiza kondoo, "Unahisi vipi au unawaza nini?" Unaweza kusikia mambo kama, "Yesu ni mlango". Nitakuja tu kwake kwa hivyo nitakuwa salama" au "Yesu ataniokoa kutoka kwa wezi na wanyang'anyi, na Yesu atanipa maisha tele!"</w:t>
      </w:r>
      <w:r>
        <w:rPr>
          <w:lang w:val="sw_KE" w:bidi="sw_KE"/>
        </w:rPr>
      </w:r>
    </w:p>
    <w:p>
      <w:pPr>
        <w:pStyle w:val="Heading3"/>
      </w:pPr>
      <w:r>
        <w:rPr>
          <w:lang w:val="sw_KE" w:bidi="sw_KE"/>
        </w:rPr>
        <w:t>Kujaza Mapengo</w:t>
      </w:r>
    </w:p>
    <w:p>
      <w:pPr/>
      <w:r>
        <w:rPr>
          <w:lang w:val="sw_KE" w:bidi="sw_KE"/>
        </w:rPr>
      </w:r>
      <w:r>
        <w:rPr>
          <w:lang w:val="sw_KE" w:bidi="sw_KE"/>
        </w:rPr>
        <w:t>Sikiliza toleo la sauti la Yohana 10:1–10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 xml:space="preserve">Hadithi inaanza na Yesu akizungumza. Yesu anaanza hotuba yake kwa kutumia usemi ambao unamwambia msomaji kwamba kile anachokaribia kusema ni cha kweli na muhimu sana. Kwa hivyo, wanahitaji kusikiliza kwa makini sana. Tafsiri usemi huu kwa njia sawa na ulivyotafsiri kabla. </w:t>
      </w:r>
    </w:p>
    <w:p>
      <w:pPr/>
      <w:r>
        <w:rPr>
          <w:lang w:val="sw_KE" w:bidi="sw_KE"/>
        </w:rPr>
      </w:r>
      <w:r>
        <w:rPr>
          <w:lang w:val="sw_KE" w:bidi="sw_KE"/>
        </w:rPr>
        <w:t xml:space="preserve">Yesu anasema kwamba mtu ambaye anapanda juu ya kuta za zizi la kondoo, badala ya kutumia mlango ili kuingia, ni mwizi. </w:t>
      </w:r>
      <w:r>
        <w:rPr>
          <w:b/>
          <w:lang w:val="sw_KE" w:bidi="sw_KE"/>
        </w:rPr>
        <w:t>Mwizi</w:t>
      </w:r>
      <w:r>
        <w:rPr>
          <w:lang w:val="sw_KE" w:bidi="sw_KE"/>
        </w:rPr>
        <w:t xml:space="preserve"> kwa kawaida huiba mali ya mtu kwa siri ili asikamatwe. </w:t>
      </w:r>
      <w:r>
        <w:rPr>
          <w:b/>
          <w:lang w:val="sw_KE" w:bidi="sw_KE"/>
        </w:rPr>
        <w:t>Mnyang'anyi</w:t>
      </w:r>
      <w:r>
        <w:rPr>
          <w:lang w:val="sw_KE" w:bidi="sw_KE"/>
        </w:rPr>
        <w:t xml:space="preserve"> pia huiba mali ya mtu, lakini kwa kawaida hufanya hivyo hadharani, na mara nyingi hutumia vurugu. Zizi la </w:t>
      </w:r>
      <w:r>
        <w:rPr>
          <w:b/>
          <w:lang w:val="sw_KE" w:bidi="sw_KE"/>
        </w:rPr>
        <w:t>kondoo</w:t>
      </w:r>
      <w:r>
        <w:rPr>
          <w:lang w:val="sw_KE" w:bidi="sw_KE"/>
        </w:rPr>
        <w:t xml:space="preserve"> lilikuwa kama nyumba ya kondoo. Ilikuwa shamba wazi nje ya nyumba ya mchungaji. Ilikuwa na kuta zinazozunguka ili kuzuia kondoo kuondoka na kuzuia wanyama pori au watu wabaya kushambulia kondoo. Kuta kwa kawaida zilitengenezwa kwa mawe au mbao, ili watu au wanyama wasiweze kuzibomoa kwa urahisi. Zizi la kondoo pia lilikuwa na mlango au lango ili kondoo waweze kuingia au kutoka. Mwizi au mnyang'anyi ni mtu ambaye anaingia kisiri katika mali ya watu ili kuiba kutoka kwao. Wakati mwizi au mnyang'anyi anaingia katika zizi la kondoo, anaiba kondoo na kuwaua.</w:t>
      </w:r>
    </w:p>
    <w:p>
      <w:pPr/>
      <w:r>
        <w:rPr>
          <w:lang w:val="sw_KE" w:bidi="sw_KE"/>
        </w:rPr>
      </w:r>
      <w:r>
        <w:rPr>
          <w:lang w:val="sw_KE" w:bidi="sw_KE"/>
        </w:rPr>
        <w:t xml:space="preserve">Simameni hapa na mjadili kama kikundi ni neno au kifungu gani cha maneno mtakachotumia kwa ajili ya maneno </w:t>
      </w:r>
      <w:r>
        <w:rPr>
          <w:b/>
          <w:lang w:val="sw_KE" w:bidi="sw_KE"/>
        </w:rPr>
        <w:t>zizi la kondoo</w:t>
      </w:r>
      <w:r>
        <w:rPr>
          <w:lang w:val="sw_KE" w:bidi="sw_KE"/>
        </w:rPr>
        <w:t xml:space="preserve">, </w:t>
      </w:r>
      <w:r>
        <w:rPr>
          <w:b/>
          <w:lang w:val="sw_KE" w:bidi="sw_KE"/>
        </w:rPr>
        <w:t>mwizi</w:t>
      </w:r>
      <w:r>
        <w:rPr>
          <w:lang w:val="sw_KE" w:bidi="sw_KE"/>
        </w:rPr>
        <w:t xml:space="preserve">, na </w:t>
      </w:r>
      <w:r>
        <w:rPr>
          <w:b/>
          <w:lang w:val="sw_KE" w:bidi="sw_KE"/>
        </w:rPr>
        <w:t>mnyang'anyi</w:t>
      </w:r>
      <w:r>
        <w:rPr>
          <w:lang w:val="sw_KE" w:bidi="sw_KE"/>
        </w:rPr>
        <w:t>. Sitisha sauti hii hapa.</w:t>
      </w:r>
    </w:p>
    <w:p>
      <w:pPr/>
      <w:r>
        <w:rPr>
          <w:lang w:val="sw_KE" w:bidi="sw_KE"/>
        </w:rPr>
      </w:r>
      <w:r>
        <w:rPr>
          <w:lang w:val="sw_KE" w:bidi="sw_KE"/>
        </w:rPr>
        <w:t xml:space="preserve">Kwa upande mwingine, Yesu anasema kwamba mtu ambaye anaingia kupitia mlango ni mchungaji. Kwake, mlinzi wa lango anafungua mlango wa zizi la kondoo. </w:t>
      </w:r>
      <w:r>
        <w:rPr>
          <w:b/>
          <w:lang w:val="sw_KE" w:bidi="sw_KE"/>
        </w:rPr>
        <w:t>Mchungaji</w:t>
      </w:r>
      <w:r>
        <w:rPr>
          <w:lang w:val="sw_KE" w:bidi="sw_KE"/>
        </w:rPr>
        <w:t xml:space="preserve"> alikuwa mtu ambaye alimiliki na kutunza idadi kubwa ya kondoo. </w:t>
      </w:r>
      <w:r>
        <w:rPr>
          <w:b/>
          <w:lang w:val="sw_KE" w:bidi="sw_KE"/>
        </w:rPr>
        <w:t>Mlinzi</w:t>
      </w:r>
      <w:r>
        <w:rPr>
          <w:lang w:val="sw_KE" w:bidi="sw_KE"/>
        </w:rPr>
        <w:t xml:space="preserve"> wa lango ni mtu ambaye analinda mlango wa zizi la kondoo.</w:t>
      </w:r>
    </w:p>
    <w:p>
      <w:pPr/>
      <w:r>
        <w:rPr>
          <w:lang w:val="sw_KE" w:bidi="sw_KE"/>
        </w:rPr>
      </w:r>
      <w:r>
        <w:rPr>
          <w:lang w:val="sw_KE" w:bidi="sw_KE"/>
        </w:rPr>
        <w:t xml:space="preserve">Sitisha hapa na mjadili kama kikundi ni neno au kifungu gani mtakachotumia kwa maneno </w:t>
      </w:r>
      <w:r>
        <w:rPr>
          <w:b/>
          <w:lang w:val="sw_KE" w:bidi="sw_KE"/>
        </w:rPr>
        <w:t>mchungaji</w:t>
      </w:r>
      <w:r>
        <w:rPr>
          <w:lang w:val="sw_KE" w:bidi="sw_KE"/>
        </w:rPr>
        <w:t xml:space="preserve"> na </w:t>
      </w:r>
      <w:r>
        <w:rPr>
          <w:b/>
          <w:lang w:val="sw_KE" w:bidi="sw_KE"/>
        </w:rPr>
        <w:t>mlinzi wa mlango</w:t>
      </w:r>
      <w:r>
        <w:rPr>
          <w:lang w:val="sw_KE" w:bidi="sw_KE"/>
        </w:rPr>
        <w:t>. Sitisha sauti hii hapa.</w:t>
      </w:r>
    </w:p>
    <w:p>
      <w:pPr/>
      <w:r>
        <w:rPr>
          <w:lang w:val="sw_KE" w:bidi="sw_KE"/>
        </w:rPr>
      </w:r>
      <w:r>
        <w:rPr>
          <w:lang w:val="sw_KE" w:bidi="sw_KE"/>
        </w:rPr>
        <w:t>Yesu anaendelea na kusema kwamba kondoo wanamfuata mchungaji tu kwa sababu wanatambua sauti yake tu.</w:t>
      </w:r>
    </w:p>
    <w:p>
      <w:pPr/>
      <w:r>
        <w:rPr>
          <w:lang w:val="sw_KE" w:bidi="sw_KE"/>
        </w:rPr>
      </w:r>
      <w:r>
        <w:rPr>
          <w:lang w:val="sw_KE" w:bidi="sw_KE"/>
        </w:rPr>
        <w:t xml:space="preserve">Yesu alikuwa akizungumza kwa </w:t>
      </w:r>
      <w:r>
        <w:rPr>
          <w:b/>
          <w:lang w:val="sw_KE" w:bidi="sw_KE"/>
        </w:rPr>
        <w:t>kutumia takwimu</w:t>
      </w:r>
      <w:r>
        <w:rPr>
          <w:lang w:val="sw_KE" w:bidi="sw_KE"/>
        </w:rPr>
        <w:t xml:space="preserve"> ya usemi hapa, na Wayahudi ambao walikuwa wakimsikiliza hawakumwelewa. Msemaji anatumia tamathali za usemi wakati, badala ya maneno rahisi, anatumia mawazo au mambo yanayojulikana kwa wasikilizaji wake ili kuelezea mawazo yake. Kwa sababu tamathali za usemi ni njia isiyo ya moja kwa moja ya mawasiliano, watu hawaelewi kila mara kwa urahisi kile msemaji anachosema.</w:t>
      </w:r>
    </w:p>
    <w:p>
      <w:pPr/>
      <w:r>
        <w:rPr>
          <w:lang w:val="sw_KE" w:bidi="sw_KE"/>
        </w:rPr>
      </w:r>
      <w:r>
        <w:rPr>
          <w:lang w:val="sw_KE" w:bidi="sw_KE"/>
        </w:rPr>
        <w:t>Sitisha hapa na mjadili kama kikundi ni neno au usemi gani mtakaotumia kwa ajili ya "</w:t>
      </w:r>
      <w:r>
        <w:rPr>
          <w:b/>
          <w:lang w:val="sw_KE" w:bidi="sw_KE"/>
        </w:rPr>
        <w:t>tamathali za usemi</w:t>
      </w:r>
      <w:r>
        <w:rPr>
          <w:lang w:val="sw_KE" w:bidi="sw_KE"/>
        </w:rPr>
        <w:t>." Sitisha sauti hii hapa.</w:t>
      </w:r>
    </w:p>
    <w:p>
      <w:pPr/>
      <w:r>
        <w:rPr>
          <w:lang w:val="sw_KE" w:bidi="sw_KE"/>
        </w:rPr>
      </w:r>
      <w:r>
        <w:rPr>
          <w:lang w:val="sw_KE" w:bidi="sw_KE"/>
        </w:rPr>
        <w:t xml:space="preserve">Yesu anazungumza tena. Yesu anaanza hotuba yake kwa kutumia usemi ambao unamwambia msomaji kwamba kile anachokaribia kusema ni cha kweli na muhimu sana. Kwa hivyo, wanahitaji kusikiliza kwa makini sana. Tafsiri usemi huu kwa njia sawa na ulivyotafsiri kabla. </w:t>
      </w:r>
    </w:p>
    <w:p>
      <w:pPr/>
      <w:r>
        <w:rPr>
          <w:lang w:val="sw_KE" w:bidi="sw_KE"/>
        </w:rPr>
      </w:r>
      <w:r>
        <w:rPr>
          <w:lang w:val="sw_KE" w:bidi="sw_KE"/>
        </w:rPr>
        <w:t xml:space="preserve">Yesu anasema, "Mimi ni mlango." Yesu anasema kwamba yeye ni mlango wa zizi la kondoo. Maneno </w:t>
      </w:r>
      <w:r>
        <w:rPr>
          <w:b/>
          <w:lang w:val="sw_KE" w:bidi="sw_KE"/>
        </w:rPr>
        <w:t>Mimi ni</w:t>
      </w:r>
      <w:r>
        <w:rPr>
          <w:lang w:val="sw_KE" w:bidi="sw_KE"/>
        </w:rPr>
        <w:t xml:space="preserve"> ni muhimu. Maneno haya yanawakumbusha wasikilizaji wa Kiyahudi jina la Mungu katika Agano la Kale. Mungu alimwambia Musa kwamba jina lake ni "Mimi Ndimi." Wakati Yesu anasema "Mimi ndiye," anasema kwamba yeye ni Mungu. Tazama Faharasa Kuu kwa maelezo zaidi kuhusu </w:t>
      </w:r>
      <w:r>
        <w:rPr>
          <w:lang w:val="sw_KE" w:bidi="sw_KE"/>
        </w:rPr>
        <w:t>Mimi Ndimi</w:t>
      </w:r>
      <w:r>
        <w:rPr>
          <w:lang w:val="sw_KE" w:bidi="sw_KE"/>
        </w:rPr>
        <w:t xml:space="preserve">. </w:t>
      </w:r>
      <w:r>
        <w:rPr>
          <w:b/>
          <w:lang w:val="sw_KE" w:bidi="sw_KE"/>
        </w:rPr>
        <w:t>Mlango</w:t>
      </w:r>
      <w:r>
        <w:rPr>
          <w:lang w:val="sw_KE" w:bidi="sw_KE"/>
        </w:rPr>
        <w:t xml:space="preserve"> wa zizi la kondoo huwaweka kondoo salama wakati kondoo wanapokuja kutoka malishoni. </w:t>
      </w:r>
      <w:r>
        <w:rPr>
          <w:b/>
          <w:lang w:val="sw_KE" w:bidi="sw_KE"/>
        </w:rPr>
        <w:t>Malisho</w:t>
      </w:r>
      <w:r>
        <w:rPr>
          <w:lang w:val="sw_KE" w:bidi="sw_KE"/>
        </w:rPr>
        <w:t xml:space="preserve"> ni shamba la nyasi ambapo kondoo hula. Kwa njia sawa na kwamba mlango wa zizi la kondoo huwaweka kondoo salama, Yesu </w:t>
      </w:r>
      <w:r>
        <w:rPr>
          <w:b/>
          <w:lang w:val="sw_KE" w:bidi="sw_KE"/>
        </w:rPr>
        <w:t>anamwokoa</w:t>
      </w:r>
      <w:r>
        <w:rPr>
          <w:lang w:val="sw_KE" w:bidi="sw_KE"/>
        </w:rPr>
        <w:t xml:space="preserve"> kila mtu ambaye anakuja kwake. Wakati Yesu anamwokoa mtu, anampa </w:t>
      </w:r>
      <w:r>
        <w:rPr>
          <w:b/>
          <w:lang w:val="sw_KE" w:bidi="sw_KE"/>
        </w:rPr>
        <w:t>maisha tele</w:t>
      </w:r>
      <w:r>
        <w:rPr>
          <w:lang w:val="sw_KE" w:bidi="sw_KE"/>
        </w:rPr>
        <w:t xml:space="preserve">. Mtu ana maisha tele wakati yuko salama dhidi ya hatari yoyote au madhara, na wakati ana kila kitu anachohitaji maishani. Wakati Yesu anamwokoa mtu, pia anamlinda kutoka kwa mwizi au mnyang'anyi, au kutoka kwa watu waovu ambao wanatafuta kumwongoza mbali na Mungu. Mtu ambaye Yesu anamwokoa hajali kama mtu atakuja na kumdhuru au kuchukua kila kitu kutoka kwake kwa sababu anamwamini Yesu ambaye anamlinda. Tafsiri neno kuokoa kwa njia ile ile ambayo umelitafsiri hapo awali. Kwa maelezo zaidi kuhusu </w:t>
      </w:r>
      <w:r>
        <w:rPr>
          <w:lang w:val="sw_KE" w:bidi="sw_KE"/>
        </w:rPr>
        <w:t>wokovu</w:t>
      </w:r>
      <w:r>
        <w:rPr>
          <w:lang w:val="sw_KE" w:bidi="sw_KE"/>
        </w:rPr>
        <w:t>, unaweza kurejelea Faharasa Kuu.</w:t>
      </w:r>
    </w:p>
    <w:p>
      <w:pPr/>
      <w:r>
        <w:rPr>
          <w:lang w:val="sw_KE" w:bidi="sw_KE"/>
        </w:rPr>
      </w:r>
      <w:r>
        <w:rPr>
          <w:lang w:val="sw_KE" w:bidi="sw_KE"/>
        </w:rPr>
        <w:t xml:space="preserve">Pia, simameni hapa na mjadili kama kikundi neno gani au kifungu gani cha maneno mtakachotumia kwa </w:t>
      </w:r>
      <w:r>
        <w:rPr>
          <w:b/>
          <w:lang w:val="sw_KE" w:bidi="sw_KE"/>
        </w:rPr>
        <w:t>malisho</w:t>
      </w:r>
      <w:r>
        <w:rPr>
          <w:lang w:val="sw_KE" w:bidi="sw_KE"/>
        </w:rPr>
        <w:t xml:space="preserve"> na </w:t>
      </w:r>
      <w:r>
        <w:rPr>
          <w:b/>
          <w:lang w:val="sw_KE" w:bidi="sw_KE"/>
        </w:rPr>
        <w:t>kwa wingi</w:t>
      </w:r>
      <w:r>
        <w:rPr>
          <w:lang w:val="sw_KE" w:bidi="sw_KE"/>
        </w:rPr>
        <w:t>. Sitisha sauti hii hapa.</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kurekebishana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10:11–21</w:t>
      </w:r>
      <w:r>
        <w:rPr>
          <w:lang w:val="sw_KE" w:bidi="sw_KE"/>
        </w:rPr>
      </w:r>
    </w:p>
    <w:p>
      <w:pPr>
        <w:pStyle w:val="Heading3"/>
      </w:pPr>
      <w:r>
        <w:rPr>
          <w:lang w:val="sw_KE" w:bidi="sw_KE"/>
        </w:rPr>
        <w:t>Sikiliza na Moyo</w:t>
      </w:r>
    </w:p>
    <w:p>
      <w:pPr/>
      <w:r>
        <w:rPr>
          <w:lang w:val="sw_KE" w:bidi="sw_KE"/>
        </w:rPr>
      </w:r>
      <w:r>
        <w:rPr>
          <w:lang w:val="sw_KE" w:bidi="sw_KE"/>
        </w:rPr>
        <w:t>Katika hatua hii, sikiliza Yohana 10:11–21 na muiweke mioyoni mwenu.</w:t>
      </w:r>
    </w:p>
    <w:p>
      <w:pPr/>
      <w:r>
        <w:rPr>
          <w:lang w:val="sw_KE" w:bidi="sw_KE"/>
        </w:rPr>
      </w:r>
      <w:r>
        <w:rPr>
          <w:lang w:val="sw_KE" w:bidi="sw_KE"/>
        </w:rPr>
        <w:t>Sikiliza toleo la sauti la Yohana 10:11–21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10:11–21 katika tafsiri rahisi zaidi kuelewa.</w:t>
      </w:r>
    </w:p>
    <w:p>
      <w:pPr/>
      <w:r>
        <w:rPr>
          <w:lang w:val="sw_KE" w:bidi="sw_KE"/>
        </w:rPr>
      </w:r>
      <w:r>
        <w:rPr>
          <w:lang w:val="sw_KE" w:bidi="sw_KE"/>
        </w:rPr>
        <w:t>Katika hadithi ya awali, Yesu alisema kwamba yeye ni mlango wa zizi la kondoo. Kama vile mlango wa zizi la kondoo unavyowalinda kondoo, Yesu pia anawaokoa wale wanaoingia kupitia yeye. Katika hadithi ya sasa, Yesu anaendelea kufichua kitu kuhusu yeye mwenyewe kwa kutumia mawazo yanayohusiana na kutunza kondoo.</w:t>
      </w:r>
    </w:p>
    <w:p>
      <w:pPr/>
      <w:r>
        <w:rPr>
          <w:lang w:val="sw_KE" w:bidi="sw_KE"/>
        </w:rPr>
      </w:r>
      <w:r>
        <w:rPr>
          <w:lang w:val="sw_KE" w:bidi="sw_KE"/>
        </w:rPr>
        <w:t>Yesu anasema, "Mimi ndiye mchungaji mwema wa kondoo." Yesu aliposema hili, alikuwa akirudia ile kauli ya "Mimi ndiye" ambayo alikuwa ameitaja mara ya kwanza katika hadithi iliyotangulia. "Mimi ndimi" hii inawakumbusha wasikilizaji wake kuhusu jina la Mungu katika Agano la Kale. Yesu anatumia maneno ambayo Mungu Baba alitumia alipomwambia Musa jina lake ni "Mimi ndiye." Kondoo wanarejelea watu ambao wanamwamini Yesu, lakini Yesu hataelezea hilo. Mchungaji ni mtu ambaye anamiliki na anawatunza kondoo wake. Yesu anajilinganisha na mchungaji mwema ambaye "anatoa maisha yake" kwa ajili ya kondoo. Wakati mbwa mwitu anakuja kushambulia kondoo, mchungaji mwema hatakimbia. Badala yake, anatoa maisha yake kwa ajili ya kondoo wake. Hii ina maana kwamba ikiwa mbwa mwitu atakuja kushambulia kondoo, mchungaji mwema atawalinda kondoo wake hata kama atalazimika kufa akifanya hivyo. Mbwa mwitu ni mbwa wa mwituni ambaye mara nyingi huwinda wanyama wengine.</w:t>
      </w:r>
    </w:p>
    <w:p>
      <w:pPr/>
      <w:r>
        <w:rPr>
          <w:lang w:val="sw_KE" w:bidi="sw_KE"/>
        </w:rPr>
      </w:r>
      <w:r>
        <w:rPr>
          <w:lang w:val="sw_KE" w:bidi="sw_KE"/>
        </w:rPr>
        <w:t>Mchungaji mwema si kama mtu wa mshahara. Mtumishi wa kuajiriwa ni mtu anayetunza kondoo wanaomilikiwa na mchungaji. Mchungaji anamlipa amtunzie kondoo wake wakati yuko mbali. Wote wawili, mchungaji na mtu wa mshahara, wanatunza kondoo. Lakini wakati kuna hatari, kwa mfano, wakati mbwa mwitu anakuja kuua kondoo, mtu wa mshahara angewaacha kondoo na kukimbia. Kisha mbwa mwitu anashambulia na kuwatawanya kondoo. Mtumishi wa kuajiriwa angekimbia na kuwaacha kondoo kwa sababu hakuwajali.</w:t>
      </w:r>
    </w:p>
    <w:p>
      <w:pPr/>
      <w:r>
        <w:rPr>
          <w:lang w:val="sw_KE" w:bidi="sw_KE"/>
        </w:rPr>
      </w:r>
      <w:r>
        <w:rPr>
          <w:lang w:val="sw_KE" w:bidi="sw_KE"/>
        </w:rPr>
        <w:t xml:space="preserve">Sitisha hapa na, kama kikundi, angalieni picha ya </w:t>
      </w:r>
      <w:r>
        <w:rPr>
          <w:lang w:val="sw_KE" w:bidi="sw_KE"/>
        </w:rPr>
        <w:t>mbwa mwitu</w:t>
      </w:r>
      <w:r>
        <w:rPr>
          <w:lang w:val="sw_KE" w:bidi="sw_KE"/>
        </w:rPr>
        <w:t xml:space="preserve">, </w:t>
      </w:r>
      <w:r>
        <w:rPr>
          <w:lang w:val="sw_KE" w:bidi="sw_KE"/>
        </w:rPr>
        <w:t>kondoo</w:t>
      </w:r>
      <w:r>
        <w:rPr>
          <w:lang w:val="sw_KE" w:bidi="sw_KE"/>
        </w:rPr>
        <w:t xml:space="preserve">, na </w:t>
      </w:r>
      <w:r>
        <w:rPr>
          <w:lang w:val="sw_KE" w:bidi="sw_KE"/>
        </w:rPr>
        <w:t>mchungaji</w:t>
      </w:r>
      <w:r>
        <w:rPr>
          <w:lang w:val="sw_KE" w:bidi="sw_KE"/>
        </w:rPr>
        <w:t>. Sitisha sauti hii hapa.</w:t>
      </w:r>
    </w:p>
    <w:p>
      <w:pPr/>
      <w:r>
        <w:rPr>
          <w:lang w:val="sw_KE" w:bidi="sw_KE"/>
        </w:rPr>
      </w:r>
      <w:r>
        <w:rPr>
          <w:lang w:val="sw_KE" w:bidi="sw_KE"/>
        </w:rPr>
        <w:t>Kama kikundi, mnaweza pia kujadili swali hili: Ni baadhi ya wanyama pori gani katika utamaduni wenu ambao hushambulia na kula wanyama wengine? Sitisha hapa na mjadili swali hili kama kikundi: Watu katika utamaduni wenu wanaelezea vipi tendo la mtu ambaye yuko tayari kufa ili kuokoa na kulinda mtu mwingine? Sitisha sauti hii hapa.</w:t>
      </w:r>
    </w:p>
    <w:p>
      <w:pPr/>
      <w:r>
        <w:rPr>
          <w:lang w:val="sw_KE" w:bidi="sw_KE"/>
        </w:rPr>
      </w:r>
      <w:r>
        <w:rPr>
          <w:lang w:val="sw_KE" w:bidi="sw_KE"/>
        </w:rPr>
        <w:t>Yesu ni kama mchungaji mwema. Anajua kondoo wake mwenyewe na kondoo wake mwenyewe wanamjua pia. Hapa, Yesu anarejelea kondoo wake mwenyewe, au watu ambao wanamwamini. Katika hadithi iliyotangulia, Yesu alielezea tofauti kati ya mchungaji na mwizi au mnyang'anyi. Tofauti na mwizi au mnyang'anyi, mchungaji anajua majina ya kondoo wake. Anawaita kwa jina, na kondoo wanamsikiliza yeye tu. Kondoo anatambua tu sauti ya mchungaji. Yesu anasema kwamba yeye ni kama mchungaji wa kondoo ambaye anajua kondoo wake wote, na kondoo wake wanamjua Yesu pia. Hii ni kama uhusiano kati ya Yesu na Baba. Yesu anamjua Baba, na Baba anamjua Yesu pia. Hiyo ina maana wako katika uhusiano wa karibu, na wanaonyesha hili kwa kupendana daima. Kwa njia ile ile, Yesu anajua kondoo wake, na kondoo wake wanamjua pia. Hiyo ina maana Yesu na watu ambao wanamwamini wako katika uhusiano wa karibu, na wanaonyesha kwamba wanapendana pia. Yesu pia anasema kwamba anatoa maisha yake kwa ajili ya kondoo wake. Inamaanisha Yesu alikuwa tayari kufa kwa ajili ya watu ambao walimwamini. Lakini Yesu haelezei haya yote.</w:t>
      </w:r>
    </w:p>
    <w:p>
      <w:pPr/>
      <w:r>
        <w:rPr>
          <w:lang w:val="sw_KE" w:bidi="sw_KE"/>
        </w:rPr>
      </w:r>
      <w:r>
        <w:rPr>
          <w:lang w:val="sw_KE" w:bidi="sw_KE"/>
        </w:rPr>
        <w:t>Yesu alisema kwamba kuna kondoo wengine ambao wako nje ya zizi. Zizi la kondoo lilikuwa kama nyumba ya kondoo. Lilikuwa shamba wazi nje ya nyumba ya mchungaji. Ilikuwa na kuta zinazozunguka ili kuzuia kondoo kuondoka na kuzuia wanyama pori au watu wabaya kushambulia kondoo. Kondoo hawa wengine ni watu ambao bado hawajasikia kuhusu Yesu, lakini wako tayari kumsikiliza na kumwamini Yesu. Lakini tena, Yesu haelezei hili. Yesu anasema kwamba ni lazima alete kondoo hawa wengine pia. Na wakati Yesu anakuja kwa ajili yao, watamsikiliza Yesu. Yesu anataka kufanya hivyo ili kuwe na kundi moja tu la kondoo. Kundi la kondoo ni kikundi cha kondoo. Hii ina maana kwamba Yesu anataka wale wote ambao wanamwamini wawe pamoja ili wote waweze kuwa chini ya mchungaji mmoja, ambaye ni Yesu.</w:t>
      </w:r>
    </w:p>
    <w:p>
      <w:pPr/>
      <w:r>
        <w:rPr>
          <w:lang w:val="sw_KE" w:bidi="sw_KE"/>
        </w:rPr>
      </w:r>
      <w:r>
        <w:rPr>
          <w:lang w:val="sw_KE" w:bidi="sw_KE"/>
        </w:rPr>
        <w:t xml:space="preserve">Sitisha hapa na, kama kikundi, angalieni picha ya </w:t>
      </w:r>
      <w:r>
        <w:rPr>
          <w:lang w:val="sw_KE" w:bidi="sw_KE"/>
        </w:rPr>
        <w:t>zizi</w:t>
      </w:r>
      <w:r>
        <w:rPr>
          <w:lang w:val="sw_KE" w:bidi="sw_KE"/>
        </w:rPr>
        <w:t xml:space="preserve"> la kondoo lenye kundi la kondoo ndani yake. Mchungaji ni lazima awe pale pia. Sitisha sauti hii hapa.</w:t>
      </w:r>
    </w:p>
    <w:p>
      <w:pPr/>
      <w:r>
        <w:rPr>
          <w:lang w:val="sw_KE" w:bidi="sw_KE"/>
        </w:rPr>
      </w:r>
      <w:r>
        <w:rPr>
          <w:lang w:val="sw_KE" w:bidi="sw_KE"/>
        </w:rPr>
        <w:t>Yesu pia alisema kwamba Baba anampenda. Baba anarejelea Mungu Baba. Katika Yohana, Yesu anamwita Mungu Baba yake. Baba anampenda Yesu kwa sababu anatoa maisha yake ili aweze kuyachukua tena. Hii ina maana kwamba hakuna mtu anayeweza kweli kumwua Yesu. Badala yake ni Yesu ambaye anaamua wakati na jinsi atakavyokufa. Na kama mchungaji mwema, Yesu aliamua kufa au kutoa maisha yake ili aweze kulinda na kuokoa kondoo wake. Yesu ana mamlaka ya kuamua kutoa maisha yake kama anavyotaka, na ana mamlaka ya kuchukua maisha yake tena. Hiyo ina maana, Yesu ana nguvu na mamlaka ya kujifufua tena hata akifa. Alisema kwamba Baba alimpa mamlaka ya kutoa maisha yake na kuyachukua tena. Baba alimpa Yesu amri hii. Yesu anatii amri ya Baba, na ndiyo sababu Baba anampenda.</w:t>
      </w:r>
    </w:p>
    <w:p>
      <w:pPr/>
      <w:r>
        <w:rPr>
          <w:lang w:val="sw_KE" w:bidi="sw_KE"/>
        </w:rPr>
      </w:r>
      <w:r>
        <w:rPr>
          <w:lang w:val="sw_KE" w:bidi="sw_KE"/>
        </w:rPr>
        <w:t>Wayahudi ambao walikuwa wakimsikiliza Yesu walibishana wao kwa wao kwa sababu walikuwa na maoni tofauti kuhusu kila kitu ambacho Yesu alisema. Wayahudi wanaweza kuwa wakirejelea viongozi wa Kiyahudi. Wengi wao walisema kwamba Yesu ana pepo, jambo ambalo linamaanisha kuwa pepo au roho mbaya inamfanya Yesu azungumze kwa njia hii. Wengine wanasema kwamba Yesu ni mwendawazimu, hafikiri sahihi. Wengi wao walisema kwamba hawapaswi kumsikiliza Yesu. Wakati huo huo, watu wengine wanasema kwamba haiwezekani kwamba Yesu ana pepo. Kwa sababu ikiwa Yesu alikuwa na pepo, hangeweza kufungua macho ya kipofu au kumponya mtu kipofu ili aweze kuona tena. Hapa, Wayahudi walikuwa wakizungumza kuhusu wakati ambapo Yesu alimponya mtu kipofu.</w:t>
      </w:r>
    </w:p>
    <w:p>
      <w:pPr/>
      <w:r>
        <w:rPr>
          <w:lang w:val="sw_KE" w:bidi="sw_KE"/>
        </w:rPr>
      </w:r>
      <w:r>
        <w:rPr>
          <w:lang w:val="sw_KE" w:bidi="sw_KE"/>
        </w:rPr>
        <w:t>Sitisheni hapa na mjadili swali hili kama kikundi: Watu katika utamaduni wenu wanabishana vipi wanapokosa kukubaliana? Unaweza pia kujadili swali hili kama kikundi: Watu katika utamaduni wenu humwelezeaje mtu ambaye hajiendeshi kama watu wa kawaida wanavyofanya? Sitisha sauti hii hapa.</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10:11–21 katika tafsiri rahisi zaidi kuelewa.</w:t>
      </w:r>
    </w:p>
    <w:p>
      <w:pPr/>
      <w:r>
        <w:rPr>
          <w:lang w:val="sw_KE" w:bidi="sw_KE"/>
        </w:rPr>
      </w:r>
      <w:r>
        <w:rPr>
          <w:lang w:val="sw_KE" w:bidi="sw_KE"/>
        </w:rPr>
        <w:t>Katika hatua hii, kikundi kitafafanua matukio, wahusika na mpangilio wa kifungu hiki. Kisha kikundi kitaibua hisia katika kifungu hiki.</w:t>
      </w:r>
    </w:p>
    <w:p>
      <w:pPr/>
      <w:r>
        <w:rPr>
          <w:lang w:val="sw_KE" w:bidi="sw_KE"/>
        </w:rPr>
      </w:r>
      <w:r>
        <w:rPr>
          <w:lang w:val="sw_KE" w:bidi="sw_KE"/>
        </w:rPr>
        <w:t>Simulizi hili lina matukio matano.</w:t>
      </w:r>
    </w:p>
    <w:p>
      <w:pPr/>
      <w:r>
        <w:rPr>
          <w:lang w:val="sw_KE" w:bidi="sw_KE"/>
        </w:rPr>
      </w:r>
      <w:r>
        <w:rPr>
          <w:b/>
          <w:lang w:val="sw_KE" w:bidi="sw_KE"/>
        </w:rPr>
        <w:t>Katika tukio la kwanza:</w:t>
      </w:r>
      <w:r>
        <w:rPr>
          <w:lang w:val="sw_KE" w:bidi="sw_KE"/>
        </w:rPr>
        <w:t xml:space="preserve"> Yesu anaelezea tofauti kati ya mchungaji mwema na mtu wa kuajiriwa. Yesu anasema kwamba yeye ndiye mchungaji mwema.</w:t>
      </w:r>
    </w:p>
    <w:p>
      <w:pPr/>
      <w:r>
        <w:rPr>
          <w:lang w:val="sw_KE" w:bidi="sw_KE"/>
        </w:rPr>
      </w:r>
      <w:r>
        <w:rPr>
          <w:b/>
          <w:lang w:val="sw_KE" w:bidi="sw_KE"/>
        </w:rPr>
        <w:t>Katika tukio la pili:</w:t>
      </w:r>
      <w:r>
        <w:rPr>
          <w:lang w:val="sw_KE" w:bidi="sw_KE"/>
        </w:rPr>
        <w:t xml:space="preserve"> Yesu anasema kama mchungaji mwema, anawajua kondoo wake, na kondoo wake pia wanamjua.</w:t>
      </w:r>
    </w:p>
    <w:p>
      <w:pPr/>
      <w:r>
        <w:rPr>
          <w:lang w:val="sw_KE" w:bidi="sw_KE"/>
        </w:rPr>
      </w:r>
      <w:r>
        <w:rPr>
          <w:b/>
          <w:lang w:val="sw_KE" w:bidi="sw_KE"/>
        </w:rPr>
        <w:t>Katika tukio la tatu:</w:t>
      </w:r>
      <w:r>
        <w:rPr>
          <w:lang w:val="sw_KE" w:bidi="sw_KE"/>
        </w:rPr>
        <w:t xml:space="preserve"> Yesu anazungumza kuhusu kukusanya kondoo wengine nje ya zizi la kondoo.</w:t>
      </w:r>
    </w:p>
    <w:p>
      <w:pPr/>
      <w:r>
        <w:rPr>
          <w:lang w:val="sw_KE" w:bidi="sw_KE"/>
        </w:rPr>
      </w:r>
      <w:r>
        <w:rPr>
          <w:b/>
          <w:lang w:val="sw_KE" w:bidi="sw_KE"/>
        </w:rPr>
        <w:t>Katika tukio la nne:</w:t>
      </w:r>
      <w:r>
        <w:rPr>
          <w:lang w:val="sw_KE" w:bidi="sw_KE"/>
        </w:rPr>
        <w:t xml:space="preserve"> Yesu anazungumza kuhusu mamlaka yake ya kuweka chini maisha yake na kuichukua tena kama Baba alivyomwambia afanye.</w:t>
      </w:r>
    </w:p>
    <w:p>
      <w:pPr/>
      <w:r>
        <w:rPr>
          <w:lang w:val="sw_KE" w:bidi="sw_KE"/>
        </w:rPr>
      </w:r>
      <w:r>
        <w:rPr>
          <w:b/>
          <w:lang w:val="sw_KE" w:bidi="sw_KE"/>
        </w:rPr>
        <w:t>Katika tukio la tano:</w:t>
      </w:r>
      <w:r>
        <w:rPr>
          <w:lang w:val="sw_KE" w:bidi="sw_KE"/>
        </w:rPr>
        <w:t xml:space="preserve"> Wayahudi ambao walikuwa wakimsikiliza Yesu walibishana kuhusu yale Yesu alizungumza.</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 Mchungaji</w:t>
      </w:r>
    </w:p>
    <w:p>
      <w:pPr>
        <w:pStyle w:val="ListBullet"/>
        <w:spacing w:line="240" w:lineRule="auto"/>
        <w:ind w:left="720"/>
      </w:pPr>
      <w:r>
        <w:rPr>
          <w:lang w:val="sw_KE" w:bidi="sw_KE"/>
        </w:rPr>
      </w:r>
      <w:r>
        <w:rPr>
          <w:lang w:val="sw_KE" w:bidi="sw_KE"/>
        </w:rPr>
        <w:t>Mtu wa kibarua</w:t>
      </w:r>
    </w:p>
    <w:p>
      <w:pPr>
        <w:pStyle w:val="ListBullet"/>
        <w:spacing w:line="240" w:lineRule="auto"/>
        <w:ind w:left="720"/>
      </w:pPr>
      <w:r>
        <w:rPr>
          <w:lang w:val="sw_KE" w:bidi="sw_KE"/>
        </w:rPr>
      </w:r>
      <w:r>
        <w:rPr>
          <w:lang w:val="sw_KE" w:bidi="sw_KE"/>
        </w:rPr>
        <w:t>Kundi la kondoo</w:t>
      </w:r>
    </w:p>
    <w:p>
      <w:pPr>
        <w:pStyle w:val="ListBullet"/>
        <w:spacing w:line="240" w:lineRule="auto"/>
        <w:ind w:left="720"/>
      </w:pPr>
      <w:r>
        <w:rPr>
          <w:lang w:val="sw_KE" w:bidi="sw_KE"/>
        </w:rPr>
      </w:r>
      <w:r>
        <w:rPr>
          <w:lang w:val="sw_KE" w:bidi="sw_KE"/>
        </w:rPr>
        <w:t>Mungu Baba</w:t>
      </w:r>
    </w:p>
    <w:p>
      <w:pPr>
        <w:pStyle w:val="ListBullet"/>
        <w:spacing w:line="240" w:lineRule="auto"/>
        <w:ind w:left="720"/>
      </w:pPr>
      <w:r>
        <w:rPr>
          <w:lang w:val="sw_KE" w:bidi="sw_KE"/>
        </w:rPr>
      </w:r>
      <w:r>
        <w:rPr>
          <w:lang w:val="sw_KE" w:bidi="sw_KE"/>
        </w:rPr>
        <w:t>Wayahudi, au viongozi wa Kiyahudi</w:t>
      </w:r>
    </w:p>
    <w:p>
      <w:pPr/>
      <w:r>
        <w:rPr>
          <w:lang w:val="sw_KE" w:bidi="sw_KE"/>
        </w:rPr>
      </w:r>
      <w:r>
        <w:rPr>
          <w:lang w:val="sw_KE" w:bidi="sw_KE"/>
        </w:rPr>
        <w:t>Kama kikundi, zingatia sehemu hizi za mpangilio wa simulizi:</w:t>
      </w:r>
    </w:p>
    <w:p>
      <w:pPr/>
      <w:r>
        <w:rPr>
          <w:lang w:val="sw_KE" w:bidi="sw_KE"/>
        </w:rPr>
      </w:r>
      <w:r>
        <w:rPr>
          <w:lang w:val="sw_KE" w:bidi="sw_KE"/>
        </w:rPr>
        <w:t>Hakikisha kuonyesha kwamba hadithi hii inaendelea kutoka kwa hadithi ya awali. Kama vile katika hadithi ya awali, Yesu anazungumza na Wayahudi. Kumbuka kwamba katika Yohana, "Wayahudi" kwa kawaida wanarejelea viongozi wa Kiyahudi. Yesu anaendelea kufichua kitu kumhusu yeye mwenyewe kwa kutumia mawazo yanayohusiana na kutunza kondoo. Kwa hivyo, ni muhimu kuwa na kitu ambacho kinawakilisha zizi la kondoo.</w:t>
      </w:r>
    </w:p>
    <w:p>
      <w:pPr/>
      <w:r>
        <w:rPr>
          <w:lang w:val="sw_KE" w:bidi="sw_KE"/>
        </w:rPr>
      </w:r>
      <w:r>
        <w:rPr>
          <w:lang w:val="sw_KE" w:bidi="sw_KE"/>
        </w:rPr>
        <w:t>Katika tukio la kwanza, Yesu alisema, "Mimi ni mchungaji mwema." Wakati Yesu anasema hili, anasema kwamba yeye ni kama mchungaji mzuri ambaye yuko tayari kufa ili kulinda kondoo wake kutoka kwa hatari yoyote. Kisha, Yesu anajilinganisha na mfanyakazi wa mshahara ambaye hukimbia wakati mbwa mwitu anapokuja. Wakati mfanyikazi wa kulipwa mshahara anapokimbia, ni muhimu kuonyesha kwamba haogopi tu. Pia hajali kuhusu kondoo. Kisha mbwa mwitu anashambulia na kunyakua kondoo kutoka kwa kundi. Kisha kondoo wengine wangekimbia, wangetawanyika.</w:t>
      </w:r>
    </w:p>
    <w:p>
      <w:pPr/>
      <w:r>
        <w:rPr>
          <w:lang w:val="sw_KE" w:bidi="sw_KE"/>
        </w:rPr>
      </w:r>
      <w:r>
        <w:rPr>
          <w:lang w:val="sw_KE" w:bidi="sw_KE"/>
        </w:rPr>
        <w:t>Sitisha hapa na mjadili swali hili kama kikundi: Mtu katika utamaduni wenu anaonyesha vipi kwamba hajali kuhusu kitu au mtu? Sitisha sauti hii hapa.</w:t>
      </w:r>
    </w:p>
    <w:p>
      <w:pPr/>
      <w:r>
        <w:rPr>
          <w:lang w:val="sw_KE" w:bidi="sw_KE"/>
        </w:rPr>
      </w:r>
      <w:r>
        <w:rPr>
          <w:lang w:val="sw_KE" w:bidi="sw_KE"/>
        </w:rPr>
        <w:t>Katika tukio la pili, Yesu anasema tena, "Mimi ndiye mchungaji mwema." Anajua kondoo wake mwenyewe, na kondoo wanamjua. Yesu analinganisha uhusiano wake mzuri na kondoo wake na uhusiano wake mzuri na Mungu Baba. Kama vile Baba na Yesu wanavyojuana na kuwa na uhusiano mzuri, Yesu na kondoo wake pia wanajuana na kuwa na uhusiano mzuri. Hili linamaanisha kwamba walionyesha kwamba wanapendana.</w:t>
      </w:r>
    </w:p>
    <w:p>
      <w:pPr/>
      <w:r>
        <w:rPr>
          <w:lang w:val="sw_KE" w:bidi="sw_KE"/>
        </w:rPr>
      </w:r>
      <w:r>
        <w:rPr>
          <w:lang w:val="sw_KE" w:bidi="sw_KE"/>
        </w:rPr>
        <w:t>Sitisha hapa na mjadili swali hili kama kikundi: Watu wawili ambao wanapendana wanaonyesha vipi kwa watu wengine kwamba wanapendana? Sitisha sauti hii hapa.</w:t>
      </w:r>
    </w:p>
    <w:p>
      <w:pPr/>
      <w:r>
        <w:rPr>
          <w:lang w:val="sw_KE" w:bidi="sw_KE"/>
        </w:rPr>
      </w:r>
      <w:r>
        <w:rPr>
          <w:lang w:val="sw_KE" w:bidi="sw_KE"/>
        </w:rPr>
        <w:t>Katika tukio la tatu, Yesu anaendelea na kusema kwamba ana kondoo wengine ambao wako nje ya zizi la kondoo. Anasema kwamba ni lazima awalete katika zizi la kondoo. Wakati anafanya hivyo, kondoo watamsikiliza. Kisha, kutakuwa na kundi moja la kondoo katika zizi la kondoo, na Yesu atakuwa mchungaji wao.</w:t>
      </w:r>
    </w:p>
    <w:p>
      <w:pPr/>
      <w:r>
        <w:rPr>
          <w:lang w:val="sw_KE" w:bidi="sw_KE"/>
        </w:rPr>
      </w:r>
      <w:r>
        <w:rPr>
          <w:lang w:val="sw_KE" w:bidi="sw_KE"/>
        </w:rPr>
        <w:t>Katika tukio la nne, Yesu anaelezea kwamba Baba anampenda kwa sababu yuko tayari kufa ili kuokoa na kulinda kondoo wake kutoka kwa hatari ili aweze kuwa hai tena na kuwa na kondoo baadaye. Mtu anaweza kujaribu kumwua Yesu, lakini atashindwa kwa sababu hakuna mtu anayeweza kuchukua maisha ya Yesu kutoka kwake, ambayo ina maana hakuna mtu anayeweza kumwua. Badala yake, Yesu anatoa maisha yake kwa hiari. Hii ina maana kwamba Yesu anaamua jinsi atakavyokufa. Na aliamua kufa kwa kuokoa na kulinda kondoo wake.</w:t>
      </w:r>
    </w:p>
    <w:p>
      <w:pPr/>
      <w:r>
        <w:rPr>
          <w:lang w:val="sw_KE" w:bidi="sw_KE"/>
        </w:rPr>
      </w:r>
      <w:r>
        <w:rPr>
          <w:lang w:val="sw_KE" w:bidi="sw_KE"/>
        </w:rPr>
        <w:t>Yesu anaweza kuamua wakati angekufa, na wakati angeishi tena kwa sababu Mungu Baba alimpa mamlaka na amri ya kufa na kuishi tena kwa ajili ya kondoo. Na Yesu anamtii Baba.</w:t>
      </w:r>
    </w:p>
    <w:p>
      <w:pPr/>
      <w:r>
        <w:rPr>
          <w:lang w:val="sw_KE" w:bidi="sw_KE"/>
        </w:rPr>
      </w:r>
      <w:r>
        <w:rPr>
          <w:lang w:val="sw_KE" w:bidi="sw_KE"/>
        </w:rPr>
        <w:t>Sitisha hapa na mjadili swali hili kama kikundi: Watu katika utamaduni wenu wanaelezea vipi tendo la mtu ambaye yuko tayari kufa ili kuokoa na kulinda mtu mwingine? Sitisha sauti hii hapa.</w:t>
      </w:r>
    </w:p>
    <w:p>
      <w:pPr/>
      <w:r>
        <w:rPr>
          <w:lang w:val="sw_KE" w:bidi="sw_KE"/>
        </w:rPr>
      </w:r>
      <w:r>
        <w:rPr>
          <w:lang w:val="sw_KE" w:bidi="sw_KE"/>
        </w:rPr>
        <w:t>Katika tukio la tano, Wayahudi (au viongozi wa Kiyahudi) watabishana. Wangekuwa na maoni tofauti baada ya kumsikia Yesu. Wengi wao wangesema, "Ana pepo, na ni mwendawazimu; kwa nini mnamsikiliza?" Wakati waliuliza, "kwa nini mmsikilize," hawaulizi swali kwa kweli. Badala yake wanasema kwamba wanapaswa kuacha kumsikiliza Yesu. Wayahudi wengine wangewajibu na kusema, "Haya si maneno ya mtu ambaye amepagawa na pepo. Je, pepo anaweza kufungua macho ya kipofu?" Wanasema kwamba haiwezekani kwamba Yesu alikuwa na pepo ndani yake kwa sababu pepo hawezi kumponya mtu kipofu kama vile Yesu alivyofanya hapo awali.</w:t>
      </w:r>
    </w:p>
    <w:p>
      <w:pPr/>
      <w:r>
        <w:rPr>
          <w:lang w:val="sw_KE" w:bidi="sw_KE"/>
        </w:rPr>
      </w:r>
      <w:r>
        <w:rPr>
          <w:lang w:val="sw_KE" w:bidi="sw_KE"/>
        </w:rPr>
        <w:t>Sasa kikundi kinapaswa kuunda ubao wa hadithi, kuchora au kutumia vitu ili kuonyesha na kufafanua simulizi pamoja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10:11–21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Simulizi hili lina matukio matano.</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 Mchungaji</w:t>
      </w:r>
    </w:p>
    <w:p>
      <w:pPr>
        <w:pStyle w:val="ListBullet"/>
        <w:spacing w:line="240" w:lineRule="auto"/>
        <w:ind w:left="720"/>
      </w:pPr>
      <w:r>
        <w:rPr>
          <w:lang w:val="sw_KE" w:bidi="sw_KE"/>
        </w:rPr>
      </w:r>
      <w:r>
        <w:rPr>
          <w:lang w:val="sw_KE" w:bidi="sw_KE"/>
        </w:rPr>
        <w:t>Mfanyikazi wa kibarua</w:t>
      </w:r>
    </w:p>
    <w:p>
      <w:pPr>
        <w:pStyle w:val="ListBullet"/>
        <w:spacing w:line="240" w:lineRule="auto"/>
        <w:ind w:left="720"/>
      </w:pPr>
      <w:r>
        <w:rPr>
          <w:lang w:val="sw_KE" w:bidi="sw_KE"/>
        </w:rPr>
      </w:r>
      <w:r>
        <w:rPr>
          <w:lang w:val="sw_KE" w:bidi="sw_KE"/>
        </w:rPr>
        <w:t>Kundi la kondoo</w:t>
      </w:r>
    </w:p>
    <w:p>
      <w:pPr>
        <w:pStyle w:val="ListBullet"/>
        <w:spacing w:line="240" w:lineRule="auto"/>
        <w:ind w:left="720"/>
      </w:pPr>
      <w:r>
        <w:rPr>
          <w:lang w:val="sw_KE" w:bidi="sw_KE"/>
        </w:rPr>
      </w:r>
      <w:r>
        <w:rPr>
          <w:lang w:val="sw_KE" w:bidi="sw_KE"/>
        </w:rPr>
        <w:t>Mungu Baba</w:t>
      </w:r>
    </w:p>
    <w:p>
      <w:pPr>
        <w:pStyle w:val="ListBullet"/>
        <w:spacing w:line="240" w:lineRule="auto"/>
        <w:ind w:left="720"/>
      </w:pPr>
      <w:r>
        <w:rPr>
          <w:lang w:val="sw_KE" w:bidi="sw_KE"/>
        </w:rPr>
      </w:r>
      <w:r>
        <w:rPr>
          <w:lang w:val="sw_KE" w:bidi="sw_KE"/>
        </w:rPr>
        <w:t>Wayahudi, au viongozi wa Kiyahudi</w:t>
      </w:r>
    </w:p>
    <w:p>
      <w:pPr/>
      <w:r>
        <w:rPr>
          <w:lang w:val="sw_KE" w:bidi="sw_KE"/>
        </w:rPr>
      </w:r>
      <w:r>
        <w:rPr>
          <w:lang w:val="sw_KE" w:bidi="sw_KE"/>
        </w:rPr>
        <w:t>Kama kikundi, igizeni simulizi hii mara mbili. Mnaatarajiwa kuigiza simulizi hili kwa lugha yenu ya asili.</w:t>
      </w:r>
    </w:p>
    <w:p>
      <w:pPr/>
      <w:r>
        <w:rPr>
          <w:lang w:val="sw_KE" w:bidi="sw_KE"/>
        </w:rPr>
      </w:r>
      <w:r>
        <w:rPr>
          <w:lang w:val="sw_KE" w:bidi="sw_KE"/>
        </w:rPr>
        <w:t>Kwanza, igiza hadithi bila kusitisha. Kueni makini kwa mazungumzo, mtiririko, mstari wa hadithi na mpangilio wa matukio ya simulizi hili. Hakikisheni hamuachi kuigiza sehemu ngumu au muhimu za simulizi hili. Saidianeni kukumbushana kila sehemu ya hadithi hii.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hii kwa mara ya pili. Katika nyakati fulani za igizo, sitisha igizo na muulize yule anayeigiza mhusika, "Unahisi nini au unafikiria nini?" Muigizaji anayeigiza wahusika hao anapaswa kueleza hisia au mawazo yake iwapo angekuwa mhusika huyo. Kisha anzisha tena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Katika tukio la kwanza: Yesu anaelezea tofauti kati ya mchungaji mwema na mfanyikazi wa kuajiriwa. Yesu anasema kwamba yeye ndiye mchungaji mwema.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mchungaji, "Unahisi vipi au unawaza nini?" Mtu anaweza kujibu mambo kama, "Ningetoa maisha yangu kwa kondoo wangu" au "Wakati mbwa mwitu anakuja, sitakimbia. Nitaokoa na kulinda kondoo wangu hata kama nitakufa."</w:t>
      </w:r>
    </w:p>
    <w:p>
      <w:pPr>
        <w:pStyle w:val="ListBullet"/>
        <w:spacing w:line="240" w:lineRule="auto"/>
        <w:ind w:left="720"/>
      </w:pPr>
      <w:r>
        <w:rPr>
          <w:lang w:val="sw_KE" w:bidi="sw_KE"/>
        </w:rPr>
      </w:r>
      <w:r>
        <w:rPr>
          <w:lang w:val="sw_KE" w:bidi="sw_KE"/>
        </w:rPr>
        <w:t>Unaweza pia kumuuliza mtu anayeigiza mfanyakazi wa kuajiriwa, "Unahisi vipi au unawaza nini?" Mtu anaweza kujibu mambo kama, "Wakati mbwa mwitu anakuja, ninapaswa kukimbia, au vinginevyo ninaweza kufa!" au "Mbwa mwitu akija, sitawalinda kondoo." Sijali kuwahusu."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tukio la pili: Yesu anasema kama mchungaji mwema, anawajua kondoo wake, na kondoo wake pia wanamjua.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vipi au unawaza nini?" Mtu anaweza kujibu mambo kama, "Ninafurahi kwamba ninajua kondoo wangu na kondoo wangu wananijua pia," au "Baba yangu ananijua, na ninamjua Baba. Tuna uhusiano mzuri, kama mimi na kondoo wangu."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tukio la tatu, Yesu anazungumza kuhusu kukusanya kondoo wengine nje ya zizi la kondoo.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vipi au unawaza nini?" Mtu anaweza kujibu mambo kama, "Nina hakika kwamba kondoo wengine nje ya zizi hili wanamtafuta mchungaji," au "Ninahitaji kukusanya kondoo wangu wote katika zizi moja ili niweze kuwalinda."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tukio la nne: Yesu anazungumza kuhusu mamlaka yake ya kutoa maisha yake na kuichukua tena kama Baba alivyomwambia afanye.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Mungu Baba, "Unahisi vipi au unawaza nini?" Mtu anaweza kujibu mambo kama, "Ninampenda Yesu Mwana wangu kwa sababu ananitii wakati nilimwambia kwamba anapaswa kulinda kondoo," au "Nilimwambia Yesu kwamba ni lazima awe tayari kufa kwa ajili ya kondoo, ili aweze kuishi tena pamoja nao. "Ninafurahi kwamba Yesu ananitii."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tukio la tano, Wayahudi ambao walikuwa wakimsikiliza Yesu walibishana kuhusu kile Yesu alisema.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Wayahudi, "Unahisi vipi au unawaza nini?" Kikundi kimoja cha Wayahudi kingesema, "Ana pepo, na ni mwendawazimu; tunapaswa kuacha kumsikiliza!" na kikundi kingine kingesema, "Haya si maneno ya mtu ambaye amepagawa na pepo." Pepo hawezi kumponya mtu kipofu!"</w:t>
      </w:r>
      <w:r>
        <w:rPr>
          <w:lang w:val="sw_KE" w:bidi="sw_KE"/>
        </w:rPr>
      </w:r>
    </w:p>
    <w:p>
      <w:pPr>
        <w:pStyle w:val="Heading3"/>
      </w:pPr>
      <w:r>
        <w:rPr>
          <w:lang w:val="sw_KE" w:bidi="sw_KE"/>
        </w:rPr>
        <w:t>Kujaza Mapengo</w:t>
      </w:r>
    </w:p>
    <w:p>
      <w:pPr/>
      <w:r>
        <w:rPr>
          <w:lang w:val="sw_KE" w:bidi="sw_KE"/>
        </w:rPr>
      </w:r>
      <w:r>
        <w:rPr>
          <w:lang w:val="sw_KE" w:bidi="sw_KE"/>
        </w:rPr>
        <w:t>Sikiliza toleo la sauti la Yohana 10:11–21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Yesu alisema, "</w:t>
      </w:r>
      <w:r>
        <w:rPr>
          <w:b/>
          <w:lang w:val="sw_KE" w:bidi="sw_KE"/>
        </w:rPr>
        <w:t>Mimi ni</w:t>
      </w:r>
      <w:r>
        <w:rPr>
          <w:lang w:val="sw_KE" w:bidi="sw_KE"/>
        </w:rPr>
        <w:t xml:space="preserve"> </w:t>
      </w:r>
      <w:r>
        <w:rPr>
          <w:b/>
          <w:lang w:val="sw_KE" w:bidi="sw_KE"/>
        </w:rPr>
        <w:t>mchungaji mwema</w:t>
      </w:r>
      <w:r>
        <w:rPr>
          <w:lang w:val="sw_KE" w:bidi="sw_KE"/>
        </w:rPr>
        <w:t>."</w:t>
      </w:r>
    </w:p>
    <w:p>
      <w:pPr/>
      <w:r>
        <w:rPr>
          <w:lang w:val="sw_KE" w:bidi="sw_KE"/>
        </w:rPr>
      </w:r>
      <w:r>
        <w:rPr>
          <w:lang w:val="sw_KE" w:bidi="sw_KE"/>
        </w:rPr>
        <w:t xml:space="preserve">Maneno "Mimi ndimi" ni muhimu. Maneno haya yanawakumbusha wasikilizaji wa Kiyahudi jina la Mungu katika Agano la Kale. Mungu alimwambia Musa kwamba jina lake ni "Mimi Ndimi." Wakati Yesu anasema "Mimi ndiye," anasema kwamba yeye ni Mungu. Tazama Faharasa Kuu kwa maelezo zaidi kuhusu </w:t>
      </w:r>
      <w:r>
        <w:rPr>
          <w:lang w:val="sw_KE" w:bidi="sw_KE"/>
        </w:rPr>
        <w:t>Mimi Ndimi</w:t>
      </w:r>
      <w:r>
        <w:rPr>
          <w:lang w:val="sw_KE" w:bidi="sw_KE"/>
        </w:rPr>
        <w:t>.</w:t>
      </w:r>
    </w:p>
    <w:p>
      <w:pPr/>
      <w:r>
        <w:rPr>
          <w:lang w:val="sw_KE" w:bidi="sw_KE"/>
        </w:rPr>
      </w:r>
      <w:r>
        <w:rPr>
          <w:b/>
          <w:lang w:val="sw_KE" w:bidi="sw_KE"/>
        </w:rPr>
        <w:t>Mchungaji</w:t>
      </w:r>
      <w:r>
        <w:rPr>
          <w:lang w:val="sw_KE" w:bidi="sw_KE"/>
        </w:rPr>
        <w:t xml:space="preserve"> ni mtu ambaye anamiliki na kutunza kondoo wake. Yesu anajilinganisha na mchungaji mwema ambaye "anatoa maisha yake" kwa ajili ya kondoo. Wakati mchungaji </w:t>
      </w:r>
      <w:r>
        <w:rPr>
          <w:b/>
          <w:lang w:val="sw_KE" w:bidi="sw_KE"/>
        </w:rPr>
        <w:t>anatoa maisha yake</w:t>
      </w:r>
      <w:r>
        <w:rPr>
          <w:lang w:val="sw_KE" w:bidi="sw_KE"/>
        </w:rPr>
        <w:t xml:space="preserve"> kwa ajili ya kondoo, ina maana kwamba yuko tayari kufa ili kuokoa na kulinda kondoo wake dhidi ya hatari yote.</w:t>
      </w:r>
    </w:p>
    <w:p>
      <w:pPr/>
      <w:r>
        <w:rPr>
          <w:lang w:val="sw_KE" w:bidi="sw_KE"/>
        </w:rPr>
      </w:r>
      <w:r>
        <w:rPr>
          <w:lang w:val="sw_KE" w:bidi="sw_KE"/>
        </w:rPr>
        <w:t xml:space="preserve">Mchungaji mwema si kama mkono wa kuajiriwa. </w:t>
      </w:r>
      <w:r>
        <w:rPr>
          <w:b/>
          <w:lang w:val="sw_KE" w:bidi="sw_KE"/>
        </w:rPr>
        <w:t>Mkono</w:t>
      </w:r>
      <w:r>
        <w:rPr>
          <w:lang w:val="sw_KE" w:bidi="sw_KE"/>
        </w:rPr>
        <w:t xml:space="preserve"> wa kuajiri ni mtu ambaye anatunza kondoo ambao wanamilikiwa na mchungaji. Mchungaji anamlipa ili kutunza kondoo wake wakati yuko mbali. Wakati mbwa mwitu anakuja kushambulia kondoo, mtu wa kuajiriwa hukimbia na kuwaacha kondoo nyuma. </w:t>
      </w:r>
      <w:r>
        <w:rPr>
          <w:b/>
          <w:lang w:val="sw_KE" w:bidi="sw_KE"/>
        </w:rPr>
        <w:t>Mbwa mwitu</w:t>
      </w:r>
      <w:r>
        <w:rPr>
          <w:lang w:val="sw_KE" w:bidi="sw_KE"/>
        </w:rPr>
        <w:t xml:space="preserve"> ni mbwa wa mwituni ambaye mara nyingi huwinda wanyama wengine. Tafsiri </w:t>
      </w:r>
      <w:r>
        <w:rPr>
          <w:lang w:val="sw_KE" w:bidi="sw_KE"/>
        </w:rPr>
        <w:t>mchungaji</w:t>
      </w:r>
      <w:r>
        <w:rPr>
          <w:lang w:val="sw_KE" w:bidi="sw_KE"/>
        </w:rPr>
        <w:t xml:space="preserve"> kwa njia sawa na ulivyotafsiri hapo awali.</w:t>
      </w:r>
    </w:p>
    <w:p>
      <w:pPr/>
      <w:r>
        <w:rPr>
          <w:lang w:val="sw_KE" w:bidi="sw_KE"/>
        </w:rPr>
      </w:r>
      <w:r>
        <w:rPr>
          <w:lang w:val="sw_KE" w:bidi="sw_KE"/>
        </w:rPr>
        <w:t xml:space="preserve">Sitisha hapa na mjadili kama kikundi ni neno au kifungu gani mtakachotumia kwa </w:t>
      </w:r>
      <w:r>
        <w:rPr>
          <w:b/>
          <w:lang w:val="sw_KE" w:bidi="sw_KE"/>
        </w:rPr>
        <w:t>kutoa uhai wake</w:t>
      </w:r>
      <w:r>
        <w:rPr>
          <w:lang w:val="sw_KE" w:bidi="sw_KE"/>
        </w:rPr>
        <w:t xml:space="preserve"> na </w:t>
      </w:r>
      <w:r>
        <w:rPr>
          <w:b/>
          <w:lang w:val="sw_KE" w:bidi="sw_KE"/>
        </w:rPr>
        <w:t>mbwa mwitu</w:t>
      </w:r>
      <w:r>
        <w:rPr>
          <w:lang w:val="sw_KE" w:bidi="sw_KE"/>
        </w:rPr>
        <w:t>. Sitisha sauti hii hapa.</w:t>
      </w:r>
    </w:p>
    <w:p>
      <w:pPr/>
      <w:r>
        <w:rPr>
          <w:lang w:val="sw_KE" w:bidi="sw_KE"/>
        </w:rPr>
      </w:r>
      <w:r>
        <w:rPr>
          <w:lang w:val="sw_KE" w:bidi="sw_KE"/>
        </w:rPr>
        <w:t xml:space="preserve">Yesu alisema kwamba kuna kondoo </w:t>
      </w:r>
      <w:r>
        <w:rPr>
          <w:b/>
          <w:lang w:val="sw_KE" w:bidi="sw_KE"/>
        </w:rPr>
        <w:t>wengine</w:t>
      </w:r>
      <w:r>
        <w:rPr>
          <w:lang w:val="sw_KE" w:bidi="sw_KE"/>
        </w:rPr>
        <w:t xml:space="preserve"> ambao si wa </w:t>
      </w:r>
      <w:r>
        <w:rPr>
          <w:b/>
          <w:lang w:val="sw_KE" w:bidi="sw_KE"/>
        </w:rPr>
        <w:t>zizi</w:t>
      </w:r>
      <w:r>
        <w:rPr>
          <w:lang w:val="sw_KE" w:bidi="sw_KE"/>
        </w:rPr>
        <w:t xml:space="preserve"> hili. Na Yesu anataka kuwaleta katika zizi lile lile ili kuwe na </w:t>
      </w:r>
      <w:r>
        <w:rPr>
          <w:b/>
          <w:lang w:val="sw_KE" w:bidi="sw_KE"/>
        </w:rPr>
        <w:t>kundi</w:t>
      </w:r>
      <w:r>
        <w:rPr>
          <w:lang w:val="sw_KE" w:bidi="sw_KE"/>
        </w:rPr>
        <w:t xml:space="preserve"> moja tu la kondoo na mchungaji mmoja.</w:t>
      </w:r>
    </w:p>
    <w:p>
      <w:pPr/>
      <w:r>
        <w:rPr>
          <w:lang w:val="sw_KE" w:bidi="sw_KE"/>
        </w:rPr>
      </w:r>
      <w:r>
        <w:rPr>
          <w:lang w:val="sw_KE" w:bidi="sw_KE"/>
        </w:rPr>
        <w:t xml:space="preserve">Kundi11 la </w:t>
      </w:r>
      <w:r>
        <w:rPr>
          <w:b/>
          <w:lang w:val="sw_KE" w:bidi="sw_KE"/>
        </w:rPr>
        <w:t>kondoo</w:t>
      </w:r>
      <w:r>
        <w:rPr>
          <w:lang w:val="sw_KE" w:bidi="sw_KE"/>
        </w:rPr>
        <w:t xml:space="preserve"> ni kikundi cha kondoo.</w:t>
      </w:r>
    </w:p>
    <w:p>
      <w:pPr/>
      <w:r>
        <w:rPr>
          <w:lang w:val="sw_KE" w:bidi="sw_KE"/>
        </w:rPr>
      </w:r>
      <w:r>
        <w:rPr>
          <w:lang w:val="sw_KE" w:bidi="sw_KE"/>
        </w:rPr>
        <w:t xml:space="preserve">Zizi la </w:t>
      </w:r>
      <w:r>
        <w:rPr>
          <w:b/>
          <w:lang w:val="sw_KE" w:bidi="sw_KE"/>
        </w:rPr>
        <w:t>kondoo</w:t>
      </w:r>
      <w:r>
        <w:rPr>
          <w:lang w:val="sw_KE" w:bidi="sw_KE"/>
        </w:rPr>
        <w:t xml:space="preserve"> </w:t>
      </w:r>
      <w:r>
        <w:rPr>
          <w:b/>
          <w:lang w:val="sw_KE" w:bidi="sw_KE"/>
        </w:rPr>
        <w:t>lilikuwa</w:t>
      </w:r>
      <w:r>
        <w:rPr>
          <w:lang w:val="sw_KE" w:bidi="sw_KE"/>
        </w:rPr>
        <w:t xml:space="preserve"> kama nyumba ya kondoo. Ilikuwa shamba wazi nje ya nyumba ya mchungaji. Ilikuwa na kuta zinazozunguka ili kuzuia kondoo kuondoka na kuzuia wanyama pori au watu wabaya kushambulia kondoo. </w:t>
      </w:r>
    </w:p>
    <w:p>
      <w:pPr/>
      <w:r>
        <w:rPr>
          <w:lang w:val="sw_KE" w:bidi="sw_KE"/>
        </w:rPr>
      </w:r>
      <w:r>
        <w:rPr>
          <w:lang w:val="sw_KE" w:bidi="sw_KE"/>
        </w:rPr>
        <w:t xml:space="preserve">Kondoo </w:t>
      </w:r>
      <w:r>
        <w:rPr>
          <w:b/>
          <w:lang w:val="sw_KE" w:bidi="sw_KE"/>
        </w:rPr>
        <w:t>hawa wengine</w:t>
      </w:r>
      <w:r>
        <w:rPr>
          <w:lang w:val="sw_KE" w:bidi="sw_KE"/>
        </w:rPr>
        <w:t xml:space="preserve"> ni watu ambao bado hawajasikia kuhusu Yesu, lakini wako tayari kumsikiliza na kumwamini Yesu. Tafsiri kondoo na zizi kwa njia sawa na ulivyotafsiri kondoo na zizi la kondoo hapo awali.</w:t>
      </w:r>
    </w:p>
    <w:p>
      <w:pPr/>
      <w:r>
        <w:rPr>
          <w:lang w:val="sw_KE" w:bidi="sw_KE"/>
        </w:rPr>
      </w:r>
      <w:r>
        <w:rPr>
          <w:lang w:val="sw_KE" w:bidi="sw_KE"/>
        </w:rPr>
        <w:t xml:space="preserve">Simameni hapa na mjadili kama kikundi neno gani au kifungu gani cha maneno mtakachotumia kwa </w:t>
      </w:r>
      <w:r>
        <w:rPr>
          <w:b/>
          <w:lang w:val="sw_KE" w:bidi="sw_KE"/>
        </w:rPr>
        <w:t>kundi</w:t>
      </w:r>
      <w:r>
        <w:rPr>
          <w:lang w:val="sw_KE" w:bidi="sw_KE"/>
        </w:rPr>
        <w:t>. Sitisha sauti hii hapa.</w:t>
      </w:r>
    </w:p>
    <w:p>
      <w:pPr/>
      <w:r>
        <w:rPr>
          <w:lang w:val="sw_KE" w:bidi="sw_KE"/>
        </w:rPr>
      </w:r>
      <w:r>
        <w:rPr>
          <w:lang w:val="sw_KE" w:bidi="sw_KE"/>
        </w:rPr>
        <w:t xml:space="preserve">Yesu pia alisema kwamba </w:t>
      </w:r>
      <w:r>
        <w:rPr>
          <w:b/>
          <w:lang w:val="sw_KE" w:bidi="sw_KE"/>
        </w:rPr>
        <w:t>Baba anampenda</w:t>
      </w:r>
      <w:r>
        <w:rPr>
          <w:lang w:val="sw_KE" w:bidi="sw_KE"/>
        </w:rPr>
        <w:t xml:space="preserve"> kwa sababu anatoa maisha yake kwa ajili ya kondoo ili </w:t>
      </w:r>
      <w:r>
        <w:rPr>
          <w:b/>
          <w:lang w:val="sw_KE" w:bidi="sw_KE"/>
        </w:rPr>
        <w:t>aweze kuichukua tena</w:t>
      </w:r>
      <w:r>
        <w:rPr>
          <w:lang w:val="sw_KE" w:bidi="sw_KE"/>
        </w:rPr>
        <w:t>. Neno "Baba" linarejelea Mungu, Baba. Yesu alimwita Mungu Baba yake kwa sababu ya uhusiano wake maalum na Mungu. Wakati Yesu alizungumza kuhusu kuchukua maisha yake tena, alimaanisha kusema kwamba angeweza kujipatia hai tena baada ya kufa. Baba alimpa Yesu amri hii. Hii ndiyo sababu Yesu ana mamlaka ya kuamua wakati na jinsi angekufa, na Yesu pia ana mamlaka ya kuamua wakati na jinsi angejifufua baada ya kufa. Yesu anatii amri ya Baba, na ndiyo sababu Baba anampenda.</w:t>
      </w:r>
    </w:p>
    <w:p>
      <w:pPr/>
      <w:r>
        <w:rPr>
          <w:lang w:val="sw_KE" w:bidi="sw_KE"/>
        </w:rPr>
      </w:r>
      <w:r>
        <w:rPr>
          <w:lang w:val="sw_KE" w:bidi="sw_KE"/>
        </w:rPr>
        <w:t xml:space="preserve">Baada ya Yesu kuzungumza, </w:t>
      </w:r>
      <w:r>
        <w:rPr>
          <w:b/>
          <w:lang w:val="sw_KE" w:bidi="sw_KE"/>
        </w:rPr>
        <w:t>Wayahudi</w:t>
      </w:r>
      <w:r>
        <w:rPr>
          <w:lang w:val="sw_KE" w:bidi="sw_KE"/>
        </w:rPr>
        <w:t xml:space="preserve">, au viongozi wa Kiyahudi, ambao walikuwa wakimsikiliza Yesu walibishana wao kwa wao. Walikuwa na maoni tofauti kuhusu kila kitu ambacho Yesu alisema. Wengi wao walisema Yesu alikuwa na </w:t>
      </w:r>
      <w:r>
        <w:rPr>
          <w:b/>
          <w:lang w:val="sw_KE" w:bidi="sw_KE"/>
        </w:rPr>
        <w:t>pepo</w:t>
      </w:r>
      <w:r>
        <w:rPr>
          <w:lang w:val="sw_KE" w:bidi="sw_KE"/>
        </w:rPr>
        <w:t xml:space="preserve"> na alikuwa </w:t>
      </w:r>
      <w:r>
        <w:rPr>
          <w:b/>
          <w:lang w:val="sw_KE" w:bidi="sw_KE"/>
        </w:rPr>
        <w:t>mwendawazimu</w:t>
      </w:r>
      <w:r>
        <w:rPr>
          <w:lang w:val="sw_KE" w:bidi="sw_KE"/>
        </w:rPr>
        <w:t xml:space="preserve">. Pepo au roho mbaya ni roho inayompinga Mungu. Mtu mwendawazimu ni mtu ambaye hazungumzi au kutenda kama watu wa kawaida. Wakati wengine walisema kwamba haiwezekani kwamba Yesu angekuwa na pepo, kwa sababu pepo </w:t>
      </w:r>
      <w:r>
        <w:rPr>
          <w:b/>
          <w:lang w:val="sw_KE" w:bidi="sw_KE"/>
        </w:rPr>
        <w:t>hakuweza kufungua macho</w:t>
      </w:r>
      <w:r>
        <w:rPr>
          <w:lang w:val="sw_KE" w:bidi="sw_KE"/>
        </w:rPr>
        <w:t xml:space="preserve">, au </w:t>
      </w:r>
      <w:r>
        <w:rPr>
          <w:b/>
          <w:lang w:val="sw_KE" w:bidi="sw_KE"/>
        </w:rPr>
        <w:t>kumponya</w:t>
      </w:r>
      <w:r>
        <w:rPr>
          <w:lang w:val="sw_KE" w:bidi="sw_KE"/>
        </w:rPr>
        <w:t xml:space="preserve"> mtu kipofu ili aweze kuona tena. Tafsiri Wayahudi na pepo kwa njia sawa na ulivyozitafsiri hapo awali. Kwa maelezo zaidi kuhusu </w:t>
      </w:r>
      <w:r>
        <w:rPr>
          <w:lang w:val="sw_KE" w:bidi="sw_KE"/>
        </w:rPr>
        <w:t>Wayahudi</w:t>
      </w:r>
      <w:r>
        <w:rPr>
          <w:lang w:val="sw_KE" w:bidi="sw_KE"/>
        </w:rPr>
        <w:t xml:space="preserve"> na </w:t>
      </w:r>
      <w:r>
        <w:rPr>
          <w:lang w:val="sw_KE" w:bidi="sw_KE"/>
        </w:rPr>
        <w:t>pepo</w:t>
      </w:r>
      <w:r>
        <w:rPr>
          <w:lang w:val="sw_KE" w:bidi="sw_KE"/>
        </w:rPr>
        <w:t>, unaweza kurejelea Faharasa Kuu.</w:t>
      </w:r>
    </w:p>
    <w:p>
      <w:pPr/>
      <w:r>
        <w:rPr>
          <w:lang w:val="sw_KE" w:bidi="sw_KE"/>
        </w:rPr>
      </w:r>
      <w:r>
        <w:rPr>
          <w:lang w:val="sw_KE" w:bidi="sw_KE"/>
        </w:rPr>
        <w:t xml:space="preserve">Simameni hapa na mjadili kama kikundi neno gani au kifungu gani cha maneno mtakachotumia kwa </w:t>
      </w:r>
      <w:r>
        <w:rPr>
          <w:b/>
          <w:lang w:val="sw_KE" w:bidi="sw_KE"/>
        </w:rPr>
        <w:t>wendawazimu</w:t>
      </w:r>
      <w:r>
        <w:rPr>
          <w:lang w:val="sw_KE" w:bidi="sw_KE"/>
        </w:rPr>
        <w:t>.</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kurekebishana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10:22–42</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10:22–42 na muiweke mioyoni mwenu.</w:t>
      </w:r>
    </w:p>
    <w:p>
      <w:pPr/>
      <w:r>
        <w:rPr>
          <w:lang w:val="sw_KE" w:bidi="sw_KE"/>
        </w:rPr>
      </w:r>
      <w:r>
        <w:rPr>
          <w:lang w:val="sw_KE" w:bidi="sw_KE"/>
        </w:rPr>
        <w:t>Sikiliza toleo la sauti la Yohana 10:22–42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10:22–42 katika tafsiri rahisi zaidi kuelewa.</w:t>
      </w:r>
    </w:p>
    <w:p>
      <w:pPr/>
      <w:r>
        <w:rPr>
          <w:lang w:val="sw_KE" w:bidi="sw_KE"/>
        </w:rPr>
      </w:r>
      <w:r>
        <w:rPr>
          <w:lang w:val="sw_KE" w:bidi="sw_KE"/>
        </w:rPr>
        <w:t>Yesu amekuwa akihubiri kwa Wayahudi, au viongozi wa kidini wa Kiyahudi, na wengi wao wamegawanyika kuhusu kama Yesu ana pepo au anatoka kwa Mungu. Hatujui ni muda gani baada ya majadiliano haya ambapo kifungu chetu cha sasa kinatokea. Kifungu "wakati huo" kinaweza kuwa kifungu kinachounganisha mstari wa wakati na fungu la awali. Hata hivyo, inaweza pia kumaanisha kwamba wakati wa simulizi hii ilikuwa baridi na Sikukuu ya Kutabaruku ilikuwa inafanyika.</w:t>
      </w:r>
    </w:p>
    <w:p>
      <w:pPr/>
      <w:r>
        <w:rPr>
          <w:lang w:val="sw_KE" w:bidi="sw_KE"/>
        </w:rPr>
      </w:r>
      <w:r>
        <w:rPr>
          <w:lang w:val="sw_KE" w:bidi="sw_KE"/>
        </w:rPr>
        <w:t>Sikukuu ya Kujitolea pia iliitwa Hanukkah, ambalo lilikuwa neno la Kiebrania kwa Kujitolea. Ilitokea wakati wa baridi, au misimu ya baridi zaidi. Sherehe hii haikuwa moja ya sherehe za Agano la Kale zilizoamrishwa na Mungu, bali ilikuwa sherehe ya hivi karibuni zaidi ambayo mara nyingi Wayahudi walisafiri kwenda Yerusalemu kuiadhimisha. Sikukuu hii au sherehe ilikumbuka wakati ambapo hekalu lilikombolewa kutoka kwa Wasiria. Washami walikuwa wametwaa Yerusalemu na walikuwa wamelitia unajisi hekalu kwa kutoa dhabihu kwa mungu wao mkuu, Zeu, katika hekalu. Miaka mitatu baadaye, Wayahudi waliuteka tena Yerusalemu na kuweka wakfu tena hekalu na madhabahu kwa Mungu.</w:t>
      </w:r>
    </w:p>
    <w:p>
      <w:pPr/>
      <w:r>
        <w:rPr>
          <w:lang w:val="sw_KE" w:bidi="sw_KE"/>
        </w:rPr>
      </w:r>
      <w:r>
        <w:rPr>
          <w:lang w:val="sw_KE" w:bidi="sw_KE"/>
        </w:rPr>
        <w:t>Yesu alikuwa akitembea kuzunguka sehemu ya hekalu inayoitwa Ukumbi wa Solomoni, au Colonnade, ambayo ni ukumbi. Ukumbi huu ulifunikwa na uwezekano mkubwa ulikuwa upande wa mashariki wa hekalu ukielekea ndani. Ukumbi huu ulikuwa katika eneo la mahakama ya nje linalojulikana kama mahakama ya Mataifa, kwa hivyo mtu yeyote aliruhusiwa kutembea katika eneo hilo. Watu ambao walitembea au walioketi katika eneo hili wangekingwa na hali ya hewa. Iliitwa ukumbi wa Solomoni kwa sababu iliaminika kuwa sehemu pekee ya hekalu ambayo ilibakia kutoka kwa hekalu la awali la Solomoni.</w:t>
      </w:r>
    </w:p>
    <w:p>
      <w:pPr/>
      <w:r>
        <w:rPr>
          <w:lang w:val="sw_KE" w:bidi="sw_KE"/>
        </w:rPr>
      </w:r>
      <w:r>
        <w:rPr>
          <w:lang w:val="sw_KE" w:bidi="sw_KE"/>
        </w:rPr>
        <w:t xml:space="preserve">Simama hapa na uangalie picha ya </w:t>
      </w:r>
      <w:r>
        <w:rPr>
          <w:b/>
          <w:lang w:val="sw_KE" w:bidi="sw_KE"/>
        </w:rPr>
        <w:t>ukumbi wenye nguzo</w:t>
      </w:r>
      <w:r>
        <w:rPr>
          <w:lang w:val="sw_KE" w:bidi="sw_KE"/>
        </w:rPr>
        <w:t xml:space="preserve">. Tazama mchoro wa hekalu </w:t>
      </w:r>
      <w:r>
        <w:rPr>
          <w:b/>
          <w:lang w:val="sw_KE" w:bidi="sw_KE"/>
        </w:rPr>
        <w:t>unaoonyesha</w:t>
      </w:r>
      <w:r>
        <w:rPr>
          <w:lang w:val="sw_KE" w:bidi="sw_KE"/>
        </w:rPr>
        <w:t xml:space="preserve"> ukumbi wa Solomoni na mahakama ya nje ya Mataifa. Sitisha sauti hii hapa.</w:t>
      </w:r>
    </w:p>
    <w:p>
      <w:pPr/>
      <w:r>
        <w:rPr>
          <w:lang w:val="sw_KE" w:bidi="sw_KE"/>
        </w:rPr>
      </w:r>
      <w:r>
        <w:rPr>
          <w:lang w:val="sw_KE" w:bidi="sw_KE"/>
        </w:rPr>
        <w:t>Wakati Yesu alikuwa hapo, Wayahudi kadhaa walikuja na kumzunguka Yesu. Walimwomba Yesu azungumze wazi kuhusu kama Yesu alikuwa Masihi au la. Kifungu "mpaka lini mtainua roho yetu" mara nyingi hutafsiriwa "mtatuacha tukisubiri kwa hamu kwa muda gani." Hii ina maana tunapaswa kukisia kwa muda gani au tutashangaa kwa muda gani kukuhusu? Wayahudi hawa pengine walikuwa mchanganyiko wa viongozi wa kidini na Wayahudi wa kawaida. Si rahisi kujua kwa nini waliuliza maswali yao, lakini swali linaonekana kama shutuma ambayo imechanganywa na amri: "Ikiwa wewe mwenyewe, ni Masihi, tuambie wazi." Kuna uwezekano zaidi Wayahudi hawa walikuwa wakijaribu kumkamata Yesu katika mtego mwingine.</w:t>
      </w:r>
    </w:p>
    <w:p>
      <w:pPr/>
      <w:r>
        <w:rPr>
          <w:lang w:val="sw_KE" w:bidi="sw_KE"/>
        </w:rPr>
      </w:r>
      <w:r>
        <w:rPr>
          <w:lang w:val="sw_KE" w:bidi="sw_KE"/>
        </w:rPr>
        <w:t>Sitisha hapa na mjadili swali hili kama kikundi: Ongea kuhusu wakati ambapo mtu anamshtaki mtu mwingine kwa kufanya makosa. Waliwashtaki vipi? Ni aina gani za maswali waliyouliza, au ni aina gani za taarifa walitoa? Sitisha sauti hii hapa.</w:t>
      </w:r>
    </w:p>
    <w:p>
      <w:pPr/>
      <w:r>
        <w:rPr>
          <w:lang w:val="sw_KE" w:bidi="sw_KE"/>
        </w:rPr>
      </w:r>
      <w:r>
        <w:rPr>
          <w:lang w:val="sw_KE" w:bidi="sw_KE"/>
        </w:rPr>
        <w:t>Jibu la Yesu ni kwamba Yesu tayari amewaambia Wayahudi kwamba alikuwa Masihi kwa kazi alizofanya na pia maneno ambayo Yesu alizungumza. Yesu hakusema wazi, "Ndiyo mimi ni Masihi" kwa sababu Wayahudi hawa hawakuwa tayari kusikia ukweli. Yesu alikuwa tofauti na Masihi waliotarajia na hawakuwa tayari kuacha imani zao wenyewe.</w:t>
      </w:r>
    </w:p>
    <w:p>
      <w:pPr/>
      <w:r>
        <w:rPr>
          <w:lang w:val="sw_KE" w:bidi="sw_KE"/>
        </w:rPr>
      </w:r>
      <w:r>
        <w:rPr>
          <w:lang w:val="sw_KE" w:bidi="sw_KE"/>
        </w:rPr>
        <w:t>Yesu anatumia ulinganisho sawa na alivyotumia awali. Yesu ni kama mchungaji na wafuasi wa Yesu ni kama kondoo. Yesu anawaambia Wayahudi kwamba hawaamini kwa sababu si kondoo wa Yesu. Kondoo wake wanasikia sauti ya Yesu na kumjua na kumfuata. Katika utamaduni wa Kiyahudi, wachungaji kadhaa wangeweka kondoo wao pamoja katika zizi lile ambalo lililindwa na mlinzi wa lango. Asubuhi, wachungaji wangekuja na kuwaita kondoo wao wenyewe. Wachungaji hawa wangeongoza njia na kondoo wakifuata nyuma yao.</w:t>
      </w:r>
    </w:p>
    <w:p>
      <w:pPr/>
      <w:r>
        <w:rPr>
          <w:lang w:val="sw_KE" w:bidi="sw_KE"/>
        </w:rPr>
      </w:r>
      <w:r>
        <w:rPr>
          <w:lang w:val="sw_KE" w:bidi="sw_KE"/>
        </w:rPr>
        <w:t>Mchungaji daima ataokoa kondoo wake. Yesu anawakumbusha viongozi hawa wa kidini kwamba hakuna mtu anayeweza kuchukua kondoo wake kutoka kwa mikono yake au mikono ya Baba. Yesu anawaambia Wayahudi hawa wazi, kwamba Yesu na Baba ni mmoja, au wameunganishwa katika asili na kazi yao.</w:t>
      </w:r>
    </w:p>
    <w:p>
      <w:pPr/>
      <w:r>
        <w:rPr>
          <w:lang w:val="sw_KE" w:bidi="sw_KE"/>
        </w:rPr>
      </w:r>
      <w:r>
        <w:rPr>
          <w:lang w:val="sw_KE" w:bidi="sw_KE"/>
        </w:rPr>
        <w:t>Wayahudi walihisi kama Yesu alikuwa akisema tena kwamba yeye na Mungu walikuwa sawa. Hii ilikuwa vibaya sana katika sheria ya kidini ya Kiyahudi, na hii ilikuwa ya kutosha kwa Wayahudi kuamini kwamba Yesu alikuwa akikufuru, ambayo ilikuwa kuharibu sifa ya Mungu. Wayahudi hawa wanaonyesha imani hii wakati wanachukua mawe ili kumpiga Yesu kwa mawe hadi kufa. Sheria ilihitaji kifo kwa kupigwa mawe kwa wale ambao walimkufuru Mungu. Wanasema kwamba hawajaribu kumwua Yesu kwa mawe kwa sababu ya matendo mema ya Yesu, bali kwa sababu ya kufuru ya Yesu na kujitengeneza mwenyewe, ambaye ni binadamu, kuwa sawa na Mungu.</w:t>
      </w:r>
    </w:p>
    <w:p>
      <w:pPr/>
      <w:r>
        <w:rPr>
          <w:lang w:val="sw_KE" w:bidi="sw_KE"/>
        </w:rPr>
      </w:r>
      <w:r>
        <w:rPr>
          <w:lang w:val="sw_KE" w:bidi="sw_KE"/>
        </w:rPr>
        <w:t>Yesu anajua kwamba viongozi wa kidini hawana sababu nzuri ya kumpiga mawe. Hata hivyo, viongozi wa kidini bado hawatambui Yesu ni nani, hata baada ya kazi zote ambazo Yesu amefanya. Yesu anawajibu viongozi wa kidini kwa kurejelea Maandiko yao wenyewe. Yesu anarejelea Maandiko katika Zaburi ambapo Mungu anawaita viongozi fulani "miungu." Baadhi ya wasomi wanaamini kwamba Mungu alikuwa akizungumza na viumbe wa malaika, na wengine wanaamini kwamba Mungu alikuwa akizungumza na wanadamu, kama manabii. Hatujui kwa nini Mungu anawaita viongozi hawa miungu. Yesu, hata hivyo, anawakumbusha viongozi wa Kiyahudi imani yao yenye nguvu katika Maandiko na kwamba hawawezi kuibadilisha. Kwa hivyo kwa njia yoyote ile, Yesu anarejelea Zaburi hii ili kuonyesha kwamba ikiwa Mungu alitumia neno "miungu" kwa watu wengine ambao hawakuwa Masihi, kwa nini basi wangemshtaki Yesu kwa kufuru wakati Yesu anajiita Mwana wa Mungu na ni yule ambaye Mungu aliyetoka wakfu na kupeleka ulimwenguni?</w:t>
      </w:r>
    </w:p>
    <w:p>
      <w:pPr/>
      <w:r>
        <w:rPr>
          <w:lang w:val="sw_KE" w:bidi="sw_KE"/>
        </w:rPr>
      </w:r>
      <w:r>
        <w:rPr>
          <w:lang w:val="sw_KE" w:bidi="sw_KE"/>
        </w:rPr>
        <w:t>Sitisha hapa na mjadili pamoja kama kikundi: Mtu katika utamaduni wako anafanya nini ili kumkufuru Mungu? Ongea kuhusu adhabu yoyote katika utamaduni wako kwa kumkufuru Mungu. Simulia hadithi za mtu yeyote unayemjua ambaye anaweza kuwa ameshtakiwa kwa uongo kwa kumkufuru Mungu. Sitisha sauti hii hapa.</w:t>
      </w:r>
    </w:p>
    <w:p>
      <w:pPr/>
      <w:r>
        <w:rPr>
          <w:lang w:val="sw_KE" w:bidi="sw_KE"/>
        </w:rPr>
      </w:r>
      <w:r>
        <w:rPr>
          <w:lang w:val="sw_KE" w:bidi="sw_KE"/>
        </w:rPr>
        <w:t>Yesu anaonyesha tena kazi za Baba na kuwahimiza Wayahudi, kwamba ikiwa hawatamwamini Yesu, basi waamini kazi ambazo Yesu anafanya. Yesu amefanya miujiza na kazi za huruma na fadhili ambazo zitathibitisha Yesu anatoka kwa Baba. Ikiwa viongozi wa kidini wanaamini kazi za Yesu, basi wanaweza hatimaye kuja kuamini kwamba Yesu na Baba wameunganishwa kabisa, kama mtu mmoja. Wayahudi hata hivyo, wanajaribu kumkamata Yesu na bado Yesu, tena, anaondoka kwao. Yesu kisha anarudi kuvuka Yordani katika eneo la Perea. Hapa ilikuwa mahali ambapo Yohana Mbatizaji mwanzoni alibatiza watu wengi, ikiwa ni pamoja na Yesu. Kadhaa walikuja mahali ambapo Yesu alikuwa na kuambiana kwamba kila kitu ambacho Yohana alisema kuhusu Yesu kilikuwa kweli. Watu wengi pale walimwamini Yesu.</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10:22–42 katika tafsiri rahisi zaidi kuelewa.</w:t>
      </w:r>
    </w:p>
    <w:p>
      <w:pPr/>
      <w:r>
        <w:rPr>
          <w:lang w:val="sw_KE" w:bidi="sw_KE"/>
        </w:rPr>
      </w:r>
      <w:r>
        <w:rPr>
          <w:lang w:val="sw_KE" w:bidi="sw_KE"/>
        </w:rPr>
        <w:t>Katika hatua hii, kikundi kitafafanua matukio, wahusika na mpangilio wa kifungu hiki. Kisha kikundi kitawazia kifungu hiki.</w:t>
      </w:r>
    </w:p>
    <w:p>
      <w:pPr/>
      <w:r>
        <w:rPr>
          <w:lang w:val="sw_KE" w:bidi="sw_KE"/>
        </w:rPr>
      </w:r>
      <w:r>
        <w:rPr>
          <w:lang w:val="sw_KE" w:bidi="sw_KE"/>
        </w:rPr>
        <w:t>Simulizi hii ina matukio 4.</w:t>
      </w:r>
    </w:p>
    <w:p>
      <w:pPr/>
      <w:r>
        <w:rPr>
          <w:lang w:val="sw_KE" w:bidi="sw_KE"/>
        </w:rPr>
      </w:r>
      <w:r>
        <w:rPr>
          <w:b/>
          <w:lang w:val="sw_KE" w:bidi="sw_KE"/>
        </w:rPr>
        <w:t>Katika tukio la kwanza:</w:t>
      </w:r>
      <w:r>
        <w:rPr>
          <w:lang w:val="sw_KE" w:bidi="sw_KE"/>
        </w:rPr>
        <w:t xml:space="preserve"> Ni wakati wa Sikukuu ya Kujitolea na Yesu anatembea karibu na eneo la hekalu linaloitwa ukumbi wa Solomoni.</w:t>
      </w:r>
    </w:p>
    <w:p>
      <w:pPr/>
      <w:r>
        <w:rPr>
          <w:lang w:val="sw_KE" w:bidi="sw_KE"/>
        </w:rPr>
      </w:r>
      <w:r>
        <w:rPr>
          <w:b/>
          <w:lang w:val="sw_KE" w:bidi="sw_KE"/>
        </w:rPr>
        <w:t>Katika tukio la pili:</w:t>
      </w:r>
      <w:r>
        <w:rPr>
          <w:lang w:val="sw_KE" w:bidi="sw_KE"/>
        </w:rPr>
        <w:t xml:space="preserve"> Wayahudi kadhaa wanakuja kwa Yesu na kumzunguka. Wayahudi hawa wanamwomba Yesu awaambie wazi kama Yesu ni Masihi. Yesu anawaambia kwamba tayari amewaambia kwa matendo ambayo Yesu amefanya kwa jina la, au kwa nguvu ya Baba. Hata hivyo, Wayahudi hawa hawaamini kwa sababu si kondoo wa Mungu, au wafuasi. Kondoo wa Mungu wanasikia sauti ya Yesu na kumjua na kumfuata. Yesu anawaambia kwamba yeye na Baba wameunganishwa kama mmoja katika nia na kusudi lao.</w:t>
      </w:r>
    </w:p>
    <w:p>
      <w:pPr/>
      <w:r>
        <w:rPr>
          <w:lang w:val="sw_KE" w:bidi="sw_KE"/>
        </w:rPr>
      </w:r>
      <w:r>
        <w:rPr>
          <w:b/>
          <w:lang w:val="sw_KE" w:bidi="sw_KE"/>
        </w:rPr>
        <w:t>Katika tukio la tatu:</w:t>
      </w:r>
      <w:r>
        <w:rPr>
          <w:lang w:val="sw_KE" w:bidi="sw_KE"/>
        </w:rPr>
        <w:t xml:space="preserve"> Wayahudi wanachukua mawe ili kumwua Yesu. Yesu anauliza ni matendo gani yake ambayo yamewafanya kumwua kwa mawe. Wayahudi wanajibu kwamba si kwa sababu ya matendo yake, bali kwa Yesu, ambaye ni binadamu, alijifanya sawa na Mungu. Yesu anarejelea kwa Zaburi na kuwaambia kwamba yeye ndiye yule ambaye ametumwa na Mungu. Anawaambia Wayahudi kwamba ikiwa hawamwamini, kisha waamini matendo ya Baba ambayo Yesu amefanya. </w:t>
      </w:r>
    </w:p>
    <w:p>
      <w:pPr/>
      <w:r>
        <w:rPr>
          <w:lang w:val="sw_KE" w:bidi="sw_KE"/>
        </w:rPr>
      </w:r>
      <w:r>
        <w:rPr>
          <w:b/>
          <w:lang w:val="sw_KE" w:bidi="sw_KE"/>
        </w:rPr>
        <w:t>Katika tukio la nne,</w:t>
      </w:r>
      <w:r>
        <w:rPr>
          <w:lang w:val="sw_KE" w:bidi="sw_KE"/>
        </w:rPr>
        <w:t>Wayahudi wanajaribu kumkamata Yesu lakini Yesu anaondoka kwao. Yesu anaenda kuvuka mto Yordani na kukaa pale kwa muda. Watu wengi wanakuja kumwamini Yesu kwa sababu ya kile Yohana Mbatizaji alichosema kuhusu Yesu na kwa sababu ya matendo ya Yesu.</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Wayahudi, kati yao ni viongozi wa kidini</w:t>
      </w:r>
    </w:p>
    <w:p>
      <w:pPr>
        <w:pStyle w:val="ListBullet"/>
        <w:spacing w:line="240" w:lineRule="auto"/>
        <w:ind w:left="720"/>
      </w:pPr>
      <w:r>
        <w:rPr>
          <w:lang w:val="sw_KE" w:bidi="sw_KE"/>
        </w:rPr>
      </w:r>
      <w:r>
        <w:rPr>
          <w:lang w:val="sw_KE" w:bidi="sw_KE"/>
        </w:rPr>
        <w:t>Mungu Baba</w:t>
      </w:r>
    </w:p>
    <w:p>
      <w:pPr>
        <w:pStyle w:val="ListBullet"/>
        <w:spacing w:line="240" w:lineRule="auto"/>
        <w:ind w:left="720"/>
      </w:pPr>
      <w:r>
        <w:rPr>
          <w:lang w:val="sw_KE" w:bidi="sw_KE"/>
        </w:rPr>
      </w:r>
      <w:r>
        <w:rPr>
          <w:lang w:val="sw_KE" w:bidi="sw_KE"/>
        </w:rPr>
        <w:t>Wafuasi wa Yesu ambao wanaelezewa kama kondoo</w:t>
      </w:r>
    </w:p>
    <w:p>
      <w:pPr>
        <w:pStyle w:val="ListBullet"/>
        <w:spacing w:line="240" w:lineRule="auto"/>
        <w:ind w:left="720"/>
      </w:pPr>
      <w:r>
        <w:rPr>
          <w:lang w:val="sw_KE" w:bidi="sw_KE"/>
        </w:rPr>
      </w:r>
      <w:r>
        <w:rPr>
          <w:lang w:val="sw_KE" w:bidi="sw_KE"/>
        </w:rPr>
        <w:t>Watu ambao wanamwamini Yesu wakati Yesu anapoenda kuvuka mto Yordani</w:t>
      </w:r>
    </w:p>
    <w:p>
      <w:pPr>
        <w:pStyle w:val="ListBullet"/>
        <w:spacing w:line="240" w:lineRule="auto"/>
        <w:ind w:left="720"/>
      </w:pPr>
      <w:r>
        <w:rPr>
          <w:lang w:val="sw_KE" w:bidi="sw_KE"/>
        </w:rPr>
      </w:r>
      <w:r>
        <w:rPr>
          <w:lang w:val="sw_KE" w:bidi="sw_KE"/>
        </w:rPr>
        <w:t>Wanafunzi pengine walikuwa pale na tayari kusikiliza, ingawa hawasemi chochote</w:t>
      </w:r>
    </w:p>
    <w:p>
      <w:pPr/>
      <w:r>
        <w:rPr>
          <w:lang w:val="sw_KE" w:bidi="sw_KE"/>
        </w:rPr>
      </w:r>
      <w:r>
        <w:rPr>
          <w:lang w:val="sw_KE" w:bidi="sw_KE"/>
        </w:rPr>
        <w:t>Kama kikundi, zingatia sehemu hizi za mpangilio wa simulizi: Simulizi hii inafanyika katika mipangilio miwili. Idadi kubwa ya matendo yanafanyika katika eneo la hekalu linaloitwa ukumbi wa Solomoni, au Hii ingekuwa eneo la kufunikwa ambapo watu walilindwa kutoka kwa hali ya hewa. Sehemu ya mwisho ya simulizi inafanyika kurudi katika mto Yordani katika eneo la Perea ambapo Yohana Mbatizaji alikuwa ameanza kubatiza watu.</w:t>
      </w:r>
    </w:p>
    <w:p>
      <w:pPr/>
      <w:r>
        <w:rPr>
          <w:lang w:val="sw_KE" w:bidi="sw_KE"/>
        </w:rPr>
      </w:r>
      <w:r>
        <w:rPr>
          <w:lang w:val="sw_KE" w:bidi="sw_KE"/>
        </w:rPr>
        <w:t xml:space="preserve">Sitisha hapa na uangalie ramani ya </w:t>
      </w:r>
      <w:r>
        <w:rPr>
          <w:lang w:val="sw_KE" w:bidi="sw_KE"/>
        </w:rPr>
        <w:t>Yerusalemu na Perea</w:t>
      </w:r>
      <w:r>
        <w:rPr>
          <w:lang w:val="sw_KE" w:bidi="sw_KE"/>
        </w:rPr>
        <w:t>, mashariki ya mto Yordani. Sitisha sauti hii hapa.</w:t>
      </w:r>
    </w:p>
    <w:p>
      <w:pPr/>
      <w:r>
        <w:rPr>
          <w:lang w:val="sw_KE" w:bidi="sw_KE"/>
        </w:rPr>
      </w:r>
      <w:r>
        <w:rPr>
          <w:lang w:val="sw_KE" w:bidi="sw_KE"/>
        </w:rPr>
        <w:t>Angalia kwamba maandishi yanaanza na "kwa wakati huo." Yote tunayojua ni hii inafanyika baada ya mafundisho ya Yesu kuhusu jinsi yeye ni Mchungaji Mwema. Kwa sababu Yesu anaendelea na mada hii katika jibu la Yesu kwa Wayahudi, inawezekana kwamba "wakati huo" inamaanisha muda mfupi baadaye, au karibu na wakati wa simulizi za awali. Hata hivyo, inawezekana kusoma simulizi kama "karibu na wakati wa Sikukuu ya Kujitolea." Angalia pia kwamba katika simulizi hii ni wakati wa baridi, au wakati ambapo ni baridi, ambayo ni kuelekea mwisho wa mwaka katika Israeli.</w:t>
      </w:r>
    </w:p>
    <w:p>
      <w:pPr/>
      <w:r>
        <w:rPr>
          <w:lang w:val="sw_KE" w:bidi="sw_KE"/>
        </w:rPr>
      </w:r>
      <w:r>
        <w:rPr>
          <w:lang w:val="sw_KE" w:bidi="sw_KE"/>
        </w:rPr>
        <w:t>Yesu anatembea karibu na ukumbi wa Solomoni. Inawezekana zaidi Yesu anatembea kurudi na kurudi wakati kikundi cha Wayahudi kinakuja kwa Yesu na kumzunguka. Kikundi hiki hakionekani kuwa na vurugu mara ya kwanza, lakini ni kikundi ambacho ni ya uadui, au si ya kirafiki. Wanamwomba Yesu awaambie wazi kama Yesu ni Masihi. Swali hili linamaanisha kwamba Wayahudi ambao wanauliza hawaamini kweli kwamba Yesu ni Masihi. Inawezekana zaidi wanajaribu kumtega Yesu tena. Yesu anawaambia kwamba matendo aliyofanya yanathibitisha yeye ni nani. Yesu amefanya matendo haya kwa jina la, au mamlaka ya Baba. Lakini Wayahudi hawajamwamini Yesu kwa sababu si kondoo wa Yesu, au wafuasi. Yesu analinganisha wafuasi wake na kondoo ambao wangejua sauti ya mchungaji wao. Kondoo wa Yesu wanaitambua sauti ya Yesu, naye anawajua, nao wanamfuata Yesu. Yesu anawaambia Wayahudi kwamba anawapa wafuasi wake maisha ya milele, au maisha ya milele na Mungu. Yesu pia anasema kwamba hakuna mtu anayeweza kunyakua wafuasi wake kutoka kwa mikono yake. Hii ilikuwa sehemu muhimu ya kazi ya mchungaji, ili kuweka kondoo wake salama. Yesu anamaanisha kwamba kama Mchungaji Mwema, atawalinda kondoo wake, au wafuasi, na kuwa na jukumu la usalama wao. Si kwa kondoo ili kukaa salama, bali ni kwa mchungaji kulinda kondoo. Mungu ndiye yule ambaye alimpa Yesu wafuasi hawa, na kwa hivyo Mungu, ambaye ana nguvu zaidi kuliko mtu yeyote, atawaweka wafuasi salama pia. Yesu anaweka wazi kwamba yeye na Baba ni mmoja. Neno hili, "mmoja," linamaanisha kwamba wameunganishwa katika kila kitu ambacho wanafanya na kusema. Yesu anasema kwamba yeye ni Mungu.</w:t>
      </w:r>
    </w:p>
    <w:p>
      <w:pPr/>
      <w:r>
        <w:rPr>
          <w:lang w:val="sw_KE" w:bidi="sw_KE"/>
        </w:rPr>
      </w:r>
      <w:r>
        <w:rPr>
          <w:lang w:val="sw_KE" w:bidi="sw_KE"/>
        </w:rPr>
        <w:t>Sitisha na mjadili swali hili kama kikundi: Mnafikiri Yesu na Baba wangefanya nini ili kuonyesha kwamba wameunganishwa katika asili? Utazungumza vipi kuhusu Yesu na Mungu kuwa mmoja katika tafsiri yako ili kuonyesha kwamba Yesu ni Mungu; ameunganishwa kwa akili na asili na Mungu? Sitisha sauti hii hapa.</w:t>
      </w:r>
    </w:p>
    <w:p>
      <w:pPr/>
      <w:r>
        <w:rPr>
          <w:lang w:val="sw_KE" w:bidi="sw_KE"/>
        </w:rPr>
      </w:r>
      <w:r>
        <w:rPr>
          <w:lang w:val="sw_KE" w:bidi="sw_KE"/>
        </w:rPr>
        <w:t>Kwa kujibu Yesu kutangaza usawa wake na Mungu, Wayahudi wanachukua mawe, mara moja tena, ili kumtupia mawe Yesu na kumwua. Sheria ya Kiyahudi ilisema kwamba wale ambao walimkufuru dhidi ya Mungu wanapaswa kuuawa kwa kupigwa mawe. Yesu anawakumbusha kwamba ikiwa hawamwamini, basi angalau kuamini matendo ambayo Yesu amefanya kwa sababu watathibitisha Yesu ni nani. Ikiwa Wayahudi wanaamini matendo, basi watatambua kwamba Yesu anatoka au katika Baba, na Baba yuko ndani ya Yesu. Wayahudi walienda kujaribu kumkamata Yesu lakini Yesu anaondoka kwao. Hatujui hasa jinsi Yesu alivyoondoka kwao.</w:t>
      </w:r>
    </w:p>
    <w:p>
      <w:pPr/>
      <w:r>
        <w:rPr>
          <w:lang w:val="sw_KE" w:bidi="sw_KE"/>
        </w:rPr>
      </w:r>
      <w:r>
        <w:rPr>
          <w:lang w:val="sw_KE" w:bidi="sw_KE"/>
        </w:rPr>
        <w:t>Yesu kisha alikwenda upande wa mashariki wa Yordani, kwa eneo la Perea ambapo Yohana Mbatizaji alibatiza watu hapo mwanzoni. Kadhaa walikuja kwa Yesu na kujadili kwamba hata ingawa Yohana hajawahi kufanya ishara ya miujiza, bado kile Yohana alichosema kuhusu Yesu kilikuwa kweli. Ishara zilidhaniwa kuwa ushahidi wa nabii, lakini watu hawa waliona ishara za Yesu kama ushahidi wa ukweli wa yale Yohana Mbatizaji aliyasema. Wengi walimfuata Yesu.</w:t>
      </w:r>
    </w:p>
    <w:p>
      <w:pPr/>
      <w:r>
        <w:rPr>
          <w:lang w:val="sw_KE" w:bidi="sw_KE"/>
        </w:rPr>
      </w:r>
      <w:r>
        <w:rPr>
          <w:lang w:val="sw_KE" w:bidi="sw_KE"/>
        </w:rPr>
        <w:t>Sasa kikundi kinapaswa kuunda ubao wa hadithi, kuchora au kutumia vitu ili kuonyesha na kufafanua simulizi pamoja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10:22–42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Simulizi hii ina matukio 4.</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Wayahudi, kati yao ni viongozi wa kidini</w:t>
      </w:r>
    </w:p>
    <w:p>
      <w:pPr>
        <w:pStyle w:val="ListBullet"/>
        <w:spacing w:line="240" w:lineRule="auto"/>
        <w:ind w:left="720"/>
      </w:pPr>
      <w:r>
        <w:rPr>
          <w:lang w:val="sw_KE" w:bidi="sw_KE"/>
        </w:rPr>
      </w:r>
      <w:r>
        <w:rPr>
          <w:lang w:val="sw_KE" w:bidi="sw_KE"/>
        </w:rPr>
        <w:t>Mungu Baba</w:t>
      </w:r>
    </w:p>
    <w:p>
      <w:pPr>
        <w:pStyle w:val="ListBullet"/>
        <w:spacing w:line="240" w:lineRule="auto"/>
        <w:ind w:left="720"/>
      </w:pPr>
      <w:r>
        <w:rPr>
          <w:lang w:val="sw_KE" w:bidi="sw_KE"/>
        </w:rPr>
      </w:r>
      <w:r>
        <w:rPr>
          <w:lang w:val="sw_KE" w:bidi="sw_KE"/>
        </w:rPr>
        <w:t>Wafuasi wa Yesu ambao wanaelezewa kama kondoo</w:t>
      </w:r>
    </w:p>
    <w:p>
      <w:pPr>
        <w:pStyle w:val="ListBullet"/>
        <w:spacing w:line="240" w:lineRule="auto"/>
        <w:ind w:left="720"/>
      </w:pPr>
      <w:r>
        <w:rPr>
          <w:lang w:val="sw_KE" w:bidi="sw_KE"/>
        </w:rPr>
      </w:r>
      <w:r>
        <w:rPr>
          <w:lang w:val="sw_KE" w:bidi="sw_KE"/>
        </w:rPr>
        <w:t>Watu ambao wanamwamini Yesu wakati Yesu anapoenda kuvuka mto Yordani</w:t>
      </w:r>
    </w:p>
    <w:p>
      <w:pPr>
        <w:pStyle w:val="ListBullet"/>
        <w:spacing w:line="240" w:lineRule="auto"/>
        <w:ind w:left="720"/>
      </w:pPr>
      <w:r>
        <w:rPr>
          <w:lang w:val="sw_KE" w:bidi="sw_KE"/>
        </w:rPr>
      </w:r>
      <w:r>
        <w:rPr>
          <w:lang w:val="sw_KE" w:bidi="sw_KE"/>
        </w:rPr>
        <w:t>Wanafunzi pengine walikuwa tayari na kusikiliza, ingawa hawasemi chochote</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nyakati fulani za igizo, sitisha igizo na muulize yule anayeigiza mhusika, "Unahisi nini au unafikiria nini?" Mtu anayeigiza mhusika huyo anapaswa kujibu kile ambacho angekuwa anahisi au kufikiria iwapo angekuwa mhusika huyo. Kisha endelea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Ni wakati wa Sikukuu ya Kujitolea na Yesu anatembea karibu na eneo la hekalu linaloitwa ukumbi wa Solomoni. Wayahudi kadhaa wanakuja kwa Yesu na kumzunguka. Wayahudi hawa wanamwomba Yesu awaambie wazi kama Yesu ni Masihi.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vipi au unawaza nini?" Mtu anaweza kujibu mambo kama, "Nimechanganyikiwa kwamba Wayahudi hawa bado wanajaribu kuninyamazisha," au "Nina huzuni kwamba hawana macho ya kuona kile kilicho mbele yao."</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anawaambia kwamba matendo ambayo Yesu amefanya kwa jina la Baba yanatosha kuthibitisha Yesu ni nani. Hata hivyo, Wayahudi hawa hawaamini kwa sababu si kondoo wa Mungu, au wafuasi. Kondoo wa Mungu wanasikia sauti ya Yesu na kumjua na kumfuata. Yesu anawaambia kwamba wafuasi wake hawawezi kunyakuliwa kutoka kwa mikono yake au Mungu. Yesu anawaambia kwamba yeye na Baba ni mmoja.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Wayahudi, "Unahisi vipi au unawaza nini?" Mtu anaweza kujibu mambo kama, "</w:t>
      </w:r>
      <w:r>
        <w:rPr>
          <w:b/>
          <w:lang w:val="sw_KE" w:bidi="sw_KE"/>
        </w:rPr>
        <w:t>Mwenye hasira</w:t>
      </w:r>
      <w:r>
        <w:rPr>
          <w:lang w:val="sw_KE" w:bidi="sw_KE"/>
        </w:rPr>
        <w:t xml:space="preserve"> kwamba mtu huyu alijifanya kuwa sawa na Mungu!" au "Anastahili kufa kwa kusema mambo kama hayo!"</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Wayahudi wanachukua mawe ili kumwua Yesu. Yesu anauliza ni matendo gani yake ambayo yamewafanya kumwua kwa mawe. Wayahudi wanajibu kwamba si kwa sababu ya matendo yake, bali kwa Yesu, ambaye ni binadamu, alijifanya sawa na Mungu.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vipi au unawaza nini?" Mtu anaweza kujibu mambo kama, "Nina huzuni kwamba wazi hawakutaka kusikia Ukweli."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anarejelea kwa Zaburi na kuwaambia kwamba yeye ndiye yule ambaye ametumwa na Mungu. Anawaambia Wayahudi kwamba ikiwa hawamwamini, kisha waamini matendo ya Baba ambayo Yesu amefanya. Wayahudi wanajaribu kumkamata Yesu lakini Yesu anaondoka nao. Yesu anaenda kuvuka mto Yordani na kukaa pale kwa muda. Watu wengi wanakuja kumwamini Yesu kwa sababu ya kile Yohana Mbatizaji alichosema kuhusu Yesu na kwa sababu ya matendo ya Yesu.</w:t>
      </w:r>
      <w:r>
        <w:rPr>
          <w:lang w:val="sw_KE" w:bidi="sw_KE"/>
        </w:rPr>
      </w:r>
    </w:p>
    <w:p>
      <w:pPr>
        <w:pStyle w:val="Heading3"/>
      </w:pPr>
      <w:r>
        <w:rPr>
          <w:lang w:val="sw_KE" w:bidi="sw_KE"/>
        </w:rPr>
        <w:t>Kujaza Mapengo</w:t>
      </w:r>
    </w:p>
    <w:p>
      <w:pPr/>
      <w:r>
        <w:rPr>
          <w:lang w:val="sw_KE" w:bidi="sw_KE"/>
        </w:rPr>
      </w:r>
      <w:r>
        <w:rPr>
          <w:lang w:val="sw_KE" w:bidi="sw_KE"/>
        </w:rPr>
        <w:t>Sikiliza toleo la sauti la Yohana 10:22–42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 xml:space="preserve">Wakati wa </w:t>
      </w:r>
      <w:r>
        <w:rPr>
          <w:b/>
          <w:lang w:val="sw_KE" w:bidi="sw_KE"/>
        </w:rPr>
        <w:t>Karamu ya Kuweka Wakfu</w:t>
      </w:r>
      <w:r>
        <w:rPr>
          <w:lang w:val="sw_KE" w:bidi="sw_KE"/>
        </w:rPr>
        <w:t xml:space="preserve"> katika </w:t>
      </w:r>
      <w:r>
        <w:rPr>
          <w:b/>
          <w:lang w:val="sw_KE" w:bidi="sw_KE"/>
        </w:rPr>
        <w:t>Yerusalemu</w:t>
      </w:r>
      <w:r>
        <w:rPr>
          <w:lang w:val="sw_KE" w:bidi="sw_KE"/>
        </w:rPr>
        <w:t xml:space="preserve">, Yesu anatembea katika eneo la </w:t>
      </w:r>
      <w:r>
        <w:rPr>
          <w:b/>
          <w:lang w:val="sw_KE" w:bidi="sw_KE"/>
        </w:rPr>
        <w:t>hekalu</w:t>
      </w:r>
      <w:r>
        <w:rPr>
          <w:lang w:val="sw_KE" w:bidi="sw_KE"/>
        </w:rPr>
        <w:t xml:space="preserve"> linalojulikana kama </w:t>
      </w:r>
      <w:r>
        <w:rPr>
          <w:b/>
          <w:lang w:val="sw_KE" w:bidi="sw_KE"/>
        </w:rPr>
        <w:t>ukumbi wa Solomoni</w:t>
      </w:r>
      <w:r>
        <w:rPr>
          <w:lang w:val="sw_KE" w:bidi="sw_KE"/>
        </w:rPr>
        <w:t xml:space="preserve">, au ukumbi wa Solomoni. Sikukuu ya Kuweka Wakfu ni sherehe ya wakati Wayahudi walilichukua tena hekalu kutoka kwa Wasyria na kuliweka wakfu tena kwa Mungu. Yerusalemu ni mji mkuu wa Israeli, ambapo hekalu lilikuwa na ambapo Wayahudi walikwenda kumwabudu Mungu. Hekalu ni mahali ambapo Mungu angekutana na watu wake na watu wangemwabudu Mungu kwa kufanya dhabihu kwake. Ukumbi ni eneo la hekalu ambalo liliaminika bado lilisimama kutoka kwa hekalu la Solomoni. Ukumbi huu ulisaidiwa na safu mbili za nguzo na ungekabiliwa na ndani kuelekea hekalu ili kuwazuia watu kutoka kwa madhara ya hali ya hewa. Tumia neno lile lile kwa Yerusalemu na hekalu kama ulivyotumia katika vifungu vya awali. Kwa maelezo zaidi kuhusu </w:t>
      </w:r>
      <w:r>
        <w:rPr>
          <w:lang w:val="sw_KE" w:bidi="sw_KE"/>
        </w:rPr>
        <w:t>Sikukuu ya Kujitolea</w:t>
      </w:r>
      <w:r>
        <w:rPr>
          <w:lang w:val="sw_KE" w:bidi="sw_KE"/>
        </w:rPr>
        <w:t xml:space="preserve">, </w:t>
      </w:r>
      <w:r>
        <w:rPr>
          <w:lang w:val="sw_KE" w:bidi="sw_KE"/>
        </w:rPr>
        <w:t>Yerusalemu</w:t>
      </w:r>
      <w:r>
        <w:rPr>
          <w:lang w:val="sw_KE" w:bidi="sw_KE"/>
        </w:rPr>
        <w:t xml:space="preserve">, na </w:t>
      </w:r>
      <w:r>
        <w:rPr>
          <w:lang w:val="sw_KE" w:bidi="sw_KE"/>
        </w:rPr>
        <w:t>hekalu</w:t>
      </w:r>
      <w:r>
        <w:rPr>
          <w:lang w:val="sw_KE" w:bidi="sw_KE"/>
        </w:rPr>
        <w:t>, rejelea Faharasa Kuu.</w:t>
      </w:r>
    </w:p>
    <w:p>
      <w:pPr/>
      <w:r>
        <w:rPr>
          <w:lang w:val="sw_KE" w:bidi="sw_KE"/>
        </w:rPr>
      </w:r>
      <w:r>
        <w:rPr>
          <w:lang w:val="sw_KE" w:bidi="sw_KE"/>
        </w:rPr>
        <w:t xml:space="preserve">Yesu anatembea huku na huku wakati kikundi cha </w:t>
      </w:r>
      <w:r>
        <w:rPr>
          <w:b/>
          <w:lang w:val="sw_KE" w:bidi="sw_KE"/>
        </w:rPr>
        <w:t>Wayahudi</w:t>
      </w:r>
      <w:r>
        <w:rPr>
          <w:lang w:val="sw_KE" w:bidi="sw_KE"/>
        </w:rPr>
        <w:t xml:space="preserve"> na </w:t>
      </w:r>
      <w:r>
        <w:rPr>
          <w:b/>
          <w:lang w:val="sw_KE" w:bidi="sw_KE"/>
        </w:rPr>
        <w:t>viongozi wa kidini wa Kiyahudi</w:t>
      </w:r>
      <w:r>
        <w:rPr>
          <w:lang w:val="sw_KE" w:bidi="sw_KE"/>
        </w:rPr>
        <w:t xml:space="preserve"> kinakuja kwa Yesu na kumzunguka. Wayahudi ni uzao wa Ibrahimu, na watu waliochaguliwa wa Mungu. Baadhi ya Wayahudi hawa pengine walikuwa baadhi ya viongozi wa kidini wa Kiyahudi pia. Tumia neno lile lile ulilotumia katika simulizi za awali kwa Wayahudi. Kwa maelezo zaidi kuhusu </w:t>
      </w:r>
      <w:r>
        <w:rPr>
          <w:lang w:val="sw_KE" w:bidi="sw_KE"/>
        </w:rPr>
        <w:t>wayahudi</w:t>
      </w:r>
      <w:r>
        <w:rPr>
          <w:lang w:val="sw_KE" w:bidi="sw_KE"/>
        </w:rPr>
        <w:t>, rejelea Faharasa Kuu.</w:t>
      </w:r>
    </w:p>
    <w:p>
      <w:pPr/>
      <w:r>
        <w:rPr>
          <w:lang w:val="sw_KE" w:bidi="sw_KE"/>
        </w:rPr>
      </w:r>
      <w:r>
        <w:rPr>
          <w:lang w:val="sw_KE" w:bidi="sw_KE"/>
        </w:rPr>
        <w:t xml:space="preserve">Kikundi hiki hakionekani kuwa na vurugu mara ya kwanza, lakini ni kikundi ambacho ni ya uadui, au si ya kirafiki. Wayahudi hawa wanamwomba Yesu awaambie </w:t>
      </w:r>
      <w:r>
        <w:rPr>
          <w:b/>
          <w:lang w:val="sw_KE" w:bidi="sw_KE"/>
        </w:rPr>
        <w:t>wazi</w:t>
      </w:r>
      <w:r>
        <w:rPr>
          <w:lang w:val="sw_KE" w:bidi="sw_KE"/>
        </w:rPr>
        <w:t xml:space="preserve"> kama Yesu ni </w:t>
      </w:r>
      <w:r>
        <w:rPr>
          <w:b/>
          <w:lang w:val="sw_KE" w:bidi="sw_KE"/>
        </w:rPr>
        <w:t>Masihi</w:t>
      </w:r>
      <w:r>
        <w:rPr>
          <w:lang w:val="sw_KE" w:bidi="sw_KE"/>
        </w:rPr>
        <w:t xml:space="preserve">. Masihi ni mtu ambaye amepakwa mafuta na Mungu. Tumia neno sawa kwa Masihi au </w:t>
      </w:r>
      <w:r>
        <w:rPr>
          <w:lang w:val="sw_KE" w:bidi="sw_KE"/>
        </w:rPr>
        <w:t>Kristo</w:t>
      </w:r>
      <w:r>
        <w:rPr>
          <w:lang w:val="sw_KE" w:bidi="sw_KE"/>
        </w:rPr>
        <w:t xml:space="preserve"> kama vile umetumia katika simulizi zilizotangulia. Kwa maelezo zaidi kuhusu </w:t>
      </w:r>
      <w:r>
        <w:rPr>
          <w:lang w:val="sw_KE" w:bidi="sw_KE"/>
        </w:rPr>
        <w:t>Masihi</w:t>
      </w:r>
      <w:r>
        <w:rPr>
          <w:lang w:val="sw_KE" w:bidi="sw_KE"/>
        </w:rPr>
        <w:t>, rejelea Faharasa Kuu.</w:t>
      </w:r>
    </w:p>
    <w:p>
      <w:pPr/>
      <w:r>
        <w:rPr>
          <w:lang w:val="sw_KE" w:bidi="sw_KE"/>
        </w:rPr>
      </w:r>
      <w:r>
        <w:rPr>
          <w:lang w:val="sw_KE" w:bidi="sw_KE"/>
        </w:rPr>
        <w:t xml:space="preserve">Yesu anawaambia kwamba amewaambia Wayahudi wazi lakini kwamba Wayahudi </w:t>
      </w:r>
      <w:r>
        <w:rPr>
          <w:b/>
          <w:lang w:val="sw_KE" w:bidi="sw_KE"/>
        </w:rPr>
        <w:t>hawaamini</w:t>
      </w:r>
      <w:r>
        <w:rPr>
          <w:lang w:val="sw_KE" w:bidi="sw_KE"/>
        </w:rPr>
        <w:t xml:space="preserve">. Kuamini ni kumwamini mtu au kitu na inaonyeshwa kwa matendo. Tumia neno sawa na ulilotumia kwa amini katika simulizi zingine. Kwa maelezo zaidi kuhusu </w:t>
      </w:r>
      <w:r>
        <w:rPr>
          <w:lang w:val="sw_KE" w:bidi="sw_KE"/>
        </w:rPr>
        <w:t>imani</w:t>
      </w:r>
      <w:r>
        <w:rPr>
          <w:lang w:val="sw_KE" w:bidi="sw_KE"/>
        </w:rPr>
        <w:t>, rejelea Faharasa Kuu.</w:t>
      </w:r>
    </w:p>
    <w:p>
      <w:pPr/>
      <w:r>
        <w:rPr>
          <w:lang w:val="sw_KE" w:bidi="sw_KE"/>
        </w:rPr>
      </w:r>
      <w:r>
        <w:rPr>
          <w:lang w:val="sw_KE" w:bidi="sw_KE"/>
        </w:rPr>
        <w:t xml:space="preserve">Yesu anasema kwamba matendo ambayo Yesu amefanya </w:t>
      </w:r>
      <w:r>
        <w:rPr>
          <w:b/>
          <w:lang w:val="sw_KE" w:bidi="sw_KE"/>
        </w:rPr>
        <w:t>kwa jina</w:t>
      </w:r>
      <w:r>
        <w:rPr>
          <w:lang w:val="sw_KE" w:bidi="sw_KE"/>
        </w:rPr>
        <w:t xml:space="preserve">, au mamlaka, ya Baba </w:t>
      </w:r>
      <w:r>
        <w:rPr>
          <w:b/>
          <w:lang w:val="sw_KE" w:bidi="sw_KE"/>
        </w:rPr>
        <w:t>yanashuhudia</w:t>
      </w:r>
      <w:r>
        <w:rPr>
          <w:lang w:val="sw_KE" w:bidi="sw_KE"/>
        </w:rPr>
        <w:t xml:space="preserve"> kuhusu Yesu ni nani. Kushuhudia ni kutangaza ukweli kuhusu mtu au kitu kutoka kwa uzoefu wa kibinafsi. Tumia neno lile kwa kushuhudia kama ulivyotumia katika vifungu vya awali. Kwa maelezo zaidi kuhusu </w:t>
      </w:r>
      <w:r>
        <w:rPr>
          <w:lang w:val="sw_KE" w:bidi="sw_KE"/>
        </w:rPr>
        <w:t>ushuhuda</w:t>
      </w:r>
      <w:r>
        <w:rPr>
          <w:lang w:val="sw_KE" w:bidi="sw_KE"/>
        </w:rPr>
        <w:t>, rejelea Faharasa Kuu.</w:t>
      </w:r>
    </w:p>
    <w:p>
      <w:pPr/>
      <w:r>
        <w:rPr>
          <w:lang w:val="sw_KE" w:bidi="sw_KE"/>
        </w:rPr>
      </w:r>
      <w:r>
        <w:rPr>
          <w:lang w:val="sw_KE" w:bidi="sw_KE"/>
        </w:rPr>
        <w:t xml:space="preserve">Lakini Wayahudi hawajamwamini Yesu kwa sababu si kondoo wa Yesu, au wafuasi. Kondoo wa Yesu wanajua sauti ya Yesu na anawajua na wanamfuata Yesu. Yesu anawapa kondoo wake </w:t>
      </w:r>
      <w:r>
        <w:rPr>
          <w:b/>
          <w:lang w:val="sw_KE" w:bidi="sw_KE"/>
        </w:rPr>
        <w:t>maisha ya</w:t>
      </w:r>
      <w:r>
        <w:rPr>
          <w:lang w:val="sw_KE" w:bidi="sw_KE"/>
        </w:rPr>
        <w:t xml:space="preserve"> milele, au maisha ya milele na Mungu, kondoo hawatapotea </w:t>
      </w:r>
      <w:r>
        <w:rPr>
          <w:b/>
          <w:lang w:val="sw_KE" w:bidi="sw_KE"/>
        </w:rPr>
        <w:t>kamwe</w:t>
      </w:r>
      <w:r>
        <w:rPr>
          <w:lang w:val="sw_KE" w:bidi="sw_KE"/>
        </w:rPr>
        <w:t xml:space="preserve">, au kufa, na kondoo hawawezi kunyakuliwa, au </w:t>
      </w:r>
      <w:r>
        <w:rPr>
          <w:b/>
          <w:lang w:val="sw_KE" w:bidi="sw_KE"/>
        </w:rPr>
        <w:t>kuondolewa</w:t>
      </w:r>
      <w:r>
        <w:rPr>
          <w:lang w:val="sw_KE" w:bidi="sw_KE"/>
        </w:rPr>
        <w:t xml:space="preserve"> kutoka kwa Yesu au kutoka kwa mkono wa Baba. Tazama Faharasa Kuu kwa maelezo zaidi kuhusu </w:t>
      </w:r>
      <w:r>
        <w:rPr>
          <w:lang w:val="sw_KE" w:bidi="sw_KE"/>
        </w:rPr>
        <w:t>maisha ya milele</w:t>
      </w:r>
      <w:r>
        <w:rPr>
          <w:lang w:val="sw_KE" w:bidi="sw_KE"/>
        </w:rPr>
        <w:t>. Yesu anawaambia Wayahudi kwamba Baba yake, ambaye amempa Yesu kondoo hawa, ni mkubwa na mwenye nguvu zaidi kuliko wote. Yesu anaweka wazi kwamba yeye na Baba ni mmoja. Neno hili, "mmoja," linamaanisha kwamba wameunganishwa katika asili. Yesu anasema kwamba yeye ni Mungu.</w:t>
      </w:r>
    </w:p>
    <w:p>
      <w:pPr/>
      <w:r>
        <w:rPr>
          <w:lang w:val="sw_KE" w:bidi="sw_KE"/>
        </w:rPr>
      </w:r>
      <w:r>
        <w:rPr>
          <w:lang w:val="sw_KE" w:bidi="sw_KE"/>
        </w:rPr>
        <w:t xml:space="preserve">Kwa kujibu Yesu kutangaza usawa wake na Mungu, Wayahudi wanachukua mawe ili kumwua Yesu. Yesu anauliza ni matendo mazuri yake gani ambayo yamewafanya kumwua kwa mawe. Wayahudi wanasema, si kwa matendo ya Yesu, bali kwa </w:t>
      </w:r>
      <w:r>
        <w:rPr>
          <w:b/>
          <w:lang w:val="sw_KE" w:bidi="sw_KE"/>
        </w:rPr>
        <w:t>kufuru yake</w:t>
      </w:r>
      <w:r>
        <w:rPr>
          <w:lang w:val="sw_KE" w:bidi="sw_KE"/>
        </w:rPr>
        <w:t>. Kumkufuru Mungu ni kumdhalilisha au kumkashifu Mungu.</w:t>
      </w:r>
    </w:p>
    <w:p>
      <w:pPr/>
      <w:r>
        <w:rPr>
          <w:lang w:val="sw_KE" w:bidi="sw_KE"/>
        </w:rPr>
      </w:r>
      <w:r>
        <w:rPr>
          <w:lang w:val="sw_KE" w:bidi="sw_KE"/>
        </w:rPr>
        <w:t xml:space="preserve">Sitisha hapa na mjadili kama kikundi ni neno gani mtakalotumia kwa </w:t>
      </w:r>
      <w:r>
        <w:rPr>
          <w:b/>
          <w:lang w:val="sw_KE" w:bidi="sw_KE"/>
        </w:rPr>
        <w:t>kufuru</w:t>
      </w:r>
      <w:r>
        <w:rPr>
          <w:lang w:val="sw_KE" w:bidi="sw_KE"/>
        </w:rPr>
        <w:t xml:space="preserve">. Tazama Faharasa Kuu kwa maelezo zaidi kuhusu neno </w:t>
      </w:r>
      <w:r>
        <w:rPr>
          <w:lang w:val="sw_KE" w:bidi="sw_KE"/>
        </w:rPr>
        <w:t>kufuru</w:t>
      </w:r>
      <w:r>
        <w:rPr>
          <w:lang w:val="sw_KE" w:bidi="sw_KE"/>
        </w:rPr>
        <w:t>. Sitisha sauti hii hapa.</w:t>
      </w:r>
    </w:p>
    <w:p>
      <w:pPr/>
      <w:r>
        <w:rPr>
          <w:lang w:val="sw_KE" w:bidi="sw_KE"/>
        </w:rPr>
      </w:r>
      <w:r>
        <w:rPr>
          <w:lang w:val="sw_KE" w:bidi="sw_KE"/>
        </w:rPr>
        <w:t xml:space="preserve">Yesu anawaambia kwamba katika </w:t>
      </w:r>
      <w:r>
        <w:rPr>
          <w:b/>
          <w:lang w:val="sw_KE" w:bidi="sw_KE"/>
        </w:rPr>
        <w:t>Maandiko</w:t>
      </w:r>
      <w:r>
        <w:rPr>
          <w:lang w:val="sw_KE" w:bidi="sw_KE"/>
        </w:rPr>
        <w:t xml:space="preserve"> yao wenyewe, kwamba Mungu aliwaambia baadhi ya </w:t>
      </w:r>
      <w:r>
        <w:rPr>
          <w:b/>
          <w:lang w:val="sw_KE" w:bidi="sw_KE"/>
        </w:rPr>
        <w:t>viongozi</w:t>
      </w:r>
      <w:r>
        <w:rPr>
          <w:lang w:val="sw_KE" w:bidi="sw_KE"/>
        </w:rPr>
        <w:t xml:space="preserve"> kwamba ni miungu. Kwa hiyo ikiwa hiyo ni kweli, basi Wayahudi wanaweza kusema vipi kwamba Yesu anakufuru wakati Yesu anajiita </w:t>
      </w:r>
      <w:r>
        <w:rPr>
          <w:b/>
          <w:lang w:val="sw_KE" w:bidi="sw_KE"/>
        </w:rPr>
        <w:t>Mwana wa Mungu</w:t>
      </w:r>
      <w:r>
        <w:rPr>
          <w:lang w:val="sw_KE" w:bidi="sw_KE"/>
        </w:rPr>
        <w:t xml:space="preserve">, wakati ametenganishwa na kutumwa na Mungu? Maandiko, au sheria, inarejelea yote ya Maandiko ya Agano la Kale ambayo Wayahudi waliamini. Mwana wa Mungu anamaanisha kwamba Yesu ana uhusiano maalum na Mungu, kama Baba na Mwana, lakini pia kwamba Yesu ni Mungu. Tumia maneno yale yale kwa Maandiko na Mwana wa Mungu ambayo umetumia katika simulizi za awali. Kwa maelezo zaidi kuhusu </w:t>
      </w:r>
      <w:r>
        <w:rPr>
          <w:lang w:val="sw_KE" w:bidi="sw_KE"/>
        </w:rPr>
        <w:t>Maandiko</w:t>
      </w:r>
      <w:r>
        <w:rPr>
          <w:lang w:val="sw_KE" w:bidi="sw_KE"/>
        </w:rPr>
        <w:t xml:space="preserve">, </w:t>
      </w:r>
      <w:r>
        <w:rPr>
          <w:lang w:val="sw_KE" w:bidi="sw_KE"/>
        </w:rPr>
        <w:t>miungu</w:t>
      </w:r>
      <w:r>
        <w:rPr>
          <w:lang w:val="sw_KE" w:bidi="sw_KE"/>
        </w:rPr>
        <w:t xml:space="preserve">, na </w:t>
      </w:r>
      <w:r>
        <w:rPr>
          <w:lang w:val="sw_KE" w:bidi="sw_KE"/>
        </w:rPr>
        <w:t>Mwana wa Mungu</w:t>
      </w:r>
      <w:r>
        <w:rPr>
          <w:lang w:val="sw_KE" w:bidi="sw_KE"/>
        </w:rPr>
        <w:t>, rejelea Faharasa Kuu.</w:t>
      </w:r>
    </w:p>
    <w:p>
      <w:pPr/>
      <w:r>
        <w:rPr>
          <w:lang w:val="sw_KE" w:bidi="sw_KE"/>
        </w:rPr>
      </w:r>
      <w:r>
        <w:rPr>
          <w:lang w:val="sw_KE" w:bidi="sw_KE"/>
        </w:rPr>
        <w:t xml:space="preserve">Yesu anawakumbusha kwamba ikiwa hawamwamini, basi waamini matendo ambayo yatashuhudia Yesu ni nani. Wayahudi walienda kujaribu kumkamata Yesu lakini Yesu anaondoka kwao. </w:t>
      </w:r>
    </w:p>
    <w:p>
      <w:pPr/>
      <w:r>
        <w:rPr>
          <w:lang w:val="sw_KE" w:bidi="sw_KE"/>
        </w:rPr>
      </w:r>
      <w:r>
        <w:rPr>
          <w:lang w:val="sw_KE" w:bidi="sw_KE"/>
        </w:rPr>
        <w:t xml:space="preserve">Yesu kisha alikwenda upande wa mashariki wa </w:t>
      </w:r>
      <w:r>
        <w:rPr>
          <w:b/>
          <w:lang w:val="sw_KE" w:bidi="sw_KE"/>
        </w:rPr>
        <w:t>Mto Yordani</w:t>
      </w:r>
      <w:r>
        <w:rPr>
          <w:lang w:val="sw_KE" w:bidi="sw_KE"/>
        </w:rPr>
        <w:t xml:space="preserve">, kwa eneo la Perea ambapo </w:t>
      </w:r>
      <w:r>
        <w:rPr>
          <w:b/>
          <w:lang w:val="sw_KE" w:bidi="sw_KE"/>
        </w:rPr>
        <w:t>Yohana Mbatizaji</w:t>
      </w:r>
      <w:r>
        <w:rPr>
          <w:lang w:val="sw_KE" w:bidi="sw_KE"/>
        </w:rPr>
        <w:t xml:space="preserve"> alibatiza watu </w:t>
      </w:r>
      <w:r>
        <w:rPr>
          <w:b/>
          <w:lang w:val="sw_KE" w:bidi="sw_KE"/>
        </w:rPr>
        <w:t>kwanza</w:t>
      </w:r>
      <w:r>
        <w:rPr>
          <w:lang w:val="sw_KE" w:bidi="sw_KE"/>
        </w:rPr>
        <w:t xml:space="preserve">. Yordani ni mto Yordani ambao unapita kutoka Bahari ya Galilaya hadi Bahari ya Wafu. Yohana Mbatizaji ndiye ambaye anaandaa njia kwa Yesu kwa kuwaambia watu kutubu na kubatizwa. Kubatiza ni kusafisha watu katika maji. Tumia maneno yale yale kwa Yordani, Yohana Mbatizaji, na ubatizo ambayo umetumia katika simulizi za awali. Kwa maelezo zaidi kuhusu </w:t>
      </w:r>
      <w:r>
        <w:rPr>
          <w:lang w:val="sw_KE" w:bidi="sw_KE"/>
        </w:rPr>
        <w:t>Yordani</w:t>
      </w:r>
      <w:r>
        <w:rPr>
          <w:lang w:val="sw_KE" w:bidi="sw_KE"/>
        </w:rPr>
        <w:t xml:space="preserve">, </w:t>
      </w:r>
      <w:r>
        <w:rPr>
          <w:lang w:val="sw_KE" w:bidi="sw_KE"/>
        </w:rPr>
        <w:t>Yohana Mbatizaji</w:t>
      </w:r>
      <w:r>
        <w:rPr>
          <w:lang w:val="sw_KE" w:bidi="sw_KE"/>
        </w:rPr>
        <w:t xml:space="preserve">, na </w:t>
      </w:r>
      <w:r>
        <w:rPr>
          <w:lang w:val="sw_KE" w:bidi="sw_KE"/>
        </w:rPr>
        <w:t>ubatizo</w:t>
      </w:r>
      <w:r>
        <w:rPr>
          <w:lang w:val="sw_KE" w:bidi="sw_KE"/>
        </w:rPr>
        <w:t>, rejelea Faharasa Kuu.</w:t>
      </w:r>
    </w:p>
    <w:p>
      <w:pPr/>
      <w:r>
        <w:rPr>
          <w:lang w:val="sw_KE" w:bidi="sw_KE"/>
        </w:rPr>
      </w:r>
      <w:r>
        <w:rPr>
          <w:lang w:val="sw_KE" w:bidi="sw_KE"/>
        </w:rPr>
        <w:t xml:space="preserve">Kadhaa walikuja kwa Yesu na walijadili kwamba hata ingawa Yohana hakufanya </w:t>
      </w:r>
      <w:r>
        <w:rPr>
          <w:b/>
          <w:lang w:val="sw_KE" w:bidi="sw_KE"/>
        </w:rPr>
        <w:t>ishara yoyote</w:t>
      </w:r>
      <w:r>
        <w:rPr>
          <w:lang w:val="sw_KE" w:bidi="sw_KE"/>
        </w:rPr>
        <w:t xml:space="preserve">, kile Yohana alichosema kuhusu Yesu kilikuwa kweli. Watu wengi walimwamini Yesu hapo. Ishara ni kielelezo au dalili kwamba kitu ni kweli au kitatokea. Tumia neno lile lile kwa ishara ambalo umetumia hapo awali. Kwa maelezo zaidi kuhusu </w:t>
      </w:r>
      <w:r>
        <w:rPr>
          <w:lang w:val="sw_KE" w:bidi="sw_KE"/>
        </w:rPr>
        <w:t>ishara</w:t>
      </w:r>
      <w:r>
        <w:rPr>
          <w:lang w:val="sw_KE" w:bidi="sw_KE"/>
        </w:rPr>
        <w:t>, rejelea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kurekebishana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11:1–16</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11:1–16 na muiweke mioyoni mwenu.</w:t>
      </w:r>
    </w:p>
    <w:p>
      <w:pPr/>
      <w:r>
        <w:rPr>
          <w:lang w:val="sw_KE" w:bidi="sw_KE"/>
        </w:rPr>
      </w:r>
      <w:r>
        <w:rPr>
          <w:lang w:val="sw_KE" w:bidi="sw_KE"/>
        </w:rPr>
        <w:t>Sikiliza toleo la sauti la Yohana 11:1–16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Katika simulizi ya awali, Wayahudi walimshtaki Yesu kwa kufuru na kujaribu kumuua Yesu kwa mawe. Baada ya Wayahudi kujaribu kumwua Yesu kwa mawe, Yesu na wanafunzi wake walikwenda kuvuka Mto Yordani ili kukaa pale kwa muda. Simulizi hii inazungumzia hadithi inayofuata ya rafiki wa Yesu anayeitwa Lazaro ambaye aliugua na akafa.</w:t>
      </w:r>
    </w:p>
    <w:p>
      <w:pPr/>
      <w:r>
        <w:rPr>
          <w:lang w:val="sw_KE" w:bidi="sw_KE"/>
        </w:rPr>
      </w:r>
      <w:r>
        <w:rPr>
          <w:lang w:val="sw_KE" w:bidi="sw_KE"/>
        </w:rPr>
        <w:t>Simulizi hii inaanza kwa kuelezea mtu anayeitwa Lazaro. Lazaro alikuwa mgonjwa sana. Lazaro na dada zake, Maria na Martha, ni marafiki wa Yesu. Lazaro, Maria, na Martha wanaishi katika Bethania, mji mdogo chini ya maili mbili mashariki ya Yerusalemu. Martha anaonekana kuwa dada mkubwa katika familia kwa sababu anatajwa kwanza na kwa jina. Maria alikuwa yule ambaye alimtia mafuta Bwana Yesu kwa manukato na kupanguza miguu yake kwa nywele zake. Wakati huu wa ugonjwa wa Lazaro, Maria alikuwa bado hajatia mafuta kwa miguu ya Yesu. Yohana anatuambia maelezo haya sasa ili kuwakumbusha wasomaji wake Maria alikuwa nani huyu, kwa sababu wasomaji wake pengine walimjua Maria. Maria lilikuwa jina la kawaida katika wakati wa Yesu. Wanawake kadhaa wanaoitwa Maria wanatajwa katika Injili.</w:t>
      </w:r>
    </w:p>
    <w:p>
      <w:pPr/>
      <w:r>
        <w:rPr>
          <w:lang w:val="sw_KE" w:bidi="sw_KE"/>
        </w:rPr>
      </w:r>
      <w:r>
        <w:rPr>
          <w:lang w:val="sw_KE" w:bidi="sw_KE"/>
        </w:rPr>
        <w:t>Kwa hivyo dada hawa,Mari na Martha, walimtuma mtu mwenye ujumbe kwa Yesu, wakisema, "Bwana, yule unayempenda ni mgonjwa." Yesu anajua na kupenda familia—kina dada hawa hawapaswi hata kusema jina la Lazaro. Dada walimzungumzia Yesu kwa cheo cha heshima "Bwana," ambacho kinamaanisha mkuu. Walimwamini kama kiongozi wa kidini anayeheshimiwa kutoka kwa Mungu ambaye walimheshimu sana. Ujumbe wao ulikuwa ombi la heshima kwa Yesu kuja na kumponya Lazaro, hata ingawa ujumbe wao haukumtaja Yesu kumponya Lazaro haswa. Ni lazima kina dada hawa walijua kuhusu uponyaji ambao Yesu alikuwa amefanya katika Yerusalemu ambao haikuwa mbali na Bethania. Waliamini kwamba Yesu angekuja, kwa sababu walimjua vizuri na Yesu aliwapenda Martha na Maria na Lazaro.</w:t>
      </w:r>
    </w:p>
    <w:p>
      <w:pPr/>
      <w:r>
        <w:rPr>
          <w:lang w:val="sw_KE" w:bidi="sw_KE"/>
        </w:rPr>
      </w:r>
      <w:r>
        <w:rPr>
          <w:lang w:val="sw_KE" w:bidi="sw_KE"/>
        </w:rPr>
        <w:t>Sitisha hapa na mjadili swali hili kama kikundi: Baadhi ya mambo gani ambayo watu wanafanya ili kuelezea upendo kwa rafiki maalum katika utamaduni wenu? Sitisha sauti hii hapa.</w:t>
      </w:r>
    </w:p>
    <w:p>
      <w:pPr/>
      <w:r>
        <w:rPr>
          <w:lang w:val="sw_KE" w:bidi="sw_KE"/>
        </w:rPr>
      </w:r>
      <w:r>
        <w:rPr>
          <w:lang w:val="sw_KE" w:bidi="sw_KE"/>
        </w:rPr>
        <w:t>Wakati Yesu alisikia ujumbe huu, Yesu alisema, pengine kwa mjumbe, "Ugonjwa huu hautaishia kwa kifo. Badala yake, ugonjwa huu utamletea Mungu utukufu, au sifa. Watu watamsifu, au kumtukuza, Mwana wa Mungu kwa sababu ya ugonjwa huu." Wakati watu wanamtukuza Mungu, wanamsifu kwa nguvu na enzi yake. Yesu anasema kwamba yeye mwenyewe, Mwana wa Mungu, pia atapokea sifa kwa sababu ya ugonjwa wa Lazaro. Yesu alitumia cheo "Mwana wa Mungu" ili kujirejelea mwenyewe.</w:t>
      </w:r>
    </w:p>
    <w:p>
      <w:pPr/>
      <w:r>
        <w:rPr>
          <w:lang w:val="sw_KE" w:bidi="sw_KE"/>
        </w:rPr>
      </w:r>
      <w:r>
        <w:rPr>
          <w:lang w:val="sw_KE" w:bidi="sw_KE"/>
        </w:rPr>
        <w:t>Sasa Yesu alimpenda Martha na dada yake na Lazaro. upendo kwa ajili yao na aliwajali. Kwa hivyo wakati alichelewa kwenda mahali pao, haimaanishi kwamba hakuwapenda. Yesu aliwapenda kama marafiki wa karibu. Yesu alijua kile kilichokuwa bora kwa Maria na Martha, na Yesu alijua kwamba Mungu angepata utukufu, au sifa, kutoka kwa hali hii. Kisha baada ya siku mbili aliwaambia wanafunzi wake, "Wacha turudi Yudea." Yudea ni jina la mkoa au eneo ambapo Yerusalemu na Bethania yalikuwa. Lazaro na dada zake waliishi katika Yudea, na viongozi wa kidini waliompinga Yesu kushikilia mamlaka zaidi hapo. Kwa hivyo ilikuwa mkoa ambapo Yesu alikuwa katika hatari zaidi.</w:t>
      </w:r>
    </w:p>
    <w:p>
      <w:pPr/>
      <w:r>
        <w:rPr>
          <w:lang w:val="sw_KE" w:bidi="sw_KE"/>
        </w:rPr>
      </w:r>
      <w:r>
        <w:rPr>
          <w:lang w:val="sw_KE" w:bidi="sw_KE"/>
        </w:rPr>
        <w:t xml:space="preserve">Sitisha hapa na uangalie ramani inayoonyesha eneo la </w:t>
      </w:r>
      <w:r>
        <w:rPr>
          <w:lang w:val="sw_KE" w:bidi="sw_KE"/>
        </w:rPr>
        <w:t>Yudea, na Yerusalemu na Bethania</w:t>
      </w:r>
      <w:r>
        <w:rPr>
          <w:lang w:val="sw_KE" w:bidi="sw_KE"/>
        </w:rPr>
        <w:t>. Sitisha sauti hapa.</w:t>
      </w:r>
    </w:p>
    <w:p>
      <w:pPr/>
      <w:r>
        <w:rPr>
          <w:lang w:val="sw_KE" w:bidi="sw_KE"/>
        </w:rPr>
      </w:r>
      <w:r>
        <w:rPr>
          <w:lang w:val="sw_KE" w:bidi="sw_KE"/>
        </w:rPr>
        <w:t>Wanafunzi walijibu, "Lakini mwalimu, au Rabi, muda mfupi uliopita watu katika Yudea walijaribu kukuua kwa mawe na je, unaenda pale tena?" Neno Rabi linamaanisha "yule wangu mkuu." Wanafunzi wanaonyesha heshima kwa mwalimu muhimu wa kidini au kiongozi. Watu katika Yudea walikuwa wakitaka kumuua Yesu kwa mawe kwa sababu walidhani alizungumza mambo mabaya dhidi ya Mungu. Wakati wanafunzi wa Yesu walimuuliza Yesu "je, unaenda pale tena?" Hawakutarajia jibu. Walishangaa na walitaka kumwambia Yesu kwamba haikuwa wazo nzuri kwenda Yudea.</w:t>
      </w:r>
    </w:p>
    <w:p>
      <w:pPr/>
      <w:r>
        <w:rPr>
          <w:lang w:val="sw_KE" w:bidi="sw_KE"/>
        </w:rPr>
      </w:r>
      <w:r>
        <w:rPr>
          <w:lang w:val="sw_KE" w:bidi="sw_KE"/>
        </w:rPr>
        <w:t>Yesu alijibu, "Je, hakuna saa kumi na mbili za mwanga wa mchana wakati watu wanaweza kutembea na si kuanguka au kusafiri, kwa sababu wanaweza kuona kwa mwanga wa dunia hii? Yesu hakutarajia jibu la swali hili. Yesu alikuwa akifanya ulinganisho. Yesu alilinganisha maisha yake duniani kabla ya kifo chake na mwanga wa mchana. Swali lake linasisitiza kwamba bado kulikuwa na wakati kwa wao kufanya kazi kabla ya kufa—anasema saa kumi na mbili za mwanga wa mchana ili kuonyesha kwamba kuna siku kamili ya mwanga, au wakati mwingi! Yesu hakuwa akiwaambia wanafunzi wake kwamba kuna saa kumi na mbili katika siku. Alimaanisha kwamba ilikuwa sawa kwenda Yudea kwa sababu hangekufa wakati huo.</w:t>
      </w:r>
    </w:p>
    <w:p>
      <w:pPr/>
      <w:r>
        <w:rPr>
          <w:lang w:val="sw_KE" w:bidi="sw_KE"/>
        </w:rPr>
      </w:r>
      <w:r>
        <w:rPr>
          <w:lang w:val="sw_KE" w:bidi="sw_KE"/>
        </w:rPr>
        <w:t>Yesu hakuwa akiwaambia wanafunzi wake kwamba ni salama zaidi kutembea wakati wa mchana kuliko usiku. Badala yake alikuwa akiwaambia kwamba wale ambao wanatembea pamoja naye, mwanga wa dunia, hawatafanya dhambi au kukabiliana na hatari yoyote, kama vile mtu anayetembea wakati wa mchana anaweza kuepuka kuteguka na kuanguka. Yesu alilinganisha maisha ya kuishi bila yeye na kutembea katika ulimwengu bila mwanga. Watu ambao wanatembea katika giza hawawezi kuona au kujua njia. Watu ambao wanatembea katika giza wanaweza kuwa katika hatari. Inamaanisha kwamba mtu anajikwaa kwa sababu Yesu, mwanga, hayuko ndani yake.</w:t>
      </w:r>
    </w:p>
    <w:p>
      <w:pPr/>
      <w:r>
        <w:rPr>
          <w:lang w:val="sw_KE" w:bidi="sw_KE"/>
        </w:rPr>
      </w:r>
      <w:r>
        <w:rPr>
          <w:lang w:val="sw_KE" w:bidi="sw_KE"/>
        </w:rPr>
        <w:t>Sitisha hapa na mjadili swali hili kama kikundi: Simulia hadithi ambayo inatumia kitu cha kila siku ili kumaanisha kitu kingine. Sitisha sauti hii hapa.</w:t>
      </w:r>
    </w:p>
    <w:p>
      <w:pPr/>
      <w:r>
        <w:rPr>
          <w:lang w:val="sw_KE" w:bidi="sw_KE"/>
        </w:rPr>
      </w:r>
      <w:r>
        <w:rPr>
          <w:lang w:val="sw_KE" w:bidi="sw_KE"/>
        </w:rPr>
        <w:t>Baada ya kusema hili, Yesu aliwaambia wanafunzi, "Rafiki yetu Lazaro amelala, lakini ninakwenda pale ili kumwamsha." Wanafunzi wa Yesu walidhani kwamba mtu yeyote ambaye analala atahisi bora hivi karibuni. Hata hivyo, katika utamaduni huo, wakati mwingine watu walisema kwamba mtu alikuwa amelala kama njia ya heshima ya kusema kwamba alikuwa amekufa. Yesu hapa anazungumza kuhusu kifo kama usingizi kwa sababu alijua kwamba watu wangefufuka kutoka kwa wafu. Maandiko mengine yanatumia picha sawa ya kifo kwa watu ambao wanamfuata Yesu. Kifo chao ni kama usingizi tu—wataamka wakati Mungu anawafufua kutoka kwa wafu. Wanafunzi wa Yesu walidhani Yesu alikuwa akisema kwa kweli Lazaro alikuwa amelala, kwa hivyo Yesu aliwaambia wazi, "Lazaro amekufa. Ninafurahi sikuwa hapo. Sasa unaweza kuniamini hata zaidi. Wacha tuende kwake sasa."</w:t>
      </w:r>
    </w:p>
    <w:p>
      <w:pPr/>
      <w:r>
        <w:rPr>
          <w:lang w:val="sw_KE" w:bidi="sw_KE"/>
        </w:rPr>
      </w:r>
      <w:r>
        <w:rPr>
          <w:lang w:val="sw_KE" w:bidi="sw_KE"/>
        </w:rPr>
        <w:t>Sitisha hapa na mjadili kama kikundi: Mnaongea vipi kuhusu mtu anayekufa kwa njia ya heshima katika utamaduni wenu? Sitisha sauti hii hapa.</w:t>
      </w:r>
    </w:p>
    <w:p>
      <w:pPr/>
      <w:r>
        <w:rPr>
          <w:lang w:val="sw_KE" w:bidi="sw_KE"/>
        </w:rPr>
      </w:r>
      <w:r>
        <w:rPr>
          <w:lang w:val="sw_KE" w:bidi="sw_KE"/>
        </w:rPr>
        <w:t>Yesu aliashiria kwamba ikiwa angekuwa hapo, angemponya Lazaro kwa sababu alimpenda. Lakini sasa alikuwa na fursa nyingine ya kuwaonyesha wanafunzi nguvu yake. Kisha Tomaso aliwaambia wanafunzi wenzake, "Twende nasi, ili tufe pamoja naye huko." Kama wanafunzi wengine, Tomaso alitarajia kwamba viongozi wa Kiyahudi wangemuua Yesu, lakini aliwahimiza wanafunzi wenzake kukaa na Yesu. Kwa kusema kwamba wanapaswa kwenda na kufa na Yesu, Tomaso alielezea uaminifu wake na upendo kwa Yesu. Katika hadithi hii, Yohana anatupa maelezo ya ziada kuhusu Tomaso. Watu pia waliita Tomaso kwa jina lingine, Didymus, ambalo lilimaanisha "pacha." Inaonekana Tomaso alikuwa na kaka pacha au dada. Hatujui kama Tomaso alikuwa mkubwa au pacha mdogo.</w:t>
      </w:r>
    </w:p>
    <w:p>
      <w:pPr/>
      <w:r>
        <w:rPr>
          <w:lang w:val="sw_KE" w:bidi="sw_KE"/>
        </w:rPr>
      </w:r>
      <w:r>
        <w:rPr>
          <w:lang w:val="sw_KE" w:bidi="sw_KE"/>
        </w:rPr>
        <w:t>Sitisha hapa na mjadili kama kikundi: Ongea kuhusu watu mnaowajua ambao watu wengine wanawaita kwa jina tofauti. Kwa nini wanachagua kumwita mtu kwa jina tofauti kuliko jina lao la kawaida? Ni sababu gani zinazofanya watu wawe na majina ya pili? Sitisha sauti hii hapa.</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11:1–16 katika tafsiri rahisi zaidi kuelewa.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Simulizi hii ina matukio mawili.</w:t>
      </w:r>
    </w:p>
    <w:p>
      <w:pPr/>
      <w:r>
        <w:rPr>
          <w:lang w:val="sw_KE" w:bidi="sw_KE"/>
        </w:rPr>
      </w:r>
      <w:r>
        <w:rPr>
          <w:b/>
          <w:lang w:val="sw_KE" w:bidi="sw_KE"/>
        </w:rPr>
        <w:t>Katika tukio la kwanza:</w:t>
      </w:r>
      <w:r>
        <w:rPr>
          <w:lang w:val="sw_KE" w:bidi="sw_KE"/>
        </w:rPr>
        <w:t xml:space="preserve"> Lazaro alikuwa mgonjwa. Dada zake Maria na Martha walimtuma mtu kumwambia Yesu kuhusu jambo hilo.</w:t>
      </w:r>
    </w:p>
    <w:p>
      <w:pPr/>
      <w:r>
        <w:rPr>
          <w:lang w:val="sw_KE" w:bidi="sw_KE"/>
        </w:rPr>
      </w:r>
      <w:r>
        <w:rPr>
          <w:b/>
          <w:lang w:val="sw_KE" w:bidi="sw_KE"/>
        </w:rPr>
        <w:t>Katika tukio la pili:</w:t>
      </w:r>
      <w:r>
        <w:rPr>
          <w:lang w:val="sw_KE" w:bidi="sw_KE"/>
        </w:rPr>
        <w:t xml:space="preserve"> Yesu anasikia kuhusu ugonjwa wa Lazaro, lakini alibakia ambapo alikuwa kwa siku mbili zaidi. Anasema maradhi ya Lazaro, au ugonjwa, utamleta utukufu, au sifa, kwa Mwana wa Mungu. Kisha Yesu aliwaambia wanafunzi waende Yudea na Yesu. Wanafunzi walijaribu kumwonya Yesu kuhusu hatari ya uamuzi. Tomaso aliwahimiza wanafunzi wengine kwenda na Yesu.</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Lazaro</w:t>
      </w:r>
    </w:p>
    <w:p>
      <w:pPr>
        <w:pStyle w:val="ListBullet"/>
        <w:spacing w:line="240" w:lineRule="auto"/>
        <w:ind w:left="720"/>
      </w:pPr>
      <w:r>
        <w:rPr>
          <w:lang w:val="sw_KE" w:bidi="sw_KE"/>
        </w:rPr>
      </w:r>
      <w:r>
        <w:rPr>
          <w:lang w:val="sw_KE" w:bidi="sw_KE"/>
        </w:rPr>
        <w:t>Maria</w:t>
      </w:r>
    </w:p>
    <w:p>
      <w:pPr>
        <w:pStyle w:val="ListBullet"/>
        <w:spacing w:line="240" w:lineRule="auto"/>
        <w:ind w:left="720"/>
      </w:pPr>
      <w:r>
        <w:rPr>
          <w:lang w:val="sw_KE" w:bidi="sw_KE"/>
        </w:rPr>
      </w:r>
      <w:r>
        <w:rPr>
          <w:lang w:val="sw_KE" w:bidi="sw_KE"/>
        </w:rPr>
        <w:t>Martha</w:t>
      </w:r>
    </w:p>
    <w:p>
      <w:pPr>
        <w:pStyle w:val="ListBullet"/>
        <w:spacing w:line="240" w:lineRule="auto"/>
        <w:ind w:left="720"/>
      </w:pPr>
      <w:r>
        <w:rPr>
          <w:lang w:val="sw_KE" w:bidi="sw_KE"/>
        </w:rPr>
      </w:r>
      <w:r>
        <w:rPr>
          <w:lang w:val="sw_KE" w:bidi="sw_KE"/>
        </w:rPr>
        <w:t>Mtu ambaye Maria na Martha walimtuma kwa Yesu</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Na wanafunzi wengine wa Yesu, ikiwa ni pamoja na Tomaso</w:t>
      </w:r>
    </w:p>
    <w:p>
      <w:pPr/>
      <w:r>
        <w:rPr>
          <w:lang w:val="sw_KE" w:bidi="sw_KE"/>
        </w:rPr>
      </w:r>
      <w:r>
        <w:rPr>
          <w:lang w:val="sw_KE" w:bidi="sw_KE"/>
        </w:rPr>
        <w:t>Kama kikundi, zingatia sehemu hizi za mpangilio wa simulizi:</w:t>
      </w:r>
    </w:p>
    <w:p>
      <w:pPr/>
      <w:r>
        <w:rPr>
          <w:lang w:val="sw_KE" w:bidi="sw_KE"/>
        </w:rPr>
      </w:r>
      <w:r>
        <w:rPr>
          <w:lang w:val="sw_KE" w:bidi="sw_KE"/>
        </w:rPr>
        <w:t>Sasa mtu fulani alikuwa mgonjwa, Lazaro wa Bethania na dada zake Maria na Martha.</w:t>
      </w:r>
    </w:p>
    <w:p>
      <w:pPr/>
      <w:r>
        <w:rPr>
          <w:lang w:val="sw_KE" w:bidi="sw_KE"/>
        </w:rPr>
      </w:r>
      <w:r>
        <w:rPr>
          <w:lang w:val="sw_KE" w:bidi="sw_KE"/>
        </w:rPr>
        <w:t>Hadithi inaanza na neno ambalo linatambulisha hadithi mpya.</w:t>
      </w:r>
    </w:p>
    <w:p>
      <w:pPr/>
      <w:r>
        <w:rPr>
          <w:lang w:val="sw_KE" w:bidi="sw_KE"/>
        </w:rPr>
      </w:r>
      <w:r>
        <w:rPr>
          <w:lang w:val="sw_KE" w:bidi="sw_KE"/>
        </w:rPr>
        <w:t>Sitisheni hapa na kuzungumza kuhusu jinsi mnavyoanzisha hadithi mpya katika lugha yenu. Sitisha sauti hii hapa.</w:t>
      </w:r>
    </w:p>
    <w:p>
      <w:pPr/>
      <w:r>
        <w:rPr>
          <w:lang w:val="sw_KE" w:bidi="sw_KE"/>
        </w:rPr>
      </w:r>
      <w:r>
        <w:rPr>
          <w:lang w:val="sw_KE" w:bidi="sw_KE"/>
        </w:rPr>
        <w:t>Yohana anatupa maelezo ya ziada kuhusu Maria, mmoja wa dada za Lazaro. Anatuambia kwamba Maria alikuwa yule aliyemtia Bwana mafuta ya manukato na kuipangusa miguu yake kwa nywele zake. Kwa hiyo dada walimtuma mtu mwenye ujumbe kwa Yesu, wakisema, "Bwana, yule unayempenda ni mgonjwa." Kumbuka kwamba ujumbe huu ulikuwa ombi la heshima kwa Yesu kuja na kumponya Lazaro. "Yule unayempenda" ni njia ya kurejelea Lazaro na kumkumbusha Yesu kwamba Lazaro alikuwa rafiki wake mzuri.</w:t>
      </w:r>
    </w:p>
    <w:p>
      <w:pPr/>
      <w:r>
        <w:rPr>
          <w:lang w:val="sw_KE" w:bidi="sw_KE"/>
        </w:rPr>
      </w:r>
      <w:r>
        <w:rPr>
          <w:lang w:val="sw_KE" w:bidi="sw_KE"/>
        </w:rPr>
        <w:t>Ni muhimu kukumbuka kwamba wakati Yesu alisikia ujumbe huu, Yesu alisema, "Ugonjwa huu hautasababisha kifo; badala yake, ni kwa utukufu wa Mungu, ili kwa sababu ya ugonjwa, Mwana wa Mungu aweze kutukuzwa." Ni muhimu kukumbuka kwamba bado hatujui jinsi Mungu na mwana wake Yesu watapokea sifa katika hadithi hii. Yesu anazungumza kuhusu kitu ambacho kitatokea katika siku zijazo za karibu kwa sababu ya hali hii.</w:t>
      </w:r>
    </w:p>
    <w:p>
      <w:pPr/>
      <w:r>
        <w:rPr>
          <w:lang w:val="sw_KE" w:bidi="sw_KE"/>
        </w:rPr>
      </w:r>
      <w:r>
        <w:rPr>
          <w:lang w:val="sw_KE" w:bidi="sw_KE"/>
        </w:rPr>
        <w:t>Kumbuka kwamba ingawa Yesu alimpenda Martha na dada yake na Lazaro, aliposikia kwamba Lazaro alikuwa mgonjwa, Yesu alibaki pale alipokuwa kwa siku mbili zaidi. Hatujui kwa nini Yesu alibakia ambapo alikuwa kwa siku mbili zaidi. Wasomi wengi wanafikiri kwamba Yesu alichelewa kwenda kwa sababu alijua ilikuwa bora kwa Maria na Martha ikiwa angesubiri, au kwa sababu alijua kwamba ikiwa angesubiri, Mungu angepata utukufu zaidi.</w:t>
      </w:r>
    </w:p>
    <w:p>
      <w:pPr/>
      <w:r>
        <w:rPr>
          <w:lang w:val="sw_KE" w:bidi="sw_KE"/>
        </w:rPr>
      </w:r>
      <w:r>
        <w:rPr>
          <w:lang w:val="sw_KE" w:bidi="sw_KE"/>
        </w:rPr>
        <w:t>Kumbuka kwamba baada ya siku mbili Yesu aliwaambia wanafunzi wake kwamba wanapaswa kurudi Yudea. Wanafunzi walijibu, "Lakini mwalimu, muda mfupi uliopita watu katika Yudea walijaribu kukuua kwa kukulinga mawe, na je, unaenda pale tena?" Ni muhimu kutambua kwamba wakati wanafunzi wa Yesu walimwuliza Yesu "je, unaenda pale tena?" Hawakutarajia jibu. Walishangaa na walitaka kumwambia Yesu kwamba haikuwa wazo nzuri kwenda Yudea.</w:t>
      </w:r>
    </w:p>
    <w:p>
      <w:pPr/>
      <w:r>
        <w:rPr>
          <w:lang w:val="sw_KE" w:bidi="sw_KE"/>
        </w:rPr>
      </w:r>
      <w:r>
        <w:rPr>
          <w:lang w:val="sw_KE" w:bidi="sw_KE"/>
        </w:rPr>
        <w:t>Wanafunzi walishangaa sana kwamba Yesu alitaka kurudi pale ambapo watu walitaka kumwua. Walionyesha kwamba huu haukuwa mpango mzuri. Yesu alijibu, "Je, hakuna saa kumi na mbili za mwanga wa mchana wakati watu wanaweza kutembea na si kuanguka au kusafiri, kwa sababu wanaweza kuona kwa mwanga wa dunia hii? Watu wanapotembea usiku au wakati wa giza, wao hujikwaa au kuanguka kwa sababu hawana mwanga wowote ndani yao." Kumbuka kwamba Yesu alisema hili ili kuwakumbusha wanafunzi wake kwamba wakati wa kifo chake ulikuwa bado haujafika. Bado ilikuwa mwanga wa mchana, na angeweza kutembea salama. Maadui wa Yesu hawataweza kufanya chochote kumtokea Yesu mpaka wakati Mungu atakaporuhusu hilo. Baada ya kusema hili, aliwaambia, "Rafiki yetu Lazaro amelala, lakini ninakwenda pale ili kumwamsha."</w:t>
      </w:r>
    </w:p>
    <w:p>
      <w:pPr/>
      <w:r>
        <w:rPr>
          <w:lang w:val="sw_KE" w:bidi="sw_KE"/>
        </w:rPr>
      </w:r>
      <w:r>
        <w:rPr>
          <w:lang w:val="sw_KE" w:bidi="sw_KE"/>
        </w:rPr>
        <w:t>Ni muhimu kukumbuka kwamba wanafunzi wa Yesu walisema ikiwa Lazaro alikuwa amelala, atakuwa sawa kwa sababu hawakuelewa kile Yesu alisema. Yesu, hata hivyo, alikuwa akizungumza kuhusu kifo cha Lazaro, lakini wanafunzi wake walidhani kwamba alimaanisha kwamba Lazaro alikuwa amelala. Kisha Yesu aliwaambia wazi, "Lazaro amekufa, kwa ajili yenu ninafurahi sikuwa hapo, ili mniamini mimi." Hii ina maana kwamba kile kilichokuwa kinakaribia kutokea kingewafundisha zaidi kuhusu Yesu alikuwa nani.</w:t>
      </w:r>
    </w:p>
    <w:p>
      <w:pPr/>
      <w:r>
        <w:rPr>
          <w:lang w:val="sw_KE" w:bidi="sw_KE"/>
        </w:rPr>
      </w:r>
      <w:r>
        <w:rPr>
          <w:lang w:val="sw_KE" w:bidi="sw_KE"/>
        </w:rPr>
        <w:t>Ni muhimu kukumbuka kwamba Tomaso, ambaye pia anaitwa Didymus, au Pacha, aliwaambia wanafunzi wengine, "Twende nasi pia, ili tufe pamoja naye huko."</w:t>
      </w:r>
    </w:p>
    <w:p>
      <w:pPr/>
      <w:r>
        <w:rPr>
          <w:lang w:val="sw_KE" w:bidi="sw_KE"/>
        </w:rPr>
      </w:r>
      <w:r>
        <w:rPr>
          <w:lang w:val="sw_KE" w:bidi="sw_KE"/>
        </w:rPr>
        <w:t>Sitisha hapa na mjadili kama timu: Yohana aliongeza maelezo ya ziada mara mbili katika hadithi hii. Mwanzoni Yohana anatukumbusha Maria huyu ni nani. Sasa Yohana anatuambia jina lingine la Tomaso. Wakati mnasimulia hadithi katika utamaduni wenu, unaongeza vipi maelezo ya ziada? Jaribu kusimulia hadithi na kuongeza maelezo ya ziada ya asili kuhusu mhusika katika hadithi. Sikiliza jinsi unavyoongeza maelezo. Sitisha sauti hii hapa.</w:t>
      </w:r>
    </w:p>
    <w:p>
      <w:pPr/>
      <w:r>
        <w:rPr>
          <w:lang w:val="sw_KE" w:bidi="sw_KE"/>
        </w:rPr>
      </w:r>
      <w:r>
        <w:rPr>
          <w:lang w:val="sw_KE" w:bidi="sw_KE"/>
        </w:rPr>
        <w:t>Sasa, kikundi kinapaswa kutengeneza ubao wa hadithi, kuchora, au kutumia vitu ili kuonyesha kifungu na matukio yaliyomo.</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11:1–16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Simulizi hii ina matukio mawili.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Lazaro</w:t>
      </w:r>
    </w:p>
    <w:p>
      <w:pPr>
        <w:pStyle w:val="ListBullet"/>
        <w:spacing w:line="240" w:lineRule="auto"/>
        <w:ind w:left="720"/>
      </w:pPr>
      <w:r>
        <w:rPr>
          <w:lang w:val="sw_KE" w:bidi="sw_KE"/>
        </w:rPr>
      </w:r>
      <w:r>
        <w:rPr>
          <w:lang w:val="sw_KE" w:bidi="sw_KE"/>
        </w:rPr>
        <w:t>Maria</w:t>
      </w:r>
    </w:p>
    <w:p>
      <w:pPr>
        <w:pStyle w:val="ListBullet"/>
        <w:spacing w:line="240" w:lineRule="auto"/>
        <w:ind w:left="720"/>
      </w:pPr>
      <w:r>
        <w:rPr>
          <w:lang w:val="sw_KE" w:bidi="sw_KE"/>
        </w:rPr>
      </w:r>
      <w:r>
        <w:rPr>
          <w:lang w:val="sw_KE" w:bidi="sw_KE"/>
        </w:rPr>
        <w:t>Martha</w:t>
      </w:r>
    </w:p>
    <w:p>
      <w:pPr>
        <w:pStyle w:val="ListBullet"/>
        <w:spacing w:line="240" w:lineRule="auto"/>
        <w:ind w:left="720"/>
      </w:pPr>
      <w:r>
        <w:rPr>
          <w:lang w:val="sw_KE" w:bidi="sw_KE"/>
        </w:rPr>
      </w:r>
      <w:r>
        <w:rPr>
          <w:lang w:val="sw_KE" w:bidi="sw_KE"/>
        </w:rPr>
        <w:t>Mtu ambaye Maria na Martha walimtuma kwa Yesu</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Na wanafunzi wengine wa Yesu, ikiwa ni pamoja na Tomaso</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nyakati fulani za igizo, sitisha igizo na muulize yule anayeigiza mhusika, "Unahisi nini au unafikiria nini?" Mtu anayeigiza mhusika huyo anapaswa kujibu kile ambacho angekuwa anahisi au kufikiria iwapo angekuwa mhusika huyo. Kisha endelea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Sasa mtu fulani alikuwa mgonjwa, Lazaro kaka ya Maria na Martha, kutoka Bethania. Maria ndiye aliyemtia mafuta Bwana kwa manukato na kuipanguza miguu yake kwa nywele zake; Lazaro alikuwa kaka yake na ambaye alikuwa mgonjwa. Kwa hiyo dada walimtuma mtu mwenye ujumbe kwa Yesu, wakisema, "Bwana, yule unayempenda ni mgonjwa." Wakati Yesu alisikia ujumbe huu, Yesu alisema, "Ugonjwa huu hautasababisha kifo; badala yake, watu watamsifu Mungu, ili kwa sababu ya ugonjwa, Mwana wa Mungu aweze kutukuzwa."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dada za Lazaro, "Mnahisi vipi au mnawaza nini?" Watu wanaweza kujibu mambo kama, "Tuna tamani Lazaro aponywe," au "Tuna tumaini kwamba wakati Yesu atakapokuja atamponya kaka yetu," au "Tunafikiri Yesu hatasita kuja kwa sababu Yesu anampenda Lazaro sana."</w:t>
      </w:r>
    </w:p>
    <w:p>
      <w:pPr>
        <w:pStyle w:val="ListBullet"/>
        <w:spacing w:line="240" w:lineRule="auto"/>
        <w:ind w:left="720"/>
      </w:pPr>
      <w:r>
        <w:rPr>
          <w:lang w:val="sw_KE" w:bidi="sw_KE"/>
        </w:rPr>
      </w:r>
      <w:r>
        <w:rPr>
          <w:lang w:val="sw_KE" w:bidi="sw_KE"/>
        </w:rPr>
        <w:t>Muulize mtu anayeigiza Yesu, "Unahisi vipi au unawaza nini?" Mtu anaweza kujibu mambo kama, "Ninahisi huruma kwa Lazaro," au "Ninafurahi kwa sababu Mungu atatukuzwa kupitia ugonjwa wa Lazaro."</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Sasa Yesu alimpenda Martha na dada yake na Lazaro. Kwa hivyo wakati Yesu alisikia kwamba Lazaro alikuwa mgonjwa, Yesu alibakia mahali alipokuwa kwa siku zingine mbili. Kisha baada ya siku mbili aliwaambia wanafunzi wake, "Wacha turudi Yudea." Wanafunzi walijibu, "Lakini mwalimu, muda mfupi uliopita watu katika Yudea walijaribu kukupa kwa mawe hadi kufa, na je, unaenda pale tena?" Yesu alijibu, "Je, hakuna saa kumi na mbili za mwanga wa mchana wakati watu wanaweza kutembea na si kuanguka au kusafiri, kwa sababu wanaweza kuona kwa mwanga wa dunia hii? Ni wakati watu wanatembea katika usiku au saa za giza kwamba wanajikwaa au kutembea, kwa sababu hawana mwanga wowote ndani yao."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vipi au unawaza nini?" Mtu anaweza kujibu mambo kama, "ninafikiri ni wakati wa kwenda na kumtembelea Lazaro," au "Ninahisi kwamba Maria na Martha wanasubiri kwa hamu kuja," au "Siogopi kwenda Yudea."</w:t>
      </w:r>
    </w:p>
    <w:p>
      <w:pPr>
        <w:pStyle w:val="ListBullet"/>
        <w:spacing w:line="240" w:lineRule="auto"/>
        <w:ind w:left="720"/>
      </w:pPr>
      <w:r>
        <w:rPr>
          <w:lang w:val="sw_KE" w:bidi="sw_KE"/>
        </w:rPr>
      </w:r>
      <w:r>
        <w:rPr>
          <w:lang w:val="sw_KE" w:bidi="sw_KE"/>
        </w:rPr>
        <w:t>Muulize mtu anayeigiza wanafunzi, "Unahisi vipi au unawaza nini?" Watu wanaweza kujibu mambo kama, "Tunahisi wasiwasi sana kwa Yesu, anaweza kuuawa katika Yudea," au "Hatutaki Yesu aende Yudea," au "Tutajaribu kumshawishi Yesu asiende Yudea."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Kisha Yesu aliwaambia, "Rafiki yetu Lazaro amelala, lakini ninakwenda pale ili kumwamsha." Wanafunzi wa Yesu walijibu, "Bwana, ikiwa alikwenda kulala, atakuwa sawa." Yesu, hata hivyo, alikuwa akizungumza kuhusu kifo cha Lazaro, lakini wanafunzi wake walidhani kwamba alimaanisha kwamba Lazaro alikuwa amelala.</w:t>
      </w:r>
    </w:p>
    <w:p>
      <w:pPr/>
      <w:r>
        <w:rPr>
          <w:lang w:val="sw_KE" w:bidi="sw_KE"/>
        </w:rPr>
      </w:r>
      <w:r>
        <w:rPr>
          <w:lang w:val="sw_KE" w:bidi="sw_KE"/>
        </w:rPr>
        <w:t>Kisha Yesu aliwaambia wazi, "Lazaro amekufa, kwa ajili yenu ninafurahi sikuwa hapo, ili mniamini. Lakini hebu tuende kwake."</w:t>
      </w:r>
    </w:p>
    <w:p>
      <w:pPr/>
      <w:r>
        <w:rPr>
          <w:lang w:val="sw_KE" w:bidi="sw_KE"/>
        </w:rPr>
      </w:r>
      <w:r>
        <w:rPr>
          <w:lang w:val="sw_KE" w:bidi="sw_KE"/>
        </w:rPr>
        <w:t>Kisha Tomasi, pia anayeitwa Pacha, aliwaambia wanafunzi wengine, "Wacha tuende pia, ili tuweze kufa pamoja naye hapo."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vipi au unawaza nini?" Mtu anaweza kujibu mambo kama, "Ninahisi huzuni kwa sababu rafiki yangu amekufa," au "Ninafurahi sikuwa pale wakati Lazaro alikufa, kwa sababu itakuwa fursa nyingine kwa wanafunzi wangu kuniamini."</w:t>
      </w:r>
    </w:p>
    <w:p>
      <w:pPr>
        <w:pStyle w:val="ListBullet"/>
        <w:spacing w:line="240" w:lineRule="auto"/>
        <w:ind w:left="720"/>
      </w:pPr>
      <w:r>
        <w:rPr>
          <w:lang w:val="sw_KE" w:bidi="sw_KE"/>
        </w:rPr>
      </w:r>
      <w:r>
        <w:rPr>
          <w:lang w:val="sw_KE" w:bidi="sw_KE"/>
        </w:rPr>
        <w:t>Muulize mtu anayeigiza Tomaso, "Unahisi vipi au unawaza nini?" Mtu anaweza kujibu mambo kama, "Ninahisi hii ni fursa ya kuthibitisha uaminifu wangu kwa Yesu," au "Ninahisi haja ya kuwashawishi wanafunzi kwenda na Yesu kwa Yudea," au "Niko tayari kufa na Yesu."</w:t>
      </w:r>
      <w:r>
        <w:rPr>
          <w:lang w:val="sw_KE" w:bidi="sw_KE"/>
        </w:rPr>
      </w:r>
    </w:p>
    <w:p>
      <w:pPr>
        <w:pStyle w:val="Heading3"/>
      </w:pPr>
      <w:r>
        <w:rPr>
          <w:lang w:val="sw_KE" w:bidi="sw_KE"/>
        </w:rPr>
        <w:t>Kujaza Mapengo</w:t>
      </w:r>
    </w:p>
    <w:p>
      <w:pPr/>
      <w:r>
        <w:rPr>
          <w:lang w:val="sw_KE" w:bidi="sw_KE"/>
        </w:rPr>
      </w:r>
      <w:r>
        <w:rPr>
          <w:lang w:val="sw_KE" w:bidi="sw_KE"/>
        </w:rPr>
        <w:t>Sikiliza toleo la sauti la Yohana 11:1–16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 xml:space="preserve">Maria ndiye aliyempaka </w:t>
      </w:r>
      <w:r>
        <w:rPr>
          <w:b/>
          <w:lang w:val="sw_KE" w:bidi="sw_KE"/>
        </w:rPr>
        <w:t>mafuta</w:t>
      </w:r>
      <w:r>
        <w:rPr>
          <w:lang w:val="sw_KE" w:bidi="sw_KE"/>
        </w:rPr>
        <w:t xml:space="preserve"> </w:t>
      </w:r>
      <w:r>
        <w:rPr>
          <w:b/>
          <w:lang w:val="sw_KE" w:bidi="sw_KE"/>
        </w:rPr>
        <w:t>Bwana</w:t>
      </w:r>
      <w:r>
        <w:rPr>
          <w:lang w:val="sw_KE" w:bidi="sw_KE"/>
        </w:rPr>
        <w:t xml:space="preserve"> kwa manukato na kuifuta miguu yake kwa nywele zake; Lazaro, kaka yake, ndiye aliyekuwa mgonjwa. Kuwapaka watu mafuta kunaweza kuashiria kuwaheshimu. Watu pengine walisugua mafuta kidogo kwenye sehemu moja ya mwili kama ishara. Mahali pengine pa kusugua mafuta lingekuwa kichwani.</w:t>
      </w:r>
    </w:p>
    <w:p>
      <w:pPr/>
      <w:r>
        <w:rPr>
          <w:lang w:val="sw_KE" w:bidi="sw_KE"/>
        </w:rPr>
      </w:r>
      <w:r>
        <w:rPr>
          <w:lang w:val="sw_KE" w:bidi="sw_KE"/>
        </w:rPr>
        <w:t xml:space="preserve">Simameni hapa na mjadili kama kikundi neno gani au kifungu gani cha maneno mtakachotumia kwa kupakwa </w:t>
      </w:r>
      <w:r>
        <w:rPr>
          <w:b/>
          <w:lang w:val="sw_KE" w:bidi="sw_KE"/>
        </w:rPr>
        <w:t>mafuta</w:t>
      </w:r>
      <w:r>
        <w:rPr>
          <w:lang w:val="sw_KE" w:bidi="sw_KE"/>
        </w:rPr>
        <w:t xml:space="preserve">. Tafuta aliyepakwa </w:t>
      </w:r>
      <w:r>
        <w:rPr>
          <w:lang w:val="sw_KE" w:bidi="sw_KE"/>
        </w:rPr>
        <w:t>mafuta</w:t>
      </w:r>
      <w:r>
        <w:rPr>
          <w:lang w:val="sw_KE" w:bidi="sw_KE"/>
        </w:rPr>
        <w:t xml:space="preserve"> kwenye Faharasa Kuu kwa maelezo zaidi. Ikiwa tayari umetafsiri neno hili katika kitabu kingine cha Biblia, tumia neno lile ulilotumia huko. Sitisha sauti hii hapa.</w:t>
      </w:r>
    </w:p>
    <w:p>
      <w:pPr/>
      <w:r>
        <w:rPr>
          <w:lang w:val="sw_KE" w:bidi="sw_KE"/>
        </w:rPr>
      </w:r>
      <w:r>
        <w:rPr>
          <w:lang w:val="sw_KE" w:bidi="sw_KE"/>
        </w:rPr>
        <w:t xml:space="preserve">Tumia neno sawa kwa </w:t>
      </w:r>
      <w:r>
        <w:rPr>
          <w:b/>
          <w:lang w:val="sw_KE" w:bidi="sw_KE"/>
        </w:rPr>
        <w:t>Bwana</w:t>
      </w:r>
      <w:r>
        <w:rPr>
          <w:lang w:val="sw_KE" w:bidi="sw_KE"/>
        </w:rPr>
        <w:t xml:space="preserve"> kama vile umetumia katika simulizi zilizotangulia. Neno </w:t>
      </w:r>
      <w:r>
        <w:rPr>
          <w:lang w:val="sw_KE" w:bidi="sw_KE"/>
        </w:rPr>
        <w:t>Bwana</w:t>
      </w:r>
      <w:r>
        <w:rPr>
          <w:lang w:val="sw_KE" w:bidi="sw_KE"/>
        </w:rPr>
        <w:t xml:space="preserve"> linapatikana katika Faharasa Kuu.</w:t>
      </w:r>
    </w:p>
    <w:p>
      <w:pPr/>
      <w:r>
        <w:rPr>
          <w:lang w:val="sw_KE" w:bidi="sw_KE"/>
        </w:rPr>
      </w:r>
      <w:r>
        <w:rPr>
          <w:lang w:val="sw_KE" w:bidi="sw_KE"/>
        </w:rPr>
        <w:t xml:space="preserve">Wakati Yesu alisikia ujumbe huu, Yesu alisema, "Ugonjwa huu hautasababisha kifo. Badala yake, ni kwa </w:t>
      </w:r>
      <w:r>
        <w:rPr>
          <w:b/>
          <w:lang w:val="sw_KE" w:bidi="sw_KE"/>
        </w:rPr>
        <w:t>utukufu wa Mungu</w:t>
      </w:r>
      <w:r>
        <w:rPr>
          <w:lang w:val="sw_KE" w:bidi="sw_KE"/>
        </w:rPr>
        <w:t xml:space="preserve">, ili kwa sababu ya ugonjwa, </w:t>
      </w:r>
      <w:r>
        <w:rPr>
          <w:b/>
          <w:lang w:val="sw_KE" w:bidi="sw_KE"/>
        </w:rPr>
        <w:t>Mwana wa Mungu</w:t>
      </w:r>
      <w:r>
        <w:rPr>
          <w:lang w:val="sw_KE" w:bidi="sw_KE"/>
        </w:rPr>
        <w:t xml:space="preserve"> aweze kutukuzwa. Utukufu unaweza kurejelea jinsi Mungu anavyoonyesha nguvu na fahari yake. Tafsiri utukufu kwa njia sawa ulilo nayo kabla. Kwa maelezo zaidi kuhusu </w:t>
      </w:r>
      <w:r>
        <w:rPr>
          <w:lang w:val="sw_KE" w:bidi="sw_KE"/>
        </w:rPr>
        <w:t>utukufu</w:t>
      </w:r>
      <w:r>
        <w:rPr>
          <w:lang w:val="sw_KE" w:bidi="sw_KE"/>
        </w:rPr>
        <w:t xml:space="preserve">, rejelea Faharasa Kuu. Tumia neno lile lile kwa Mwana wa Mungu kama ulivyotumia katika vifungu vya awali. Neno </w:t>
      </w:r>
      <w:r>
        <w:rPr>
          <w:lang w:val="sw_KE" w:bidi="sw_KE"/>
        </w:rPr>
        <w:t>Mwana wa Mungu</w:t>
      </w:r>
      <w:r>
        <w:rPr>
          <w:lang w:val="sw_KE" w:bidi="sw_KE"/>
        </w:rPr>
        <w:t xml:space="preserve"> linapatikana katika Faharasa Kuu. </w:t>
      </w:r>
    </w:p>
    <w:p>
      <w:pPr/>
      <w:r>
        <w:rPr>
          <w:lang w:val="sw_KE" w:bidi="sw_KE"/>
        </w:rPr>
      </w:r>
      <w:r>
        <w:rPr>
          <w:lang w:val="sw_KE" w:bidi="sw_KE"/>
        </w:rPr>
        <w:t xml:space="preserve">Kwa hivyo wakati Yesu alisikia kwamba Lazaro alikuwa mgonjwa, Yesu alibakia mahali alipokuwa kwa siku zingine mbili. Kisha baada ya siku mbili aliwaambia </w:t>
      </w:r>
      <w:r>
        <w:rPr>
          <w:b/>
          <w:lang w:val="sw_KE" w:bidi="sw_KE"/>
        </w:rPr>
        <w:t>wanafunzi</w:t>
      </w:r>
      <w:r>
        <w:rPr>
          <w:lang w:val="sw_KE" w:bidi="sw_KE"/>
        </w:rPr>
        <w:t xml:space="preserve"> wake, "Haya na turudi Yudea." Tumia neno sawa kwa wanafunzi kama vile umetumia katika simulizi zilizotangulia. Neno </w:t>
      </w:r>
      <w:r>
        <w:rPr>
          <w:lang w:val="sw_KE" w:bidi="sw_KE"/>
        </w:rPr>
        <w:t>Wanafunzi</w:t>
      </w:r>
      <w:r>
        <w:rPr>
          <w:lang w:val="sw_KE" w:bidi="sw_KE"/>
        </w:rPr>
        <w:t xml:space="preserve"> linapatikana kwenye Faharasa Kuu.</w:t>
      </w:r>
    </w:p>
    <w:p>
      <w:pPr/>
      <w:r>
        <w:rPr>
          <w:lang w:val="sw_KE" w:bidi="sw_KE"/>
        </w:rPr>
      </w:r>
      <w:r>
        <w:rPr>
          <w:lang w:val="sw_KE" w:bidi="sw_KE"/>
        </w:rPr>
        <w:t xml:space="preserve">Wanafunzi walijibu, "Lakini mwalimu, au Rabi, muda mfupi uliopita watu katika Yudea walijaribu kukupa kwa mawe hadi kufa na je, unaenda pale tena?" Neno Rabi linamaanisha "yule wangu mkuu." Watu wakati huo walitumia neno hili ili kuonyesha heshima kwa mwalimu muhimu wa kidini au kiongozi. Tumia neno sawa kwa Rabi kama vile umetumia katika simulizi zilizotangulia. Neno </w:t>
      </w:r>
      <w:r>
        <w:rPr>
          <w:lang w:val="sw_KE" w:bidi="sw_KE"/>
        </w:rPr>
        <w:t>Rabi</w:t>
      </w:r>
      <w:r>
        <w:rPr>
          <w:lang w:val="sw_KE" w:bidi="sw_KE"/>
        </w:rPr>
        <w:t xml:space="preserve"> linapatikana kwenye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kurekebishana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11:17–27</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11:17–27 na muiweke mioyoni mwenu.</w:t>
      </w:r>
    </w:p>
    <w:p>
      <w:pPr/>
      <w:r>
        <w:rPr>
          <w:lang w:val="sw_KE" w:bidi="sw_KE"/>
        </w:rPr>
      </w:r>
      <w:r>
        <w:rPr>
          <w:lang w:val="sw_KE" w:bidi="sw_KE"/>
        </w:rPr>
        <w:t>Sikiliza toleo la sauti la Yohana 11:17–27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11:17–27 katika tafsiri rahisi zaidi kuelewa.</w:t>
      </w:r>
    </w:p>
    <w:p>
      <w:pPr/>
      <w:r>
        <w:rPr>
          <w:lang w:val="sw_KE" w:bidi="sw_KE"/>
        </w:rPr>
      </w:r>
      <w:r>
        <w:rPr>
          <w:lang w:val="sw_KE" w:bidi="sw_KE"/>
        </w:rPr>
        <w:t>Katika simulizi ya awali, Lazaro aliugua na akafa. Dada wa Lazaro, Maria na Martha, walimtuma mtu ili kumwambia Yesu. Lakini wakati Yesu alipata habari kuhusu ugonjwa wa Lazaro, alibakia ambapo alikuwa kwa siku mbili kabla ya kuamua kwenda kumtembelea Lazaro. Simulizi hii inazungumzia hadithi ya kile kilichotokea wakati Yesu aliwasili Bethania.</w:t>
      </w:r>
    </w:p>
    <w:p>
      <w:pPr/>
      <w:r>
        <w:rPr>
          <w:lang w:val="sw_KE" w:bidi="sw_KE"/>
        </w:rPr>
      </w:r>
      <w:r>
        <w:rPr>
          <w:lang w:val="sw_KE" w:bidi="sw_KE"/>
        </w:rPr>
        <w:t>Wakati Yesu aliwasili Bethania, mtu alimwambia Yesu kwamba mwili wa Lazaro ulikuwa umelala katika kaburi lake kwa siku nne. Mwili wa Lazaro ulikuwa umeanza Yohana anatuambia tu kwamba wakati Yesu alipowasili aligundua kwamba Lazaro alikuwa amekwisha kuzikwa kwa siku nne katika pango la mazishi au kaburi. Kaburi wakati wa Yesu mara nyingi lilikuwa pango lililochimbwa upande wa kilima. Huenda kulikuwa na jiwe kubwa mbele ya kaburi ili kulinda mwili.</w:t>
      </w:r>
    </w:p>
    <w:p>
      <w:pPr/>
      <w:r>
        <w:rPr>
          <w:lang w:val="sw_KE" w:bidi="sw_KE"/>
        </w:rPr>
      </w:r>
      <w:r>
        <w:rPr>
          <w:lang w:val="sw_KE" w:bidi="sw_KE"/>
        </w:rPr>
        <w:t xml:space="preserve">Sitisha hapa na uangalie picha ya kaburi kama </w:t>
      </w:r>
      <w:r>
        <w:rPr>
          <w:lang w:val="sw_KE" w:bidi="sw_KE"/>
        </w:rPr>
        <w:t>kikundi</w:t>
      </w:r>
      <w:r>
        <w:rPr>
          <w:lang w:val="sw_KE" w:bidi="sw_KE"/>
        </w:rPr>
        <w:t>. Sitisha sauti hii hapa.</w:t>
      </w:r>
    </w:p>
    <w:p>
      <w:pPr/>
      <w:r>
        <w:rPr>
          <w:lang w:val="sw_KE" w:bidi="sw_KE"/>
        </w:rPr>
      </w:r>
      <w:r>
        <w:rPr>
          <w:lang w:val="sw_KE" w:bidi="sw_KE"/>
        </w:rPr>
        <w:t>Hatujui ulikuwa muda gani kabla ya kuzika mwili wa Lazaro, lakini pengine haukuwa mrefu kwa sababu, wakati huu, watu hawakufanya mazoezi ya kuchoma miili katika Israeli, kwa hivyo watu kwa kawaida walizika miili ndani ya siku moja baada ya kifo chao. Siku nne ambazo Lazaro alibakia kaburini zinaweza kuwa muhimu. Pengine Yesu alichelewa kuja ili watu wapate kujua kwamba Lazaro alikuwa amekufa kabisa. Katika utamaduni wakati huo, watu waliamini kwamba wakati mtu anakufa, roho inabaki karibu na mwili kwa siku tatu. Nafsi inatumaini fursa ya kurudi. Lakini siku ya nne, roho inaona uozo unakaribia ndani na kutoka kwa mwili, ikimwacha mtu akiwa amekufa bila kurudi. Kwa hivyo, watu wangejua kwamba Lazaro alikuwa amekufa kwa kweli.</w:t>
      </w:r>
    </w:p>
    <w:p>
      <w:pPr/>
      <w:r>
        <w:rPr>
          <w:lang w:val="sw_KE" w:bidi="sw_KE"/>
        </w:rPr>
      </w:r>
      <w:r>
        <w:rPr>
          <w:lang w:val="sw_KE" w:bidi="sw_KE"/>
        </w:rPr>
        <w:t>Sitisha hapa na mjadili swali hili kama kikundi: Simulia hadithi kuhusu wakati ambapo mtu katika utamaduni wenu alikufa. Ni aina gani za mambo ambayo watu walifanyia mwili? Ni aina gani za mambo ambayo watu walifanya kama jamii? Ni aina gani za ibada ambazo watu walifanya? Sitisha sauti hii hapa.</w:t>
      </w:r>
    </w:p>
    <w:p>
      <w:pPr/>
      <w:r>
        <w:rPr>
          <w:lang w:val="sw_KE" w:bidi="sw_KE"/>
        </w:rPr>
      </w:r>
      <w:r>
        <w:rPr>
          <w:lang w:val="sw_KE" w:bidi="sw_KE"/>
        </w:rPr>
        <w:t>Bethania ilikuwa takriban kilomita tatu kutoka Yerusalemu. Watu wengi wa eneo hilo walikuja kumwona Martha na Maria, ili kuwapa pole au faraja kwa sababu kaka yao alikuwa amekufa. Ilikuwa desturi ya kitamaduni ya Kiyahudi kwa watu kutembelea na kufariji familia ambayo mpendwa wao amefariki.</w:t>
      </w:r>
    </w:p>
    <w:p>
      <w:pPr/>
      <w:r>
        <w:rPr>
          <w:lang w:val="sw_KE" w:bidi="sw_KE"/>
        </w:rPr>
      </w:r>
      <w:r>
        <w:rPr>
          <w:lang w:val="sw_KE" w:bidi="sw_KE"/>
        </w:rPr>
        <w:t xml:space="preserve">Simama hapa na muangalie ramani inayoonyesha umbali kutoka </w:t>
      </w:r>
      <w:r>
        <w:rPr>
          <w:lang w:val="sw_KE" w:bidi="sw_KE"/>
        </w:rPr>
        <w:t>Yerusalemu hadi Bethania</w:t>
      </w:r>
      <w:r>
        <w:rPr>
          <w:lang w:val="sw_KE" w:bidi="sw_KE"/>
        </w:rPr>
        <w:t xml:space="preserve"> kama kikundi. Sitisha sauti hii hapa.</w:t>
      </w:r>
    </w:p>
    <w:p>
      <w:pPr/>
      <w:r>
        <w:rPr>
          <w:lang w:val="sw_KE" w:bidi="sw_KE"/>
        </w:rPr>
      </w:r>
      <w:r>
        <w:rPr>
          <w:lang w:val="sw_KE" w:bidi="sw_KE"/>
        </w:rPr>
        <w:t>Wakati Martha alisikia kwamba Yesu alikuwa akija, alikwenda ili kukutana naye, lakini Maria aliketi nyumbani kwa kuomboleza. Desturi ya wakati huo ilikuwa kwa watu kukaa walipokuwa wakiomboleza. Maria alikuwa ameketi kwa sababu alikuwa akiomboleza, si kwa sababu alikuwa mvivu.</w:t>
      </w:r>
    </w:p>
    <w:p>
      <w:pPr/>
      <w:r>
        <w:rPr>
          <w:lang w:val="sw_KE" w:bidi="sw_KE"/>
        </w:rPr>
      </w:r>
      <w:r>
        <w:rPr>
          <w:lang w:val="sw_KE" w:bidi="sw_KE"/>
        </w:rPr>
        <w:t>Sitisha hapa na mjadili swali hili kama kikundi: Eleza njia ambazo watu wanawaomboleza wafu wao katika utamaduni wenu. Sitisha sauti hii hapa.</w:t>
      </w:r>
    </w:p>
    <w:p>
      <w:pPr/>
      <w:r>
        <w:rPr>
          <w:lang w:val="sw_KE" w:bidi="sw_KE"/>
        </w:rPr>
      </w:r>
      <w:r>
        <w:rPr>
          <w:lang w:val="sw_KE" w:bidi="sw_KE"/>
        </w:rPr>
        <w:t>Martha alimwambia Yesu, "Bwana, au mkuu, ikiwa ungekuwa hapa, kaka yangu hangekufa." Lakini hata sasa ninajua kwamba Mungu atakupa chochote utakachomwomba." Maneno ya Martha pengine yanaelezea majuto badala ya kemeo. Pengine Martha na Maria walikuwa wamesemezana kitu hicho hicho na mara nyingi zaidi kwa siku chache zilizopita. Martha bado alikuwa na imani kubwa, kwa sababu pia alisema kwamba aliamini kwamba Mungu atampa Yesu chochote alichoomba.</w:t>
      </w:r>
    </w:p>
    <w:p>
      <w:pPr/>
      <w:r>
        <w:rPr>
          <w:lang w:val="sw_KE" w:bidi="sw_KE"/>
        </w:rPr>
      </w:r>
      <w:r>
        <w:rPr>
          <w:lang w:val="sw_KE" w:bidi="sw_KE"/>
        </w:rPr>
        <w:t>Martha anaamini kwamba Mungu atampa Yesu chochote, au chochote, Yesu anamwomba Mungu ampe. Hata hivyo, Martha pengine hafikiri kwamba Mungu atamfufua Lazaro kutoka kwa wafu. Inawezekana alikuwa akifikiria kwa suala la maisha ya kila siku, si ya harakati kutoka kwa kifo hadi kwenye maisha. Wakati Yesu alimwambia Martha kwamba Lazaro atafufuka tena, alidhani Lazaro atafufuka katika siku zijazo, wakati dunia ingeisha. Wayahudi wengi waliamini kwamba wakati dunia ingeisha watu wote wa Mungu wangefufuka na kuishi tena. Lakini Yesu alimwambia Martha, "Ndugu yako atafufuka kutoka kwa wafu." Na Martha alimwambia, "Najua kwamba atafufuka tena katika ufufuo siku ya mwisho." Siku hii ya mwisho inarejelea wakati wa baadaye ambapo dunia itamalizika na wakati Mungu atawahukumu watu wote.</w:t>
      </w:r>
    </w:p>
    <w:p>
      <w:pPr/>
      <w:r>
        <w:rPr>
          <w:lang w:val="sw_KE" w:bidi="sw_KE"/>
        </w:rPr>
      </w:r>
      <w:r>
        <w:rPr>
          <w:lang w:val="sw_KE" w:bidi="sw_KE"/>
        </w:rPr>
        <w:t xml:space="preserve">Kisha Yesu alimwambia Martha, "Mimi ni ufufuo." Mimi pia ni maisha." Wale ambao wananiamini wataishi hata ingawa wanakufa kimwili na kila mtu ambaye anaishi na kuniamini hatakufa kamwe." Yesu anasema hapa kwamba wale wote ambao wanamwamini, hata ingawa wanakufa kimwili, watafufuliwa katika umri ujao au siku ya mwisho. Na wale wote ambao wanaishi kiroho na kumwamini Yesu hawatakufa tena kiroho. Yesu hasemi tu kwamba atatoa ufufuo na maisha, bali kwamba yeye ni </w:t>
      </w:r>
      <w:r>
        <w:rPr>
          <w:b/>
          <w:lang w:val="sw_KE" w:bidi="sw_KE"/>
        </w:rPr>
        <w:t>ufufuo</w:t>
      </w:r>
      <w:r>
        <w:rPr>
          <w:lang w:val="sw_KE" w:bidi="sw_KE"/>
        </w:rPr>
        <w:t xml:space="preserve"> na maisha. Hii ina maana kwamba Yesu ni chanzo cha maisha yote ya kweli. Na hata zaidi, yeye ni maisha, kwa hivyo ikiwa tuna Yesu, tuna maisha. Hatutakufa katika umri unaokuja. Waumini katika Yesu wana maisha ya milele, maisha ya umri wa kuja.</w:t>
      </w:r>
    </w:p>
    <w:p>
      <w:pPr/>
      <w:r>
        <w:rPr>
          <w:lang w:val="sw_KE" w:bidi="sw_KE"/>
        </w:rPr>
      </w:r>
      <w:r>
        <w:rPr>
          <w:lang w:val="sw_KE" w:bidi="sw_KE"/>
        </w:rPr>
        <w:t xml:space="preserve">"Je, unaamini kile nilichosema sasa hivi?" Yesu alimuuliza Martha. </w:t>
      </w:r>
    </w:p>
    <w:p>
      <w:pPr/>
      <w:r>
        <w:rPr>
          <w:lang w:val="sw_KE" w:bidi="sw_KE"/>
        </w:rPr>
      </w:r>
      <w:r>
        <w:rPr>
          <w:lang w:val="sw_KE" w:bidi="sw_KE"/>
        </w:rPr>
        <w:t>Martha alimjibu Yesu, "Ndiyo, Bwana, ninaamini kwamba wewe ni Masihi, au Mwokozi aliyeahidiwa, Mwana wa Mungu, yule ambaye Mungu au Maandiko yanaahidi atakuja ulimwenguni." Jibu lake lilikuwa zuri, lakini hakutambua kikamilifu kile Yesu alikuwa amesema wakati huo. Yesu hakuwa akimuuliza Martha alikuwa nani, lakini kile alichoamini kuhusu uwezo wake wa kukabiliana na hali yake. Alikuwa akisema kwamba alikuwa na mamlaka juu ya maisha na juu ya kifo. Manabii walikuwa wameandika kuhusu kuja kwa Masihi. Sasa Mwokozi huyu alikuwa amekuja, na alikuwa Yesu.</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11:17–27 katika tafsiri rahisi zaidi kuelewa.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Simulizi hii ina matukio 2.</w:t>
      </w:r>
    </w:p>
    <w:p>
      <w:pPr/>
      <w:r>
        <w:rPr>
          <w:lang w:val="sw_KE" w:bidi="sw_KE"/>
        </w:rPr>
      </w:r>
      <w:r>
        <w:rPr>
          <w:b/>
          <w:lang w:val="sw_KE" w:bidi="sw_KE"/>
        </w:rPr>
        <w:t>Katika tukio la kwanza:</w:t>
      </w:r>
      <w:r>
        <w:rPr>
          <w:lang w:val="sw_KE" w:bidi="sw_KE"/>
        </w:rPr>
        <w:t xml:space="preserve"> Yesu anawasili Bethania na kujifunza kwamba Lazaro alikuwa amezikwa siku nne zilizopita. Martha alitoka nje na kukutana na Yesu.</w:t>
      </w:r>
    </w:p>
    <w:p>
      <w:pPr/>
      <w:r>
        <w:rPr>
          <w:lang w:val="sw_KE" w:bidi="sw_KE"/>
        </w:rPr>
      </w:r>
      <w:r>
        <w:rPr>
          <w:b/>
          <w:lang w:val="sw_KE" w:bidi="sw_KE"/>
        </w:rPr>
        <w:t>Katika tukio la pili:</w:t>
      </w:r>
      <w:r>
        <w:rPr>
          <w:lang w:val="sw_KE" w:bidi="sw_KE"/>
        </w:rPr>
        <w:t xml:space="preserve"> Yesu na Martha walikuwa na mazungumzo kuhusu ufufuo.</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Martha</w:t>
      </w:r>
    </w:p>
    <w:p>
      <w:pPr>
        <w:pStyle w:val="ListBullet"/>
        <w:spacing w:line="240" w:lineRule="auto"/>
        <w:ind w:left="720"/>
      </w:pPr>
      <w:r>
        <w:rPr>
          <w:lang w:val="sw_KE" w:bidi="sw_KE"/>
        </w:rPr>
      </w:r>
      <w:r>
        <w:rPr>
          <w:lang w:val="sw_KE" w:bidi="sw_KE"/>
        </w:rPr>
        <w:t>Maria</w:t>
      </w:r>
    </w:p>
    <w:p>
      <w:pPr>
        <w:pStyle w:val="ListBullet"/>
        <w:spacing w:line="240" w:lineRule="auto"/>
        <w:ind w:left="720"/>
      </w:pPr>
      <w:r>
        <w:rPr>
          <w:lang w:val="sw_KE" w:bidi="sw_KE"/>
        </w:rPr>
      </w:r>
      <w:r>
        <w:rPr>
          <w:lang w:val="sw_KE" w:bidi="sw_KE"/>
        </w:rPr>
        <w:t>Na watu kutoka mkoa wa Yerusalemu ambao walikuwa wamekuja kumfariji Maria na Martha.</w:t>
      </w:r>
    </w:p>
    <w:p>
      <w:pPr/>
      <w:r>
        <w:rPr>
          <w:lang w:val="sw_KE" w:bidi="sw_KE"/>
        </w:rPr>
      </w:r>
      <w:r>
        <w:rPr>
          <w:lang w:val="sw_KE" w:bidi="sw_KE"/>
        </w:rPr>
        <w:t>Kama kikundi, zingatia sehemu hizi za mpangilio wa simulizi:</w:t>
      </w:r>
    </w:p>
    <w:p>
      <w:pPr/>
      <w:r>
        <w:rPr>
          <w:lang w:val="sw_KE" w:bidi="sw_KE"/>
        </w:rPr>
      </w:r>
      <w:r>
        <w:rPr>
          <w:lang w:val="sw_KE" w:bidi="sw_KE"/>
        </w:rPr>
        <w:t>Yesu alikuwa amewasili makali ya kijiji wakati mtu pengine alikuja kumwambia kwamba Lazaro alikuwa amekufa na alikuwa katika kaburi lake kwa siku nne. Kumbuka kwamba Yesu alibakia mahali alipokuwa kwa siku mbili. Kufikia wakati wajumbe walikwenda na kurudi, na Yesu alikuwa ametembea kuelekea Bethania, ingekuwa siku kadhaa zimeshapita. Wakati Martha alisikia kwamba Yesu alikuwa akija, alikwenda ili kukutana naye, lakini Maria aliketi nyumbani kwa kuomboleza. Kumbuka kwamba katika utamaduni wa Kiyahudi, watu wangeketi nyumbani wakati wa kuomboleza. Maria pengine alikuwa ameketi nyumbani na wageni wengi, Wayahudi hao walikuwa wamekuja kuomboleza na Maria na Martha.</w:t>
      </w:r>
    </w:p>
    <w:p>
      <w:pPr/>
      <w:r>
        <w:rPr>
          <w:lang w:val="sw_KE" w:bidi="sw_KE"/>
        </w:rPr>
      </w:r>
      <w:r>
        <w:rPr>
          <w:lang w:val="sw_KE" w:bidi="sw_KE"/>
        </w:rPr>
        <w:t>Wakati Martha alikutana na Yesu, alimwambia Yesu kwamba ikiwa Yesu angekuwa hapa mapema kaka yake hangekufa, na hata sasa anajua kwamba Mungu atampa Yesu chochote ambacho Yesu anamwomba. Kumbuka kwamba taarifa ya Martha inaonyesha majuto badala ya kemeo.</w:t>
      </w:r>
    </w:p>
    <w:p>
      <w:pPr/>
      <w:r>
        <w:rPr>
          <w:lang w:val="sw_KE" w:bidi="sw_KE"/>
        </w:rPr>
      </w:r>
      <w:r>
        <w:rPr>
          <w:lang w:val="sw_KE" w:bidi="sw_KE"/>
        </w:rPr>
        <w:t>Lakini Yesu alimwambia Martha kwamba kaka yake atafufuka kutoka kwa wafu. Martha alimwambia Yesu kwamba anajua kwamba Lazaro atafufuka tena katika ufufuo siku ya mwisho.</w:t>
      </w:r>
    </w:p>
    <w:p>
      <w:pPr/>
      <w:r>
        <w:rPr>
          <w:lang w:val="sw_KE" w:bidi="sw_KE"/>
        </w:rPr>
      </w:r>
      <w:r>
        <w:rPr>
          <w:lang w:val="sw_KE" w:bidi="sw_KE"/>
        </w:rPr>
        <w:t>Kueni makini kwa maneno ya Yesu wakati alimwambia Martha, "Mimi ndimi ufufuo. Mimi pia ni maisha." Wale ambao wananiamini wataishi hata ingawa wanakufa kimwili na kila mtu ambaye anaishi na kuniamini hatakufa kamwe." Yesu anasema kwamba watu wa kwanza ni lazima wamwamini. Wakati wanafanya hivyo, wataishi milele. Maneno "Mimi ndimi" ni muhimu. Maneno haya yanawakumbusha wasikilizaji wa Kiyahudi jina la Mungu katika Agano la Kale. Mungu alimwambia Musa kwamba jina lake ni "Mimi Ndimi." Wakati Yesu anasema "Mimi ndimi," anasema kwamba yeye ni Mungu. Pia, wakati Yesu anasema "Mimi ndimi ufufuo na maisha," anasema, "Mimi ndiye ninayefufua watu kutoka kwa wafu na kuwapa maisha."</w:t>
      </w:r>
    </w:p>
    <w:p>
      <w:pPr/>
      <w:r>
        <w:rPr>
          <w:lang w:val="sw_KE" w:bidi="sw_KE"/>
        </w:rPr>
      </w:r>
      <w:r>
        <w:rPr>
          <w:lang w:val="sw_KE" w:bidi="sw_KE"/>
        </w:rPr>
        <w:t>Kisha Yesu alimwuliza Martha, "Je, unaamini niliyosema sasa hivi?" Martha alimjibu Yesu, "Ndiyo, Bwana, ninaamini kwamba wewe ni Masihi, Mwana wa Mungu, yule ambaye Mungu anasema au anaahidi atakuja ulimwenguni."</w:t>
      </w:r>
    </w:p>
    <w:p>
      <w:pPr/>
      <w:r>
        <w:rPr>
          <w:lang w:val="sw_KE" w:bidi="sw_KE"/>
        </w:rPr>
      </w:r>
      <w:r>
        <w:rPr>
          <w:lang w:val="sw_KE" w:bidi="sw_KE"/>
        </w:rPr>
        <w:t>Sasa kikundi kinapaswa kuunda ubao wa hadithi, kuchora au kutumia vitu ili kuonyesha na kufafanua simulizi pamoja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11:17–27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Simulizi hii ina matukio 2.</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Martha</w:t>
      </w:r>
    </w:p>
    <w:p>
      <w:pPr>
        <w:pStyle w:val="ListBullet"/>
        <w:spacing w:line="240" w:lineRule="auto"/>
        <w:ind w:left="720"/>
      </w:pPr>
      <w:r>
        <w:rPr>
          <w:lang w:val="sw_KE" w:bidi="sw_KE"/>
        </w:rPr>
      </w:r>
      <w:r>
        <w:rPr>
          <w:lang w:val="sw_KE" w:bidi="sw_KE"/>
        </w:rPr>
        <w:t>Maria</w:t>
      </w:r>
    </w:p>
    <w:p>
      <w:pPr>
        <w:pStyle w:val="ListBullet"/>
        <w:spacing w:line="240" w:lineRule="auto"/>
        <w:ind w:left="720"/>
      </w:pPr>
      <w:r>
        <w:rPr>
          <w:lang w:val="sw_KE" w:bidi="sw_KE"/>
        </w:rPr>
      </w:r>
      <w:r>
        <w:rPr>
          <w:lang w:val="sw_KE" w:bidi="sw_KE"/>
        </w:rPr>
        <w:t>Na watu kutoka mkoa wa Yerusalemu ambao walikuwa wamekuja kumfariji Maria na Martha.</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nyakati fulani za igizo, sitisha igizo na muulize yule anayeigiza mhusika, "Unahisi nini au unafikiria nini?" Mtu anayeigiza mhusika huyo anapaswa kujibu kile ambacho angekuwa anahisi au kufikiria iwapo angekuwa mhusika huyo. Kisha endelea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Wakati Yesu aliwasili Bethania, mtu alimwambia Yesu kwamba mwili wa Lazaro ulikuwa umelala katika kaburi lake kwa siku nne. Wakati Martha alisikia kwamba Yesu alikuwa akija, alikwenda ili kukutana naye, lakini Maria aliketi nyumbani kwa kuomboleza.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vipi au unawaza nini?" Mtu anaweza kujibu mambo kama, "Ninahisi huruma kwa Maria na Martha," au "Ninafikiri Maria na Martha wanaweza kusumbuliwa kwa sababu sijakuja mpaka sasa," au "Ninafurahi hatimaye niko hapa ili kumwona Maria na Martha."</w:t>
      </w:r>
    </w:p>
    <w:p>
      <w:pPr>
        <w:pStyle w:val="ListBullet"/>
        <w:spacing w:line="240" w:lineRule="auto"/>
        <w:ind w:left="720"/>
      </w:pPr>
      <w:r>
        <w:rPr>
          <w:lang w:val="sw_KE" w:bidi="sw_KE"/>
        </w:rPr>
      </w:r>
      <w:r>
        <w:rPr>
          <w:lang w:val="sw_KE" w:bidi="sw_KE"/>
        </w:rPr>
        <w:t>Muulize mtu anayeigiza Maria, "Unahisi vipi au unawaza nini?" Mtu anaweza kujibu mambo kama, "Ninahisi huzuni sana kwa kifo cha kaka yangu," au "Ninafikiri kwamba ikiwa Yesu angekuja mapema, kaka yangu hangekufa."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Wakati Martha alikutana na Yesu, alimwambia Yesu kwamba ikiwa Yesu angekuwa hapa mapema kaka yake hangekufa, na hata sasa anajua kwamba Mungu atampa Yesu chochote ambacho Yesu anamwomba. Lakini Yesu alimwambia Martha kwamba kaka yake atafufuka kutoka kwa wafu. Martha alimwambia Yesu kwamba anajua kwamba Lazaro atafufuka tena katika ufufuo siku ya mwisho.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Martha, "Unahisi vipi au unawaza nini?" Mtu anaweza kujibu mambo kama, "Ninahisi bora sana kwamba Yesu yuko hapa. Ninatamani Yesu angekuja mapema," au "Ninaamini kwamba Mungu atampa Yesu chochote ambacho Yesu anamwomba sasa."</w:t>
      </w:r>
    </w:p>
    <w:p>
      <w:pPr/>
      <w:r>
        <w:rPr>
          <w:lang w:val="sw_KE" w:bidi="sw_KE"/>
        </w:rPr>
      </w:r>
      <w:r>
        <w:rPr>
          <w:lang w:val="sw_KE" w:bidi="sw_KE"/>
        </w:rPr>
        <w:t>Kisha Yesu alimwambia Martha, "Mimi ni ufufuo." Mimi pia ni maisha." Wale ambao wananiamini wataishi hata ingawa wanakufa kimwili na kila mtu ambaye anaishi na kuniamini hatakufa kamwe."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vipi au unawaza nini?" Mtu anaweza kujibu mambo kama, "Najua kwamba Mungu atatukuzwa kupitia hali hii," au "Ninafurahi kwa sababu Lazaro atafufuka kutoka kwa wafu," au "Ninahitaji Martha kuamini kwamba Lazaro atarudi hai."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"Je, unaamini kile nilichosema sasa hivi?" Yesu alimwuliza Martha. Martha alimjibu Yesu, "Ndiyo, Bwana, ninaamini kwamba wewe ni Masihi, Mwana wa Mungu, yule ambaye Mungu anasema au anaahidi atakuja ulimwenguni."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Martha, "Unahisi vipi au unawaza nini?" Mtu anaweza kujibu mambo kama, "Ninaamini kwamba Lazaro atafufuka wakati wa ufufuo, wakati dunia inaisha," au "Ninaamini kwamba Yesu ni Masihi au Mwokozi Aliyeahidiwa ambaye Mungu aliahidi atakuja ulimwenguni."</w:t>
      </w:r>
      <w:r>
        <w:rPr>
          <w:lang w:val="sw_KE" w:bidi="sw_KE"/>
        </w:rPr>
      </w:r>
    </w:p>
    <w:p>
      <w:pPr>
        <w:pStyle w:val="Heading3"/>
      </w:pPr>
      <w:r>
        <w:rPr>
          <w:lang w:val="sw_KE" w:bidi="sw_KE"/>
        </w:rPr>
        <w:t>Kujaza Mapengo</w:t>
      </w:r>
    </w:p>
    <w:p>
      <w:pPr/>
      <w:r>
        <w:rPr>
          <w:lang w:val="sw_KE" w:bidi="sw_KE"/>
        </w:rPr>
      </w:r>
      <w:r>
        <w:rPr>
          <w:lang w:val="sw_KE" w:bidi="sw_KE"/>
        </w:rPr>
        <w:t>Sikiliza toleo la sauti la Yohana 11:17–27 katika tafsiri rahisi zaidi kuelewa.</w:t>
      </w:r>
    </w:p>
    <w:p>
      <w:pPr/>
      <w:r>
        <w:rPr>
          <w:lang w:val="sw_KE" w:bidi="sw_KE"/>
        </w:rPr>
      </w:r>
      <w:r>
        <w:rPr>
          <w:lang w:val="sw_KE" w:bidi="sw_KE"/>
        </w:rPr>
        <w:t>Katika hatua hii kikundi kitajadili maneno muhimu na istilahi zilizomo katika simulizi hii.</w:t>
      </w:r>
    </w:p>
    <w:p>
      <w:pPr/>
      <w:r>
        <w:rPr>
          <w:lang w:val="sw_KE" w:bidi="sw_KE"/>
        </w:rPr>
      </w:r>
      <w:r>
        <w:rPr>
          <w:lang w:val="sw_KE" w:bidi="sw_KE"/>
        </w:rPr>
        <w:t xml:space="preserve">Wakati Yesu aliwasili Bethania, mtu alimwambia Yesu kwamba mwili wa Lazaro ulikuwa umelala katika </w:t>
      </w:r>
      <w:r>
        <w:rPr>
          <w:b/>
          <w:lang w:val="sw_KE" w:bidi="sw_KE"/>
        </w:rPr>
        <w:t>kaburi</w:t>
      </w:r>
      <w:r>
        <w:rPr>
          <w:lang w:val="sw_KE" w:bidi="sw_KE"/>
        </w:rPr>
        <w:t xml:space="preserve"> lake kwa siku nne. Kaburi wakati wa Yesu mara nyingi lilikuwa pango lililochimbwa upande wa kilima. Huenda kulikuwa na jiwe kubwa mbele ya kaburi ili kulinda mwili.</w:t>
      </w:r>
    </w:p>
    <w:p>
      <w:pPr/>
      <w:r>
        <w:rPr>
          <w:lang w:val="sw_KE" w:bidi="sw_KE"/>
        </w:rPr>
      </w:r>
      <w:r>
        <w:rPr>
          <w:lang w:val="sw_KE" w:bidi="sw_KE"/>
        </w:rPr>
        <w:t xml:space="preserve">Simameni hapa na mjadili kama kikundi neno gani au kifungu gani cha maneno mtakachotumia kwa </w:t>
      </w:r>
      <w:r>
        <w:rPr>
          <w:b/>
          <w:lang w:val="sw_KE" w:bidi="sw_KE"/>
        </w:rPr>
        <w:t>kaburi</w:t>
      </w:r>
      <w:r>
        <w:rPr>
          <w:lang w:val="sw_KE" w:bidi="sw_KE"/>
        </w:rPr>
        <w:t xml:space="preserve">. Tafuta </w:t>
      </w:r>
      <w:r>
        <w:rPr>
          <w:lang w:val="sw_KE" w:bidi="sw_KE"/>
        </w:rPr>
        <w:t>kaburi</w:t>
      </w:r>
      <w:r>
        <w:rPr>
          <w:lang w:val="sw_KE" w:bidi="sw_KE"/>
        </w:rPr>
        <w:t xml:space="preserve"> kwenye Faharasa Kuu kwa maelezo zaidi. Ikiwa tayari umetafsiri neno hili katika kitabu kingine cha Biblia, tumia neno lile ulilotumia huko. Sitisha sauti hii hapa.</w:t>
      </w:r>
    </w:p>
    <w:p>
      <w:pPr/>
      <w:r>
        <w:rPr>
          <w:lang w:val="sw_KE" w:bidi="sw_KE"/>
        </w:rPr>
      </w:r>
      <w:r>
        <w:rPr>
          <w:lang w:val="sw_KE" w:bidi="sw_KE"/>
        </w:rPr>
        <w:t>Martha alimwambia Yesu, "</w:t>
      </w:r>
      <w:r>
        <w:rPr>
          <w:b/>
          <w:lang w:val="sw_KE" w:bidi="sw_KE"/>
        </w:rPr>
        <w:t>Bwana</w:t>
      </w:r>
      <w:r>
        <w:rPr>
          <w:lang w:val="sw_KE" w:bidi="sw_KE"/>
        </w:rPr>
        <w:t xml:space="preserve">, au </w:t>
      </w:r>
      <w:r>
        <w:rPr>
          <w:b/>
          <w:lang w:val="sw_KE" w:bidi="sw_KE"/>
        </w:rPr>
        <w:t>mkuu</w:t>
      </w:r>
      <w:r>
        <w:rPr>
          <w:lang w:val="sw_KE" w:bidi="sw_KE"/>
        </w:rPr>
        <w:t xml:space="preserve">, ikiwa ungekuwa hapa, kaka yangu hangekufa." Tumia neno lile lile kurejelea Bwana kama ulivyotumia katika vifungu vilivyotangulia. Neno </w:t>
      </w:r>
      <w:r>
        <w:rPr>
          <w:lang w:val="sw_KE" w:bidi="sw_KE"/>
        </w:rPr>
        <w:t>Bwana</w:t>
      </w:r>
      <w:r>
        <w:rPr>
          <w:lang w:val="sw_KE" w:bidi="sw_KE"/>
        </w:rPr>
        <w:t xml:space="preserve"> linapatikana katika Faharasa Kuu.</w:t>
      </w:r>
    </w:p>
    <w:p>
      <w:pPr/>
      <w:r>
        <w:rPr>
          <w:lang w:val="sw_KE" w:bidi="sw_KE"/>
        </w:rPr>
      </w:r>
      <w:r>
        <w:rPr>
          <w:lang w:val="sw_KE" w:bidi="sw_KE"/>
        </w:rPr>
        <w:t>Kisha Yesu alimwambia Martha, "</w:t>
      </w:r>
      <w:r>
        <w:rPr>
          <w:b/>
          <w:lang w:val="sw_KE" w:bidi="sw_KE"/>
        </w:rPr>
        <w:t>Mimi ni</w:t>
      </w:r>
      <w:r>
        <w:rPr>
          <w:lang w:val="sw_KE" w:bidi="sw_KE"/>
        </w:rPr>
        <w:t xml:space="preserve"> </w:t>
      </w:r>
      <w:r>
        <w:rPr>
          <w:b/>
          <w:lang w:val="sw_KE" w:bidi="sw_KE"/>
        </w:rPr>
        <w:t>ufufuo</w:t>
      </w:r>
      <w:r>
        <w:rPr>
          <w:lang w:val="sw_KE" w:bidi="sw_KE"/>
        </w:rPr>
        <w:t xml:space="preserve">." Mimi pia ni uzima." Wakati Yesu anasema "Mimi ndiye," anasema kwamba yeye ni Mungu. Kwa maelezo zaidi kuhusu </w:t>
      </w:r>
      <w:r>
        <w:rPr>
          <w:lang w:val="sw_KE" w:bidi="sw_KE"/>
        </w:rPr>
        <w:t>mimi ndiye</w:t>
      </w:r>
      <w:r>
        <w:rPr>
          <w:lang w:val="sw_KE" w:bidi="sw_KE"/>
        </w:rPr>
        <w:t>, rejelea Faharasa Kuu.</w:t>
      </w:r>
    </w:p>
    <w:p>
      <w:pPr/>
      <w:r>
        <w:rPr>
          <w:lang w:val="sw_KE" w:bidi="sw_KE"/>
        </w:rPr>
      </w:r>
      <w:r>
        <w:rPr>
          <w:lang w:val="sw_KE" w:bidi="sw_KE"/>
        </w:rPr>
        <w:t xml:space="preserve">Simameni hapa na mjadili kama kikundi neno gani au kifungu gani cha maneno mtakachotumia kwa </w:t>
      </w:r>
      <w:r>
        <w:rPr>
          <w:b/>
          <w:lang w:val="sw_KE" w:bidi="sw_KE"/>
        </w:rPr>
        <w:t>ufufuo</w:t>
      </w:r>
      <w:r>
        <w:rPr>
          <w:lang w:val="sw_KE" w:bidi="sw_KE"/>
        </w:rPr>
        <w:t xml:space="preserve">. Tazama neno </w:t>
      </w:r>
      <w:r>
        <w:rPr>
          <w:lang w:val="sw_KE" w:bidi="sw_KE"/>
        </w:rPr>
        <w:t>ufufuo</w:t>
      </w:r>
      <w:r>
        <w:rPr>
          <w:lang w:val="sw_KE" w:bidi="sw_KE"/>
        </w:rPr>
        <w:t xml:space="preserve"> kwenye Faharasa Kuu kwa maelezo zaidi. Ikiwa tayari umetafsiri neno hili katika kitabu kingine cha Biblia, tumia neno lile ulilotumia huko. Sitisha sauti hii hapa.</w:t>
      </w:r>
    </w:p>
    <w:p>
      <w:pPr/>
      <w:r>
        <w:rPr>
          <w:lang w:val="sw_KE" w:bidi="sw_KE"/>
        </w:rPr>
      </w:r>
      <w:r>
        <w:rPr>
          <w:lang w:val="sw_KE" w:bidi="sw_KE"/>
        </w:rPr>
        <w:t xml:space="preserve">"Je, unaamini kile nilichosema sasa hivi?" Yesu alimwuliza Martha. Martha alimjibu Yesu, "Ndiyo, Bwana, ninaamini kwamba wewe ni </w:t>
      </w:r>
      <w:r>
        <w:rPr>
          <w:b/>
          <w:lang w:val="sw_KE" w:bidi="sw_KE"/>
        </w:rPr>
        <w:t>Masihi</w:t>
      </w:r>
      <w:r>
        <w:rPr>
          <w:lang w:val="sw_KE" w:bidi="sw_KE"/>
        </w:rPr>
        <w:t xml:space="preserve">, au </w:t>
      </w:r>
      <w:r>
        <w:rPr>
          <w:b/>
          <w:lang w:val="sw_KE" w:bidi="sw_KE"/>
        </w:rPr>
        <w:t>Kristo</w:t>
      </w:r>
      <w:r>
        <w:rPr>
          <w:lang w:val="sw_KE" w:bidi="sw_KE"/>
        </w:rPr>
        <w:t xml:space="preserve">, </w:t>
      </w:r>
      <w:r>
        <w:rPr>
          <w:b/>
          <w:lang w:val="sw_KE" w:bidi="sw_KE"/>
        </w:rPr>
        <w:t>Mwana wa Mungu</w:t>
      </w:r>
      <w:r>
        <w:rPr>
          <w:lang w:val="sw_KE" w:bidi="sw_KE"/>
        </w:rPr>
        <w:t>, yule ambaye Mungu aliahidi atakuja ulimwenguni." Kristo na Masihi ni majina ya Mwokozi Aliyeahidiwa ambayo yana maana sawa. Kristo ni neno katika lugha ya Kigiriki. Masihi ni neno katika lugha ya Kiebrania.</w:t>
      </w:r>
    </w:p>
    <w:p>
      <w:pPr/>
      <w:r>
        <w:rPr>
          <w:lang w:val="sw_KE" w:bidi="sw_KE"/>
        </w:rPr>
      </w:r>
      <w:r>
        <w:rPr>
          <w:lang w:val="sw_KE" w:bidi="sw_KE"/>
        </w:rPr>
        <w:t xml:space="preserve">Masihi kwa kihalisi inamaanisha mtu ambaye ametiwa mafuta. Mtu ambaye amepakwa mafuta anapewa kazi maalum. Wakati Yesu alipokuja aliwaonyesha watu kwamba yeye ni Masihi ambaye Mungu alikuwa ameahidi kumtuma. Tumia neno au usemi uleule kwa Masihi au Kristo kama ulivyotumia katika simulizi zilizotangulia. Neno </w:t>
      </w:r>
      <w:r>
        <w:rPr>
          <w:lang w:val="sw_KE" w:bidi="sw_KE"/>
        </w:rPr>
        <w:t>Masihi</w:t>
      </w:r>
      <w:r>
        <w:rPr>
          <w:lang w:val="sw_KE" w:bidi="sw_KE"/>
        </w:rPr>
        <w:t xml:space="preserve"> au </w:t>
      </w:r>
      <w:r>
        <w:rPr>
          <w:lang w:val="sw_KE" w:bidi="sw_KE"/>
        </w:rPr>
        <w:t>Kristo</w:t>
      </w:r>
      <w:r>
        <w:rPr>
          <w:lang w:val="sw_KE" w:bidi="sw_KE"/>
        </w:rPr>
        <w:t xml:space="preserve"> liko katika Faharasa Kuu.</w:t>
      </w:r>
    </w:p>
    <w:p>
      <w:pPr/>
      <w:r>
        <w:rPr>
          <w:lang w:val="sw_KE" w:bidi="sw_KE"/>
        </w:rPr>
      </w:r>
      <w:r>
        <w:rPr>
          <w:b/>
          <w:lang w:val="sw_KE" w:bidi="sw_KE"/>
        </w:rPr>
        <w:t>Mwana wa Mungu</w:t>
      </w:r>
      <w:r>
        <w:rPr>
          <w:lang w:val="sw_KE" w:bidi="sw_KE"/>
        </w:rPr>
        <w:t xml:space="preserve"> ni cheo ambacho kinarejelea Yesu kuwa Mungu na kuwa katika uhusiano wa karibu na Mungu Baba. Tumia neno sawa au kifungu kwa Mwana wa Mungu kama ulivyotumia katika simulizi za awali. Neno </w:t>
      </w:r>
      <w:r>
        <w:rPr>
          <w:lang w:val="sw_KE" w:bidi="sw_KE"/>
        </w:rPr>
        <w:t>Mwana wa Mungu</w:t>
      </w:r>
      <w:r>
        <w:rPr>
          <w:lang w:val="sw_KE" w:bidi="sw_KE"/>
        </w:rPr>
        <w:t xml:space="preserve"> linapatikana katika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kurekebishana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11:28–44</w:t>
      </w:r>
      <w:r>
        <w:rPr>
          <w:lang w:val="sw_KE" w:bidi="sw_KE"/>
        </w:rPr>
      </w:r>
    </w:p>
    <w:p>
      <w:pPr>
        <w:pStyle w:val="Heading3"/>
      </w:pPr>
      <w:r>
        <w:rPr>
          <w:lang w:val="sw_KE" w:bidi="sw_KE"/>
        </w:rPr>
        <w:t>Sikiliza na Moyo</w:t>
      </w:r>
    </w:p>
    <w:p>
      <w:pPr/>
      <w:r>
        <w:rPr>
          <w:lang w:val="sw_KE" w:bidi="sw_KE"/>
        </w:rPr>
      </w:r>
      <w:r>
        <w:rPr>
          <w:lang w:val="sw_KE" w:bidi="sw_KE"/>
        </w:rPr>
        <w:t>Katika hatua hii, sikiliza Yohana 11:28–44 na muiweke mioyoni mwenu.</w:t>
      </w:r>
    </w:p>
    <w:p>
      <w:pPr/>
      <w:r>
        <w:rPr>
          <w:lang w:val="sw_KE" w:bidi="sw_KE"/>
        </w:rPr>
      </w:r>
      <w:r>
        <w:rPr>
          <w:lang w:val="sw_KE" w:bidi="sw_KE"/>
        </w:rPr>
        <w:t>Sikiliza toleo la sauti la Yohana 11:28–44 mara tatu, katika tafsiri tatu tofauti, ikiwezekana.</w:t>
      </w:r>
    </w:p>
    <w:p>
      <w:pPr/>
      <w:r>
        <w:rPr>
          <w:lang w:val="sw_KE" w:bidi="sw_KE"/>
        </w:rPr>
      </w:r>
      <w:r>
        <w:rPr>
          <w:lang w:val="sw_KE" w:bidi="sw_KE"/>
        </w:rPr>
        <w:t>Sitisha sauti hii hapa.</w:t>
      </w:r>
    </w:p>
    <w:p>
      <w:pPr/>
      <w:r>
        <w:rPr>
          <w:lang w:val="sw_KE" w:bidi="sw_KE"/>
        </w:rPr>
      </w:r>
      <w:r>
        <w:rPr>
          <w:lang w:val="sw_KE" w:bidi="sw_KE"/>
        </w:rPr>
        <w:t>Kisha, kama kikundi, jadilini maswali yafuatayo:</w:t>
      </w:r>
    </w:p>
    <w:p>
      <w:pPr>
        <w:pStyle w:val="ListBullet"/>
        <w:spacing w:line="240" w:lineRule="auto"/>
        <w:ind w:left="720"/>
      </w:pPr>
      <w:r>
        <w:rPr>
          <w:lang w:val="sw_KE" w:bidi="sw_KE"/>
        </w:rPr>
      </w:r>
      <w:r>
        <w:rPr>
          <w:lang w:val="sw_KE" w:bidi="sw_KE"/>
        </w:rPr>
        <w:t>Unapenda nini katika simulizi hii? Sitisha sauti hii hapa.</w:t>
      </w:r>
    </w:p>
    <w:p>
      <w:pPr>
        <w:pStyle w:val="ListBullet"/>
        <w:spacing w:line="240" w:lineRule="auto"/>
        <w:ind w:left="720"/>
      </w:pPr>
      <w:r>
        <w:rPr>
          <w:lang w:val="sw_KE" w:bidi="sw_KE"/>
        </w:rPr>
      </w:r>
      <w:r>
        <w:rPr>
          <w:lang w:val="sw_KE" w:bidi="sw_KE"/>
        </w:rPr>
        <w:t>Ni nini hupendi au huelewi katika simulizi hii? Sitisha sauti hii hapa.</w:t>
      </w:r>
    </w:p>
    <w:p>
      <w:pPr>
        <w:pStyle w:val="ListBullet"/>
        <w:spacing w:line="240" w:lineRule="auto"/>
        <w:ind w:left="720"/>
      </w:pPr>
      <w:r>
        <w:rPr>
          <w:lang w:val="sw_KE" w:bidi="sw_KE"/>
        </w:rPr>
      </w:r>
      <w:r>
        <w:rPr>
          <w:lang w:val="sw_KE" w:bidi="sw_KE"/>
        </w:rPr>
        <w:t>Kifungu hiki kinatuambia nini kuhusu Mungu au Yesu? Sitisha sauti hii hapa.</w:t>
      </w:r>
    </w:p>
    <w:p>
      <w:pPr>
        <w:pStyle w:val="ListBullet"/>
        <w:spacing w:line="240" w:lineRule="auto"/>
        <w:ind w:left="720"/>
      </w:pPr>
      <w:r>
        <w:rPr>
          <w:lang w:val="sw_KE" w:bidi="sw_KE"/>
        </w:rPr>
      </w:r>
      <w:r>
        <w:rPr>
          <w:lang w:val="sw_KE" w:bidi="sw_KE"/>
        </w:rPr>
        <w:t>Simulizi hii linatuambia nini kuhusu watu? Sitisha sauti hii hapa.</w:t>
      </w:r>
    </w:p>
    <w:p>
      <w:pPr>
        <w:pStyle w:val="ListBullet"/>
        <w:spacing w:line="240" w:lineRule="auto"/>
        <w:ind w:left="720"/>
      </w:pPr>
      <w:r>
        <w:rPr>
          <w:lang w:val="sw_KE" w:bidi="sw_KE"/>
        </w:rPr>
      </w:r>
      <w:r>
        <w:rPr>
          <w:lang w:val="sw_KE" w:bidi="sw_KE"/>
        </w:rPr>
        <w:t>Simulizi hii inaathiri vipi maisha yetu ya kila siku? Sitisha sauti hii hapa.</w:t>
      </w:r>
    </w:p>
    <w:p>
      <w:pPr>
        <w:pStyle w:val="ListBullet"/>
        <w:spacing w:line="240" w:lineRule="auto"/>
        <w:ind w:left="720"/>
      </w:pPr>
      <w:r>
        <w:rPr>
          <w:lang w:val="sw_KE" w:bidi="sw_KE"/>
        </w:rPr>
      </w:r>
      <w:r>
        <w:rPr>
          <w:lang w:val="sw_KE" w:bidi="sw_KE"/>
        </w:rPr>
        <w:t>Unamjua nani anayehitaji kusikia kifungu hiki? Sitisha sauti hii hapa.</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11:28–44 katika tafsiri rahisi zaidi kuelewa.</w:t>
      </w:r>
    </w:p>
    <w:p>
      <w:pPr/>
      <w:r>
        <w:rPr>
          <w:lang w:val="sw_KE" w:bidi="sw_KE"/>
        </w:rPr>
      </w:r>
      <w:r>
        <w:rPr>
          <w:lang w:val="sw_KE" w:bidi="sw_KE"/>
        </w:rPr>
        <w:t>Hii inaendelea na hadithi ya Lazaro, rafiki ya karibu ya Yesu ambaye akawa mgonjwa na kufa. Yesu alikuwa amekuja kuona dada wa Lazaro. Yesu alikutana na Martha kwanza na baada ya kuzungumza na Martha, Maria alikutana na Yesu ambapo alikuwa katika mlango wa kijiji. Hadithi hii inasema kile kilichotokea baadaye wakati Yesu aliwasili Bethania.</w:t>
      </w:r>
    </w:p>
    <w:p>
      <w:pPr/>
      <w:r>
        <w:rPr>
          <w:lang w:val="sw_KE" w:bidi="sw_KE"/>
        </w:rPr>
      </w:r>
      <w:r>
        <w:rPr>
          <w:lang w:val="sw_KE" w:bidi="sw_KE"/>
        </w:rPr>
        <w:t>Baada ya Martha kutangaza kwamba Yesu alikuwa Kristo, Mwana wa Mungu, Martha alirudi nyumbani na kuzungumza kwa kimya na dada yake, Maria, pengine ili watu wengine wasiweze kusikia kile alichomwambia Maria. Alimwambia Maria kwamba mwalimu yuko hapa, na anaomba kumwona. "Mwalimu" inarejelea Yesu. Mwalimu lilikuwa cheo cha heshima kwa mtu wa Kiyahudi ambaye alikuwa na mamlaka ya kufundisha kuhusu Mungu.</w:t>
      </w:r>
    </w:p>
    <w:p>
      <w:pPr/>
      <w:r>
        <w:rPr>
          <w:lang w:val="sw_KE" w:bidi="sw_KE"/>
        </w:rPr>
      </w:r>
      <w:r>
        <w:rPr>
          <w:lang w:val="sw_KE" w:bidi="sw_KE"/>
        </w:rPr>
        <w:t>Wakati Maria alisikia hili, alisimama haraka na kwenda kukutana na Yesu. Yesu alikuwa bado hajafika katika kijiji cha Bethania; bado alikuwa mahali ambapo Martha alikutana naye. Watu wa Kiyahudi ambao walikuwa wakimfariji Maria katika nyumba waliona jinsi alivyoenda haraka. Walimfuata kutoka kwa nyumba, kwa sababu walidhani kwamba alikuwa anaenda kwenye kaburi la Lazaro ili kulia au kuomboleza hapo. Wakati Maria alifika mahali ambapo Yesu alikuwa na kumwona, alianguka miguuni mwake, ambayo ina maana alipiga magoti haraka kwenye miguu ya Yesu na kusema, "Bwana, ikiwa ungekuwa hapa na sisi, kaka yangu hangekufa." Maria aliitikia kumwona Yesu kwa kumwonyesha heshima kubwa. Alimheshimu kwa kupiga magoti haraka kwenye ardhi mbele yake.</w:t>
      </w:r>
    </w:p>
    <w:p>
      <w:pPr/>
      <w:r>
        <w:rPr>
          <w:lang w:val="sw_KE" w:bidi="sw_KE"/>
        </w:rPr>
      </w:r>
      <w:r>
        <w:rPr>
          <w:lang w:val="sw_KE" w:bidi="sw_KE"/>
        </w:rPr>
        <w:t>Sitisha hapa na mjadili swali hili kama kikundi: Watu wanaonyesha vipi heshima kwa watu wa mamlaka au watu wazee katika utamaduni wenu? Sitisha sauti hii hapa.</w:t>
      </w:r>
    </w:p>
    <w:p>
      <w:pPr/>
      <w:r>
        <w:rPr>
          <w:lang w:val="sw_KE" w:bidi="sw_KE"/>
        </w:rPr>
      </w:r>
      <w:r>
        <w:rPr>
          <w:lang w:val="sw_KE" w:bidi="sw_KE"/>
        </w:rPr>
        <w:t>Maria alimwambia Yesu kitu kilekile ambacho Martha alikuwa amesema. Kama Martha, Maria alitamani kwamba Yesu alikuwa amekuja nyumbani kwao mapema. Alijua kwamba Yesu angaliweza na angalimponya Lazaro. Wakati Yesu alipomwona akilia, na wale Wayahudi waliokuja pamoja naye wakilia pia, alifadhaika sana rohoni na kuguswa moyo. Pengine Yesu alikuwa na hasira, labda kwa kifo au kwa waombolezaji ambao hawakutambua nguvu zake juu ya kifo. Yesu alisumbuliwa katika roho yake, au utu wake wa ndani, chanzo cha hisia zake.</w:t>
      </w:r>
    </w:p>
    <w:p>
      <w:pPr/>
      <w:r>
        <w:rPr>
          <w:lang w:val="sw_KE" w:bidi="sw_KE"/>
        </w:rPr>
      </w:r>
      <w:r>
        <w:rPr>
          <w:lang w:val="sw_KE" w:bidi="sw_KE"/>
        </w:rPr>
        <w:t>Kisha Yesu aliwauliza mahali walipokuwa wamemweka Lazaro. Yesu alisema hili kwa sababu watu kwa kawaida waliweka mwili kwenye rafu katika pango walipokufa. Yesu aliuliza mahali watu walipokuwa wamemweka Lazaro pengine kwa sababu hakujua pango na alitaka kwenda huko. Walimwambia Yesu aje pamoja nao na kuona mahali. Kisha Yesu alilia. Hii ina maana kwamba Yesu alilia na kuzalisha machozi, lakini haimaanishi kuomboleza kwa sauti. Watazamaji walitafsiri kulia kwa Yesu kama huzuni juu ya kifo cha rafiki yake. Sababu nyingine ambayo Yesu alilia inaweza kuwa ukosefu wa imani ambayo Yesu aliona katika wafuasi wake.</w:t>
      </w:r>
    </w:p>
    <w:p>
      <w:pPr/>
      <w:r>
        <w:rPr>
          <w:lang w:val="sw_KE" w:bidi="sw_KE"/>
        </w:rPr>
      </w:r>
      <w:r>
        <w:rPr>
          <w:lang w:val="sw_KE" w:bidi="sw_KE"/>
        </w:rPr>
        <w:t>Kisha Wayahudi waliambiana kwamba Yesu kwa hakika alimpenda Lazaro sana. Watu walikuwa wakisema kwamba Yesu alikuwa amempenda Lazaro sana. Waliona machozi ya Yesu na kutambua kwamba alimpenda Lazaro. Lakini baadhi ya waombolezaji wa Kiyahudi walisema kwamba kwa sababu Yesu alikuwa amemponya mtu kipofu, je, hangeweza kuzuia au kuokoa Lazaro kutoka kufa? Watu hawakuwa wakitarajia jibu la swali hili. Swali linamaanisha kwamba Yesu angeweza kumzuia Lazaro kufa. Pia inaelezea mashaka na kukosoa. Watu walijiuliza kwa nini Yesu hakumponya Lazaro ikiwa alimpenda. Wanakubali kwamba Yesu alimponya mtu kipofu, na walidhani kwamba angeweza kumponya Lazaro pia. Walijiuliza kwa nini Yesu hakufanya hivyo. Watu waliashiria kwa swali hilo kwamba ama nguvu ya Yesu ilikuwa ndogo au hakumpenda Lazaro kwa kweli. Kisha Yesu, akaguswa tena kwa undani, akafika kaburini. Kaburi lilikuwa pango lenye jiwe lililowekwa mbele ya mlango. Madhumuni ya jiwe ilikuwa kulinda mwili kutoka kwa wanyama.</w:t>
      </w:r>
    </w:p>
    <w:p>
      <w:pPr/>
      <w:r>
        <w:rPr>
          <w:lang w:val="sw_KE" w:bidi="sw_KE"/>
        </w:rPr>
      </w:r>
      <w:r>
        <w:rPr>
          <w:lang w:val="sw_KE" w:bidi="sw_KE"/>
        </w:rPr>
        <w:t xml:space="preserve">Sitisha hapa na uangalie picha ya kaburi kama </w:t>
      </w:r>
      <w:r>
        <w:rPr>
          <w:lang w:val="sw_KE" w:bidi="sw_KE"/>
        </w:rPr>
        <w:t>kikundi</w:t>
      </w:r>
      <w:r>
        <w:rPr>
          <w:lang w:val="sw_KE" w:bidi="sw_KE"/>
        </w:rPr>
        <w:t>. Sitisha sauti hii hapa.</w:t>
      </w:r>
    </w:p>
    <w:p>
      <w:pPr/>
      <w:r>
        <w:rPr>
          <w:lang w:val="sw_KE" w:bidi="sw_KE"/>
        </w:rPr>
      </w:r>
      <w:r>
        <w:rPr>
          <w:lang w:val="sw_KE" w:bidi="sw_KE"/>
        </w:rPr>
        <w:t>Kisha Yesu aliomba watu waondoe jiwe ambalo lilifunika mlango wa kaburi. Lakini Martha, dada ya mtu aliyekufa, alimwambia Yesu kwamba kwa wakati huu mwili wa Lazaro ni lazima unasukuma mbaya, kwa sababu umezikwa kwa siku nne. Lakini Yesu kwa upole, "Je, sikukuambia kwamba ikiwa uliamini, ungeona utukufu wa Mungu?" Yesu hakutarajia jibu la swali hili. Yesu alitumia kwa msisitizo. Yesu alikuwa akisema kwamba alimwambia Martha mapema kwamba ikiwa angeamini, angeona utukufu wa Mungu. Swali hili pia lilikuwa kemeo la kali. Yesu alimkemea Martha kwa kutokumwamini kabisa. Alimkumbusha kitu alichosema mapema. Kwa hiyo watu, pengine baadhi ya wanaume ambao walikuwa pale ili kumfariji Martha na Maria, waliondoa jiwe ambalo lilikuwa mbele ya pango ambapo walimzika Lazaro. Kisha Yesu aliangalia mbinguni na kuzungumza na Mungu Baba, au kuomba. Wayahudi mara nyingi waliangalia wakati waliomba.</w:t>
      </w:r>
    </w:p>
    <w:p>
      <w:pPr/>
      <w:r>
        <w:rPr>
          <w:lang w:val="sw_KE" w:bidi="sw_KE"/>
        </w:rPr>
      </w:r>
      <w:r>
        <w:rPr>
          <w:lang w:val="sw_KE" w:bidi="sw_KE"/>
        </w:rPr>
        <w:t>Sitisha hapa na mjadili swali hili kama kikundi: Ni baadhi ya mambo gani maalum ambayo watu wanafanya wakati wanapoomba katika utamaduni wenu? Sitisha sauti hii hapa.</w:t>
      </w:r>
    </w:p>
    <w:p>
      <w:pPr/>
      <w:r>
        <w:rPr>
          <w:lang w:val="sw_KE" w:bidi="sw_KE"/>
        </w:rPr>
      </w:r>
      <w:r>
        <w:rPr>
          <w:lang w:val="sw_KE" w:bidi="sw_KE"/>
        </w:rPr>
        <w:t>Yesu alisema, "Baba, ninakushukuru kwamba ulinisikia. Najua kwamba unasikia daima, lakini nilisema hili kwa manufaa ya watu waliosimama hapa wakitazama, ili waweze kuamini kwamba ulinituma." Yesu sasa aligeuka kutoka kuzungumza na dada na Wayahudi kwa kuzungumza na Mungu. Alianza kwa kumshukuru Mungu kwa kusikia sala yake. Ingawa Yesu na Mungu walikuwa bado hawajamfufua Lazaro kutoka kwa wafu, ufufuo wake ulikuwa wa hakika sana kwamba Yesu alitendea kama tayari ulivyofanyika. Alikuwa na ujasiri kwamba Baba yake daima angemsikia. Yesu angeweza kumfufua Lazaro bila kuchelewa yoyote, lakini Yesu alitaka wale wanaotazama kutambua kwamba nguvu ya Mungu ilikuwa inafanya kazi ndani yake. Wayahudi hawakukubaliana kuhusu asili ya Yesu na uhusiano wake na Baba. Kwa hiyo alitaka ufufuo wa Lazaro uonyeshe umati wote kwamba Baba Mungu alimtuma Yesu. Walikuwa wamesikia maneno ya Yesu; sasa walihitaji kuvutwa kwake Yesu kwa kumwamini.</w:t>
      </w:r>
    </w:p>
    <w:p>
      <w:pPr/>
      <w:r>
        <w:rPr>
          <w:lang w:val="sw_KE" w:bidi="sw_KE"/>
        </w:rPr>
      </w:r>
      <w:r>
        <w:rPr>
          <w:lang w:val="sw_KE" w:bidi="sw_KE"/>
        </w:rPr>
        <w:t>Baada ya Yesu kusema sala hii, Yesu aliita kwa sauti kubwa, "Lazaro, njoo nje!" Yesu aliamuru Lazaro arudi hai na kutoka kaburini. Kelele haikuwa kwa manufaa ya Lazaro. Alikuwa amekufa na hangeweza kusikia chochote. Yesu angeweza kumfufua kwa mnong'ono. Lakini Yesu alitaka watu hai waliosimama pale ili kusikia maneno ya ufufuo na wito wa kuhamia kutoka kwa kifo hadi katika maisha. Lazaro alitoka hai na huru kutoka kwa ugonjwa ambao ulikuwa umemwua. Mtu aliyekuwa amekufa alitoka kaburini, mikono na miguu yake ikiwa imefungwa kwa vitambaa vya kitani, na uso wake ukiwa umefungwa kwa kitambaa cha kitani. Kitani ni kitambaa kilichotengenezwa kutoka kwa mmea wa kitani. Yesu aliwaambia watu wamfungue Lazaro na kumwacha aende. Katika utamaduni wakati huo, ilikuwa desturi ya kutumia kitambaa cha mikono ili kufunika nyuso za maskini ambao walikuwa wamekufa katika kuandaa kwa mazishi.</w:t>
      </w:r>
    </w:p>
    <w:p>
      <w:pPr/>
      <w:r>
        <w:rPr>
          <w:lang w:val="sw_KE" w:bidi="sw_KE"/>
        </w:rPr>
      </w:r>
      <w:r>
        <w:rPr>
          <w:lang w:val="sw_KE" w:bidi="sw_KE"/>
        </w:rPr>
        <w:t>Sitisha hapa na mjadili swali hili kama kikundi: Ni baadhi ya njia gani ambazo watu huandaa miili kwa mazishi katika utamaduni wenu? Simulia hadithi ya wakati ambapo mtu alikufa na baadhi ya mambo ambayo watu walifanya ili kuandaa mwili kwa mazishi.</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11:28–44 katika tafsiri rahisi zaidi kuelewa.</w:t>
      </w:r>
    </w:p>
    <w:p>
      <w:pPr/>
      <w:r>
        <w:rPr>
          <w:lang w:val="sw_KE" w:bidi="sw_KE"/>
        </w:rPr>
      </w:r>
      <w:r>
        <w:rPr>
          <w:lang w:val="sw_KE" w:bidi="sw_KE"/>
        </w:rPr>
        <w:t>Katika hatua hii, kikundi kitafafanua matukio, wahusika na mpangilio wa kifungu hiki. Kisha kikundi kitawazia kifungu hiki.</w:t>
      </w:r>
    </w:p>
    <w:p>
      <w:pPr/>
      <w:r>
        <w:rPr>
          <w:lang w:val="sw_KE" w:bidi="sw_KE"/>
        </w:rPr>
      </w:r>
      <w:r>
        <w:rPr>
          <w:lang w:val="sw_KE" w:bidi="sw_KE"/>
        </w:rPr>
        <w:t>Simulizi hii ina matukio 4.</w:t>
      </w:r>
    </w:p>
    <w:p>
      <w:pPr/>
      <w:r>
        <w:rPr>
          <w:lang w:val="sw_KE" w:bidi="sw_KE"/>
        </w:rPr>
      </w:r>
      <w:r>
        <w:rPr>
          <w:b/>
          <w:lang w:val="sw_KE" w:bidi="sw_KE"/>
        </w:rPr>
        <w:t>Katika tukio la kwanza:</w:t>
      </w:r>
      <w:r>
        <w:rPr>
          <w:lang w:val="sw_KE" w:bidi="sw_KE"/>
        </w:rPr>
        <w:t xml:space="preserve"> Martha alirudi nyumbani na kumwita Maria ili kwenda na kukutana na Yesu. Maria alisimama haraka, alikwenda mahali ambapo Yesu alikuwa na kuzungumza naye.</w:t>
      </w:r>
    </w:p>
    <w:p>
      <w:pPr/>
      <w:r>
        <w:rPr>
          <w:lang w:val="sw_KE" w:bidi="sw_KE"/>
        </w:rPr>
      </w:r>
      <w:r>
        <w:rPr>
          <w:b/>
          <w:lang w:val="sw_KE" w:bidi="sw_KE"/>
        </w:rPr>
        <w:t>Katika tukio la pili:</w:t>
      </w:r>
      <w:r>
        <w:rPr>
          <w:lang w:val="sw_KE" w:bidi="sw_KE"/>
        </w:rPr>
        <w:t xml:space="preserve"> Maria anawasili ambapo Yesu yuko na kuzungumza naye, Yesu anaomba achukuliwe kaburini.</w:t>
      </w:r>
    </w:p>
    <w:p>
      <w:pPr/>
      <w:r>
        <w:rPr>
          <w:lang w:val="sw_KE" w:bidi="sw_KE"/>
        </w:rPr>
      </w:r>
      <w:r>
        <w:rPr>
          <w:b/>
          <w:lang w:val="sw_KE" w:bidi="sw_KE"/>
        </w:rPr>
        <w:t>Katika tukio la tatu:</w:t>
      </w:r>
      <w:r>
        <w:rPr>
          <w:lang w:val="sw_KE" w:bidi="sw_KE"/>
        </w:rPr>
        <w:t xml:space="preserve"> Yesu anaenda kaburini. Anawaambia waondoe jiwe. Anamwita Lazaro awe mzima.</w:t>
      </w:r>
    </w:p>
    <w:p>
      <w:pPr/>
      <w:r>
        <w:rPr>
          <w:lang w:val="sw_KE" w:bidi="sw_KE"/>
        </w:rPr>
      </w:r>
      <w:r>
        <w:rPr>
          <w:b/>
          <w:lang w:val="sw_KE" w:bidi="sw_KE"/>
        </w:rPr>
        <w:t>Katika tukio la nne:</w:t>
      </w:r>
      <w:r>
        <w:rPr>
          <w:lang w:val="sw_KE" w:bidi="sw_KE"/>
        </w:rPr>
        <w:t xml:space="preserve"> Lazaro anatoka akiwa hai. Yesu anawaambia watu wamfungue.</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Martha</w:t>
      </w:r>
    </w:p>
    <w:p>
      <w:pPr>
        <w:pStyle w:val="ListBullet"/>
        <w:spacing w:line="240" w:lineRule="auto"/>
        <w:ind w:left="720"/>
      </w:pPr>
      <w:r>
        <w:rPr>
          <w:lang w:val="sw_KE" w:bidi="sw_KE"/>
        </w:rPr>
      </w:r>
      <w:r>
        <w:rPr>
          <w:lang w:val="sw_KE" w:bidi="sw_KE"/>
        </w:rPr>
        <w:t>Maria</w:t>
      </w:r>
    </w:p>
    <w:p>
      <w:pPr>
        <w:pStyle w:val="ListBullet"/>
        <w:spacing w:line="240" w:lineRule="auto"/>
        <w:ind w:left="720"/>
      </w:pPr>
      <w:r>
        <w:rPr>
          <w:lang w:val="sw_KE" w:bidi="sw_KE"/>
        </w:rPr>
      </w:r>
      <w:r>
        <w:rPr>
          <w:lang w:val="sw_KE" w:bidi="sw_KE"/>
        </w:rPr>
        <w:t>Watu wa Kiyahudi ambao walikuwa wamekuja kumfariji Maria na Martha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Watu ambao waliviringisha jiwe</w:t>
      </w:r>
    </w:p>
    <w:p>
      <w:pPr>
        <w:pStyle w:val="ListBullet"/>
        <w:spacing w:line="240" w:lineRule="auto"/>
        <w:ind w:left="720"/>
      </w:pPr>
      <w:r>
        <w:rPr>
          <w:lang w:val="sw_KE" w:bidi="sw_KE"/>
        </w:rPr>
      </w:r>
      <w:r>
        <w:rPr>
          <w:lang w:val="sw_KE" w:bidi="sw_KE"/>
        </w:rPr>
        <w:t>Lazaro</w:t>
      </w:r>
    </w:p>
    <w:p>
      <w:pPr/>
      <w:r>
        <w:rPr>
          <w:lang w:val="sw_KE" w:bidi="sw_KE"/>
        </w:rPr>
      </w:r>
      <w:r>
        <w:rPr>
          <w:lang w:val="sw_KE" w:bidi="sw_KE"/>
        </w:rPr>
        <w:t>Kama kikundi, zingatia sehemu hizi za mpangilio wa simulizi:</w:t>
      </w:r>
    </w:p>
    <w:p>
      <w:pPr/>
      <w:r>
        <w:rPr>
          <w:lang w:val="sw_KE" w:bidi="sw_KE"/>
        </w:rPr>
      </w:r>
      <w:r>
        <w:rPr>
          <w:lang w:val="sw_KE" w:bidi="sw_KE"/>
        </w:rPr>
        <w:t>Baada ya Martha kumaliza kuzungumza na Yesu, alirudi nyumbani na kuzungumza kwa kimya na dada yake, Maria. Martha alimwambia Maria kwamba mwalimu alikuwa hapa, na alikuwa anaomba kumwona. Kumbuka kwamba Martha alizungumza kwa kimya na Maria pengine ili watu wengine wasiweze kusikia kile alichomwambia Maria. Pia kumbuka kwamba "mwalimu" lilikuwa cheo cha heshima kinachorejelea Yesu.</w:t>
      </w:r>
    </w:p>
    <w:p>
      <w:pPr/>
      <w:r>
        <w:rPr>
          <w:lang w:val="sw_KE" w:bidi="sw_KE"/>
        </w:rPr>
      </w:r>
      <w:r>
        <w:rPr>
          <w:lang w:val="sw_KE" w:bidi="sw_KE"/>
        </w:rPr>
        <w:t>Wakati Maria alisikia kwamba Yesu alikuwa pale, alisimama haraka na kwenda kukutana na Yesu. Sasa Yohana anatoa baadhi ya maelezo ya asili. Anatuambia kwamba Yesu alikuwa bado hajafika katika kijiji cha Bethania, bado alikuwa nje ya kijiji ambapo Martha alikutana naye. Kisha Yohana anaendelea katika hadithi yake ili kutuambia kwamba watu wa Kiyahudi ambao walikuwa wakimfariji Maria kwa nyumba waliona jinsi alivyoenda haraka. Wale Wayahudi walimfuata kutoka kwa nyumba, kwa sababu walidhani kwamba alikuwa anaenda kwenye kaburi la Lazaro ili kulia au kuomboleza hapo. Wakati Maria alifika mahali ambapo Yesu alikuwa na kumwona, alipiga magoti miguuni mwa Yesu na kusema, "Bwana, ikiwa ungekuwa hapa pamoja nasi, kaka yangu hangekufa." Ni muhimu kukumbuka kwamba kupiga magoti mbele ya Yesu ilikuwa njia ya kuonyesha Yesu heshima na utukufu. Pia ni muhimu kukumbuka kwamba matamshi ya Maria pengine yanaelezea majuto badala ya kemeo. Maria, kama Martha, pia aliamini kwamba ikiwa Yesu angekuja mapema, Yesu angemponya Lazaro.</w:t>
      </w:r>
    </w:p>
    <w:p>
      <w:pPr/>
      <w:r>
        <w:rPr>
          <w:lang w:val="sw_KE" w:bidi="sw_KE"/>
        </w:rPr>
      </w:r>
      <w:r>
        <w:rPr>
          <w:lang w:val="sw_KE" w:bidi="sw_KE"/>
        </w:rPr>
        <w:t>Kumbuka kwamba wakati Yesu alipomwona Maria akilia, na Wayahudi ambao walikuja pamoja naye pia wakilia, alikuwa na hasira ya kiroho na akahuzunishwa sana. Yesu aliwauliza watu mahali ambapo walikuwa wamemweka Lazaro. Walimwambia Yesu aje pamoja nao ili kuona mahali pale. Ni muhimu kukumbuka kwamba Yesu alilia, pengine wakati aliwasili kaburini. Kumbuka kwamba baadhi ya waombolezaji wa Kiyahudi walisema kwamba Yesu alikuwa amemponya mtu kipofu hapo awali. Na waliuliza kwamba Yesu kwani hangeweza kuzuia au kuokoa Lazaro asife? Kumbuka kwamba watu hawakuhitaji jibu la swali hili, badala yake ilimaanisha kwamba Yesu angeweza kumzuia Lazaro kufa. Pia inaelezea mashaka na kukosoa. Watu walijiuliza kwa nini Yesu hakumponya Lazaro ikiwa alimpenda. Walijua kwamba Yesu alimponya mtu kipofu, na walidhani kwamba angeweza kumponya Lazaro pia. Walijiuliza kwa nini Yesu hakufanya hivyo. Watu waliashiria kwa swali hilo kwamba ama nguvu ya Yesu ilikuwa ndogo au hakumpenda Lazaro kwa kweli.</w:t>
      </w:r>
    </w:p>
    <w:p>
      <w:pPr/>
      <w:r>
        <w:rPr>
          <w:lang w:val="sw_KE" w:bidi="sw_KE"/>
        </w:rPr>
      </w:r>
      <w:r>
        <w:rPr>
          <w:lang w:val="sw_KE" w:bidi="sw_KE"/>
        </w:rPr>
        <w:t xml:space="preserve">Kumbuka kwamba Yesu bado alisumbuliwa sana. Alikuja kaburini na kuwaomba watu waondoe jiwe ambalo lilifunika mlango wa kaburi. Kumbuka kwamba Martha, dada ya mtu aliyekufa, alimwambia Yesu kwamba wakati huu mwili ni lazima unasukuma mbaya, kwa sababu walizika mwili siku nne zilizopita. Lakini Yesu kwa upole, "Je, sikukuambia kwamba ikiwa uliamini, ungeona utukufu wa Mungu?" Ni muhimu kukumbuka kwamba Yesu hakuhitaji jibu la swali hili. Yesu alitumia swali kwa msisitizo. Yesu alikuwa akisema kwamba alimwambia Martha mapema kwamba ikiwa angeamini, angeona utukufu wa Mungu. Swali hili pia lilikuwa kemeo la kali. Yesu alimkemea Martha kwa kutokumwamini kabisa. Alimkumbusha kitu alichosema hapo awali. </w:t>
      </w:r>
    </w:p>
    <w:p>
      <w:pPr/>
      <w:r>
        <w:rPr>
          <w:lang w:val="sw_KE" w:bidi="sw_KE"/>
        </w:rPr>
      </w:r>
      <w:r>
        <w:rPr>
          <w:lang w:val="sw_KE" w:bidi="sw_KE"/>
        </w:rPr>
        <w:t>Kwa hiyo watu, pengine baadhi ya wanaume ambao walikuwa pale ili kumfariji Martha na Maria, waliondoa jiwe ambalo lilikuwa mbele ya pango ambapo walimzika Lazaro. Yesu sasa aligeuka kutoka kuzungumza na dada na Wayahudi kwa kuzungumza na Mungu. Kisha Yesu aliangalia mbinguni na kuzungumza na Mungu Baba, au kuomba. Sala na kuzungumza na Mungu ni kitu kimoja kile, ingawa Yohana hataji neno sala katika kifungu hiki. Ni muhimu kukumbuka kwamba Wayahudi mara nyingi waliangalia juu walipoomba.</w:t>
      </w:r>
    </w:p>
    <w:p>
      <w:pPr/>
      <w:r>
        <w:rPr>
          <w:lang w:val="sw_KE" w:bidi="sw_KE"/>
        </w:rPr>
      </w:r>
      <w:r>
        <w:rPr>
          <w:lang w:val="sw_KE" w:bidi="sw_KE"/>
        </w:rPr>
        <w:t>Sitisha na mjadili swali hili kama kikundi: Timu yenu itatafsiri vipi sehemu hii kuhusu Yesu kuzungumza na Mungu? Katika lugha yako je, ni ya vyema zaidi kusema kwamba Yesu alizungumza na Mungu au kwamba Yesu aliomba kwa Mungu? Ni maneno gani yatawasaidia watu katika utamaduni wenu kuelewa vyema kile kinachotokea katika simulizi hii?</w:t>
      </w:r>
    </w:p>
    <w:p>
      <w:pPr/>
      <w:r>
        <w:rPr>
          <w:lang w:val="sw_KE" w:bidi="sw_KE"/>
        </w:rPr>
      </w:r>
      <w:r>
        <w:rPr>
          <w:lang w:val="sw_KE" w:bidi="sw_KE"/>
        </w:rPr>
        <w:t xml:space="preserve">Zingatia sala ambayo Yesu aliomba. Yesu alisema, "Baba, ninakushukuru kwamba ulinisikia. Najua kwamba unasikia daima, lakini nilisema hili kwa manufaa ya watu waliosimama hapa wakitazama, ili waweze kuamini kwamba ulinituma." </w:t>
      </w:r>
    </w:p>
    <w:p>
      <w:pPr/>
      <w:r>
        <w:rPr>
          <w:lang w:val="sw_KE" w:bidi="sw_KE"/>
        </w:rPr>
      </w:r>
      <w:r>
        <w:rPr>
          <w:lang w:val="sw_KE" w:bidi="sw_KE"/>
        </w:rPr>
        <w:t>Ni muhimu kukumbuka kwamba baada ya Yesu kusema sala hii, Yesu aliita kwa sauti kubwa, "Lazaro, njoo nje!"</w:t>
      </w:r>
    </w:p>
    <w:p>
      <w:pPr/>
      <w:r>
        <w:rPr>
          <w:lang w:val="sw_KE" w:bidi="sw_KE"/>
        </w:rPr>
      </w:r>
      <w:r>
        <w:rPr>
          <w:lang w:val="sw_KE" w:bidi="sw_KE"/>
        </w:rPr>
        <w:t>Mtu ambaye alikuwa amekufa alitoka kaburini. Kumbuka kwamba Lazaro alitoka na mikono na miguu yake iliyofungwa kwa vitambaa, na uso wake ulikuwa umefungwa kwa kitambaa. Yesu aliwaambia watu wamfungue Lazaro na kumwacha aende.</w:t>
      </w:r>
    </w:p>
    <w:p>
      <w:pPr/>
      <w:r>
        <w:rPr>
          <w:lang w:val="sw_KE" w:bidi="sw_KE"/>
        </w:rPr>
      </w:r>
      <w:r>
        <w:rPr>
          <w:lang w:val="sw_KE" w:bidi="sw_KE"/>
        </w:rPr>
        <w:t>Sasa kikundi kinapaswa kuunda ubao wa hadithi, kuchora au kutumia vitu ili kuonyesha na kufafanua simulizi pamoja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11:28–44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Simulizi hii ina matukio 4.</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Martha</w:t>
      </w:r>
    </w:p>
    <w:p>
      <w:pPr>
        <w:pStyle w:val="ListBullet"/>
        <w:spacing w:line="240" w:lineRule="auto"/>
        <w:ind w:left="720"/>
      </w:pPr>
      <w:r>
        <w:rPr>
          <w:lang w:val="sw_KE" w:bidi="sw_KE"/>
        </w:rPr>
      </w:r>
      <w:r>
        <w:rPr>
          <w:lang w:val="sw_KE" w:bidi="sw_KE"/>
        </w:rPr>
        <w:t>Maria</w:t>
      </w:r>
    </w:p>
    <w:p>
      <w:pPr>
        <w:pStyle w:val="ListBullet"/>
        <w:spacing w:line="240" w:lineRule="auto"/>
        <w:ind w:left="720"/>
      </w:pPr>
      <w:r>
        <w:rPr>
          <w:lang w:val="sw_KE" w:bidi="sw_KE"/>
        </w:rPr>
      </w:r>
      <w:r>
        <w:rPr>
          <w:lang w:val="sw_KE" w:bidi="sw_KE"/>
        </w:rPr>
        <w:t>Watu wa Kiyahudi ambao walikuwa wamekuja kumfariji Maria na Martha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Watu ambao waliviringisha jiwe</w:t>
      </w:r>
    </w:p>
    <w:p>
      <w:pPr>
        <w:pStyle w:val="ListBullet"/>
        <w:spacing w:line="240" w:lineRule="auto"/>
        <w:ind w:left="720"/>
      </w:pPr>
      <w:r>
        <w:rPr>
          <w:lang w:val="sw_KE" w:bidi="sw_KE"/>
        </w:rPr>
      </w:r>
      <w:r>
        <w:rPr>
          <w:lang w:val="sw_KE" w:bidi="sw_KE"/>
        </w:rPr>
        <w:t>Lazaro</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nyakati fulani za igizo, sitisha igizo na muulize yule anayeigiza mhusika, "Unahisi nini au unafikiria nini?" Mtu anayeigiza mhusika huyo anapaswa kujibu kile ambacho angekuwa anahisi au kufikiria iwapo angekuwa mhusika huyo. Kisha endelea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 xml:space="preserve">Baada ya kusema hili, Martha alirudi nyumbani na kuzungumza kwa kimya na dada yake, Maria. Alimwambia Maria kwamba mwalimu yuko hapa, na anaomba kumwona. Wakati Maria alisikia hili, alisimama haraka na kwenda kukutana na Yesu. Yesu alikuwa bado hajafika katika kijiji cha Bethania; bado alikuwa mahali ambapo Martha alikutana naye. Watu wa Kiyahudi ambao walikuwa wakimfariji Maria katika nyumba waliona jinsi alivyoenda haraka. Walimfuata kutoka kwa nyumba, kwa sababu walidhani kwamba alikuwa anaenda kwenye kaburi la Lazaro ili kulia au kuomboleza hapo. </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Maria, "Unahisi vipi au unawaza nini?" Mtu anaweza kujibu mambo kama, "Ninafurahi kwamba mwalimu yuko hapa," au "Ni lazima niharakishe kukutana na mwalimu," au "Ninatamani mwalimu angekuwa hapa mapema."</w:t>
      </w:r>
    </w:p>
    <w:p>
      <w:pPr>
        <w:pStyle w:val="ListBullet"/>
        <w:spacing w:line="240" w:lineRule="auto"/>
        <w:ind w:left="720"/>
      </w:pPr>
      <w:r>
        <w:rPr>
          <w:lang w:val="sw_KE" w:bidi="sw_KE"/>
        </w:rPr>
      </w:r>
      <w:r>
        <w:rPr>
          <w:lang w:val="sw_KE" w:bidi="sw_KE"/>
        </w:rPr>
        <w:t>Waulize watu wanaoigiza Wayahudi "Mnahisi vipi au mnawaza nini?" Watu wanaweza kujibu mambo kama, "Tunafikiri kwamba Maria anaenda kaburini ili kuomboleza," au "Tunahisi huruma kwa Maria," au "Tutaenda na Maria kaburini ili kumfariji."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Wakati Maria alifika mahali ambapo Yesu alikuwa na kumwona, alipiga magoti miguuni mwa Yesu na kusema, "Bwana, ikiwa mngekuwa hapa pamoja nasi, kaka yangu hangekufa."</w:t>
      </w:r>
    </w:p>
    <w:p>
      <w:pPr/>
      <w:r>
        <w:rPr>
          <w:lang w:val="sw_KE" w:bidi="sw_KE"/>
        </w:rPr>
      </w:r>
      <w:r>
        <w:rPr>
          <w:lang w:val="sw_KE" w:bidi="sw_KE"/>
        </w:rPr>
        <w:t xml:space="preserve">Wakati Yesu alipomwona akilia, na wale Wayahudi waliokuja pamoja naye wakilia pia, alifadhaika sana rohoni na kuguswa moyo. Yesu aliwauliza watu ambapo walikuwa wamemweka Lazaro. Walimwambia Yesu aje pamoja nao na kuona mahali. Yesu alilia. Kisha watu kutoka Yudea waliambiana kwamba Yesu kwa hakika alimpenda Lazaro sana. Lakini baadhi ya waombolezaji wa Kiyahudi walisema kwamba kwa sababu Yesu alikuwa amemponya mtu kipofu, je, hangeweza kuzuia au kuokoa Lazaro kutoka kufa? </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Maria, "Unahisi vipi au unawaza nini?" Mtu anaweza kujibu mambo kama, "Ninafikiri kwamba ikiwa Yesu angekuwa hapa mapema, kaka yangu hangekufa," au "Nimejaa huzuni kubwa."</w:t>
      </w:r>
    </w:p>
    <w:p>
      <w:pPr>
        <w:pStyle w:val="ListBullet"/>
        <w:spacing w:line="240" w:lineRule="auto"/>
        <w:ind w:left="720"/>
      </w:pPr>
      <w:r>
        <w:rPr>
          <w:lang w:val="sw_KE" w:bidi="sw_KE"/>
        </w:rPr>
      </w:r>
      <w:r>
        <w:rPr>
          <w:lang w:val="sw_KE" w:bidi="sw_KE"/>
        </w:rPr>
        <w:t>Muulize mtu anayeigiza Yesu, "Unahisi vipi au unawaza nini?" Mtu anaweza kujibu mambo kama, "Ninahisi hasira kwa sababu ya madhara ya kifo na kwamba watu bado hawajui mimi ni nani," au "Ninahisi huruma kwa Maria," au "Nina huzuni sana," au "Ninataka kwenda kaburini la Lazaro sasa."</w:t>
      </w:r>
    </w:p>
    <w:p>
      <w:pPr>
        <w:pStyle w:val="ListBullet"/>
        <w:spacing w:line="240" w:lineRule="auto"/>
        <w:ind w:left="720"/>
      </w:pPr>
      <w:r>
        <w:rPr>
          <w:lang w:val="sw_KE" w:bidi="sw_KE"/>
        </w:rPr>
      </w:r>
      <w:r>
        <w:rPr>
          <w:lang w:val="sw_KE" w:bidi="sw_KE"/>
        </w:rPr>
        <w:t>Waulize watu wanaoigiza watu, "Mnahisi vipi au mnawaza nini?" Watu hawa huenda wakajibu mambo kama haya: Yesu anampenda Lazaro sana kiasi kwamba hata analia," au "Tunajiuliza kwa nini Yesu hakutaka kumponya Lazaro kutoka kwa ugonjwa ambao ulimwua," au "Tunatilia shaka nguvu ya Yesu na upendo wake kwa Lazaro."</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 xml:space="preserve">Kisha Yesu, akisumbuliwa sana tena moyoni, alifika kaburini. Yesu aliwaambia watu waondoe jiwe lililofunika mlango wa kaburi. Lakini Martha, dada ya mtu aliyekufa, alimwambia Yesu kwamba kwa wakati huu mwili wa Lazaro ni lazima unanuka vibaya, kwa sababu umezikwa kwa siku nne. Lakini Yesu kwa upole, "Je, sikukuambia kwamba ikiwa uliamini, ungeona utukufu wa Mungu?" Kwa hiyo watu, pengine baadhi ya wanaume ambao walikuwa pale ili kumfariji Martha na Maria, waliondoa jiwe ambalo lilikuwa mbele ya pango ambapo walimzika Lazaro. </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vipi au unawaza nini?" Mtu anaweza kujibu mambo kama, "Wakati umefika kwa mimi kufichua nguvu na utukufu wa Mungu," au "Ninafurahi kwa watu wote ambao wako hapa, kwa sababu wataona nguvu ya Mungu," au "Ninahisi nimekatisha tamaa na kukasirika kwamba watu hawajui nguvu ninayopata kwa sababu ninatoka kwa Mungu."</w:t>
      </w:r>
    </w:p>
    <w:p>
      <w:pPr>
        <w:pStyle w:val="ListBullet"/>
        <w:spacing w:line="240" w:lineRule="auto"/>
        <w:ind w:left="720"/>
      </w:pPr>
      <w:r>
        <w:rPr>
          <w:lang w:val="sw_KE" w:bidi="sw_KE"/>
        </w:rPr>
      </w:r>
      <w:r>
        <w:rPr>
          <w:lang w:val="sw_KE" w:bidi="sw_KE"/>
        </w:rPr>
        <w:t>Muulize mtu anayeigiza Martha, "Unahisi vipi au unawaza nini?" Mtu anaweza kujibu mambo kama, "Sidhani ni wazo nzuri kufungua kaburi kwa sababu litakasirika," au "Ninajiuliza kwa nini Yesu anataka watu kufungua kaburi."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Kisha Yesu aliangalia mbinguni na kuomba.</w:t>
      </w:r>
    </w:p>
    <w:p>
      <w:pPr/>
      <w:r>
        <w:rPr>
          <w:lang w:val="sw_KE" w:bidi="sw_KE"/>
        </w:rPr>
      </w:r>
      <w:r>
        <w:rPr>
          <w:lang w:val="sw_KE" w:bidi="sw_KE"/>
        </w:rPr>
        <w:t xml:space="preserve">Yesu alisema, "Baba, ninakushukuru kwamba ulinisikia. Najua kwamba unasikia daima, lakini nilisema hili kwa manufaa ya watu waliosimama hapa wakitazama, ili waweze kuamini kwamba ulinituma." </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vipi au unawaza nini?" Mtu anaweza kujibu mambo kama, "Nina hakika kwamba Lazaro atarudi hai," au "Ninataka Wayahudi wajue kwamba mimi si peke yangu bali niko na Mungu Baba," au "Ninataka watu hapa wakuamini kwa sababu ya kile kitakachokaribia kutokea."</w:t>
      </w:r>
    </w:p>
    <w:p>
      <w:pPr/>
      <w:r>
        <w:rPr>
          <w:lang w:val="sw_KE" w:bidi="sw_KE"/>
        </w:rPr>
      </w:r>
      <w:r>
        <w:rPr>
          <w:lang w:val="sw_KE" w:bidi="sw_KE"/>
        </w:rPr>
        <w:t>Baada ya Yesu kusema sala hii, Yesu aliita kwa sauti kubwa, "Lazaro, njoo nje!" Mtu aliyekuwa amekufa alitoka kaburini, mikono na miguu yake ikiwa imefungwa kwa vitambaa vya kitani, na uso wake ukiwa umefungwa kwa kitambaa cha kitani. Yesu aliwaambia watu wamfungue Lazaro na kumwacha aende.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vipi au unawaza nini?" Mtu anaweza kujibu mambo kama, "Mimi na Baba yangu tutapokea sifa kwa sababu ya ufufuo wa Lazaro," au "Hii ni fursa nyingine kwa Wayahudi kuniamini," au "Ninafurahi kuunganisha tena Lazaro na dada zake."</w:t>
      </w:r>
    </w:p>
    <w:p>
      <w:pPr>
        <w:pStyle w:val="ListBullet"/>
        <w:spacing w:line="240" w:lineRule="auto"/>
        <w:ind w:left="720"/>
      </w:pPr>
      <w:r>
        <w:rPr>
          <w:lang w:val="sw_KE" w:bidi="sw_KE"/>
        </w:rPr>
      </w:r>
      <w:r>
        <w:rPr>
          <w:lang w:val="sw_KE" w:bidi="sw_KE"/>
        </w:rPr>
        <w:t>Waulize watu wanaoigiza watu waliosimama karibu, "Mnahisi vipi au mnawaza nini?" Watu hawa huenda wakajibu mambo kama haya: Tunashangaa sana kumwona Lazaro akirudi hai," au "Tunafikiri kwamba Yesu kwa kweli ana nguvu," au "Hatujawahi kuona kitu kama hicho katika Israeli."</w:t>
      </w:r>
    </w:p>
    <w:p>
      <w:pPr>
        <w:pStyle w:val="ListBullet"/>
        <w:spacing w:line="240" w:lineRule="auto"/>
        <w:ind w:left="720"/>
      </w:pPr>
      <w:r>
        <w:rPr>
          <w:lang w:val="sw_KE" w:bidi="sw_KE"/>
        </w:rPr>
      </w:r>
      <w:r>
        <w:rPr>
          <w:lang w:val="sw_KE" w:bidi="sw_KE"/>
        </w:rPr>
        <w:t>Waulize watu wanaoigiza Maria na Martha, "Mnahisi vipi au mnawaza nini?" Watu wanaweza kujibu mambo kama, "Tuna msisimko sana kumfufua kaka yetu," au "Tunamshukuru sana Yesu kwa kumfufua Lazaro kutoka kwa wafu," au "Imani yetu na imani kwa Yesu vimefufuliwa sana."</w:t>
      </w:r>
    </w:p>
    <w:p>
      <w:pPr>
        <w:pStyle w:val="ListBullet"/>
        <w:spacing w:line="240" w:lineRule="auto"/>
        <w:ind w:left="720"/>
      </w:pPr>
      <w:r>
        <w:rPr>
          <w:lang w:val="sw_KE" w:bidi="sw_KE"/>
        </w:rPr>
      </w:r>
      <w:r>
        <w:rPr>
          <w:lang w:val="sw_KE" w:bidi="sw_KE"/>
        </w:rPr>
        <w:t>Muulize mtu anayeigiza Lazaro, "Unahisi vipi au unawaza nini?" Mtu anaweza kujibu mambo kama, "Ninahisi nimezuiwa, ninahitaji kufunguliwa," au "Ninafurahi sana kumwona Yesu na dada zangu tena. Ninaamini Yesu ni Masihi aliyetumwa kutoka kwa Mungu."</w:t>
      </w:r>
      <w:r>
        <w:rPr>
          <w:lang w:val="sw_KE" w:bidi="sw_KE"/>
        </w:rPr>
      </w:r>
    </w:p>
    <w:p>
      <w:pPr>
        <w:pStyle w:val="Heading3"/>
      </w:pPr>
      <w:r>
        <w:rPr>
          <w:lang w:val="sw_KE" w:bidi="sw_KE"/>
        </w:rPr>
        <w:t>Kujaza Mapengo</w:t>
      </w:r>
    </w:p>
    <w:p>
      <w:pPr/>
      <w:r>
        <w:rPr>
          <w:lang w:val="sw_KE" w:bidi="sw_KE"/>
        </w:rPr>
      </w:r>
      <w:r>
        <w:rPr>
          <w:lang w:val="sw_KE" w:bidi="sw_KE"/>
        </w:rPr>
        <w:t>Sikiliza toleo la sauti la Yohana 11:28–44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 xml:space="preserve">Baada ya kusema hili, Martha alirudi nyumbani na kuzungumza kwa kimya na dada yake, Maria. Alimwambia Maria kwamba </w:t>
      </w:r>
      <w:r>
        <w:rPr>
          <w:b/>
          <w:lang w:val="sw_KE" w:bidi="sw_KE"/>
        </w:rPr>
        <w:t>mwalimu</w:t>
      </w:r>
      <w:r>
        <w:rPr>
          <w:lang w:val="sw_KE" w:bidi="sw_KE"/>
        </w:rPr>
        <w:t xml:space="preserve"> yuko hapa, na anaomba kumwona. Mwalimu lilikuwa cheo cha heshima kwa mtu wa Kiyahudi ambaye alikuwa na mamlaka ya kufundisha kuhusu Mungu. Tumia neno au kirai kilekile kwa mwalimu kama ulivyotumia katika vifungu vilivyotangulia. Kwa maelezo zaidi kuhusu </w:t>
      </w:r>
      <w:r>
        <w:rPr>
          <w:lang w:val="sw_KE" w:bidi="sw_KE"/>
        </w:rPr>
        <w:t>mwalimu</w:t>
      </w:r>
      <w:r>
        <w:rPr>
          <w:lang w:val="sw_KE" w:bidi="sw_KE"/>
        </w:rPr>
        <w:t>, rejelea Faharasa Kuu.</w:t>
      </w:r>
    </w:p>
    <w:p>
      <w:pPr/>
      <w:r>
        <w:rPr>
          <w:lang w:val="sw_KE" w:bidi="sw_KE"/>
        </w:rPr>
      </w:r>
      <w:r>
        <w:rPr>
          <w:lang w:val="sw_KE" w:bidi="sw_KE"/>
        </w:rPr>
        <w:t xml:space="preserve">Watu wa Kiyahudi ambao walikuwa wakimfariji Maria katika nyumba waliona jinsi alivyoenda nje kwa haraka. Walimfuata kutoka kwa nyumba, kwa sababu walidhani kwamba alikuwa anaenda kwenye kaburi la Lazaro ili kulia au kuomboleza </w:t>
      </w:r>
      <w:r>
        <w:rPr>
          <w:b/>
          <w:lang w:val="sw_KE" w:bidi="sw_KE"/>
        </w:rPr>
        <w:t>hapo</w:t>
      </w:r>
      <w:r>
        <w:rPr>
          <w:lang w:val="sw_KE" w:bidi="sw_KE"/>
        </w:rPr>
        <w:t xml:space="preserve">. </w:t>
      </w:r>
    </w:p>
    <w:p>
      <w:pPr/>
      <w:r>
        <w:rPr>
          <w:lang w:val="sw_KE" w:bidi="sw_KE"/>
        </w:rPr>
      </w:r>
      <w:r>
        <w:rPr>
          <w:lang w:val="sw_KE" w:bidi="sw_KE"/>
        </w:rPr>
        <w:t xml:space="preserve">Simameni hapa na mjadili kama kikundi neno gani au kifungu gani cha maneno mtakachotumia kwa </w:t>
      </w:r>
      <w:r>
        <w:rPr>
          <w:b/>
          <w:lang w:val="sw_KE" w:bidi="sw_KE"/>
        </w:rPr>
        <w:t>kaburi</w:t>
      </w:r>
      <w:r>
        <w:rPr>
          <w:lang w:val="sw_KE" w:bidi="sw_KE"/>
        </w:rPr>
        <w:t xml:space="preserve">. Tafuta </w:t>
      </w:r>
      <w:r>
        <w:rPr>
          <w:lang w:val="sw_KE" w:bidi="sw_KE"/>
        </w:rPr>
        <w:t>kaburi</w:t>
      </w:r>
      <w:r>
        <w:rPr>
          <w:lang w:val="sw_KE" w:bidi="sw_KE"/>
        </w:rPr>
        <w:t xml:space="preserve"> kwenye Faharasa Kuu kwa maelezo zaidi. Ikiwa tayari umetafsiri neno hili katika kitabu kingine cha Biblia, tumia neno lile ulilotumia huko. Sitisha sauti hii hapa.</w:t>
      </w:r>
    </w:p>
    <w:p>
      <w:pPr/>
      <w:r>
        <w:rPr>
          <w:lang w:val="sw_KE" w:bidi="sw_KE"/>
        </w:rPr>
      </w:r>
      <w:r>
        <w:rPr>
          <w:lang w:val="sw_KE" w:bidi="sw_KE"/>
        </w:rPr>
        <w:t>Wakati Maria alifika mahali ambapo Yesu alikuwa na kumwona, alianguka miguuni mwake, ambayo ina maana alipiga magoti haraka kwenye miguu ya Yesu na kusema, "</w:t>
      </w:r>
      <w:r>
        <w:rPr>
          <w:b/>
          <w:lang w:val="sw_KE" w:bidi="sw_KE"/>
        </w:rPr>
        <w:t>Bwana</w:t>
      </w:r>
      <w:r>
        <w:rPr>
          <w:lang w:val="sw_KE" w:bidi="sw_KE"/>
        </w:rPr>
        <w:t xml:space="preserve">, ikiwa ungekuwa hapa na sisi, kaka yangu hangekufa." Bwana ni mtu aliye mkuu juu ya watu wengine; ambaye ana mamlaka kamili na ambaye anastahili kwamba watu wampe heshima. Tumia neno sawa kwa Bwana kama vile umetumia katika simulizi zilizotangulia. Kwa maelezo zaidi kuhusu </w:t>
      </w:r>
      <w:r>
        <w:rPr>
          <w:lang w:val="sw_KE" w:bidi="sw_KE"/>
        </w:rPr>
        <w:t>Bwana</w:t>
      </w:r>
      <w:r>
        <w:rPr>
          <w:lang w:val="sw_KE" w:bidi="sw_KE"/>
        </w:rPr>
        <w:t>, rejelea Faharasa Kuu.</w:t>
      </w:r>
    </w:p>
    <w:p>
      <w:pPr/>
      <w:r>
        <w:rPr>
          <w:lang w:val="sw_KE" w:bidi="sw_KE"/>
        </w:rPr>
      </w:r>
      <w:r>
        <w:rPr>
          <w:lang w:val="sw_KE" w:bidi="sw_KE"/>
        </w:rPr>
        <w:t xml:space="preserve">Wakati Yesu alipomwona akilia, na wale Wayahudi waliokuja pamoja naye wakilia pia, alifadhaika sana </w:t>
      </w:r>
      <w:r>
        <w:rPr>
          <w:b/>
          <w:lang w:val="sw_KE" w:bidi="sw_KE"/>
        </w:rPr>
        <w:t>rohoni</w:t>
      </w:r>
      <w:r>
        <w:rPr>
          <w:lang w:val="sw_KE" w:bidi="sw_KE"/>
        </w:rPr>
        <w:t xml:space="preserve"> na kuguswa moyo. Tumia neno au kirai kilekile kwa ajili ya roho kama ulivyotumia katika vifungu vilivyotangulia. Kwa maelezo zaidi kuhusu </w:t>
      </w:r>
      <w:r>
        <w:rPr>
          <w:lang w:val="sw_KE" w:bidi="sw_KE"/>
        </w:rPr>
        <w:t>roho</w:t>
      </w:r>
      <w:r>
        <w:rPr>
          <w:lang w:val="sw_KE" w:bidi="sw_KE"/>
        </w:rPr>
        <w:t>, rejelea Faharasa Kuu.</w:t>
      </w:r>
    </w:p>
    <w:p>
      <w:pPr/>
      <w:r>
        <w:rPr>
          <w:lang w:val="sw_KE" w:bidi="sw_KE"/>
        </w:rPr>
      </w:r>
      <w:r>
        <w:rPr>
          <w:lang w:val="sw_KE" w:bidi="sw_KE"/>
        </w:rPr>
        <w:t xml:space="preserve">Lakini Yesu kwa upole, "Je, sikukuambia kwamba ikiwa </w:t>
      </w:r>
      <w:r>
        <w:rPr>
          <w:b/>
          <w:lang w:val="sw_KE" w:bidi="sw_KE"/>
        </w:rPr>
        <w:t>uliamini</w:t>
      </w:r>
      <w:r>
        <w:rPr>
          <w:lang w:val="sw_KE" w:bidi="sw_KE"/>
        </w:rPr>
        <w:t xml:space="preserve">, ungeona </w:t>
      </w:r>
      <w:r>
        <w:rPr>
          <w:b/>
          <w:lang w:val="sw_KE" w:bidi="sw_KE"/>
        </w:rPr>
        <w:t>utukufu wa Mungu</w:t>
      </w:r>
      <w:r>
        <w:rPr>
          <w:lang w:val="sw_KE" w:bidi="sw_KE"/>
        </w:rPr>
        <w:t xml:space="preserve">?" Ikiwa unamwamini mtu, unaamini kwamba kile mtu huyo anasema kuhusu yeye mwenyewe ni kweli. Kisha unamwamini mtu huyo na umejitolea kufanya kile mtu huyo anakuambia ufanye. Tumia neno au kirai kilekile kwa amini kama ulivyotumia katika vifungu vilivyotangulia. Kwa maelezo zaidi kuhusu </w:t>
      </w:r>
      <w:r>
        <w:rPr>
          <w:lang w:val="sw_KE" w:bidi="sw_KE"/>
        </w:rPr>
        <w:t>imani</w:t>
      </w:r>
      <w:r>
        <w:rPr>
          <w:lang w:val="sw_KE" w:bidi="sw_KE"/>
        </w:rPr>
        <w:t>, rejelea Faharasa Kuu.</w:t>
      </w:r>
    </w:p>
    <w:p>
      <w:pPr/>
      <w:r>
        <w:rPr>
          <w:lang w:val="sw_KE" w:bidi="sw_KE"/>
        </w:rPr>
      </w:r>
      <w:r>
        <w:rPr>
          <w:lang w:val="sw_KE" w:bidi="sw_KE"/>
        </w:rPr>
        <w:t xml:space="preserve">Wakati Mungu anaonyesha </w:t>
      </w:r>
      <w:r>
        <w:rPr>
          <w:b/>
          <w:lang w:val="sw_KE" w:bidi="sw_KE"/>
        </w:rPr>
        <w:t>utukufu</w:t>
      </w:r>
      <w:r>
        <w:rPr>
          <w:lang w:val="sw_KE" w:bidi="sw_KE"/>
        </w:rPr>
        <w:t xml:space="preserve"> wake, watu wanaweza kuona jinsi Mungu alivyo mzuri, mwenye nguvu, na mwenye enzi. Tumia neno lile lile au fungu lile lile la maneno kwa ajili ya utukufu wa Mungu kama ulivyotumia katika vifungu vya awali. Kwa maelezo zaidi kuhusu </w:t>
      </w:r>
      <w:r>
        <w:rPr>
          <w:lang w:val="sw_KE" w:bidi="sw_KE"/>
        </w:rPr>
        <w:t>utukufu wa Mungu</w:t>
      </w:r>
      <w:r>
        <w:rPr>
          <w:lang w:val="sw_KE" w:bidi="sw_KE"/>
        </w:rPr>
        <w:t>, rejelea Faharasa Kuu.</w:t>
      </w:r>
    </w:p>
    <w:p>
      <w:pPr/>
      <w:r>
        <w:rPr>
          <w:lang w:val="sw_KE" w:bidi="sw_KE"/>
        </w:rPr>
      </w:r>
      <w:r>
        <w:rPr>
          <w:lang w:val="sw_KE" w:bidi="sw_KE"/>
        </w:rPr>
        <w:t xml:space="preserve">Kisha Yesu aliangalia mbinguni na kuzungumza na Mungu Baba, au </w:t>
      </w:r>
      <w:r>
        <w:rPr>
          <w:b/>
          <w:lang w:val="sw_KE" w:bidi="sw_KE"/>
        </w:rPr>
        <w:t>kuomba</w:t>
      </w:r>
      <w:r>
        <w:rPr>
          <w:lang w:val="sw_KE" w:bidi="sw_KE"/>
        </w:rPr>
        <w:t xml:space="preserve">. Kwa maelezo zaidi kuhusu </w:t>
      </w:r>
      <w:r>
        <w:rPr>
          <w:lang w:val="sw_KE" w:bidi="sw_KE"/>
        </w:rPr>
        <w:t>kuomba</w:t>
      </w:r>
      <w:r>
        <w:rPr>
          <w:lang w:val="sw_KE" w:bidi="sw_KE"/>
        </w:rPr>
        <w:t>, rejelea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kurekebishana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11:45–57</w:t>
      </w:r>
      <w:r>
        <w:rPr>
          <w:lang w:val="sw_KE" w:bidi="sw_KE"/>
        </w:rPr>
      </w:r>
    </w:p>
    <w:p>
      <w:pPr>
        <w:pStyle w:val="Heading3"/>
      </w:pPr>
      <w:r>
        <w:rPr>
          <w:lang w:val="sw_KE" w:bidi="sw_KE"/>
        </w:rPr>
        <w:t>Sikiliza na Moyo</w:t>
      </w:r>
    </w:p>
    <w:p>
      <w:pPr/>
      <w:r>
        <w:rPr>
          <w:lang w:val="sw_KE" w:bidi="sw_KE"/>
        </w:rPr>
      </w:r>
      <w:r>
        <w:rPr>
          <w:lang w:val="sw_KE" w:bidi="sw_KE"/>
        </w:rPr>
        <w:t>Katika hatua hii, sikiliza Yohana 11:45–57 na muiweke mioyoni mwenu.</w:t>
      </w:r>
    </w:p>
    <w:p>
      <w:pPr/>
      <w:r>
        <w:rPr>
          <w:lang w:val="sw_KE" w:bidi="sw_KE"/>
        </w:rPr>
      </w:r>
      <w:r>
        <w:rPr>
          <w:lang w:val="sw_KE" w:bidi="sw_KE"/>
        </w:rPr>
        <w:t>Sikiliza toleo la sauti la Yohana 11:45–57 mara tatu, katika tafsiri tatu tofauti, ikiwezekana.</w:t>
      </w:r>
    </w:p>
    <w:p>
      <w:pPr/>
      <w:r>
        <w:rPr>
          <w:lang w:val="sw_KE" w:bidi="sw_KE"/>
        </w:rPr>
      </w:r>
      <w:r>
        <w:rPr>
          <w:lang w:val="sw_KE" w:bidi="sw_KE"/>
        </w:rPr>
        <w:t>Sitisha sauti hii hapa.</w:t>
      </w:r>
    </w:p>
    <w:p>
      <w:pPr/>
      <w:r>
        <w:rPr>
          <w:lang w:val="sw_KE" w:bidi="sw_KE"/>
        </w:rPr>
      </w:r>
      <w:r>
        <w:rPr>
          <w:lang w:val="sw_KE" w:bidi="sw_KE"/>
        </w:rPr>
        <w:t>Sasa, kama kikundi, jadili maswali yafuatayo:</w:t>
      </w:r>
    </w:p>
    <w:p>
      <w:pPr>
        <w:pStyle w:val="ListBullet"/>
        <w:spacing w:line="240" w:lineRule="auto"/>
        <w:ind w:left="720"/>
      </w:pPr>
      <w:r>
        <w:rPr>
          <w:lang w:val="sw_KE" w:bidi="sw_KE"/>
        </w:rPr>
      </w:r>
      <w:r>
        <w:rPr>
          <w:lang w:val="sw_KE" w:bidi="sw_KE"/>
        </w:rPr>
        <w:t>Unapenda nini katika simulizi hii? Sitisha sauti hii hapa.</w:t>
      </w:r>
    </w:p>
    <w:p>
      <w:pPr>
        <w:pStyle w:val="ListBullet"/>
        <w:spacing w:line="240" w:lineRule="auto"/>
        <w:ind w:left="720"/>
      </w:pPr>
      <w:r>
        <w:rPr>
          <w:lang w:val="sw_KE" w:bidi="sw_KE"/>
        </w:rPr>
      </w:r>
      <w:r>
        <w:rPr>
          <w:lang w:val="sw_KE" w:bidi="sw_KE"/>
        </w:rPr>
        <w:t>Ni nini hupendi au huelewi katika simulizi hii? Sitisha sauti hii hapa.</w:t>
      </w:r>
    </w:p>
    <w:p>
      <w:pPr>
        <w:pStyle w:val="ListBullet"/>
        <w:spacing w:line="240" w:lineRule="auto"/>
        <w:ind w:left="720"/>
      </w:pPr>
      <w:r>
        <w:rPr>
          <w:lang w:val="sw_KE" w:bidi="sw_KE"/>
        </w:rPr>
      </w:r>
      <w:r>
        <w:rPr>
          <w:lang w:val="sw_KE" w:bidi="sw_KE"/>
        </w:rPr>
        <w:t>Kifungu hiki kinatuambia nini kuhusu Mungu au Yesu? Sitisha sauti hii hapa.</w:t>
      </w:r>
    </w:p>
    <w:p>
      <w:pPr>
        <w:pStyle w:val="ListBullet"/>
        <w:spacing w:line="240" w:lineRule="auto"/>
        <w:ind w:left="720"/>
      </w:pPr>
      <w:r>
        <w:rPr>
          <w:lang w:val="sw_KE" w:bidi="sw_KE"/>
        </w:rPr>
      </w:r>
      <w:r>
        <w:rPr>
          <w:lang w:val="sw_KE" w:bidi="sw_KE"/>
        </w:rPr>
        <w:t>Simulizi hii linatuambia nini kuhusu watu? Sitisha sauti hii hapa.</w:t>
      </w:r>
    </w:p>
    <w:p>
      <w:pPr>
        <w:pStyle w:val="ListBullet"/>
        <w:spacing w:line="240" w:lineRule="auto"/>
        <w:ind w:left="720"/>
      </w:pPr>
      <w:r>
        <w:rPr>
          <w:lang w:val="sw_KE" w:bidi="sw_KE"/>
        </w:rPr>
      </w:r>
      <w:r>
        <w:rPr>
          <w:lang w:val="sw_KE" w:bidi="sw_KE"/>
        </w:rPr>
        <w:t>Simulizi hii inaathiri vipi maisha yetu ya kila siku? Sitisha sauti hii hapa.</w:t>
      </w:r>
    </w:p>
    <w:p>
      <w:pPr>
        <w:pStyle w:val="ListBullet"/>
        <w:spacing w:line="240" w:lineRule="auto"/>
        <w:ind w:left="720"/>
      </w:pPr>
      <w:r>
        <w:rPr>
          <w:lang w:val="sw_KE" w:bidi="sw_KE"/>
        </w:rPr>
      </w:r>
      <w:r>
        <w:rPr>
          <w:lang w:val="sw_KE" w:bidi="sw_KE"/>
        </w:rPr>
        <w:t>Unamjua nani anayehitaji kusikia kifungu hiki?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11:45–57 katika tafsiri rahisi zaidi kuelewa.</w:t>
      </w:r>
    </w:p>
    <w:p>
      <w:pPr/>
      <w:r>
        <w:rPr>
          <w:lang w:val="sw_KE" w:bidi="sw_KE"/>
        </w:rPr>
      </w:r>
      <w:r>
        <w:rPr>
          <w:lang w:val="sw_KE" w:bidi="sw_KE"/>
        </w:rPr>
        <w:t>Katika simulizi ya awali, Yesu alimfufua mtu anayeitwa Lazaro kutoka kwa wafu. Simulizi hii inaendelea na hadithi ya kile kilichotokea baada ya miujiza. Wayahudi walijibu kwa njia tofauti kwa muujiza ambao waliona. Wengine waliamini kwamba Yesu alitoka kwa Mungu, na wengine waliripoti miujiza kwa viongozi wa kidini wa Kiyahudi. Waliokuwa mamlakani walijadili suala hilo katika baraza lao na kuamua kuhusu watakachomfanyia Yesu.</w:t>
      </w:r>
    </w:p>
    <w:p>
      <w:pPr/>
      <w:r>
        <w:rPr>
          <w:lang w:val="sw_KE" w:bidi="sw_KE"/>
        </w:rPr>
      </w:r>
      <w:r>
        <w:rPr>
          <w:lang w:val="sw_KE" w:bidi="sw_KE"/>
        </w:rPr>
        <w:t>Wayahudi wengi ambao walikuwa wamekuja kumtembelea Maria na ambao walikuwa wamemwona Yesu akimfufua Lazaro kutoka kwa wafu walimwamini Yesu na kile alichofanya. Lakini baadhi ya watu, pengine watu ambao hawakumwamini Yesu, walikwenda kwa Mafarisayo na kuwaambia kile ambacho Yesu alikuwa amefanya. Mafarisayo walikuwa kikundi cha kidini cha Kiyahudi au chama ambacho walikuwa maadui wa Yesu katika huduma yake. Watu waliowapelekea Mafarisayo habari hizo walitenda kwa uadui dhidi ya Yesu. Kisha makuhani wakuu na Mafarisayo waliita mkutano wa Sanhedrin au baraza la Kiyahudi na kujadili kile walichopaswa kumfanyia Yesu. Sanhedrin ilikuwa mahakama ya kidini yenye mamlaka ya juu kabisa juu ya Wayahudi wakati huo. Baraza lilikuwa limezungumza bila heshima kuhusu Yesu wakati walisema, "Mtu huyu anafanya ishara nyingi. Ikiwa tutamruhusu kuendelea kufanya miujiza, kila mtu atamwamini, na kisha Warumi watakuja na kuchukua hekalu letu na taifa letu."</w:t>
      </w:r>
    </w:p>
    <w:p>
      <w:pPr/>
      <w:r>
        <w:rPr>
          <w:lang w:val="sw_KE" w:bidi="sw_KE"/>
        </w:rPr>
      </w:r>
      <w:r>
        <w:rPr>
          <w:lang w:val="sw_KE" w:bidi="sw_KE"/>
        </w:rPr>
        <w:t>Sitisha hapa na mjadili swali hili kama kikundi. Simulia hadithi ya hali ambapo mtu akawa maarufu sana na mwenye ushawishi mkubwa zaidi kuliko kiongozi, mfalme, wakuu, na wazee katika jumuiya yako au mahali pa kazi. Viongozi waliitikia vipi hali hiyo? Viongozi walizungumza vipi kuhusu mtu huyo? Sitisha sauti hii hapa.</w:t>
      </w:r>
    </w:p>
    <w:p>
      <w:pPr/>
      <w:r>
        <w:rPr>
          <w:lang w:val="sw_KE" w:bidi="sw_KE"/>
        </w:rPr>
      </w:r>
      <w:r>
        <w:rPr>
          <w:lang w:val="sw_KE" w:bidi="sw_KE"/>
        </w:rPr>
        <w:t>Warumi walikuwa wakitawala Israeli wakati huo. Warumi waliruhusu watu wa Kiyahudi kufanya dini yao wenyewe. Hata hivyo, Warumi walihitaji kwamba watu wabaki kwa amani na kutii sheria ya Kirumi. Warumi waliruhusu Sanhedrin kutawala juu ya mambo ya ndani kuhusu dini. Kadri umaarufu wa Yesu ulivyoongezeka, ndivyo umaarufu wa viongozi wa Kiyahudi ulivyopunguka. Sanhedrin walidhani kwamba ilikuwa inawezekana kwamba kila mtu hivi karibuni angemwamini Yesu. Hivi karibuni Warumi wanaweza kuanza kufikiria kwamba Sanhedrin imepoteza udhibiti. Sanhedrin pia walidhani kwamba Yesu angewafanya wafuasi wake waasi dhidi ya serikali ya Kirumi. Kisha Warumi wangekuja kushinda uasi huo na kuondoa nafasi ya uongozi wa Sanhedrin. Warumi pia wangeharibu hekalu na taifa la Wayahudi ambalo Sanhedrin liliongoza. Hata ingawa Sanhedrin walitambua kwamba Yesu kwa kweli alifanya miujiza mingi, walijibu kwa upinzani badala ya imani. Kayafa, mmoja wa washiriki wa baraza, alizungumza nao. Alikuwa kuhani mkuu mwaka huo. Unaweza kukumbuka kwamba kulingana na sheria ya Kiyahudi, kuhani mkuu alishikilia wadhifa huo mpaka alipokufa. Hata hivyo, wakati huu, serikali ya Kirumi ilibadilisha aliyekuwa kuhani mkuu mara nyingi sana. Serikali ya Kirumi ilimwondoa kuhani mkuu ambaye hakuwaridhisha na kumteua mwingine. Kuhani mkuu Kayafa aliwaambia kwamba hawakuelewa tatizo hili. Kayafa alikuwa akizungumza kwa imara na kwa ukali kwao, hata akiwatukana. Ushauri wake ulilenga maslahi ya washiriki wa baraza. Ikiwa taifa lingekufa, baraza halingekuwa na mtu yeyote wa kutumia mamlaka juu yake. Lakini Yesu alikuwa mtu mmoja tu. Wangeweza kushughulikia mgogoro wowote kati ya watu ambao kifo chake kinaweza kuleta.</w:t>
      </w:r>
    </w:p>
    <w:p>
      <w:pPr/>
      <w:r>
        <w:rPr>
          <w:lang w:val="sw_KE" w:bidi="sw_KE"/>
        </w:rPr>
      </w:r>
      <w:r>
        <w:rPr>
          <w:lang w:val="sw_KE" w:bidi="sw_KE"/>
        </w:rPr>
        <w:t>Sitisha hapa na mjadili swali hili kama kikundi. Katika utamaduni wenu, viongozi wanachukulia vipi wakati mtu anatishia nafasi yao ya mamlaka au ushawishi? Viongozi wameshughulikia vipi hali kama hizo? Sitisha sauti hii hapa.</w:t>
      </w:r>
    </w:p>
    <w:p>
      <w:pPr/>
      <w:r>
        <w:rPr>
          <w:lang w:val="sw_KE" w:bidi="sw_KE"/>
        </w:rPr>
      </w:r>
      <w:r>
        <w:rPr>
          <w:lang w:val="sw_KE" w:bidi="sw_KE"/>
        </w:rPr>
        <w:t>Yohana anaelezea kwamba Kayafa alisema mambo haya kwa sababu Mungu alikuwa akimtumia Kayafa ili kutabiri, au kuzungumza ujumbe kutoka kwa Mungu. Mungu pengine alichagua kuzungumza kupitia Kayafa kwa sababu ya nafasi yake kama kuhani mkuu. Yohana anaelezea kwamba Yesu alikufa kwa taifa, lakini pia kwa watu wote wa Mungu. Ilikuwa kusudi la Mungu kuleta pamoja watu wote wa Mungu kila mahali katika kikundi kimoja. Baada ya hotuba ya Kayafa, baraza lilianza kufanya mipango ya kumwua Yesu.</w:t>
      </w:r>
    </w:p>
    <w:p>
      <w:pPr/>
      <w:r>
        <w:rPr>
          <w:lang w:val="sw_KE" w:bidi="sw_KE"/>
        </w:rPr>
      </w:r>
      <w:r>
        <w:rPr>
          <w:lang w:val="sw_KE" w:bidi="sw_KE"/>
        </w:rPr>
        <w:t>Yesu kwa hivyo hakutembea tena hadharani kati ya Wayahudi katika eneo la Yudea; badala yake, alienda kwenye mkoa karibu na jangwa, kwa kijiji kinachoitwa Efraimu. Alibakia pale na wanafunzi wake. Efraim ilikuwa kijiji takriban maili 12, au kilomita 20, kaskazini mashariki ya Yerusalemu. Ilikuwa mbali na njia kuu za biashara.</w:t>
      </w:r>
    </w:p>
    <w:p>
      <w:pPr/>
      <w:r>
        <w:rPr>
          <w:lang w:val="sw_KE" w:bidi="sw_KE"/>
        </w:rPr>
      </w:r>
      <w:r>
        <w:rPr>
          <w:lang w:val="sw_KE" w:bidi="sw_KE"/>
        </w:rPr>
        <w:t xml:space="preserve">Sitisha hapa na uangalie ramani inayoonyesha eneo la Efraim na </w:t>
      </w:r>
      <w:r>
        <w:rPr>
          <w:lang w:val="sw_KE" w:bidi="sw_KE"/>
        </w:rPr>
        <w:t>Yerusalemu</w:t>
      </w:r>
      <w:r>
        <w:rPr>
          <w:lang w:val="sw_KE" w:bidi="sw_KE"/>
        </w:rPr>
        <w:t xml:space="preserve"> kama kikundi. Sitisha sauti hii hapa.</w:t>
      </w:r>
    </w:p>
    <w:p>
      <w:pPr/>
      <w:r>
        <w:rPr>
          <w:lang w:val="sw_KE" w:bidi="sw_KE"/>
        </w:rPr>
      </w:r>
      <w:r>
        <w:rPr>
          <w:lang w:val="sw_KE" w:bidi="sw_KE"/>
        </w:rPr>
        <w:t>Sasa hadithi inahamia wakati kabla ya Pasaka. Takriban wiki moja kabla, watu wengi walikwenda Yerusalemu kabla ya Pasaka ili kujiandaa kwa sherehe. Kifungu "alikwenda hadi Yerusalemu" ni usemi wa Kiyahudi ambao unarejelea kwenda Yerusalemu. Yerusalemu ilijengwa kwenye kilima, kwa hivyo mtu yeyote aliyekuwa akisafiri kwenda mjini alipaswa kupanda kilima ili kufika huko. Utakumbuka kwamba Sikukuu ya Pasaka ilikuwa sherehe ya kukumbuka jinsi Mungu alivyookoa mababu wa Waisraeli kutoka kwa malaika wa kifo wakati walikuwa watumwa katika Misri. Wakati wa sherehe ya Pasaka, wanaume wote wa Kiyahudi walihitajika kuja Yerusalemu kwa Pasaka.</w:t>
      </w:r>
    </w:p>
    <w:p>
      <w:pPr/>
      <w:r>
        <w:rPr>
          <w:lang w:val="sw_KE" w:bidi="sw_KE"/>
        </w:rPr>
      </w:r>
      <w:r>
        <w:rPr>
          <w:lang w:val="sw_KE" w:bidi="sw_KE"/>
        </w:rPr>
        <w:t>Idadi ya watu waliokuja Yerusalemu kwa kawaida ilikuwa kati ya watu 25,000 na zaidi ya watu 100,000. Ilikuwa desturi kwa watu waliokuja kutoka maeneo ya vijijini kujitakasa kabla ya sherehe kubwa. Hii ingeweza kuchukua wiki mzima. Hii ilikuwa kweli hasa kwa watu ambao waliishi karibu na Mataifa au ambao walikuwa na shughuli za biashara na Mataifa. Watu wa Kiyahudi walifanya baadhi ya ibada za utakaso ili waweze kula Pasaka. Ibaada za kuosha hazikukusudiwa kuondoa uchafu bali kumuandaa mtu kumkaribia Mungu. Hawakuruhusiwa kusherehekea Pasaka ikiwa hawangesafishwa kwa ibaada.</w:t>
      </w:r>
    </w:p>
    <w:p>
      <w:pPr/>
      <w:r>
        <w:rPr>
          <w:lang w:val="sw_KE" w:bidi="sw_KE"/>
        </w:rPr>
      </w:r>
      <w:r>
        <w:rPr>
          <w:lang w:val="sw_KE" w:bidi="sw_KE"/>
        </w:rPr>
        <w:t>Sitisha hapa ili kujadili maswali kama haya kama kikundi. Katika utamaduni wenu, ni baadhi ya sherehe gani za kitamaduni ambazo watu wako walisherehekea? Eleza baadhi ya ibada au shughuli ambazo ni lazima zifanywe kabla ya sherehe za kitamaduni ili kuwa tayari kwa ajili yao. Sitisha sauti hii hapa.</w:t>
      </w:r>
    </w:p>
    <w:p>
      <w:pPr/>
      <w:r>
        <w:rPr>
          <w:lang w:val="sw_KE" w:bidi="sw_KE"/>
        </w:rPr>
      </w:r>
      <w:r>
        <w:rPr>
          <w:lang w:val="sw_KE" w:bidi="sw_KE"/>
        </w:rPr>
        <w:t>Sasa makuhani wakuu na Mafarisayo walikuwa wametoa amri kwamba ikiwa mtu yeyote alijua mahali ambapo Yesu alikuwa, ni lazima aripoti au kuwaambia makuhani wakuu na Mafarisayo kile wanachojua kuhusu Yesu ili waweze kumkamata. Kwa hivyo, watu ambao walikuwa wamesafiri kwenda Yerusalemu kwa Pasaka waliendelea kumtafuta Yesu na walikuwa wakiulizana waliposimama hekaluni, "Mnafikiri nini?" Kwa hakika Yesu hatakuja kwenye sherehe, je, atakuja?" Watu hawakuwa wakitarajia jibu la swali hili. Inaelezea mashaka. Watu wa Kiyahudi walitia shaka kwamba wangemwona Yesu katika sherehe.</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11:45–57 katika tafsiri rahisi zaidi kuelewa.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Simulizi hii ina matukio manne.</w:t>
      </w:r>
    </w:p>
    <w:p>
      <w:pPr/>
      <w:r>
        <w:rPr>
          <w:lang w:val="sw_KE" w:bidi="sw_KE"/>
        </w:rPr>
      </w:r>
      <w:r>
        <w:rPr>
          <w:b/>
          <w:lang w:val="sw_KE" w:bidi="sw_KE"/>
        </w:rPr>
        <w:t>Katika tukio la kwanza:</w:t>
      </w:r>
      <w:r>
        <w:rPr>
          <w:lang w:val="sw_KE" w:bidi="sw_KE"/>
        </w:rPr>
        <w:t xml:space="preserve"> Watu wengi ambao waliona muujiza ambao Yesu alifanya walimwamini, lakini baadhi ya watu hawakumwamini Yesu na walimripoti Yesu kwa Mafarisayo.</w:t>
      </w:r>
    </w:p>
    <w:p>
      <w:pPr/>
      <w:r>
        <w:rPr>
          <w:lang w:val="sw_KE" w:bidi="sw_KE"/>
        </w:rPr>
      </w:r>
      <w:r>
        <w:rPr>
          <w:b/>
          <w:lang w:val="sw_KE" w:bidi="sw_KE"/>
        </w:rPr>
        <w:t>Katika tukio la pili:</w:t>
      </w:r>
      <w:r>
        <w:rPr>
          <w:lang w:val="sw_KE" w:bidi="sw_KE"/>
        </w:rPr>
        <w:t xml:space="preserve"> Makuhani wakuu, Mafarisayo, na Sanhedrin waliita mkutano ili kujadili kile walichopaswa kumfanyia Yesu. Kisha Kayafa kuhani mkuu alitoa maoni yake, kwamba wanapaswa kumruhusu Yesu afe kwa ajili ya kuokoa watu na ushawishi wa makuhani.</w:t>
      </w:r>
    </w:p>
    <w:p>
      <w:pPr/>
      <w:r>
        <w:rPr>
          <w:lang w:val="sw_KE" w:bidi="sw_KE"/>
        </w:rPr>
      </w:r>
      <w:r>
        <w:rPr>
          <w:b/>
          <w:lang w:val="sw_KE" w:bidi="sw_KE"/>
        </w:rPr>
        <w:t>Katika tukio la tatu:</w:t>
      </w:r>
      <w:r>
        <w:rPr>
          <w:lang w:val="sw_KE" w:bidi="sw_KE"/>
        </w:rPr>
        <w:t xml:space="preserve"> Yesu aliacha kutembea hadharani na kukaa na wanafunzi wake.</w:t>
      </w:r>
    </w:p>
    <w:p>
      <w:pPr/>
      <w:r>
        <w:rPr>
          <w:lang w:val="sw_KE" w:bidi="sw_KE"/>
        </w:rPr>
      </w:r>
      <w:r>
        <w:rPr>
          <w:b/>
          <w:lang w:val="sw_KE" w:bidi="sw_KE"/>
        </w:rPr>
        <w:t>Katika tukio la nne:</w:t>
      </w:r>
      <w:r>
        <w:rPr>
          <w:lang w:val="sw_KE" w:bidi="sw_KE"/>
        </w:rPr>
        <w:t xml:space="preserve"> Wayahudi wanakuja Yerusalemu ili kujiandaa kwa Pasaka. Wanajiuliza kama Yesu anakuja.</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Kayafa kuhani mkuu</w:t>
      </w:r>
    </w:p>
    <w:p>
      <w:pPr>
        <w:pStyle w:val="ListBullet"/>
        <w:spacing w:line="240" w:lineRule="auto"/>
        <w:ind w:left="720"/>
      </w:pPr>
      <w:r>
        <w:rPr>
          <w:lang w:val="sw_KE" w:bidi="sw_KE"/>
        </w:rPr>
      </w:r>
      <w:r>
        <w:rPr>
          <w:lang w:val="sw_KE" w:bidi="sw_KE"/>
        </w:rPr>
        <w:t>Makuhani wakuu</w:t>
      </w:r>
    </w:p>
    <w:p>
      <w:pPr>
        <w:pStyle w:val="ListBullet"/>
        <w:spacing w:line="240" w:lineRule="auto"/>
        <w:ind w:left="720"/>
      </w:pPr>
      <w:r>
        <w:rPr>
          <w:lang w:val="sw_KE" w:bidi="sw_KE"/>
        </w:rPr>
      </w:r>
      <w:r>
        <w:rPr>
          <w:lang w:val="sw_KE" w:bidi="sw_KE"/>
        </w:rPr>
        <w:t>Mafarisayo</w:t>
      </w:r>
    </w:p>
    <w:p>
      <w:pPr>
        <w:pStyle w:val="ListBullet"/>
        <w:spacing w:line="240" w:lineRule="auto"/>
        <w:ind w:left="720"/>
      </w:pPr>
      <w:r>
        <w:rPr>
          <w:lang w:val="sw_KE" w:bidi="sw_KE"/>
        </w:rPr>
      </w:r>
      <w:r>
        <w:rPr>
          <w:lang w:val="sw_KE" w:bidi="sw_KE"/>
        </w:rPr>
        <w:t>Sanhedrini</w:t>
      </w:r>
    </w:p>
    <w:p>
      <w:pPr>
        <w:pStyle w:val="ListBullet"/>
        <w:spacing w:line="240" w:lineRule="auto"/>
        <w:ind w:left="720"/>
      </w:pPr>
      <w:r>
        <w:rPr>
          <w:lang w:val="sw_KE" w:bidi="sw_KE"/>
        </w:rPr>
      </w:r>
      <w:r>
        <w:rPr>
          <w:lang w:val="sw_KE" w:bidi="sw_KE"/>
        </w:rPr>
        <w:t>Wayahudi</w:t>
      </w:r>
    </w:p>
    <w:p>
      <w:pPr/>
      <w:r>
        <w:rPr>
          <w:lang w:val="sw_KE" w:bidi="sw_KE"/>
        </w:rPr>
      </w:r>
      <w:r>
        <w:rPr>
          <w:lang w:val="sw_KE" w:bidi="sw_KE"/>
        </w:rPr>
        <w:t>Kama kikundi, zingatia sehemu hizi za mpangilio wa simulizi:</w:t>
      </w:r>
    </w:p>
    <w:p>
      <w:pPr/>
      <w:r>
        <w:rPr>
          <w:lang w:val="sw_KE" w:bidi="sw_KE"/>
        </w:rPr>
      </w:r>
      <w:r>
        <w:rPr>
          <w:lang w:val="sw_KE" w:bidi="sw_KE"/>
        </w:rPr>
        <w:t>Tukio la kwanza linaanza baada ya Yesu kumfufua Lazaro kutoka kwa kifo. Baadhi ya watu ambao walikuwa wamemwona Yesu akimfufua Lazaro waliamini muujiza waliomwona Yesu akifanya wakati wengine walirudi nyumbani na kuripoti muujiza ambao Yesu alifanya kwa Mafarisayo. Kwa hivyo, Mafarisayo waliita mkutano wa mamlaka ya Kiyahudi, unaoitwa Sanhedrin, ili kujadili maelezo haya mapya kuhusu Yesu. Kisha waliulizana, "Tutafanya nini kuhusu miujiza yote ambayo Yesu amefanya?" Ikiwa tunamruhusu Yesu kuendelea na miujiza hii, sisi taifa la Kiyahudi tutakuwa katika taabu na mamlaka ya Kirumi."</w:t>
      </w:r>
    </w:p>
    <w:p>
      <w:pPr/>
      <w:r>
        <w:rPr>
          <w:lang w:val="sw_KE" w:bidi="sw_KE"/>
        </w:rPr>
      </w:r>
      <w:r>
        <w:rPr>
          <w:lang w:val="sw_KE" w:bidi="sw_KE"/>
        </w:rPr>
        <w:t>Katika tukio la pili, Kayafa, ambaye alikuwa kuhani mkuu, aliwaambia mamlaka ya Kiyahudi kwamba hawaelewi kile kinachotokea. Kayafa alikuwa akizungumza kwa imara na kwa ukali kwao, hata akiwatukana. Ushauri wake ulilenga maslahi ya washiriki wa baraza. Taifa la Kiyahudi linaweza kuharibiwa na Warumi. Badala ya taifa lote la Kiyahudi kuwa katika taabu na mamlaka ya Kirumi, itakuwa bora kwa Yesu peke yake kuwa katika taabu na mamlaka ya Kirumi kwa sababu watamwua. Wakati Kayafa alisema hili, hakujua kwamba Mungu alikuwa akizungumza kwa kinabii kupitia yeye kwamba Yesu alikuwa anaenda kufa kwa watu wa Kiyahudi. Hapa, Yohana anaelezea kwamba kifo cha Yesu pia ni kwa watu wote waliotawanyika. Mamlaka ya Kiyahudi walianza njama ya kupata njia ya kumfanya Yesu auawe.</w:t>
      </w:r>
    </w:p>
    <w:p>
      <w:pPr/>
      <w:r>
        <w:rPr>
          <w:lang w:val="sw_KE" w:bidi="sw_KE"/>
        </w:rPr>
      </w:r>
      <w:r>
        <w:rPr>
          <w:lang w:val="sw_KE" w:bidi="sw_KE"/>
        </w:rPr>
        <w:t>Katika tukio la tatu, wakati Yesu alitambua kwamba mamlaka ya Kiyahudi ilikuwa inapanga kumwua, Yesu kwa hivyo hakutembea tena hadharani kati ya Wayahudi katika eneo la Yudea. Badala yake alikwenda kwenye mkoa karibu na jangwa au jangwa, kwa kijiji kinachoitwa Efraimu. Alibakia pale na wanafunzi wake. Efraim ilikuwa kijiji takriban maili 12, au kilomita 20, kaskazini mashariki ya Yerusalemu. Ilikuwa mbali na njia kuu za biashara.</w:t>
      </w:r>
    </w:p>
    <w:p>
      <w:pPr/>
      <w:r>
        <w:rPr>
          <w:lang w:val="sw_KE" w:bidi="sw_KE"/>
        </w:rPr>
      </w:r>
      <w:r>
        <w:rPr>
          <w:lang w:val="sw_KE" w:bidi="sw_KE"/>
        </w:rPr>
        <w:t xml:space="preserve">Sitisha hapa na uangalie ramani inayoonyesha eneo la </w:t>
      </w:r>
      <w:r>
        <w:rPr>
          <w:lang w:val="sw_KE" w:bidi="sw_KE"/>
        </w:rPr>
        <w:t>Efraim na Yerusalemu</w:t>
      </w:r>
      <w:r>
        <w:rPr>
          <w:lang w:val="sw_KE" w:bidi="sw_KE"/>
        </w:rPr>
        <w:t xml:space="preserve"> kama kikundi. Sitisha sauti hii hapa.</w:t>
      </w:r>
    </w:p>
    <w:p>
      <w:pPr/>
      <w:r>
        <w:rPr>
          <w:lang w:val="sw_KE" w:bidi="sw_KE"/>
        </w:rPr>
      </w:r>
      <w:r>
        <w:rPr>
          <w:lang w:val="sw_KE" w:bidi="sw_KE"/>
        </w:rPr>
        <w:t>Katika tukio la nne, ilikuwa siku chache tu kabla ya sherehe ya Pasaka, kwa hiyo watu wengi walikwenda Yerusalemu ili kujitakasa. Yerusalemu ilijengwa kwenye kilima, kwa hiyo watu walisema kwamba "walikwenda Yerusalemu" waliposafiri hapo.</w:t>
      </w:r>
    </w:p>
    <w:p>
      <w:pPr/>
      <w:r>
        <w:rPr>
          <w:lang w:val="sw_KE" w:bidi="sw_KE"/>
        </w:rPr>
      </w:r>
      <w:r>
        <w:rPr>
          <w:lang w:val="sw_KE" w:bidi="sw_KE"/>
        </w:rPr>
        <w:t>Mamlaka ya Kiyahudi walitoa amri kwamba mtu yeyote ambaye anamwona Yesu anapaswa kuja kuwaambia ili waweze kumkamata. Watu ambao walikuwa wakija Yerusalemu kwa sherehe walisikia amri hii. Basi, watu waliendelea kumtafuta Yesu na walikuwa wakiulizana waliposimama hekaluni, "Mnafikiri nini?" Kwa hakika Yesu hatakuja kwenye sherehe, je, atakuja?" Watu hawakuwa wakitarajia jibu la swali Watu wa Kiyahudi walitia shaka kwamba wangemwona Yesu katika sherehe.</w:t>
      </w:r>
    </w:p>
    <w:p>
      <w:pPr/>
      <w:r>
        <w:rPr>
          <w:lang w:val="sw_KE" w:bidi="sw_KE"/>
        </w:rPr>
      </w:r>
      <w:r>
        <w:rPr>
          <w:lang w:val="sw_KE" w:bidi="sw_KE"/>
        </w:rPr>
        <w:t>Sasa kikundi kinapaswa kuunda ubao wa hadithi, kuchora au kutumia vitu ili kuonyesha na kufafanua simulizi pamoja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11:45–57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Simulizi hii ina matukio manne.</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Kayafa kuhani mkuu</w:t>
      </w:r>
    </w:p>
    <w:p>
      <w:pPr>
        <w:pStyle w:val="ListBullet"/>
        <w:spacing w:line="240" w:lineRule="auto"/>
        <w:ind w:left="720"/>
      </w:pPr>
      <w:r>
        <w:rPr>
          <w:lang w:val="sw_KE" w:bidi="sw_KE"/>
        </w:rPr>
      </w:r>
      <w:r>
        <w:rPr>
          <w:lang w:val="sw_KE" w:bidi="sw_KE"/>
        </w:rPr>
        <w:t>Makuhani wakuu</w:t>
      </w:r>
    </w:p>
    <w:p>
      <w:pPr>
        <w:pStyle w:val="ListBullet"/>
        <w:spacing w:line="240" w:lineRule="auto"/>
        <w:ind w:left="720"/>
      </w:pPr>
      <w:r>
        <w:rPr>
          <w:lang w:val="sw_KE" w:bidi="sw_KE"/>
        </w:rPr>
      </w:r>
      <w:r>
        <w:rPr>
          <w:lang w:val="sw_KE" w:bidi="sw_KE"/>
        </w:rPr>
        <w:t>Mafarisayo</w:t>
      </w:r>
    </w:p>
    <w:p>
      <w:pPr>
        <w:pStyle w:val="ListBullet"/>
        <w:spacing w:line="240" w:lineRule="auto"/>
        <w:ind w:left="720"/>
      </w:pPr>
      <w:r>
        <w:rPr>
          <w:lang w:val="sw_KE" w:bidi="sw_KE"/>
        </w:rPr>
      </w:r>
      <w:r>
        <w:rPr>
          <w:lang w:val="sw_KE" w:bidi="sw_KE"/>
        </w:rPr>
        <w:t>Sanhedrini</w:t>
      </w:r>
    </w:p>
    <w:p>
      <w:pPr>
        <w:pStyle w:val="ListBullet"/>
        <w:spacing w:line="240" w:lineRule="auto"/>
        <w:ind w:left="720"/>
      </w:pPr>
      <w:r>
        <w:rPr>
          <w:lang w:val="sw_KE" w:bidi="sw_KE"/>
        </w:rPr>
      </w:r>
      <w:r>
        <w:rPr>
          <w:lang w:val="sw_KE" w:bidi="sw_KE"/>
        </w:rPr>
        <w:t>Wayahudi</w:t>
      </w:r>
    </w:p>
    <w:p>
      <w:pPr/>
      <w:r>
        <w:rPr>
          <w:lang w:val="sw_KE" w:bidi="sw_KE"/>
        </w:rPr>
      </w:r>
      <w:r>
        <w:rPr>
          <w:lang w:val="sw_KE" w:bidi="sw_KE"/>
        </w:rPr>
        <w:t>Kueni makini kwa mazungumzo, mtiririko, mstari wa hadithi na mpangilio wa matukio ya simulizi hili. Hakikisheni hamuachi kuigiza sehemu ngumu au muhimu za simulizi hili. Saidianeni kukumbushana kila sehemu ya hadithi hii.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hii kwa mara ya pili. Katika nyakati fulani za igizo, sitisha igizo na muulize yule anayeigiza mhusika, "Unahisi nini au unafikiria nini?" Muigizaji anayeigiza wahusika hao anapaswa kueleza hisia au mawazo yake iwapo angekuwa mhusika huyo. Kisha anzisha tena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Katika tukio la kwanza, Wayahudi wengi ambao walikuwa wamekuja kumtembelea Maria na walikuwa wamemwona Yesu akimfufua Lazaro kutoka kwa wafu walimwamini Yesu na kile alichofanya. Lakini baadhi yao ambao hawakumwamini Yesu walikwenda kwa Mafarisayo na kuwaambia mambo aliyoyafanya Yesu.</w:t>
      </w:r>
    </w:p>
    <w:p>
      <w:pPr/>
      <w:r>
        <w:rPr>
          <w:lang w:val="sw_KE" w:bidi="sw_KE"/>
        </w:rPr>
      </w:r>
      <w:r>
        <w:rPr>
          <w:lang w:val="sw_KE" w:bidi="sw_KE"/>
        </w:rPr>
        <w:t>Katika tukio la pili, makuhani wakuu na Mafarisayo waliita mkutano wa Sanhedrin, au baraza la Kiyahudi, na kujadili kile walipaswa kumfanyia Yesu. Baraza lilisema, "Mtu huyu anafanya ishara nyingi. Ikiwa tutamruhusu kuendelea kufanya miujiza, kila mtu atamwamini, na kisha Warumi watakuja na kuchukua hekalu letu na taifa letu."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kama baraza la Kiyahudi, "Mnahisi nini au mnahisi nini?" Unaweza kusikia mambo kama, "Nina wasiwasi—ni wakati wa kumaliza umaarufu huu na ushawishi ambao Yesu anapata juu ya watu wetu. Tuna wasiwasi kwamba ikiwa utunzaji hautachukuliwa hivi karibuni tutapoteza umuhimu wetu kama Mafarisayo au viongozi wa Kiyahudi."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tukio la tatu, mmoja wa washiriki wa baraza anayeitwa Kayafa, ambaye alikuwa kuhani mkuu mwaka huo, aliwaambia, "Hamjui chochote kamwe! Hamuelewi kwamba ni bora kwako kumfanya mtu mmoja afe kwa ajili ya watu kuliko kulifanya taifa lote liharibiwe."</w:t>
      </w:r>
    </w:p>
    <w:p>
      <w:pPr>
        <w:pStyle w:val="ListBullet"/>
        <w:spacing w:line="240" w:lineRule="auto"/>
        <w:ind w:left="720"/>
      </w:pPr>
      <w:r>
        <w:rPr>
          <w:lang w:val="sw_KE" w:bidi="sw_KE"/>
        </w:rPr>
      </w:r>
      <w:r>
        <w:rPr>
          <w:lang w:val="sw_KE" w:bidi="sw_KE"/>
        </w:rPr>
        <w:t>Sitisha kitendo.</w:t>
      </w:r>
    </w:p>
    <w:p>
      <w:pPr>
        <w:pStyle w:val="ListBullet"/>
        <w:spacing w:line="240" w:lineRule="auto"/>
        <w:ind w:left="720"/>
      </w:pPr>
      <w:r>
        <w:rPr>
          <w:lang w:val="sw_KE" w:bidi="sw_KE"/>
        </w:rPr>
      </w:r>
      <w:r>
        <w:rPr>
          <w:lang w:val="sw_KE" w:bidi="sw_KE"/>
        </w:rPr>
        <w:t>Muulize mtu anayeigiza Kayafa, "Unahisi vipi au unawaza nini?" Unaweza kusikia mambo kama, "Viongozi wenzangu wa Kiyahudi wamekaribia kufanya uamuzi wa kipumbavu wa kutokuwa na nguvu ya kutosha kumkamata Yesu sasa? Ninahitaji kuwasaidia kuona kwamba kumwondoa Yesu huyu ni suluhisho bora kwetu na kwa taifa."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tukio la tatu, baada ya mkutano huo, baraza la Kiyahudi lilipanga kumwua Yesu. Yesu kwa hivyo hakutembea tena hadharani kati ya Wayahudi, Badala yake, alikwenda katika mkoa karibu na jangwa, kwa kijiji kinachoitwa Efraimu na alibakia pale na wanafunzi wake.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vipi au unawaza nini?" Unaweza kusikia mambo kama, "Wakati si sahihi." Tunahitaji kwenda mahali fulani pa mbali mpaka Mungu ananiambia ni wakati wa kwenda Yerusalemu."</w:t>
      </w:r>
    </w:p>
    <w:p>
      <w:pPr/>
      <w:r>
        <w:rPr>
          <w:lang w:val="sw_KE" w:bidi="sw_KE"/>
        </w:rPr>
      </w:r>
      <w:r>
        <w:rPr>
          <w:lang w:val="sw_KE" w:bidi="sw_KE"/>
        </w:rPr>
        <w:t>Sasa Pasaka ya Wayahudi ilikuwa karibu, na wengi walikwenda kutoka maeneo ya vijijini hadi Yerusalemu kabla ya Pasaka ili kujitakasa.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Wayahudi ambao walikuwa wamekuja Yerusalemu ili kujiandaa kwa Pasaka, "Mnahisi vipi au mnawaza nini?" Unaweza kusikia mambo kama, "Hamu, ninataka kuwa tayari kusherehekea Pasaka, kwa hiyo ninahitaji kwenda kupitia mchakato wa kusafisha," au "Nashangaa, ninajiuliza ambapo Yesu anaweza kuwa Je, hapaswi kuwa anahudhuria sherehe pia?"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Kwa hivyo, watu ambao walikuwa wamekuja Yerusalemu kwa Pasaka waliendelea kumtafuta Yesu na walikuwa wakiulizana waliposimama katika hekalu, "Mnafikiri nini? Kwa hakika Yesu hatakuja kwenye sherehe, je, atakuja?" Sasa makuhani wakuu na Mafarisayo walikuwa wametoa amri kwamba ikiwa mtu yeyote alijua mahali ambapo Yesu alikuwa hapo, ni lazima ripoti au kuwaambia makuhani wakuu na Mafarisayo kile wanachojua kuhusu Yesu ili waweze kumkamata.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kama viongozi wa Kiyahudi, "Mnahisi nini au Mnawaza nini?" Unaweza kusikia mambo kama, "Ni lazima tufanye kila kitu kinachowezekana ili kumwua Yesu," "Tumaini, sasa kwa kuwa tumetoa amri ya mahali pake," au "Ni lazima tukomeshe ushawishi wa Yesu juu ya watu wetu wa Kiyahudi."</w:t>
      </w:r>
    </w:p>
    <w:p>
      <w:pPr>
        <w:pStyle w:val="ListBullet"/>
        <w:spacing w:line="240" w:lineRule="auto"/>
        <w:ind w:left="720"/>
      </w:pPr>
      <w:r>
        <w:rPr>
          <w:lang w:val="sw_KE" w:bidi="sw_KE"/>
        </w:rPr>
      </w:r>
      <w:r>
        <w:rPr>
          <w:lang w:val="sw_KE" w:bidi="sw_KE"/>
        </w:rPr>
        <w:t>Endelea na igizo.</w:t>
      </w:r>
      <w:r>
        <w:rPr>
          <w:lang w:val="sw_KE" w:bidi="sw_KE"/>
        </w:rPr>
      </w:r>
    </w:p>
    <w:p>
      <w:pPr>
        <w:pStyle w:val="Heading3"/>
      </w:pPr>
      <w:r>
        <w:rPr>
          <w:lang w:val="sw_KE" w:bidi="sw_KE"/>
        </w:rPr>
        <w:t>Kujaza Mapengo</w:t>
      </w:r>
    </w:p>
    <w:p>
      <w:pPr/>
      <w:r>
        <w:rPr>
          <w:lang w:val="sw_KE" w:bidi="sw_KE"/>
        </w:rPr>
      </w:r>
      <w:r>
        <w:rPr>
          <w:lang w:val="sw_KE" w:bidi="sw_KE"/>
        </w:rPr>
        <w:t>Sikiliza toleo la sauti la Yohana 11:45–57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b/>
          <w:lang w:val="sw_KE" w:bidi="sw_KE"/>
        </w:rPr>
        <w:t>Wayahudi</w:t>
      </w:r>
      <w:r>
        <w:rPr>
          <w:lang w:val="sw_KE" w:bidi="sw_KE"/>
        </w:rPr>
        <w:t xml:space="preserve"> wengi ambao walikuja kumtembelea Maria </w:t>
      </w:r>
      <w:r>
        <w:rPr>
          <w:b/>
          <w:lang w:val="sw_KE" w:bidi="sw_KE"/>
        </w:rPr>
        <w:t>walimwamini</w:t>
      </w:r>
      <w:r>
        <w:rPr>
          <w:lang w:val="sw_KE" w:bidi="sw_KE"/>
        </w:rPr>
        <w:t xml:space="preserve"> Yesu. Katika hadithi hii, Wayahudi wanarejelea watu wa Kiyahudi ambao waliishi katika eneo hilo, si viongozi wa kidini tu. Tumia maneno yale yale kwa Wayahudi na kuamini ambayo umetumia hapo awali. Kwa maelezo zaidi kuhusu </w:t>
      </w:r>
      <w:r>
        <w:rPr>
          <w:lang w:val="sw_KE" w:bidi="sw_KE"/>
        </w:rPr>
        <w:t>Wayahudi</w:t>
      </w:r>
      <w:r>
        <w:rPr>
          <w:lang w:val="sw_KE" w:bidi="sw_KE"/>
        </w:rPr>
        <w:t xml:space="preserve"> na </w:t>
      </w:r>
      <w:r>
        <w:rPr>
          <w:lang w:val="sw_KE" w:bidi="sw_KE"/>
        </w:rPr>
        <w:t>kuamini</w:t>
      </w:r>
      <w:r>
        <w:rPr>
          <w:lang w:val="sw_KE" w:bidi="sw_KE"/>
        </w:rPr>
        <w:t>, rejelea Faharasa Kuu.</w:t>
      </w:r>
    </w:p>
    <w:p>
      <w:pPr/>
      <w:r>
        <w:rPr>
          <w:lang w:val="sw_KE" w:bidi="sw_KE"/>
        </w:rPr>
      </w:r>
      <w:r>
        <w:rPr>
          <w:lang w:val="sw_KE" w:bidi="sw_KE"/>
        </w:rPr>
        <w:t xml:space="preserve">Labda watu ambao hawakumwamini Yesu walienda kwa </w:t>
      </w:r>
      <w:r>
        <w:rPr>
          <w:b/>
          <w:lang w:val="sw_KE" w:bidi="sw_KE"/>
        </w:rPr>
        <w:t>Mafarisayo</w:t>
      </w:r>
      <w:r>
        <w:rPr>
          <w:lang w:val="sw_KE" w:bidi="sw_KE"/>
        </w:rPr>
        <w:t xml:space="preserve"> na kuwaambia kile Yesu alichokuwa amefanya. Tafsiri neno Wafarisayo kwa njia sawa na uliyofanya katika simulizi za awali, na kumbuka kwamba neno </w:t>
      </w:r>
      <w:r>
        <w:rPr>
          <w:lang w:val="sw_KE" w:bidi="sw_KE"/>
        </w:rPr>
        <w:t>Wafarisayo</w:t>
      </w:r>
      <w:r>
        <w:rPr>
          <w:lang w:val="sw_KE" w:bidi="sw_KE"/>
        </w:rPr>
        <w:t xml:space="preserve"> liko katika Faharasa Kuu.</w:t>
      </w:r>
    </w:p>
    <w:p>
      <w:pPr/>
      <w:r>
        <w:rPr>
          <w:lang w:val="sw_KE" w:bidi="sw_KE"/>
        </w:rPr>
      </w:r>
      <w:r>
        <w:rPr>
          <w:lang w:val="sw_KE" w:bidi="sw_KE"/>
        </w:rPr>
        <w:t xml:space="preserve">Kisha </w:t>
      </w:r>
      <w:r>
        <w:rPr>
          <w:b/>
          <w:lang w:val="sw_KE" w:bidi="sw_KE"/>
        </w:rPr>
        <w:t>makuhani</w:t>
      </w:r>
      <w:r>
        <w:rPr>
          <w:lang w:val="sw_KE" w:bidi="sw_KE"/>
        </w:rPr>
        <w:t xml:space="preserve"> wakuu na Mafarisayo waliita mkutano wa </w:t>
      </w:r>
      <w:r>
        <w:rPr>
          <w:b/>
          <w:lang w:val="sw_KE" w:bidi="sw_KE"/>
        </w:rPr>
        <w:t>Sanhedrin</w:t>
      </w:r>
      <w:r>
        <w:rPr>
          <w:lang w:val="sw_KE" w:bidi="sw_KE"/>
        </w:rPr>
        <w:t xml:space="preserve"> au baraza la Kiyahudi na kujadili kile walichopaswa kumfanyia Yesu. Tafsiri kuhani na Sanhedrini kwa njia sawa na uliyo nayo katika simulizi za awali, na kumbuka kwamba maneno </w:t>
      </w:r>
      <w:r>
        <w:rPr>
          <w:lang w:val="sw_KE" w:bidi="sw_KE"/>
        </w:rPr>
        <w:t>kuhani</w:t>
      </w:r>
      <w:r>
        <w:rPr>
          <w:lang w:val="sw_KE" w:bidi="sw_KE"/>
        </w:rPr>
        <w:t xml:space="preserve"> na </w:t>
      </w:r>
      <w:r>
        <w:rPr>
          <w:lang w:val="sw_KE" w:bidi="sw_KE"/>
        </w:rPr>
        <w:t>sanhedrini yako kwe</w:t>
      </w:r>
      <w:r>
        <w:rPr>
          <w:lang w:val="sw_KE" w:bidi="sw_KE"/>
        </w:rPr>
        <w:t>nye Faharasa Kuu.</w:t>
      </w:r>
    </w:p>
    <w:p>
      <w:pPr/>
      <w:r>
        <w:rPr>
          <w:lang w:val="sw_KE" w:bidi="sw_KE"/>
        </w:rPr>
      </w:r>
      <w:r>
        <w:rPr>
          <w:lang w:val="sw_KE" w:bidi="sw_KE"/>
        </w:rPr>
        <w:t xml:space="preserve">Wanaume katika Sanhedrin walisema, "Mtu huyu anafanya </w:t>
      </w:r>
      <w:r>
        <w:rPr>
          <w:b/>
          <w:lang w:val="sw_KE" w:bidi="sw_KE"/>
        </w:rPr>
        <w:t>ishara nyingi</w:t>
      </w:r>
      <w:r>
        <w:rPr>
          <w:lang w:val="sw_KE" w:bidi="sw_KE"/>
        </w:rPr>
        <w:t xml:space="preserve">. Ikiwa tutamruhusu kuendelea kufanya miujiza, kila mtu atamwamini, na kisha Warumi watakuja na kuchukua hekalu letu na taifa letu." Ishara au muujiza ni kitu kisicho cha kawaida ambacho kinatokea kwa sababu maalum. Yesu alifanya miujiza mingi. Miujiza hii ilikuwa ishara ambazo zilionyesha watu kwamba Yesu kwa kweli alitumwa na Mungu, na kwamba watu wanapaswa kusikiliza kile Yesu alikuwa akisema kuhusu Mungu. Tafsiri neno ishara kwa njia sawa na uliyofanya katika simulizi za awali, na kumbuka kwamba neno </w:t>
      </w:r>
      <w:r>
        <w:rPr>
          <w:lang w:val="sw_KE" w:bidi="sw_KE"/>
        </w:rPr>
        <w:t>ishara</w:t>
      </w:r>
      <w:r>
        <w:rPr>
          <w:lang w:val="sw_KE" w:bidi="sw_KE"/>
        </w:rPr>
        <w:t xml:space="preserve"> liko katika Faharasa Kuu.</w:t>
      </w:r>
    </w:p>
    <w:p>
      <w:pPr/>
      <w:r>
        <w:rPr>
          <w:lang w:val="sw_KE" w:bidi="sw_KE"/>
        </w:rPr>
      </w:r>
      <w:r>
        <w:rPr>
          <w:lang w:val="sw_KE" w:bidi="sw_KE"/>
        </w:rPr>
        <w:t xml:space="preserve">Lakini mmoja wa washiriki wa baraza anayeitwa Kayafa ambaye alikuwa </w:t>
      </w:r>
      <w:r>
        <w:rPr>
          <w:b/>
          <w:lang w:val="sw_KE" w:bidi="sw_KE"/>
        </w:rPr>
        <w:t>kuhani mkuu</w:t>
      </w:r>
      <w:r>
        <w:rPr>
          <w:lang w:val="sw_KE" w:bidi="sw_KE"/>
        </w:rPr>
        <w:t xml:space="preserve"> mwaka huo, aliwaambia, "Hamjui chochote kamwe! Hamuelewi kwamba ni bora kwenu mtu mmoja afe kwa ajili ya watu kuliko taifa lote </w:t>
      </w:r>
      <w:r>
        <w:rPr>
          <w:b/>
          <w:lang w:val="sw_KE" w:bidi="sw_KE"/>
        </w:rPr>
        <w:t>liharibiwe</w:t>
      </w:r>
      <w:r>
        <w:rPr>
          <w:lang w:val="sw_KE" w:bidi="sw_KE"/>
        </w:rPr>
        <w:t>."</w:t>
      </w:r>
    </w:p>
    <w:p>
      <w:pPr/>
      <w:r>
        <w:rPr>
          <w:lang w:val="sw_KE" w:bidi="sw_KE"/>
        </w:rPr>
      </w:r>
      <w:r>
        <w:rPr>
          <w:b/>
          <w:lang w:val="sw_KE" w:bidi="sw_KE"/>
        </w:rPr>
        <w:t>Taifa</w:t>
      </w:r>
      <w:r>
        <w:rPr>
          <w:lang w:val="sw_KE" w:bidi="sw_KE"/>
        </w:rPr>
        <w:t xml:space="preserve"> ni kikundi cha watu ambao ni wa pamoja na ambao wanaishi katika nchi moja, na ambao wana mtawala mmoja. Tafsiri neno taifa kwa njia sawa na uliyofanya katika simulizi za awali, na kumbuka kwamba neno </w:t>
      </w:r>
      <w:r>
        <w:rPr>
          <w:lang w:val="sw_KE" w:bidi="sw_KE"/>
        </w:rPr>
        <w:t>taifa</w:t>
      </w:r>
      <w:r>
        <w:rPr>
          <w:lang w:val="sw_KE" w:bidi="sw_KE"/>
        </w:rPr>
        <w:t xml:space="preserve"> liko katika Faharasa Kuu.</w:t>
      </w:r>
    </w:p>
    <w:p>
      <w:pPr/>
      <w:r>
        <w:rPr>
          <w:lang w:val="sw_KE" w:bidi="sw_KE"/>
        </w:rPr>
      </w:r>
      <w:r>
        <w:rPr>
          <w:lang w:val="sw_KE" w:bidi="sw_KE"/>
        </w:rPr>
        <w:t xml:space="preserve">Mmoja wa makuhani aliitwa </w:t>
      </w:r>
      <w:r>
        <w:rPr>
          <w:b/>
          <w:lang w:val="sw_KE" w:bidi="sw_KE"/>
        </w:rPr>
        <w:t>kuhani mkuu</w:t>
      </w:r>
      <w:r>
        <w:rPr>
          <w:lang w:val="sw_KE" w:bidi="sw_KE"/>
        </w:rPr>
        <w:t>. Kuhani mkuu alikuwa kuhani muhimu zaidi. Kuhani mkuu alikuwa na kazi muhimu sana. Mara moja kwa mwaka kulikuwa na sherehe ambayo iliitwa "Siku ya Upatanisho." Hii ina maana kitu kama "siku kubwa ya msamaha au maridhiano." Siku hii, kuhani mkuu alitoa dhabihu kwa niaba ya watu wote wa Israeli ili kuomba msamaha wa dhambi zote ambazo walikuwa wamefanya katika mwaka wa awali. Kuhani mkuu kwanza alipaswa kuomba msamaha kwa dhambi yake mwenyewe, na kisha kwa dhambi ya watu wote. Kuhani mkuu alimuua mwana-kondoo, na kupeleka damu ndani ya hekalu. Kwa sababu ya dhabihu ya kondoo, ilikuwa tena inawezekana kwa Mungu na watu kuwa na uhusiano pamoja.</w:t>
      </w:r>
    </w:p>
    <w:p>
      <w:pPr/>
      <w:r>
        <w:rPr>
          <w:lang w:val="sw_KE" w:bidi="sw_KE"/>
        </w:rPr>
      </w:r>
      <w:r>
        <w:rPr>
          <w:lang w:val="sw_KE" w:bidi="sw_KE"/>
        </w:rPr>
        <w:t xml:space="preserve">Simameni hapa na mjadili kama kikundi neno gani au kifungu gani cha maneno mtakachotumia kwa </w:t>
      </w:r>
      <w:r>
        <w:rPr>
          <w:b/>
          <w:lang w:val="sw_KE" w:bidi="sw_KE"/>
        </w:rPr>
        <w:t>kuhani mkuu</w:t>
      </w:r>
      <w:r>
        <w:rPr>
          <w:lang w:val="sw_KE" w:bidi="sw_KE"/>
        </w:rPr>
        <w:t xml:space="preserve">. Tafuta kuhani </w:t>
      </w:r>
      <w:r>
        <w:rPr>
          <w:lang w:val="sw_KE" w:bidi="sw_KE"/>
        </w:rPr>
        <w:t>mkuu kwenye</w:t>
      </w:r>
      <w:r>
        <w:rPr>
          <w:lang w:val="sw_KE" w:bidi="sw_KE"/>
        </w:rPr>
        <w:t xml:space="preserve"> Faharasa Kuu kwa maelezo zaidi. Ikiwa tayari umetafsiri neno hili katika kitabu kingine cha Biblia, tumia neno lile ulilotumia huko. Sitisha sauti hii hapa.</w:t>
      </w:r>
    </w:p>
    <w:p>
      <w:pPr/>
      <w:r>
        <w:rPr>
          <w:lang w:val="sw_KE" w:bidi="sw_KE"/>
        </w:rPr>
      </w:r>
      <w:r>
        <w:rPr>
          <w:lang w:val="sw_KE" w:bidi="sw_KE"/>
        </w:rPr>
        <w:t xml:space="preserve">Yohana anaelezea kwamba Kayafa alisema mambo haya kwa sababu Mungu alikuwa akimtumia Kayafa ili kutabiri, au kuzungumza </w:t>
      </w:r>
      <w:r>
        <w:rPr>
          <w:b/>
          <w:lang w:val="sw_KE" w:bidi="sw_KE"/>
        </w:rPr>
        <w:t>ujumbe</w:t>
      </w:r>
      <w:r>
        <w:rPr>
          <w:lang w:val="sw_KE" w:bidi="sw_KE"/>
        </w:rPr>
        <w:t xml:space="preserve"> kutoka kwa Mungu. Tafsiri tabiri kwa njia sawa na uliyofanya katika simulizi za awali, na kumbuka kwamba </w:t>
      </w:r>
      <w:r>
        <w:rPr>
          <w:b/>
          <w:lang w:val="sw_KE" w:bidi="sw_KE"/>
        </w:rPr>
        <w:t>tabiri</w:t>
      </w:r>
      <w:r>
        <w:rPr>
          <w:lang w:val="sw_KE" w:bidi="sw_KE"/>
        </w:rPr>
        <w:t xml:space="preserve"> iko katika Faharasa Kuu.</w:t>
      </w:r>
    </w:p>
    <w:p>
      <w:pPr/>
      <w:r>
        <w:rPr>
          <w:lang w:val="sw_KE" w:bidi="sw_KE"/>
        </w:rPr>
      </w:r>
      <w:r>
        <w:rPr>
          <w:lang w:val="sw_KE" w:bidi="sw_KE"/>
        </w:rPr>
        <w:t xml:space="preserve">Yesu kwa hivyo hakutembea tena hadharani kati ya Wayahudi, badala yake, alikwenda katika </w:t>
      </w:r>
      <w:r>
        <w:rPr>
          <w:b/>
          <w:lang w:val="sw_KE" w:bidi="sw_KE"/>
        </w:rPr>
        <w:t>mkoa</w:t>
      </w:r>
      <w:r>
        <w:rPr>
          <w:lang w:val="sw_KE" w:bidi="sw_KE"/>
        </w:rPr>
        <w:t xml:space="preserve"> karibu na jangwa,au kwa kijiji kinachoitwa Efraimu na alibakia pale na wanafunzi wake. Tumia neno sawa au usemi kwa jangwa kama ulivyotumia katika simulizi zilizotangulia. Kwa maelezo zaidi kuhusu </w:t>
      </w:r>
      <w:r>
        <w:rPr>
          <w:lang w:val="sw_KE" w:bidi="sw_KE"/>
        </w:rPr>
        <w:t>jangwa</w:t>
      </w:r>
      <w:r>
        <w:rPr>
          <w:lang w:val="sw_KE" w:bidi="sw_KE"/>
        </w:rPr>
        <w:t>, rejelea Faharasa Kuu.</w:t>
      </w:r>
    </w:p>
    <w:p>
      <w:pPr/>
      <w:r>
        <w:rPr>
          <w:lang w:val="sw_KE" w:bidi="sw_KE"/>
        </w:rPr>
      </w:r>
      <w:r>
        <w:rPr>
          <w:lang w:val="sw_KE" w:bidi="sw_KE"/>
        </w:rPr>
        <w:t xml:space="preserve">Sasa </w:t>
      </w:r>
      <w:r>
        <w:rPr>
          <w:b/>
          <w:lang w:val="sw_KE" w:bidi="sw_KE"/>
        </w:rPr>
        <w:t>Pasaka</w:t>
      </w:r>
      <w:r>
        <w:rPr>
          <w:lang w:val="sw_KE" w:bidi="sw_KE"/>
        </w:rPr>
        <w:t xml:space="preserve"> ya Wayahudi ilikuwa karibu, na wengi walikwenda kutoka maeneo ya vijijini hadi Yerusalemu kabla ya Pasaka ili </w:t>
      </w:r>
      <w:r>
        <w:rPr>
          <w:b/>
          <w:lang w:val="sw_KE" w:bidi="sw_KE"/>
        </w:rPr>
        <w:t>kujitakasa</w:t>
      </w:r>
      <w:r>
        <w:rPr>
          <w:lang w:val="sw_KE" w:bidi="sw_KE"/>
        </w:rPr>
        <w:t>.</w:t>
      </w:r>
    </w:p>
    <w:p>
      <w:pPr/>
      <w:r>
        <w:rPr>
          <w:lang w:val="sw_KE" w:bidi="sw_KE"/>
        </w:rPr>
      </w:r>
      <w:r>
        <w:rPr>
          <w:b/>
          <w:lang w:val="sw_KE" w:bidi="sw_KE"/>
        </w:rPr>
        <w:t>Pasaka</w:t>
      </w:r>
      <w:r>
        <w:rPr>
          <w:lang w:val="sw_KE" w:bidi="sw_KE"/>
        </w:rPr>
        <w:t xml:space="preserve"> ni sherehe muhimu ya Kiyahudi. Tumia neno sawa au usemi kwa Pasaka kama ulivyotumia katika simulizi zilizotangulia. Kwa maelezo zaidi kuhusu </w:t>
      </w:r>
      <w:r>
        <w:rPr>
          <w:lang w:val="sw_KE" w:bidi="sw_KE"/>
        </w:rPr>
        <w:t>Pasaka ya Kiyahudi</w:t>
      </w:r>
      <w:r>
        <w:rPr>
          <w:lang w:val="sw_KE" w:bidi="sw_KE"/>
        </w:rPr>
        <w:t>, rejelea Faharasa Kuu.</w:t>
      </w:r>
    </w:p>
    <w:p>
      <w:pPr/>
      <w:r>
        <w:rPr>
          <w:lang w:val="sw_KE" w:bidi="sw_KE"/>
        </w:rPr>
      </w:r>
      <w:r>
        <w:rPr>
          <w:b/>
          <w:lang w:val="sw_KE" w:bidi="sw_KE"/>
        </w:rPr>
        <w:t>Kutakasa</w:t>
      </w:r>
      <w:r>
        <w:rPr>
          <w:lang w:val="sw_KE" w:bidi="sw_KE"/>
        </w:rPr>
        <w:t xml:space="preserve"> kunamaanisha kwenda kupitia kuogelea kwa ibada au kuoshwa ambayo ingekuwa ishara ya kuondoa chochote ambacho kinawafanya watu kuwa najisi au wasiofaa kumwabudu Mungu. Hii kwa kawaida ilihusisha kuosha. Kuosha kunaweza kujumuisha sehemu ya mwili kama vile mikono au uso au inaweza kuhitaji kuoga mwili mzima kwa kuzamishwa katika maji. Watu wangeoga na pia kubadilisha mavazi. Mchakato huu ulikuwa kuondolewa kwa mfano kwa chochote ambacho kilikuwa chafu au na doa au chochote ambacho kilimtenganisha mtu kutoka kwa ibaada ya Mungu.</w:t>
      </w:r>
    </w:p>
    <w:p>
      <w:pPr/>
      <w:r>
        <w:rPr>
          <w:lang w:val="sw_KE" w:bidi="sw_KE"/>
        </w:rPr>
      </w:r>
      <w:r>
        <w:rPr>
          <w:lang w:val="sw_KE" w:bidi="sw_KE"/>
        </w:rPr>
        <w:t xml:space="preserve">Simameni hapa na mjadili kama kikundi neno gani au kifungu gani cha maneno mtakachotumia kwa </w:t>
      </w:r>
      <w:r>
        <w:rPr>
          <w:b/>
          <w:lang w:val="sw_KE" w:bidi="sw_KE"/>
        </w:rPr>
        <w:t>kutakasa</w:t>
      </w:r>
      <w:r>
        <w:rPr>
          <w:lang w:val="sw_KE" w:bidi="sw_KE"/>
        </w:rPr>
        <w:t xml:space="preserve">. Tafuta </w:t>
      </w:r>
      <w:r>
        <w:rPr>
          <w:lang w:val="sw_KE" w:bidi="sw_KE"/>
        </w:rPr>
        <w:t>kutakasa</w:t>
      </w:r>
      <w:r>
        <w:rPr>
          <w:lang w:val="sw_KE" w:bidi="sw_KE"/>
        </w:rPr>
        <w:t xml:space="preserve"> kwenye Faharasa Kuu kwa maelezo zaidi. Ikiwa tayari umetafsiri neno hili katika kitabu kingine cha Biblia, tumia neno lile ulilotumia huko. Sitisha sauti hii hapa.</w:t>
      </w:r>
    </w:p>
    <w:p>
      <w:pPr/>
      <w:r>
        <w:rPr>
          <w:lang w:val="sw_KE" w:bidi="sw_KE"/>
        </w:rPr>
      </w:r>
      <w:r>
        <w:rPr>
          <w:lang w:val="sw_KE" w:bidi="sw_KE"/>
        </w:rPr>
        <w:t xml:space="preserve">Watu walikuwa katika </w:t>
      </w:r>
      <w:r>
        <w:rPr>
          <w:b/>
          <w:lang w:val="sw_KE" w:bidi="sw_KE"/>
        </w:rPr>
        <w:t>hekalu</w:t>
      </w:r>
      <w:r>
        <w:rPr>
          <w:lang w:val="sw_KE" w:bidi="sw_KE"/>
        </w:rPr>
        <w:t xml:space="preserve">, mahali pa ibada, wakimtafuta Yesu. Tumia neno sawa au usemi kwa hekalu kama ulivyotumia katika simulizi zilizotangulia. Kwa maelezo zaidi kuhusu </w:t>
      </w:r>
      <w:r>
        <w:rPr>
          <w:lang w:val="sw_KE" w:bidi="sw_KE"/>
        </w:rPr>
        <w:t>hekalu</w:t>
      </w:r>
      <w:r>
        <w:rPr>
          <w:lang w:val="sw_KE" w:bidi="sw_KE"/>
        </w:rPr>
        <w:t>, rejelea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kurekebishana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12:1–11</w:t>
      </w:r>
      <w:r>
        <w:rPr>
          <w:lang w:val="sw_KE" w:bidi="sw_KE"/>
        </w:rPr>
      </w:r>
    </w:p>
    <w:p>
      <w:pPr>
        <w:pStyle w:val="Heading3"/>
      </w:pPr>
      <w:r>
        <w:rPr>
          <w:lang w:val="sw_KE" w:bidi="sw_KE"/>
        </w:rPr>
        <w:t>Sikiliza na Moyo</w:t>
      </w:r>
    </w:p>
    <w:p>
      <w:pPr/>
      <w:r>
        <w:rPr>
          <w:lang w:val="sw_KE" w:bidi="sw_KE"/>
        </w:rPr>
      </w:r>
      <w:r>
        <w:rPr>
          <w:lang w:val="sw_KE" w:bidi="sw_KE"/>
        </w:rPr>
        <w:t>Katika hatua hii, sikiliza Yohana 12:1–11 na muiweke mioyoni mwenu.</w:t>
      </w:r>
    </w:p>
    <w:p>
      <w:pPr/>
      <w:r>
        <w:rPr>
          <w:lang w:val="sw_KE" w:bidi="sw_KE"/>
        </w:rPr>
      </w:r>
      <w:r>
        <w:rPr>
          <w:lang w:val="sw_KE" w:bidi="sw_KE"/>
        </w:rPr>
        <w:t>Sikiliza toleo la sauti la Yohana 12:1–11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12:1–11 katika tafsiri rahisi zaidi kuelewa.</w:t>
      </w:r>
    </w:p>
    <w:p>
      <w:pPr/>
      <w:r>
        <w:rPr>
          <w:lang w:val="sw_KE" w:bidi="sw_KE"/>
        </w:rPr>
      </w:r>
      <w:r>
        <w:rPr>
          <w:lang w:val="sw_KE" w:bidi="sw_KE"/>
        </w:rPr>
        <w:t>Katika simulizi ya awali Wayahudi wengi ambao walimwona Yesu akimfufua Lazaro walimwamini. Lakini wengine waliripoti kwa Mafarisayo. Baraza la Kiyahudi lilikutana Yerusalemu ili kujadili jinsi ya kumshughulikia Yesu. Waliogopa kwamba ikiwa kila mtu alimwamini Yesu, serikali ya Kirumi ingeharibu hekalu la Kiyahudi na taifa. Kuhani mkuu Kayafa alisema kwamba ilikuwa bora kwa Yesu kufa kuliko taifa lote kuharibiwa. Kwa hivyo Wayahudi waliamua kumwua Yesu, na Yesu hakutembea tena hadharani na akakaa Efraimu. Wakati watu walikwenda Yerusalemu ili kujitakasa kabla ya karamu ya Pasaka, walimtafuta Yesu, wakidhani kwamba hangekwenda hapo. Hiyo ilikuwa kwa sababu makuhani wakuu na Mafarisayo walikuwa wameamuru watu waambie ikiwa walijua mahali Yesu alipokuwa, ili waweze kumkamata.</w:t>
      </w:r>
    </w:p>
    <w:p>
      <w:pPr/>
      <w:r>
        <w:rPr>
          <w:lang w:val="sw_KE" w:bidi="sw_KE"/>
        </w:rPr>
      </w:r>
      <w:r>
        <w:rPr>
          <w:lang w:val="sw_KE" w:bidi="sw_KE"/>
        </w:rPr>
        <w:t>Kifungu hiki ni simulizi inayoeleza hadithi ya kile kilichotokea baadaye. Ilikuwa siku sita kabla ya karamu ya Pasaka, sherehe ya Kiyahudi. Pasaka ilisherehekewa wakati Mungu aliwaokoa mababu wa Kiyahudi kutoka utumwani Misri. Yesu alikuja kutoka mji wa Efraim kwa Bethania, kijiji takriban kilomita 3 mashariki ya Yerusalemu. Hapa ndipo Maria, Martha, na Lazaro waliishi. Lazaro alikuwa mtu ambaye Yesu alimfufua kutoka kwa wafu. Efraim ilikuwa kilomita 20 kaskazini mwa Bethania. Ingemchukua Yesu takriban siku moja kufika huko kwa kutembea.</w:t>
      </w:r>
    </w:p>
    <w:p>
      <w:pPr/>
      <w:r>
        <w:rPr>
          <w:lang w:val="sw_KE" w:bidi="sw_KE"/>
        </w:rPr>
      </w:r>
      <w:r>
        <w:rPr>
          <w:lang w:val="sw_KE" w:bidi="sw_KE"/>
        </w:rPr>
        <w:t xml:space="preserve">Sitisha hapa na kama kikundi mtazame ramani ya Israeli katika wakati wa Yesu inayoonyesha miji ya </w:t>
      </w:r>
      <w:r>
        <w:rPr>
          <w:lang w:val="sw_KE" w:bidi="sw_KE"/>
        </w:rPr>
        <w:t>Yerusalemu, Efraimu, na Bethania</w:t>
      </w:r>
      <w:r>
        <w:rPr>
          <w:lang w:val="sw_KE" w:bidi="sw_KE"/>
        </w:rPr>
        <w:t>. Sitisha sauti hii hapa.</w:t>
      </w:r>
    </w:p>
    <w:p>
      <w:pPr/>
      <w:r>
        <w:rPr>
          <w:lang w:val="sw_KE" w:bidi="sw_KE"/>
        </w:rPr>
      </w:r>
      <w:r>
        <w:rPr>
          <w:lang w:val="sw_KE" w:bidi="sw_KE"/>
        </w:rPr>
        <w:t>Yohana kisha anasema, "Walimpa chakula cha jioni hapo." Hii ina maana kwamba washiriki wa familia ya Lazaro, au pengine marafiki na majirani zake kwa ujumla, waliandaa chakula cha jioni ili kumheshimu Yesu. Watu ambao walitoa chakula cha jioni walikuwa wakishukuru kwamba Yesu alimfufua Lazaro kutoka kwa wafu. Tunajua kwamba chakula cha jioni kilikuwa Bethania, lakini Yohana hataji eneo halisi hapa. Martha, dada ya Lazaro, aliwapakulia wageni chakula cha jioni. Lazaro alikuwa ameegemea mezani pamoja na wageni wengine, akiwemo Yesu. Ilikuwa desturi wakati huo kula huku umeegemea nyuma, badala ya kuketi wima, hasa wakati wa chakula cha jioni muhimu au karamu. Watu wanalala kwenye mikeka au viti karibu na meza ya chini. Ikiwa watu katika utamaduni wako hawali mezani, huna haja ya kutaja meza katika tafsiri yako.</w:t>
      </w:r>
    </w:p>
    <w:p>
      <w:pPr/>
      <w:r>
        <w:rPr>
          <w:lang w:val="sw_KE" w:bidi="sw_KE"/>
        </w:rPr>
      </w:r>
      <w:r>
        <w:rPr>
          <w:lang w:val="sw_KE" w:bidi="sw_KE"/>
        </w:rPr>
        <w:t xml:space="preserve">Sitisha hapa na uangalie kama kikundi picha ya watu wakati wa </w:t>
      </w:r>
      <w:r>
        <w:rPr>
          <w:lang w:val="sw_KE" w:bidi="sw_KE"/>
        </w:rPr>
        <w:t>Yesu wakiketi mezani wakati wa chakula</w:t>
      </w:r>
      <w:r>
        <w:rPr>
          <w:lang w:val="sw_KE" w:bidi="sw_KE"/>
        </w:rPr>
        <w:t>. Sitisha sauti hii hapa.</w:t>
      </w:r>
    </w:p>
    <w:p>
      <w:pPr/>
      <w:r>
        <w:rPr>
          <w:lang w:val="sw_KE" w:bidi="sw_KE"/>
        </w:rPr>
      </w:r>
      <w:r>
        <w:rPr>
          <w:lang w:val="sw_KE" w:bidi="sw_KE"/>
        </w:rPr>
        <w:t>Sitisha hapa na mjadili swali hili kama kikundi: Ni desturi zipi muhimu zinazohusiana na kula katika utamaduni wenu? Je, watu katika utamaduni wako wanakula mezani? Je, wanakula kwa mikono yao au wanatumia vyombo vya kula? Sitisha sauti hii hapa.</w:t>
      </w:r>
    </w:p>
    <w:p>
      <w:pPr/>
      <w:r>
        <w:rPr>
          <w:lang w:val="sw_KE" w:bidi="sw_KE"/>
        </w:rPr>
      </w:r>
      <w:r>
        <w:rPr>
          <w:lang w:val="sw_KE" w:bidi="sw_KE"/>
        </w:rPr>
        <w:t>Maria alipata nusu lita ya nardo safi, ambayo ilikuwa manukato ya gharama kubwa, na akaileta katika chumba ambapo chakula cha jioni kilikuwa. Nardo ulikuwa mmea ambao watu walitumia kutengeneza manukato—dutu yenye harufu nzuri, pengine kioevu au mafuta. Kwa kawaida, chupa ya manukato ingekuwa ndogo mara kumi na mbili zaidi. Maria alitia mafuta kwa miguu ya Yesu yaliyokua na manukato. Neno "kupaka mafuta" linamaanisha kuweka mafuta juu ya mtu. Alimwaga manukato yote juu ya miguu ya Yesu. Ilikuwa desturi kutia mafuta vichwa vya wageni muhimu kwa kutumia mafuta ya zeituni, lakini mwenyeji angetoa maji tu kwa miguu yao. Maria alitia mafuta miguu ya Yesu kwa manukato yake ya gharama kubwa ili kumheshimu Yesu na kuonyesha kwamba alikuwa amejitolea kwake. Kisha alitumia nywele zake ndefu kama kitambaa ili kuipanguza manukato ya ziada kutoka kwa miguu ya Yesu. Kufanya hivyo kulionyesha kwamba alikuwa mnyenyekevu na ni kiasi gani alimheshimu. Watu wote waliokuwa katika ile nyumba alimokuwa Yesu waliweza kuisikia harufu nzuri ya yale manukato.</w:t>
      </w:r>
    </w:p>
    <w:p>
      <w:pPr/>
      <w:r>
        <w:rPr>
          <w:lang w:val="sw_KE" w:bidi="sw_KE"/>
        </w:rPr>
      </w:r>
      <w:r>
        <w:rPr>
          <w:lang w:val="sw_KE" w:bidi="sw_KE"/>
        </w:rPr>
        <w:t>Sitisha hapa na mjadili kama kikundi: Ni desturi gani katika utamaduni wako za kuheshimu watu, na watu muhimu haswa, ambao wanakuja nyumbani kwako? Sitisha sauti hii hapa.</w:t>
      </w:r>
    </w:p>
    <w:p>
      <w:pPr/>
      <w:r>
        <w:rPr>
          <w:lang w:val="sw_KE" w:bidi="sw_KE"/>
        </w:rPr>
      </w:r>
      <w:r>
        <w:rPr>
          <w:lang w:val="sw_KE" w:bidi="sw_KE"/>
        </w:rPr>
        <w:t>Yuda Iskariote alikuwa mmoja wa wageni katika chakula hicho cha jioni. Alikuwa mmoja wa wanafunzi wa Yesu, na baadaye alikuja kumsaliti Yesu, jambo ambalo linamaanisha kwamba angemweka Yesu katika udhibiti wa maadui wake. Wakati Yuda alimwona Maria akitia mafuta kwenye miguu ya Yesu kwa manukato ya gharama kubwa, aliuliza swali ambalo lilikusudiwa kukosoa Maria. Aliwaambia wale waliokuwa wakila chakula cha jioni, "Kwa nini Maria hakuuza manukato haya? Ilikuwa na thamani ya denari mia tatu. Maria alipaswa kutoa pesa kwa maskini." Denarii ilikuwa pesa ya Kirumi iliyotengenezwa kwa fedha. Unaweza kutafsiri denari kama sarafu za fedha. Ilikuwa pesa rasmi katika Israeli wakati wa Yesu. Denari moja ilikuwa na thamani kuhusu mshahara wa siku kwa mfanyakazi. Kwa hivyo denari mia tatu ilikuwa takriban mshahara wa mwaka mmoja. Hayo manukato yalikuwa na thamani ya pesa nyingi. Yuda alikuwa akisema kwamba kuuza hayo manukato kungekuwa kitu sahihi cha kufanya, ili watu maskini waweze kupata hizo pesa.</w:t>
      </w:r>
    </w:p>
    <w:p>
      <w:pPr/>
      <w:r>
        <w:rPr>
          <w:lang w:val="sw_KE" w:bidi="sw_KE"/>
        </w:rPr>
      </w:r>
      <w:r>
        <w:rPr>
          <w:lang w:val="sw_KE" w:bidi="sw_KE"/>
        </w:rPr>
        <w:t xml:space="preserve">Sitisha hapa na uangalie kama kikundi katika picha ya </w:t>
      </w:r>
      <w:r>
        <w:rPr>
          <w:lang w:val="sw_KE" w:bidi="sw_KE"/>
        </w:rPr>
        <w:t>denarii</w:t>
      </w:r>
      <w:r>
        <w:rPr>
          <w:lang w:val="sw_KE" w:bidi="sw_KE"/>
        </w:rPr>
        <w:t xml:space="preserve"> kutoka wakati wa Yesu. Sitisha sauti hii hapa.</w:t>
      </w:r>
    </w:p>
    <w:p>
      <w:pPr/>
      <w:r>
        <w:rPr>
          <w:lang w:val="sw_KE" w:bidi="sw_KE"/>
        </w:rPr>
      </w:r>
      <w:r>
        <w:rPr>
          <w:lang w:val="sw_KE" w:bidi="sw_KE"/>
        </w:rPr>
        <w:t>Yohana sasa anatupa maelezo ya ziada kuhusu Yuda, ambayo yanatusaidia kuelewa kwa nini Yuda amesema hivi sasa hivi. Yuda alisema hili kwa sababu alikuwa mwizi; hakusema kwa sababu ya kujali kokote kwa maskini. Alikuwa msimamizi wa pesa za wanafunzi, na mara nyingi aliiba baadhi ya pesa kutoka mfukoni mwa wanafunzi. Ilikuwa pesa ambayo watu walimpa Yesu na wanafunzi wake ili kununua vitu walivyohitaji, kama chakula. Yuda aliwahimiza wengine kutoa kwa maskini kwa ukarimu. Hata hivyo, sababu yake ya kile alichosema haikuwa kwa sababu alitaka kuwasaidia maskini. Badala yake, alisema hivyo kwa sababu alitumaini kuiba baadhi ya pesa hizo.</w:t>
      </w:r>
    </w:p>
    <w:p>
      <w:pPr/>
      <w:r>
        <w:rPr>
          <w:lang w:val="sw_KE" w:bidi="sw_KE"/>
        </w:rPr>
      </w:r>
      <w:r>
        <w:rPr>
          <w:lang w:val="sw_KE" w:bidi="sw_KE"/>
        </w:rPr>
        <w:t>Yesu alimwambia Yuda amuache Maria peke yake. Ilikuwa kemeo kwa Yuda. Yesu hakutaka Yuda amsumbue Maria. Alimwambia Yuda aache kumkosoa. Maneno halisi ya Yesu yalikuwa, "Mwacheni peke yake, ili aweze kutunza manukato kwa siku ya mazishi yangu." Wasomi wengi wa Biblia wanakubali kwamba maana halisi ya kile Yesu anachosema si wazi. Kuna idadi ya tafsiri zinazowezekana za maneno ya Yesu, lakini hatuwezi kuwa na hakika tafsiri gani ni sahihi. Moja ya tafsiri ni kwamba Maria alimwaga manukato kwenye miguu ya Yesu kwa kutarajia kifo chake. Kile tunachojua ni kwamba Maria alikuwa ameweka manukato ili aweze kuyatumia kabla ya mazishi ya Yesu, au wakati ambapo watu wangeweka mwili wa Yesu kaburini. Desturi ya Kiyahudi ilikuwa kutia mafuta mwili wa mfu kwa manukato au mafuta yanayonukia kabla ya kuuweka kaburini. Anaweza kuwa alijua au hakujua kwamba hii ndiyo sababu iliyofanya aiweke, lakini Mungu alijua. Na hiki kilikuwa kitu kizuri, na sababu ya kwamba Yuda hakupaswa kumkosoa.</w:t>
      </w:r>
    </w:p>
    <w:p>
      <w:pPr/>
      <w:r>
        <w:rPr>
          <w:lang w:val="sw_KE" w:bidi="sw_KE"/>
        </w:rPr>
      </w:r>
      <w:r>
        <w:rPr>
          <w:lang w:val="sw_KE" w:bidi="sw_KE"/>
        </w:rPr>
        <w:t>Sitisha hapa na mjadili kama kikundi: Katika utamaduni wenu mnaamua vipi maana ya hadithi wakati taarifa ambayo mtu alikupa haina maelezo yote? Sitisha sauti hii hapa.</w:t>
      </w:r>
    </w:p>
    <w:p>
      <w:pPr/>
      <w:r>
        <w:rPr>
          <w:lang w:val="sw_KE" w:bidi="sw_KE"/>
        </w:rPr>
      </w:r>
      <w:r>
        <w:rPr>
          <w:lang w:val="sw_KE" w:bidi="sw_KE"/>
        </w:rPr>
        <w:t>Yesu anaendelea, lakini sasa hazungumzi na Yuda tu, bali pia anazungumza na wafuasi wake wengine—wale ambao wako pamoja naye na wafuasi wake kwa ujumla. Anasema kwamba daima kutakuwa na watu maskini wanaoishi karibu ambao wanahitaji msaada. "Maskini" inarejelea watu maskini, wale wasio na pesa ya kununua chakula na mavazi ya kutosha. Yesu anasema, "Kwa maskini daima wako pamoja nawe, lakini haupo nami daima." Yesu anatofautisha kifungu "maskini" na neno "mimi" linalomrejelea yeye mwenyewe. Yesu hangekuwa duniani na watu wake daima. Hawangeweza daima kumwonyesha upendo na kumheshimu</w:t>
      </w:r>
    </w:p>
    <w:p>
      <w:pPr/>
      <w:r>
        <w:rPr>
          <w:lang w:val="sw_KE" w:bidi="sw_KE"/>
        </w:rPr>
      </w:r>
      <w:r>
        <w:rPr>
          <w:lang w:val="sw_KE" w:bidi="sw_KE"/>
        </w:rPr>
        <w:t>Sasa umati mkubwa wa Wayahudi ambao waliishi katika maeneo ya karibu huko Yudea walisikia habari kwamba Yesu alikuwa Bethania. Baadhi ya Wayahudi hao hawakumwamini Yesu kama Masihi, Mwokozi aliyeahidiwa, kwa wakati huu. Walikuja kwa sababu walitaka kumwona Yesu ambaye alikuwa maarufu kwa kufanya miujiza na walitaka kumwona Lazaro ambaye alikuwa amekufa kwa siku nne, lakini sasa aliishi tena kwa sababu Yesu alimfufua kutoka kwa wafu. Kwa kuja Bethania, Wayahudi hao waliasi amri za baraza la Kiyahudi la Yerusalemu ambalo liliwaambia watu kwamba mtu yeyote ambaye alijua mahali ambapo Yesu alipaswa kuripoti eneo lake kwa baraza, ili waweze kumkamata.</w:t>
      </w:r>
    </w:p>
    <w:p>
      <w:pPr/>
      <w:r>
        <w:rPr>
          <w:lang w:val="sw_KE" w:bidi="sw_KE"/>
        </w:rPr>
      </w:r>
      <w:r>
        <w:rPr>
          <w:lang w:val="sw_KE" w:bidi="sw_KE"/>
        </w:rPr>
        <w:t>Yohana anaelezea kwamba makuhani wakuu walifanya mipango ya kumuua Lazaro na pia Yesu. Ukweli kwamba alikuwa hai ulionyesha nguvu kubwa ya Yesu. Makuhani wakuu walifanya mipango wakati baraza la Kiyahudi lilikutana Yerusalemu. Kwa sababu ya Yesu kumfufua Lazaro, watu wengi wa Kiyahudi kutoka Yudea walikuwa wakikataa makuhani na kumgeukia Yesu ili kumwamini. Waliamini kwamba Yesu alikuwa Masihi, Mwokozi aliyeahidiwa. Hii ina maana kwamba waliamini ukweli kuhusu vile Yesu alivyokuwa na kile alichofanya. Hii pia ina maana kwamba walimwamini Yesu badala ya kujiamini wenyewe au mtu mwingine.</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12:1–11 katika tafsiri rahisi zaidi kuelewa.</w:t>
      </w:r>
    </w:p>
    <w:p>
      <w:pPr/>
      <w:r>
        <w:rPr>
          <w:lang w:val="sw_KE" w:bidi="sw_KE"/>
        </w:rPr>
      </w:r>
      <w:r>
        <w:rPr>
          <w:lang w:val="sw_KE" w:bidi="sw_KE"/>
        </w:rPr>
        <w:t>Katika hatua hii, kikundi kitafafanua matukio, wahusika na mpangilio wa kifungu hiki. Kisha kikundi kitawazia kifungu hiki.</w:t>
      </w:r>
    </w:p>
    <w:p>
      <w:pPr/>
      <w:r>
        <w:rPr>
          <w:lang w:val="sw_KE" w:bidi="sw_KE"/>
        </w:rPr>
      </w:r>
      <w:r>
        <w:rPr>
          <w:lang w:val="sw_KE" w:bidi="sw_KE"/>
        </w:rPr>
        <w:t>Simulizi hii ina matukio saba.</w:t>
      </w:r>
    </w:p>
    <w:p>
      <w:pPr/>
      <w:r>
        <w:rPr>
          <w:lang w:val="sw_KE" w:bidi="sw_KE"/>
        </w:rPr>
      </w:r>
      <w:r>
        <w:rPr>
          <w:b/>
          <w:lang w:val="sw_KE" w:bidi="sw_KE"/>
        </w:rPr>
        <w:t>Katika tukio la kwanza:</w:t>
      </w:r>
      <w:r>
        <w:rPr>
          <w:lang w:val="sw_KE" w:bidi="sw_KE"/>
        </w:rPr>
        <w:t xml:space="preserve"> Yesu na wanafunzi wake wanasafiri kutoka Efraim hadi Bethania ambapo Maria, Martha, na Lazaro wanaishi.</w:t>
      </w:r>
    </w:p>
    <w:p>
      <w:pPr/>
      <w:r>
        <w:rPr>
          <w:lang w:val="sw_KE" w:bidi="sw_KE"/>
        </w:rPr>
      </w:r>
      <w:r>
        <w:rPr>
          <w:b/>
          <w:lang w:val="sw_KE" w:bidi="sw_KE"/>
        </w:rPr>
        <w:t>Katika tukio la pili:</w:t>
      </w:r>
      <w:r>
        <w:rPr>
          <w:lang w:val="sw_KE" w:bidi="sw_KE"/>
        </w:rPr>
        <w:t xml:space="preserve"> Familia na marafiki wa Lazaro wanaandaa chakula cha jioni ili kumheshimu Yesu kwa sababu alimfufua Lazaro kutoka kwa wafu.</w:t>
      </w:r>
    </w:p>
    <w:p>
      <w:pPr/>
      <w:r>
        <w:rPr>
          <w:lang w:val="sw_KE" w:bidi="sw_KE"/>
        </w:rPr>
      </w:r>
      <w:r>
        <w:rPr>
          <w:b/>
          <w:lang w:val="sw_KE" w:bidi="sw_KE"/>
        </w:rPr>
        <w:t>Katika tukio la tatu:</w:t>
      </w:r>
      <w:r>
        <w:rPr>
          <w:lang w:val="sw_KE" w:bidi="sw_KE"/>
        </w:rPr>
        <w:t xml:space="preserve"> Maria, dada ya Lazaro na Martha, analeta chupa kubwa ya manukato ya gharama kubwa, anampaka miguu ya Yesu kwa mafuta hayo, na kuipangusa kwa nywele zake.</w:t>
      </w:r>
    </w:p>
    <w:p>
      <w:pPr/>
      <w:r>
        <w:rPr>
          <w:lang w:val="sw_KE" w:bidi="sw_KE"/>
        </w:rPr>
      </w:r>
      <w:r>
        <w:rPr>
          <w:b/>
          <w:lang w:val="sw_KE" w:bidi="sw_KE"/>
        </w:rPr>
        <w:t>Katika tukio la nne:</w:t>
      </w:r>
      <w:r>
        <w:rPr>
          <w:lang w:val="sw_KE" w:bidi="sw_KE"/>
        </w:rPr>
        <w:t xml:space="preserve"> Yuda Iskariote anauliza matendo ya Maria akisema kwamba manukato yanapaswa kuuzwa na pesa kutoka kwa mauzo yatolewe kwa maskini.</w:t>
      </w:r>
    </w:p>
    <w:p>
      <w:pPr/>
      <w:r>
        <w:rPr>
          <w:lang w:val="sw_KE" w:bidi="sw_KE"/>
        </w:rPr>
      </w:r>
      <w:r>
        <w:rPr>
          <w:b/>
          <w:lang w:val="sw_KE" w:bidi="sw_KE"/>
        </w:rPr>
        <w:t>Katika tukio la tano:</w:t>
      </w:r>
      <w:r>
        <w:rPr>
          <w:lang w:val="sw_KE" w:bidi="sw_KE"/>
        </w:rPr>
        <w:t xml:space="preserve"> Yesu anatetea matendo ya Maria akimwambia Yuda amwache, kwa kuwa Maria alikuwa ameweka manukato hayo, na hakuyauza, ili aweze kuyatumia kwa ajili ya mazishi ya Yesu. Yesu anawaambia wafuasi wake kwamba daima kutakuwa na watu maskini kati yao wa kutunza, lakini hatakuwa pamoja nao daima.</w:t>
      </w:r>
    </w:p>
    <w:p>
      <w:pPr/>
      <w:r>
        <w:rPr>
          <w:lang w:val="sw_KE" w:bidi="sw_KE"/>
        </w:rPr>
      </w:r>
      <w:r>
        <w:rPr>
          <w:b/>
          <w:lang w:val="sw_KE" w:bidi="sw_KE"/>
        </w:rPr>
        <w:t>Katika tukio la sita:</w:t>
      </w:r>
      <w:r>
        <w:rPr>
          <w:lang w:val="sw_KE" w:bidi="sw_KE"/>
        </w:rPr>
        <w:t xml:space="preserve"> Umati mkubwa wa Wayahudi unagundua kwamba Yesu yuko Bethania. Walija Bethania kwa sababu wanataka kumwona Yesu na kwa sababu wanataka kumwona Lazaro, ambaye alikuwa amekufa, lakini walirudi hai kupitia miujiza ya Yesu.</w:t>
      </w:r>
    </w:p>
    <w:p>
      <w:pPr/>
      <w:r>
        <w:rPr>
          <w:lang w:val="sw_KE" w:bidi="sw_KE"/>
        </w:rPr>
      </w:r>
      <w:r>
        <w:rPr>
          <w:b/>
          <w:lang w:val="sw_KE" w:bidi="sw_KE"/>
        </w:rPr>
        <w:t>Katika tukio la saba:</w:t>
      </w:r>
      <w:r>
        <w:rPr>
          <w:lang w:val="sw_KE" w:bidi="sw_KE"/>
        </w:rPr>
        <w:t xml:space="preserve"> Yohana anatuambia kwamba makuhani wakuu pia walikuwa wamefanya mipango ya kumuua Lazaro pamoja na Yesu. Kwa sababu ya muujiza wa Lazaro kurudi hai, Wayahudi wengi kutoka Yudea walikuwa wakikataa makuhani wa Kiyahudi na walikuwa wakimwamini Yesu.</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Lazaro</w:t>
      </w:r>
    </w:p>
    <w:p>
      <w:pPr>
        <w:pStyle w:val="ListBullet"/>
        <w:spacing w:line="240" w:lineRule="auto"/>
        <w:ind w:left="720"/>
      </w:pPr>
      <w:r>
        <w:rPr>
          <w:lang w:val="sw_KE" w:bidi="sw_KE"/>
        </w:rPr>
      </w:r>
      <w:r>
        <w:rPr>
          <w:lang w:val="sw_KE" w:bidi="sw_KE"/>
        </w:rPr>
        <w:t>Martha</w:t>
      </w:r>
    </w:p>
    <w:p>
      <w:pPr>
        <w:pStyle w:val="ListBullet"/>
        <w:spacing w:line="240" w:lineRule="auto"/>
        <w:ind w:left="720"/>
      </w:pPr>
      <w:r>
        <w:rPr>
          <w:lang w:val="sw_KE" w:bidi="sw_KE"/>
        </w:rPr>
      </w:r>
      <w:r>
        <w:rPr>
          <w:lang w:val="sw_KE" w:bidi="sw_KE"/>
        </w:rPr>
        <w:t>Maria</w:t>
      </w:r>
    </w:p>
    <w:p>
      <w:pPr>
        <w:pStyle w:val="ListBullet"/>
        <w:spacing w:line="240" w:lineRule="auto"/>
        <w:ind w:left="720"/>
      </w:pPr>
      <w:r>
        <w:rPr>
          <w:lang w:val="sw_KE" w:bidi="sw_KE"/>
        </w:rPr>
      </w:r>
      <w:r>
        <w:rPr>
          <w:lang w:val="sw_KE" w:bidi="sw_KE"/>
        </w:rPr>
        <w:t>Yuda Iskariote</w:t>
      </w:r>
    </w:p>
    <w:p>
      <w:pPr>
        <w:pStyle w:val="ListBullet"/>
        <w:spacing w:line="240" w:lineRule="auto"/>
        <w:ind w:left="720"/>
      </w:pPr>
      <w:r>
        <w:rPr>
          <w:lang w:val="sw_KE" w:bidi="sw_KE"/>
        </w:rPr>
      </w:r>
      <w:r>
        <w:rPr>
          <w:lang w:val="sw_KE" w:bidi="sw_KE"/>
        </w:rPr>
        <w:t>Wageni wengine kwenye meza ikiwa ni pamoja na wanafunzi wa Yesu</w:t>
      </w:r>
    </w:p>
    <w:p>
      <w:pPr>
        <w:pStyle w:val="ListBullet"/>
        <w:spacing w:line="240" w:lineRule="auto"/>
        <w:ind w:left="720"/>
      </w:pPr>
      <w:r>
        <w:rPr>
          <w:lang w:val="sw_KE" w:bidi="sw_KE"/>
        </w:rPr>
      </w:r>
      <w:r>
        <w:rPr>
          <w:lang w:val="sw_KE" w:bidi="sw_KE"/>
        </w:rPr>
        <w:t>Umati mkubwa wa Wayahudi</w:t>
      </w:r>
    </w:p>
    <w:p>
      <w:pPr>
        <w:pStyle w:val="ListBullet"/>
        <w:spacing w:line="240" w:lineRule="auto"/>
        <w:ind w:left="720"/>
      </w:pPr>
      <w:r>
        <w:rPr>
          <w:lang w:val="sw_KE" w:bidi="sw_KE"/>
        </w:rPr>
      </w:r>
      <w:r>
        <w:rPr>
          <w:lang w:val="sw_KE" w:bidi="sw_KE"/>
        </w:rPr>
        <w:t>Na makuhani wakuu</w:t>
      </w:r>
    </w:p>
    <w:p>
      <w:pPr/>
      <w:r>
        <w:rPr>
          <w:lang w:val="sw_KE" w:bidi="sw_KE"/>
        </w:rPr>
      </w:r>
      <w:r>
        <w:rPr>
          <w:lang w:val="sw_KE" w:bidi="sw_KE"/>
        </w:rPr>
        <w:t>Kama kikundi, zingatia sehemu hizi za mpangilio wa simulizi:</w:t>
      </w:r>
    </w:p>
    <w:p>
      <w:pPr/>
      <w:r>
        <w:rPr>
          <w:lang w:val="sw_KE" w:bidi="sw_KE"/>
        </w:rPr>
      </w:r>
      <w:r>
        <w:rPr>
          <w:lang w:val="sw_KE" w:bidi="sw_KE"/>
        </w:rPr>
        <w:t>Ilikuwa siku sita kabla ya karamu ya Pasaka, sherehe ya Kiyahudi. Kulingana na simulizi zingine katika Injili ya Yohana, Pasaka ilianza jioni ya Ijumaa iliyofuata. Kwa hivyo matukio katika simulizi hii ni lazima yalifanyika Jumamosi jioni iliyopita. Yesu alikuja kutoka mji wa Efraim kwa Bethania, kijiji takriban kilomita 3 mashariki ya Yerusalemu. Hapa ndipo Maria, Martha, na Lazaro, mtu ambaye Yesu alimfufua kutoka kwa wafu, waliishi. Efraim ilikuwa kilomita 20 kaskazini mwa Bethania. Ingemchukua Yesu takriban siku moja kufika huko kwa kutembea.</w:t>
      </w:r>
    </w:p>
    <w:p>
      <w:pPr/>
      <w:r>
        <w:rPr>
          <w:lang w:val="sw_KE" w:bidi="sw_KE"/>
        </w:rPr>
      </w:r>
      <w:r>
        <w:rPr>
          <w:lang w:val="sw_KE" w:bidi="sw_KE"/>
        </w:rPr>
        <w:t xml:space="preserve">Sitisha hapa na kama kikundi mtazame ramani ya Israeli katika wakati wa Yesu inayoonyesha miji ya </w:t>
      </w:r>
      <w:r>
        <w:rPr>
          <w:lang w:val="sw_KE" w:bidi="sw_KE"/>
        </w:rPr>
        <w:t>Yerusalemu, Efraimu, na Bethania</w:t>
      </w:r>
      <w:r>
        <w:rPr>
          <w:lang w:val="sw_KE" w:bidi="sw_KE"/>
        </w:rPr>
        <w:t>. Sitisha sauti hii hapa.</w:t>
      </w:r>
    </w:p>
    <w:p>
      <w:pPr/>
      <w:r>
        <w:rPr>
          <w:lang w:val="sw_KE" w:bidi="sw_KE"/>
        </w:rPr>
      </w:r>
      <w:r>
        <w:rPr>
          <w:lang w:val="sw_KE" w:bidi="sw_KE"/>
        </w:rPr>
        <w:t>Yohana kisha anasema, "Walimpa chakula cha jioni hapo." Hii ina maana kwamba pengine washiriki wa familia ya Lazaro au pengine marafiki na majirani zake kwa ujumla waliandaa chakula cha jioni ili kumheshimu Yesu. Tunajua kwamba chakula cha jioni kilikuwa Bethania, lakini maandishi hayataji eneo halisi. Martha, dada ya Lazaro, alitumikia chakula kwa wageni wakati wa chakula cha jioni na Lazaro alikuwa ameketi mezani na wageni wengine. Neno "na" linaonyesha kwamba Martha na Lazaro walikuwa wakifanya mambo tofauti kwa wakati mmoja. Martha alikuwa akipakua chakula wakati Lazaro alikuwa ameketi mezani pamoja na wageni wengine. Wakati mtu ameegemesha, kichwa chake kilikaa karibu na kifua cha mtu anayekula karibu naye.</w:t>
      </w:r>
    </w:p>
    <w:p>
      <w:pPr/>
      <w:r>
        <w:rPr>
          <w:lang w:val="sw_KE" w:bidi="sw_KE"/>
        </w:rPr>
      </w:r>
      <w:r>
        <w:rPr>
          <w:lang w:val="sw_KE" w:bidi="sw_KE"/>
        </w:rPr>
        <w:t>Sitisha hapa na mjadili swali hili kama kikundi: Mnatumia maneno au misemo gani katika lugha yenu wakati mnapozungumza kuhusu mtu mmoja akifanya kitu tofauti kabisa na mtu mwingine kwa wakati mmoja? Sitisha sauti hii hapa.</w:t>
      </w:r>
    </w:p>
    <w:p>
      <w:pPr/>
      <w:r>
        <w:rPr>
          <w:lang w:val="sw_KE" w:bidi="sw_KE"/>
        </w:rPr>
      </w:r>
      <w:r>
        <w:rPr>
          <w:lang w:val="sw_KE" w:bidi="sw_KE"/>
        </w:rPr>
        <w:t xml:space="preserve">Sitisha hapa na uangalie kama kikundi katika picha ya watu wakati wa </w:t>
      </w:r>
      <w:r>
        <w:rPr>
          <w:lang w:val="sw_KE" w:bidi="sw_KE"/>
        </w:rPr>
        <w:t>Yesu wakiketi mezani wakati wa chakula</w:t>
      </w:r>
      <w:r>
        <w:rPr>
          <w:lang w:val="sw_KE" w:bidi="sw_KE"/>
        </w:rPr>
        <w:t>. Sitisha sauti hii hapa.</w:t>
      </w:r>
    </w:p>
    <w:p>
      <w:pPr/>
      <w:r>
        <w:rPr>
          <w:lang w:val="sw_KE" w:bidi="sw_KE"/>
        </w:rPr>
      </w:r>
      <w:r>
        <w:rPr>
          <w:lang w:val="sw_KE" w:bidi="sw_KE"/>
        </w:rPr>
        <w:t>Maria alipata nusu lita ya nardi safi, ambayo ilikuwa manukato ya gharama kubwa, na kuleta katika chumba ambapo chakula cha jioni kilikuwa Maria alitia mafuta kwa miguu ya Yesu kwa manukato. Alimwaga manukato yote juu ya miguu ya Yesu. Watu wote waliokuwa katika ile nyumba alimokuwa Yesu waliweza kuisikia harufu nzuri ya yale manukato.</w:t>
      </w:r>
    </w:p>
    <w:p>
      <w:pPr/>
      <w:r>
        <w:rPr>
          <w:lang w:val="sw_KE" w:bidi="sw_KE"/>
        </w:rPr>
      </w:r>
      <w:r>
        <w:rPr>
          <w:lang w:val="sw_KE" w:bidi="sw_KE"/>
        </w:rPr>
        <w:t>Lakini Yuda Iskariote, ambaye alikuwa mmoja wa wanafunzi na ambaye baadaye alikuja kumsaliti Yesu, aliuliza swali linalokusudia kama kukosoa Maria. Ni muhimu kutambua kwamba Yohana alianza sehemu hii kwa neno "lakini." Inatambulisha kile Yuda alichosema wakati aliona kile Maria alichofanya. Aliwaambia wale waliokuwa wakila chakula cha jioni, "Kwa nini Maria hakuuza manukato haya? Ilikuwa na thamani ya denari mia tatu. Maria alipaswa kutoa pesa kwa maskini." Swali lake lilikuwa zaidi kama taarifa ya kusema, "Maria alipaswa kuuza manukato kwa denari mia tatu na kutoa pesa kwa maskini."</w:t>
      </w:r>
    </w:p>
    <w:p>
      <w:pPr/>
      <w:r>
        <w:rPr>
          <w:lang w:val="sw_KE" w:bidi="sw_KE"/>
        </w:rPr>
      </w:r>
      <w:r>
        <w:rPr>
          <w:lang w:val="sw_KE" w:bidi="sw_KE"/>
        </w:rPr>
        <w:t xml:space="preserve">Sitisha hapa na uangalie kama kikundi katika picha ya </w:t>
      </w:r>
      <w:r>
        <w:rPr>
          <w:lang w:val="sw_KE" w:bidi="sw_KE"/>
        </w:rPr>
        <w:t>denarii</w:t>
      </w:r>
      <w:r>
        <w:rPr>
          <w:lang w:val="sw_KE" w:bidi="sw_KE"/>
        </w:rPr>
        <w:t xml:space="preserve"> kutoka wakati wa Yesu. Sitisha sauti hii hapa.</w:t>
      </w:r>
    </w:p>
    <w:p>
      <w:pPr/>
      <w:r>
        <w:rPr>
          <w:lang w:val="sw_KE" w:bidi="sw_KE"/>
        </w:rPr>
      </w:r>
      <w:r>
        <w:rPr>
          <w:lang w:val="sw_KE" w:bidi="sw_KE"/>
        </w:rPr>
        <w:t>Yohana sasa anatupa maelezo ya ziada kuhusu Yuda, ambayo yanatusaidia kuelewa kile Yuda alichosema. "Alisema hili, si kwa sababu alijali kuhusu maskini, bali kwa sababu alikuwa mwizi, na kuwa na malipo ya mfuko wa pesa alitumia kujisaidia kwa kile kilichowekwa ndani yake."</w:t>
      </w:r>
    </w:p>
    <w:p>
      <w:pPr/>
      <w:r>
        <w:rPr>
          <w:lang w:val="sw_KE" w:bidi="sw_KE"/>
        </w:rPr>
      </w:r>
      <w:r>
        <w:rPr>
          <w:lang w:val="sw_KE" w:bidi="sw_KE"/>
        </w:rPr>
        <w:t>Sitisha hapa na mjadili kama kikundi: Mnatambulisha vipi maelezo ya ziada, ambayo si sehemu ya hadithi katika lugha yenu? Sitisha sauti hii hapa.</w:t>
      </w:r>
    </w:p>
    <w:p>
      <w:pPr/>
      <w:r>
        <w:rPr>
          <w:lang w:val="sw_KE" w:bidi="sw_KE"/>
        </w:rPr>
      </w:r>
      <w:r>
        <w:rPr>
          <w:lang w:val="sw_KE" w:bidi="sw_KE"/>
        </w:rPr>
        <w:t>Yesu alimwambia Yuda amuache Maria peke yake. Alimkemea Yuda. Yesu hakutaka Yuda afanye iwe vigumu kwa Maria. Alimwambia Yuda aache kumkosoa. Maneno halisi ya Yesu yalikuwa, "Mwacheni peke yake, ili aweze kutunza manukato kwa siku ya mazishi yangu." Wasomi wengi wa Biblia wanakubali kwamba maana halisi ya kile Yesu anachosema si wazi. Tafsiri yako inapaswa kuonyesha kwamba Maria alikuwa ameweka manukato, na hakuyauza, ili aweze kuyatumia kwa mazishi ya Yesu. Anaweza au asijue kwamba hii ndiyo sababu iliyofanya aiweke, lakini Mungu alijua. Na hiki kilikuwa kitu kizuri, na sababu ya kwamba Yuda hapaswi kumkosoa.</w:t>
      </w:r>
    </w:p>
    <w:p>
      <w:pPr/>
      <w:r>
        <w:rPr>
          <w:lang w:val="sw_KE" w:bidi="sw_KE"/>
        </w:rPr>
      </w:r>
      <w:r>
        <w:rPr>
          <w:lang w:val="sw_KE" w:bidi="sw_KE"/>
        </w:rPr>
        <w:t>Yesu anaendelea kwa kusema, "Kwa maskini daima mtakuwa pamoja nao, lakini siku zote hamtakua nami." Ni muhimu kutambua kwamba katika sentensi ya awali Yesu alizungumza na Yuda, lakini sasa neno "ninyi" liko katika wingi, jambo ambalo linamaanisha kwamba anawahutubia wafuasi wake wengine kwa ujumla. Neno "lakini" linatambulisha tofauti. Daima wangekuwa na watu maskini, lakini hawangekuwa na Yesu kila wakati.</w:t>
      </w:r>
    </w:p>
    <w:p>
      <w:pPr/>
      <w:r>
        <w:rPr>
          <w:lang w:val="sw_KE" w:bidi="sw_KE"/>
        </w:rPr>
      </w:r>
      <w:r>
        <w:rPr>
          <w:lang w:val="sw_KE" w:bidi="sw_KE"/>
        </w:rPr>
        <w:t>Sitisha hapa na mjadili kama kikundi: Mnatumia maneno gani ili kuwasilisha ukweli au maelezo tofauti katika lugha yenu? Sitisha sauti hii hapa.</w:t>
      </w:r>
    </w:p>
    <w:p>
      <w:pPr/>
      <w:r>
        <w:rPr>
          <w:lang w:val="sw_KE" w:bidi="sw_KE"/>
        </w:rPr>
      </w:r>
      <w:r>
        <w:rPr>
          <w:lang w:val="sw_KE" w:bidi="sw_KE"/>
        </w:rPr>
        <w:t>Sasa umati mkubwa wa Wayahudi ambao waliishi katika maeneo ya karibu huko Yudea walisikia habari kwamba Yesu alikuwa Bethania. Walikuja kwa sababu walitaka kumwona Yesu na kwa sababu walitaka kumwona Lazaro ambaye alikuwa amekufa kwa siku nne, lakini sasa waliishi tena kwa sababu Yesu alimfufua kutoka kwa wafu. Neno "sasa" mara nyingi linatambulisha sehemu mpya ya hadithi.</w:t>
      </w:r>
    </w:p>
    <w:p>
      <w:pPr/>
      <w:r>
        <w:rPr>
          <w:lang w:val="sw_KE" w:bidi="sw_KE"/>
        </w:rPr>
      </w:r>
      <w:r>
        <w:rPr>
          <w:lang w:val="sw_KE" w:bidi="sw_KE"/>
        </w:rPr>
        <w:t>Sitisha hapa na mjadili kama kikundi: Mnatumia maneno gani katika lugha yenu ili kuanzisha sehemu mpya ya hadithi? Sitisha sauti hii hapa.</w:t>
      </w:r>
    </w:p>
    <w:p>
      <w:pPr/>
      <w:r>
        <w:rPr>
          <w:lang w:val="sw_KE" w:bidi="sw_KE"/>
        </w:rPr>
      </w:r>
      <w:r>
        <w:rPr>
          <w:lang w:val="sw_KE" w:bidi="sw_KE"/>
        </w:rPr>
        <w:t>Yohana anaelezea kwamba makuhani wakuu walifanya mipango ya kumuua Lazaro na pia Yesu. Ukweli kwamba alikuwa hai ulionyesha nguvu kubwa ya Yesu. Makuhani wakuu walifanya mipango wakati baraza la Kiyahudi lilikutana Yerusalemu. Kwa sababu ya Yesu kumfufua Lazaro watu wengi wa Kiyahudi kutoka Yudea walikuwa wakikataa makuhani na kumgeukia Yesu ili kumwamini.</w:t>
      </w:r>
    </w:p>
    <w:p>
      <w:pPr/>
      <w:r>
        <w:rPr>
          <w:lang w:val="sw_KE" w:bidi="sw_KE"/>
        </w:rPr>
      </w:r>
      <w:r>
        <w:rPr>
          <w:lang w:val="sw_KE" w:bidi="sw_KE"/>
        </w:rPr>
        <w:t>Sasa kikundi kinapaswa kuunda ubao wa hadithi, kuchora au kutumia vitu ili kuonyesha na kufafanua simulizi pamoja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12:1–11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Simulizi hii ina matukio saba.</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Lazaro</w:t>
      </w:r>
    </w:p>
    <w:p>
      <w:pPr>
        <w:pStyle w:val="ListBullet"/>
        <w:spacing w:line="240" w:lineRule="auto"/>
        <w:ind w:left="720"/>
      </w:pPr>
      <w:r>
        <w:rPr>
          <w:lang w:val="sw_KE" w:bidi="sw_KE"/>
        </w:rPr>
      </w:r>
      <w:r>
        <w:rPr>
          <w:lang w:val="sw_KE" w:bidi="sw_KE"/>
        </w:rPr>
        <w:t>Martha</w:t>
      </w:r>
    </w:p>
    <w:p>
      <w:pPr>
        <w:pStyle w:val="ListBullet"/>
        <w:spacing w:line="240" w:lineRule="auto"/>
        <w:ind w:left="720"/>
      </w:pPr>
      <w:r>
        <w:rPr>
          <w:lang w:val="sw_KE" w:bidi="sw_KE"/>
        </w:rPr>
      </w:r>
      <w:r>
        <w:rPr>
          <w:lang w:val="sw_KE" w:bidi="sw_KE"/>
        </w:rPr>
        <w:t>Maria</w:t>
      </w:r>
    </w:p>
    <w:p>
      <w:pPr>
        <w:pStyle w:val="ListBullet"/>
        <w:spacing w:line="240" w:lineRule="auto"/>
        <w:ind w:left="720"/>
      </w:pPr>
      <w:r>
        <w:rPr>
          <w:lang w:val="sw_KE" w:bidi="sw_KE"/>
        </w:rPr>
      </w:r>
      <w:r>
        <w:rPr>
          <w:lang w:val="sw_KE" w:bidi="sw_KE"/>
        </w:rPr>
        <w:t>Yuda Iskariote</w:t>
      </w:r>
    </w:p>
    <w:p>
      <w:pPr>
        <w:pStyle w:val="ListBullet"/>
        <w:spacing w:line="240" w:lineRule="auto"/>
        <w:ind w:left="720"/>
      </w:pPr>
      <w:r>
        <w:rPr>
          <w:lang w:val="sw_KE" w:bidi="sw_KE"/>
        </w:rPr>
      </w:r>
      <w:r>
        <w:rPr>
          <w:lang w:val="sw_KE" w:bidi="sw_KE"/>
        </w:rPr>
        <w:t>Wageni wengine kwenye meza ikiwa ni pamoja na wanafunzi wa Yesu</w:t>
      </w:r>
    </w:p>
    <w:p>
      <w:pPr>
        <w:pStyle w:val="ListBullet"/>
        <w:spacing w:line="240" w:lineRule="auto"/>
        <w:ind w:left="720"/>
      </w:pPr>
      <w:r>
        <w:rPr>
          <w:lang w:val="sw_KE" w:bidi="sw_KE"/>
        </w:rPr>
      </w:r>
      <w:r>
        <w:rPr>
          <w:lang w:val="sw_KE" w:bidi="sw_KE"/>
        </w:rPr>
        <w:t>Umati mkubwa wa Wayahudi</w:t>
      </w:r>
    </w:p>
    <w:p>
      <w:pPr>
        <w:pStyle w:val="ListBullet"/>
        <w:spacing w:line="240" w:lineRule="auto"/>
        <w:ind w:left="720"/>
      </w:pPr>
      <w:r>
        <w:rPr>
          <w:lang w:val="sw_KE" w:bidi="sw_KE"/>
        </w:rPr>
      </w:r>
      <w:r>
        <w:rPr>
          <w:lang w:val="sw_KE" w:bidi="sw_KE"/>
        </w:rPr>
        <w:t>Na makuhani wakuu</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nyakati fulani za igizo, sitisha igizo na muulize yule anayeigiza mhusika, "Unahisi nini au unafikiria nini?" Mtu anayeigiza mhusika huyo anapaswa kujibu kile ambacho angekuwa anahisi au kufikiria iwapo angekuwa mhusika huyo. Kisha endelea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Siku sita kabla ya sherehe ya Pasaka kuanza, Yesu alikuja Bethania, mahali ambapo Lazaro aliishi, mtu ambaye Yesu alikuwa amemfufua kutoka kwa wafu.</w:t>
      </w:r>
    </w:p>
    <w:p>
      <w:pPr/>
      <w:r>
        <w:rPr>
          <w:lang w:val="sw_KE" w:bidi="sw_KE"/>
        </w:rPr>
      </w:r>
      <w:r>
        <w:rPr>
          <w:lang w:val="sw_KE" w:bidi="sw_KE"/>
        </w:rPr>
        <w:t xml:space="preserve">Marafiki na familia ya Lazaro waliandaa chakula cha jioni kwa heshima ya Yesu. Martha alikuwa akikabidhi chakula wakati Lazaro alikuwa amelala mezani na wageni wengine. </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Lazaro, "Unahisi vipi au unawaza nini?" Mtu anaweza kujibu mambo kama, "Bado siwezi kuamini mimi niko hai!" au "Ninafurahi sana kuwa hapa na Yesu na familia yangu na marafiki!" au "Sasa Wayahudi watajua kwamba Yesu ni Masihi!"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Kisha Maria alileta chupa ya nusu ya manukato ya gharama kubwa iliyotengenezwa kutoka kwa kiini cha nardi, na alimtia mafuta miguu ya Yesu kwa hayo. Kisha alipanguza miguu yake kwa nywele zake. Na harufu tamu ya manukato ilijaza nyumba yote.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Maria, "Unahisi vipi au unawaza nini?" Mtu anaweza kujibu mambo kama, "Yesu, Yule Mtakatifu!" Ulimfufua kaka yangu kutoka kwa wafu!" au "Yesu, ninakuabudu! Jina lako na litukuzwe!" au "Mimi sistahili, ninyi tu mnastahili!"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Lakini Yuda Iskariote, mwanafunzi ambaye baadaye alikuja kumsaliti Yesu, alimkosoa Maria. Alisema, "Kwa nini marashi haya hayakuuzwa kwa denari mia tatu na kupewa maskini?" Hakusema hili kwa sababu alikuwa na wasiwasi kuhusu maskini. Alisema hivi kwa sababu alikuwa mwizi. Alikuwa mlinzi wa mkoba wa kawaida wa Yesu na wanafunzi na alikuwa akiiba kutoka kwake.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Yuda, "Unahisi vipi au unawaza nini?" Mtu anaweza kujibu mambo kama, "Ni kupoteza pesa iliyoje!" au "Alimwaga chupa yote ya manukato haya ya gharama kubwa kwenye miguu yake!" au "Kwa nini Yesu ameruhusu hivyo?" na "Ninaweza kuwa tajiri na denari 300. Ningeweza kuwa na mshahara wa mwaka wa ziada ikiwa angeuza hilo. Alinidanganya kwa fursa ya kupata pesa nyingi!"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Kwa hiyo Yesu alimtetea Maria, akimwambia Yuda, "Mwache peke yake. Alikuwa ameweka manukato ili aweze kuitumia kwa mazishi yangu." Yesu pia alisema kwamba wafuasi wake daima wangekuwa na maskini kati yao wa kutunza, lakini hangekuwa pamoja nao daima.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vipi au unawaza nini?" Mtu anaweza kujibu mambo kama, "Maria kwa kweli anajua mimi ni nani!" au "Baba, asante kwamba uliweka kwenye moyo wa Maria ili kutunza manukato kwa mazishi yangu."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Wakati umati mkubwa wa Wayahudi wa ndani ulisikia kwamba Yesu aliwasili Bethania, pia walikuja kwani walitaka kumwona na walitaka kumwona Lazaro, mtu ambaye Yesu alikuwa amemfufua kutoka kwa wafu.</w:t>
      </w:r>
    </w:p>
    <w:p>
      <w:pPr/>
      <w:r>
        <w:rPr>
          <w:lang w:val="sw_KE" w:bidi="sw_KE"/>
        </w:rPr>
      </w:r>
      <w:r>
        <w:rPr>
          <w:lang w:val="sw_KE" w:bidi="sw_KE"/>
        </w:rPr>
        <w:t>Hata hivyo, makuhani wakuu walifanya mpango wa kumwua Lazaro, pamoja na Yesu.</w:t>
      </w:r>
      <w:r>
        <w:rPr>
          <w:lang w:val="sw_KE" w:bidi="sw_KE"/>
        </w:rPr>
      </w:r>
    </w:p>
    <w:p>
      <w:pPr>
        <w:pStyle w:val="Heading3"/>
      </w:pPr>
      <w:r>
        <w:rPr>
          <w:lang w:val="sw_KE" w:bidi="sw_KE"/>
        </w:rPr>
        <w:t>Kujaza Mapengo</w:t>
      </w:r>
    </w:p>
    <w:p>
      <w:pPr/>
      <w:r>
        <w:rPr>
          <w:lang w:val="sw_KE" w:bidi="sw_KE"/>
        </w:rPr>
      </w:r>
      <w:r>
        <w:rPr>
          <w:lang w:val="sw_KE" w:bidi="sw_KE"/>
        </w:rPr>
        <w:t>Sikiliza toleo la sauti la Yohana 12:1–11 katika tafsiri rahisi zaidi kuelewa.</w:t>
      </w:r>
    </w:p>
    <w:p>
      <w:pPr/>
      <w:r>
        <w:rPr>
          <w:lang w:val="sw_KE" w:bidi="sw_KE"/>
        </w:rPr>
      </w:r>
      <w:r>
        <w:rPr>
          <w:lang w:val="sw_KE" w:bidi="sw_KE"/>
        </w:rPr>
        <w:t>Katika hatua hii kikundi kitajadili maneno muhimu na istilahi zilizomo katika simulizi hii.</w:t>
      </w:r>
    </w:p>
    <w:p>
      <w:pPr/>
      <w:r>
        <w:rPr>
          <w:lang w:val="sw_KE" w:bidi="sw_KE"/>
        </w:rPr>
      </w:r>
      <w:r>
        <w:rPr>
          <w:lang w:val="sw_KE" w:bidi="sw_KE"/>
        </w:rPr>
        <w:t xml:space="preserve">Siku sita kabla ya </w:t>
      </w:r>
      <w:r>
        <w:rPr>
          <w:b/>
          <w:lang w:val="sw_KE" w:bidi="sw_KE"/>
        </w:rPr>
        <w:t>Pasaka</w:t>
      </w:r>
      <w:r>
        <w:rPr>
          <w:lang w:val="sw_KE" w:bidi="sw_KE"/>
        </w:rPr>
        <w:t xml:space="preserve">, Yesu kwa hivyo alikuja Bethania ambapo Lazaro alikuwa amemfufua kutoka kwa wafu. Tumia neno lile lile kwa ajili ya Pasaka kama ulivyotumia katika vifungu vya awali. Kwa maelezo zaidi kuhusu </w:t>
      </w:r>
      <w:r>
        <w:rPr>
          <w:lang w:val="sw_KE" w:bidi="sw_KE"/>
        </w:rPr>
        <w:t>Pasaka ya Kiyahudi</w:t>
      </w:r>
      <w:r>
        <w:rPr>
          <w:lang w:val="sw_KE" w:bidi="sw_KE"/>
        </w:rPr>
        <w:t>, rejelea Faharasa Kuu.</w:t>
      </w:r>
    </w:p>
    <w:p>
      <w:pPr/>
      <w:r>
        <w:rPr>
          <w:lang w:val="sw_KE" w:bidi="sw_KE"/>
        </w:rPr>
      </w:r>
      <w:r>
        <w:rPr>
          <w:lang w:val="sw_KE" w:bidi="sw_KE"/>
        </w:rPr>
        <w:t xml:space="preserve">Lakini Yuda Iskariote, mmoja wa </w:t>
      </w:r>
      <w:r>
        <w:rPr>
          <w:b/>
          <w:lang w:val="sw_KE" w:bidi="sw_KE"/>
        </w:rPr>
        <w:t>wanafunzi</w:t>
      </w:r>
      <w:r>
        <w:rPr>
          <w:lang w:val="sw_KE" w:bidi="sw_KE"/>
        </w:rPr>
        <w:t xml:space="preserve"> wake—yule ambaye alikuwa karibu kumsaliti —alisema, "Kwa nini marashi hii haikuuzwa kwa dinari mia </w:t>
      </w:r>
      <w:r>
        <w:rPr>
          <w:b/>
          <w:lang w:val="sw_KE" w:bidi="sw_KE"/>
        </w:rPr>
        <w:t>tatu</w:t>
      </w:r>
      <w:r>
        <w:rPr>
          <w:lang w:val="sw_KE" w:bidi="sw_KE"/>
        </w:rPr>
        <w:t xml:space="preserve"> na kupewa maskini?"</w:t>
      </w:r>
    </w:p>
    <w:p>
      <w:pPr/>
      <w:r>
        <w:rPr>
          <w:lang w:val="sw_KE" w:bidi="sw_KE"/>
        </w:rPr>
      </w:r>
      <w:r>
        <w:rPr>
          <w:lang w:val="sw_KE" w:bidi="sw_KE"/>
        </w:rPr>
        <w:t xml:space="preserve">Tumia neno sawa kwa </w:t>
      </w:r>
      <w:r>
        <w:rPr>
          <w:b/>
          <w:lang w:val="sw_KE" w:bidi="sw_KE"/>
        </w:rPr>
        <w:t>wanafunzi</w:t>
      </w:r>
      <w:r>
        <w:rPr>
          <w:lang w:val="sw_KE" w:bidi="sw_KE"/>
        </w:rPr>
        <w:t xml:space="preserve"> kama vile ulivyotumia katika simulizi za awali. Kwa maelezo zaidi kuhusu </w:t>
      </w:r>
      <w:r>
        <w:rPr>
          <w:lang w:val="sw_KE" w:bidi="sw_KE"/>
        </w:rPr>
        <w:t>wanafunzi</w:t>
      </w:r>
      <w:r>
        <w:rPr>
          <w:lang w:val="sw_KE" w:bidi="sw_KE"/>
        </w:rPr>
        <w:t>, rejelea Faharasa Kuu.</w:t>
      </w:r>
    </w:p>
    <w:p>
      <w:pPr/>
      <w:r>
        <w:rPr>
          <w:lang w:val="sw_KE" w:bidi="sw_KE"/>
        </w:rPr>
      </w:r>
      <w:r>
        <w:rPr>
          <w:b/>
          <w:lang w:val="sw_KE" w:bidi="sw_KE"/>
        </w:rPr>
        <w:t>Denarii</w:t>
      </w:r>
      <w:r>
        <w:rPr>
          <w:lang w:val="sw_KE" w:bidi="sw_KE"/>
        </w:rPr>
        <w:t xml:space="preserve"> ilikuwa pesa ya Kirumi iliyotengenezwa kwa fedha. Ilikuwa pesa rasmi katika Israeli wakati wa Yesu. Kila dinari ilikuwa na picha ya Kaisari wa sasa wa Kirumi juu yake. Wakati wa Yesu ilikuwa picha ya Kaisari Tiberio. Denari </w:t>
      </w:r>
      <w:r>
        <w:rPr>
          <w:b/>
          <w:lang w:val="sw_KE" w:bidi="sw_KE"/>
        </w:rPr>
        <w:t>moja</w:t>
      </w:r>
      <w:r>
        <w:rPr>
          <w:lang w:val="sw_KE" w:bidi="sw_KE"/>
        </w:rPr>
        <w:t xml:space="preserve"> ilikuwa na thamani kuhusu mshahara wa siku kwa mfanyakazi. Kwa sababu denarii ilitengenezwa kwa fedha unaweza kutafsiri denarii kama sarafu za fedha. Tumia neno lile lile kwa denari kama ulivyotumia katika vifungu vya awali. Kwa maelezo zaidi kuhusu </w:t>
      </w:r>
      <w:r>
        <w:rPr>
          <w:lang w:val="sw_KE" w:bidi="sw_KE"/>
        </w:rPr>
        <w:t>denari</w:t>
      </w:r>
      <w:r>
        <w:rPr>
          <w:lang w:val="sw_KE" w:bidi="sw_KE"/>
        </w:rPr>
        <w:t>, rejelea Faharasa Kuu.</w:t>
      </w:r>
    </w:p>
    <w:p>
      <w:pPr/>
      <w:r>
        <w:rPr>
          <w:lang w:val="sw_KE" w:bidi="sw_KE"/>
        </w:rPr>
      </w:r>
      <w:r>
        <w:rPr>
          <w:lang w:val="sw_KE" w:bidi="sw_KE"/>
        </w:rPr>
        <w:t xml:space="preserve">Sitisha hapa kama kikundi, na muangalie pamoja picha ya </w:t>
      </w:r>
      <w:r>
        <w:rPr>
          <w:lang w:val="sw_KE" w:bidi="sw_KE"/>
        </w:rPr>
        <w:t>denarii</w:t>
      </w:r>
      <w:r>
        <w:rPr>
          <w:lang w:val="sw_KE" w:bidi="sw_KE"/>
        </w:rPr>
        <w:t xml:space="preserve"> kutoka wakati wa Yesu. Sitisha sauti hii hapa.</w:t>
      </w:r>
    </w:p>
    <w:p>
      <w:pPr/>
      <w:r>
        <w:rPr>
          <w:lang w:val="sw_KE" w:bidi="sw_KE"/>
        </w:rPr>
      </w:r>
      <w:r>
        <w:rPr>
          <w:lang w:val="sw_KE" w:bidi="sw_KE"/>
        </w:rPr>
        <w:t xml:space="preserve">Kwa hiyo makuhani wakuu walifanya mipango ya kumwua Lazaro pia, kwa sababu kwa sababu yake Wayahudi wengi walikuwa wakienda na kumwamini Yesu. </w:t>
      </w:r>
      <w:r>
        <w:rPr>
          <w:b/>
          <w:lang w:val="sw_KE" w:bidi="sw_KE"/>
        </w:rPr>
        <w:t>Makuhani wakuu</w:t>
      </w:r>
      <w:r>
        <w:rPr>
          <w:lang w:val="sw_KE" w:bidi="sw_KE"/>
        </w:rPr>
        <w:t xml:space="preserve"> walikuwa makuhani wanaoongoza ambao walisaidia kusimamia shughuli za utawala katika hekalu la Yerusalemu. Pia walikuwa sehemu ya Sanhedrin, baraza la utawala wa Kiyahudi. Tumia neno sawa kwa kuhani kama lile ulilotumia katika simulizi za awali. Kwa maelezo zaidi kuhusu </w:t>
      </w:r>
      <w:r>
        <w:rPr>
          <w:lang w:val="sw_KE" w:bidi="sw_KE"/>
        </w:rPr>
        <w:t>kuhani</w:t>
      </w:r>
      <w:r>
        <w:rPr>
          <w:lang w:val="sw_KE" w:bidi="sw_KE"/>
        </w:rPr>
        <w:t>, rejelea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kurekebishana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12:12–19</w:t>
      </w:r>
      <w:r>
        <w:rPr>
          <w:lang w:val="sw_KE" w:bidi="sw_KE"/>
        </w:rPr>
      </w:r>
    </w:p>
    <w:p>
      <w:pPr>
        <w:pStyle w:val="Heading3"/>
      </w:pPr>
      <w:r>
        <w:rPr>
          <w:lang w:val="sw_KE" w:bidi="sw_KE"/>
        </w:rPr>
        <w:t>Sikiliza na Moyo</w:t>
      </w:r>
    </w:p>
    <w:p>
      <w:pPr/>
      <w:r>
        <w:rPr>
          <w:lang w:val="sw_KE" w:bidi="sw_KE"/>
        </w:rPr>
      </w:r>
      <w:r>
        <w:rPr>
          <w:lang w:val="sw_KE" w:bidi="sw_KE"/>
        </w:rPr>
        <w:t>Katika hatua hii, sikiliza Yohana 12:12–19 na muiweke mioyoni mwenu.</w:t>
      </w:r>
    </w:p>
    <w:p>
      <w:pPr/>
      <w:r>
        <w:rPr>
          <w:lang w:val="sw_KE" w:bidi="sw_KE"/>
        </w:rPr>
      </w:r>
      <w:r>
        <w:rPr>
          <w:lang w:val="sw_KE" w:bidi="sw_KE"/>
        </w:rPr>
        <w:t>Sikiliza toleo la sauti la Yohana 12:12–19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12:12–19 katika tafsiri rahisi zaidi kuelewa.</w:t>
      </w:r>
    </w:p>
    <w:p>
      <w:pPr/>
      <w:r>
        <w:rPr>
          <w:lang w:val="sw_KE" w:bidi="sw_KE"/>
        </w:rPr>
      </w:r>
      <w:r>
        <w:rPr>
          <w:lang w:val="sw_KE" w:bidi="sw_KE"/>
        </w:rPr>
        <w:t>Katika simulizi ya awali Yesu alikuja Bethania ambapo marafiki na familia ya Lazaro waliandaa chakula cha jioni kwa heshima yake. Maria alitia mafuta miguu ya Yesu kwa chupa kubwa ya manukato ya gharama kubwa ili kumwonyesha heshima. Yuda Iskariote alimkosoa kwa hilo na kupendekeza kwamba manukato yanapaswa kuuzwa na pesa itolewe kwa maskini. Yesu alimtetea Maria, akisema kwamba daima wangekuwa na maskini pamoja nao, lakini daima hangekuwa pamoja nao na alimsifu Maria kwa kutunza manukato kwa wakati wa mazishi yake. Kisha umati mkubwa wa Wayahudi wa ndani uliwasili kwa sababu walisikia kwamba Yesu alikuwa Bethania na walitaka kumwona Yesu na Lazaro. Wayahudi wengi walimwamini Yesu kwa sababu alimfufua Lazaro kutoka kwa wafu.</w:t>
      </w:r>
    </w:p>
    <w:p>
      <w:pPr/>
      <w:r>
        <w:rPr>
          <w:lang w:val="sw_KE" w:bidi="sw_KE"/>
        </w:rPr>
      </w:r>
      <w:r>
        <w:rPr>
          <w:lang w:val="sw_KE" w:bidi="sw_KE"/>
        </w:rPr>
        <w:t>Simulizi hii ni simulizi inayosimulia hadithi ya kile kilichotokea baadaye. Siku iliyofuata baada ya chakula cha jioni katika Bethania, kulikuwa na umati mkubwa wa watu ambao walikuwa wamekuja Yerusalemu ili kusherehekea karamu ya Pasaka, sherehe ya Kiyahudi. Pasaka ilisherehekewa wakati Mungu aliwaokoa mababu wa Kiyahudi kutoka utumwani Misri. Umati wa watu ulisikia kwamba Yesu alikuwa akija. Mtu, au baadhi ya watu, aliwaambia kwamba Yesu alikuwa njiani kuelekea Yerusalemu.</w:t>
      </w:r>
    </w:p>
    <w:p>
      <w:pPr/>
      <w:r>
        <w:rPr>
          <w:lang w:val="sw_KE" w:bidi="sw_KE"/>
        </w:rPr>
      </w:r>
      <w:r>
        <w:rPr>
          <w:lang w:val="sw_KE" w:bidi="sw_KE"/>
        </w:rPr>
        <w:t xml:space="preserve">Sitisha hapa na kama kikundi mtazame ramani ya </w:t>
      </w:r>
      <w:r>
        <w:rPr>
          <w:lang w:val="sw_KE" w:bidi="sw_KE"/>
        </w:rPr>
        <w:t>Israeli inayoonyesha Yerusalemu na Bethania</w:t>
      </w:r>
      <w:r>
        <w:rPr>
          <w:lang w:val="sw_KE" w:bidi="sw_KE"/>
        </w:rPr>
        <w:t>. Sitisha sauti hii hapa.</w:t>
      </w:r>
    </w:p>
    <w:p>
      <w:pPr/>
      <w:r>
        <w:rPr>
          <w:lang w:val="sw_KE" w:bidi="sw_KE"/>
        </w:rPr>
      </w:r>
      <w:r>
        <w:rPr>
          <w:lang w:val="sw_KE" w:bidi="sw_KE"/>
        </w:rPr>
        <w:t>Kwa hiyo watu katika umati mkubwa walichukua matawi kutoka kwa miti ya mitende na kwenda kukutana na Yesu. Watu walikata matawi kutoka kwa miti ya mitende ambayo ilikuwa inamea hapo. Kisha walibeba matawi katika mikono yao ili kuimba na kusherehekea kuja kwa Yesu. Hili lilikuwa desturi wakati huo na watu walifanya hilo kama njia ya kumkaribisha mtu maarufu. Watu waliondoka mjini ili kumkaribisha Yesu, ambaye alikuwa njiani kuingia mjini. Walitengeneza njia kwa ajili yake na walimsalimu kama watu wanavyoweza kumsalimu mfalme ambaye alishinda Walimheshimu Yesu kwa kumkaribisha hivi.</w:t>
      </w:r>
    </w:p>
    <w:p>
      <w:pPr/>
      <w:r>
        <w:rPr>
          <w:lang w:val="sw_KE" w:bidi="sw_KE"/>
        </w:rPr>
      </w:r>
      <w:r>
        <w:rPr>
          <w:lang w:val="sw_KE" w:bidi="sw_KE"/>
        </w:rPr>
        <w:t xml:space="preserve">Sitisha hapa na, kama kikundi, angalia picha ya </w:t>
      </w:r>
      <w:r>
        <w:rPr>
          <w:lang w:val="sw_KE" w:bidi="sw_KE"/>
        </w:rPr>
        <w:t>mti wa mtende</w:t>
      </w:r>
      <w:r>
        <w:rPr>
          <w:lang w:val="sw_KE" w:bidi="sw_KE"/>
        </w:rPr>
        <w:t xml:space="preserve"> na </w:t>
      </w:r>
      <w:r>
        <w:rPr>
          <w:lang w:val="sw_KE" w:bidi="sw_KE"/>
        </w:rPr>
        <w:t>matawi ya mtende</w:t>
      </w:r>
      <w:r>
        <w:rPr>
          <w:lang w:val="sw_KE" w:bidi="sw_KE"/>
        </w:rPr>
        <w:t>. Sitisha sauti hii hapa.</w:t>
      </w:r>
    </w:p>
    <w:p>
      <w:pPr/>
      <w:r>
        <w:rPr>
          <w:lang w:val="sw_KE" w:bidi="sw_KE"/>
        </w:rPr>
      </w:r>
      <w:r>
        <w:rPr>
          <w:lang w:val="sw_KE" w:bidi="sw_KE"/>
        </w:rPr>
        <w:t>Sitisha hapa na kama kikundi mjadili: Ni desturi gani za kusalimia au kupokea watu muhimu katika utamaduni wenu? Sitisha sauti hii hapa.</w:t>
      </w:r>
    </w:p>
    <w:p>
      <w:pPr/>
      <w:r>
        <w:rPr>
          <w:lang w:val="sw_KE" w:bidi="sw_KE"/>
        </w:rPr>
      </w:r>
      <w:r>
        <w:rPr>
          <w:lang w:val="sw_KE" w:bidi="sw_KE"/>
        </w:rPr>
        <w:t>Kabla ya kukutana na Yesu, walianza kumsifu kwa sauti kubwa, wakisema, "Hosana! Mungu anambariki yule anayekuja kwa jina la Bwana. Mungu na ambariki Mfalme wa Israeli!" Hosanna katika lugha ya awali inamaanisha "tafadhali okoa." Lakini hapa Wayahudi wanasema inamaanisha, "Wacha tumsifu Mungu." Sentensi hili "Mungu ambariki yule anayekuja kwa jina la Bwana" inatoka katika kitabu cha Zaburi, kitabu cha Kiyahudi cha Agano la Kale cha sala na sifa. Mungu aliongoza watu kuiandika miaka mia kadhaa kabla ya kuzaliwa kwa Yesu. Katika nyakati za Agano la Kale Wayahudi walikuwa wakiimba maandishi haya kuhusu wale wanaoingia hekaluni ili kusherehekea Pasaka. Hapa sentensi hii inarejelea Masihi, Mwokozi aliyeahidiwa. Watu katika umati walikuwa wakimheshimu Yesu, yule ambaye alikuwa akija kwa jina la Bwana. Walikuwa wakisema kwamba Yesu alikuwa Masihi, Mwokozi aliyeahidiwa, wakikubali ukweli kwamba Yesu alikuja kutoka kwa Mungu. Walisema kuhusu Yesu kwamba Mungu alimbariki, ikimaanisha kwamba Mungu amempa Yesu upendo maalum na upendeleo. Mbali na kumsalimu Yesu kwa maandiko, pia walimwita Mungu ambariki kama Mfalme wa Israeli, au yule ambaye atatawala juu ya Israeli. Watu walimbariki Yesu kama Mfalme na kumkaribisha. Kwa kufanya hivyo walimpa moja ya majina ya Masihi.</w:t>
      </w:r>
    </w:p>
    <w:p>
      <w:pPr/>
      <w:r>
        <w:rPr>
          <w:lang w:val="sw_KE" w:bidi="sw_KE"/>
        </w:rPr>
      </w:r>
      <w:r>
        <w:rPr>
          <w:lang w:val="sw_KE" w:bidi="sw_KE"/>
        </w:rPr>
        <w:t>Yesu alipata punda mdogo na kupanda juu yake. Punda ni mnyama wa kufugwa ambaye ni kama farasi mdogo, lakini mwenye masikio marefu. Kupanda juu ya punda, badala ya farasi, kulihusishwa na unyenyekevu na amani katika wakati wa Yesu. Ikiwa mtawala alipanda juu ya punda ilionyesha kwamba alikuja kwa amani. Farasi alikuwa tofauti kwa sababu lilihusishwa na vita. Hii ilitokea kama vile Mungu alivyotabiri katika Maandiko. Nabii Zekaria aliandika kuhusu miaka hii ya mia tano kabla ya kuzaliwa kwa Yesu: "Usiogope, binti wa Sayuni. Kifungu "binti wa Sayuni" kinarejelea mji wa Sayuni, au Yerusalemu na watu wake. Nabii anasema kwamba watu wa Yerusalemu wanapaswa kuwa na furaha na kwamba wasiogope kwamba mfalme wao alikuwa akija kwao. Alikuwa mwenye amani. Utabiri uliendelea, "Tazama, mfalme wako anakuja, ameketi juu ya mtoto wa punda!" Neno "tazama" linaonyesha kwamba kuna kitu muhimu ambacho watu wanapaswa kuona: kuja kwa mfalme. Ukweli kwamba mfalme alipanda juu ya mtoto wa punda, au punda, ulionyesha kwamba alikuja kwa amani.</w:t>
      </w:r>
    </w:p>
    <w:p>
      <w:pPr/>
      <w:r>
        <w:rPr>
          <w:lang w:val="sw_KE" w:bidi="sw_KE"/>
        </w:rPr>
      </w:r>
      <w:r>
        <w:rPr>
          <w:lang w:val="sw_KE" w:bidi="sw_KE"/>
        </w:rPr>
        <w:t xml:space="preserve">Sitisha hapa na kama kikundi mtazame picha au video ya </w:t>
      </w:r>
      <w:r>
        <w:rPr>
          <w:lang w:val="sw_KE" w:bidi="sw_KE"/>
        </w:rPr>
        <w:t>punda</w:t>
      </w:r>
      <w:r>
        <w:rPr>
          <w:lang w:val="sw_KE" w:bidi="sw_KE"/>
        </w:rPr>
        <w:t>. Sitisha sauti hii hapa.</w:t>
      </w:r>
    </w:p>
    <w:p>
      <w:pPr/>
      <w:r>
        <w:rPr>
          <w:lang w:val="sw_KE" w:bidi="sw_KE"/>
        </w:rPr>
      </w:r>
      <w:r>
        <w:rPr>
          <w:lang w:val="sw_KE" w:bidi="sw_KE"/>
        </w:rPr>
        <w:t xml:space="preserve">Sitisha hapa na kama kikundi mtazame picha au video ya </w:t>
      </w:r>
      <w:r>
        <w:rPr>
          <w:lang w:val="sw_KE" w:bidi="sw_KE"/>
        </w:rPr>
        <w:t>mtu aliyepanda punda</w:t>
      </w:r>
      <w:r>
        <w:rPr>
          <w:lang w:val="sw_KE" w:bidi="sw_KE"/>
        </w:rPr>
        <w:t>. Sitisha sauti hii hapa.</w:t>
      </w:r>
    </w:p>
    <w:p>
      <w:pPr/>
      <w:r>
        <w:rPr>
          <w:lang w:val="sw_KE" w:bidi="sw_KE"/>
        </w:rPr>
      </w:r>
      <w:r>
        <w:rPr>
          <w:lang w:val="sw_KE" w:bidi="sw_KE"/>
        </w:rPr>
        <w:t>Sehemu inayofuata ya maandishi si sehemu ya tendo la hadithi. Ni maelezo ya kando katika simulizi, au maelezo ya ziada ambayo Yohana anatoa ili kuelezea matukio kutoka kwa mtazamo wake. Wakati Yohana aliandika, alikumbuka hili, alidhani ilikuwa muhimu, na kujumuisha katika hadithi. Wanafunzi hawakuelewa "mambo haya" wakati huo. Inamaanisha kwamba mwanzoni wanafunzi hawakutambua umuhimu wa kile kilichotokea—umati uliokuwa ukimsalimu Yesu nje ya kuta za Yerusalemu na Yesu aliyekuwa amepanda punda. Wanafunzi hawakujua kwamba kile kilichotokea kilitimiza unabii kutoka kwa Maandiko. Ni baada ya Mungu kumtukuza Yesu, wanafunzi walikumbuka kwamba "mambo haya" yalikuwa yameandikwa kuhusu Yesu na "mambo haya" yalikuwa yamefanywa kwa Yesu. Kumtukuza mtu kunamaanisha kumpa heshima na Biblia inatumia fungu hili la maneno mara nyingi zaidi kuhusu kumsifu, kumheshimu na kuzungumza vizuri kuhusu Mungu. Wakati maandishi ya Biblia yanataja Mungu akimtukuza Yesu inarejelea wakati ambapo Mungu alimfufua na kisha kumchukua mbinguni. Ni baada ya Mungu kumfufua Yesu na baada ya kumpeleka mbinguni Mungu angemtuma Roho Mtakatifu angewasaidia wanafunzi kuelewa. Wanafunzi kisha walikumbuka kile Mungu alichoandika katika Agano la Kale kuhusu Masihi, Mwokozi aliyeahidiwa. Walijua tu wakati huo kwamba unabii katika Maandiko ulirejelea Yesu. Na wanafunzi walikumbuka kile kilichotokea na kutambua kwamba kile walichomfanyia Yesu kilitimiza Maandiko. Walimkaribisha kama Masihi wao, Mwokozi aliyehaidiwa, akiwa amepanda juu ya punda kuelekea Yerusalemu kama Maandiko yanavyosema angefanya.</w:t>
      </w:r>
    </w:p>
    <w:p>
      <w:pPr/>
      <w:r>
        <w:rPr>
          <w:lang w:val="sw_KE" w:bidi="sw_KE"/>
        </w:rPr>
      </w:r>
      <w:r>
        <w:rPr>
          <w:lang w:val="sw_KE" w:bidi="sw_KE"/>
        </w:rPr>
        <w:t>Sehemu inayofuata ya maandishi pia ni simulizi kando, ambapo Yohana anaelezea sababu ya kwa nini umati mkubwa ulikwenda kukutana na Yesu kabla ya kuingia mjini, badala ya kumpeana kwa makuhani wakuu. Wakati Yesu alikuwa amemwita Lazaro kutoka kaburini na kumfufua kutoka kwa kifo, watu ambao walikuwa pale na Yesu wakati huo waliripoti kwa wengine kile kilichotokea kwa Lazaro. Yesu alikuwa amemfufua Lazaro na kumwamuru aondoke kaburini. Lazaro alirudi kwenye maisha ya kawaida ya binadamu. Ilikuwa muujiza na ishara kwamba Yesu alikuwa Masihi, Mwokozi aliyeahidiwa. Wayahudi ambao walikuwa na Yesu wakati huo na kumshuhudia akimfufua Lazaro waliendelea kushuhudia mara kwa mara na kushuhudia mara mingi kwa Wayahudi wengine kuhusu kile Yesu alichofanya. Umati ulikwenda kukutana na Yesu wakati alikuwa akikaribia Yerusalemu kwa sababu walisikia kuhusu Yesu kumfufua Lazaro. Watu waliitambua kama ishara kwamba Yesu alikuwa Masihi, Mwokozi aliyeahidiwa. Ndiyo sababu walitaka kumheshimu na kumsalimu kama vile wangemsalimu mfalme.</w:t>
      </w:r>
    </w:p>
    <w:p>
      <w:pPr/>
      <w:r>
        <w:rPr>
          <w:lang w:val="sw_KE" w:bidi="sw_KE"/>
        </w:rPr>
      </w:r>
      <w:r>
        <w:rPr>
          <w:lang w:val="sw_KE" w:bidi="sw_KE"/>
        </w:rPr>
        <w:t>Kwa kuona jinsi umati ulimsalimu Yesu, Mafarisayo walihisi kutokuwa na tumaini na kukasirika kwa sababu hawakufanikiwa kumzuia Yesu. Waliokuwa mamlakani bado hawakuwa wamemkamata. Walihisi kwamba walikuwa wakishindwa na kwamba alikuwa anawashinda. Waliambiana, "Mnaona kwamba hampati chochote. Tazama, dunia yote imekwenda kumfuata." Walikuwa wakitia chumvi kusema kwamba dunia yote inamfuata Yesu. Walimaanisha kwamba watu wengi sana walianza kumwamini Yesu na walimfuata.</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12:12–19 katika tafsiri rahisi zaidi kuelewa.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Simulizi hii ina matukio manne.</w:t>
      </w:r>
    </w:p>
    <w:p>
      <w:pPr/>
      <w:r>
        <w:rPr>
          <w:lang w:val="sw_KE" w:bidi="sw_KE"/>
        </w:rPr>
      </w:r>
      <w:r>
        <w:rPr>
          <w:b/>
          <w:lang w:val="sw_KE" w:bidi="sw_KE"/>
        </w:rPr>
        <w:t>Katika tukio la kwanza:</w:t>
      </w:r>
      <w:r>
        <w:rPr>
          <w:lang w:val="sw_KE" w:bidi="sw_KE"/>
        </w:rPr>
        <w:t xml:space="preserve"> Siku baada ya chakula cha jioni kwa heshima ya Yesu katika Bethania, kuna umati mkubwa wa watu katika Yerusalemu. Watu wako hapa ili kusherehekea Pasaka. Mtu anawaambia hawa watu kwamba Yesu anakuja Yerusalemu pia.</w:t>
      </w:r>
    </w:p>
    <w:p>
      <w:pPr/>
      <w:r>
        <w:rPr>
          <w:lang w:val="sw_KE" w:bidi="sw_KE"/>
        </w:rPr>
      </w:r>
      <w:r>
        <w:rPr>
          <w:b/>
          <w:lang w:val="sw_KE" w:bidi="sw_KE"/>
        </w:rPr>
        <w:t>Katika tukio la pili:</w:t>
      </w:r>
      <w:r>
        <w:rPr>
          <w:lang w:val="sw_KE" w:bidi="sw_KE"/>
        </w:rPr>
        <w:t xml:space="preserve"> Umati unachukua majani kutoka kwa miti ya mitende na kwenda nje ya mji ili kumkaribisha Yesu. Kabla ya kukutana na Yesu wanaanza kumsifu kwa sauti kubwa wakisema, "Hosana! Mungu anambariki yule anayekuja kwa jina la Bwana. Mungu na ambariki Mfalme wa Israeli!"</w:t>
      </w:r>
    </w:p>
    <w:p>
      <w:pPr/>
      <w:r>
        <w:rPr>
          <w:lang w:val="sw_KE" w:bidi="sw_KE"/>
        </w:rPr>
      </w:r>
      <w:r>
        <w:rPr>
          <w:b/>
          <w:lang w:val="sw_KE" w:bidi="sw_KE"/>
        </w:rPr>
        <w:t>Katika tukio la tatu:</w:t>
      </w:r>
      <w:r>
        <w:rPr>
          <w:lang w:val="sw_KE" w:bidi="sw_KE"/>
        </w:rPr>
        <w:t xml:space="preserve"> Yesu anapata punda mdogo na anapanda juu yake. Kwa kufanya hivyo anatimiza unabii, ambao nabii Zekaria aliandika miaka mia tano kabla.</w:t>
      </w:r>
    </w:p>
    <w:p>
      <w:pPr/>
      <w:r>
        <w:rPr>
          <w:lang w:val="sw_KE" w:bidi="sw_KE"/>
        </w:rPr>
      </w:r>
      <w:r>
        <w:rPr>
          <w:b/>
          <w:lang w:val="sw_KE" w:bidi="sw_KE"/>
        </w:rPr>
        <w:t>Katika tukio la nne:</w:t>
      </w:r>
      <w:r>
        <w:rPr>
          <w:lang w:val="sw_KE" w:bidi="sw_KE"/>
        </w:rPr>
        <w:t xml:space="preserve"> Kuhusu kuona jinsi umati unamsalimu Yesu, Mafarisayo wanahisi kutokuwa na tumaini na kukasirika kwa sababu hawajafanikiwa kumzuia.</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Umati mkubwa wa Wayahudi ambao walikuja Yerusalemu</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Mtoto wa punda</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Wayahudi ambao walikuwa na Yesu wakati alipomfufua Lazaro</w:t>
      </w:r>
    </w:p>
    <w:p>
      <w:pPr>
        <w:pStyle w:val="ListBullet"/>
        <w:spacing w:line="240" w:lineRule="auto"/>
        <w:ind w:left="720"/>
      </w:pPr>
      <w:r>
        <w:rPr>
          <w:lang w:val="sw_KE" w:bidi="sw_KE"/>
        </w:rPr>
      </w:r>
      <w:r>
        <w:rPr>
          <w:lang w:val="sw_KE" w:bidi="sw_KE"/>
        </w:rPr>
        <w:t>Na Mafarisayo</w:t>
      </w:r>
    </w:p>
    <w:p>
      <w:pPr/>
      <w:r>
        <w:rPr>
          <w:lang w:val="sw_KE" w:bidi="sw_KE"/>
        </w:rPr>
      </w:r>
      <w:r>
        <w:rPr>
          <w:lang w:val="sw_KE" w:bidi="sw_KE"/>
        </w:rPr>
        <w:t>Kama kikundi, zingatia sehemu hizi za mpangilio wa simulizi:</w:t>
      </w:r>
    </w:p>
    <w:p>
      <w:pPr/>
      <w:r>
        <w:rPr>
          <w:lang w:val="sw_KE" w:bidi="sw_KE"/>
        </w:rPr>
      </w:r>
      <w:r>
        <w:rPr>
          <w:lang w:val="sw_KE" w:bidi="sw_KE"/>
        </w:rPr>
        <w:t>Siku iliyofuata baada ya chakula cha jioni katika Bethania, kulikuwa na umati mkubwa wa watu ambao walikuwa wamekuja Yerusalemu ili kusherehekea karamu ya Pasaka, sherehe ya Kiyahudi. Kwa sababu Yesu alikuwa wakati wa chakula cha jioni katika Bethania siku ya Jumamosi, hii ilikuwa Jumapili baada ya hapo. Umati wa watu ulisikia kutoka kwa mtu kwamba Yesu alikuwa akija Yerusalemu.</w:t>
      </w:r>
    </w:p>
    <w:p>
      <w:pPr/>
      <w:r>
        <w:rPr>
          <w:lang w:val="sw_KE" w:bidi="sw_KE"/>
        </w:rPr>
      </w:r>
      <w:r>
        <w:rPr>
          <w:lang w:val="sw_KE" w:bidi="sw_KE"/>
        </w:rPr>
        <w:t xml:space="preserve">Sitisha hapa na kama kikundi mtazame ramani ya </w:t>
      </w:r>
      <w:r>
        <w:rPr>
          <w:lang w:val="sw_KE" w:bidi="sw_KE"/>
        </w:rPr>
        <w:t>Israeli inayoonyesha Yerusalemu na Bethania</w:t>
      </w:r>
      <w:r>
        <w:rPr>
          <w:lang w:val="sw_KE" w:bidi="sw_KE"/>
        </w:rPr>
        <w:t>. Sitisha sauti hii hapa.</w:t>
      </w:r>
    </w:p>
    <w:p>
      <w:pPr/>
      <w:r>
        <w:rPr>
          <w:lang w:val="sw_KE" w:bidi="sw_KE"/>
        </w:rPr>
      </w:r>
      <w:r>
        <w:rPr>
          <w:lang w:val="sw_KE" w:bidi="sw_KE"/>
        </w:rPr>
        <w:t>Kwa hiyo watu katika umati mkubwa walichukua matawi kutoka kwa mti wa mitende na kwenda kukutana na Yesu. Watu walikata matawi kutoka kwa miti ya mitende ambayo ilikuwa inakua hapo. Kisha walibeba matawi katika mikono yao ili kuimba na kusherehekea kuja kwa Yesu. Walitengeneza njia kwa ajili yake na walimsalimu kama watu wanaweza kumsalimu mfalme ambaye alishinda Walimheshimu Yesu kwa kumkaribisha hivi.</w:t>
      </w:r>
    </w:p>
    <w:p>
      <w:pPr/>
      <w:r>
        <w:rPr>
          <w:lang w:val="sw_KE" w:bidi="sw_KE"/>
        </w:rPr>
      </w:r>
      <w:r>
        <w:rPr>
          <w:lang w:val="sw_KE" w:bidi="sw_KE"/>
        </w:rPr>
        <w:t xml:space="preserve">Sitisha hapa na, kama kikundi, angalia picha ya </w:t>
      </w:r>
      <w:r>
        <w:rPr>
          <w:lang w:val="sw_KE" w:bidi="sw_KE"/>
        </w:rPr>
        <w:t>mti wa mtende</w:t>
      </w:r>
      <w:r>
        <w:rPr>
          <w:lang w:val="sw_KE" w:bidi="sw_KE"/>
        </w:rPr>
        <w:t xml:space="preserve"> na </w:t>
      </w:r>
      <w:r>
        <w:rPr>
          <w:lang w:val="sw_KE" w:bidi="sw_KE"/>
        </w:rPr>
        <w:t>matawi ya mtende</w:t>
      </w:r>
      <w:r>
        <w:rPr>
          <w:lang w:val="sw_KE" w:bidi="sw_KE"/>
        </w:rPr>
        <w:t>. Sitisha sauti hii hapa.</w:t>
      </w:r>
    </w:p>
    <w:p>
      <w:pPr/>
      <w:r>
        <w:rPr>
          <w:lang w:val="sw_KE" w:bidi="sw_KE"/>
        </w:rPr>
      </w:r>
      <w:r>
        <w:rPr>
          <w:lang w:val="sw_KE" w:bidi="sw_KE"/>
        </w:rPr>
        <w:t>Kabla ya kukutana na Yesu walianza kumsifu kwa sauti kubwa, wakisema, "Hosana! Mungu anambariki yule anayekuja kwa jina la Bwana. Mungu na ambariki Mfalme wa Israeli!" Hosanna inamaanisha "Wacha tumsifu Mungu," kwa hiyo unaweza kutaka kusema hili badala yake.</w:t>
      </w:r>
    </w:p>
    <w:p>
      <w:pPr/>
      <w:r>
        <w:rPr>
          <w:lang w:val="sw_KE" w:bidi="sw_KE"/>
        </w:rPr>
      </w:r>
      <w:r>
        <w:rPr>
          <w:lang w:val="sw_KE" w:bidi="sw_KE"/>
        </w:rPr>
        <w:t>Yesu alipata punda mdogo na kupanda juu yake. Ni muhimu kutambua kwamba kupanda juu ya punda, badala ya farasi, kulihusishwa na unyenyekevu na amani katika wakati wa Yesu. Huu ulikuwa utimilifu wa unabii kutoka kwa Maandiko. Nabii Zekaria aliandika kuhusu miaka hii ya mia tano kabla ya kuzaliwa kwa Yesu: "Usiogope, binti ya Sayuni. Tazama, mfalme wako anakuja, ameketi juu ya mtoto wa punda!" Ni muhimu kutambua kwamba neno "angalia" linaonyesha kwamba kuna kitu muhimu ambacho watu wanapaswa kuona: kuja kwa mfalme. Ukweli kwamba mfalme alipanda juu ya mtoto wa punda, au punda, ulionyesha kwamba alikuja kwa amani.</w:t>
      </w:r>
    </w:p>
    <w:p>
      <w:pPr/>
      <w:r>
        <w:rPr>
          <w:lang w:val="sw_KE" w:bidi="sw_KE"/>
        </w:rPr>
      </w:r>
      <w:r>
        <w:rPr>
          <w:lang w:val="sw_KE" w:bidi="sw_KE"/>
        </w:rPr>
        <w:t xml:space="preserve">Sitisha hapa na kama kikundi mtazame picha au video ya </w:t>
      </w:r>
      <w:r>
        <w:rPr>
          <w:lang w:val="sw_KE" w:bidi="sw_KE"/>
        </w:rPr>
        <w:t>punda</w:t>
      </w:r>
      <w:r>
        <w:rPr>
          <w:lang w:val="sw_KE" w:bidi="sw_KE"/>
        </w:rPr>
        <w:t>. Sitisha sauti hii hapa.</w:t>
      </w:r>
    </w:p>
    <w:p>
      <w:pPr/>
      <w:r>
        <w:rPr>
          <w:lang w:val="sw_KE" w:bidi="sw_KE"/>
        </w:rPr>
      </w:r>
      <w:r>
        <w:rPr>
          <w:lang w:val="sw_KE" w:bidi="sw_KE"/>
        </w:rPr>
        <w:t xml:space="preserve">Sitisha hapa na kama kikundi mtazame picha au video ya </w:t>
      </w:r>
      <w:r>
        <w:rPr>
          <w:lang w:val="sw_KE" w:bidi="sw_KE"/>
        </w:rPr>
        <w:t>mtu aliyepanda punda</w:t>
      </w:r>
      <w:r>
        <w:rPr>
          <w:lang w:val="sw_KE" w:bidi="sw_KE"/>
        </w:rPr>
        <w:t>. Sitisha sauti hii hapa.</w:t>
      </w:r>
    </w:p>
    <w:p>
      <w:pPr/>
      <w:r>
        <w:rPr>
          <w:lang w:val="sw_KE" w:bidi="sw_KE"/>
        </w:rPr>
      </w:r>
      <w:r>
        <w:rPr>
          <w:lang w:val="sw_KE" w:bidi="sw_KE"/>
        </w:rPr>
        <w:t>Sitisha hapa na kama kikundi mjadili: Mnatumia maneno gani katika lugha yenu ili kuvuta tahadhari ya watu kwa kitu muhimu wakati wa kusimulia hadithi? Sitisha sauti hii hapa.</w:t>
      </w:r>
    </w:p>
    <w:p>
      <w:pPr/>
      <w:r>
        <w:rPr>
          <w:lang w:val="sw_KE" w:bidi="sw_KE"/>
        </w:rPr>
      </w:r>
      <w:r>
        <w:rPr>
          <w:lang w:val="sw_KE" w:bidi="sw_KE"/>
        </w:rPr>
        <w:t>Sehemu inayofuata ya maandishi si sehemu ya tendo la hadithi. Ni upande wa simulizi, au maelezo ya ziada ambayo Yohana anatoa ili kuelezea matukio kutoka kwa mtazamo wake. Wakati Yohana aliandika, alikumbuka hili, alidhani ilikuwa muhimu, na kujumuisha katika hadithi. Wanafunzi wa Yesu hawakuelewa wakati huo kwamba huu ulikuwa utimilifu wa unabii. Lakini baada ya Yesu kuingia katika utukufu wake, walikumbuka kile kilichotokea na kutambua kwamba mambo haya yalikuwa yameandikwa kumhusu.</w:t>
      </w:r>
    </w:p>
    <w:p>
      <w:pPr/>
      <w:r>
        <w:rPr>
          <w:lang w:val="sw_KE" w:bidi="sw_KE"/>
        </w:rPr>
      </w:r>
      <w:r>
        <w:rPr>
          <w:lang w:val="sw_KE" w:bidi="sw_KE"/>
        </w:rPr>
        <w:t>Sehemu inayofuata ya maandishi si sehemu ya tendo la hadithi. Pia ni upande wa simulizi, au maelezo ya ziada ambayo Yohana anatoa ili kuelezea sababu ya kwa nini umati mkubwa ulikwenda kukutana na Yesu kabla ya kuingia mjini, badala ya kumgeukia kwa makuhani wakuu. Wakati Yesu alikuwa amemwita Lazaro kutoka kaburini na kumfufua kutoka kwa kifo, watu ambao walikuwa pale na Yesu wakati huo waliripoti kwa wengine kile kilichotokea kwa Lazaro. Waliendelea kushuhudia mara kwa mara na mara kwa Wayahudi wengine kuhusu kile Yesu alichofanya. Umati ulikwenda kukutana na Yesu wakati alikuwa akikaribia Yerusalemu kwa sababu walisikia kuhusu Yesu kumfufua Lazaro. Watu walitambua kama ishara kwamba Yesu alikuwa Masihi, Mwokozi aliyeahidiwa.</w:t>
      </w:r>
    </w:p>
    <w:p>
      <w:pPr/>
      <w:r>
        <w:rPr>
          <w:lang w:val="sw_KE" w:bidi="sw_KE"/>
        </w:rPr>
      </w:r>
      <w:r>
        <w:rPr>
          <w:lang w:val="sw_KE" w:bidi="sw_KE"/>
        </w:rPr>
        <w:t>Sitisha hapa na kama kikundi mjadili: Katika lugha yenu, mnatambulisha vipi maelezo ya ziada, ambayo si sehemu ya hadithi? Sitisha sauti hii hapa.</w:t>
      </w:r>
    </w:p>
    <w:p>
      <w:pPr/>
      <w:r>
        <w:rPr>
          <w:lang w:val="sw_KE" w:bidi="sw_KE"/>
        </w:rPr>
      </w:r>
      <w:r>
        <w:rPr>
          <w:lang w:val="sw_KE" w:bidi="sw_KE"/>
        </w:rPr>
        <w:t>Kwa kuona jinsi umati ulimsalimu Yesu, Mafarisayo walihisi kutokuwa na tumaini na kukasirika kwa sababu hawajafanikiwa kumzuia Yesu. Waliokuwa mamlakani bado hawakuwa wamemkamata. Walihisi kwamba walikuwa wakishindwa na kwamba alikuwa anawashinda. Waliambiana, "Mnaona kwamba hampati chochote. Tazama, dunia yote imekwenda kumfuata." Walikuwa wakitilia chumvi kusema kwamba dunia yote inamfuata Yesu. Walimaanisha kwamba watu wengi sana walianza kumwamini Yesu na walimfuata.</w:t>
      </w:r>
    </w:p>
    <w:p>
      <w:pPr/>
      <w:r>
        <w:rPr>
          <w:lang w:val="sw_KE" w:bidi="sw_KE"/>
        </w:rPr>
      </w:r>
      <w:r>
        <w:rPr>
          <w:lang w:val="sw_KE" w:bidi="sw_KE"/>
        </w:rPr>
        <w:t>Sasa kikundi kinapaswa kuunda ubao wa hadithi, kuchora au kutumia vitu ili kuonyesha na kufafanua simulizi pamoja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12:12–19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Umati mkubwa wa Wayahudi ambao walikuja Yerusalemu</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Mtoto wa punda</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Wayahudi ambao walikuwa na Yesu wakati alipomfufua Lazaro</w:t>
      </w:r>
    </w:p>
    <w:p>
      <w:pPr>
        <w:pStyle w:val="ListBullet"/>
        <w:spacing w:line="240" w:lineRule="auto"/>
        <w:ind w:left="720"/>
      </w:pPr>
      <w:r>
        <w:rPr>
          <w:lang w:val="sw_KE" w:bidi="sw_KE"/>
        </w:rPr>
      </w:r>
      <w:r>
        <w:rPr>
          <w:lang w:val="sw_KE" w:bidi="sw_KE"/>
        </w:rPr>
        <w:t>Na Mafarisayo</w:t>
      </w:r>
    </w:p>
    <w:p>
      <w:pPr/>
      <w:r>
        <w:rPr>
          <w:lang w:val="sw_KE" w:bidi="sw_KE"/>
        </w:rPr>
      </w:r>
      <w:r>
        <w:rPr>
          <w:lang w:val="sw_KE" w:bidi="sw_KE"/>
        </w:rPr>
        <w:t>Kama kikundi, igizeni simulizi hii mara mbili. Mnatarajiwa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nyakati fulani za igizo, sitisha igizo na muulize yule anayeigiza mhusika, "Unahisi nini au unafikiria nini?" Mtu anayeigiza mhusika huyo anapaswa kujibu kile ambacho angekuwa anahisi au kufikiria iwapo angekuwa mhusika huyo. Kisha endelea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Siku iliyofuata baada ya chakula cha jioni katika Bethania, kulikuwa na umati mkubwa wa watu ambao walikuwa wamekuja Yerusalemu ili kusherehekea karamu ya Pasaka, sherehe ya Kiyahudi. Umati wa watu ulisikia kutoka kwa mtu kwamba Yesu alikuwa akija Yerusalemu.</w:t>
      </w:r>
    </w:p>
    <w:p>
      <w:pPr>
        <w:pStyle w:val="ListBullet"/>
        <w:spacing w:line="240" w:lineRule="auto"/>
        <w:ind w:left="720"/>
      </w:pPr>
      <w:r>
        <w:rPr>
          <w:lang w:val="sw_KE" w:bidi="sw_KE"/>
        </w:rPr>
      </w:r>
      <w:r>
        <w:rPr>
          <w:lang w:val="sw_KE" w:bidi="sw_KE"/>
        </w:rPr>
        <w:t>Waulize watu wanaoigiza watu katika umati, "Mnahisi nini au mnawaza nini?" Watu wanaweza kujibu mambo kama, "Yesu, yule ambaye alimfufua Lazaro anakuja kwenye karamu! Ni lazima awe Masihi!" au "Tuna hamu sana ya kukutana naye! Tumekuwa tukisubiri Mwokozi wetu aliyeahidiwa kwa miaka mingi sana!" au "Ni lazima tumheshimu kama mfalme! Atakuwa mtawala wa Israeli!"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 xml:space="preserve">Kwa hiyo watu katika umati mkubwa walichukua matawi kutoka kwa mti wa mtende na kwenda kukutana na Yesu. </w:t>
      </w:r>
    </w:p>
    <w:p>
      <w:pPr/>
      <w:r>
        <w:rPr>
          <w:lang w:val="sw_KE" w:bidi="sw_KE"/>
        </w:rPr>
      </w:r>
      <w:r>
        <w:rPr>
          <w:lang w:val="sw_KE" w:bidi="sw_KE"/>
        </w:rPr>
        <w:t>Kabla ya kukutana na Yesu walianza kumsifu kwa sauti kubwa, wakisema, "Hosana! Mungu anambariki yule anayekuja kwa jina la Bwana. Mungu na ambariki Mfalme wa Israeli!"</w:t>
      </w:r>
    </w:p>
    <w:p>
      <w:pPr/>
      <w:r>
        <w:rPr>
          <w:lang w:val="sw_KE" w:bidi="sw_KE"/>
        </w:rPr>
      </w:r>
      <w:r>
        <w:rPr>
          <w:lang w:val="sw_KE" w:bidi="sw_KE"/>
        </w:rPr>
        <w:t>Yesu alipata punda mdogo na kupanda juu yake. Hii ilitimiza unabii ambao ulisema, "Usiogope, binti ya Sayuni; tazama, mfalme wako anakuja, ameketi juu ya mwana wa punda!"</w:t>
      </w:r>
    </w:p>
    <w:p>
      <w:pPr>
        <w:pStyle w:val="ListBullet"/>
        <w:spacing w:line="240" w:lineRule="auto"/>
        <w:ind w:left="720"/>
      </w:pPr>
      <w:r>
        <w:rPr>
          <w:lang w:val="sw_KE" w:bidi="sw_KE"/>
        </w:rPr>
      </w:r>
      <w:r>
        <w:rPr>
          <w:lang w:val="sw_KE" w:bidi="sw_KE"/>
        </w:rPr>
        <w:t>Muulize mtu anayeigiza Yesu, "Unahisi vipi au unawaza nini?" Mtu anaweza kujibu mambo kama, "Wakati wangu umefika. Nitapanda juu ya punda ili kuonyesha ninakuja kwa amani," au "Wakati mgumu uko mbele yangu, lakini hakuna njia nyingine," au "Baba, nakusifu kwamba watu hao wanajua mimi ni nani."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 xml:space="preserve">Kwa kuona jinsi umati ulimsalimu Yesu, Mafarisayo walihisi kutokuwa na tumaini na kukasirika kwa sababu hawajafanikiwa kumzuia Yesu. Waliambiana, "Mnaona kwamba hampati chochote. Tazama, dunia yote imekwenda kumfuata." </w:t>
      </w:r>
    </w:p>
    <w:p>
      <w:pPr>
        <w:pStyle w:val="ListBullet"/>
        <w:spacing w:line="240" w:lineRule="auto"/>
        <w:ind w:left="720"/>
      </w:pPr>
      <w:r>
        <w:rPr>
          <w:lang w:val="sw_KE" w:bidi="sw_KE"/>
        </w:rPr>
      </w:r>
      <w:r>
        <w:rPr>
          <w:lang w:val="sw_KE" w:bidi="sw_KE"/>
        </w:rPr>
        <w:t>Waulize watu wanaoigiza wanafunzi, "Mnahisi vipi au mnawaza nini?" Watu wanaweza kujibu mambo kama, "Hii ni mbaya sana! Kila mtu anamfuata yule Yesu!" au "Tulitaka kumwua, lakini hakuna mtu aliyetuambia mahali alipokuwa," au "Sasa kila mtu anaamini yeye ni Masihi kwa sababu ya Lazaro huyo! Tunahitaji kuwaua wote wawili!"</w:t>
      </w:r>
    </w:p>
    <w:p>
      <w:pPr>
        <w:pStyle w:val="ListBullet"/>
        <w:spacing w:line="240" w:lineRule="auto"/>
        <w:ind w:left="720"/>
      </w:pPr>
      <w:r>
        <w:rPr>
          <w:lang w:val="sw_KE" w:bidi="sw_KE"/>
        </w:rPr>
      </w:r>
      <w:r>
        <w:rPr>
          <w:lang w:val="sw_KE" w:bidi="sw_KE"/>
        </w:rPr>
        <w:t>Endelea na igizo.</w:t>
      </w:r>
      <w:r>
        <w:rPr>
          <w:lang w:val="sw_KE" w:bidi="sw_KE"/>
        </w:rPr>
      </w:r>
    </w:p>
    <w:p>
      <w:pPr>
        <w:pStyle w:val="Heading3"/>
      </w:pPr>
      <w:r>
        <w:rPr>
          <w:lang w:val="sw_KE" w:bidi="sw_KE"/>
        </w:rPr>
        <w:t>Kujaza Mapengo</w:t>
      </w:r>
    </w:p>
    <w:p>
      <w:pPr/>
      <w:r>
        <w:rPr>
          <w:lang w:val="sw_KE" w:bidi="sw_KE"/>
        </w:rPr>
      </w:r>
      <w:r>
        <w:rPr>
          <w:lang w:val="sw_KE" w:bidi="sw_KE"/>
        </w:rPr>
        <w:t>Sikiliza toleo la sauti la Yohana 12:12–19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 xml:space="preserve">Kwa hiyo walichukua matawi ya miti ya mitende na kwenda kukutana naye, wakipiga kelele, </w:t>
      </w:r>
      <w:r>
        <w:rPr>
          <w:b/>
          <w:lang w:val="sw_KE" w:bidi="sw_KE"/>
        </w:rPr>
        <w:t>Hosana</w:t>
      </w:r>
      <w:r>
        <w:rPr>
          <w:lang w:val="sw_KE" w:bidi="sw_KE"/>
        </w:rPr>
        <w:t xml:space="preserve">! </w:t>
      </w:r>
      <w:r>
        <w:rPr>
          <w:b/>
          <w:lang w:val="sw_KE" w:bidi="sw_KE"/>
        </w:rPr>
        <w:t>Heri</w:t>
      </w:r>
      <w:r>
        <w:rPr>
          <w:lang w:val="sw_KE" w:bidi="sw_KE"/>
        </w:rPr>
        <w:t xml:space="preserve"> ni jina la </w:t>
      </w:r>
      <w:r>
        <w:rPr>
          <w:b/>
          <w:lang w:val="sw_KE" w:bidi="sw_KE"/>
        </w:rPr>
        <w:t>Bwana</w:t>
      </w:r>
      <w:r>
        <w:rPr>
          <w:lang w:val="sw_KE" w:bidi="sw_KE"/>
        </w:rPr>
        <w:t>, hata Mfalme wa Israeli!" Hosanna inaweza kumaanisha "tuokoe," "kukaribisha," au "utukufu" kwa mtu. Katika Agano Jipya Hosanna pengine inamaanisha "kuwakaribisha" na wazo la furaha kubwa na sifa.</w:t>
      </w:r>
    </w:p>
    <w:p>
      <w:pPr/>
      <w:r>
        <w:rPr>
          <w:lang w:val="sw_KE" w:bidi="sw_KE"/>
        </w:rPr>
      </w:r>
      <w:r>
        <w:rPr>
          <w:lang w:val="sw_KE" w:bidi="sw_KE"/>
        </w:rPr>
        <w:t xml:space="preserve">Simameni hapa na mjadili kama kikundi neno gani au kifungu gani cha maneno mtakachotumia kwa </w:t>
      </w:r>
      <w:r>
        <w:rPr>
          <w:b/>
          <w:lang w:val="sw_KE" w:bidi="sw_KE"/>
        </w:rPr>
        <w:t>Hosanna</w:t>
      </w:r>
      <w:r>
        <w:rPr>
          <w:lang w:val="sw_KE" w:bidi="sw_KE"/>
        </w:rPr>
        <w:t xml:space="preserve">. Kwa maelezo zaidi kuhusu </w:t>
      </w:r>
      <w:r>
        <w:rPr>
          <w:lang w:val="sw_KE" w:bidi="sw_KE"/>
        </w:rPr>
        <w:t>Hosanna</w:t>
      </w:r>
      <w:r>
        <w:rPr>
          <w:lang w:val="sw_KE" w:bidi="sw_KE"/>
        </w:rPr>
        <w:t>, rejelea Faharasa Kuu. Sitisha sauti hii hapa.</w:t>
      </w:r>
    </w:p>
    <w:p>
      <w:pPr/>
      <w:r>
        <w:rPr>
          <w:lang w:val="sw_KE" w:bidi="sw_KE"/>
        </w:rPr>
      </w:r>
      <w:r>
        <w:rPr>
          <w:lang w:val="sw_KE" w:bidi="sw_KE"/>
        </w:rPr>
        <w:t>Wakati watu wanambariki Mungu, ina maana wanamwabudu Mungu na kumshukuru kwa wema wake na baraka zake.</w:t>
      </w:r>
    </w:p>
    <w:p>
      <w:pPr/>
      <w:r>
        <w:rPr>
          <w:lang w:val="sw_KE" w:bidi="sw_KE"/>
        </w:rPr>
      </w:r>
      <w:r>
        <w:rPr>
          <w:lang w:val="sw_KE" w:bidi="sw_KE"/>
        </w:rPr>
        <w:t xml:space="preserve">Sitisha hapa na mjadili kama timu jinsi mtakavyozungumza kuhusu baraka katika </w:t>
      </w:r>
      <w:r>
        <w:rPr>
          <w:b/>
          <w:lang w:val="sw_KE" w:bidi="sw_KE"/>
        </w:rPr>
        <w:t>tafsiri</w:t>
      </w:r>
      <w:r>
        <w:rPr>
          <w:lang w:val="sw_KE" w:bidi="sw_KE"/>
        </w:rPr>
        <w:t xml:space="preserve"> yenu. Kwa maelezo zaidi kuhusu </w:t>
      </w:r>
      <w:r>
        <w:rPr>
          <w:lang w:val="sw_KE" w:bidi="sw_KE"/>
        </w:rPr>
        <w:t>bariki</w:t>
      </w:r>
      <w:r>
        <w:rPr>
          <w:lang w:val="sw_KE" w:bidi="sw_KE"/>
        </w:rPr>
        <w:t>, rejelea Faharasa Kuu. Sitisha sauti hii hapa.</w:t>
      </w:r>
    </w:p>
    <w:p>
      <w:pPr/>
      <w:r>
        <w:rPr>
          <w:lang w:val="sw_KE" w:bidi="sw_KE"/>
        </w:rPr>
      </w:r>
      <w:r>
        <w:rPr>
          <w:lang w:val="sw_KE" w:bidi="sw_KE"/>
        </w:rPr>
        <w:t xml:space="preserve">Tumia neno lile lile kwa </w:t>
      </w:r>
      <w:r>
        <w:rPr>
          <w:b/>
          <w:lang w:val="sw_KE" w:bidi="sw_KE"/>
        </w:rPr>
        <w:t>Bwana</w:t>
      </w:r>
      <w:r>
        <w:rPr>
          <w:lang w:val="sw_KE" w:bidi="sw_KE"/>
        </w:rPr>
        <w:t xml:space="preserve"> kama ulilotumia katika vifungu vya awali. Kwa maelezo zaidi kuhusu </w:t>
      </w:r>
      <w:r>
        <w:rPr>
          <w:lang w:val="sw_KE" w:bidi="sw_KE"/>
        </w:rPr>
        <w:t>Bwana</w:t>
      </w:r>
      <w:r>
        <w:rPr>
          <w:lang w:val="sw_KE" w:bidi="sw_KE"/>
        </w:rPr>
        <w:t>, rejelea Faharasa Kuu.</w:t>
      </w:r>
    </w:p>
    <w:p>
      <w:pPr/>
      <w:r>
        <w:rPr>
          <w:lang w:val="sw_KE" w:bidi="sw_KE"/>
        </w:rPr>
      </w:r>
      <w:r>
        <w:rPr>
          <w:b/>
          <w:lang w:val="sw_KE" w:bidi="sw_KE"/>
        </w:rPr>
        <w:t>Wanafunzi</w:t>
      </w:r>
      <w:r>
        <w:rPr>
          <w:lang w:val="sw_KE" w:bidi="sw_KE"/>
        </w:rPr>
        <w:t xml:space="preserve"> wake hawakuelewa mambo haya mwanzoni, lakini wakati Yesu alipotukuzwa, basi </w:t>
      </w:r>
      <w:r>
        <w:rPr>
          <w:b/>
          <w:lang w:val="sw_KE" w:bidi="sw_KE"/>
        </w:rPr>
        <w:t>walikumbuka</w:t>
      </w:r>
      <w:r>
        <w:rPr>
          <w:lang w:val="sw_KE" w:bidi="sw_KE"/>
        </w:rPr>
        <w:t xml:space="preserve"> kwamba mambo haya yalikuwa yameandikwa kumhusu yeye na yalikuwa yamefanywa kwake. Tumia neno sawa kwa wanafunzi kama vile ulivyotumia katika simulizi za awali. Kwa maelezo zaidi kuhusu </w:t>
      </w:r>
      <w:r>
        <w:rPr>
          <w:lang w:val="sw_KE" w:bidi="sw_KE"/>
        </w:rPr>
        <w:t>wanafunzi</w:t>
      </w:r>
      <w:r>
        <w:rPr>
          <w:lang w:val="sw_KE" w:bidi="sw_KE"/>
        </w:rPr>
        <w:t xml:space="preserve">, rejelea Faharasa Kuu. Tumia neno sawa kwa kutukuzwa kama lile </w:t>
      </w:r>
      <w:r>
        <w:rPr>
          <w:b/>
          <w:lang w:val="sw_KE" w:bidi="sw_KE"/>
        </w:rPr>
        <w:t>ulilotumia</w:t>
      </w:r>
      <w:r>
        <w:rPr>
          <w:lang w:val="sw_KE" w:bidi="sw_KE"/>
        </w:rPr>
        <w:t xml:space="preserve"> katika simulizi za awali. Kwa maelezo zaidi kuhusu </w:t>
      </w:r>
      <w:r>
        <w:rPr>
          <w:lang w:val="sw_KE" w:bidi="sw_KE"/>
        </w:rPr>
        <w:t>kutukuza</w:t>
      </w:r>
      <w:r>
        <w:rPr>
          <w:lang w:val="sw_KE" w:bidi="sw_KE"/>
        </w:rPr>
        <w:t>, rejelea Faharasa Kuu.</w:t>
      </w:r>
    </w:p>
    <w:p>
      <w:pPr/>
      <w:r>
        <w:rPr>
          <w:lang w:val="sw_KE" w:bidi="sw_KE"/>
        </w:rPr>
      </w:r>
      <w:r>
        <w:rPr>
          <w:lang w:val="sw_KE" w:bidi="sw_KE"/>
        </w:rPr>
        <w:t xml:space="preserve">Na Yesu alipata </w:t>
      </w:r>
      <w:r>
        <w:rPr>
          <w:b/>
          <w:lang w:val="sw_KE" w:bidi="sw_KE"/>
        </w:rPr>
        <w:t>punda</w:t>
      </w:r>
      <w:r>
        <w:rPr>
          <w:lang w:val="sw_KE" w:bidi="sw_KE"/>
        </w:rPr>
        <w:t xml:space="preserve"> mdogo na kuketi juu yake, kama vile ilivyoandikwa. Punda ni mnyama wa kufugwa ambaye ni kama farasi mdogo, lakini mwenye masikio marefu. Kupanda juu ya punda, badala ya farasi, kulihusishwa na unyenyekevu na amani katika wakati wa Yesu.</w:t>
      </w:r>
    </w:p>
    <w:p>
      <w:pPr/>
      <w:r>
        <w:rPr>
          <w:lang w:val="sw_KE" w:bidi="sw_KE"/>
        </w:rPr>
      </w:r>
      <w:r>
        <w:rPr>
          <w:lang w:val="sw_KE" w:bidi="sw_KE"/>
        </w:rPr>
        <w:t xml:space="preserve">Sitisha hapa na kama kikundi mtazame picha au video ya </w:t>
      </w:r>
      <w:r>
        <w:rPr>
          <w:lang w:val="sw_KE" w:bidi="sw_KE"/>
        </w:rPr>
        <w:t>punda</w:t>
      </w:r>
      <w:r>
        <w:rPr>
          <w:lang w:val="sw_KE" w:bidi="sw_KE"/>
        </w:rPr>
        <w:t>. Sitisha sauti hii hapa.</w:t>
      </w:r>
    </w:p>
    <w:p>
      <w:pPr/>
      <w:r>
        <w:rPr>
          <w:lang w:val="sw_KE" w:bidi="sw_KE"/>
        </w:rPr>
      </w:r>
      <w:r>
        <w:rPr>
          <w:lang w:val="sw_KE" w:bidi="sw_KE"/>
        </w:rPr>
        <w:t xml:space="preserve">Umati ambao ulikuwa pamoja naye wakati alimwita Lazaro kutoka </w:t>
      </w:r>
      <w:r>
        <w:rPr>
          <w:b/>
          <w:lang w:val="sw_KE" w:bidi="sw_KE"/>
        </w:rPr>
        <w:t>kaburini</w:t>
      </w:r>
      <w:r>
        <w:rPr>
          <w:lang w:val="sw_KE" w:bidi="sw_KE"/>
        </w:rPr>
        <w:t xml:space="preserve"> na kumfufua kutoka kwa wafu uliendelea kushuhudia. Tumia neno lile lile kwa kaburi kama ulivyotumia katika vifungu vya awali. Kwa maelezo zaidi kuhusu </w:t>
      </w:r>
      <w:r>
        <w:rPr>
          <w:lang w:val="sw_KE" w:bidi="sw_KE"/>
        </w:rPr>
        <w:t>kaburi</w:t>
      </w:r>
      <w:r>
        <w:rPr>
          <w:lang w:val="sw_KE" w:bidi="sw_KE"/>
        </w:rPr>
        <w:t xml:space="preserve">, rejelea Faharasa Kuu. </w:t>
      </w:r>
    </w:p>
    <w:p>
      <w:pPr/>
      <w:r>
        <w:rPr>
          <w:lang w:val="sw_KE" w:bidi="sw_KE"/>
        </w:rPr>
      </w:r>
      <w:r>
        <w:rPr>
          <w:lang w:val="sw_KE" w:bidi="sw_KE"/>
        </w:rPr>
        <w:t xml:space="preserve">Sababu ya umati kuenda kukutana naye ilikuwa kwamba walisikia alikuwa amefanya ishara </w:t>
      </w:r>
      <w:r>
        <w:rPr>
          <w:b/>
          <w:lang w:val="sw_KE" w:bidi="sw_KE"/>
        </w:rPr>
        <w:t>hii</w:t>
      </w:r>
      <w:r>
        <w:rPr>
          <w:lang w:val="sw_KE" w:bidi="sw_KE"/>
        </w:rPr>
        <w:t xml:space="preserve">. Tumia neno lile lile kwa Bwana kama ulilotumia katika vifungu vya awali. Kwa maelezo zaidi kuhusu </w:t>
      </w:r>
      <w:r>
        <w:rPr>
          <w:lang w:val="sw_KE" w:bidi="sw_KE"/>
        </w:rPr>
        <w:t>ishara</w:t>
      </w:r>
      <w:r>
        <w:rPr>
          <w:lang w:val="sw_KE" w:bidi="sw_KE"/>
        </w:rPr>
        <w:t>, rejelea Faharasa Kuu.</w:t>
      </w:r>
    </w:p>
    <w:p>
      <w:pPr/>
      <w:r>
        <w:rPr>
          <w:lang w:val="sw_KE" w:bidi="sw_KE"/>
        </w:rPr>
      </w:r>
      <w:r>
        <w:rPr>
          <w:lang w:val="sw_KE" w:bidi="sw_KE"/>
        </w:rPr>
        <w:t xml:space="preserve">Kwa hivyo </w:t>
      </w:r>
      <w:r>
        <w:rPr>
          <w:b/>
          <w:lang w:val="sw_KE" w:bidi="sw_KE"/>
        </w:rPr>
        <w:t>Wafarisayo</w:t>
      </w:r>
      <w:r>
        <w:rPr>
          <w:lang w:val="sw_KE" w:bidi="sw_KE"/>
        </w:rPr>
        <w:t xml:space="preserve"> waliambiana, "Mnaona kwamba hampati chochote. Tazama, dunia yote imekwenda kumfuata." Tumia neno lile lile kwa Wafarisayo kama ulilotumia katika vifungu vya awali. Kwa maelezo zaidi </w:t>
      </w:r>
      <w:r>
        <w:rPr>
          <w:lang w:val="sw_KE" w:bidi="sw_KE"/>
        </w:rPr>
        <w:t>Wafarisayo</w:t>
      </w:r>
      <w:r>
        <w:rPr>
          <w:lang w:val="sw_KE" w:bidi="sw_KE"/>
        </w:rPr>
        <w:t>, rejelea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kurekebishana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12:20–36</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12:20–36 na muiweke mioyoni mwenu.</w:t>
      </w:r>
    </w:p>
    <w:p>
      <w:pPr/>
      <w:r>
        <w:rPr>
          <w:lang w:val="sw_KE" w:bidi="sw_KE"/>
        </w:rPr>
      </w:r>
      <w:r>
        <w:rPr>
          <w:lang w:val="sw_KE" w:bidi="sw_KE"/>
        </w:rPr>
        <w:t>Sikiliza toleo la sauti la Yohana 12:20–36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12:20–36 katika tafsiri rahisi zaidi kuelewa.</w:t>
      </w:r>
    </w:p>
    <w:p>
      <w:pPr/>
      <w:r>
        <w:rPr>
          <w:lang w:val="sw_KE" w:bidi="sw_KE"/>
        </w:rPr>
      </w:r>
      <w:r>
        <w:rPr>
          <w:lang w:val="sw_KE" w:bidi="sw_KE"/>
        </w:rPr>
        <w:t>Katika simulizi ya awali, Yesu alikuwa akiingia Yerusalemu akiwa amepanda punda. Watu walimheshimu kwa kushangilia na kupunga matawi ya mitende. Hii ilitimiza unabii kuhusu Masihi, ambao nabii Zekaria aliandika na kuonyesha kwamba Yesu alikuja kama mfalme wa amani. Wanafunzi wa Yesu hawakuelewa umuhimu wa kile kilichokuwa kinatokea wakati huo. Watu walitoka ili kumkaribisha Yesu kwa sababu walisikia kwamba alimfufua Lazaro kutoka kwa wafu.</w:t>
      </w:r>
    </w:p>
    <w:p>
      <w:pPr/>
      <w:r>
        <w:rPr>
          <w:lang w:val="sw_KE" w:bidi="sw_KE"/>
        </w:rPr>
      </w:r>
      <w:r>
        <w:rPr>
          <w:lang w:val="sw_KE" w:bidi="sw_KE"/>
        </w:rPr>
        <w:t>Baadhi ya Wagiriki walikuwa kati ya wale ambao walikwenda Yerusalemu ili kumwabudu Mungu wakati ambapo watu walikuwa wakisherehekea Pasaka. Neno Wagiriki linarejelea watu ambao hawakuwa Wayahudi kwa kuzaliwa. Wao walikuwa Mataifa, wasemaji wa lugha ya Kigiriki. Neno "Wagiriki" katika Agano Jipya halimaanishi watu kutoka nchi ya Ugiriki, kwa sababu haikuwepo bado. Kwa sababu walikuja kwenye karamu ya Kiyahudi ili kumwabudu Mungu, kuna uwezekano mkubwa walikuwa wameongoka kwenye imani ya Kiyahudi. Pasaka ilikuwa sherehe ya Kiyahudi, wakati Wayahudi walisherehekea uhuru wao kutoka kwa utumwa wa Wamisri.</w:t>
      </w:r>
    </w:p>
    <w:p>
      <w:pPr/>
      <w:r>
        <w:rPr>
          <w:lang w:val="sw_KE" w:bidi="sw_KE"/>
        </w:rPr>
      </w:r>
      <w:r>
        <w:rPr>
          <w:lang w:val="sw_KE" w:bidi="sw_KE"/>
        </w:rPr>
        <w:t>Wagiriki, au wasio Wayahudi, walimkaribia Filipo ambaye alikuwa mmoja wa wanafunzi. Filipo alikuwa mwenyeji wa Bethsaida, mji wa Galilaya, mkoa ulioko kaskazini mwa Israeli. Ilikuwa na watu wengi wanaoishi pale ambao hawakuwa Wayahudi. Wagiriki walizungumza na Filipo na kuomba kumwona Yesu. Walitaka kukutana na kuzungumza naye na kumwomba Filipo afanikishe hilo. Filipo alikwenda na kumwambia mwanafunzi mwingine, Andrea, kile ambacho Wagiriki, au wasio Wayahudi, walikuwa wameuliza. Andrea alikuwa kaka ya Simoni Petro. Wao, kama Filipo, walikuwa wa kijiji cha Bethsaida. Andrea na Filipo walikwenda kwa Yesu ili kumwambia kuhusu Wagiriki, au wasio Wayahudi, na ombi lao.</w:t>
      </w:r>
    </w:p>
    <w:p>
      <w:pPr/>
      <w:r>
        <w:rPr>
          <w:lang w:val="sw_KE" w:bidi="sw_KE"/>
        </w:rPr>
      </w:r>
      <w:r>
        <w:rPr>
          <w:lang w:val="sw_KE" w:bidi="sw_KE"/>
        </w:rPr>
        <w:t xml:space="preserve">Sitisha hapa na kama kikundi mtazame ramani ya </w:t>
      </w:r>
      <w:r>
        <w:rPr>
          <w:lang w:val="sw_KE" w:bidi="sw_KE"/>
        </w:rPr>
        <w:t>Israeli inayoonyesha Yerusalemu na Bethsaida</w:t>
      </w:r>
      <w:r>
        <w:rPr>
          <w:lang w:val="sw_KE" w:bidi="sw_KE"/>
        </w:rPr>
        <w:t>. Sitisha sauti hii hapa.</w:t>
      </w:r>
    </w:p>
    <w:p>
      <w:pPr/>
      <w:r>
        <w:rPr>
          <w:lang w:val="sw_KE" w:bidi="sw_KE"/>
        </w:rPr>
      </w:r>
      <w:r>
        <w:rPr>
          <w:lang w:val="sw_KE" w:bidi="sw_KE"/>
        </w:rPr>
        <w:t>Yesu aliwajibu Andrea na Filipo, lakini maneno yake yalielekezwa kwa wote ambao walikuwa hapo, ikiwa ni pamoja na Wagiriki, au wasio Wayahudi. Alisema, "Saa imefika kwa Mwana wa Mtu kupokea utukufu kutoka kwa Mungu." "Saa" inarejelea wakati ambapo Yesu alikuwa akisubiri, si saa halisi. Huo ulikuwa wakati ambao angeteseka, angekufa, na angefufuka tena. Wakati huu ulikuwa umefika sasa, lakini haungetokea katika dakika sitini zilizofuata. Yesu alitumia cheo "Mwana wa Mtu" kuhusu yeye mwenyewe ili kuashiria mambo mawili. Alikuwa binadamu wa kweli, na aliwakilisha watu wote. Alikuja kutoka kwa Mungu na alikuwa na mamlaka yote na nguvu kutoka kwa Mungu, ikiwa ni pamoja na nguvu ya kusamehe dhambi. Kichwa kinamaanisha kwamba Yesu alikuwa Mungu kikamilifu na binadamu kikamilifu. Mwana wa Mtu ni cheo ambacho Wayahudi waliunganisha na Masihi, au Mwokozi Aliyeahidiwa ambaye Mungu angemtuma ili kuwasaidia. Wakati ambapo Yesu angepokea utukufu kutoka kwa Mungu ulikuwa wakati ambapo angeteseka, angekufa, angefufuka kutoka kwa wafu na kurudi mbinguni. Wakati huo Mungu angefichua asili ya kweli ya Yesu Mwana wa Mungu, ambayo ni nguvu yake ya kutoa uzima wa milele.</w:t>
      </w:r>
    </w:p>
    <w:p>
      <w:pPr/>
      <w:r>
        <w:rPr>
          <w:lang w:val="sw_KE" w:bidi="sw_KE"/>
        </w:rPr>
      </w:r>
      <w:r>
        <w:rPr>
          <w:lang w:val="sw_KE" w:bidi="sw_KE"/>
        </w:rPr>
        <w:t>Yesu aliendelea, "Amin, amin, ninawaambia, punje ya ngano isipoanguka katika ardhi na kufa, hubaki kuwa punje moja tu." Lakini ikifa, basi huzaa matunda mengi." Usemi "hakika nawaambia" unatambulisha kitu muhimu Yesu alitaka kusema. Alikuwa akiwahimiza wasikilizaji wake kusikiliza kwa makini na kukubali kile alichosema. Yesu alikuwa akisema kwamba ikiwa punje ya ngano haitaanguka katika ardhi na kufa, itabaki kuwa nafaka moja tu. Ingekuwa tu zaidi ya nafaka moja ikiwa ingeanguka ardhini na kufa. Ngano ni aina ya zao ambalo watu wa Palestina walilima katika wakati wa Yesu. Walitumia nafaka ya ngano ili kutengeneza mkate. Nafaka ni mbegu moja ambayo inaweza kukua kuwa mmea mpya wa ngano. Watu ni lazima wazike mbegu katika ardhi, kana kwamba imekufa, ili kuzalisha mazao. Yesu alikuwa akionyesha kifo chake mwenyewe na mazishi yake kwa kulinganisha na jinsi watu wanavyopanda mbegu ya ngano katika ardhi. Ilikuwa muhimu kwa yeye kufa ili kuzaa matunda. Alipokufa na Mungu akamfufua kutoka kwa kifo, angewaleta watu katika ufalme wa Mungu kwa kuwapa uzima wa milele wanapomwamini.</w:t>
      </w:r>
    </w:p>
    <w:p>
      <w:pPr/>
      <w:r>
        <w:rPr>
          <w:lang w:val="sw_KE" w:bidi="sw_KE"/>
        </w:rPr>
      </w:r>
      <w:r>
        <w:rPr>
          <w:lang w:val="sw_KE" w:bidi="sw_KE"/>
        </w:rPr>
        <w:t xml:space="preserve">Simameni hapa na kama kikundi muangalie picha za ngano </w:t>
      </w:r>
      <w:r>
        <w:rPr>
          <w:lang w:val="sw_KE" w:bidi="sw_KE"/>
        </w:rPr>
        <w:t>katika shamba na nafaka ya ngano</w:t>
      </w:r>
      <w:r>
        <w:rPr>
          <w:lang w:val="sw_KE" w:bidi="sw_KE"/>
        </w:rPr>
        <w:t>. Sitisha sauti hii hapa.</w:t>
      </w:r>
    </w:p>
    <w:p>
      <w:pPr/>
      <w:r>
        <w:rPr>
          <w:lang w:val="sw_KE" w:bidi="sw_KE"/>
        </w:rPr>
      </w:r>
      <w:r>
        <w:rPr>
          <w:lang w:val="sw_KE" w:bidi="sw_KE"/>
        </w:rPr>
        <w:t>Yesu alitoa kauli nyingine muhimu, akisema, "Yule anayeyapenda maisha yake, anayaharibu, na yule anayeyachukia maisha yake katika ulimwengu huu, atayahifadhi kwa ajili ya umilele." Kwa kusema "yule anayeupenda uhai wake," Yesu alikuwa akimrejelea mtu yeyote anayejipenda mwenyewe kuliko wengine wote. Mtu huyo anaishi maisha ya ubinafsi, akifikiri hasa kuhusu tamaa na malengo yake mwenyewe. Watu hao wataharibu maisha yao, hapa duniani na katika umilele. Maisha yao yataharibiwa, wakipoteza kabisa mema yoyote waliyokuwa nayo. Hawatapokea maisha ya kweli, ambayo ni maisha ya milele. Yesu anatofautisha watu hao na wale ambao "wanachukia maisha yao wenyewe." Watu hao wanampenda Mungu zaidi kuliko maisha yao duniani. Kwa sababu hiyo inaonekana kwamba wanachukia maisha yao duniani. Hii ina maana kwamba hawachukulii maisha yao duniani kuwa kitu muhimu zaidi. Hawazingatii chochote ambacho dunia inatoa muhimu zaidi kuliko Mungu, ikiwa ni pamoja na pesa, nguvu, na sifa. Wako tayari kutoa dhabihu tamaa na matarajio yao wenyewe ili kumtumikia Mungu na wengine. Watu hao wanaamini kwamba kumjua Mungu na kumtumikia ni muhimu zaidi kuliko wao wenyewe na kile maisha yao duniani yanatoa. Yesu anasema kwamba watu hao watayahifadhi maisha yao kwa ajili ya uzima wa milele. Hii ina maana kwamba watu hao hawatapoteza kamwe maisha yao ya kweli, ambayo ni maisha ya kiroho. Neno milele linarejelea kitu ambacho hakina mwisho. Kifungu maisha ya milele kinarejelea maisha na Mungu ambayo hayamaliziki. Yesu anasema kwamba watu ambao wanampenda Mungu zaidi kuliko maisha yao duniani wataishi na Mungu milele.</w:t>
      </w:r>
    </w:p>
    <w:p>
      <w:pPr/>
      <w:r>
        <w:rPr>
          <w:lang w:val="sw_KE" w:bidi="sw_KE"/>
        </w:rPr>
      </w:r>
      <w:r>
        <w:rPr>
          <w:lang w:val="sw_KE" w:bidi="sw_KE"/>
        </w:rPr>
        <w:t>Yesu anaendelea kwa kusema kwamba mtu yeyote ambaye anamtumikia ni lazima amfuate, na kwamba mtumishi wake atakuwa popote Yesu alipo. Mtu ambaye anamtumikia Yesu, au mtumishi wake, ni mtu yeyote ambaye anataka kuwa mwanafunzi wa Yesu au ambaye anataka kumwita Yesu Bwana wake. Mtu ambaye anamtumikia Yesu hatendi ili kujifaidika mwenyewe au kujipendeza mwenyewe. Anasikiliza kile Yesu Bwana wake anataka afanye na anafanya hivyo kwa uaminifu. Maana yake ni kwamba "kumtumikia" Yesu kunahusisha kuiga tabia yake, kufanya kile alichofanya kwa kutumikia wengine, au kutumikiana ninyi kwa ninyi. Yesu anahitaji mtu huyu kwenda mahali anapoenda. Yesu alikuwa anaenda msalabani na kifo, na watumishi wake ni lazima wawe tayari kuteseka na kufa pia. Kisha Yesu anaongeza kwamba Baba atamheshimu mtu yeyote ambaye anamtumikia. Hii ina maana kwamba Mungu Baba atamsifu na kumlipa kila mtu kwa huduma yake ya uaminifu kwa Yesu.</w:t>
      </w:r>
    </w:p>
    <w:p>
      <w:pPr/>
      <w:r>
        <w:rPr>
          <w:lang w:val="sw_KE" w:bidi="sw_KE"/>
        </w:rPr>
      </w:r>
      <w:r>
        <w:rPr>
          <w:lang w:val="sw_KE" w:bidi="sw_KE"/>
        </w:rPr>
        <w:t>Sasa hotuba ya Yesu inaendelea na anaielekeza kwa Baba kama sala. Anasema kwamba roho yake imefadhaika. Nafsi ni maisha ya ndani ya mtu na fikira. Roho ni sehemu ya mtu ambayo inaendelea kuishi wakati mwili unakufa. Hapa Yesu anazungumza kuhusu yeye mwenyewe kuwa katika dhiki. Alihisi huzuni kwa sababu alijua hivi karibuni angekufa kifo cha uchungu ambacho kingemletea aibu. Alijua kwamba ingekuwa vigumu sana na hakujua jinsi alivyopaswa kuomba. Anauliza, "Na ninapaswa kuomba nini?" Swali hili linaonyesha kwamba Yesu alikuwa akifikiri kwamba hakujua kile au jinsi alivyopaswa kumwomba Mungu. Alikuwa akisema, "Ninafaa kusema nini?" Yesu anauliza swali lingine baada ya hili. Anamzungumzia Mungu kama Baba yake wa mbinguni: "Je, ninapaswa kusema, 'Baba, niokoe na saa hii'?" "Niokoe kutoka saa hii" inamaanisha "niepushe na kupitia wakati huu wa mateso." Yesu alikuwa akipendekeza uwezekano kwamba alijua haikuwa nzuri. Alikuwa akipendekeza uwezekano kwamba angeweza kumwomba Mungu amwokoe kutoka kusulubishwa. Tayari alielewa kwamba hangeweza na hakupaswa kuomba sala hiyo. Yesu alijua kwamba wakati ambapo angeteseka na kufa sasa ulikuwa karibu sana, ingawa haingekuwa katika dakika sitini zilizofuata. Kisha Yesu anajibu swali lake mwenyewe na kusema, "Hapana, ni kwa sababu hii kwamba nimeufikia wakati huu." Kwa kusema, "kwa sababu hii," Yesu anarejelea wakati aliposema kwamba wakati umefika kwa Mungu kumtukuza Mwana wa Mtu. Yesu alikuja wakati huu wa maisha yake duniani ili Mungu amtukuze ili awape wengine uzima. Kifungu, "saa hii" kinarejelea wakati wa mateso wa Yesu, wakati anapopata kifo msalabani kwa ajili ya dhambi ya mwanadamu.</w:t>
      </w:r>
    </w:p>
    <w:p>
      <w:pPr/>
      <w:r>
        <w:rPr>
          <w:lang w:val="sw_KE" w:bidi="sw_KE"/>
        </w:rPr>
      </w:r>
      <w:r>
        <w:rPr>
          <w:lang w:val="sw_KE" w:bidi="sw_KE"/>
        </w:rPr>
        <w:t>Sitisha hapa na ukiambie kikundi hadithi kutoka kwa maisha yako ulipochagua kupitia kitu kigumu au chenye changamoto katika maisha yako ili Mungu aweze kuwabariki wengine kupitia tendo lako. Shiriki na kikundi kile ulichoomba wakati huo. Sitisha sauti hii hapa.</w:t>
      </w:r>
    </w:p>
    <w:p>
      <w:pPr/>
      <w:r>
        <w:rPr>
          <w:lang w:val="sw_KE" w:bidi="sw_KE"/>
        </w:rPr>
      </w:r>
      <w:r>
        <w:rPr>
          <w:lang w:val="sw_KE" w:bidi="sw_KE"/>
        </w:rPr>
        <w:t>Yesu anaendelea na sala yake kwa Mungu Baba yake. Sala ya Yesu ni kwa Mungu kufichua utukufu wa kweli wa jina la Mungu, ili kila mtu ajue jinsi Mungu alivyo mkuu na wa ajabu. Kifungu "jina lako" kinarejelea Mungu mwenyewe. Jina lake linawakilisha yeye ni nani. Kisha sauti ilikuja kutoka mbinguni: "Nimelitukuza, na nitalitukuza tena." Ilikuwa sauti ya Mungu ikisema, "Nimeonyesha jinsi nilivyo wa ajabu na nitaionyesha tena." Mungu alifichua utukufu wake wa kweli katika ishara ambazo Yesu alifanya. Angefichua tena katika kifo cha Yesu na ufufuo wa Yesu.</w:t>
      </w:r>
    </w:p>
    <w:p>
      <w:pPr/>
      <w:r>
        <w:rPr>
          <w:lang w:val="sw_KE" w:bidi="sw_KE"/>
        </w:rPr>
      </w:r>
      <w:r>
        <w:rPr>
          <w:lang w:val="sw_KE" w:bidi="sw_KE"/>
        </w:rPr>
        <w:t>Umati uliosimama pale ulisikia sauti ya Mungu kutoka mbinguni, lakini hawakujua sauti hiyo ilikuwa nini. "Umati " inarejelea watu ambao walikuwa wamemsikia Yesu akizungumza kuhusu mateso yake ya baadaye. Baadhi ya umati walidhani ilikuwa radi, lakini watu wengine katika umati walisema kwamba malaika alikuwa amezungumza na Yesu. Walidhani kwamba sauti kutoka mbinguni ilikuwa sauti ya malaika. "Malaika" inamaanisha mjumbe. Hapa inarejelea kiumbe wa roho ambaye anamtumikia Mungu. Wakati mwingine Mungu humtuma malaika ili kumwambia mtu ujumbe au kumtumikia kwa njia nyingine.</w:t>
      </w:r>
    </w:p>
    <w:p>
      <w:pPr/>
      <w:r>
        <w:rPr>
          <w:lang w:val="sw_KE" w:bidi="sw_KE"/>
        </w:rPr>
      </w:r>
      <w:r>
        <w:rPr>
          <w:lang w:val="sw_KE" w:bidi="sw_KE"/>
        </w:rPr>
        <w:t>Yesu aliwaambia umati, "Sauti hii imekuja kwa ajili yenu, si yangu." Yesu alisema kwamba sauti kutoka mbinguni ilikuwa kwa manufaa ya watu, wasikilizaji. Mungu alimwambia Yesu maneno yake, lakini alikusudia yasaidie watu waliokuwa wakisikiliza. Kifungu "Sauti hii" kinarejelea kile umati ulisikia. Mungu alitaka umati wajue kwamba alikuwa amejibu sala ya Yesu, hata ingawa hawakuweza kuelewa kile alichosema. Kujua tu kwamba Mungu alizungumza na Yesu ilikuwa faida kubwa kwa watu. Sauti ilikuwa zaidi kwa manufaa ya umati kuliko manufaa ya Yesu.</w:t>
      </w:r>
    </w:p>
    <w:p>
      <w:pPr/>
      <w:r>
        <w:rPr>
          <w:lang w:val="sw_KE" w:bidi="sw_KE"/>
        </w:rPr>
      </w:r>
      <w:r>
        <w:rPr>
          <w:lang w:val="sw_KE" w:bidi="sw_KE"/>
        </w:rPr>
        <w:t>Yesu anaendelea kwa kusema, "Sasa ni wakati wa hukumu ya dunia hii; sasa Baba atamfukuza yule ambaye anatawala dunia hii." Neno "sasa" linarejelea "saa" ambalo Yesu alizungumzia mapema kama wakati angekufa msalabani. Wakati wa kifo chake ulikuwa karibu sana. Huu ulikuwa wakati wa hukumu ya dunia hii. Kwa kumhukumu Yesu na kumhukumu kufa msalabani, watu walikuwa kwa kweli wakijihukumu na kujilaani wenyewe. Wakati walimweka Yesu msalabani afe, walionyesha jinsi walivyokuwa waovu. Lakini msalaba pia ulikuwa hukumu ya Mungu kwa ulimwengu, hukumu ambayo Yesu alikubali kuibeba yeye mwenyewe. Yesu alivumilia hukumu na kuhukumiwa badala ya ulimwengu, ingawa ulimwengu ulistahili na Yesu hakustahili. "Sasa," ambayo ilimaanisha hivi karibuni sana, pia ungekuwa wakati ambapo Baba angemwondoa yule mwovu anayetawala ulimwengu. Yesu alijua kwamba angekufa hivi karibuni na kwa kifo chake angemshinda Shetani. "Yule ambaye anatawala dunia" inamaanisha "yule ambaye anatawala watu wa dunia" na hapa inarejelea Shetani. Mungu angemwangusha au kumshinda Shetani, naye Shetani angepoteza mamlaka juu ya watu wa ulimwengu. Hangekuwa na nguvu tena ya kutawala dunia. Maandishi hayasemi kwamba Mungu angemtuma au kumfukuza Shetani kutoka mahali halisi kama mbinguni au duniani.</w:t>
      </w:r>
    </w:p>
    <w:p>
      <w:pPr/>
      <w:r>
        <w:rPr>
          <w:lang w:val="sw_KE" w:bidi="sw_KE"/>
        </w:rPr>
      </w:r>
      <w:r>
        <w:rPr>
          <w:lang w:val="sw_KE" w:bidi="sw_KE"/>
        </w:rPr>
        <w:t>Yesu anaendelea kwa kusema kwamba "watakaponiinua kutoka duniani, nitavuta watu wote kwangu." Anazungumza kuhusu wakati ambapo watu wangemfungia misumari kwenye msalaba mrefu na kuinua msalaba juu ili afe juu yake. Watu waliosikiliza walielewa kwamba Yesu alimaanisha kwamba angekufa. Yesu angeweza pia kuwa anarejelea ufufuo wake na kwenda mbinguni ili kuwa na Mungu, lakini mwelekeo kuu hapa ni kusulubishwa kwake. Kisha kupitia kifo chake Yesu angesababisha aina zote za watu kuja kwake kumwamini. Hapa neno "kuvuta" linamaanisha "kusababisha kuja." Inamaanisha kwamba Yesu angevutia aina zote za watu ili watake kuja kwake. Hangelazimisha watu kuja kwake dhidi ya mapenzi yao. Kifungu "watu wote" kinamaanisha jamii zote na aina za watu—wasio Wayahudi na pia Wayahudi, watumwa na pia watu huru. Haimaanishi kwamba kila mtu angekuja kwake, lakini mtu yeyote angeweza kuja ikiwa angetaka.</w:t>
      </w:r>
    </w:p>
    <w:p>
      <w:pPr/>
      <w:r>
        <w:rPr>
          <w:lang w:val="sw_KE" w:bidi="sw_KE"/>
        </w:rPr>
      </w:r>
      <w:r>
        <w:rPr>
          <w:lang w:val="sw_KE" w:bidi="sw_KE"/>
        </w:rPr>
        <w:t>Sentensi inayofuata ni maelezo ya ziada ambayo mwandishi Yohana anatupa, maoni ya mwandishi Yohana. Inarejelea Yesu akisema kwamba angeinuliwa kutoka duniani. Yohana anasema, "Alisema hili ili kuonyesha aina ya kifo ambacho alikuwa afe." Hii ina maana kwamba Yesu alikuwa akiwaambia kwa njia isiyo ya moja kwa moja jinsi ambavyo angekufa. Alimaanisha kwamba watu wangemsulubisha.</w:t>
      </w:r>
    </w:p>
    <w:p>
      <w:pPr/>
      <w:r>
        <w:rPr>
          <w:lang w:val="sw_KE" w:bidi="sw_KE"/>
        </w:rPr>
      </w:r>
      <w:r>
        <w:rPr>
          <w:lang w:val="sw_KE" w:bidi="sw_KE"/>
        </w:rPr>
        <w:t>Kwa hivyo umati ulijibu taarifa ya Yesu kwa kutoa taarifa na kisha kuuliza swali. Walisema, "Tumesikia kutoka kwa Sheria kwamba Kristo anakaa milele." Walikuwa wamesikia watu wakihubiri kutoka kwa Maandiko ya Kiyahudi, au Agano la Kale, na kusema kwamba Kristo, Mwokozi aliyeahidiwa, hangekufa kamwe. Hawakuwa wakinukuu maandiko maalum, lakini walirejelea uelewa wa jumla wa Maandiko. Walielewa kwamba wakati Yesu alipojiita "Mwana wa Mtu," alikuwa akisema kwamba alikuwa Kristo, Mwokozi aliyeahidiwa. Kristo ni neno la Kigiriki kwa neno la Kiebrania Masihi. Wayahudi walitumia cheo cha Masihi ili kurejelea mtu maalum ambaye Mungu alikuwa amemteua na kuahidi kumtuma kama Mfalme na Mwokozi. Kisha watu waliuliza swali, "Unawezaje kusema kwamba Mwana wa Mtu ni lazima ainuliwe?" Watu walitumia swali ili kusisitiza au kuthibitisha kwamba huwezi kusema hivyo. Watu walidhani kwamba mara tu Kristo, Mwokozi wa ahadi, atakapokuja angeishi milele. Hawakuelewa kwamba kulikuwa na Maandiko mengine ambayo yalizungumza kuhusu kifo chake. Hawakudhani kwamba Kristo, Mwokozi aliyeahidiwa angekufa, kwa hivyo kile Yesu alichosema kiliwachanganya. Kisha umati uliuliza swali halisi, "Mwana huyu wa Mtu ni nani?" Ikiwa Mwana wa Mtu alikuwa Kristo, Mwokozi aliyeahidiwa, umati haukuelewa jinsi alivyoweza kufa. Walichanganyikiwa na kile Yesu alichosema na kumwomba aweke mambo wazi. Walitaka kujua Mwana wa Mtu ambaye Yesu alizungumzia alikuwa, alikuwa ni aina gani ya mtu.</w:t>
      </w:r>
    </w:p>
    <w:p>
      <w:pPr/>
      <w:r>
        <w:rPr>
          <w:lang w:val="sw_KE" w:bidi="sw_KE"/>
        </w:rPr>
      </w:r>
      <w:r>
        <w:rPr>
          <w:lang w:val="sw_KE" w:bidi="sw_KE"/>
        </w:rPr>
        <w:t>Yesu aliwajibu, akisema, "Mwanga uko kati yenu kwa kitambo kidogo tu." Yesu alitumia sitiari. Mwanga unawakilisha Yesu. Yeye ni kama mwanga kwa kuwa anaonyesha, au kufichua, mambo kama yalivyo kwa kweli. Anamfunua Mungu wa kweli kwa watu. Yesu atakuwa pamoja nao kwa muda mfupi tu zaidi. Baada ya hapo, Yesu alimaanisha, hangekuwa pamoja nao tena. Yesu aliendelea: "Tembeeni mkiwa bado na nuru, ili giza lisije likawafunika." Yesu anawapa amri ya kuendelea kumfuata, maadamu inawezekana. Wakati bado Yesu yuko pamoja nao, watu wanahitaji kumsikiliza na kumwamini. Yesu alikuwa akimaanisha kwamba hangekuwa pamoja nao daima. Yesu anatumia ulinganisho mwingine. Giza linawakilisha uovu. Watu ambao hawamwamini Yesu hawatajua ukweli kuhusu Mungu. Kwa hivyo giza la kiroho litawashinda, na hawatajua kile ambacho ni kweli au jinsi wanavyopaswa kuishi. Yesu anatumia istiari tena ili kuonyesha ukweli wa kiroho: "Yule ambaye anatembea gizani hajui mahali anapoenda." Hapa giza linawakilisha uovu tena. Watu ambao wanakataa kumwamini Yesu, mwanga, wanatembea gizani. Kwa hivyo hawawezi kujua ukweli kuhusu Mungu na jinsi alivyo. Hawawezi kujua jinsi yeye alivyo mwenye upendo na mtakatifu. Hawawezi kujua jinsi anavyotaka waishi. Wanatembea katika giza la kiroho.</w:t>
      </w:r>
    </w:p>
    <w:p>
      <w:pPr/>
      <w:r>
        <w:rPr>
          <w:lang w:val="sw_KE" w:bidi="sw_KE"/>
        </w:rPr>
      </w:r>
      <w:r>
        <w:rPr>
          <w:lang w:val="sw_KE" w:bidi="sw_KE"/>
        </w:rPr>
        <w:t>Yesu aliendelea kuzungumza kuhusu mwanga na giza. Alisema, "Wakati mna mwanga, aminini mwanga, ili muwe wana wa mwanga." Yesu anajilinganisha na mwanga ambao upo, uking'aa, kwa muda mfupi zaidi. Yesu anaualika umati unaomsikiliza umwamini. Kumwamini Yesu kunamaanisha kuamini ukweli kuhusu jinsi Yesu alivyokuwa na kile alichofanya. Pia ilijumuisha wazo la kumwamini Yesu badala ya kujiamini au kumwamini mtu mwingine. Kuamini ukweli kuhusu Yesu kunapaswa kusababisha kumtumaini. Lugha ya Kiebrania ilitumia usemi "kuwa wana wa mtu" ili kuelezea watu ambao wana sifa za mtu huyo. Kwa hivyo "wana wa mwanga" ni watu ambao wanaishi katika mwanga wa Yesu na ni wa Yesu. Tabia yao ni kama ile ya mwanga. Wana tabia ya Mungu ndani yao, na wanapenda kile anachopenda na kuchukia kile anachochukia. Baada ya kusema mambo hayo, Yesu aliwaacha watu ambao alikuwa akizungumza nao na akaondoka kwao ili kujificha. Alikwenda mahali ambapo hawakujua ili wasiweze kumpata.</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12:20–36 katika tafsiri rahisi zaidi kuelewa.</w:t>
      </w:r>
    </w:p>
    <w:p>
      <w:pPr/>
      <w:r>
        <w:rPr>
          <w:lang w:val="sw_KE" w:bidi="sw_KE"/>
        </w:rPr>
      </w:r>
      <w:r>
        <w:rPr>
          <w:lang w:val="sw_KE" w:bidi="sw_KE"/>
        </w:rPr>
        <w:t>Katika hatua hii, kikundi kitafafanua matukio, wahusika na mpangilio wa kifungu hiki. Kisha kikundi kitawazia kifungu hiki.</w:t>
      </w:r>
    </w:p>
    <w:p>
      <w:pPr/>
      <w:r>
        <w:rPr>
          <w:lang w:val="sw_KE" w:bidi="sw_KE"/>
        </w:rPr>
      </w:r>
      <w:r>
        <w:rPr>
          <w:lang w:val="sw_KE" w:bidi="sw_KE"/>
        </w:rPr>
        <w:t>Simulizi hii ina matukio kumi na mawili.</w:t>
      </w:r>
    </w:p>
    <w:p>
      <w:pPr/>
      <w:r>
        <w:rPr>
          <w:lang w:val="sw_KE" w:bidi="sw_KE"/>
        </w:rPr>
      </w:r>
      <w:r>
        <w:rPr>
          <w:b/>
          <w:lang w:val="sw_KE" w:bidi="sw_KE"/>
        </w:rPr>
        <w:t>Katika tukio la kwanza:</w:t>
      </w:r>
      <w:r>
        <w:rPr>
          <w:lang w:val="sw_KE" w:bidi="sw_KE"/>
        </w:rPr>
        <w:t xml:space="preserve"> Wagiriki, au wasio Wayahudi, wanamwendea Filipo na kumwomba amwone Yesu.</w:t>
      </w:r>
    </w:p>
    <w:p>
      <w:pPr/>
      <w:r>
        <w:rPr>
          <w:lang w:val="sw_KE" w:bidi="sw_KE"/>
        </w:rPr>
      </w:r>
      <w:r>
        <w:rPr>
          <w:b/>
          <w:lang w:val="sw_KE" w:bidi="sw_KE"/>
        </w:rPr>
        <w:t>Katika tukio la pili:</w:t>
      </w:r>
      <w:r>
        <w:rPr>
          <w:lang w:val="sw_KE" w:bidi="sw_KE"/>
        </w:rPr>
        <w:t xml:space="preserve"> Filipo anamwambia Andrea kuhusu Wagiriki, au wasio Wayahudi, wakiomba kumwona Yesu na wote wawili wanaenda kumwambia Yesu.</w:t>
      </w:r>
    </w:p>
    <w:p>
      <w:pPr/>
      <w:r>
        <w:rPr>
          <w:lang w:val="sw_KE" w:bidi="sw_KE"/>
        </w:rPr>
      </w:r>
      <w:r>
        <w:rPr>
          <w:b/>
          <w:lang w:val="sw_KE" w:bidi="sw_KE"/>
        </w:rPr>
        <w:t>Katika tukio la tatu:</w:t>
      </w:r>
      <w:r>
        <w:rPr>
          <w:lang w:val="sw_KE" w:bidi="sw_KE"/>
        </w:rPr>
        <w:t xml:space="preserve"> Yesu anamjibu Filipo Andrea na kuzungumza nao na wengine wote, Wayahudi na wasio Wayahudi, ambao walikuwa wamesimama pamoja naye. Anawaambia kwamba wakati umefika kwa Mungu kumtukuza, Mwana wa Mtu. Kisha anatoa mfano na umuhimu wa kifo chake kwa kuwaambia mfano kuhusu punje ya ngano inayohitaji kuanguka katika ardhi na kufa ili kuzalisha matunda mengi.</w:t>
      </w:r>
    </w:p>
    <w:p>
      <w:pPr/>
      <w:r>
        <w:rPr>
          <w:lang w:val="sw_KE" w:bidi="sw_KE"/>
        </w:rPr>
      </w:r>
      <w:r>
        <w:rPr>
          <w:b/>
          <w:lang w:val="sw_KE" w:bidi="sw_KE"/>
        </w:rPr>
        <w:t>Katika tukio la nne:</w:t>
      </w:r>
      <w:r>
        <w:rPr>
          <w:lang w:val="sw_KE" w:bidi="sw_KE"/>
        </w:rPr>
        <w:t xml:space="preserve"> Yesu kisha anamalizia mfano huo kwa kuutumia katika maisha ya hapa duniani na maisha ya milele. Anasema kwamba wale ambao wanapenda maisha yao duniani na wanajipenda wenyewe zaidi kuliko wanavyompenda Mungu wataharibu maisha yao duniani na kupoteza uzima wao wa milele. Hata hivyo, wale ambao wanampenda Mungu zaidi kuliko maisha yao duniani watalinda maisha yao ya milele. Yesu pia anaweka wazi kwamba wale ambao wanamtumikia au kumfuata, ni lazima wafanye kile anachofanya na kwenda mahali anapoenda na Mungu Baba atawapa thawabu.</w:t>
      </w:r>
    </w:p>
    <w:p>
      <w:pPr/>
      <w:r>
        <w:rPr>
          <w:lang w:val="sw_KE" w:bidi="sw_KE"/>
        </w:rPr>
      </w:r>
      <w:r>
        <w:rPr>
          <w:b/>
          <w:lang w:val="sw_KE" w:bidi="sw_KE"/>
        </w:rPr>
        <w:t>Katika tukio la tano:</w:t>
      </w:r>
      <w:r>
        <w:rPr>
          <w:lang w:val="sw_KE" w:bidi="sw_KE"/>
        </w:rPr>
        <w:t xml:space="preserve"> Yesu anaelezea huzuni kuhusu wakati wa kifo chake, ambacho kinakuja hivi karibuni. Yesu anazungumza na Mungu, lakini badala ya kumwomba Baba amwokoe kutoka kwa kifo, anamwomba Mungu alitukuze jina lake mwenyewe kupitia kifo cha Mwana wake.</w:t>
      </w:r>
    </w:p>
    <w:p>
      <w:pPr/>
      <w:r>
        <w:rPr>
          <w:lang w:val="sw_KE" w:bidi="sw_KE"/>
        </w:rPr>
      </w:r>
      <w:r>
        <w:rPr>
          <w:b/>
          <w:lang w:val="sw_KE" w:bidi="sw_KE"/>
        </w:rPr>
        <w:t>Katika tukio la sita:</w:t>
      </w:r>
      <w:r>
        <w:rPr>
          <w:lang w:val="sw_KE" w:bidi="sw_KE"/>
        </w:rPr>
        <w:t xml:space="preserve"> Mungu anamjibu Yesu na kuzungumza kutoka mbinguni akisema kwamba tayari amelitukuza jina lake na kwamba atalitukuza tena.</w:t>
      </w:r>
    </w:p>
    <w:p>
      <w:pPr/>
      <w:r>
        <w:rPr>
          <w:lang w:val="sw_KE" w:bidi="sw_KE"/>
        </w:rPr>
      </w:r>
      <w:r>
        <w:rPr>
          <w:b/>
          <w:lang w:val="sw_KE" w:bidi="sw_KE"/>
        </w:rPr>
        <w:t>Katika tukio la saba:</w:t>
      </w:r>
      <w:r>
        <w:rPr>
          <w:lang w:val="sw_KE" w:bidi="sw_KE"/>
        </w:rPr>
        <w:t xml:space="preserve"> Umati uliosimama karibu na Yesu unasikia sauti ya Mungu, lakini si maneno. Wengine wanafikiri ilikuwa sauti ya radi na wengine wanafikiri kwamba malaika alizungumza na Yesu.</w:t>
      </w:r>
    </w:p>
    <w:p>
      <w:pPr/>
      <w:r>
        <w:rPr>
          <w:lang w:val="sw_KE" w:bidi="sw_KE"/>
        </w:rPr>
      </w:r>
      <w:r>
        <w:rPr>
          <w:b/>
          <w:lang w:val="sw_KE" w:bidi="sw_KE"/>
        </w:rPr>
        <w:t>Katika tukio la nane:</w:t>
      </w:r>
      <w:r>
        <w:rPr>
          <w:lang w:val="sw_KE" w:bidi="sw_KE"/>
        </w:rPr>
        <w:t xml:space="preserve"> Yesu anawaambia umati kwamba sauti kutoka mbinguni ilikuwa kwa ajili ya manufaa yao.</w:t>
      </w:r>
    </w:p>
    <w:p>
      <w:pPr/>
      <w:r>
        <w:rPr>
          <w:lang w:val="sw_KE" w:bidi="sw_KE"/>
        </w:rPr>
      </w:r>
      <w:r>
        <w:rPr>
          <w:b/>
          <w:lang w:val="sw_KE" w:bidi="sw_KE"/>
        </w:rPr>
        <w:t>Katika tukio la tisa:</w:t>
      </w:r>
      <w:r>
        <w:rPr>
          <w:lang w:val="sw_KE" w:bidi="sw_KE"/>
        </w:rPr>
        <w:t xml:space="preserve"> Yesu anazungumza na umati kuhusu kifo chake. Anawaambia kwamba kifo chake kingeleta hukumu juu ya ulimwengu na kwamba Shetani, mtawala wa dunia, angepoteza mamlaka yake. Yesu anasema kwamba wakati watu wanamwinua msalabani na anakufa, angevuta watu wote kwake ili kumfuata.</w:t>
      </w:r>
    </w:p>
    <w:p>
      <w:pPr/>
      <w:r>
        <w:rPr>
          <w:lang w:val="sw_KE" w:bidi="sw_KE"/>
        </w:rPr>
      </w:r>
      <w:r>
        <w:rPr>
          <w:b/>
          <w:lang w:val="sw_KE" w:bidi="sw_KE"/>
        </w:rPr>
        <w:t>Katika tukio la kumi:</w:t>
      </w:r>
      <w:r>
        <w:rPr>
          <w:lang w:val="sw_KE" w:bidi="sw_KE"/>
        </w:rPr>
        <w:t xml:space="preserve"> Watu wanamjibu Yesu. Walichanganyikiwa waliposikia kwamba Kristo, Mwokozi aliyeahidiwa, angekufa. Walielewa kwamba wakati Yesu alipojiita "Mwana wa Mtu," alikuwa akisema kwamba alikuwa Kristo, Mwokozi aliyeahidiwa. Wanamuuliza Mwana wa Mtu ni nani.</w:t>
      </w:r>
    </w:p>
    <w:p>
      <w:pPr/>
      <w:r>
        <w:rPr>
          <w:lang w:val="sw_KE" w:bidi="sw_KE"/>
        </w:rPr>
      </w:r>
      <w:r>
        <w:rPr>
          <w:b/>
          <w:lang w:val="sw_KE" w:bidi="sw_KE"/>
        </w:rPr>
        <w:t>Katika tukio la kumi na moja:</w:t>
      </w:r>
      <w:r>
        <w:rPr>
          <w:lang w:val="sw_KE" w:bidi="sw_KE"/>
        </w:rPr>
        <w:t xml:space="preserve"> Yesu anajibu umati kwa kutumia mfano na kujilinganisha na mwanga. Anasema kwamba atakuwa pamoja nao kwa muda mrefu tu kwa muda mrefu zaidi. Anawahimiza kuendelea kumfuata kwa muda mrefu inavyowezekana, ili giza, ambalo linawakilisha uovu, lisipate kuwafikia. Anaamuru umati kumwamini, ili waweze kuwa kama yeye.</w:t>
      </w:r>
    </w:p>
    <w:p>
      <w:pPr/>
      <w:r>
        <w:rPr>
          <w:lang w:val="sw_KE" w:bidi="sw_KE"/>
        </w:rPr>
      </w:r>
      <w:r>
        <w:rPr>
          <w:b/>
          <w:lang w:val="sw_KE" w:bidi="sw_KE"/>
        </w:rPr>
        <w:t>Katika tukio la kumi na mbili:</w:t>
      </w:r>
      <w:r>
        <w:rPr>
          <w:lang w:val="sw_KE" w:bidi="sw_KE"/>
        </w:rPr>
        <w:t xml:space="preserve"> Yesu anaondoka kwa watu na kujificha kutoka kwao.</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Watu ambao walikwenda Yerusalemu ili kuabudu wakati wa karamu ya Pasaka</w:t>
      </w:r>
    </w:p>
    <w:p>
      <w:pPr>
        <w:pStyle w:val="ListBullet"/>
        <w:spacing w:line="240" w:lineRule="auto"/>
        <w:ind w:left="720"/>
      </w:pPr>
      <w:r>
        <w:rPr>
          <w:lang w:val="sw_KE" w:bidi="sw_KE"/>
        </w:rPr>
      </w:r>
      <w:r>
        <w:rPr>
          <w:lang w:val="sw_KE" w:bidi="sw_KE"/>
        </w:rPr>
        <w:t>Wagiriki, au wasio Wayahudi, ambao walikuja kuabudu wakati wa karamu</w:t>
      </w:r>
    </w:p>
    <w:p>
      <w:pPr>
        <w:pStyle w:val="ListBullet"/>
        <w:spacing w:line="240" w:lineRule="auto"/>
        <w:ind w:left="720"/>
      </w:pPr>
      <w:r>
        <w:rPr>
          <w:lang w:val="sw_KE" w:bidi="sw_KE"/>
        </w:rPr>
      </w:r>
      <w:r>
        <w:rPr>
          <w:lang w:val="sw_KE" w:bidi="sw_KE"/>
        </w:rPr>
        <w:t>Mwanafunzi wa Yesu Filipo</w:t>
      </w:r>
    </w:p>
    <w:p>
      <w:pPr>
        <w:pStyle w:val="ListBullet"/>
        <w:spacing w:line="240" w:lineRule="auto"/>
        <w:ind w:left="720"/>
      </w:pPr>
      <w:r>
        <w:rPr>
          <w:lang w:val="sw_KE" w:bidi="sw_KE"/>
        </w:rPr>
      </w:r>
      <w:r>
        <w:rPr>
          <w:lang w:val="sw_KE" w:bidi="sw_KE"/>
        </w:rPr>
        <w:t>Mwanafunzi wa Yesu Andrea</w:t>
      </w:r>
    </w:p>
    <w:p>
      <w:pPr>
        <w:pStyle w:val="ListBullet"/>
        <w:spacing w:line="240" w:lineRule="auto"/>
        <w:ind w:left="720"/>
      </w:pPr>
      <w:r>
        <w:rPr>
          <w:lang w:val="sw_KE" w:bidi="sw_KE"/>
        </w:rPr>
      </w:r>
      <w:r>
        <w:rPr>
          <w:lang w:val="sw_KE" w:bidi="sw_KE"/>
        </w:rPr>
        <w:t>Yesu, ambaye pia anajitambulisha katika simulizi hii kama "Mwana wa Mtu" na "mwanga"</w:t>
      </w:r>
    </w:p>
    <w:p>
      <w:pPr>
        <w:pStyle w:val="ListBullet"/>
        <w:spacing w:line="240" w:lineRule="auto"/>
        <w:ind w:left="720"/>
      </w:pPr>
      <w:r>
        <w:rPr>
          <w:lang w:val="sw_KE" w:bidi="sw_KE"/>
        </w:rPr>
      </w:r>
      <w:r>
        <w:rPr>
          <w:lang w:val="sw_KE" w:bidi="sw_KE"/>
        </w:rPr>
        <w:t>Nafaka ya ngano</w:t>
      </w:r>
    </w:p>
    <w:p>
      <w:pPr>
        <w:pStyle w:val="ListBullet"/>
        <w:spacing w:line="240" w:lineRule="auto"/>
        <w:ind w:left="720"/>
      </w:pPr>
      <w:r>
        <w:rPr>
          <w:lang w:val="sw_KE" w:bidi="sw_KE"/>
        </w:rPr>
      </w:r>
      <w:r>
        <w:rPr>
          <w:lang w:val="sw_KE" w:bidi="sw_KE"/>
        </w:rPr>
        <w:t>Matunda</w:t>
      </w:r>
    </w:p>
    <w:p>
      <w:pPr>
        <w:pStyle w:val="ListBullet"/>
        <w:spacing w:line="240" w:lineRule="auto"/>
        <w:ind w:left="720"/>
      </w:pPr>
      <w:r>
        <w:rPr>
          <w:lang w:val="sw_KE" w:bidi="sw_KE"/>
        </w:rPr>
      </w:r>
      <w:r>
        <w:rPr>
          <w:lang w:val="sw_KE" w:bidi="sw_KE"/>
        </w:rPr>
        <w:t>Wale ambao wanapenda maisha yao</w:t>
      </w:r>
    </w:p>
    <w:p>
      <w:pPr>
        <w:pStyle w:val="ListBullet"/>
        <w:spacing w:line="240" w:lineRule="auto"/>
        <w:ind w:left="720"/>
      </w:pPr>
      <w:r>
        <w:rPr>
          <w:lang w:val="sw_KE" w:bidi="sw_KE"/>
        </w:rPr>
      </w:r>
      <w:r>
        <w:rPr>
          <w:lang w:val="sw_KE" w:bidi="sw_KE"/>
        </w:rPr>
        <w:t>Wale ambao wanachukia maisha yao</w:t>
      </w:r>
    </w:p>
    <w:p>
      <w:pPr>
        <w:pStyle w:val="ListBullet"/>
        <w:spacing w:line="240" w:lineRule="auto"/>
        <w:ind w:left="720"/>
      </w:pPr>
      <w:r>
        <w:rPr>
          <w:lang w:val="sw_KE" w:bidi="sw_KE"/>
        </w:rPr>
      </w:r>
      <w:r>
        <w:rPr>
          <w:lang w:val="sw_KE" w:bidi="sw_KE"/>
        </w:rPr>
        <w:t>Wale ambao wanamtumikia Yesu au watumishi</w:t>
      </w:r>
    </w:p>
    <w:p>
      <w:pPr>
        <w:pStyle w:val="ListBullet"/>
        <w:spacing w:line="240" w:lineRule="auto"/>
        <w:ind w:left="720"/>
      </w:pPr>
      <w:r>
        <w:rPr>
          <w:lang w:val="sw_KE" w:bidi="sw_KE"/>
        </w:rPr>
      </w:r>
      <w:r>
        <w:rPr>
          <w:lang w:val="sw_KE" w:bidi="sw_KE"/>
        </w:rPr>
        <w:t>Mungu Baba</w:t>
      </w:r>
    </w:p>
    <w:p>
      <w:pPr>
        <w:pStyle w:val="ListBullet"/>
        <w:spacing w:line="240" w:lineRule="auto"/>
        <w:ind w:left="720"/>
      </w:pPr>
      <w:r>
        <w:rPr>
          <w:lang w:val="sw_KE" w:bidi="sw_KE"/>
        </w:rPr>
      </w:r>
      <w:r>
        <w:rPr>
          <w:lang w:val="sw_KE" w:bidi="sw_KE"/>
        </w:rPr>
        <w:t>Sauti ya Mungu inatoka mbinguni</w:t>
      </w:r>
    </w:p>
    <w:p>
      <w:pPr>
        <w:pStyle w:val="ListBullet"/>
        <w:spacing w:line="240" w:lineRule="auto"/>
        <w:ind w:left="720"/>
      </w:pPr>
      <w:r>
        <w:rPr>
          <w:lang w:val="sw_KE" w:bidi="sw_KE"/>
        </w:rPr>
      </w:r>
      <w:r>
        <w:rPr>
          <w:lang w:val="sw_KE" w:bidi="sw_KE"/>
        </w:rPr>
        <w:t>Radi</w:t>
      </w:r>
    </w:p>
    <w:p>
      <w:pPr>
        <w:pStyle w:val="ListBullet"/>
        <w:spacing w:line="240" w:lineRule="auto"/>
        <w:ind w:left="720"/>
      </w:pPr>
      <w:r>
        <w:rPr>
          <w:lang w:val="sw_KE" w:bidi="sw_KE"/>
        </w:rPr>
      </w:r>
      <w:r>
        <w:rPr>
          <w:lang w:val="sw_KE" w:bidi="sw_KE"/>
        </w:rPr>
        <w:t>Malaika</w:t>
      </w:r>
    </w:p>
    <w:p>
      <w:pPr>
        <w:pStyle w:val="ListBullet"/>
        <w:spacing w:line="240" w:lineRule="auto"/>
        <w:ind w:left="720"/>
      </w:pPr>
      <w:r>
        <w:rPr>
          <w:lang w:val="sw_KE" w:bidi="sw_KE"/>
        </w:rPr>
      </w:r>
      <w:r>
        <w:rPr>
          <w:lang w:val="sw_KE" w:bidi="sw_KE"/>
        </w:rPr>
        <w:t>Umati wa watu waliosimama karibu na Yesu na kumsikiliza</w:t>
      </w:r>
    </w:p>
    <w:p>
      <w:pPr>
        <w:pStyle w:val="ListBullet"/>
        <w:spacing w:line="240" w:lineRule="auto"/>
        <w:ind w:left="720"/>
      </w:pPr>
      <w:r>
        <w:rPr>
          <w:lang w:val="sw_KE" w:bidi="sw_KE"/>
        </w:rPr>
      </w:r>
      <w:r>
        <w:rPr>
          <w:lang w:val="sw_KE" w:bidi="sw_KE"/>
        </w:rPr>
        <w:t>Jina la Mungu</w:t>
      </w:r>
    </w:p>
    <w:p>
      <w:pPr>
        <w:pStyle w:val="ListBullet"/>
        <w:spacing w:line="240" w:lineRule="auto"/>
        <w:ind w:left="720"/>
      </w:pPr>
      <w:r>
        <w:rPr>
          <w:lang w:val="sw_KE" w:bidi="sw_KE"/>
        </w:rPr>
      </w:r>
      <w:r>
        <w:rPr>
          <w:lang w:val="sw_KE" w:bidi="sw_KE"/>
        </w:rPr>
        <w:t>Mtawala wa dunia hii, Shetani</w:t>
      </w:r>
    </w:p>
    <w:p>
      <w:pPr>
        <w:pStyle w:val="ListBullet"/>
        <w:spacing w:line="240" w:lineRule="auto"/>
        <w:ind w:left="720"/>
      </w:pPr>
      <w:r>
        <w:rPr>
          <w:lang w:val="sw_KE" w:bidi="sw_KE"/>
        </w:rPr>
      </w:r>
      <w:r>
        <w:rPr>
          <w:lang w:val="sw_KE" w:bidi="sw_KE"/>
        </w:rPr>
        <w:t>Watu wote duniani</w:t>
      </w:r>
    </w:p>
    <w:p>
      <w:pPr>
        <w:pStyle w:val="ListBullet"/>
        <w:spacing w:line="240" w:lineRule="auto"/>
        <w:ind w:left="720"/>
      </w:pPr>
      <w:r>
        <w:rPr>
          <w:lang w:val="sw_KE" w:bidi="sw_KE"/>
        </w:rPr>
      </w:r>
      <w:r>
        <w:rPr>
          <w:lang w:val="sw_KE" w:bidi="sw_KE"/>
        </w:rPr>
        <w:t>Giza, au uovu</w:t>
      </w:r>
    </w:p>
    <w:p>
      <w:pPr>
        <w:pStyle w:val="ListBullet"/>
        <w:spacing w:line="240" w:lineRule="auto"/>
        <w:ind w:left="720"/>
      </w:pPr>
      <w:r>
        <w:rPr>
          <w:lang w:val="sw_KE" w:bidi="sw_KE"/>
        </w:rPr>
      </w:r>
      <w:r>
        <w:rPr>
          <w:lang w:val="sw_KE" w:bidi="sw_KE"/>
        </w:rPr>
        <w:t>Na wana wa mwanga</w:t>
      </w:r>
    </w:p>
    <w:p>
      <w:pPr/>
      <w:r>
        <w:rPr>
          <w:lang w:val="sw_KE" w:bidi="sw_KE"/>
        </w:rPr>
      </w:r>
      <w:r>
        <w:rPr>
          <w:lang w:val="sw_KE" w:bidi="sw_KE"/>
        </w:rPr>
        <w:t>Kama kikundi, zingatia sehemu hizi za mpangilio wa simulizi:</w:t>
      </w:r>
    </w:p>
    <w:p>
      <w:pPr/>
      <w:r>
        <w:rPr>
          <w:lang w:val="sw_KE" w:bidi="sw_KE"/>
        </w:rPr>
      </w:r>
      <w:r>
        <w:rPr>
          <w:lang w:val="sw_KE" w:bidi="sw_KE"/>
        </w:rPr>
        <w:t>Hadithi hii inafanyika wakati wa wiki inayoongoza kwa karamu ya Pasaka katika Yerusalemu.</w:t>
      </w:r>
    </w:p>
    <w:p>
      <w:pPr/>
      <w:r>
        <w:rPr>
          <w:lang w:val="sw_KE" w:bidi="sw_KE"/>
        </w:rPr>
      </w:r>
      <w:r>
        <w:rPr>
          <w:lang w:val="sw_KE" w:bidi="sw_KE"/>
        </w:rPr>
        <w:t>Sasa baadhi ya Wagiriki, au wasio Wayahudi, walikuwa kati ya wale ambao walikwenda kuabudu wakati wa sherehe ya Pasaka. Neno la Kigiriki ambalo linatafsiri kama "sasa" linatambulisha tukio jipya katika hadithi. Katika muktadha huu si neno la wakati. Maandishi yanasema kwamba "walikwenda juu" kwa sababu Yerusalemu ilikuwa katika eneo la milima. Wagiriki, au wasio Wayahudi, walimkaribia Filipo, mmoja wa wanafunzi, na kumwomba awatambulishe kwa Yesu. Walitaka kukutana naye na kuzungumza naye.</w:t>
      </w:r>
    </w:p>
    <w:p>
      <w:pPr/>
      <w:r>
        <w:rPr>
          <w:lang w:val="sw_KE" w:bidi="sw_KE"/>
        </w:rPr>
      </w:r>
      <w:r>
        <w:rPr>
          <w:lang w:val="sw_KE" w:bidi="sw_KE"/>
        </w:rPr>
        <w:t xml:space="preserve">Sitisha hapa na kama kikundi mtazame ramani ya </w:t>
      </w:r>
      <w:r>
        <w:rPr>
          <w:lang w:val="sw_KE" w:bidi="sw_KE"/>
        </w:rPr>
        <w:t>Israeli inayoonyesha Yerusalemu na Bethsaida</w:t>
      </w:r>
      <w:r>
        <w:rPr>
          <w:lang w:val="sw_KE" w:bidi="sw_KE"/>
        </w:rPr>
        <w:t>. Sitisha sauti hii hapa.</w:t>
      </w:r>
    </w:p>
    <w:p>
      <w:pPr/>
      <w:r>
        <w:rPr>
          <w:lang w:val="sw_KE" w:bidi="sw_KE"/>
        </w:rPr>
      </w:r>
      <w:r>
        <w:rPr>
          <w:lang w:val="sw_KE" w:bidi="sw_KE"/>
        </w:rPr>
        <w:t>Filipo alikwenda na kumwambia jambo hili Andrea, kaka ya Simoni Petro. Kisha hao wawili walikwenda kwa Yesu na kumwambia. Tunaweza kudhani kwamba Yesu hakuwa mbali nao, lakini maandishi hayasemi mahali alipokuwa hasa. Yesu aliwajibu, lakini tunajua kwamba hakuwa akizungumza tu na Filipo na Andrea, bali pia kwa umati ambao ulikuwa pale pamoja naye. Umati ungehusisha Wagiriki, au wasio Wayahudi. Yesu alizungumza nao kwa kutumia fumbo. Fumbo lilikuwa ni hadithi maalum ambayo Yesu alisimulia. Yalitumia mambo ya kila siku kuelezea mambo ya kina kuhusu Mungu. Alisema, "Sasa wakati umefika kwa Mwana wa Mtu kupokea utukufu mkubwa. Kwa kweli sana, ninawaambia, isipokuwa mtu anapanda nafaka ya ngano katika ardhi na inakufa, inabaki kuwa mbegu moja tu. Lakini ikiwa itakufa, inazaa mavuno mazuri." Usemi "kwa kweli sana, ninawaambia" unatambulisha kitu muhimu Yesu alitaka kusema.</w:t>
      </w:r>
    </w:p>
    <w:p>
      <w:pPr/>
      <w:r>
        <w:rPr>
          <w:lang w:val="sw_KE" w:bidi="sw_KE"/>
        </w:rPr>
      </w:r>
      <w:r>
        <w:rPr>
          <w:lang w:val="sw_KE" w:bidi="sw_KE"/>
        </w:rPr>
        <w:t>Yesu aliendelea kuzungumza, "Mtu yeyote anayependa maisha yake mwenyewe, anaiharibu, na wale ambao hawajali chochote kwa maisha yao ulimwenguni, watalinda maisha ya kweli milele." Mtu yeyote ambaye anataka kunitumikia ni lazima anifuate, kwa sababu watumishi wangu ni lazima wawe mahali nilipo. "Na Baba atamheshimu mtu yeyote anayenitumikia."</w:t>
      </w:r>
    </w:p>
    <w:p>
      <w:pPr/>
      <w:r>
        <w:rPr>
          <w:lang w:val="sw_KE" w:bidi="sw_KE"/>
        </w:rPr>
      </w:r>
      <w:r>
        <w:rPr>
          <w:lang w:val="sw_KE" w:bidi="sw_KE"/>
        </w:rPr>
        <w:t>Yesu alielezea huzuni kuhusu wakati wa kifo chake, ambacho kilikuwa kinakuja hivi karibuni. Alizungumza na Baba katika sala: "Sasa niko katika dhiki kubwa." Ninafaa kusema nini? Je, nitasema, 'Baba, je, usiruhusu saa hii ije juu yangu?' Lakini nimekuja kwa kusudi hili. Baba, litukuze jina lako." Neno "sasa" katika muktadha huu linamaanisha wakati na inarejelea wakati ambapo Yesu alizungumza. Neno "lakini" linatambulisha tofauti na wazo kwamba Yesu anaweza kumwomba Mungu amwokoe kutoka kwa mateso na kufa.</w:t>
      </w:r>
    </w:p>
    <w:p>
      <w:pPr/>
      <w:r>
        <w:rPr>
          <w:lang w:val="sw_KE" w:bidi="sw_KE"/>
        </w:rPr>
      </w:r>
      <w:r>
        <w:rPr>
          <w:lang w:val="sw_KE" w:bidi="sw_KE"/>
        </w:rPr>
        <w:t>Kisha sauti ilizungumza kutoka mbinguni: "Nimeleta utukufu kwangu na nitafanya hivyo tena." Umati ambao ulikuwa umesimama pale ulisikia mlio wa sauti. Baadhi yao walidhani ilikuwa radi na wengine walidhani sauti kutoka mbinguni ilikuwa sauti ya malaika anayezungumza na Yesu.</w:t>
      </w:r>
    </w:p>
    <w:p>
      <w:pPr/>
      <w:r>
        <w:rPr>
          <w:lang w:val="sw_KE" w:bidi="sw_KE"/>
        </w:rPr>
      </w:r>
      <w:r>
        <w:rPr>
          <w:lang w:val="sw_KE" w:bidi="sw_KE"/>
        </w:rPr>
        <w:t>Yesu alisema, "Sauti haikuwa kwa faida yangu, bali kwa ajili yako."</w:t>
      </w:r>
    </w:p>
    <w:p>
      <w:pPr/>
      <w:r>
        <w:rPr>
          <w:lang w:val="sw_KE" w:bidi="sw_KE"/>
        </w:rPr>
      </w:r>
      <w:r>
        <w:rPr>
          <w:lang w:val="sw_KE" w:bidi="sw_KE"/>
        </w:rPr>
        <w:t>Yesu aliendelea, "Sasa ni wakati wa kuhukumu dunia hii." Sasa Baba atamshinda yule ambaye anatawala dunia hii." Hapa "sasa" ni neno la wakati na pia linaweza kumaanisha "hivi karibuni sana."</w:t>
      </w:r>
    </w:p>
    <w:p>
      <w:pPr/>
      <w:r>
        <w:rPr>
          <w:lang w:val="sw_KE" w:bidi="sw_KE"/>
        </w:rPr>
      </w:r>
      <w:r>
        <w:rPr>
          <w:lang w:val="sw_KE" w:bidi="sw_KE"/>
        </w:rPr>
        <w:t>Yesu anaongeza, "Wakati wananiinua kutoka duniani nitawafanya watu wote kuniamini."</w:t>
      </w:r>
    </w:p>
    <w:p>
      <w:pPr/>
      <w:r>
        <w:rPr>
          <w:lang w:val="sw_KE" w:bidi="sw_KE"/>
        </w:rPr>
      </w:r>
      <w:r>
        <w:rPr>
          <w:lang w:val="sw_KE" w:bidi="sw_KE"/>
        </w:rPr>
        <w:t>Sasa mwandishi Yohana anaongeza maelezo ya ziada ili kuelezea kile Yesu alichosema tu: "Kwa kusema hili, Yesu alionyesha jinsi alivyokuwa anaenda kufa."</w:t>
      </w:r>
    </w:p>
    <w:p>
      <w:pPr/>
      <w:r>
        <w:rPr>
          <w:lang w:val="sw_KE" w:bidi="sw_KE"/>
        </w:rPr>
      </w:r>
      <w:r>
        <w:rPr>
          <w:lang w:val="sw_KE" w:bidi="sw_KE"/>
        </w:rPr>
        <w:t>Sasa Yohana anaweka wazi kwamba anarudi kwenye hadithi kuu kwa kusema, "Kwa hivyo umati ulijibu taarifa ya Yesu." Katika Kiingereza, watafsiri wanatumia neno "kwa hivyo" au "kisha" ili kuonyesha kurudi kwa vitendo.</w:t>
      </w:r>
    </w:p>
    <w:p>
      <w:pPr/>
      <w:r>
        <w:rPr>
          <w:lang w:val="sw_KE" w:bidi="sw_KE"/>
        </w:rPr>
      </w:r>
      <w:r>
        <w:rPr>
          <w:lang w:val="sw_KE" w:bidi="sw_KE"/>
        </w:rPr>
        <w:t>Sitisha hapa na mjadili na kikundi ni maneno gani mnayotumia katika lugha yenu ili kuonyesha kwamba mnarudi kwenye hadithi kuu baada ya kuacha tendo la kuelezea au kuelezea kitu. Sitisha sauti hii hapa.</w:t>
      </w:r>
    </w:p>
    <w:p>
      <w:pPr/>
      <w:r>
        <w:rPr>
          <w:lang w:val="sw_KE" w:bidi="sw_KE"/>
        </w:rPr>
      </w:r>
      <w:r>
        <w:rPr>
          <w:lang w:val="sw_KE" w:bidi="sw_KE"/>
        </w:rPr>
        <w:t>Watu katika umati walisema, "Tunaelewa kutoka kwa Maandiko kwamba Kristo ataishi milele." Kwa hiyo inaweza kuwa kweli vipi kwamba mtu atamwinua Mwana wa Mtu? Ni nani, Mwana wa Mtu unayezungumzia? Yohana anasisitiza neno "sisi." Watu katika umati, au watu wa Kiyahudi kwa ujumla, ni wale ambao wanasema kwamba wanaelewa kutoka kwa Maandiko kwamba Kristo ataishi milele. Hata ingawa Yesu pia alikuwa Myahudi, umati ulisisitiza tofauti kati yao na yeye.</w:t>
      </w:r>
    </w:p>
    <w:p>
      <w:pPr/>
      <w:r>
        <w:rPr>
          <w:lang w:val="sw_KE" w:bidi="sw_KE"/>
        </w:rPr>
      </w:r>
      <w:r>
        <w:rPr>
          <w:lang w:val="sw_KE" w:bidi="sw_KE"/>
        </w:rPr>
        <w:t>Kwa sababu umati unajiuliza Mwana wa Mtu ni nani, Yesu anawajibu. Kisha Yesu aliuambia umati, "Mimi ni kama mwanga ambao utakuwa pamoja nanyi kwa muda mrefu kidogo." Tembea katika mwanga wakati unaweza, ili giza lisije juu yako. Mtu yeyote anayetembea katika giza hajui mahali wanapoenda. Wakati uko na mimi ambaye ni kama mwanga, niamini, mwanga wako wa kweli, ili muwe kama wana wa mwanga."</w:t>
      </w:r>
    </w:p>
    <w:p>
      <w:pPr/>
      <w:r>
        <w:rPr>
          <w:lang w:val="sw_KE" w:bidi="sw_KE"/>
        </w:rPr>
      </w:r>
      <w:r>
        <w:rPr>
          <w:lang w:val="sw_KE" w:bidi="sw_KE"/>
        </w:rPr>
        <w:t>Baada ya Yesu kusema hili, aliondoka na kujificha kutoka kwa umati. Hii ina maana kwamba Yesu aliondoka mara moja au mara baada ya kumaliza kuzungumza kuhusu mwanga.</w:t>
      </w:r>
    </w:p>
    <w:p>
      <w:pPr/>
      <w:r>
        <w:rPr>
          <w:lang w:val="sw_KE" w:bidi="sw_KE"/>
        </w:rPr>
      </w:r>
      <w:r>
        <w:rPr>
          <w:lang w:val="sw_KE" w:bidi="sw_KE"/>
        </w:rPr>
        <w:t>Sasa kikundi kinapaswa kuunda ubao wa hadithi, kuchora au kutumia vitu ili kuonyesha na kufafanua simulizi pamoja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12:20–36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Simulizi hii ina matukio kumi na mbili.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Watu ambao walikwenda Yerusalemu ili kuabudu wakati wa karamu ya Pasaka</w:t>
      </w:r>
    </w:p>
    <w:p>
      <w:pPr>
        <w:pStyle w:val="ListBullet"/>
        <w:spacing w:line="240" w:lineRule="auto"/>
        <w:ind w:left="720"/>
      </w:pPr>
      <w:r>
        <w:rPr>
          <w:lang w:val="sw_KE" w:bidi="sw_KE"/>
        </w:rPr>
      </w:r>
      <w:r>
        <w:rPr>
          <w:lang w:val="sw_KE" w:bidi="sw_KE"/>
        </w:rPr>
        <w:t>Wagiriki, au wasio Wayahudi, ambao walikuja kuabudu wakati wa karamu</w:t>
      </w:r>
    </w:p>
    <w:p>
      <w:pPr>
        <w:pStyle w:val="ListBullet"/>
        <w:spacing w:line="240" w:lineRule="auto"/>
        <w:ind w:left="720"/>
      </w:pPr>
      <w:r>
        <w:rPr>
          <w:lang w:val="sw_KE" w:bidi="sw_KE"/>
        </w:rPr>
      </w:r>
      <w:r>
        <w:rPr>
          <w:lang w:val="sw_KE" w:bidi="sw_KE"/>
        </w:rPr>
        <w:t>Mwanafunzi wa Yesu Filipo</w:t>
      </w:r>
    </w:p>
    <w:p>
      <w:pPr>
        <w:pStyle w:val="ListBullet"/>
        <w:spacing w:line="240" w:lineRule="auto"/>
        <w:ind w:left="720"/>
      </w:pPr>
      <w:r>
        <w:rPr>
          <w:lang w:val="sw_KE" w:bidi="sw_KE"/>
        </w:rPr>
      </w:r>
      <w:r>
        <w:rPr>
          <w:lang w:val="sw_KE" w:bidi="sw_KE"/>
        </w:rPr>
        <w:t>Mwanafunzi wa Yesu Andrea</w:t>
      </w:r>
    </w:p>
    <w:p>
      <w:pPr>
        <w:pStyle w:val="ListBullet"/>
        <w:spacing w:line="240" w:lineRule="auto"/>
        <w:ind w:left="720"/>
      </w:pPr>
      <w:r>
        <w:rPr>
          <w:lang w:val="sw_KE" w:bidi="sw_KE"/>
        </w:rPr>
      </w:r>
      <w:r>
        <w:rPr>
          <w:lang w:val="sw_KE" w:bidi="sw_KE"/>
        </w:rPr>
        <w:t>Yesu, ambaye pia anajitambulisha katika simulizi hii kama Mwana wa Mtu na mwanga</w:t>
      </w:r>
    </w:p>
    <w:p>
      <w:pPr>
        <w:pStyle w:val="ListBullet"/>
        <w:spacing w:line="240" w:lineRule="auto"/>
        <w:ind w:left="720"/>
      </w:pPr>
      <w:r>
        <w:rPr>
          <w:lang w:val="sw_KE" w:bidi="sw_KE"/>
        </w:rPr>
      </w:r>
      <w:r>
        <w:rPr>
          <w:lang w:val="sw_KE" w:bidi="sw_KE"/>
        </w:rPr>
        <w:t>Nafaka ya ngano</w:t>
      </w:r>
    </w:p>
    <w:p>
      <w:pPr>
        <w:pStyle w:val="ListBullet"/>
        <w:spacing w:line="240" w:lineRule="auto"/>
        <w:ind w:left="720"/>
      </w:pPr>
      <w:r>
        <w:rPr>
          <w:lang w:val="sw_KE" w:bidi="sw_KE"/>
        </w:rPr>
      </w:r>
      <w:r>
        <w:rPr>
          <w:lang w:val="sw_KE" w:bidi="sw_KE"/>
        </w:rPr>
        <w:t>Matunda</w:t>
      </w:r>
    </w:p>
    <w:p>
      <w:pPr>
        <w:pStyle w:val="ListBullet"/>
        <w:spacing w:line="240" w:lineRule="auto"/>
        <w:ind w:left="720"/>
      </w:pPr>
      <w:r>
        <w:rPr>
          <w:lang w:val="sw_KE" w:bidi="sw_KE"/>
        </w:rPr>
      </w:r>
      <w:r>
        <w:rPr>
          <w:lang w:val="sw_KE" w:bidi="sw_KE"/>
        </w:rPr>
        <w:t>Wale ambao wanapenda maisha yao</w:t>
      </w:r>
    </w:p>
    <w:p>
      <w:pPr>
        <w:pStyle w:val="ListBullet"/>
        <w:spacing w:line="240" w:lineRule="auto"/>
        <w:ind w:left="720"/>
      </w:pPr>
      <w:r>
        <w:rPr>
          <w:lang w:val="sw_KE" w:bidi="sw_KE"/>
        </w:rPr>
      </w:r>
      <w:r>
        <w:rPr>
          <w:lang w:val="sw_KE" w:bidi="sw_KE"/>
        </w:rPr>
        <w:t>Wale ambao wanachukia maisha yao</w:t>
      </w:r>
    </w:p>
    <w:p>
      <w:pPr>
        <w:pStyle w:val="ListBullet"/>
        <w:spacing w:line="240" w:lineRule="auto"/>
        <w:ind w:left="720"/>
      </w:pPr>
      <w:r>
        <w:rPr>
          <w:lang w:val="sw_KE" w:bidi="sw_KE"/>
        </w:rPr>
      </w:r>
      <w:r>
        <w:rPr>
          <w:lang w:val="sw_KE" w:bidi="sw_KE"/>
        </w:rPr>
        <w:t>Wale ambao wanamtumikia Yesu au watumishi</w:t>
      </w:r>
    </w:p>
    <w:p>
      <w:pPr>
        <w:pStyle w:val="ListBullet"/>
        <w:spacing w:line="240" w:lineRule="auto"/>
        <w:ind w:left="720"/>
      </w:pPr>
      <w:r>
        <w:rPr>
          <w:lang w:val="sw_KE" w:bidi="sw_KE"/>
        </w:rPr>
      </w:r>
      <w:r>
        <w:rPr>
          <w:lang w:val="sw_KE" w:bidi="sw_KE"/>
        </w:rPr>
        <w:t>Mungu Baba</w:t>
      </w:r>
    </w:p>
    <w:p>
      <w:pPr>
        <w:pStyle w:val="ListBullet"/>
        <w:spacing w:line="240" w:lineRule="auto"/>
        <w:ind w:left="720"/>
      </w:pPr>
      <w:r>
        <w:rPr>
          <w:lang w:val="sw_KE" w:bidi="sw_KE"/>
        </w:rPr>
      </w:r>
      <w:r>
        <w:rPr>
          <w:lang w:val="sw_KE" w:bidi="sw_KE"/>
        </w:rPr>
        <w:t>Sauti ya Mungu inatoka mbinguni</w:t>
      </w:r>
    </w:p>
    <w:p>
      <w:pPr>
        <w:pStyle w:val="ListBullet"/>
        <w:spacing w:line="240" w:lineRule="auto"/>
        <w:ind w:left="720"/>
      </w:pPr>
      <w:r>
        <w:rPr>
          <w:lang w:val="sw_KE" w:bidi="sw_KE"/>
        </w:rPr>
      </w:r>
      <w:r>
        <w:rPr>
          <w:lang w:val="sw_KE" w:bidi="sw_KE"/>
        </w:rPr>
        <w:t>Radi</w:t>
      </w:r>
    </w:p>
    <w:p>
      <w:pPr>
        <w:pStyle w:val="ListBullet"/>
        <w:spacing w:line="240" w:lineRule="auto"/>
        <w:ind w:left="720"/>
      </w:pPr>
      <w:r>
        <w:rPr>
          <w:lang w:val="sw_KE" w:bidi="sw_KE"/>
        </w:rPr>
      </w:r>
      <w:r>
        <w:rPr>
          <w:lang w:val="sw_KE" w:bidi="sw_KE"/>
        </w:rPr>
        <w:t>Malaika</w:t>
      </w:r>
    </w:p>
    <w:p>
      <w:pPr>
        <w:pStyle w:val="ListBullet"/>
        <w:spacing w:line="240" w:lineRule="auto"/>
        <w:ind w:left="720"/>
      </w:pPr>
      <w:r>
        <w:rPr>
          <w:lang w:val="sw_KE" w:bidi="sw_KE"/>
        </w:rPr>
      </w:r>
      <w:r>
        <w:rPr>
          <w:lang w:val="sw_KE" w:bidi="sw_KE"/>
        </w:rPr>
        <w:t>Umati wa watu waliosimama karibu na Yesu na kumsikiliza</w:t>
      </w:r>
    </w:p>
    <w:p>
      <w:pPr>
        <w:pStyle w:val="ListBullet"/>
        <w:spacing w:line="240" w:lineRule="auto"/>
        <w:ind w:left="720"/>
      </w:pPr>
      <w:r>
        <w:rPr>
          <w:lang w:val="sw_KE" w:bidi="sw_KE"/>
        </w:rPr>
      </w:r>
      <w:r>
        <w:rPr>
          <w:lang w:val="sw_KE" w:bidi="sw_KE"/>
        </w:rPr>
        <w:t>Jina la Mungu</w:t>
      </w:r>
    </w:p>
    <w:p>
      <w:pPr>
        <w:pStyle w:val="ListBullet"/>
        <w:spacing w:line="240" w:lineRule="auto"/>
        <w:ind w:left="720"/>
      </w:pPr>
      <w:r>
        <w:rPr>
          <w:lang w:val="sw_KE" w:bidi="sw_KE"/>
        </w:rPr>
      </w:r>
      <w:r>
        <w:rPr>
          <w:lang w:val="sw_KE" w:bidi="sw_KE"/>
        </w:rPr>
        <w:t>Mtawala wa dunia hii, Shetani</w:t>
      </w:r>
    </w:p>
    <w:p>
      <w:pPr>
        <w:pStyle w:val="ListBullet"/>
        <w:spacing w:line="240" w:lineRule="auto"/>
        <w:ind w:left="720"/>
      </w:pPr>
      <w:r>
        <w:rPr>
          <w:lang w:val="sw_KE" w:bidi="sw_KE"/>
        </w:rPr>
      </w:r>
      <w:r>
        <w:rPr>
          <w:lang w:val="sw_KE" w:bidi="sw_KE"/>
        </w:rPr>
        <w:t>Watu wote duniani</w:t>
      </w:r>
    </w:p>
    <w:p>
      <w:pPr>
        <w:pStyle w:val="ListBullet"/>
        <w:spacing w:line="240" w:lineRule="auto"/>
        <w:ind w:left="720"/>
      </w:pPr>
      <w:r>
        <w:rPr>
          <w:lang w:val="sw_KE" w:bidi="sw_KE"/>
        </w:rPr>
      </w:r>
      <w:r>
        <w:rPr>
          <w:lang w:val="sw_KE" w:bidi="sw_KE"/>
        </w:rPr>
        <w:t>Giza, au uovu</w:t>
      </w:r>
    </w:p>
    <w:p>
      <w:pPr>
        <w:pStyle w:val="ListBullet"/>
        <w:spacing w:line="240" w:lineRule="auto"/>
        <w:ind w:left="720"/>
      </w:pPr>
      <w:r>
        <w:rPr>
          <w:lang w:val="sw_KE" w:bidi="sw_KE"/>
        </w:rPr>
      </w:r>
      <w:r>
        <w:rPr>
          <w:lang w:val="sw_KE" w:bidi="sw_KE"/>
        </w:rPr>
        <w:t>Na wana wa mwanga</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nyakati fulani za igizo, sitisha igizo na muulize yule anayeigiza mhusika, "Unahisi nini au unafikiria nini?" Mtu anayeigiza mhusika huyo anapaswa kujibu kile ambacho angekuwa anahisi au kufikiria iwapo angekuwa mhusika huyo. Kisha endelea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Sasa baadhi ya Wagiriki, au wasio Wayahudi, walikuwa kati ya wale ambao walikwenda kuabudu wakati wa sherehe ya Pasaka. Wagiriki, au wasio Wayahudi, walimkaribia Filipo, mmoja wa wanafunzi, na kumwomba awatangulie kwa Yesu. Walitaka kukutana naye na kuzungumza naye.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Wagiriki, "Mnahisi vipi au mnawaza nini?" Watu wanaweza kujibu mambo kama, "Tunaweza kukutana na Yesu na kuzungumza naye hatimaye! Yeye ni wa ajabu sana! Alimfufua Lazaro kutoka kwa kifo!" au "Pengine yeye ni Kristo? Watu wengine wanafikiri yeye yuko na amekuwa akifanya ishara nyingi," au "Lakini je, wokovu ungekuwa tu wa Wayahudi? Na je itakuaje kuhusu watu kama sisi? Tutamuuliza!"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 xml:space="preserve">Filipo alikwenda na kumwambia jambo hili Andrea, kaka ya Simoni Petro. Kisha wawili hawa walikwenda kwa Yesu na kumwambia. Yesu aliwajibu akisema, "Sasa wakati umefika kwa Mwana wa Mtu kupokea utukufu mkubwa. Kwa kweli sana, ninawaambia, isipokuwa mtu anapanda nafaka ya ngano katika ardhi na inakufa, inabaki kuwa mbegu moja tu. Lakini ikiwa itakufa, inazaa mavuno mazuri." </w:t>
      </w:r>
    </w:p>
    <w:p>
      <w:pPr/>
      <w:r>
        <w:rPr>
          <w:lang w:val="sw_KE" w:bidi="sw_KE"/>
        </w:rPr>
      </w:r>
      <w:r>
        <w:rPr>
          <w:lang w:val="sw_KE" w:bidi="sw_KE"/>
        </w:rPr>
        <w:t>Yesu aliendelea kuzungumza, "Mtu yeyote anayependa maisha yake mwenyewe, anaiharibu, na wale ambao hawajali chochote kwa maisha yao ulimwenguni, watalinda maisha ya kweli milele." Mtu yeyote ambaye anataka kunitumikia ni lazima anifuate, kwa sababu watumishi wangu ni lazima wawe mahali nilipo. Na Baba atamheshimu mtu yeyote ambaye ananitumikia mimi."</w:t>
      </w:r>
    </w:p>
    <w:p>
      <w:pPr/>
      <w:r>
        <w:rPr>
          <w:lang w:val="sw_KE" w:bidi="sw_KE"/>
        </w:rPr>
      </w:r>
      <w:r>
        <w:rPr>
          <w:lang w:val="sw_KE" w:bidi="sw_KE"/>
        </w:rPr>
        <w:t xml:space="preserve">Yesu alizungumza na Baba katika sala: "Sasa niko katika dhiki kubwa." Ninafaa kusema nini? Je, nitasema, 'Baba, je, usiruhusu wakati huu unifikie?' Lakini nimekuja kwa kusudi hili. Baba, leta utukufu kwako." </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vipi au unawaza nini?" Mtu anaweza kujibu mambo kama, "Watu watanitesa na kunifedhehisha. Kisha wataniua. Hii ni ngumu sana," au "Daima nimekuwa na Baba. Ninawezaje kuvumilia kutengana na yeye wakati ninakufa?" au "Lakini hiyo ndiyo sababu niko hapa! Ninahitaji kufa, ili waweze kuishi! Hii italeta utukufu kwa Baba."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Kisha sauti ilizungumza kutoka mbinguni: "Nimeleta utukufu kwangu na nitafanya hivyo tena." Umati ambao ulikuwa umesimama pale ulisikia mlio wa sauti. Baadhi yao walidhani ilikuwa radi na wengine walidhani sauti kutoka mbinguni ilikuwa sauti ya malaika anayezungumza na Yesu.</w:t>
      </w:r>
    </w:p>
    <w:p>
      <w:pPr/>
      <w:r>
        <w:rPr>
          <w:lang w:val="sw_KE" w:bidi="sw_KE"/>
        </w:rPr>
      </w:r>
      <w:r>
        <w:rPr>
          <w:lang w:val="sw_KE" w:bidi="sw_KE"/>
        </w:rPr>
        <w:t>Yesu alisema, "Sauti haikuwa kwa faida yangu, bali kwa ajili yako."</w:t>
      </w:r>
    </w:p>
    <w:p>
      <w:pPr/>
      <w:r>
        <w:rPr>
          <w:lang w:val="sw_KE" w:bidi="sw_KE"/>
        </w:rPr>
      </w:r>
      <w:r>
        <w:rPr>
          <w:lang w:val="sw_KE" w:bidi="sw_KE"/>
        </w:rPr>
        <w:t xml:space="preserve">Yesu aliendelea, "Sasa ni wakati wa kuhukumu dunia hii." Sasa Baba atamshinda yule ambaye anatawala dunia hii." </w:t>
      </w:r>
    </w:p>
    <w:p>
      <w:pPr/>
      <w:r>
        <w:rPr>
          <w:lang w:val="sw_KE" w:bidi="sw_KE"/>
        </w:rPr>
      </w:r>
      <w:r>
        <w:rPr>
          <w:lang w:val="sw_KE" w:bidi="sw_KE"/>
        </w:rPr>
        <w:t>Yesu anaongeza, "Wakati wananiinua kutoka duniani nitawafanya watu wote kuniamini."</w:t>
      </w:r>
    </w:p>
    <w:p>
      <w:pPr/>
      <w:r>
        <w:rPr>
          <w:lang w:val="sw_KE" w:bidi="sw_KE"/>
        </w:rPr>
      </w:r>
      <w:r>
        <w:rPr>
          <w:lang w:val="sw_KE" w:bidi="sw_KE"/>
        </w:rPr>
        <w:t xml:space="preserve">Kwa hivyo umati ulijibu taarifa ya Yesu, "Tunaelewa kutoka kwa Maandiko kwamba Kristo ataishi milele. Kwa hiyo inaweza kuwa kweli vipi kwamba mtu atamwinua Mwana wa Mtu? Ni nani, Mwana wa Mtu unayezungumzia? </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umati, "Mnahisi vipi au mnawaza nini?" Watu wanaweza kujibu mambo kama, "Tumechanganyikiwa sana! Tulifikiri kwamba Yesu ni Mwana wa mtu ambaye ni Kristo. Lakini sasa anasema kwamba anaenda kufa!" au "Walimu walisema kwamba Kristo ataishi milele! Kwa hivyo Yesu hawezi kuwa Kristo basi!" au "Hatuelewi mafundisho ya Yesu! Mwana wa Mungu ni nani basi?"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Kisha Yesu aliuambia umati, "Mimi ni kama mwanga ambao utakuwa pamoja nanyi kwa muda mrefu kidogo." Tembea katika mwanga wakati unaweza, ili giza lisije juu yako. Mtu yeyote anayetembea katika giza hajui mahali wanapoenda. Wakati uko na mimi ambaye ni kama mwanga, niamini, mwanga wako wa kweli, ili muwe kama wana wa mwanga."</w:t>
      </w:r>
    </w:p>
    <w:p>
      <w:pPr/>
      <w:r>
        <w:rPr>
          <w:lang w:val="sw_KE" w:bidi="sw_KE"/>
        </w:rPr>
      </w:r>
      <w:r>
        <w:rPr>
          <w:lang w:val="sw_KE" w:bidi="sw_KE"/>
        </w:rPr>
        <w:t>Baada ya Yesu kusema haya, aliondoka na kujificha kutoka kwa umati.</w:t>
      </w:r>
      <w:r>
        <w:rPr>
          <w:lang w:val="sw_KE" w:bidi="sw_KE"/>
        </w:rPr>
      </w:r>
    </w:p>
    <w:p>
      <w:pPr>
        <w:pStyle w:val="Heading3"/>
      </w:pPr>
      <w:r>
        <w:rPr>
          <w:lang w:val="sw_KE" w:bidi="sw_KE"/>
        </w:rPr>
        <w:t>Kujaza Mapengo</w:t>
      </w:r>
    </w:p>
    <w:p>
      <w:pPr/>
      <w:r>
        <w:rPr>
          <w:lang w:val="sw_KE" w:bidi="sw_KE"/>
        </w:rPr>
      </w:r>
      <w:r>
        <w:rPr>
          <w:lang w:val="sw_KE" w:bidi="sw_KE"/>
        </w:rPr>
        <w:t>Sikiliza toleo la sauti la Yohana 12:20–36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 xml:space="preserve">Sasa kati ya wale ambao walikwenda </w:t>
      </w:r>
      <w:r>
        <w:rPr>
          <w:b/>
          <w:lang w:val="sw_KE" w:bidi="sw_KE"/>
        </w:rPr>
        <w:t>kuabudu</w:t>
      </w:r>
      <w:r>
        <w:rPr>
          <w:lang w:val="sw_KE" w:bidi="sw_KE"/>
        </w:rPr>
        <w:t xml:space="preserve"> katika karamu walikuwa </w:t>
      </w:r>
      <w:r>
        <w:rPr>
          <w:b/>
          <w:lang w:val="sw_KE" w:bidi="sw_KE"/>
        </w:rPr>
        <w:t>Wagiriki</w:t>
      </w:r>
      <w:r>
        <w:rPr>
          <w:lang w:val="sw_KE" w:bidi="sw_KE"/>
        </w:rPr>
        <w:t xml:space="preserve">. Tumia neno lile lile kwa ajili ya ibada kama ulivyotumia katika vifungu vya awali. Kwa maelezo zaidi kuhusu </w:t>
      </w:r>
      <w:r>
        <w:rPr>
          <w:lang w:val="sw_KE" w:bidi="sw_KE"/>
        </w:rPr>
        <w:t>ibada</w:t>
      </w:r>
      <w:r>
        <w:rPr>
          <w:lang w:val="sw_KE" w:bidi="sw_KE"/>
        </w:rPr>
        <w:t xml:space="preserve">, rejelea Faharasa Kuu. Neno </w:t>
      </w:r>
      <w:r>
        <w:rPr>
          <w:b/>
          <w:lang w:val="sw_KE" w:bidi="sw_KE"/>
        </w:rPr>
        <w:t>Wagiriki</w:t>
      </w:r>
      <w:r>
        <w:rPr>
          <w:lang w:val="sw_KE" w:bidi="sw_KE"/>
        </w:rPr>
        <w:t xml:space="preserve"> linarejelea watu ambao hawakuwa Wayahudi kwa kuzaliwa. Wao walikuwa Mataifa, wasemaji wa lugha ya Kigiriki. Neno Wagiriki katika Agano Jipya halimaanishi watu kutoka nchi ya Ugiriki, kwa sababu halikuwepo bado. Tumia neno lile lile kwa ajili ya Wagiriki kama ulivyotumia katika vifungu vya awali. Kwa maelezo zaidi kuhusu </w:t>
      </w:r>
      <w:r>
        <w:rPr>
          <w:lang w:val="sw_KE" w:bidi="sw_KE"/>
        </w:rPr>
        <w:t>Wagiriki</w:t>
      </w:r>
      <w:r>
        <w:rPr>
          <w:lang w:val="sw_KE" w:bidi="sw_KE"/>
        </w:rPr>
        <w:t>, rejelea Faharasa Kuu.</w:t>
      </w:r>
    </w:p>
    <w:p>
      <w:pPr/>
      <w:r>
        <w:rPr>
          <w:lang w:val="sw_KE" w:bidi="sw_KE"/>
        </w:rPr>
      </w:r>
      <w:r>
        <w:rPr>
          <w:lang w:val="sw_KE" w:bidi="sw_KE"/>
        </w:rPr>
        <w:t xml:space="preserve">Na Yesu aliwajibu, "Saa imefika kwa </w:t>
      </w:r>
      <w:r>
        <w:rPr>
          <w:b/>
          <w:lang w:val="sw_KE" w:bidi="sw_KE"/>
        </w:rPr>
        <w:t>Mwana wa mtu</w:t>
      </w:r>
      <w:r>
        <w:rPr>
          <w:lang w:val="sw_KE" w:bidi="sw_KE"/>
        </w:rPr>
        <w:t xml:space="preserve"> kutukuzwa." Tumia neno lile lile kwa "Mwana wa Mungu" kama ulivyotumia katika vifungu vya awali. Kwa maelezo zaidi kuhusu </w:t>
      </w:r>
      <w:r>
        <w:rPr>
          <w:lang w:val="sw_KE" w:bidi="sw_KE"/>
        </w:rPr>
        <w:t>Mwana wa Mtu</w:t>
      </w:r>
      <w:r>
        <w:rPr>
          <w:lang w:val="sw_KE" w:bidi="sw_KE"/>
        </w:rPr>
        <w:t>, rejelea Faharasa Kuu.</w:t>
      </w:r>
    </w:p>
    <w:p>
      <w:pPr/>
      <w:r>
        <w:rPr>
          <w:lang w:val="sw_KE" w:bidi="sw_KE"/>
        </w:rPr>
      </w:r>
      <w:r>
        <w:rPr>
          <w:lang w:val="sw_KE" w:bidi="sw_KE"/>
        </w:rPr>
        <w:t xml:space="preserve">Kwa kweli, ninawaambia, isipokuwa nafaka ya ngano </w:t>
      </w:r>
      <w:r>
        <w:rPr>
          <w:b/>
          <w:lang w:val="sw_KE" w:bidi="sw_KE"/>
        </w:rPr>
        <w:t>inaanguka</w:t>
      </w:r>
      <w:r>
        <w:rPr>
          <w:lang w:val="sw_KE" w:bidi="sw_KE"/>
        </w:rPr>
        <w:t xml:space="preserve"> katika ardhi na kufa, inabaki peke yake. Ngano ni aina ya mazao ambayo watu katika Palestina walikua sana wakati wa Yesu. Walitumia nafaka ya ngano ili kutengeneza mkate. Nafaka ni mbegu ya mtu binafsi ambayo inaweza kukua katika mmea mpya wa ngano. Ni lazima watu wazike mbegu katika ardhi ili kuzalisha mazao.</w:t>
      </w:r>
    </w:p>
    <w:p>
      <w:pPr/>
      <w:r>
        <w:rPr>
          <w:lang w:val="sw_KE" w:bidi="sw_KE"/>
        </w:rPr>
      </w:r>
      <w:r>
        <w:rPr>
          <w:lang w:val="sw_KE" w:bidi="sw_KE"/>
        </w:rPr>
        <w:t xml:space="preserve">Simameni hapa na kama kikundi muangalie picha za ngano </w:t>
      </w:r>
      <w:r>
        <w:rPr>
          <w:lang w:val="sw_KE" w:bidi="sw_KE"/>
        </w:rPr>
        <w:t>katika shamba na nafaka ya ngano</w:t>
      </w:r>
      <w:r>
        <w:rPr>
          <w:lang w:val="sw_KE" w:bidi="sw_KE"/>
        </w:rPr>
        <w:t>. Sitisha sauti hii hapa.</w:t>
      </w:r>
    </w:p>
    <w:p>
      <w:pPr/>
      <w:r>
        <w:rPr>
          <w:lang w:val="sw_KE" w:bidi="sw_KE"/>
        </w:rPr>
      </w:r>
      <w:r>
        <w:rPr>
          <w:lang w:val="sw_KE" w:bidi="sw_KE"/>
        </w:rPr>
        <w:t xml:space="preserve">Mtu yeyote anayependa maisha yake anaipoteza, na mtu yeyote anayechukia maisha yake katika ulimwengu huu ataulinda kwa </w:t>
      </w:r>
      <w:r>
        <w:rPr>
          <w:b/>
          <w:lang w:val="sw_KE" w:bidi="sw_KE"/>
        </w:rPr>
        <w:t>maisha ya milele</w:t>
      </w:r>
      <w:r>
        <w:rPr>
          <w:lang w:val="sw_KE" w:bidi="sw_KE"/>
        </w:rPr>
        <w:t xml:space="preserve">. Tumia neno sawa au usemi kwa "uzima wa milele" kama ulivyotumia katika simulizi zilizotangulia. Kwa maelezo zaidi kuhusu uzima wa </w:t>
      </w:r>
      <w:r>
        <w:rPr>
          <w:lang w:val="sw_KE" w:bidi="sw_KE"/>
        </w:rPr>
        <w:t>milele</w:t>
      </w:r>
      <w:r>
        <w:rPr>
          <w:lang w:val="sw_KE" w:bidi="sw_KE"/>
        </w:rPr>
        <w:t>, rejelea Faharasa Kuu.</w:t>
      </w:r>
    </w:p>
    <w:p>
      <w:pPr/>
      <w:r>
        <w:rPr>
          <w:lang w:val="sw_KE" w:bidi="sw_KE"/>
        </w:rPr>
      </w:r>
      <w:r>
        <w:rPr>
          <w:lang w:val="sw_KE" w:bidi="sw_KE"/>
        </w:rPr>
        <w:t xml:space="preserve">Ikiwa mtu yeyote ananitumikia ni lazima anifuate; na ambapo mimi nipo, pale mtumishi wangu atakuwa pia. Ikiwa mtu yeyote ananitumikia, </w:t>
      </w:r>
      <w:r>
        <w:rPr>
          <w:b/>
          <w:lang w:val="sw_KE" w:bidi="sw_KE"/>
        </w:rPr>
        <w:t>Baba</w:t>
      </w:r>
      <w:r>
        <w:rPr>
          <w:lang w:val="sw_KE" w:bidi="sw_KE"/>
        </w:rPr>
        <w:t xml:space="preserve"> atamheshimu. Tumia neno lile lile kwa ajili ya Baba kama ulivyotumia katika vifungu vya awali. Baba ni njia ambayo Yesu alimrejelea Mungu.</w:t>
      </w:r>
    </w:p>
    <w:p>
      <w:pPr/>
      <w:r>
        <w:rPr>
          <w:lang w:val="sw_KE" w:bidi="sw_KE"/>
        </w:rPr>
      </w:r>
      <w:r>
        <w:rPr>
          <w:lang w:val="sw_KE" w:bidi="sw_KE"/>
        </w:rPr>
        <w:t xml:space="preserve">Kisha sauti ilikuja kutoka </w:t>
      </w:r>
      <w:r>
        <w:rPr>
          <w:b/>
          <w:lang w:val="sw_KE" w:bidi="sw_KE"/>
        </w:rPr>
        <w:t>mbinguni</w:t>
      </w:r>
      <w:r>
        <w:rPr>
          <w:lang w:val="sw_KE" w:bidi="sw_KE"/>
        </w:rPr>
        <w:t xml:space="preserve">: "Nimelitukuza, na nitalitukuza tena." Tumia neno lile lile kwa ajili ya mbinguni kama ulivyotumia katika vifungu vya awali. Kwa maelezo zaidi kuhusu </w:t>
      </w:r>
      <w:r>
        <w:rPr>
          <w:lang w:val="sw_KE" w:bidi="sw_KE"/>
        </w:rPr>
        <w:t>mbinguni</w:t>
      </w:r>
      <w:r>
        <w:rPr>
          <w:lang w:val="sw_KE" w:bidi="sw_KE"/>
        </w:rPr>
        <w:t>, rejelea Faharasa Kuu.</w:t>
      </w:r>
    </w:p>
    <w:p>
      <w:pPr/>
      <w:r>
        <w:rPr>
          <w:lang w:val="sw_KE" w:bidi="sw_KE"/>
        </w:rPr>
      </w:r>
      <w:r>
        <w:rPr>
          <w:lang w:val="sw_KE" w:bidi="sw_KE"/>
        </w:rPr>
        <w:t xml:space="preserve">Sasa </w:t>
      </w:r>
      <w:r>
        <w:rPr>
          <w:b/>
          <w:lang w:val="sw_KE" w:bidi="sw_KE"/>
        </w:rPr>
        <w:t>roho</w:t>
      </w:r>
      <w:r>
        <w:rPr>
          <w:lang w:val="sw_KE" w:bidi="sw_KE"/>
        </w:rPr>
        <w:t xml:space="preserve"> yangu inasumbuka. Nafsi ni maisha ya ndani ya mtu na kufikiri. Roho ni sehemu ya mtu ambayo inaendelea kuwepo wakati mwili unakufa. Nafsi inaweza kurejelea maisha yaliyomo katika viumbe wote hai, wanadamu na wanyama sawa, au kwa nafsi halisi ya mtu ambayo haiachi kuwepo wakati wa kufa. Tumia neno lile lile kwa ajili ya roho kama ulivyotumia katika vifungu vya awali. Kwa maelezo zaidi kuhusu </w:t>
      </w:r>
      <w:r>
        <w:rPr>
          <w:lang w:val="sw_KE" w:bidi="sw_KE"/>
        </w:rPr>
        <w:t>roho</w:t>
      </w:r>
      <w:r>
        <w:rPr>
          <w:lang w:val="sw_KE" w:bidi="sw_KE"/>
        </w:rPr>
        <w:t>, rejelea Faharasa Kuu.</w:t>
      </w:r>
    </w:p>
    <w:p>
      <w:pPr/>
      <w:r>
        <w:rPr>
          <w:lang w:val="sw_KE" w:bidi="sw_KE"/>
        </w:rPr>
      </w:r>
      <w:r>
        <w:rPr>
          <w:lang w:val="sw_KE" w:bidi="sw_KE"/>
        </w:rPr>
        <w:t>Umati ambao ulisimama pale na kusikia ulisema kwamba ulikuwa umepiga radi. Wengine walisema, "</w:t>
      </w:r>
      <w:r>
        <w:rPr>
          <w:b/>
          <w:lang w:val="sw_KE" w:bidi="sw_KE"/>
        </w:rPr>
        <w:t>Malaika</w:t>
      </w:r>
      <w:r>
        <w:rPr>
          <w:lang w:val="sw_KE" w:bidi="sw_KE"/>
        </w:rPr>
        <w:t xml:space="preserve"> amezungumza naye." Tumia neno lile lile kwa ajili ya malaika kama ulivyotumia katika vifungu vya awali. Kwa maelezo zaidi kuhusu </w:t>
      </w:r>
      <w:r>
        <w:rPr>
          <w:lang w:val="sw_KE" w:bidi="sw_KE"/>
        </w:rPr>
        <w:t>malaika</w:t>
      </w:r>
      <w:r>
        <w:rPr>
          <w:lang w:val="sw_KE" w:bidi="sw_KE"/>
        </w:rPr>
        <w:t>, rejelea Faharasa Kuu.</w:t>
      </w:r>
    </w:p>
    <w:p>
      <w:pPr/>
      <w:r>
        <w:rPr>
          <w:lang w:val="sw_KE" w:bidi="sw_KE"/>
        </w:rPr>
      </w:r>
      <w:r>
        <w:rPr>
          <w:lang w:val="sw_KE" w:bidi="sw_KE"/>
        </w:rPr>
        <w:t xml:space="preserve">"Sasa ni </w:t>
      </w:r>
      <w:r>
        <w:rPr>
          <w:b/>
          <w:lang w:val="sw_KE" w:bidi="sw_KE"/>
        </w:rPr>
        <w:t>hukumu</w:t>
      </w:r>
      <w:r>
        <w:rPr>
          <w:lang w:val="sw_KE" w:bidi="sw_KE"/>
        </w:rPr>
        <w:t xml:space="preserve"> ya dunia hii; sasa mtawala wa dunia hii atatupwa nje." Tumia neno lile lile kwa ajili ya hukumu kama ulivyotumia katika vifungu vya awali. Hapa neno hukumu linarejelea wakati ambapo Yesu alikufa msalabani na kulipa gharama ya dhambi ya kila mtu duniani. Mungu alihukumu dunia, lakini Yesu alivumilia hukumu na laana badala ya dunia.</w:t>
      </w:r>
    </w:p>
    <w:p>
      <w:pPr/>
      <w:r>
        <w:rPr>
          <w:lang w:val="sw_KE" w:bidi="sw_KE"/>
        </w:rPr>
      </w:r>
      <w:r>
        <w:rPr>
          <w:lang w:val="sw_KE" w:bidi="sw_KE"/>
        </w:rPr>
        <w:t xml:space="preserve">Kwa hivyo umati ulimjibu, "Tumesikia kutoka kwa </w:t>
      </w:r>
      <w:r>
        <w:rPr>
          <w:b/>
          <w:lang w:val="sw_KE" w:bidi="sw_KE"/>
        </w:rPr>
        <w:t>Sheria</w:t>
      </w:r>
      <w:r>
        <w:rPr>
          <w:lang w:val="sw_KE" w:bidi="sw_KE"/>
        </w:rPr>
        <w:t xml:space="preserve"> kwamba Kristo anaishi milele." Neno Sheria kwa kawaida linarejelea vitabu vitano vya Musa. Hata hivyo, hapa inahusiana na Maandiko yote ya Agano la Kale. Kwa hivyo hapa tumia neno ulilotumia awali kwa </w:t>
      </w:r>
      <w:r>
        <w:rPr>
          <w:b/>
          <w:lang w:val="sw_KE" w:bidi="sw_KE"/>
        </w:rPr>
        <w:t>Maandiko</w:t>
      </w:r>
      <w:r>
        <w:rPr>
          <w:lang w:val="sw_KE" w:bidi="sw_KE"/>
        </w:rPr>
        <w:t xml:space="preserve">. Kwa maelezo zaidi kuhusu </w:t>
      </w:r>
      <w:r>
        <w:rPr>
          <w:lang w:val="sw_KE" w:bidi="sw_KE"/>
        </w:rPr>
        <w:t>Sheria,</w:t>
      </w:r>
      <w:r>
        <w:rPr>
          <w:lang w:val="sw_KE" w:bidi="sw_KE"/>
        </w:rPr>
        <w:t xml:space="preserve"> rejelea </w:t>
      </w:r>
      <w:r>
        <w:rPr>
          <w:lang w:val="sw_KE" w:bidi="sw_KE"/>
        </w:rPr>
        <w:t>Faharasa</w:t>
      </w:r>
      <w:r>
        <w:rPr>
          <w:lang w:val="sw_KE" w:bidi="sw_KE"/>
        </w:rPr>
        <w:t xml:space="preserve">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kurekebishana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12:37–50</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12:37–50 na muiweke mioyoni mwenu.</w:t>
      </w:r>
    </w:p>
    <w:p>
      <w:pPr/>
      <w:r>
        <w:rPr>
          <w:lang w:val="sw_KE" w:bidi="sw_KE"/>
        </w:rPr>
      </w:r>
      <w:r>
        <w:rPr>
          <w:lang w:val="sw_KE" w:bidi="sw_KE"/>
        </w:rPr>
        <w:t>Sikiliza toleo la sauti la Yohana 12:37–50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12:37–50 katika tafsiri rahisi zaidi kuelewa.</w:t>
      </w:r>
    </w:p>
    <w:p>
      <w:pPr/>
      <w:r>
        <w:rPr>
          <w:lang w:val="sw_KE" w:bidi="sw_KE"/>
        </w:rPr>
      </w:r>
      <w:r>
        <w:rPr>
          <w:lang w:val="sw_KE" w:bidi="sw_KE"/>
        </w:rPr>
        <w:t>Katika simulizi ya awali, baadhi ya Wagiriki, au wasio Wayahudi walimwenda Filipo na kuomba kukutana na Yesu. Yesu alijibu ombi la Wagiriki na kuzungumza nao na umati uliosimama karibu naye. Alizungumza kuhusu saa inayokuja ya kifo chake na alitoa mfano wa mbegu ambayo ni lazima ife ili kuzalisha matunda. Yesu alisema kwamba watu wangehitaji kumpenda Mungu zaidi kuliko maisha yao wenyewe ili kupata maisha ya milele. Aliwaambia watu kwamba mtu yeyote ambaye alitaka kumtumikia alipaswa kuwa tayari kumfuata popote alipoenda. Yesu kisha alimwomba Mungu alitukuze jina lake na Mungu azungumze kutoka mbinguni ili watu ambao walikuwa na Yesu waweze kusikia sauti ya Mungu.</w:t>
      </w:r>
    </w:p>
    <w:p>
      <w:pPr/>
      <w:r>
        <w:rPr>
          <w:lang w:val="sw_KE" w:bidi="sw_KE"/>
        </w:rPr>
      </w:r>
      <w:r>
        <w:rPr>
          <w:lang w:val="sw_KE" w:bidi="sw_KE"/>
        </w:rPr>
        <w:t>Yesu alijilinganisha na mwanga na kuhimisha umati kumfuata kwa muda mrefu iliwezekana alipokuwa pamoja nao. Kisha baada ya kusema mambo hayo yote, aliwaacha na kujificha mbali nao.</w:t>
      </w:r>
    </w:p>
    <w:p>
      <w:pPr/>
      <w:r>
        <w:rPr>
          <w:lang w:val="sw_KE" w:bidi="sw_KE"/>
        </w:rPr>
      </w:r>
      <w:r>
        <w:rPr>
          <w:lang w:val="sw_KE" w:bidi="sw_KE"/>
        </w:rPr>
        <w:t>Kifungu hiki ni simulizi ambayo Yohana anaelezea kwa nini watu hawakumwamini Yesu na kusimulia hadithi ya kile kilichotokea baadaye.</w:t>
      </w:r>
    </w:p>
    <w:p>
      <w:pPr/>
      <w:r>
        <w:rPr>
          <w:lang w:val="sw_KE" w:bidi="sw_KE"/>
        </w:rPr>
      </w:r>
      <w:r>
        <w:rPr>
          <w:lang w:val="sw_KE" w:bidi="sw_KE"/>
        </w:rPr>
        <w:t>Ingawa Yesu alifanya ishara nyingi za miujiza mbele ya watu, bado hawakumwamini. Hapa Yohana anazungumza kuhusu watu wote ambao wameshuhudia miujiza ya Yesu hadi wakati huo. Ishara za miujiza zilikuwa matendo yote ya miujiza na yenye nguvu ambayo Yesu alifanya. Matendo haya yalikuwa ishara, ambayo yalionyesha kwamba Yesu alikuwa Kristo, Mwokozi aliyeahidiwa. Watu wengi, ikiwa ni pamoja na umati na viongozi wa Kiyahudi, walishuhudia ishara hizo katika Yudea na Galilaya wakati wa huduma yake. Watu hawa waliona na kusikia kila kitu alichofanya Yesu. Hata hivyo watu hao wengi ambao walimwona Yesu akifanya ishara hizo walikataa kumwamini. Hawakumwamini Yesu alipowaambia yeye alikuwa nani. Pia hawakumwamini Yesu, bali walijiamini wenyewe na kuwaamini wengine.</w:t>
      </w:r>
    </w:p>
    <w:p>
      <w:pPr/>
      <w:r>
        <w:rPr>
          <w:lang w:val="sw_KE" w:bidi="sw_KE"/>
        </w:rPr>
      </w:r>
      <w:r>
        <w:rPr>
          <w:lang w:val="sw_KE" w:bidi="sw_KE"/>
        </w:rPr>
        <w:t>Sitisha hapa na simulia kikundi hadithi kuhusu jinsi mlivyokuja kumwamini Yesu. Je, uliona muujiza? Je, ulisikia hadithi kuhusu Yesu, ambayo ilifanya umwamini? Sitisha sauti hii hapa.</w:t>
      </w:r>
    </w:p>
    <w:p>
      <w:pPr/>
      <w:r>
        <w:rPr>
          <w:lang w:val="sw_KE" w:bidi="sw_KE"/>
        </w:rPr>
      </w:r>
      <w:r>
        <w:rPr>
          <w:lang w:val="sw_KE" w:bidi="sw_KE"/>
        </w:rPr>
        <w:t>Ukosefu wa imani kwa Yesu na Wayahudi kwa ujumla ulitokea ili kutimiza unabii wa nabii Isaya. Nabii alikuwa mtu ambaye alizungumza na watu kama mwakilishi wa Mungu. Aliwaambia watu kile ambacho Mungu alimfunulia. Takriban miaka mia saba kabla ya kuzaliwa kwa Yesu, Isaya alikuwa ametabiri kwamba watu hawangekuwa tayari kumwamini Yesu, na hii ilitokea kwa kweli. Isaya kwanza anamwuliza Mungu swali, "Mungu, ni nani aliyeamini ujumbe wetu?" Isaya anatumia swali hili ili kutoa taarifa hasi na kusisitiza kwamba watu wachache sana waliamini ujumbe wa Mungu. Watu wengi walikuwa wamekataa. Kifungu "ujumbe wetu" kinarejelea ujumbe ambao Mungu alimpa Isaya ili kuwaambia watu wa Kiyahudi. Isaya anauliza swali la pili: "Bwana amemfunulia nani mkono wake wa nguvu?" "Mkono wa Bwana" ni lugha ya picha inayomaanisha "uwezo au nguvu ya Mungu." Katika muktadha huu inarejelea miujiza ambayo Yesu alifanya kwa nguvu ya Mungu. Isaya anasisitiza kwamba si watu wengi waliamini kwamba walikuwa wakiona nguvu ya Mungu kazini.</w:t>
      </w:r>
    </w:p>
    <w:p>
      <w:pPr/>
      <w:r>
        <w:rPr>
          <w:lang w:val="sw_KE" w:bidi="sw_KE"/>
        </w:rPr>
      </w:r>
      <w:r>
        <w:rPr>
          <w:lang w:val="sw_KE" w:bidi="sw_KE"/>
        </w:rPr>
        <w:t>Sasa Yohana anatambulisha maandiko ya pili kutoka kwa kitabu cha nabii Isaya ambayo Isaya anaelezea kwa nini watu wengi hawakuweza kumwamini Yesu. Yohana anasema, "Kwa hivyo hawakuweza kuamini, kwa sababu Isaya pia alisema..." Yohana anasema kwamba "watu hawakuweza kuamini," lakini hataji ni nani ambaye hawakumwamini. Yohana ataweka wazi katika maandishi yake ni nani ambaye ujumbe wa Isaya unamrejelea. Neno "kwa hivyo," ambalo linamaanisha "kwa sababu hii" kwa kawaida linarejelea kile mwandishi amesema hivi karibuni. Hapa, hata hivyo, Yohana anaitumia ili kuelezea kutoamini kwa Wayahudi katika kile anachosema baadaye.</w:t>
      </w:r>
    </w:p>
    <w:p>
      <w:pPr/>
      <w:r>
        <w:rPr>
          <w:lang w:val="sw_KE" w:bidi="sw_KE"/>
        </w:rPr>
      </w:r>
      <w:r>
        <w:rPr>
          <w:lang w:val="sw_KE" w:bidi="sw_KE"/>
        </w:rPr>
        <w:t>Nukuu ya pili ya Yohana kutoka kwa Isaya inasema kwa nini hawakuweza kuamini. Yohana anasema, "Amepofusha macho yao na kuifanya mioyo yao kuwa migumu, ili macho yao yasiweze kuona, na mioyo yao isiweze kuelewa, na wasinielekee ili niwaponye." Isaya anasema kwamba mtu alipofusha macho ya watu na kuifanya mioyo yao kuwa migumu, ili wasiweze kuona na kuelewa ukweli wa kiroho. Hawakuweza kuelewa maana ya kiroho ya kile Yesu alichofanya na kusema. Kama matokeo, hawangeweza kumgeukia Mungu na hangeweza kuwaponya. Ni vigumu kuelewa maneno "yeye" na "mimi" yanawakilisha nani katika Maandiko haya. Watu wengi wanafikiri kwamba wote wawili wanarejelea Mungu. Wengine wanafikiri kwamba "Mimi" tu hakika inarejelea Mungu, lakini "yeye" inarejelea mtu ambaye hajatajwa. Inaweza kuwa Mungu au inaweza kuwa mtu au kitu kingine. Si bayana nani. Hoja ya simulizi ni kwamba watu walikuwa na mioyo migumu, macho yasiyoona, na mioyo ambayo haikuelewa na hivyo hawakugeuka kutoka kwa dhambi na kumwelekea Mungu na kupokea uponyaji kutoka kwake. Wao wanawajibika kwa kutoamini kwao. Lakini Mungu alitimiza makusudi yake walipokataa kuamini. Kuufanya moyo wa mtu kuwa mgumu ni kuufanya uwe mgumu na uliokakamaa. Watu katika zama za Yesu walitumia neno "moyo" ili kurejelea mawazo na hisia zao. Mungu alithibitisha watu katika fikira yao isiyo sahihi ili wasibadilika. Hakuwafanya wawe wenye hekima bali aliwaruhusu kufuata mawazo ya uongo na ya upumbavu. Na kwa hivyo hawakuweza kuelewa Yesu alikuwa nani. Hawakuelewa kwamba alikuwa Kristo, Mwokozi aliyeahidiwa. Mungu alijua kwamba hii ingetokea na ilikuwa sehemu ya hukumu yake kwa sababu walikataa kuamini. Hata hivyo, haikuwa kile alichotaka kutokea. Alipendelea kwamba watu wangetubu na kumgeukia na kumwamini, ili aweze kuwaponya. Lakini walikataa kuamini.</w:t>
      </w:r>
    </w:p>
    <w:p>
      <w:pPr/>
      <w:r>
        <w:rPr>
          <w:lang w:val="sw_KE" w:bidi="sw_KE"/>
        </w:rPr>
      </w:r>
      <w:r>
        <w:rPr>
          <w:lang w:val="sw_KE" w:bidi="sw_KE"/>
        </w:rPr>
        <w:t>Yohana anaelezea kwamba Isaya aliandika mambo haya kwa sababu alikuwa na maono ya utukufu wa Bwana. Hapa Yohana anatambua "Bwana" na Yesu Kristo. Katika maono yake Isaya aliona hapo awali utukufu ambao Yesu angekuwa nao baadaye kama matokeo ya kifo chake na ufufuo wake. Aliona ukuu wa Yesu, utukufu, na nguvu ya Yesu.</w:t>
      </w:r>
    </w:p>
    <w:p>
      <w:pPr/>
      <w:r>
        <w:rPr>
          <w:lang w:val="sw_KE" w:bidi="sw_KE"/>
        </w:rPr>
      </w:r>
      <w:r>
        <w:rPr>
          <w:lang w:val="sw_KE" w:bidi="sw_KE"/>
        </w:rPr>
        <w:t>Hata hivyo, watu wengi walimwamini Yesu, hata viongozi wengi wa Kiyahudi. Hata ingawa watu wengi walimkataa Yesu, kulikuwa na watu wengi ambao walimwamini. Na, kwa kushangaza, viongozi wengi wa kidini, washiriki wa Sanhedrin, au baraza la utawala, pia waliamini kwamba Yesu alikuwa Kristo, Mwokozi aliyeahidiwa. Lakini hawakuwaambia watu wengine kwamba walimwamini Yesu, kwa sababu waliogopa kwamba Mafarisayo hawangewawaruhusu tena kuabudu katika sinagogi, mahali pa ibada ya Kiyahudi. Viongozi hawa wa Kiyahudi walikuwa na hofu kwamba Mafarisayo ambao hawakumwamini Yesu wangewakataa na kuwaondoa kutoka kwa jumuiya yao ya kidini. Sababu ya viongozi kuwaogopa Mafarisayo ilikuwa kwamba walipenda sifa ya kibinadamu zaidi kuliko sifa ya Mungu. Walitaka watu wakubali na kuwasifu zaidi kuliko walivyotaka Mungu awasifu. Walijali zaidi kuhusu kile watu walichosema kuhusu wao kuliko kile Mungu alichosema kuhusu wao.</w:t>
      </w:r>
    </w:p>
    <w:p>
      <w:pPr/>
      <w:r>
        <w:rPr>
          <w:lang w:val="sw_KE" w:bidi="sw_KE"/>
        </w:rPr>
      </w:r>
      <w:r>
        <w:rPr>
          <w:lang w:val="sw_KE" w:bidi="sw_KE"/>
        </w:rPr>
        <w:t>Kisha Yesu alipaza sauti na kutoa tangazo muhimu: "Yule anayeniamini, haniamini mimi tu, bali pia anamwamini yule aliyenituma." Alisema kwamba mtu yeyote ambaye alimwamini, mtu yeyote ambaye aliamini kwamba yeye alikuwa Kristo, Mwokozi aliyeahidiwa, pia alimwamini Mungu. Kumwamini Yesu kunamaanisha kuamini ukweli kuhusu Yesu alikuwa nani na kile alichofanya. Pia inajumuisha wazo la kumwamini Yesu badala ya kujiamini au mtu mwingine. Kwa hivyo mtu yeyote ambaye anamwamini Yesu pia anamwamini Mungu Baba, ambaye alimtuma. Yesu pia alisema kwamba mtu yeyote anayemwona pia anamwona yule aliyemtuma. Yesu alikuwa akisema kwamba alikuwa mmoja na Mungu na kumwona Yesu ilikuwa sawa na kumwona Mungu Baba.</w:t>
      </w:r>
    </w:p>
    <w:p>
      <w:pPr/>
      <w:r>
        <w:rPr>
          <w:lang w:val="sw_KE" w:bidi="sw_KE"/>
        </w:rPr>
      </w:r>
      <w:r>
        <w:rPr>
          <w:lang w:val="sw_KE" w:bidi="sw_KE"/>
        </w:rPr>
        <w:t>Yesu alijilinganisha na mwanga. Alisema, "Nimekuja ulimwenguni kama mwanga." Alikuja ulimwenguni ili kuwa mwanga wake, ili kuwaonyesha watu ukweli, hasa kuhusu Mungu na wokovu. Anaendelea, "Mtu yeyote anayeniamini hatabaki gizani." Sasa Yesu analinganisha giza na uovu. "Giza" linawakilisha uovu. Yesu alikuja ili wale wanaomwamini wasiendelee kuishi katika uovu. Wale ambao wanabaki katika uovu ni kama wale ambao wanabaki gizani.</w:t>
      </w:r>
    </w:p>
    <w:p>
      <w:pPr/>
      <w:r>
        <w:rPr>
          <w:lang w:val="sw_KE" w:bidi="sw_KE"/>
        </w:rPr>
      </w:r>
      <w:r>
        <w:rPr>
          <w:lang w:val="sw_KE" w:bidi="sw_KE"/>
        </w:rPr>
        <w:t>Yesu anaendelea kwa kusema, "Mimi siye nitakayewahukumu wale wanaosikia maneno yangu lakini wakakataa kuendelea kuyatenda." Kwa sababu sikuja ulimwenguni ili kuuhukumu, bali kuokoa." Maandishi ya awali yanasisitiza neno "Mimi," ambalo linarejelea Yesu. Yesu mwenyewe si yule anayemhukumu mtu yeyote anayesikia mafundisho yake lakini anakataa kuyatii na kwa njia hiyo anamkataa yeye. Anasema kwamba wakati huo wala katika siku zijazo, yeye mwenyewe hatawahukumu wale ambao hawakubali mafundisho yake. Hangewahukumu kwa sababu Yesu hakuja ulimwenguni ili kuhukumu au kulaani watu wa ulimwengu. Yesu alikuja ulimwenguni ili kumwokoa kutoka kwa dhambi na kuiokoa. Kwa kufa msalabani na kupitia Mungu kumfufua, Yesu alishinda dhambi na kuwapa watu wote wanaomwamini fursa ya kuwa na maisha ya milele.</w:t>
      </w:r>
    </w:p>
    <w:p>
      <w:pPr/>
      <w:r>
        <w:rPr>
          <w:lang w:val="sw_KE" w:bidi="sw_KE"/>
        </w:rPr>
      </w:r>
      <w:r>
        <w:rPr>
          <w:lang w:val="sw_KE" w:bidi="sw_KE"/>
        </w:rPr>
        <w:t>Yesu anaongeza, akisema, "Yule ambaye ananikataa na hapokei maneno yangu ana hakimu; neno ambalo nimesema litamhukumu siku ya mwisho." "Yule ambaye anamkataa Yesu na hapokei maneno yake" ni mtu yeyote ambaye anakataa kuwa na uhusiano wowote na Yesu, mtu yeyote ambaye anamsukuma mbali, hakubali mafundisho yake na hafanyi kile anachosema. Kumkataa Yesu na kutopokea maneno yake ni kitu kilekile. Na kuna hakimu kwa mtu kama huyo—neno nililonena litamhukumu yeyote anayemkataa Yesu. Sasa Yesu analinganisha neno lake, au kile alichosema, na mtu ambaye ni hakimu. Inarejelea wakati ambapo Mungu atawahukumu watu kama walipokea neno la Yesu. Hii itatokea siku ya mwisho ambapo Mungu anamaliza dunia na kuwahukumu watu wote.</w:t>
      </w:r>
    </w:p>
    <w:p>
      <w:pPr/>
      <w:r>
        <w:rPr>
          <w:lang w:val="sw_KE" w:bidi="sw_KE"/>
        </w:rPr>
      </w:r>
      <w:r>
        <w:rPr>
          <w:lang w:val="sw_KE" w:bidi="sw_KE"/>
        </w:rPr>
        <w:t>Sitisha hapa na mjadili kama kikundi: Nani anatekeleza haki katika jamii yenu? Nani alitengeneza sheria ambazo watu wanatumia ili kuwahukumu wengine? Je, watu wanatumia sheria hasa ili kuwaadhibu watu au kuwasaidia kutofautisha mema na mabaya na kuwafundisha wasitende uhalifu tena? Sitisha sauti hii hapa.</w:t>
      </w:r>
    </w:p>
    <w:p>
      <w:pPr/>
      <w:r>
        <w:rPr>
          <w:lang w:val="sw_KE" w:bidi="sw_KE"/>
        </w:rPr>
      </w:r>
      <w:r>
        <w:rPr>
          <w:lang w:val="sw_KE" w:bidi="sw_KE"/>
        </w:rPr>
        <w:t>Kisha Yesu anaweka wazi kwamba anategemea maneno ya Mungu Baba. Anasema, "Kwa maana sikusema kwa mamlaka yangu mwenyewe, bali Baba aliyenituma amenipa amri yeye mwenyewe—nini cha kusema na nini cha kunena." Yesu anaelezea kwa nini neno lake litawahukumu wale ambao wanalikataa. Ni kwa sababu Mungu alikuwa chanzo cha kile Yesu alichosema. Yesu hakuwa akizungumza kulingana na mamlaka yake mwenyewe. Hakutoa mawazo yake mwenyewe na kuyasema. Mungu alikuwa amempa Yesu ujumbe wake. Mungu alimwamuru Yesu hasa kile cha kusema na Yesu alizungumza kwa mamlaka ya Mungu.</w:t>
      </w:r>
    </w:p>
    <w:p>
      <w:pPr/>
      <w:r>
        <w:rPr>
          <w:lang w:val="sw_KE" w:bidi="sw_KE"/>
        </w:rPr>
      </w:r>
      <w:r>
        <w:rPr>
          <w:lang w:val="sw_KE" w:bidi="sw_KE"/>
        </w:rPr>
        <w:t>Kisha, Yesu anasema kwamba amri ya Mungu ambayo alimpa Yesu inawafanya watu kuishi milele. Amri ya Mungu inaleta maisha ya milele, au maisha na Mungu ambayo hayatawahi kuisha, kwa wale ambao wanafuata amri. Kwa hivyo, chochote ambacho Yesu alikuwa amesema na angewaambia watu katika siku zijazo, ni kile tu ambacho Baba alikuwa amemwambia aseme.</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12:37–50 katika tafsiri rahisi zaidi kuelewa.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Simulizi hii ina matukio kumi.</w:t>
      </w:r>
    </w:p>
    <w:p>
      <w:pPr/>
      <w:r>
        <w:rPr>
          <w:lang w:val="sw_KE" w:bidi="sw_KE"/>
        </w:rPr>
      </w:r>
      <w:r>
        <w:rPr>
          <w:b/>
          <w:lang w:val="sw_KE" w:bidi="sw_KE"/>
        </w:rPr>
        <w:t>Katika tukio la kwanza:</w:t>
      </w:r>
      <w:r>
        <w:rPr>
          <w:lang w:val="sw_KE" w:bidi="sw_KE"/>
        </w:rPr>
        <w:t xml:space="preserve"> Yohana anasema kwamba licha ya Yesu kufanya ishara nyingi za miujiza, watu bado hawakumwamini.</w:t>
      </w:r>
    </w:p>
    <w:p>
      <w:pPr/>
      <w:r>
        <w:rPr>
          <w:lang w:val="sw_KE" w:bidi="sw_KE"/>
        </w:rPr>
      </w:r>
      <w:r>
        <w:rPr>
          <w:b/>
          <w:lang w:val="sw_KE" w:bidi="sw_KE"/>
        </w:rPr>
        <w:t>Katika tukio la pili:</w:t>
      </w:r>
      <w:r>
        <w:rPr>
          <w:lang w:val="sw_KE" w:bidi="sw_KE"/>
        </w:rPr>
        <w:t xml:space="preserve"> Yohana anaelezea kwamba ukosefu wa imani kwa Yesu na Wayahudi ulitokea ili kutimiza unabii wa Isaya.</w:t>
      </w:r>
    </w:p>
    <w:p>
      <w:pPr/>
      <w:r>
        <w:rPr>
          <w:lang w:val="sw_KE" w:bidi="sw_KE"/>
        </w:rPr>
      </w:r>
      <w:r>
        <w:rPr>
          <w:b/>
          <w:lang w:val="sw_KE" w:bidi="sw_KE"/>
        </w:rPr>
        <w:t>Katika tukio la tatu:</w:t>
      </w:r>
      <w:r>
        <w:rPr>
          <w:lang w:val="sw_KE" w:bidi="sw_KE"/>
        </w:rPr>
        <w:t xml:space="preserve"> Yohana ananukuu unabii wa kwanza ambao Isaya anasema kwamba watu wachache sana waliamini ujumbe ambao Mungu alimpa Isaya ili kuwaambia watu wa Kiyahudi. Isaya anasisitiza kwamba si watu wengi waliamini kwamba walikuwa wakiona nguvu ya Mungu kazini.</w:t>
      </w:r>
    </w:p>
    <w:p>
      <w:pPr/>
      <w:r>
        <w:rPr>
          <w:lang w:val="sw_KE" w:bidi="sw_KE"/>
        </w:rPr>
      </w:r>
      <w:r>
        <w:rPr>
          <w:b/>
          <w:lang w:val="sw_KE" w:bidi="sw_KE"/>
        </w:rPr>
        <w:t>Katika tukio la nne:</w:t>
      </w:r>
      <w:r>
        <w:rPr>
          <w:lang w:val="sw_KE" w:bidi="sw_KE"/>
        </w:rPr>
        <w:t xml:space="preserve"> Nukuu ya pili ya Yohana kutoka kwa Isaya inasema kwamba mtu au kitu kilipofusha macho ya watu na kuifanya mioyo yao kuwa migumu, ili wasiweze kuona na kuelewa. Kama matokeo, hawangeweza kumgeukia Bwana na hangeweza kuponya.</w:t>
      </w:r>
    </w:p>
    <w:p>
      <w:pPr/>
      <w:r>
        <w:rPr>
          <w:lang w:val="sw_KE" w:bidi="sw_KE"/>
        </w:rPr>
      </w:r>
      <w:r>
        <w:rPr>
          <w:b/>
          <w:lang w:val="sw_KE" w:bidi="sw_KE"/>
        </w:rPr>
        <w:t>Katika tukio la tano:</w:t>
      </w:r>
      <w:r>
        <w:rPr>
          <w:lang w:val="sw_KE" w:bidi="sw_KE"/>
        </w:rPr>
        <w:t xml:space="preserve"> Yohana anaelezea kwamba Isaya aliandika mambo haya kwa sababu alikuwa na maono ya utukufu wa Yesu kabla ya wakati.</w:t>
      </w:r>
    </w:p>
    <w:p>
      <w:pPr/>
      <w:r>
        <w:rPr>
          <w:lang w:val="sw_KE" w:bidi="sw_KE"/>
        </w:rPr>
      </w:r>
      <w:r>
        <w:rPr>
          <w:b/>
          <w:lang w:val="sw_KE" w:bidi="sw_KE"/>
        </w:rPr>
        <w:t>Katika tukio la sita:</w:t>
      </w:r>
      <w:r>
        <w:rPr>
          <w:lang w:val="sw_KE" w:bidi="sw_KE"/>
        </w:rPr>
        <w:t xml:space="preserve"> Yohana anasema kwamba licha ya kutoamini kulikokuwepo, watu wengi walimwamini Yesu, hata viongozi wengi wa Kiyahudi. Lakini hawakuwaambia watu wengine kwamba walimwamini Yesu, kwa sababu waliogopa kwamba Mafarisayo hawangewawaruhusu tena kuabudu katika sinagogi, mahali pa ibada ya Kiyahudi.</w:t>
      </w:r>
    </w:p>
    <w:p>
      <w:pPr/>
      <w:r>
        <w:rPr>
          <w:lang w:val="sw_KE" w:bidi="sw_KE"/>
        </w:rPr>
      </w:r>
      <w:r>
        <w:rPr>
          <w:b/>
          <w:lang w:val="sw_KE" w:bidi="sw_KE"/>
        </w:rPr>
        <w:t>Katika tukio la saba:</w:t>
      </w:r>
      <w:r>
        <w:rPr>
          <w:lang w:val="sw_KE" w:bidi="sw_KE"/>
        </w:rPr>
        <w:t xml:space="preserve"> Yesu anapaza sauti na kutoa tangazo muhimu, "Yule anayeniamini, haniamini mimi tu, bali pia anamwamini yule aliyenituma." Yesu pia anasema kwamba mtu yeyote anayemwona pia anamwona Mungu aliyemtuma.</w:t>
      </w:r>
    </w:p>
    <w:p>
      <w:pPr/>
      <w:r>
        <w:rPr>
          <w:lang w:val="sw_KE" w:bidi="sw_KE"/>
        </w:rPr>
      </w:r>
      <w:r>
        <w:rPr>
          <w:b/>
          <w:lang w:val="sw_KE" w:bidi="sw_KE"/>
        </w:rPr>
        <w:t>Katika tukio la nane:</w:t>
      </w:r>
      <w:r>
        <w:rPr>
          <w:lang w:val="sw_KE" w:bidi="sw_KE"/>
        </w:rPr>
        <w:t xml:space="preserve"> Yesu anasema kwamba amekuja ulimwenguni kama mwanga, ili mtu yeyote anayemwamini asibaki gizani.</w:t>
      </w:r>
    </w:p>
    <w:p>
      <w:pPr/>
      <w:r>
        <w:rPr>
          <w:lang w:val="sw_KE" w:bidi="sw_KE"/>
        </w:rPr>
      </w:r>
      <w:r>
        <w:rPr>
          <w:b/>
          <w:lang w:val="sw_KE" w:bidi="sw_KE"/>
        </w:rPr>
        <w:t>Katika tukio la tisa:</w:t>
      </w:r>
      <w:r>
        <w:rPr>
          <w:lang w:val="sw_KE" w:bidi="sw_KE"/>
        </w:rPr>
        <w:t xml:space="preserve"> Yesu anaendelea kwa kusema kwamba hatahukumu mtu yeyote ambaye anasikia maneno yake, lakini anakataa kuyashika. Hiyo ni kwa sababu hakuja ulimwenguni ili kuhukumu, bali kuokoa. Lakini kuna hakimu kwa watu hao wanaomkataa na wasiotii mafundisho yake. Neno lenyewe ambalo Yesu alizungumza litawahukumu siku ya mwisho.</w:t>
      </w:r>
    </w:p>
    <w:p>
      <w:pPr/>
      <w:r>
        <w:rPr>
          <w:lang w:val="sw_KE" w:bidi="sw_KE"/>
        </w:rPr>
      </w:r>
      <w:r>
        <w:rPr>
          <w:b/>
          <w:lang w:val="sw_KE" w:bidi="sw_KE"/>
        </w:rPr>
        <w:t>Katika tukio la kumi:</w:t>
      </w:r>
      <w:r>
        <w:rPr>
          <w:lang w:val="sw_KE" w:bidi="sw_KE"/>
        </w:rPr>
        <w:t xml:space="preserve"> Kisha Yesu anaweka wazi kwamba anategemea maneno ya Mungu Baba. Anasema kwamba hajazungumza kwa mamlaka yake mwenyewe, bali kwamba Mungu aliyemtuma alikuwa amempa amri ya kile cha kusema. Na kile Mungu alichomwamuru Yesu kusema kinaleta maisha ya milele na Mungu.</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Nabii Isaya</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Watu wa Kiyahudi ambao hawakumwamini Yesu</w:t>
      </w:r>
    </w:p>
    <w:p>
      <w:pPr>
        <w:pStyle w:val="ListBullet"/>
        <w:spacing w:line="240" w:lineRule="auto"/>
        <w:ind w:left="720"/>
      </w:pPr>
      <w:r>
        <w:rPr>
          <w:lang w:val="sw_KE" w:bidi="sw_KE"/>
        </w:rPr>
      </w:r>
      <w:r>
        <w:rPr>
          <w:lang w:val="sw_KE" w:bidi="sw_KE"/>
        </w:rPr>
        <w:t>Watu wa Kiyahudi ambao walimwamini Yesu</w:t>
      </w:r>
    </w:p>
    <w:p>
      <w:pPr>
        <w:pStyle w:val="ListBullet"/>
        <w:spacing w:line="240" w:lineRule="auto"/>
        <w:ind w:left="720"/>
      </w:pPr>
      <w:r>
        <w:rPr>
          <w:lang w:val="sw_KE" w:bidi="sw_KE"/>
        </w:rPr>
      </w:r>
      <w:r>
        <w:rPr>
          <w:lang w:val="sw_KE" w:bidi="sw_KE"/>
        </w:rPr>
        <w:t>Viongozi wa Kiyahudi ambao walimwamini Yesu</w:t>
      </w:r>
    </w:p>
    <w:p>
      <w:pPr>
        <w:pStyle w:val="ListBullet"/>
        <w:spacing w:line="240" w:lineRule="auto"/>
        <w:ind w:left="720"/>
      </w:pPr>
      <w:r>
        <w:rPr>
          <w:lang w:val="sw_KE" w:bidi="sw_KE"/>
        </w:rPr>
      </w:r>
      <w:r>
        <w:rPr>
          <w:lang w:val="sw_KE" w:bidi="sw_KE"/>
        </w:rPr>
        <w:t>Na Mafarisayo</w:t>
      </w:r>
    </w:p>
    <w:p>
      <w:pPr/>
      <w:r>
        <w:rPr>
          <w:lang w:val="sw_KE" w:bidi="sw_KE"/>
        </w:rPr>
      </w:r>
      <w:r>
        <w:rPr>
          <w:lang w:val="sw_KE" w:bidi="sw_KE"/>
        </w:rPr>
        <w:t>Kama kikundi, zingatia sehemu hizi za mpangilio wa simulizi:</w:t>
      </w:r>
    </w:p>
    <w:p>
      <w:pPr/>
      <w:r>
        <w:rPr>
          <w:lang w:val="sw_KE" w:bidi="sw_KE"/>
        </w:rPr>
      </w:r>
      <w:r>
        <w:rPr>
          <w:lang w:val="sw_KE" w:bidi="sw_KE"/>
        </w:rPr>
        <w:t>Ingawa Yesu alifanya ishara nyingi za miujiza mbele ya watu, bado hawakumwamini. Neno "ingawa" linaonyesha kwamba ukosefu wa imani kwa Yesu ulikuwa wa kushangaza.</w:t>
      </w:r>
    </w:p>
    <w:p>
      <w:pPr/>
      <w:r>
        <w:rPr>
          <w:lang w:val="sw_KE" w:bidi="sw_KE"/>
        </w:rPr>
      </w:r>
      <w:r>
        <w:rPr>
          <w:lang w:val="sw_KE" w:bidi="sw_KE"/>
        </w:rPr>
        <w:t>Hii ilikuwa kutimiza kile nabii Isaya alikuwa ametabiri, akisema: "Bwana, ni nani ameamini kile tulichowaambia?" Bwana amemfunulia nani?"</w:t>
      </w:r>
    </w:p>
    <w:p>
      <w:pPr/>
      <w:r>
        <w:rPr>
          <w:lang w:val="sw_KE" w:bidi="sw_KE"/>
        </w:rPr>
      </w:r>
      <w:r>
        <w:rPr>
          <w:lang w:val="sw_KE" w:bidi="sw_KE"/>
        </w:rPr>
        <w:t>Hapa Isaya anatumia maswali ili kufikisha ujumbe wake. Maswali hayo hayahitaji jibu na ni zaidi kama taarifa hasi.</w:t>
      </w:r>
    </w:p>
    <w:p>
      <w:pPr/>
      <w:r>
        <w:rPr>
          <w:lang w:val="sw_KE" w:bidi="sw_KE"/>
        </w:rPr>
      </w:r>
      <w:r>
        <w:rPr>
          <w:lang w:val="sw_KE" w:bidi="sw_KE"/>
        </w:rPr>
        <w:t>Yohana anatambulisha maandiko mengine kutoka kwa nabii Isaya ambayo yanaelezea kwa nini watu hawakuweza kumwamini Yesu. Isaya anasema, "Amepofusha macho yao na kuifanya mioyo yao kuwa migumu, ili macho yao yasiweze kuona, na mioyo yao isiweze kuelewa, na wasinielekee ili niwaponye." Ni vigumu kuelewa maneno "yeye" na "Mimi" yanarejelea nani. Watu wengi wanafikiri kwamba wote wawili wanarejelea Mungu. Wengine wanafikiri kwamba "Mimi" tu hakika inarejelea Mungu, lakini "yeye" inarejelea mtu ambaye hajatajwa. Inaweza kuwa Mungu au inaweza kuwa mtu au kitu kingine. Si bayana nani. Hoja ya simulizi ni kwamba watu walikuwa na mioyo migumu, macho yasiyoona, na mioyo ambayo haikuelewa na hivyo hawakugeuka kutoka kwa dhambi na kumwelekea Mungu na kupokea uponyaji kutoka kwake.</w:t>
      </w:r>
    </w:p>
    <w:p>
      <w:pPr/>
      <w:r>
        <w:rPr>
          <w:lang w:val="sw_KE" w:bidi="sw_KE"/>
        </w:rPr>
      </w:r>
      <w:r>
        <w:rPr>
          <w:lang w:val="sw_KE" w:bidi="sw_KE"/>
        </w:rPr>
        <w:t>Yohana anaelezea kwamba Isaya aliandika mambo haya kwa sababu alikuwa na maono ya utukufu wa Bwana. Hapa Yohana anamtambulisha "Bwana" kuwa ni Yesu Kristo. Katika maono yake Isaya aliona kitu ambacho kilifichua ukuu wa Yesu, utukufu, na nguvu ya Yesu.</w:t>
      </w:r>
    </w:p>
    <w:p>
      <w:pPr/>
      <w:r>
        <w:rPr>
          <w:lang w:val="sw_KE" w:bidi="sw_KE"/>
        </w:rPr>
      </w:r>
      <w:r>
        <w:rPr>
          <w:lang w:val="sw_KE" w:bidi="sw_KE"/>
        </w:rPr>
        <w:t>Hata hivyo, watu wengi walimwamini Yesu, hata viongozi wengi wa Kiyahudi. Neno "hata hivyo" linatambulisha tofauti na mada kuu ya aya ya awali, ambayo ilisema kwamba si watu wengi walimwamini Yesu. Hata ingawa watu wengi hawakumwamini Yesu, wengi walimwamini, hata baadhi ya viongozi wa Kiyahudi.</w:t>
      </w:r>
    </w:p>
    <w:p>
      <w:pPr/>
      <w:r>
        <w:rPr>
          <w:lang w:val="sw_KE" w:bidi="sw_KE"/>
        </w:rPr>
      </w:r>
      <w:r>
        <w:rPr>
          <w:lang w:val="sw_KE" w:bidi="sw_KE"/>
        </w:rPr>
        <w:t>Lakini, kwa sababu waliogopa Mafarisayo, hawakusema walimwamini Yesu. Waliogopa Mafarisayo wangewafukuza nje ya sinagogi, mahali pa ibada ya Kiyahudi. Hii ilikuwa kwa sababu walipenda sifa ya kibinadamu zaidi kuliko sifa ya Mungu. Yohana anatumia neno "Lakini" ili kutofautisha ukweli kwamba Wayahudi walimwamini Yesu, lakini hawakulifanya liwe hadharani, au hawakuwaambia wengine kuhusu jambo hilo.</w:t>
      </w:r>
    </w:p>
    <w:p>
      <w:pPr/>
      <w:r>
        <w:rPr>
          <w:lang w:val="sw_KE" w:bidi="sw_KE"/>
        </w:rPr>
      </w:r>
      <w:r>
        <w:rPr>
          <w:lang w:val="sw_KE" w:bidi="sw_KE"/>
        </w:rPr>
        <w:t>Sasa Yohana anaenda haraka kwenye sehemu mpya ya hadithi na anatuambia kuhusu wakati ambapo Yesu aliwatangazia kwa sauti watu waliomzunguka. Hatujui mahali ambapo Yesu alikuwa au ni nani aliyekuwa akizungumza naye. Kisha Yesu alitangaza, "Yule ambaye ananiamini, hana niamini tu, bali pia yule aliyenipeleka." Kwa maana unaponiona, unamwona yule aliyenituma."</w:t>
      </w:r>
    </w:p>
    <w:p>
      <w:pPr/>
      <w:r>
        <w:rPr>
          <w:lang w:val="sw_KE" w:bidi="sw_KE"/>
        </w:rPr>
      </w:r>
      <w:r>
        <w:rPr>
          <w:lang w:val="sw_KE" w:bidi="sw_KE"/>
        </w:rPr>
        <w:t>Sitisha hapa na mjadili kama kikundi: Mnabadilisha vipi ghafla tendo katika hadithi? Jaribu kusimulia hadithi yenye matukio kadhaa tofauti, na uangalie jinsi unavyohamia kutoka tukio moja hadi lingine. Sitisha sauti hii hapa.</w:t>
      </w:r>
    </w:p>
    <w:p>
      <w:pPr/>
      <w:r>
        <w:rPr>
          <w:lang w:val="sw_KE" w:bidi="sw_KE"/>
        </w:rPr>
      </w:r>
      <w:r>
        <w:rPr>
          <w:lang w:val="sw_KE" w:bidi="sw_KE"/>
        </w:rPr>
        <w:t>Yesu alijilinganisha na mwanga. Alisema, "Nimekuja ulimwenguni kama mwanga." Alikuja ulimwenguni ili kuwa mwanga wake, ili kuwaonyesha watu ukweli, hasa kuhusu Mungu na wokovu. Anaendelea, "Mtu yeyote anayeniamini hatabaki gizani." Neno "giza" linawakilisha uovu. Yesu alikuja ili wale wanaomwamini wasiendelee kuishi katika uovu. Wale ambao wanabaki katika uovu ni kama wale ambao wanabaki gizani.</w:t>
      </w:r>
    </w:p>
    <w:p>
      <w:pPr/>
      <w:r>
        <w:rPr>
          <w:lang w:val="sw_KE" w:bidi="sw_KE"/>
        </w:rPr>
      </w:r>
      <w:r>
        <w:rPr>
          <w:lang w:val="sw_KE" w:bidi="sw_KE"/>
        </w:rPr>
        <w:t>Yesu anaendelea kwa kusema, "Mimi si yule ambaye nitawahukumu wale ambao wanasikia maneno yangu, na kukataa kuyashika." Kwa sababu sikuja ulimwenguni ili kuhukumu, bali kuiokoa." Yesu anatuambia kitu cha kushangaza hapa: baadhi ya watu watasikia mafundisho yake, lakini hawatatii. Mtu angefikiri kwamba mtu yeyote anayesikia mafundisho mema ya Yesu angeyafuata! Kisha Yesu anatupa tofauti kubwa—Yesu hakuja ulimwenguni ili kuuhukumu ulimwengu, bali alikuja kuuuokoa. Yesu anataka kusisitiza kwamba kusudi lake kuu lilikuwa kuokoa dunia.</w:t>
      </w:r>
    </w:p>
    <w:p>
      <w:pPr/>
      <w:r>
        <w:rPr>
          <w:lang w:val="sw_KE" w:bidi="sw_KE"/>
        </w:rPr>
      </w:r>
      <w:r>
        <w:rPr>
          <w:lang w:val="sw_KE" w:bidi="sw_KE"/>
        </w:rPr>
        <w:t>Sitisha hapa na mjadili kama kikundi: Ongeeni kuhusu jinsi mnavyoelezea kitu cha kushangaza. Pengine simulia hadithi ambapo mtu aliitikia kwa njia ya kushangaza au isiyotarajiwa. Ulizungumzaje kuhusu hali hiyo? Kisha, zungumzia wakati ambapo kwa kweli ulitaka kusisitiza kwa nini ulifanya kitu fulani. Ulizungumzaje kuhusu hilo? Sitisha sauti hii hapa.</w:t>
      </w:r>
    </w:p>
    <w:p>
      <w:pPr/>
      <w:r>
        <w:rPr>
          <w:lang w:val="sw_KE" w:bidi="sw_KE"/>
        </w:rPr>
      </w:r>
      <w:r>
        <w:rPr>
          <w:lang w:val="sw_KE" w:bidi="sw_KE"/>
        </w:rPr>
        <w:t>Yesu anaongeza, akisema, "Kuna mtu ambaye atawahukumu wale ambao wananikataa kwa kutokubali kile ninachosema." Neno langu litakuwa hakimu wake siku ya mwisho." Hapa Yesu anasema kwamba Mungu atawahukumu wale ambao wanamkataa Yesu na Mungu atatumia maneno ambayo Yesu alizungumza ili kuwahukumu watu kwayo.</w:t>
      </w:r>
    </w:p>
    <w:p>
      <w:pPr/>
      <w:r>
        <w:rPr>
          <w:lang w:val="sw_KE" w:bidi="sw_KE"/>
        </w:rPr>
      </w:r>
      <w:r>
        <w:rPr>
          <w:lang w:val="sw_KE" w:bidi="sw_KE"/>
        </w:rPr>
        <w:t>Kisha Yesu anaweka wazi kwamba anategemea maneno ya Mungu Baba. Anasema, "Kwa maana sikusema kwa mamlaka yangu mwenyewe, bali Baba aliyenituma amenipa amri yeye mwenyewe—nini cha kusema na nini cha kunena." Yesu anataka kutuambia kwa nini neno la Yesu, au ujumbe wake, litakuwa kitu kinachowahukumu watu ambao wanakataa. Tena, Yesu anataka kusisitiza kwamba Mungu Baba mwenyewe alimwambia Yesu kile cha kusema. Yesu hakuzungumza kwa mamlaka yake mwenyewe. Yesu anatumia marudio ya wazo "Kile cha kusema" na "Kile cha kuzungumza" ili kusisitiza wazo kwamba Mungu alimwambia Yesu hasa kile cha kusema.</w:t>
      </w:r>
    </w:p>
    <w:p>
      <w:pPr/>
      <w:r>
        <w:rPr>
          <w:lang w:val="sw_KE" w:bidi="sw_KE"/>
        </w:rPr>
      </w:r>
      <w:r>
        <w:rPr>
          <w:lang w:val="sw_KE" w:bidi="sw_KE"/>
        </w:rPr>
        <w:t>Sitisha hapa na mjadili kama kikundi: Katika lugha yenu mnasisitiza vipi dhana muhimu au wazo hilo? Sitisha sauti hii hapa.</w:t>
      </w:r>
    </w:p>
    <w:p>
      <w:pPr/>
      <w:r>
        <w:rPr>
          <w:lang w:val="sw_KE" w:bidi="sw_KE"/>
        </w:rPr>
      </w:r>
      <w:r>
        <w:rPr>
          <w:lang w:val="sw_KE" w:bidi="sw_KE"/>
        </w:rPr>
        <w:t>Kisha Yesu alimaliza hotuba yake, kwa kusema, "Na najua kwamba amri yake ni maisha ya milele." Kile ninachosema, kwa hivyo, ninasema kama Baba alivyosema Neno "kwa hivyo" linatambulisha sababu ya Yesu kusema tu kile ambacho Mungu Baba anamwambia. Yesu alijua kwamba amri za Mungu zinaleta maisha ya milele.</w:t>
      </w:r>
    </w:p>
    <w:p>
      <w:pPr/>
      <w:r>
        <w:rPr>
          <w:lang w:val="sw_KE" w:bidi="sw_KE"/>
        </w:rPr>
      </w:r>
      <w:r>
        <w:rPr>
          <w:lang w:val="sw_KE" w:bidi="sw_KE"/>
        </w:rPr>
        <w:t>Sasa, kikundi kinapaswa kutengeneza ubao wa hadithi, kuchora, au kutumia vitu ili kuonyesha kifungu na matukio yaliyomo.</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12:37–50 katika tafsiri rahisi zaidi kuelewa.</w:t>
      </w:r>
    </w:p>
    <w:p>
      <w:pPr/>
      <w:r>
        <w:rPr>
          <w:lang w:val="sw_KE" w:bidi="sw_KE"/>
        </w:rPr>
      </w:r>
      <w:r>
        <w:rPr>
          <w:lang w:val="sw_KE" w:bidi="sw_KE"/>
        </w:rPr>
        <w:t>Katika hatua hii, kikundi kitaigiza kifungu.</w:t>
      </w:r>
    </w:p>
    <w:p>
      <w:pPr/>
      <w:r>
        <w:rPr>
          <w:lang w:val="sw_KE" w:bidi="sw_KE"/>
        </w:rPr>
      </w:r>
      <w:r>
        <w:rPr>
          <w:lang w:val="sw_KE" w:bidi="sw_KE"/>
        </w:rPr>
        <w:t>Simulizi hii ina matukio kumi.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Nabii Isaya</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Watu wa Kiyahudi ambao hawakumwamini Yesu</w:t>
      </w:r>
    </w:p>
    <w:p>
      <w:pPr>
        <w:pStyle w:val="ListBullet"/>
        <w:spacing w:line="240" w:lineRule="auto"/>
        <w:ind w:left="720"/>
      </w:pPr>
      <w:r>
        <w:rPr>
          <w:lang w:val="sw_KE" w:bidi="sw_KE"/>
        </w:rPr>
      </w:r>
      <w:r>
        <w:rPr>
          <w:lang w:val="sw_KE" w:bidi="sw_KE"/>
        </w:rPr>
        <w:t>Watu wa Kiyahudi ambao walimwamini Yesu</w:t>
      </w:r>
    </w:p>
    <w:p>
      <w:pPr>
        <w:pStyle w:val="ListBullet"/>
        <w:spacing w:line="240" w:lineRule="auto"/>
        <w:ind w:left="720"/>
      </w:pPr>
      <w:r>
        <w:rPr>
          <w:lang w:val="sw_KE" w:bidi="sw_KE"/>
        </w:rPr>
      </w:r>
      <w:r>
        <w:rPr>
          <w:lang w:val="sw_KE" w:bidi="sw_KE"/>
        </w:rPr>
        <w:t>Viongozi wa Kiyahudi ambao walimwamini Yesu</w:t>
      </w:r>
    </w:p>
    <w:p>
      <w:pPr>
        <w:pStyle w:val="ListBullet"/>
        <w:spacing w:line="240" w:lineRule="auto"/>
        <w:ind w:left="720"/>
      </w:pPr>
      <w:r>
        <w:rPr>
          <w:lang w:val="sw_KE" w:bidi="sw_KE"/>
        </w:rPr>
      </w:r>
      <w:r>
        <w:rPr>
          <w:lang w:val="sw_KE" w:bidi="sw_KE"/>
        </w:rPr>
        <w:t>Na Mafarisayo</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nyakati fulani za igizo, sitisha igizo na muulize yule anayeigiza mhusika, "Unahisi nini au unafikiria nini?" Mtu anayeigiza mhusika huyo anapaswa kujibu kile ambacho angekuwa anahisi au kufikiria iwapo angekuwa mhusika huyo. Kisha endelea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 xml:space="preserve">Ingawa Yesu alifanya ishara nyingi za miujiza mbele ya watu, bado hawakumwamini. </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wanaowaigiza Wayahudi ambao hawakumwamini Yesu, "Mnahisi nini au mnawaza nini?" Watu wanaweza kujibu mambo kama, "Yesu anawaponya watu siku ya Sabato." Masihi hangeasi sheria ya Kiyahudi!" au "Hakuna nabii anayekuja kutoka Galilaya," au "Yesu alifukuza pepo kwa nguvu ya Shetani. "Yeye si Masihi."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Hii ilikuwa kutimiza kile nabii Isaya alikuwa ametabiri, akisema: "Bwana, ni nani ameamini kile tulichowaambia?" Bwana amemfunulia nani nguvu zake za kuokoa?"</w:t>
      </w:r>
    </w:p>
    <w:p>
      <w:pPr/>
      <w:r>
        <w:rPr>
          <w:lang w:val="sw_KE" w:bidi="sw_KE"/>
        </w:rPr>
      </w:r>
      <w:r>
        <w:rPr>
          <w:lang w:val="sw_KE" w:bidi="sw_KE"/>
        </w:rPr>
        <w:t>Kwa hivyo hawakuweza kuamini. Kwa maana tena Isaya alisema, "Bwana amepofusha macho yao na kuifanya mioyo yao kuwa migumu, ili macho yao yasiweze kuona, na mioyo yao isiweze kuelewa, na wasiweze kunigeukia mimi ili niwaponye."</w:t>
      </w:r>
    </w:p>
    <w:p>
      <w:pPr/>
      <w:r>
        <w:rPr>
          <w:lang w:val="sw_KE" w:bidi="sw_KE"/>
        </w:rPr>
      </w:r>
      <w:r>
        <w:rPr>
          <w:lang w:val="sw_KE" w:bidi="sw_KE"/>
        </w:rPr>
        <w:t>Isaya aliandika mambo haya, kwa sababu alikuwa na maono ya utukufu wa Yesu.</w:t>
      </w:r>
    </w:p>
    <w:p>
      <w:pPr/>
      <w:r>
        <w:rPr>
          <w:lang w:val="sw_KE" w:bidi="sw_KE"/>
        </w:rPr>
      </w:r>
      <w:r>
        <w:rPr>
          <w:lang w:val="sw_KE" w:bidi="sw_KE"/>
        </w:rPr>
        <w:t>Hata hivyo, watu wengi walimwamini Yesu, hata viongozi wengi wa Kiyahudi.</w:t>
      </w:r>
    </w:p>
    <w:p>
      <w:pPr/>
      <w:r>
        <w:rPr>
          <w:lang w:val="sw_KE" w:bidi="sw_KE"/>
        </w:rPr>
      </w:r>
      <w:r>
        <w:rPr>
          <w:lang w:val="sw_KE" w:bidi="sw_KE"/>
        </w:rPr>
        <w:t>Lakini, kwa sababu waliogopa Mafarisayo, hawakusema walimwamini Yesu. Waliogopa Mafarisayo wangewafukuza nje ya sinagogi, mahali pa ibada ya Kiyahudi. Hii ilikuwa kwa sababu walipenda sifa ya kibinadamu zaidi kuliko sifa ya Mungu.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viongozi wa Kiyahudi waliomwamini Yesu, "Mnahisi nini au mnawaza nini?" Mtu anaweza kujibu mambo kama, "Yesu ni Masihi, Mwokozi aliyeahidiwa!" Tazama jinsi alivyofanya ishara nyingi!" au "Alimfufua Lazaro kutoka kwa wafu!" Watu wengi sana waliona!" au "Lakini ikiwa tunawaambia wengine kwamba tunamwamini Yesu watatutenga na sinagogi." Na tutafanya nini basi? Hatutawaambia."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Kisha Yesu alitangaza, "Yule anayeniamini, haniamini mimi tu, bali pia anamwamini yule aliyenituma." Kwa maana unaponiona, unamwona yule aliyenituma."</w:t>
      </w:r>
    </w:p>
    <w:p>
      <w:pPr/>
      <w:r>
        <w:rPr>
          <w:lang w:val="sw_KE" w:bidi="sw_KE"/>
        </w:rPr>
      </w:r>
      <w:r>
        <w:rPr>
          <w:lang w:val="sw_KE" w:bidi="sw_KE"/>
        </w:rPr>
        <w:t>Kisha Yesu anasema, "Nimekuja ulimwenguni kama mwanga." Mtu yeyote anayeniamini hatabaki gizani."</w:t>
      </w:r>
    </w:p>
    <w:p>
      <w:pPr/>
      <w:r>
        <w:rPr>
          <w:lang w:val="sw_KE" w:bidi="sw_KE"/>
        </w:rPr>
      </w:r>
      <w:r>
        <w:rPr>
          <w:lang w:val="sw_KE" w:bidi="sw_KE"/>
        </w:rPr>
        <w:t>Yesu anaendelea kwa kusema, "Mimi si yule atakayewahukumu wale wanaosikia maneno yangu na kukataa kuyashika." Kwa sababu sikuja ulimwenguni ili kuuhukumu, bali kuiokoa. Kuna mtu ambaye atawahukumu wale ambao wananikataa kwa kutokubali kile ninachosema. Neno langu litakuwa hakimu wake siku ya mwisho."</w:t>
      </w:r>
    </w:p>
    <w:p>
      <w:pPr/>
      <w:r>
        <w:rPr>
          <w:lang w:val="sw_KE" w:bidi="sw_KE"/>
        </w:rPr>
      </w:r>
      <w:r>
        <w:rPr>
          <w:lang w:val="sw_KE" w:bidi="sw_KE"/>
        </w:rPr>
        <w:t>Kisha Yesu anaweka wazi kwamba anategemea maneno ya Mungu Baba. Anasema, "Kwa maana sikusema kwa mamlaka yangu mwenyewe, bali Baba aliyenituma amenipa amri yeye mwenyewe—nini cha kusema na nini cha kunena." Na ninajua kwamba amri yake ni maisha ya milele. Kile ninachosema, kwa hivyo, ninasema kama Baba alivyoniambia."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vipi au unawaza nini?" Mtu anaweza kujibu mambo kama, "Msifu Baba kwa hekima yake!" Msifu kwa sababu amri zake zinatoa maisha ya milele!" au "Ninataka tu kusema kile Baba ananiambia niseme." Ninazungumza chini ya mamlaka yake, si yangu," au "Mapenzi ya Baba ni makamilifu." Nakusifu Baba!"</w:t>
      </w:r>
    </w:p>
    <w:p>
      <w:pPr>
        <w:pStyle w:val="ListBullet"/>
        <w:spacing w:line="240" w:lineRule="auto"/>
        <w:ind w:left="720"/>
      </w:pPr>
      <w:r>
        <w:rPr>
          <w:lang w:val="sw_KE" w:bidi="sw_KE"/>
        </w:rPr>
      </w:r>
      <w:r>
        <w:rPr>
          <w:lang w:val="sw_KE" w:bidi="sw_KE"/>
        </w:rPr>
        <w:t>Endelea na igizo.</w:t>
      </w:r>
      <w:r>
        <w:rPr>
          <w:lang w:val="sw_KE" w:bidi="sw_KE"/>
        </w:rPr>
      </w:r>
    </w:p>
    <w:p>
      <w:pPr>
        <w:pStyle w:val="Heading3"/>
      </w:pPr>
      <w:r>
        <w:rPr>
          <w:lang w:val="sw_KE" w:bidi="sw_KE"/>
        </w:rPr>
        <w:t>Kujaza Mapengo</w:t>
      </w:r>
    </w:p>
    <w:p>
      <w:pPr/>
      <w:r>
        <w:rPr>
          <w:lang w:val="sw_KE" w:bidi="sw_KE"/>
        </w:rPr>
      </w:r>
      <w:r>
        <w:rPr>
          <w:lang w:val="sw_KE" w:bidi="sw_KE"/>
        </w:rPr>
        <w:t>Sikiliza toleo la sauti la Yohana 12:37–50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 xml:space="preserve">Ingawa alikuwa amefanya </w:t>
      </w:r>
      <w:r>
        <w:rPr>
          <w:b/>
          <w:lang w:val="sw_KE" w:bidi="sw_KE"/>
        </w:rPr>
        <w:t>ishara</w:t>
      </w:r>
      <w:r>
        <w:rPr>
          <w:lang w:val="sw_KE" w:bidi="sw_KE"/>
        </w:rPr>
        <w:t xml:space="preserve"> nyingi sana mbele yao, bado hawakumwamini. Tumia neno lile lile kwa Bwana kama ulilotumia katika vifungu vya awali. Kwa maelezo zaidi kuhusu </w:t>
      </w:r>
      <w:r>
        <w:rPr>
          <w:lang w:val="sw_KE" w:bidi="sw_KE"/>
        </w:rPr>
        <w:t>ishara</w:t>
      </w:r>
      <w:r>
        <w:rPr>
          <w:lang w:val="sw_KE" w:bidi="sw_KE"/>
        </w:rPr>
        <w:t>, rejelea Faharasa Kuu.</w:t>
      </w:r>
    </w:p>
    <w:p>
      <w:pPr/>
      <w:r>
        <w:rPr>
          <w:lang w:val="sw_KE" w:bidi="sw_KE"/>
        </w:rPr>
      </w:r>
      <w:r>
        <w:rPr>
          <w:lang w:val="sw_KE" w:bidi="sw_KE"/>
        </w:rPr>
        <w:t xml:space="preserve">Hili ndilo hasa kile </w:t>
      </w:r>
      <w:r>
        <w:rPr>
          <w:b/>
          <w:lang w:val="sw_KE" w:bidi="sw_KE"/>
        </w:rPr>
        <w:t>nabii</w:t>
      </w:r>
      <w:r>
        <w:rPr>
          <w:lang w:val="sw_KE" w:bidi="sw_KE"/>
        </w:rPr>
        <w:t xml:space="preserve"> Isaya alichokuwa ametabiri: "</w:t>
      </w:r>
      <w:r>
        <w:rPr>
          <w:b/>
          <w:lang w:val="sw_KE" w:bidi="sw_KE"/>
        </w:rPr>
        <w:t>Bwana</w:t>
      </w:r>
      <w:r>
        <w:rPr>
          <w:lang w:val="sw_KE" w:bidi="sw_KE"/>
        </w:rPr>
        <w:t xml:space="preserve">, ni nani aliyeamini ujumbe wetu? Bwana amemfunulia nani mkono wake wenye nguvu?" Tumia neno lile lile kwa ajili ya nabii kama ulivyotumia katika vifungu vya awali. Kwa maelezo zaidi kuhusu </w:t>
      </w:r>
      <w:r>
        <w:rPr>
          <w:lang w:val="sw_KE" w:bidi="sw_KE"/>
        </w:rPr>
        <w:t>nabii</w:t>
      </w:r>
      <w:r>
        <w:rPr>
          <w:lang w:val="sw_KE" w:bidi="sw_KE"/>
        </w:rPr>
        <w:t xml:space="preserve">, rejelea Faharasa Kuu. Tumia neno lile lile kwa Bwana kama ulilotumia katika vifungu vya awali. Kwa maelezo zaidi kuhusu </w:t>
      </w:r>
      <w:r>
        <w:rPr>
          <w:lang w:val="sw_KE" w:bidi="sw_KE"/>
        </w:rPr>
        <w:t>Bwana</w:t>
      </w:r>
      <w:r>
        <w:rPr>
          <w:lang w:val="sw_KE" w:bidi="sw_KE"/>
        </w:rPr>
        <w:t>, rejelea Faharasa Kuu.</w:t>
      </w:r>
    </w:p>
    <w:p>
      <w:pPr/>
      <w:r>
        <w:rPr>
          <w:lang w:val="sw_KE" w:bidi="sw_KE"/>
        </w:rPr>
      </w:r>
      <w:r>
        <w:rPr>
          <w:lang w:val="sw_KE" w:bidi="sw_KE"/>
        </w:rPr>
        <w:t xml:space="preserve">"Isaya alisema mambo haya kwa sababu aliona </w:t>
      </w:r>
      <w:r>
        <w:rPr>
          <w:b/>
          <w:lang w:val="sw_KE" w:bidi="sw_KE"/>
        </w:rPr>
        <w:t>utukufu</w:t>
      </w:r>
      <w:r>
        <w:rPr>
          <w:lang w:val="sw_KE" w:bidi="sw_KE"/>
        </w:rPr>
        <w:t xml:space="preserve"> wake na kuzungumza kumhusu." Tumia neno lile lile kwa ajili ya utukufu kama ulilotumia katika vifungu vya awali. Kwa maelezo zaidi kuhusu </w:t>
      </w:r>
      <w:r>
        <w:rPr>
          <w:lang w:val="sw_KE" w:bidi="sw_KE"/>
        </w:rPr>
        <w:t>utukufu</w:t>
      </w:r>
      <w:r>
        <w:rPr>
          <w:lang w:val="sw_KE" w:bidi="sw_KE"/>
        </w:rPr>
        <w:t>, rejelea Faharasa Kuu.</w:t>
      </w:r>
    </w:p>
    <w:p>
      <w:pPr/>
      <w:r>
        <w:rPr>
          <w:lang w:val="sw_KE" w:bidi="sw_KE"/>
        </w:rPr>
      </w:r>
      <w:r>
        <w:rPr>
          <w:lang w:val="sw_KE" w:bidi="sw_KE"/>
        </w:rPr>
        <w:t xml:space="preserve">"Hata hivyo, wengi hata miongoni mwa viongozi walimwamini, lakini kwa hofu ya </w:t>
      </w:r>
      <w:r>
        <w:rPr>
          <w:b/>
          <w:lang w:val="sw_KE" w:bidi="sw_KE"/>
        </w:rPr>
        <w:t>Mafarisayo</w:t>
      </w:r>
      <w:r>
        <w:rPr>
          <w:lang w:val="sw_KE" w:bidi="sw_KE"/>
        </w:rPr>
        <w:t xml:space="preserve"> hawakumkiri, ili wasitolewe nje ya </w:t>
      </w:r>
      <w:r>
        <w:rPr>
          <w:b/>
          <w:lang w:val="sw_KE" w:bidi="sw_KE"/>
        </w:rPr>
        <w:t>sinagogi</w:t>
      </w:r>
      <w:r>
        <w:rPr>
          <w:lang w:val="sw_KE" w:bidi="sw_KE"/>
        </w:rPr>
        <w:t xml:space="preserve">." Tumia neno lile lile kwa Wafarisayo kama ulilotumia katika vifungu vya awali. Kwa maelezo zaidi kuhusu </w:t>
      </w:r>
      <w:r>
        <w:rPr>
          <w:lang w:val="sw_KE" w:bidi="sw_KE"/>
        </w:rPr>
        <w:t>Wafarisayo</w:t>
      </w:r>
      <w:r>
        <w:rPr>
          <w:lang w:val="sw_KE" w:bidi="sw_KE"/>
        </w:rPr>
        <w:t xml:space="preserve">, rejelea Faharasa Kuu. Tumia neno lile lile kwa sinagogi kama ulivyotumia katika vifungu vya awali. Kwa maelezo zaidi kuhusu </w:t>
      </w:r>
      <w:r>
        <w:rPr>
          <w:lang w:val="sw_KE" w:bidi="sw_KE"/>
        </w:rPr>
        <w:t>sinagogi</w:t>
      </w:r>
      <w:r>
        <w:rPr>
          <w:lang w:val="sw_KE" w:bidi="sw_KE"/>
        </w:rPr>
        <w:t>, rejelea Faharasa Kuu.</w:t>
      </w:r>
    </w:p>
    <w:p>
      <w:pPr/>
      <w:r>
        <w:rPr>
          <w:lang w:val="sw_KE" w:bidi="sw_KE"/>
        </w:rPr>
      </w:r>
      <w:r>
        <w:rPr>
          <w:lang w:val="sw_KE" w:bidi="sw_KE"/>
        </w:rPr>
        <w:t xml:space="preserve">Na ninajua kwamba amri yake ni </w:t>
      </w:r>
      <w:r>
        <w:rPr>
          <w:b/>
          <w:lang w:val="sw_KE" w:bidi="sw_KE"/>
        </w:rPr>
        <w:t>maisha ya milele</w:t>
      </w:r>
      <w:r>
        <w:rPr>
          <w:lang w:val="sw_KE" w:bidi="sw_KE"/>
        </w:rPr>
        <w:t xml:space="preserve">. Tumia neno lile lile au usemi ule ule kwa uzima wa milele kama ulivyotumia katika simulizi zilizotangulia. Kwa maelezo zaidi kuhusu uzima wa </w:t>
      </w:r>
      <w:r>
        <w:rPr>
          <w:lang w:val="sw_KE" w:bidi="sw_KE"/>
        </w:rPr>
        <w:t>milele</w:t>
      </w:r>
      <w:r>
        <w:rPr>
          <w:lang w:val="sw_KE" w:bidi="sw_KE"/>
        </w:rPr>
        <w:t>, rejelea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simulieni tena kifungu hiki kama kikundi kwa lugha yenu wenyewe.</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13:1–11</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13:1–11 na muiweke mioyoni mwenu.</w:t>
      </w:r>
    </w:p>
    <w:p>
      <w:pPr/>
      <w:r>
        <w:rPr>
          <w:lang w:val="sw_KE" w:bidi="sw_KE"/>
        </w:rPr>
      </w:r>
      <w:r>
        <w:rPr>
          <w:lang w:val="sw_KE" w:bidi="sw_KE"/>
        </w:rPr>
        <w:t>Sikiliza toleo la sauti la Yohana 13:1–11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13:1–11 katika tafsiri rahisi zaidi kuelewa.</w:t>
      </w:r>
    </w:p>
    <w:p>
      <w:pPr/>
      <w:r>
        <w:rPr>
          <w:lang w:val="sw_KE" w:bidi="sw_KE"/>
        </w:rPr>
      </w:r>
      <w:r>
        <w:rPr>
          <w:lang w:val="sw_KE" w:bidi="sw_KE"/>
        </w:rPr>
        <w:t>Katika simulizi ya awali Yohana anajadili ukosefu wa imani kwa Yesu wa Wayahudi wengi ambao walimsikia Yesu na kuona miujiza yake. Wengi wao walimkataa kama Maandiko ya Kiyahudi yalivyotabiri. Wengine waliamini lakini walibakia kimya, wakiogopa kwamba wao wenyewe wangekataliwa. Kisha Yesu aliwafundisha watu kuhusu yeye mwenyewe—alikuwa nani na kwa nini alikuwa amekuja ulimwenguni. Aliwahimiza watu kumwamini na kupokea neno lake. Alisisitiza kwamba alikuja kutoka kwa Mungu na alikuwa mtiifu kwa Mungu katika kila kitu alichosema.</w:t>
      </w:r>
    </w:p>
    <w:p>
      <w:pPr/>
      <w:r>
        <w:rPr>
          <w:lang w:val="sw_KE" w:bidi="sw_KE"/>
        </w:rPr>
      </w:r>
      <w:r>
        <w:rPr>
          <w:lang w:val="sw_KE" w:bidi="sw_KE"/>
        </w:rPr>
        <w:t>Simulizi hii ni simulizi inayoelezea matukio ambayo yalifuata. Ilikuwa karibu wakati wa Sikukuu ya Pasaka ya Kiyahudi. Pasaka ilikuwa karamu ambayo watu wa Kiyahudi walisherehekea kila mwaka. Walikumbuka jinsi Mungu alivyookoa mababu wao kutoka kuwa watumwa katika Misri. Kabla ya Pasaka kuanza Yesu alijua kwamba sasa ilikuwa saa, au wakati wa yeye kuondoka dunia hii na kwenda kwa Baba. Ilikuwa wakati kwa yeye kufa kwa ajili ya watu, kama alivyokuja ulimwenguni kufanya. Yesu tayari alikuwa amejua kwamba saa yake ilikuwa imefika—hakutambua tu wakati huo. Neno "saa" halimaanishi kwamba Yesu angekufa katika dakika sitini zilizofuata. Hapa neno "saa" linarejelea wakati ambapo Yesu angeondoka duniani wakati watu wangemwua siku iliyofuata. Yesu alielewa kwamba ilikuwa wakati wake wa kuondoka duniani na kurudi kwa Baba yake. Yesu hangeishi tena duniani na wanafunzi wake, lakini angerudi kuwa na Mungu. Yohana mwandishi anasema kwamba "akiwa amewapenda watu wake mwenyewe waliokuwa duniani, Yesu aliwapenda hadi mwisho." Yesu alikuwa amewapenda wanafunzi wake wakati wa huduma yake na bado aliwapenda. Daima alikuwa na mapenzi yenye nguvu na kuonyesha upendo katika matendo yake kwa wale ambao walimfuata duniani. Aliwatunza kwa kina na kuendelea kufanya kwa ustawi wao na baraka zao. Wanafunzi walikuwa wa Yesu mwenyewe kwa maana kwamba Mungu alikuwa amewapa kwake, na walipenda na kutii na kumfuata. Yesu alielewa kwamba alikuwa amefikia mwisho wa maisha yake duniani. Kwa kujua hili, aliendelea kupenda na kuonyesha upendo kwa wafuasi wake. Kifo chake kwa ajili yao kilionyesha kwamba na ilikuwa tendo la mwisho la upendo wa Yesu.</w:t>
      </w:r>
    </w:p>
    <w:p>
      <w:pPr/>
      <w:r>
        <w:rPr>
          <w:lang w:val="sw_KE" w:bidi="sw_KE"/>
        </w:rPr>
      </w:r>
      <w:r>
        <w:rPr>
          <w:lang w:val="sw_KE" w:bidi="sw_KE"/>
        </w:rPr>
        <w:t>Wakati fulani kabla ya chakula cha jioni ambapo Yesu alikuwa anakaribia kula na wanafunzi wake, shetani alimpa Yuda, mwana wa Simoni Iskariote, wazo na hamu ya kumsaliti Yesu. Shetani alimshawishi kumkabidhi Yesu mikononi mwa maadui wake. Ibilisi ni kiongozi wa roho mbaya, anayeitwa Shetani. Jina lake linamaanisha mpinzani, adui, au mshtaki. Mungu awali alimwumba Shetani kama mmoja wa malaika, lakini aliamua kuasi dhidi ya Mungu.</w:t>
      </w:r>
    </w:p>
    <w:p>
      <w:pPr/>
      <w:r>
        <w:rPr>
          <w:lang w:val="sw_KE" w:bidi="sw_KE"/>
        </w:rPr>
      </w:r>
      <w:r>
        <w:rPr>
          <w:lang w:val="sw_KE" w:bidi="sw_KE"/>
        </w:rPr>
        <w:t>Yesu na wanafunzi wake walikuwa wakila pamoja chakula cha jioni jioni. Chakula cha jioni kilikuwa chakula cha mwisho cha siku. Kwa kawaida ulikuwa mlo mkubwa ambao ulifanyika jioni. Yohana hasemi mahali ambapo hili lilifanyika, lakini tunajua kutoka kwa injili zingine kwamba Yesu na wanafunzi kumi na wawili walikuwa katika chumba cha juu mahali fulani katika Yerusalemu.</w:t>
      </w:r>
    </w:p>
    <w:p>
      <w:pPr/>
      <w:r>
        <w:rPr>
          <w:lang w:val="sw_KE" w:bidi="sw_KE"/>
        </w:rPr>
      </w:r>
      <w:r>
        <w:rPr>
          <w:lang w:val="sw_KE" w:bidi="sw_KE"/>
        </w:rPr>
        <w:t>Yesu alijua kwamba Mungu Baba alikuwa amempa nguvu juu ya kila kitu. Yesu pia alijua kwamba Mungu alimtuma duniani na kwamba hivi karibuni angeondoka duniani na kurudi kwa Mungu mbinguni. Yesu daima alikuwa amejua mambo hayo. Haikuwa kitu alichotambua wakati huo. Na kwa maarifa kamili ya hadhi yake ya kweli na nafasi yake, Yesu alisimama kutoka mezani, akavua na kuweka kando mavazi yake ya nje. Mavazi ya nje yalikuwa ni shuka yenye pindo, ambayo aliitumia kama joho. Bado alikuwa na mavazi yake ya ndani, ambayo ilikuwa vazi. Sasa alikuwa amevaa kama mtumwa tayari kutumikia.</w:t>
      </w:r>
    </w:p>
    <w:p>
      <w:pPr/>
      <w:r>
        <w:rPr>
          <w:lang w:val="sw_KE" w:bidi="sw_KE"/>
        </w:rPr>
      </w:r>
      <w:r>
        <w:rPr>
          <w:lang w:val="sw_KE" w:bidi="sw_KE"/>
        </w:rPr>
        <w:t xml:space="preserve">Simama hapa na kama kikundi muangalie </w:t>
      </w:r>
      <w:r>
        <w:rPr>
          <w:lang w:val="sw_KE" w:bidi="sw_KE"/>
        </w:rPr>
        <w:t>picha ya mavazi ya wanaume ya wakati wa Yesu</w:t>
      </w:r>
      <w:r>
        <w:rPr>
          <w:lang w:val="sw_KE" w:bidi="sw_KE"/>
        </w:rPr>
        <w:t>. Sitisha sauti hii hapa.</w:t>
      </w:r>
    </w:p>
    <w:p>
      <w:pPr/>
      <w:r>
        <w:rPr>
          <w:lang w:val="sw_KE" w:bidi="sw_KE"/>
        </w:rPr>
      </w:r>
      <w:r>
        <w:rPr>
          <w:lang w:val="sw_KE" w:bidi="sw_KE"/>
        </w:rPr>
        <w:t>Kisha Yesu alifunga kitambaa karibu na kiuno chake ili kuwekea mikono yake kwa kuosha. Kitambaa kilikuwa kipande kirefu cha kitani. Ilikuwa ndefu vya kutosha hivi kwamba Yesu angeweza kuifunga kiunoni mwake na kutumia ncha iliyobaki kufuta miguu ya wanafunzi wake.</w:t>
      </w:r>
    </w:p>
    <w:p>
      <w:pPr/>
      <w:r>
        <w:rPr>
          <w:lang w:val="sw_KE" w:bidi="sw_KE"/>
        </w:rPr>
      </w:r>
      <w:r>
        <w:rPr>
          <w:lang w:val="sw_KE" w:bidi="sw_KE"/>
        </w:rPr>
        <w:t>Kisha alimwaga maji katika bakuli. Bonde lilikuwa chombo cha kubeba maji na kumwaga maji kutoka. Ilikuwa kama chungu cha udongo. Alianza kuosha miguu ya wanafunzi na kuipanguza kwa kitambaa alichokuwa amevaa ili kukausha. Wanafunzi walikuwa wafuasi wa Yesu. Hapa Yohana anarejelea wanafunzi wake wa karibu zaidi, wale wanafunzi kumi na wawili ambao Yesu alikuwa amewachagua. Siku hizo watu walivaa viatu na kutembea kwenye barabara zenye vumbi. Ilikuwa desturi ya kawaida kwamba mtumwa, watoto, au mke wa mwenyeji angewaosha wageni miguu yao kama tendo la ukarimu walipoingia nyumbani. Ilikuwa kazi duni na isiyopendeza. Kwa kuosha miguu ya wanafunzi Yesu alichukua nafasi ya chini kabisa ya mtumishi.</w:t>
      </w:r>
    </w:p>
    <w:p>
      <w:pPr/>
      <w:r>
        <w:rPr>
          <w:lang w:val="sw_KE" w:bidi="sw_KE"/>
        </w:rPr>
      </w:r>
      <w:r>
        <w:rPr>
          <w:lang w:val="sw_KE" w:bidi="sw_KE"/>
        </w:rPr>
        <w:t xml:space="preserve">Sitisha hapa na kama kikundi muangalie picha ya </w:t>
      </w:r>
      <w:r>
        <w:rPr>
          <w:b/>
          <w:lang w:val="sw_KE" w:bidi="sw_KE"/>
        </w:rPr>
        <w:t>kuosha miguu</w:t>
      </w:r>
      <w:r>
        <w:rPr>
          <w:lang w:val="sw_KE" w:bidi="sw_KE"/>
        </w:rPr>
        <w:t>. Sitisha sauti hii hapa.</w:t>
      </w:r>
    </w:p>
    <w:p>
      <w:pPr/>
      <w:r>
        <w:rPr>
          <w:lang w:val="sw_KE" w:bidi="sw_KE"/>
        </w:rPr>
      </w:r>
      <w:r>
        <w:rPr>
          <w:lang w:val="sw_KE" w:bidi="sw_KE"/>
        </w:rPr>
        <w:t>Wakati Yesu alipofika kwa Simoni Petro, Simoni Petro alimwuliza swali, "Bwana, je, utaosha miguu yangu?" Swali la Petro linaonyesha mshangao wake na kutoa karipio la heshima. Petro hakudhani kuwa Yesu anapaswa kuosha miguu yake. Petro hakutaka Yesu amuoshe miguu yake. Hakutaka Yesu atende kama mtumwa na kufanya kazi hii ya unyenyekevu.</w:t>
      </w:r>
    </w:p>
    <w:p>
      <w:pPr/>
      <w:r>
        <w:rPr>
          <w:lang w:val="sw_KE" w:bidi="sw_KE"/>
        </w:rPr>
      </w:r>
      <w:r>
        <w:rPr>
          <w:lang w:val="sw_KE" w:bidi="sw_KE"/>
        </w:rPr>
        <w:t>Yesu alijibu, "Bado hamwelewi kwa nini ninawaosha miguu yenu, lakini baadaye mtaelewa." Yesu alikuwa akiwafundisha wanafunzi kuwa wanyenyekevu na kuhudumiana. Lakini wakati huo wanafunzi hawakuelewa kwa nini Yesu alikuwa akiosha miguu yao. Yesu aliahidi kwamba wakati fulani katika siku zijazo Petro angeelewa maana ya Yesu kuosha miguu yake. Pengine alikuwa akirejelea wakati ujao wa karibu, baada ya kifo chake. Yaani, ni baada tu ya kifo na ufufuo wa Yesu ndipo Petro na wanafunzi wengine wangekuja kutambua maana kamili ya Yesu kuwaosha miguu yao.</w:t>
      </w:r>
    </w:p>
    <w:p>
      <w:pPr/>
      <w:r>
        <w:rPr>
          <w:lang w:val="sw_KE" w:bidi="sw_KE"/>
        </w:rPr>
      </w:r>
      <w:r>
        <w:rPr>
          <w:lang w:val="sw_KE" w:bidi="sw_KE"/>
        </w:rPr>
        <w:t>Petro alipinga sana, "Hutawahi kuniosha miguu yangu." Petro alikataa wazo kwamba angemruhusu Yesu aoshe miguu yake. Yesu alijibu kwa kusema kwamba asipomwosha, Petro hatakuwa na sehemu naye. Yesu alikuwa akimwambia Petro kwamba kukataa upendo ambao Yesu alikuwa anakaribia kuonyesha katika kuosha miguu ya Petro kungethibitisha tu kwamba hakuwa mmoja wa "watu wake wenyewe ambao walikuwa duniani," bali alikuwa wa "dunia" yenyewe. Yesu anasema kwamba kuosha ilikuwa hali ya muhimu ya kuwa ya Yesu au kuokolewa. Inarejelea uoshaji unaowasafisha watu kutoka kwa dhambi zao, si kunawa miguu yake.</w:t>
      </w:r>
    </w:p>
    <w:p>
      <w:pPr/>
      <w:r>
        <w:rPr>
          <w:lang w:val="sw_KE" w:bidi="sw_KE"/>
        </w:rPr>
      </w:r>
      <w:r>
        <w:rPr>
          <w:lang w:val="sw_KE" w:bidi="sw_KE"/>
        </w:rPr>
        <w:t>Petro alijibu kwa shauku, akionyesha hamu yake ya kuwa mfuasi wa Yesu. Alisema, "Basi unioshe mikono yangu na kichwa changu pia, Bwana, si miguu yangu tu!"</w:t>
      </w:r>
    </w:p>
    <w:p>
      <w:pPr/>
      <w:r>
        <w:rPr>
          <w:lang w:val="sw_KE" w:bidi="sw_KE"/>
        </w:rPr>
      </w:r>
      <w:r>
        <w:rPr>
          <w:lang w:val="sw_KE" w:bidi="sw_KE"/>
        </w:rPr>
        <w:t>Lakini Yesu alimjibu Petro kwa mfano wa maisha ya kila siku. Alisema kwamba mtu ambaye ameoga kwa kweli mwili wake wote, hahitaji kuosha sehemu yoyote ya mwili wake tena, isipokuwa miguu yake, kwa sababu mwili wake wote ni safi. Ikiwa mtu alioga na kisha alitembea kwenye nyumba nyingine, miguu yake ingekuwa imechafuliwa, lakini hakuna kingine. Taarifa ya Yesu pia inarejelea hali ya mtu ya uhusiano sahihi na Mungu. Mara baada ya Yesu kumsafisha au kumsamehe mtu, Yesu amesamehe dhambi ya mtu huyo milele. Mtu akitenda dhambi baada ya hapo, hamhitaji Yesu kumwokoa tena. Anahitaji tu kumrudia Yesu ili kuomba msamaha wake kwa dhambi aliyofanya baada ya Yesu kumwokoa. Kuosha miguu kunawakilisha msamaha wa dhambi ambazo watu hufanya baada ya Yesu kuwaokoa.</w:t>
      </w:r>
    </w:p>
    <w:p>
      <w:pPr/>
      <w:r>
        <w:rPr>
          <w:lang w:val="sw_KE" w:bidi="sw_KE"/>
        </w:rPr>
      </w:r>
      <w:r>
        <w:rPr>
          <w:lang w:val="sw_KE" w:bidi="sw_KE"/>
        </w:rPr>
        <w:t>Sitisha hapa na kama kikundi mjadili kama kuna hadithi katika utamaduni wenu, ambazo zinaonyesha ukweli wa kina kuhusu maisha au ukweli wa kiroho kwa mifano kutoka kwa maisha ya kila siku. Shiriki moja ya hadithi hizi hapa. Sitisha sauti hii hapa.</w:t>
      </w:r>
    </w:p>
    <w:p>
      <w:pPr/>
      <w:r>
        <w:rPr>
          <w:lang w:val="sw_KE" w:bidi="sw_KE"/>
        </w:rPr>
      </w:r>
      <w:r>
        <w:rPr>
          <w:lang w:val="sw_KE" w:bidi="sw_KE"/>
        </w:rPr>
        <w:t>Kisha Yesu alitumia ulinganisho huu wa kuosha kwa maji ili kuzungumza si na Simoni tu, bali pia na wanafunzi wengine waliokuwa chumbani. Alisema, "Na ninyi ni safi, lakini si ninyi nyote." Alikuwa akisema kwamba aliwasamehe dhambi zao na kwa sababu ya hilo walikuwa "safi." Yesu aliwasamehe dhambi zao wakati wanafunzi walipoamini maneno yake na kuamini kwamba Yesu alikuwa Kristo, Mwokozi aliyeahidiwa. Hata hivyo, si wote walimwamini Yesu na kwa hivyo si wote walikuwa safi.</w:t>
      </w:r>
    </w:p>
    <w:p>
      <w:pPr/>
      <w:r>
        <w:rPr>
          <w:lang w:val="sw_KE" w:bidi="sw_KE"/>
        </w:rPr>
      </w:r>
      <w:r>
        <w:rPr>
          <w:lang w:val="sw_KE" w:bidi="sw_KE"/>
        </w:rPr>
        <w:t>Sasa Yohana anaongeza maelezo. Yesu alijua ni nani kati ya wanafunzi wake angemsaliti. Kumsaliti mtu kunamaanisha kumtia rafiki mikononi mwa maadui wake. Alijua kwamba ni Yuda. Yuda hakumwomba Yesu amsamehe na kumwosha bali alimsaliti. Sababu iliyomfanya Yesu kusema, "Si nyote mlio safi" ni kwamba alijua nani angemsaliti.</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13:1–11 katika tafsiri iliyo rahisi zaidi kueleweka.</w:t>
      </w:r>
    </w:p>
    <w:p>
      <w:pPr/>
      <w:r>
        <w:rPr>
          <w:lang w:val="sw_KE" w:bidi="sw_KE"/>
        </w:rPr>
      </w:r>
      <w:r>
        <w:rPr>
          <w:lang w:val="sw_KE" w:bidi="sw_KE"/>
        </w:rPr>
        <w:t>Katika hatua hii, kikundi kitafafanua matukio, wahusika na mpangilio wa kifungu hiki. Kisha kikundi kitawazia kifungu hiki.</w:t>
      </w:r>
    </w:p>
    <w:p>
      <w:pPr/>
      <w:r>
        <w:rPr>
          <w:lang w:val="sw_KE" w:bidi="sw_KE"/>
        </w:rPr>
      </w:r>
      <w:r>
        <w:rPr>
          <w:lang w:val="sw_KE" w:bidi="sw_KE"/>
        </w:rPr>
        <w:t>Simulizi hii ina matukio tisa.</w:t>
      </w:r>
    </w:p>
    <w:p>
      <w:pPr/>
      <w:r>
        <w:rPr>
          <w:lang w:val="sw_KE" w:bidi="sw_KE"/>
        </w:rPr>
      </w:r>
      <w:r>
        <w:rPr>
          <w:b/>
          <w:lang w:val="sw_KE" w:bidi="sw_KE"/>
        </w:rPr>
        <w:t>Katika tukio la kwanza:</w:t>
      </w:r>
      <w:r>
        <w:rPr>
          <w:lang w:val="sw_KE" w:bidi="sw_KE"/>
        </w:rPr>
        <w:t xml:space="preserve"> Yohana anaandaa mazingira akitoa wakati wa hadithi na uelewa wa mawazo ya Yesu. Ilikuwa tu kabla ya Sikukuu ya Pasaka na Yesu anajua kwamba wakati wake wa kuondoka katika ulimwengu huu na kurudi kwa Baba yake umefika. Yesu, ambaye daima amewapenda wale wanaomwamini, angewapenda hadi mwisho.</w:t>
      </w:r>
    </w:p>
    <w:p>
      <w:pPr/>
      <w:r>
        <w:rPr>
          <w:lang w:val="sw_KE" w:bidi="sw_KE"/>
        </w:rPr>
      </w:r>
      <w:r>
        <w:rPr>
          <w:b/>
          <w:lang w:val="sw_KE" w:bidi="sw_KE"/>
        </w:rPr>
        <w:t>Katika tukio la pili:</w:t>
      </w:r>
      <w:r>
        <w:rPr>
          <w:lang w:val="sw_KE" w:bidi="sw_KE"/>
        </w:rPr>
        <w:t xml:space="preserve"> Shetani anampa Yuda, mwana wa Simoni Iskariote, wazo na hamu ya kumsaliti Yesu.</w:t>
      </w:r>
    </w:p>
    <w:p>
      <w:pPr/>
      <w:r>
        <w:rPr>
          <w:lang w:val="sw_KE" w:bidi="sw_KE"/>
        </w:rPr>
      </w:r>
      <w:r>
        <w:rPr>
          <w:b/>
          <w:lang w:val="sw_KE" w:bidi="sw_KE"/>
        </w:rPr>
        <w:t>Katika tukio la tatu:</w:t>
      </w:r>
      <w:r>
        <w:rPr>
          <w:lang w:val="sw_KE" w:bidi="sw_KE"/>
        </w:rPr>
        <w:t xml:space="preserve"> Yesu na wanafunzi kumi na wawili wanakula chakula cha jioni pamoja.</w:t>
      </w:r>
    </w:p>
    <w:p>
      <w:pPr/>
      <w:r>
        <w:rPr>
          <w:lang w:val="sw_KE" w:bidi="sw_KE"/>
        </w:rPr>
      </w:r>
      <w:r>
        <w:rPr>
          <w:b/>
          <w:lang w:val="sw_KE" w:bidi="sw_KE"/>
        </w:rPr>
        <w:t>Katika tukio la nne:</w:t>
      </w:r>
      <w:r>
        <w:rPr>
          <w:lang w:val="sw_KE" w:bidi="sw_KE"/>
        </w:rPr>
        <w:t xml:space="preserve"> Kwa kuwa anajua kikamilifu hadhi yake kama yule ambaye Mungu alimtuma, Yesu anainuka kutoka kwenye meza ya chakula cha jioni, anavua vazi lake la nje na kufunga kitambaa kiunoni mwake.</w:t>
      </w:r>
    </w:p>
    <w:p>
      <w:pPr/>
      <w:r>
        <w:rPr>
          <w:lang w:val="sw_KE" w:bidi="sw_KE"/>
        </w:rPr>
      </w:r>
      <w:r>
        <w:rPr>
          <w:b/>
          <w:lang w:val="sw_KE" w:bidi="sw_KE"/>
        </w:rPr>
        <w:t>Katika tukio la tano:</w:t>
      </w:r>
      <w:r>
        <w:rPr>
          <w:lang w:val="sw_KE" w:bidi="sw_KE"/>
        </w:rPr>
        <w:t xml:space="preserve"> Yesu anamimina maji katika bakuli na kuanza kuosha miguu ya wanafunzi wake. Anawapanguza kwa kitambaa kilichofungwa kiunoni mwake.</w:t>
      </w:r>
    </w:p>
    <w:p>
      <w:pPr/>
      <w:r>
        <w:rPr>
          <w:lang w:val="sw_KE" w:bidi="sw_KE"/>
        </w:rPr>
      </w:r>
      <w:r>
        <w:rPr>
          <w:b/>
          <w:lang w:val="sw_KE" w:bidi="sw_KE"/>
        </w:rPr>
        <w:t>Katika tukio la sita:</w:t>
      </w:r>
      <w:r>
        <w:rPr>
          <w:lang w:val="sw_KE" w:bidi="sw_KE"/>
        </w:rPr>
        <w:t xml:space="preserve"> Yesu anamkaribia Simoni Petro, ambaye anapinga na kumwambia Yesu kwamba hapaswi kumuosha miguu. Yesu anamjibu Simoni Petro, akimwambia kwamba haelewi matendo ya Yesu sasa, lakini ataelewa baada ya matukio fulani yanayotokea.</w:t>
      </w:r>
    </w:p>
    <w:p>
      <w:pPr/>
      <w:r>
        <w:rPr>
          <w:lang w:val="sw_KE" w:bidi="sw_KE"/>
        </w:rPr>
      </w:r>
      <w:r>
        <w:rPr>
          <w:b/>
          <w:lang w:val="sw_KE" w:bidi="sw_KE"/>
        </w:rPr>
        <w:t>Katika tukio la saba:</w:t>
      </w:r>
      <w:r>
        <w:rPr>
          <w:lang w:val="sw_KE" w:bidi="sw_KE"/>
        </w:rPr>
        <w:t xml:space="preserve"> Petro anapinga vikali, akimwambia Yesu kwamba hatamruhusu kamwe amuoshe miguu yake. Yesu anajibu akisema kwamba asipomwosha miguu Petro, hatakuwa na sehemu pamoja naye.</w:t>
      </w:r>
    </w:p>
    <w:p>
      <w:pPr/>
      <w:r>
        <w:rPr>
          <w:lang w:val="sw_KE" w:bidi="sw_KE"/>
        </w:rPr>
      </w:r>
      <w:r>
        <w:rPr>
          <w:b/>
          <w:lang w:val="sw_KE" w:bidi="sw_KE"/>
        </w:rPr>
        <w:t>Katika tukio la nane:</w:t>
      </w:r>
      <w:r>
        <w:rPr>
          <w:lang w:val="sw_KE" w:bidi="sw_KE"/>
        </w:rPr>
        <w:t xml:space="preserve"> Simoni Petro anajibu kwa shauku akisema kwamba katika hali hiyo anataka Yesu aoshe mikono yake na kichwa chake pia. Yesu anajibu, akisema kwamba yule ambaye amekuwa akigeuka hahitaji kuosha mwili wake wote tena, isipokuwa kwa miguu yake, kwa sababu mwili wake wote ni safi. Anawaambia wanafunzi kwamba ni safi, lakini si wote.</w:t>
      </w:r>
    </w:p>
    <w:p>
      <w:pPr/>
      <w:r>
        <w:rPr>
          <w:lang w:val="sw_KE" w:bidi="sw_KE"/>
        </w:rPr>
      </w:r>
      <w:r>
        <w:rPr>
          <w:b/>
          <w:lang w:val="sw_KE" w:bidi="sw_KE"/>
        </w:rPr>
        <w:t>Katika tukio la tisa:</w:t>
      </w:r>
      <w:r>
        <w:rPr>
          <w:lang w:val="sw_KE" w:bidi="sw_KE"/>
        </w:rPr>
        <w:t xml:space="preserve"> Yohana mwandishi anaelezea kwamba Yesu anajua ni nani angemsaliti na ndiyo sababu alisema kwamba si wanafunzi wote walikuwa safi.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Mungu Baba</w:t>
      </w:r>
    </w:p>
    <w:p>
      <w:pPr>
        <w:pStyle w:val="ListBullet"/>
        <w:spacing w:line="240" w:lineRule="auto"/>
        <w:ind w:left="720"/>
      </w:pPr>
      <w:r>
        <w:rPr>
          <w:lang w:val="sw_KE" w:bidi="sw_KE"/>
        </w:rPr>
      </w:r>
      <w:r>
        <w:rPr>
          <w:lang w:val="sw_KE" w:bidi="sw_KE"/>
        </w:rPr>
        <w:t>Shetani</w:t>
      </w:r>
    </w:p>
    <w:p>
      <w:pPr>
        <w:pStyle w:val="ListBullet"/>
        <w:spacing w:line="240" w:lineRule="auto"/>
        <w:ind w:left="720"/>
      </w:pPr>
      <w:r>
        <w:rPr>
          <w:lang w:val="sw_KE" w:bidi="sw_KE"/>
        </w:rPr>
      </w:r>
      <w:r>
        <w:rPr>
          <w:lang w:val="sw_KE" w:bidi="sw_KE"/>
        </w:rPr>
        <w:t>Yuda, mwana wa Simoni Iskariote</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Na Simoni Petro</w:t>
      </w:r>
    </w:p>
    <w:p>
      <w:pPr/>
      <w:r>
        <w:rPr>
          <w:lang w:val="sw_KE" w:bidi="sw_KE"/>
        </w:rPr>
      </w:r>
      <w:r>
        <w:rPr>
          <w:lang w:val="sw_KE" w:bidi="sw_KE"/>
        </w:rPr>
        <w:t>Kama kikundi, zingatia sehemu hizi za mazingira ya kifungu:</w:t>
      </w:r>
    </w:p>
    <w:p>
      <w:pPr/>
      <w:r>
        <w:rPr>
          <w:lang w:val="sw_KE" w:bidi="sw_KE"/>
        </w:rPr>
      </w:r>
      <w:r>
        <w:rPr>
          <w:lang w:val="sw_KE" w:bidi="sw_KE"/>
        </w:rPr>
        <w:t>Hadithi inaanza tu kabla ya Sikukuu ya Pasaka ya Kiyahudi. Simulizi ya baadaye katika Yohana inatuambia kwamba matukio yanafanyika Alhamisi jioni. Yesu alijua kwamba wakati umefika kwa yeye kuondoka katika ulimwengu huu na kurudi kwa Baba. Yohana mwandishi anasema kwamba Yesu daima alikuwa amewapenda wale ambao walikuwa wake mwenyewe ulimwenguni, wale ambao Mungu alimpa. Na Yesu aliwapenda hadi mwisho.</w:t>
      </w:r>
    </w:p>
    <w:p>
      <w:pPr/>
      <w:r>
        <w:rPr>
          <w:lang w:val="sw_KE" w:bidi="sw_KE"/>
        </w:rPr>
      </w:r>
      <w:r>
        <w:rPr>
          <w:lang w:val="sw_KE" w:bidi="sw_KE"/>
        </w:rPr>
        <w:t>Wakati fulani kabla ya chakula cha jioni ambacho Yesu alikuwa anakaribia kula na wanafunzi wake, shetani alimpa Yuda, mwana wa Simoni Iskariote, wazo na hamu ya kumsaliti Yesu.</w:t>
      </w:r>
    </w:p>
    <w:p>
      <w:pPr/>
      <w:r>
        <w:rPr>
          <w:lang w:val="sw_KE" w:bidi="sw_KE"/>
        </w:rPr>
      </w:r>
      <w:r>
        <w:rPr>
          <w:lang w:val="sw_KE" w:bidi="sw_KE"/>
        </w:rPr>
        <w:t>Yesu na wale wanafunzi kumi na wawili walikuwa wakila chakula cha jioni pamoja jioni hiyo. Chakula cha jioni kilikuwa chakula cha mwisho cha siku. Kwa kawaida ulikuwa mlo mkubwa ambao ulifanyika jioni. Yohana hasemi mahali ambapo hili lilifanyika, lakini tunajua kutoka kwa injili zingine kwamba Yesu na wanafunzi kumi na wawili walikuwa katika chumba cha juu mahali fulani katika Yerusalemu.</w:t>
      </w:r>
    </w:p>
    <w:p>
      <w:pPr/>
      <w:r>
        <w:rPr>
          <w:lang w:val="sw_KE" w:bidi="sw_KE"/>
        </w:rPr>
      </w:r>
      <w:r>
        <w:rPr>
          <w:lang w:val="sw_KE" w:bidi="sw_KE"/>
        </w:rPr>
        <w:t>Sasa Yohana anaeleza kwamba Yesu alijua kwamba Mungu Baba alikuwa amempa nguvu juu ya kila kitu. Yesu pia alijua kwamba Mungu alimtuma duniani na kwamba hivi karibuni angeondoka duniani na kurudi kwa Mungu mbinguni. Yesu daima alikuwa amejua mambo hayo. Na kwa maarifa kamili ya hadhi yake ya kweli na nafasi yake, Yesu alisimama kutoka mezani, akavua na kuweka kando mavazi yake ya nje. Nguo ya nje ilikuwa ni shuka yenye pindo, ambayo watu waliitumia kama joho. Bado alikuwa na mavazi yake ya ndani, ambayo ilikuwa vazi. Alifunga kitambaa karibu na kiuno chake.</w:t>
      </w:r>
    </w:p>
    <w:p>
      <w:pPr/>
      <w:r>
        <w:rPr>
          <w:lang w:val="sw_KE" w:bidi="sw_KE"/>
        </w:rPr>
      </w:r>
      <w:r>
        <w:rPr>
          <w:lang w:val="sw_KE" w:bidi="sw_KE"/>
        </w:rPr>
        <w:t>Simama hapa na kama kikundi muangalie picha ya mavazi ya wanaume ya wakati wa Yesu. Sitisha sauti hii hapa.</w:t>
      </w:r>
    </w:p>
    <w:p>
      <w:pPr/>
      <w:r>
        <w:rPr>
          <w:lang w:val="sw_KE" w:bidi="sw_KE"/>
        </w:rPr>
      </w:r>
      <w:r>
        <w:rPr>
          <w:lang w:val="sw_KE" w:bidi="sw_KE"/>
        </w:rPr>
        <w:t>Wanafunzi walikuwa kwenye makochi, wakiegemea upande wao wa kushoto. Walitumia mikono yao ya kulia ili kufikia sahani ambazo zilikuwa kwenye meza, au meza, ambazo zilisimama mbele ya viti vya kitanda. Yesu alimwaga maji katika bakuli, ambayo ilikuwa chombo maalum cha kuosha miguu. Kisha alizunguka nyuma ya makochi, ambapo wanafunzi walikuwa wamenyoosha miguu yao nyuma yao. Hapo akamwagia miguu yao maji kutoka kwenye bakuli na akaikausha kwa kitambaa, ambacho alikuwa amejifunga kiunoni mwake.</w:t>
      </w:r>
    </w:p>
    <w:p>
      <w:pPr/>
      <w:r>
        <w:rPr>
          <w:lang w:val="sw_KE" w:bidi="sw_KE"/>
        </w:rPr>
      </w:r>
      <w:r>
        <w:rPr>
          <w:lang w:val="sw_KE" w:bidi="sw_KE"/>
        </w:rPr>
        <w:t>Sitisha hapa na kama kikundi muangalie picha ya kuosha miguu. Sitisha sauti hii hapa.</w:t>
      </w:r>
    </w:p>
    <w:p>
      <w:pPr/>
      <w:r>
        <w:rPr>
          <w:lang w:val="sw_KE" w:bidi="sw_KE"/>
        </w:rPr>
      </w:r>
      <w:r>
        <w:rPr>
          <w:lang w:val="sw_KE" w:bidi="sw_KE"/>
        </w:rPr>
        <w:t>Wakati Yesu alimkaribia Simoni Petro ili kumwosha miguu, Simoni Petro alimwambia, "Bwana, WEWE hupaswi kuosha miguu YANGU." Simoni alisisitiza maneno "WEWE" na "yangu" ili kuweka hoja kwamba haikuwa sahihi kwa Yesu kuosha miguu yake. Yesu alijibu akisema, "Bado huelewi kwa nini ninaiosha miguu yako, lakini baadaye utaelewa."</w:t>
      </w:r>
    </w:p>
    <w:p>
      <w:pPr/>
      <w:r>
        <w:rPr>
          <w:lang w:val="sw_KE" w:bidi="sw_KE"/>
        </w:rPr>
      </w:r>
      <w:r>
        <w:rPr>
          <w:lang w:val="sw_KE" w:bidi="sw_KE"/>
        </w:rPr>
        <w:t>Petro alipinga sana, "Hutawahi kuniosha miguu." Yesu alimjibu Petro, akisema, "Nisipokuosha miguu, wewe huna fungu nami."</w:t>
      </w:r>
    </w:p>
    <w:p>
      <w:pPr/>
      <w:r>
        <w:rPr>
          <w:lang w:val="sw_KE" w:bidi="sw_KE"/>
        </w:rPr>
      </w:r>
      <w:r>
        <w:rPr>
          <w:lang w:val="sw_KE" w:bidi="sw_KE"/>
        </w:rPr>
        <w:t>Petro alijibu kwa shauku, akionyesha hamu yake ya kuwa mfuasi wa Yesu. Alisema, "Bwana, basi unioshe si miguu yangu tu, bali na mikono yangu na kichwa changu pia!"</w:t>
      </w:r>
    </w:p>
    <w:p>
      <w:pPr/>
      <w:r>
        <w:rPr>
          <w:lang w:val="sw_KE" w:bidi="sw_KE"/>
        </w:rPr>
      </w:r>
      <w:r>
        <w:rPr>
          <w:lang w:val="sw_KE" w:bidi="sw_KE"/>
        </w:rPr>
        <w:t>Lakini Yesu alimjibu Petro kwa mfano wa maisha ya kila siku. Alisema kwamba mtu ambaye ameoga mwili wake wote, hahitaji kuosha sehemu yoyote ya mwili wake tena, isipokuwa miguu yake, kwa sababu mwili wake wote ni safi. Kauli ya Yesu pia ina maana ya kiroho. Wakati Yesu amemsamehe mtu kwa dhambi zao, mtu huyo hahitaji kupokea msamaha kamili tena, bali anahitaji msamaha tu kwa ajili ya dhambi alizotenda baada ya hapo. Kisha Yesu alisema kwamba wanafunzi walikuwa safi kabisa, lakini si wote.</w:t>
      </w:r>
    </w:p>
    <w:p>
      <w:pPr/>
      <w:r>
        <w:rPr>
          <w:lang w:val="sw_KE" w:bidi="sw_KE"/>
        </w:rPr>
      </w:r>
      <w:r>
        <w:rPr>
          <w:lang w:val="sw_KE" w:bidi="sw_KE"/>
        </w:rPr>
        <w:t>Sasa Yohana anaongeza maelezo. Yesu alijua ni nani kati ya wanafunzi wake angemsaliti. Alijua kwamba ni Yuda. Ndiyo maana alisema, "Si nyote mko safi."</w:t>
      </w:r>
    </w:p>
    <w:p>
      <w:pPr/>
      <w:r>
        <w:rPr>
          <w:lang w:val="sw_KE" w:bidi="sw_KE"/>
        </w:rPr>
      </w:r>
      <w:r>
        <w:rPr>
          <w:lang w:val="sw_KE" w:bidi="sw_KE"/>
        </w:rPr>
        <w:t>Sasa, kikundi kinapaswa kutengeneza ubao wa hadithi, kuchora, au kutumia vitu ili kuonyesha kifungu na matukio yaliyomo.</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13:1–11 katika tafsiri rahisi zaidi kuelewa.</w:t>
      </w:r>
    </w:p>
    <w:p>
      <w:pPr/>
      <w:r>
        <w:rPr>
          <w:lang w:val="sw_KE" w:bidi="sw_KE"/>
        </w:rPr>
      </w:r>
      <w:r>
        <w:rPr>
          <w:lang w:val="sw_KE" w:bidi="sw_KE"/>
        </w:rPr>
        <w:t>Katika hatua hii, kikundi kitaigiza kifungu.</w:t>
      </w:r>
    </w:p>
    <w:p>
      <w:pPr/>
      <w:r>
        <w:rPr>
          <w:lang w:val="sw_KE" w:bidi="sw_KE"/>
        </w:rPr>
      </w:r>
      <w:r>
        <w:rPr>
          <w:lang w:val="sw_KE" w:bidi="sw_KE"/>
        </w:rPr>
        <w:t>Simulizi hii ina matukio tisa.</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Mungu Baba</w:t>
      </w:r>
    </w:p>
    <w:p>
      <w:pPr>
        <w:pStyle w:val="ListBullet"/>
        <w:spacing w:line="240" w:lineRule="auto"/>
        <w:ind w:left="720"/>
      </w:pPr>
      <w:r>
        <w:rPr>
          <w:lang w:val="sw_KE" w:bidi="sw_KE"/>
        </w:rPr>
      </w:r>
      <w:r>
        <w:rPr>
          <w:lang w:val="sw_KE" w:bidi="sw_KE"/>
        </w:rPr>
        <w:t>Shetani</w:t>
      </w:r>
    </w:p>
    <w:p>
      <w:pPr>
        <w:pStyle w:val="ListBullet"/>
        <w:spacing w:line="240" w:lineRule="auto"/>
        <w:ind w:left="720"/>
      </w:pPr>
      <w:r>
        <w:rPr>
          <w:lang w:val="sw_KE" w:bidi="sw_KE"/>
        </w:rPr>
      </w:r>
      <w:r>
        <w:rPr>
          <w:lang w:val="sw_KE" w:bidi="sw_KE"/>
        </w:rPr>
        <w:t>Yuda, mwana wa Simoni Iskariote</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Na Simoni Petro</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 hii. Sitisha sauti hii hapa na uigize simulizi hii.</w:t>
      </w:r>
    </w:p>
    <w:p>
      <w:pPr/>
      <w:r>
        <w:rPr>
          <w:lang w:val="sw_KE" w:bidi="sw_KE"/>
        </w:rPr>
      </w:r>
      <w:r>
        <w:rPr>
          <w:lang w:val="sw_KE" w:bidi="sw_KE"/>
        </w:rPr>
        <w:t>Kikundi kinatakiwa kuigiza simulizi hii kwa mara ya pili. Katika nyakati fulani za igizo, sitisha igizo na muulize yule anayeigiza mhusika, "Unahisi nini au unafikiria nini?" Muigizaji anayeigiza wahusika hao anapaswa kueleza hisia au mawazo yake iwapo angekuwa mhusika huyo. Kisha endelea na igizo. 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Hadithi inaanza tu kabla ya Sikukuu ya Pasaka ya Kiyahudi. Yesu alijua kwamba wakati umefika kwa yeye kuondoka katika ulimwengu huu na kurudi kwa Baba. Yesu daima alikuwa amewapenda wale ambao walikuwa wake mwenyewe ulimwenguni, wale ambao Mungu aliwapa. Na Yesu aliwapenda mpaka mwisho wa maisha yake.</w:t>
      </w:r>
    </w:p>
    <w:p>
      <w:pPr/>
      <w:r>
        <w:rPr>
          <w:lang w:val="sw_KE" w:bidi="sw_KE"/>
        </w:rPr>
      </w:r>
      <w:r>
        <w:rPr>
          <w:lang w:val="sw_KE" w:bidi="sw_KE"/>
        </w:rPr>
        <w:t xml:space="preserve">Wakati fulani kabla ya chakula cha jioni ambapo Yesu alikuwa anakaribia kula na wanafunzi wake, shetani alimpa Yuda, mwana wa Simoni Iskariote, wazo na hamu ya kumsaliti Yesu. </w:t>
      </w:r>
      <w:r>
        <w:rPr>
          <w:b/>
          <w:lang w:val="sw_KE" w:bidi="sw_KE"/>
        </w:rPr>
        <w:t>Sitisha igizo</w:t>
      </w:r>
      <w:r>
        <w:rPr>
          <w:lang w:val="sw_KE" w:bidi="sw_KE"/>
        </w:rPr>
        <w:t>. Muulize mtu anayeigiza Yuda, "Unahisi vipi au unawaza nini?" Mtu anaweza kujibu mambo kama "Ningependa kwa kweli kuwa na pesa zaidi," au "Najua Wayahudi wanamtafuta Yesu," au "Pengine watanipa kitu ikiwa nitawaambia mahali alipo?" Endelea na igizo.</w:t>
      </w:r>
    </w:p>
    <w:p>
      <w:pPr/>
      <w:r>
        <w:rPr>
          <w:lang w:val="sw_KE" w:bidi="sw_KE"/>
        </w:rPr>
      </w:r>
      <w:r>
        <w:rPr>
          <w:lang w:val="sw_KE" w:bidi="sw_KE"/>
        </w:rPr>
        <w:t>Yesu na wale wanafunzi kumi na wawili walikuwa wakila chakula cha jioni pamoja jioni hiyo.</w:t>
      </w:r>
    </w:p>
    <w:p>
      <w:pPr/>
      <w:r>
        <w:rPr>
          <w:lang w:val="sw_KE" w:bidi="sw_KE"/>
        </w:rPr>
      </w:r>
      <w:r>
        <w:rPr>
          <w:lang w:val="sw_KE" w:bidi="sw_KE"/>
        </w:rPr>
        <w:t xml:space="preserve">Yesu alijua kwamba Mungu Baba alikuwa amempa nguvu juu ya kila kitu. Yesu pia alijua kwamba Mungu alimtuma duniani na kwamba hivi karibuni angeondoka duniani na kurudi kwa Mungu mbinguni. Yesu daima alikuwa amejua mambo hayo. Na kwa maarifa kamili ya hadhi yake ya kweli na nafasi yake, Yesu alisimama kutoka mezani na kuchukua mavazi yake ya nje, kuiweka kando, na kufunga kitambaa kiunoni mwake. </w:t>
      </w:r>
      <w:r>
        <w:rPr>
          <w:b/>
          <w:lang w:val="sw_KE" w:bidi="sw_KE"/>
        </w:rPr>
        <w:t>Sitisha igizo</w:t>
      </w:r>
      <w:r>
        <w:rPr>
          <w:lang w:val="sw_KE" w:bidi="sw_KE"/>
        </w:rPr>
        <w:t>. Muulize mtu anayeigiza Yesu, "Unahisi vipi au unawaza nini?" Mtu anaweza kujibu mambo kama, "Saa yangu imefika!" au "Kabla ya kurudi kwa Baba ninahitaji kuwafundisha wanafunzi kuwa wanyenyekevu na kutumikiana," au "Je, wataniwezesha kuosha miguu yao?" Endelea na igizo.</w:t>
      </w:r>
    </w:p>
    <w:p>
      <w:pPr/>
      <w:r>
        <w:rPr>
          <w:lang w:val="sw_KE" w:bidi="sw_KE"/>
        </w:rPr>
      </w:r>
      <w:r>
        <w:rPr>
          <w:lang w:val="sw_KE" w:bidi="sw_KE"/>
        </w:rPr>
        <w:t>Kisha alimwaga maji katika bakuli na kuanza kuosha miguu ya wanafunzi na kuifuta kwa kitambaa ambacho alikuwa amefunga kiunoni mwake.</w:t>
      </w:r>
    </w:p>
    <w:p>
      <w:pPr/>
      <w:r>
        <w:rPr>
          <w:lang w:val="sw_KE" w:bidi="sw_KE"/>
        </w:rPr>
      </w:r>
      <w:r>
        <w:rPr>
          <w:lang w:val="sw_KE" w:bidi="sw_KE"/>
        </w:rPr>
        <w:t xml:space="preserve">Wakati Yesu alimkaribia Simoni Petro ili kumwosha miguu, Simoni Petro alimwambia, "Bwana, wewe hupaswi kuosha miguu yangu." </w:t>
      </w:r>
      <w:r>
        <w:rPr>
          <w:b/>
          <w:lang w:val="sw_KE" w:bidi="sw_KE"/>
        </w:rPr>
        <w:t>Sitisha igizo</w:t>
      </w:r>
      <w:r>
        <w:rPr>
          <w:lang w:val="sw_KE" w:bidi="sw_KE"/>
        </w:rPr>
        <w:t>. Muulize mtu anayeigiza Simoni Petro, "Unahisi vipi au unawaza nini?" Mtu anaweza kujibu mambo kama "YESU anaosha miguu YANGU?" Haiwezekani!" au "Yesu ni Bwana wangu, si mtumwa wangu!" au "Mimi sistahili hata kuosha miguu yake!" Endelea na igizo.</w:t>
      </w:r>
    </w:p>
    <w:p>
      <w:pPr/>
      <w:r>
        <w:rPr>
          <w:lang w:val="sw_KE" w:bidi="sw_KE"/>
        </w:rPr>
      </w:r>
      <w:r>
        <w:rPr>
          <w:lang w:val="sw_KE" w:bidi="sw_KE"/>
        </w:rPr>
        <w:t>Yesu alijibu akisema, "Bado huelewi kwa nini ninaiosha miguu yako, lakini baadaye utaelewa."</w:t>
      </w:r>
    </w:p>
    <w:p>
      <w:pPr/>
      <w:r>
        <w:rPr>
          <w:lang w:val="sw_KE" w:bidi="sw_KE"/>
        </w:rPr>
      </w:r>
      <w:r>
        <w:rPr>
          <w:lang w:val="sw_KE" w:bidi="sw_KE"/>
        </w:rPr>
        <w:t>Petro alipinga sana, "Hutawahi kuniosha miguu." Yesu alimjibu Petro, akisema, "Nisipokuosha miguu, wewe huna fungu nami."</w:t>
      </w:r>
    </w:p>
    <w:p>
      <w:pPr/>
      <w:r>
        <w:rPr>
          <w:lang w:val="sw_KE" w:bidi="sw_KE"/>
        </w:rPr>
      </w:r>
      <w:r>
        <w:rPr>
          <w:lang w:val="sw_KE" w:bidi="sw_KE"/>
        </w:rPr>
        <w:t>Petro alijibu kwa shauku, akionyesha hamu yake ya kuwa wa Yesu. Alisema, "Bwana, basi unioshe si miguu yangu tu, bali na mikono yangu na kichwa changu pia!"</w:t>
      </w:r>
    </w:p>
    <w:p>
      <w:pPr/>
      <w:r>
        <w:rPr>
          <w:lang w:val="sw_KE" w:bidi="sw_KE"/>
        </w:rPr>
      </w:r>
      <w:r>
        <w:rPr>
          <w:lang w:val="sw_KE" w:bidi="sw_KE"/>
        </w:rPr>
        <w:t xml:space="preserve">Yesu alisema, "Mtu ambaye ameoga yote hahitaji kuosha, isipokuwa kwa miguu, ili kuwa safi kabisa." Na ninyi wanafunzi ni safi, lakini si ninyi nyote." </w:t>
      </w:r>
      <w:r>
        <w:rPr>
          <w:b/>
          <w:lang w:val="sw_KE" w:bidi="sw_KE"/>
        </w:rPr>
        <w:t>Sitisha igizo</w:t>
      </w:r>
      <w:r>
        <w:rPr>
          <w:lang w:val="sw_KE" w:bidi="sw_KE"/>
        </w:rPr>
        <w:t>. Waulize watu wanaoigiza wanafunzi, "Mnahisi vipi au mnawaza nini?" Watu wanaweza kujibu mambo kama "Yesu anamaanisha nini?" Tumechanganyikiwa," au "Ni nini kilichotufanya tusafi?" au "Je, Yesu anamaanisha kwamba Mungu alitusamehe dhambi zetu?" Ni nani yule ambaye si safi kati yetu?" Endelea na igizo.</w:t>
      </w:r>
    </w:p>
    <w:p>
      <w:pPr/>
      <w:r>
        <w:rPr>
          <w:lang w:val="sw_KE" w:bidi="sw_KE"/>
        </w:rPr>
      </w:r>
      <w:r>
        <w:rPr>
          <w:lang w:val="sw_KE" w:bidi="sw_KE"/>
        </w:rPr>
        <w:t>Yesu alisema, "Si nyote mko safi," kwa sababu alijua ni nani angemsaliti.</w:t>
      </w:r>
      <w:r>
        <w:rPr>
          <w:lang w:val="sw_KE" w:bidi="sw_KE"/>
        </w:rPr>
      </w:r>
    </w:p>
    <w:p>
      <w:pPr>
        <w:pStyle w:val="Heading3"/>
      </w:pPr>
      <w:r>
        <w:rPr>
          <w:lang w:val="sw_KE" w:bidi="sw_KE"/>
        </w:rPr>
        <w:t>Kujaza Mapengo</w:t>
      </w:r>
    </w:p>
    <w:p>
      <w:pPr/>
      <w:r>
        <w:rPr>
          <w:lang w:val="sw_KE" w:bidi="sw_KE"/>
        </w:rPr>
      </w:r>
      <w:r>
        <w:rPr>
          <w:lang w:val="sw_KE" w:bidi="sw_KE"/>
        </w:rPr>
        <w:t>Sikiliza toleo la sauti la Yohana 13:1–11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 xml:space="preserve">Sasa kabla ya Sikukuu ya </w:t>
      </w:r>
      <w:r>
        <w:rPr>
          <w:b/>
          <w:lang w:val="sw_KE" w:bidi="sw_KE"/>
        </w:rPr>
        <w:t>Pasaka</w:t>
      </w:r>
      <w:r>
        <w:rPr>
          <w:lang w:val="sw_KE" w:bidi="sw_KE"/>
        </w:rPr>
        <w:t xml:space="preserve">, Yesu alipojua kwamba saa yake imefika ya kuondoka ulimwenguni kwenda kwa </w:t>
      </w:r>
      <w:r>
        <w:rPr>
          <w:b/>
          <w:lang w:val="sw_KE" w:bidi="sw_KE"/>
        </w:rPr>
        <w:t>Baba</w:t>
      </w:r>
      <w:r>
        <w:rPr>
          <w:lang w:val="sw_KE" w:bidi="sw_KE"/>
        </w:rPr>
        <w:t xml:space="preserve">, akiwa amewapenda watu wake walioko duniani, aliwapenda hadi mwisho. Tumia neno sawa au usemi kwa Pasaka kama ulivyotumia katika simulizi zilizotangulia. Kwa maelezo zaidi kuhusu </w:t>
      </w:r>
      <w:r>
        <w:rPr>
          <w:b/>
          <w:lang w:val="sw_KE" w:bidi="sw_KE"/>
        </w:rPr>
        <w:t>Pasaka ya Kiyahudi</w:t>
      </w:r>
      <w:r>
        <w:rPr>
          <w:lang w:val="sw_KE" w:bidi="sw_KE"/>
        </w:rPr>
        <w:t>, rejelea Faharasa Kuu.</w:t>
      </w:r>
    </w:p>
    <w:p>
      <w:pPr/>
      <w:r>
        <w:rPr>
          <w:lang w:val="sw_KE" w:bidi="sw_KE"/>
        </w:rPr>
      </w:r>
      <w:r>
        <w:rPr>
          <w:b/>
          <w:lang w:val="sw_KE" w:bidi="sw_KE"/>
        </w:rPr>
        <w:t>Baba</w:t>
      </w:r>
      <w:r>
        <w:rPr>
          <w:lang w:val="sw_KE" w:bidi="sw_KE"/>
        </w:rPr>
        <w:t xml:space="preserve"> ni jinsi Yesu alivyomwita Mungu.</w:t>
      </w:r>
    </w:p>
    <w:p>
      <w:pPr/>
      <w:r>
        <w:rPr>
          <w:lang w:val="sw_KE" w:bidi="sw_KE"/>
        </w:rPr>
      </w:r>
      <w:r>
        <w:rPr>
          <w:lang w:val="sw_KE" w:bidi="sw_KE"/>
        </w:rPr>
        <w:t xml:space="preserve">Wakati wa chakula cha jioni, </w:t>
      </w:r>
      <w:r>
        <w:rPr>
          <w:b/>
          <w:lang w:val="sw_KE" w:bidi="sw_KE"/>
        </w:rPr>
        <w:t>1shetani1</w:t>
      </w:r>
      <w:r>
        <w:rPr>
          <w:lang w:val="sw_KE" w:bidi="sw_KE"/>
        </w:rPr>
        <w:t xml:space="preserve"> alikuwa amekwisha kumtia Yuda Iskariote, mwana wa Simoni, nia ya kumsaliti. Ibilisi, au Shetani, katika Agano Jipya pia wakati mwingine anaitwa yule mwovu. Ibilisi anarejelea kiongozi wa roho mbaya, anayeitwa </w:t>
      </w:r>
      <w:r>
        <w:rPr>
          <w:b/>
          <w:lang w:val="sw_KE" w:bidi="sw_KE"/>
        </w:rPr>
        <w:t>Shetani</w:t>
      </w:r>
      <w:r>
        <w:rPr>
          <w:lang w:val="sw_KE" w:bidi="sw_KE"/>
        </w:rPr>
        <w:t>. Jina lake linamaanisha mpinzani, adui, au mshtaki. Mungu awali alimwumba Shetani kama mmoja wa malaika, lakini aliamua kuasi dhidi ya Mungu.</w:t>
      </w:r>
    </w:p>
    <w:p>
      <w:pPr/>
      <w:r>
        <w:rPr>
          <w:lang w:val="sw_KE" w:bidi="sw_KE"/>
        </w:rPr>
      </w:r>
      <w:r>
        <w:rPr>
          <w:lang w:val="sw_KE" w:bidi="sw_KE"/>
        </w:rPr>
        <w:t xml:space="preserve">Simama hapa na mjadili kama kikundi neno gani au kifungu gani cha maneno mtakachotumia kwa </w:t>
      </w:r>
      <w:r>
        <w:rPr>
          <w:b/>
          <w:lang w:val="sw_KE" w:bidi="sw_KE"/>
        </w:rPr>
        <w:t>shetani</w:t>
      </w:r>
      <w:r>
        <w:rPr>
          <w:lang w:val="sw_KE" w:bidi="sw_KE"/>
        </w:rPr>
        <w:t xml:space="preserve">. Tazama </w:t>
      </w:r>
      <w:r>
        <w:rPr>
          <w:b/>
          <w:lang w:val="sw_KE" w:bidi="sw_KE"/>
        </w:rPr>
        <w:t>shetani</w:t>
      </w:r>
      <w:r>
        <w:rPr>
          <w:lang w:val="sw_KE" w:bidi="sw_KE"/>
        </w:rPr>
        <w:t xml:space="preserve"> katika Faharasa Kuu kwa maelezo zaidi. Sitisha sauti hii hapa.</w:t>
      </w:r>
    </w:p>
    <w:p>
      <w:pPr/>
      <w:r>
        <w:rPr>
          <w:lang w:val="sw_KE" w:bidi="sw_KE"/>
        </w:rPr>
      </w:r>
      <w:r>
        <w:rPr>
          <w:lang w:val="sw_KE" w:bidi="sw_KE"/>
        </w:rPr>
        <w:t xml:space="preserve">Aliweka kando </w:t>
      </w:r>
      <w:r>
        <w:rPr>
          <w:b/>
          <w:lang w:val="sw_KE" w:bidi="sw_KE"/>
        </w:rPr>
        <w:t>mavazi yake ya nje</w:t>
      </w:r>
      <w:r>
        <w:rPr>
          <w:lang w:val="sw_KE" w:bidi="sw_KE"/>
        </w:rPr>
        <w:t>, na akachukua kitambaa na kukifunga kiunoni mwake. Mavazi ya nje yalikuwa ni shuka yenye pindo, ambayo aliitumia kama joho.</w:t>
      </w:r>
    </w:p>
    <w:p>
      <w:pPr/>
      <w:r>
        <w:rPr>
          <w:lang w:val="sw_KE" w:bidi="sw_KE"/>
        </w:rPr>
      </w:r>
      <w:r>
        <w:rPr>
          <w:lang w:val="sw_KE" w:bidi="sw_KE"/>
        </w:rPr>
        <w:t>Simama hapa na kama kikundi muangalie picha ya mavazi ya wanaume ya wakati wa Yesu. Sitisha sauti hii hapa.</w:t>
      </w:r>
    </w:p>
    <w:p>
      <w:pPr/>
      <w:r>
        <w:rPr>
          <w:lang w:val="sw_KE" w:bidi="sw_KE"/>
        </w:rPr>
      </w:r>
      <w:r>
        <w:rPr>
          <w:lang w:val="sw_KE" w:bidi="sw_KE"/>
        </w:rPr>
        <w:t xml:space="preserve">Kisha alimwaga maji katika bakuli na kuanza kuosha miguu ya wanafunzi na kuifuta kwa kile kitambaa alichokuwa amejifunga. Tumia neno sawa kwa </w:t>
      </w:r>
      <w:r>
        <w:rPr>
          <w:b/>
          <w:lang w:val="sw_KE" w:bidi="sw_KE"/>
        </w:rPr>
        <w:t>wanafunzi</w:t>
      </w:r>
      <w:r>
        <w:rPr>
          <w:lang w:val="sw_KE" w:bidi="sw_KE"/>
        </w:rPr>
        <w:t xml:space="preserve"> kama vile ulivyotumia katika simulizi za awali. Kwa maelezo zaidi kuhusu </w:t>
      </w:r>
      <w:r>
        <w:rPr>
          <w:b/>
          <w:lang w:val="sw_KE" w:bidi="sw_KE"/>
        </w:rPr>
        <w:t>wanafunzi</w:t>
      </w:r>
      <w:r>
        <w:rPr>
          <w:lang w:val="sw_KE" w:bidi="sw_KE"/>
        </w:rPr>
        <w:t>, rejelea Faharasa Kuu.</w:t>
      </w:r>
    </w:p>
    <w:p>
      <w:pPr/>
      <w:r>
        <w:rPr>
          <w:lang w:val="sw_KE" w:bidi="sw_KE"/>
        </w:rPr>
      </w:r>
      <w:r>
        <w:rPr>
          <w:lang w:val="sw_KE" w:bidi="sw_KE"/>
        </w:rPr>
        <w:t>Alikuja kwa Simoni Petro, ambaye alimwambia, "</w:t>
      </w:r>
      <w:r>
        <w:rPr>
          <w:b/>
          <w:lang w:val="sw_KE" w:bidi="sw_KE"/>
        </w:rPr>
        <w:t>Bwana</w:t>
      </w:r>
      <w:r>
        <w:rPr>
          <w:lang w:val="sw_KE" w:bidi="sw_KE"/>
        </w:rPr>
        <w:t xml:space="preserve">, je, unaniosha miguu?" Tumia neno sawa kwa Bwana kama vile umetumia katika simulizi zilizotangulia. Kwa maelezo zaidi kuhusu </w:t>
      </w:r>
      <w:r>
        <w:rPr>
          <w:b/>
          <w:lang w:val="sw_KE" w:bidi="sw_KE"/>
        </w:rPr>
        <w:t>Bwana</w:t>
      </w:r>
      <w:r>
        <w:rPr>
          <w:lang w:val="sw_KE" w:bidi="sw_KE"/>
        </w:rPr>
        <w:t>, rejelea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simulieni tena kifungu hiki kama kikundi kwa lugha yenu wenyewe.</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13:12–30</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13:12–30 na muiweke mioyoni mwenu.</w:t>
      </w:r>
    </w:p>
    <w:p>
      <w:pPr/>
      <w:r>
        <w:rPr>
          <w:lang w:val="sw_KE" w:bidi="sw_KE"/>
        </w:rPr>
      </w:r>
      <w:r>
        <w:rPr>
          <w:lang w:val="sw_KE" w:bidi="sw_KE"/>
        </w:rPr>
        <w:t>Sikiliza toleo la sauti la Yohana 13:12–30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13:12–30 katika tafsiri rahisi zaidi kuelewa.</w:t>
      </w:r>
    </w:p>
    <w:p>
      <w:pPr/>
      <w:r>
        <w:rPr>
          <w:lang w:val="sw_KE" w:bidi="sw_KE"/>
        </w:rPr>
      </w:r>
      <w:r>
        <w:rPr>
          <w:lang w:val="sw_KE" w:bidi="sw_KE"/>
        </w:rPr>
        <w:t>Katika simulizi ya awali, Yesu alielezea kwamba aliwaosha wanafunzi wake miguu ili kuwapa mfano wa jinsi ya kutumikiana. Yesu aliwaambia kwamba mmoja wao angemsaliti. Yesu aliwaonyesha wanafunzi ni nani huyo angekuwa kwa kumpa Yuda kipande cha mkate. Yuda kisha aliondoka chumbani.</w:t>
      </w:r>
    </w:p>
    <w:p>
      <w:pPr/>
      <w:r>
        <w:rPr>
          <w:lang w:val="sw_KE" w:bidi="sw_KE"/>
        </w:rPr>
      </w:r>
      <w:r>
        <w:rPr>
          <w:lang w:val="sw_KE" w:bidi="sw_KE"/>
        </w:rPr>
        <w:t>Simulizi hii ni simulizi ya kile kilichotokea baadaye katika hadithi. Yesu na wanafunzi bado wako katika chumba kilekile kule Yerusalemu ambapo walikuwa wakila chakula cha jioni katika fungu la awali. Baada ya Yesu kuosha miguu ya wanafunzi, alivaa tena mavazi yake ya nje na kurudi mahali alipokuwa ameegama mezani karibu na chakula pamoja na wanafunzi. Yesu aliwauliza wanafunzi wake swali: "Je, mnatambua maana ya kile nilichofanya sasa hivi?" Alitaka kujua kama walielewa umuhimu wa yeye kuwaosha miguu yao.</w:t>
      </w:r>
    </w:p>
    <w:p>
      <w:pPr/>
      <w:r>
        <w:rPr>
          <w:lang w:val="sw_KE" w:bidi="sw_KE"/>
        </w:rPr>
      </w:r>
      <w:r>
        <w:rPr>
          <w:lang w:val="sw_KE" w:bidi="sw_KE"/>
        </w:rPr>
        <w:t>Sitisha hapa na mjadili swali hili kama kikundi: Walimu hutambulisha vipi maelezo katika lugha yenu? Sitisha sauti hii hapa.</w:t>
      </w:r>
    </w:p>
    <w:p>
      <w:pPr/>
      <w:r>
        <w:rPr>
          <w:lang w:val="sw_KE" w:bidi="sw_KE"/>
        </w:rPr>
      </w:r>
      <w:r>
        <w:rPr>
          <w:lang w:val="sw_KE" w:bidi="sw_KE"/>
        </w:rPr>
        <w:t>Yesu aliendelea: "Unapozungumza nami, unaniita kama Mwalimu, au kama Bwana." Wakati unafanya hivyo, unafanya kile ambacho ni sahihi." Yesu aliwakumbusha wanafunzi wake kwamba walimwita Mwalimu wao au Bwana. Walimwita kwa kutumia vyeo hivyo kwa sababu walimwona kuwa mwalimu wao na Bwana wao. Neno "Mwalimu" lilikuwa cheo cha heshima kwa kiongozi wa kidini wa Kiyahudi. Kilikuwa cheo cha heshima kwa mtu wa Kiyahudi ambaye alikuwa na mamlaka ya kufundisha kuhusu Mungu. Wanafunzi walitumia neno Bwana ili kuonyesha kwamba waliamini kwamba Yesu alikuwa Bwana wao na Mungu. Yesu alithibitisha kwamba ilikuwa sahihi kwao kumwita Mwalimu na Bwana wao, kwa sababu hivyo ndivyo alivyokuwa.</w:t>
      </w:r>
    </w:p>
    <w:p>
      <w:pPr/>
      <w:r>
        <w:rPr>
          <w:lang w:val="sw_KE" w:bidi="sw_KE"/>
        </w:rPr>
      </w:r>
      <w:r>
        <w:rPr>
          <w:lang w:val="sw_KE" w:bidi="sw_KE"/>
        </w:rPr>
        <w:t>Sitisha hapa na mjadili swali hili kama kikundi: Katika utamaduni wenu, mnatumia vyeo gani kwa viongozi wa kidini na walimu? Sitisha sauti hii hapa.</w:t>
      </w:r>
    </w:p>
    <w:p>
      <w:pPr/>
      <w:r>
        <w:rPr>
          <w:lang w:val="sw_KE" w:bidi="sw_KE"/>
        </w:rPr>
      </w:r>
      <w:r>
        <w:rPr>
          <w:lang w:val="sw_KE" w:bidi="sw_KE"/>
        </w:rPr>
        <w:t>Yesu kisha aliwaambia wanafunzi, "Mimi, Bwana wenu na Mwalimu, nimeosha hivi karibuni miguu yenu." Ninyi basi, mnapaswa kuosha miguu ya wenzenu." Marabi, au walimu wa kiroho katika siku za Yesu, walitumia aina ya mafundisho yaliyozungumzia mambo au watu wakuu zaidi na kisha kuhamia kwenye mambo au watu wadogo zaidi. Anawafundisha kwamba ikiwa yeye, aliye mkuu, Bwana na Mwalimu, amewaosha miguu yao, basi wale wadogo, wanafunzi, ni lazima wafanyie vivyo hivyo wao kwa wao.</w:t>
      </w:r>
    </w:p>
    <w:p>
      <w:pPr/>
      <w:r>
        <w:rPr>
          <w:lang w:val="sw_KE" w:bidi="sw_KE"/>
        </w:rPr>
      </w:r>
      <w:r>
        <w:rPr>
          <w:lang w:val="sw_KE" w:bidi="sw_KE"/>
        </w:rPr>
        <w:t>Kisha Yesu alitoa sababu iliyowafanya wanafunzi wapaswe kuoshana miguu. Alisema, "Kwa maana nimewapa mfano, ili muweze kuiga kile nilichofanya."</w:t>
      </w:r>
    </w:p>
    <w:p>
      <w:pPr/>
      <w:r>
        <w:rPr>
          <w:lang w:val="sw_KE" w:bidi="sw_KE"/>
        </w:rPr>
      </w:r>
      <w:r>
        <w:rPr>
          <w:lang w:val="sw_KE" w:bidi="sw_KE"/>
        </w:rPr>
        <w:t>Hapa neno "mfano" linamaanisha muundo au njia ya maisha ya kuigwa. Yesu aliwaonyesha wanafunzi kile cha kufanya kwa kufanya hivyo mwenyewe. Alikuwa amewaosha miguu yao ili kuwapa mfano wa unyenyekevu na huduma. Huu ulikuwa mfano au maonyesho ya jinsi wanavyopaswa kutenda au kufanya. Yesu alitaka wafuate mfano wake na kutumikiana. Hiyo ilikuwa muhimu zaidi kuliko kuosha miguu, ingawa kuosha miguu ilikuwa njia nzuri ya kutumikia wengine wakati huo.</w:t>
      </w:r>
    </w:p>
    <w:p>
      <w:pPr/>
      <w:r>
        <w:rPr>
          <w:lang w:val="sw_KE" w:bidi="sw_KE"/>
        </w:rPr>
      </w:r>
      <w:r>
        <w:rPr>
          <w:lang w:val="sw_KE" w:bidi="sw_KE"/>
        </w:rPr>
        <w:t>Yesu alianzisha taarifa muhimu kwa kusema, "Amin, amin, nawaambia," ambayo ilimaanisha, "zingatia kile nitakachosema sasa." Alifuata kwa kweli mbili za jumla akisema, "Watumishi si wakubwa kuliko bwana wao, wala wajumbe si wakubwa kuliko yule aliyewatuma." Yesu alitumia kweli hizi zilizo wazi kuwaambia wanafunzi wake kwamba walipaswa kuwa tayari kufanya kile alichofanya. Ikiwa bwana wao angeweza kuwa mnyenyekevu na kutumikia wengine, basi wao, watumishi wake, wanapaswa kuwa tayari kufanya hivyo pia. Baadhi ya watu wanaamini kwamba kwa kutumia neno "wajumbe" hapa Yesu anaelezea jukumu la wanafunzi kama wajumbe wa Yesu ulimwenguni mara tu atakaporudi kwa Baba. Pia hawapaswi kutarajia kutendewa vyema na ulimwengu kuliko jinsi Bwana wao alivyotendewa.</w:t>
      </w:r>
    </w:p>
    <w:p>
      <w:pPr/>
      <w:r>
        <w:rPr>
          <w:lang w:val="sw_KE" w:bidi="sw_KE"/>
        </w:rPr>
      </w:r>
      <w:r>
        <w:rPr>
          <w:lang w:val="sw_KE" w:bidi="sw_KE"/>
        </w:rPr>
        <w:t>Kisha Yesu alizungumza tena na kusema kwamba sasa wanafunzi walijua kwamba alitaka wawatumikia wengine kwa unyenyekevu. Wanafunzi walijua mambo hayo kwa sababu Yesu aliweka mfano kwa kuosha miguu yao na kuwaambia wawe wanyenyekevu na kutumikia wengine. Na kwa hivyo, Mungu angewabariki ikiwa wangeishi hivyo—wakitii amri ya Yesu ya kutumikia wengine. Hapa baraka ya Mungu inamaanisha kuwa na furaha na kufurahia fadhili ya Mungu. Mungu angefurahi na wanafunzi na kwa hivyo hali yao ingekuwa nzuri ikiwa wangetimiza hali ya kutumikia wengine kwa unyenyekevu.</w:t>
      </w:r>
    </w:p>
    <w:p>
      <w:pPr/>
      <w:r>
        <w:rPr>
          <w:lang w:val="sw_KE" w:bidi="sw_KE"/>
        </w:rPr>
      </w:r>
      <w:r>
        <w:rPr>
          <w:lang w:val="sw_KE" w:bidi="sw_KE"/>
        </w:rPr>
        <w:t>Sitisha hapa na uiambie kikundi hadithi ya jinsi Mungu alivyokubariki ulipomtumikia rafiki yako au mtu unayemjua. Sitisha sauti hii hapa.</w:t>
      </w:r>
    </w:p>
    <w:p>
      <w:pPr/>
      <w:r>
        <w:rPr>
          <w:lang w:val="sw_KE" w:bidi="sw_KE"/>
        </w:rPr>
      </w:r>
      <w:r>
        <w:rPr>
          <w:lang w:val="sw_KE" w:bidi="sw_KE"/>
        </w:rPr>
        <w:t>Yesu kisha aliendelea kuzungumza na wanafunzi kumi na wawili ambao walikuwa pamoja naye. Alisema kwamba kile alichowaambia hivi karibuni haikurejelea wote. Mungu hangewabariki wote. Yesu alijua kwamba Yuda angemsaliti. Hakuwa mmoja wa watumishi wa kweli wa Yesu. Kile Yesu alichosema kuhusu kutumikia wengine hakikurejelea Yuda. Yesu alisema alijua asili ya watu ambao alikuwa amechagua kuwa wanafunzi wake. Alikuwa amewachagua wote na alijua jinsi kila mmoja wao alivyokuwa. Yesu alikuwa amemchagua Yuda na unabii kutoka katika Maandiko ya Agano la Kale ungetimia. Yesu alisema, "Lakini ni kutimiza Maandiko, 'Yule ambaye alikula mkate wangu ameweka kisigino chake dhidi yangu.'" Maandiko yalikuja kutoka kwa kitabu cha Zaburi, ambacho mfalme Daudi aliandika takriban miaka elfu moja kabla ya kuzaliwa kwa Yesu. Maandiko yanarejelea rafiki wa karibu ambaye aligeuka adui. "Yule ambaye alikula mkate wangu" inamaanisha "mtu ambaye amekula pamoja nami." Katika utamaduni wa Kiyahudi, kula pamoja kulikuwa ishara ya urafiki. Neno "mkate" pia linaweza kumaanisha "chakula" katika maandishi ya awali katika Zaburi, kwa sababu mkate ulikuwa chakula kikuu katika Israeli. Kifungu "ameweka kisigino chake dhidi yangu" kinamaanisha kitu kama "ametenda dhidi yangu." Nchini Israeli, kumwonyesha mtu wayo wa mguu ilikuwa ishara ya dharau, au pengine hata tishio la vurugu. Ilikuwa kitu cha hila hasa kufanya baada ya kula katika meza ya mtu. Kula chakula na mtu mwenye cheo cha juu ilikuwa ahadi ya uaminifu kwa mtu huyo. Yesu alisema kwamba unabii wa maandiko haya ungekuwa wa kweli kupitia mwanafunzi ambaye angemsaliti, na huyo alikuwa Yuda. Unabii wa maandiko ungekuwa wa kweli kama matokeo ya Yesu kumchagua Yuda.</w:t>
      </w:r>
    </w:p>
    <w:p>
      <w:pPr/>
      <w:r>
        <w:rPr>
          <w:lang w:val="sw_KE" w:bidi="sw_KE"/>
        </w:rPr>
      </w:r>
      <w:r>
        <w:rPr>
          <w:lang w:val="sw_KE" w:bidi="sw_KE"/>
        </w:rPr>
        <w:t>Sitisha hapa na mjadili swali hili kama kikundi: Katika utamaduni wenu, ni aina gani za mambo mngefanya ili kuonyesha ushikamanifu kwa mtu? Katika utamaduni wako, ni aina gani ya ishara inayoonyesha ukosefu wa heshima? Sitisha sauti hii hapa.</w:t>
      </w:r>
    </w:p>
    <w:p>
      <w:pPr/>
      <w:r>
        <w:rPr>
          <w:lang w:val="sw_KE" w:bidi="sw_KE"/>
        </w:rPr>
      </w:r>
      <w:r>
        <w:rPr>
          <w:lang w:val="sw_KE" w:bidi="sw_KE"/>
        </w:rPr>
        <w:t>Kisha Yesu alisema, "Ninawaambia kuhusu mtu anayenisaliti kabla ya kutokea, ili linapotokea, unaweza kuendelea kuamini kwamba mimi ni yule ninayesema mimi ni."</w:t>
      </w:r>
    </w:p>
    <w:p>
      <w:pPr/>
      <w:r>
        <w:rPr>
          <w:lang w:val="sw_KE" w:bidi="sw_KE"/>
        </w:rPr>
      </w:r>
      <w:r>
        <w:rPr>
          <w:lang w:val="sw_KE" w:bidi="sw_KE"/>
        </w:rPr>
        <w:t>Yesu aliwaambia wanafunzi wake kuwa amewajulisha mapema kwamba mtu angemsaliti kabla ya jambo hilo kutokea. Yuda alikuwa bado hajamusaliti Yesu, lakini Yesu aliwaambia wanafunzi kwamba mmoja wao atamsaliti. Yesu alifanya hivyo ili kitakapotokea, wanafunzi wake waamini kwamba Yesu alikuwa yule aliyesema yeye ni—Kristo, Mwokozi aliyeahidiwa. Yesu anasema, "ili uweze kuamini mimi ndiye." Watu wengine wanaamini kwamba hapa "Mimi Ndimi" inarejelea jina la kibinafsi la Mungu ambalo Mungu alijidhihirisha kwa taifa la Israeli alipowatoa Misri. Tafsiri hii inamaanisha kwamba Yesu alisema hapa kwamba alikuwa Mungu.</w:t>
      </w:r>
    </w:p>
    <w:p>
      <w:pPr/>
      <w:r>
        <w:rPr>
          <w:lang w:val="sw_KE" w:bidi="sw_KE"/>
        </w:rPr>
      </w:r>
      <w:r>
        <w:rPr>
          <w:lang w:val="sw_KE" w:bidi="sw_KE"/>
        </w:rPr>
        <w:t>Yesu alitoa taarifa nyingine muhimu na kuwaomba wanafunzi wawe makini. Alisema, "Amin, amin, ninawaambia, wale ambao wanamkubali yeyote kati yenu ambaye ninamtuma, wananikubali." Na wale ambao wananikubali, wanamkubali yule aliyenituma." Yesu alikuwa akisema kwamba kukubali wajumbe wa Yesu ni sawa na kumkubali au kumkaribisha Yesu. Wajumbe wa Yesu, au wale anaowatuma, ni wale ambao wanawaambia watu wengine neno la Yesu. Kumpokea au kumkubali Yesu ni sawa na kumkubali Mungu Baba, ambaye alimtuma. Mtu ambaye anamkaribisha Yesu na ujumbe wake, na kumwamini, pia anamwamini Mungu Baba.</w:t>
      </w:r>
    </w:p>
    <w:p>
      <w:pPr/>
      <w:r>
        <w:rPr>
          <w:lang w:val="sw_KE" w:bidi="sw_KE"/>
        </w:rPr>
      </w:r>
      <w:r>
        <w:rPr>
          <w:lang w:val="sw_KE" w:bidi="sw_KE"/>
        </w:rPr>
        <w:t>Baada ya Yesu kusema mambo haya yote, alikuwa katika dhiki kubwa ya kihisia na kiakili. Roho yake ilikuwa katika uchungu mwingi. Na Yesu alitangaza, "Amin, amin, nawaambia, mmoja wenu atanisaliti." Yesu alizungumza kuhusu kitu alichojua kingetokea. Alisisitiza umuhimu wa kile alichokuwa anakwenda kusema, kwa kuanza na, "Amin, amin, nawaambia." Kisha Yesu alionyesha kwamba mmoja wa wanafunzi wake aliyekuwa pamoja naye chumbani hangemfuata tena, bali angemsaliti Yesu kwa maadui zake. Katika muktadha huu ilimaanisha kwamba mwanafunzi angewasaidia maadui wa Yesu kumkamata na kumwua.</w:t>
      </w:r>
    </w:p>
    <w:p>
      <w:pPr/>
      <w:r>
        <w:rPr>
          <w:lang w:val="sw_KE" w:bidi="sw_KE"/>
        </w:rPr>
      </w:r>
      <w:r>
        <w:rPr>
          <w:lang w:val="sw_KE" w:bidi="sw_KE"/>
        </w:rPr>
        <w:t>Sitisha hapa na ukiambie kikundi hadithi ya jinsi mtu alivyokusaliti na kile ulichokuwa unahisi wakati huo. Sitisha sauti hii hapa.</w:t>
      </w:r>
    </w:p>
    <w:p>
      <w:pPr/>
      <w:r>
        <w:rPr>
          <w:lang w:val="sw_KE" w:bidi="sw_KE"/>
        </w:rPr>
      </w:r>
      <w:r>
        <w:rPr>
          <w:lang w:val="sw_KE" w:bidi="sw_KE"/>
        </w:rPr>
        <w:t>Baada ya Yesu kusema kwamba mmoja wao angemsaliti, wanafunzi waliangaliana kwa kuchanganyikiwa: alikuwa akimaanisha nani kati yao? Walichanganyikiwa na wasiwasi.</w:t>
      </w:r>
    </w:p>
    <w:p>
      <w:pPr/>
      <w:r>
        <w:rPr>
          <w:lang w:val="sw_KE" w:bidi="sw_KE"/>
        </w:rPr>
      </w:r>
      <w:r>
        <w:rPr>
          <w:lang w:val="sw_KE" w:bidi="sw_KE"/>
        </w:rPr>
        <w:t>Yohana sasa anasema kuhusu kile kilichotokea baadaye. Yesu na wanafunzi walikuwa wakiegemea mezani ambapo walikuwa wakila chakula cha jioni. Mmoja wa wanafunzi, yule ambaye Yesu alimpenda, alikuwa ameegemea karibu na Yesu. Katika milo rasmi, watu wa Kiyahudi waliegemea viti vya kitanda karibu na meza. Walitegemea kiwiko chao cha kushoto na kutumia mkono wao wa kuume kula chakula. Mwanafunzi ambaye Yohana anataja alikuwa karibu na Yesu kwa mgongo wake kwa Yesu. Kwa njia hii angeweza kuegemea nyuma na kuzungumza kwa faragha na Yesu. Inaonekana alikuwa upande wa kulia wa Yesu, mahali pa heshima. Kwa jadi watu walimtambua mwanafunzi huyu kama Yohana, mwana wa Zebedayo, lakini hatujui yeye ni nani. Kifungu "ambaye Yesu alimpenda" kinaonyesha kwamba Yohana alijua kwamba Yesu alimpenda mwanafunzi huyo sana. Kifungu hiki hakimaanishi kwamba Yesu hakuwapenda wanafunzi wengine.</w:t>
      </w:r>
    </w:p>
    <w:p>
      <w:pPr/>
      <w:r>
        <w:rPr>
          <w:lang w:val="sw_KE" w:bidi="sw_KE"/>
        </w:rPr>
      </w:r>
      <w:r>
        <w:rPr>
          <w:lang w:val="sw_KE" w:bidi="sw_KE"/>
        </w:rPr>
        <w:t>Simameni hapa na mjadili swali hili kama kikundi: Katika utamaduni wenu, mnaonyeshaje heshima kwa watu muhimu wakati wa milo ya sherehe? Sitisha sauti hii hapa.</w:t>
      </w:r>
    </w:p>
    <w:p>
      <w:pPr/>
      <w:r>
        <w:rPr>
          <w:lang w:val="sw_KE" w:bidi="sw_KE"/>
        </w:rPr>
      </w:r>
      <w:r>
        <w:rPr>
          <w:lang w:val="sw_KE" w:bidi="sw_KE"/>
        </w:rPr>
        <w:t>Simoni Petro alimwashiria mwanafunzi aliyekuwa ameegemea karibu na Yesu ili amwulize Yesu, "Unamzungumzia nani?" Simoni pengine alikuwa ameketi upande wa meza kutoka kwa mwanafunzi huyo. Ama alionyesha mikono yake, akaiashiria kwa kichwa chake au alimwonyesha kwa macho yake ili kumwuliza Yesu swali.</w:t>
      </w:r>
    </w:p>
    <w:p>
      <w:pPr/>
      <w:r>
        <w:rPr>
          <w:lang w:val="sw_KE" w:bidi="sw_KE"/>
        </w:rPr>
      </w:r>
      <w:r>
        <w:rPr>
          <w:lang w:val="sw_KE" w:bidi="sw_KE"/>
        </w:rPr>
        <w:t>Basi yule mwanafunzi, akimwegemea Yesu kifuani, alimwuliza, "Bwana, ni nani?" Yesu alijibu, "Yeye ndiye yule ambaye nitampa kipande hiki cha mkate baada ya kuchovya katika mchuzi." Watu wa Kiyahudi wakati huu hawakula kwa kawaida kwa visu, uma, na miiko. Desturi yao ilikuwa kukata vipande vya mkate na kisha kuvichovya katika kitoweo au mchuzi. Yesu alimwambia mwanafunzi kwamba angejibu swali lake kwa kufuata desturi hii na kisha kumpa mkate yule msaliti.</w:t>
      </w:r>
    </w:p>
    <w:p>
      <w:pPr/>
      <w:r>
        <w:rPr>
          <w:lang w:val="sw_KE" w:bidi="sw_KE"/>
        </w:rPr>
      </w:r>
      <w:r>
        <w:rPr>
          <w:lang w:val="sw_KE" w:bidi="sw_KE"/>
        </w:rPr>
        <w:t>Kwa hivyo Yesu alipochovya kipande cha mkate katika kitoweo au mchuzi, alimpa Yuda, mwana wa Simoni Iskariote.</w:t>
      </w:r>
    </w:p>
    <w:p>
      <w:pPr/>
      <w:r>
        <w:rPr>
          <w:lang w:val="sw_KE" w:bidi="sw_KE"/>
        </w:rPr>
      </w:r>
      <w:r>
        <w:rPr>
          <w:lang w:val="sw_KE" w:bidi="sw_KE"/>
        </w:rPr>
        <w:t>Kisha mara tu Yuda alipochukua mkate kutoka kwa Yesu na kula, Shetani alimwingia Yuda. Shetani ni jina la mkuu au kiongozi wa roho zote mbaya. Kwa Kiebrania jina lake linamaanisha "adui." Yeye ni adui wa Mungu na watu wa Mungu. Shetani ni kiumbe yule huyo na "shetani." Yesu alimwambia Yuda, "Fanya haraka kile unachokwenda kufanya." Kifungu "kile unachoenda kufanya" kinarejelea kumsaliti Yesu. Yuda alielewa kile Yesu alikuwa akisema, lakini wanafunzi waliobaki hawakuelewa kabisa. Yesu alimwambia Yuda afanye haraka iwezekanavyo.</w:t>
      </w:r>
    </w:p>
    <w:p>
      <w:pPr/>
      <w:r>
        <w:rPr>
          <w:lang w:val="sw_KE" w:bidi="sw_KE"/>
        </w:rPr>
      </w:r>
      <w:r>
        <w:rPr>
          <w:lang w:val="sw_KE" w:bidi="sw_KE"/>
        </w:rPr>
        <w:t>Sasa Yohana anatambulisha maelezo ya ziada kwa kusema, "Sasa hakuna hata mmoja wa wengine walioegemea mezani alijua kwa kusudi gani Yesu alikuwa amemwambia Yuda hili." Watu wengine waliokuwapo hawakuelewa kile Yesu alimaanisha. Hawakutambua kwamba Yesu alikuwa akimaanisha kuwa Yuda angemsaliti. Yuda alikuwa na mfuko wa pesa. Kwa hivyo baadhi ya wanafunzi walidhani kimakosa kuhusu mambo mawili ambayo Yesu angeweza kumwambia Yuda. Moja ya mawazo ambayo baadhi ya wanafunzi walikuwa nayo kuhusu kile Yesu alichomwambia Yuda lilikuwa kupata vifaa vya chakula kwa ajili ya karamu. "Sikukuu" ilirejelea Sikukuu ya Pasaka au Sikukuu ya Mikate Isiyo na Chachu, lakini hatujui ni ipi. Wazo lingine lilikuwa kwamba Yesu alimwambia Yuda awape maskini kiasi fulani cha pesa. Mara nyingi watu waliwapa maskini wakati wa Pasaka.</w:t>
      </w:r>
    </w:p>
    <w:p>
      <w:pPr/>
      <w:r>
        <w:rPr>
          <w:lang w:val="sw_KE" w:bidi="sw_KE"/>
        </w:rPr>
      </w:r>
      <w:r>
        <w:rPr>
          <w:lang w:val="sw_KE" w:bidi="sw_KE"/>
        </w:rPr>
        <w:t>Kwa hivyo baada ya Yuda kuchukua na kukubali kipande cha mkate, Yuda mara moja aliondoka kwenye chakula na nyumba ambapo wanafunzi walikuwa wakikaa. Jua lilikuwa limezama na ilikuwa usiku. Usiku katika injili ya Yohana unawakilisha kifo cha Yesu. Si tu kwamba ilikuwa giza wakati Yuda alipotoka, bali ulikuwa wakati wa Yesu kufa.</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13:12–30 katika tafsiri rahisi zaidi kuelewa.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Simulizi hii ina matukio manne.</w:t>
      </w:r>
    </w:p>
    <w:p>
      <w:pPr/>
      <w:r>
        <w:rPr>
          <w:lang w:val="sw_KE" w:bidi="sw_KE"/>
        </w:rPr>
      </w:r>
      <w:r>
        <w:rPr>
          <w:b/>
          <w:lang w:val="sw_KE" w:bidi="sw_KE"/>
        </w:rPr>
        <w:t>Katika tukio la kwanza:</w:t>
      </w:r>
      <w:r>
        <w:rPr>
          <w:lang w:val="sw_KE" w:bidi="sw_KE"/>
        </w:rPr>
        <w:t xml:space="preserve"> Baada ya kuosha miguu ya wanafunzi, Yesu alivaa vazi lake la nje na kuketi tena mahali pake mezani. Anawauliza wanafunzi wake swali ili kuona kama walielewa umuhimu wa matendo yake.</w:t>
      </w:r>
    </w:p>
    <w:p>
      <w:pPr/>
      <w:r>
        <w:rPr>
          <w:lang w:val="sw_KE" w:bidi="sw_KE"/>
        </w:rPr>
      </w:r>
      <w:r>
        <w:rPr>
          <w:b/>
          <w:lang w:val="sw_KE" w:bidi="sw_KE"/>
        </w:rPr>
        <w:t>Katika onyesho la pili:</w:t>
      </w:r>
      <w:r>
        <w:rPr>
          <w:lang w:val="sw_KE" w:bidi="sw_KE"/>
        </w:rPr>
        <w:t xml:space="preserve"> Yesu anaeleza kwa nini aliosha miguu ya wanafunzi wake. Ingawa alikuwa bwana wao, aliwatumikia. Sasa wanapaswa kutumikiana.</w:t>
      </w:r>
    </w:p>
    <w:p>
      <w:pPr/>
      <w:r>
        <w:rPr>
          <w:lang w:val="sw_KE" w:bidi="sw_KE"/>
        </w:rPr>
      </w:r>
      <w:r>
        <w:rPr>
          <w:b/>
          <w:lang w:val="sw_KE" w:bidi="sw_KE"/>
        </w:rPr>
        <w:t>Katika tukio la tatu:</w:t>
      </w:r>
      <w:r>
        <w:rPr>
          <w:lang w:val="sw_KE" w:bidi="sw_KE"/>
        </w:rPr>
        <w:t xml:space="preserve"> Yesu anawaambia wanafunzi wake kwamba mmoja wao atampinga. Hii itatimiza simulizi katika Maandiko ya Agano la Kale.</w:t>
      </w:r>
    </w:p>
    <w:p>
      <w:pPr/>
      <w:r>
        <w:rPr>
          <w:lang w:val="sw_KE" w:bidi="sw_KE"/>
        </w:rPr>
      </w:r>
      <w:r>
        <w:rPr>
          <w:b/>
          <w:lang w:val="sw_KE" w:bidi="sw_KE"/>
        </w:rPr>
        <w:t>Katika tukio la nne:</w:t>
      </w:r>
      <w:r>
        <w:rPr>
          <w:lang w:val="sw_KE" w:bidi="sw_KE"/>
        </w:rPr>
        <w:t xml:space="preserve"> Yesu yuko katika uchungu na kuwaambia wanafunzi wake kwamba mmoja wao angemsaliti. Wanafunzi walijiuliza alimaanisha nani. Yesu anawaonyesha kwa kumpa Yuda kipande cha mkate. Yuda kisha anaondoka chumbani.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Mwanafunzi ambaye Yesu alimpenda</w:t>
      </w:r>
    </w:p>
    <w:p>
      <w:pPr>
        <w:pStyle w:val="ListBullet"/>
        <w:spacing w:line="240" w:lineRule="auto"/>
        <w:ind w:left="720"/>
      </w:pPr>
      <w:r>
        <w:rPr>
          <w:lang w:val="sw_KE" w:bidi="sw_KE"/>
        </w:rPr>
      </w:r>
      <w:r>
        <w:rPr>
          <w:lang w:val="sw_KE" w:bidi="sw_KE"/>
        </w:rPr>
        <w:t>Simoni Petro</w:t>
      </w:r>
    </w:p>
    <w:p>
      <w:pPr>
        <w:pStyle w:val="ListBullet"/>
        <w:spacing w:line="240" w:lineRule="auto"/>
        <w:ind w:left="720"/>
      </w:pPr>
      <w:r>
        <w:rPr>
          <w:lang w:val="sw_KE" w:bidi="sw_KE"/>
        </w:rPr>
      </w:r>
      <w:r>
        <w:rPr>
          <w:lang w:val="sw_KE" w:bidi="sw_KE"/>
        </w:rPr>
        <w:t>Yuda, mwana wa Simoni Iskariote</w:t>
      </w:r>
    </w:p>
    <w:p>
      <w:pPr>
        <w:pStyle w:val="ListBullet"/>
        <w:spacing w:line="240" w:lineRule="auto"/>
        <w:ind w:left="720"/>
      </w:pPr>
      <w:r>
        <w:rPr>
          <w:lang w:val="sw_KE" w:bidi="sw_KE"/>
        </w:rPr>
      </w:r>
      <w:r>
        <w:rPr>
          <w:lang w:val="sw_KE" w:bidi="sw_KE"/>
        </w:rPr>
        <w:t>Na Shetani</w:t>
      </w:r>
    </w:p>
    <w:p>
      <w:pPr/>
      <w:r>
        <w:rPr>
          <w:lang w:val="sw_KE" w:bidi="sw_KE"/>
        </w:rPr>
      </w:r>
      <w:r>
        <w:rPr>
          <w:lang w:val="sw_KE" w:bidi="sw_KE"/>
        </w:rPr>
        <w:t>Kama kikundi, zingatia sehemu hizi za mpangilio wa simulizi:</w:t>
      </w:r>
    </w:p>
    <w:p>
      <w:pPr/>
      <w:r>
        <w:rPr>
          <w:lang w:val="sw_KE" w:bidi="sw_KE"/>
        </w:rPr>
      </w:r>
      <w:r>
        <w:rPr>
          <w:lang w:val="sw_KE" w:bidi="sw_KE"/>
        </w:rPr>
        <w:t>Yesu na wanafunzi bado wako katika chumba kilekile kule Yerusalemu ambapo walikuwa wakila chakula cha jioni katika fungu la awali. Baada ya Yesu kuosha miguu ya wanafunzi, alikuwa amevaa mavazi yake ya nje na kurudi mahali alipokaa na wanafunzi mezani karibu na chakula. Yesu aliwauliza wanafunzi wake swali: "Je, mnajua maana ya kile nilichofanya hivi karibuni?"</w:t>
      </w:r>
    </w:p>
    <w:p>
      <w:pPr/>
      <w:r>
        <w:rPr>
          <w:lang w:val="sw_KE" w:bidi="sw_KE"/>
        </w:rPr>
      </w:r>
      <w:r>
        <w:rPr>
          <w:lang w:val="sw_KE" w:bidi="sw_KE"/>
        </w:rPr>
        <w:t>Yesu aliwakumbusha wanafunzi wake kwamba walimwita Mwalimu wao au Bwana. Yesu alithibitisha kwamba ilikuwa sahihi kwao kumwita Mwalimu wao na Bwana, kwa sababu huyo ndiye alivyokuwa. Yesu alikuwa akiwakumbusha wanafunzi wake kuhusu yeye alikuwa nani na kuwaandaa kwa yale aliyokuwa akienda kuwafundisha baadaye.</w:t>
      </w:r>
    </w:p>
    <w:p>
      <w:pPr/>
      <w:r>
        <w:rPr>
          <w:lang w:val="sw_KE" w:bidi="sw_KE"/>
        </w:rPr>
      </w:r>
      <w:r>
        <w:rPr>
          <w:lang w:val="sw_KE" w:bidi="sw_KE"/>
        </w:rPr>
        <w:t>Yesu kisha aliwaambia wanafunzi, "Mimi, Bwana wenu na Mwalimu, nimenawa hivi karibuni miguu yenu." Ninyi basi, mnapaswa kuosha miguu yenu." Marabi, au walimu wa kiroho katika siku za Yesu, walitumia aina ya mafundisho yaliyozungumzia mambo au watu wakuu zaidi na kisha kuhamia kwenye mambo au watu wadogo zaidi. Yesu anawafundisha kwamba ikiwa yule mkubwa zaidi, Yesu Bwana na Mwalimu wao, amewanawa miguu yao, basi wale wadogo, wanafunzi, ni lazima wafanyie vivyo hivyo wao kwa wao.</w:t>
      </w:r>
    </w:p>
    <w:p>
      <w:pPr/>
      <w:r>
        <w:rPr>
          <w:lang w:val="sw_KE" w:bidi="sw_KE"/>
        </w:rPr>
      </w:r>
      <w:r>
        <w:rPr>
          <w:lang w:val="sw_KE" w:bidi="sw_KE"/>
        </w:rPr>
        <w:t>Sitisha hapa na mjadili swali hili kama kikundi: Katika lugha yenu, mnatoaje hoja kuhusu jambo fulani? Ni aina gani za hoja unazotoa? Sitisha sauti hii hapa.</w:t>
      </w:r>
    </w:p>
    <w:p>
      <w:pPr/>
      <w:r>
        <w:rPr>
          <w:lang w:val="sw_KE" w:bidi="sw_KE"/>
        </w:rPr>
      </w:r>
      <w:r>
        <w:rPr>
          <w:lang w:val="sw_KE" w:bidi="sw_KE"/>
        </w:rPr>
        <w:t>Kisha Yesu alitoa sababu iliyowafanya wanafunzi wapaswe kuoshana miguu. Alisema, "Kwa maana nimekupa mfano, ili muweze kuiga kile nilichofanya."</w:t>
      </w:r>
    </w:p>
    <w:p>
      <w:pPr/>
      <w:r>
        <w:rPr>
          <w:lang w:val="sw_KE" w:bidi="sw_KE"/>
        </w:rPr>
      </w:r>
      <w:r>
        <w:rPr>
          <w:lang w:val="sw_KE" w:bidi="sw_KE"/>
        </w:rPr>
        <w:t>Alikuwa amewaosha miguu yao ili kuwapa mfano wa unyenyekevu na huduma. Aliwaambia wanafunzi wake watumikiane.</w:t>
      </w:r>
    </w:p>
    <w:p>
      <w:pPr/>
      <w:r>
        <w:rPr>
          <w:lang w:val="sw_KE" w:bidi="sw_KE"/>
        </w:rPr>
      </w:r>
      <w:r>
        <w:rPr>
          <w:lang w:val="sw_KE" w:bidi="sw_KE"/>
        </w:rPr>
        <w:t>Yesu alianzisha taarifa muhimu kwa kusema, "Amin, amin, nawaambia," ambayo ilimaanisha, "zingatia kile nitakachosema sasa." Alifuata kwa kweli mbili za jumla akisema, "Watumishi si wakubwa kuliko bwana wao, wala wajumbe si wakubwa kuliko yule aliyewatuma." Yesu alitumia ukweli huu wazi ili kuwaambia wanafunzi wake kwamba ikiwa bwana wao angeweza kuwa mnyenyekevu na kutumikia wengine, basi wao, watumishi wake, wanapaswa kuwa tayari kufanya hivyo pia. Pia hawapaswi kutarajia kutendewa vyema na ulimwengu kuliko jinsi Bwana wao alivyotendewa.</w:t>
      </w:r>
    </w:p>
    <w:p>
      <w:pPr/>
      <w:r>
        <w:rPr>
          <w:lang w:val="sw_KE" w:bidi="sw_KE"/>
        </w:rPr>
      </w:r>
      <w:r>
        <w:rPr>
          <w:lang w:val="sw_KE" w:bidi="sw_KE"/>
        </w:rPr>
        <w:t>Sitisha hapa na mjadili swali hili kama kikundi: Mnatumia misemo gani katika lugha yenu ili kuvutia tahadhari ya mtu wakati mnataka kusema kitu muhimu? Sitisha sauti hii hapa.</w:t>
      </w:r>
    </w:p>
    <w:p>
      <w:pPr/>
      <w:r>
        <w:rPr>
          <w:lang w:val="sw_KE" w:bidi="sw_KE"/>
        </w:rPr>
      </w:r>
      <w:r>
        <w:rPr>
          <w:lang w:val="sw_KE" w:bidi="sw_KE"/>
        </w:rPr>
        <w:t>Yesu kisha aliwaambia wanafunzi kwamba sasa walijua kuhusu mambo ambayo aliwaambia hivi karibuni—haja ya kuwa na mtazamo wa unyenyekevu na kutumikia wengine. Pia aliwaambia kwamba Mungu angewabariki kwa kuwapa furaha na fadhili ikiwa wangefuata mfano wa Yesu wa kuwatumikia wengine. Baraka ya Mungu ilikuwa ya masharti juu ya wanafunzi waliotii mafundisho ya Yesu.</w:t>
      </w:r>
    </w:p>
    <w:p>
      <w:pPr/>
      <w:r>
        <w:rPr>
          <w:lang w:val="sw_KE" w:bidi="sw_KE"/>
        </w:rPr>
      </w:r>
      <w:r>
        <w:rPr>
          <w:lang w:val="sw_KE" w:bidi="sw_KE"/>
        </w:rPr>
        <w:t>Yesu kisha alisema hakuwa akisema kwamba Mungu angewabariki wote. Yesu hakuwa akimjumuisha Yuda, ambaye angemsaliti. Yesu alisema alijua asili ya watu ambao alikuwa amechagua kuwa mitume wake. Yesu alikuwa amemchagua Yuda na unabii kutoka katika Maandiko ya Agano la Kale ungetimia. Yesu alisema, "Lakini ni kutimiza Maandiko, 'Yule ambaye alikula mkate wangu ameweka kisigino chake dhidi yangu.'" Unabii wa maandiko ungekuwa WA kweli kama matokeo ya Yesu kumchagua Yuda, ambaye angemsaliti.</w:t>
      </w:r>
    </w:p>
    <w:p>
      <w:pPr/>
      <w:r>
        <w:rPr>
          <w:lang w:val="sw_KE" w:bidi="sw_KE"/>
        </w:rPr>
      </w:r>
      <w:r>
        <w:rPr>
          <w:lang w:val="sw_KE" w:bidi="sw_KE"/>
        </w:rPr>
        <w:t>Yesu aliwaambia wanafunzi wake kuwa amewajulisha mapema kwamba mtu angemsaliti kabla ya jambo hilo kutokea. Yuda bado hakuwa amemsaliti Yesu, lakini Yesu aliwaambia wanafunzi kwamba mtu angekuwa. Yesu alifanya hivyo ili kile alichotabiri kitakapotokea, wanafunzi wake waamini kwamba Yesu alikuwa yule aliyesema yeye ni—Kristo, Mwokozi aliyeahidiwa. Yesu anasema, "ili uweze kuamini mimi ndiye."</w:t>
      </w:r>
    </w:p>
    <w:p>
      <w:pPr/>
      <w:r>
        <w:rPr>
          <w:lang w:val="sw_KE" w:bidi="sw_KE"/>
        </w:rPr>
      </w:r>
      <w:r>
        <w:rPr>
          <w:lang w:val="sw_KE" w:bidi="sw_KE"/>
        </w:rPr>
        <w:t>Yesu alitoa taarifa nyingine muhimu na kuwaomba wanafunzi wawe makini. Alisema, "Wale wanaomkubali yeyote kati yenu ninayemtuma, Mungu atawahesabu kuwa wananikubali." Na wale ambao wananikubali, Mungu atazingatia kwamba wanamkubali Baba yangu, aliyenituma."</w:t>
      </w:r>
    </w:p>
    <w:p>
      <w:pPr/>
      <w:r>
        <w:rPr>
          <w:lang w:val="sw_KE" w:bidi="sw_KE"/>
        </w:rPr>
      </w:r>
      <w:r>
        <w:rPr>
          <w:lang w:val="sw_KE" w:bidi="sw_KE"/>
        </w:rPr>
        <w:t>Baada ya Yesu kusema hili, alifadhaika sana. Alitangaza kwa dhati, "Sikiliza hili kwa makini: Mmoja wenu atawasaidia maadui wangu kunikamata." Kifungu "baada ya Yesu kusema hili" kinamaliza hotuba ya Yesu na kuanza sehemu mpya ya hadithi.</w:t>
      </w:r>
    </w:p>
    <w:p>
      <w:pPr/>
      <w:r>
        <w:rPr>
          <w:lang w:val="sw_KE" w:bidi="sw_KE"/>
        </w:rPr>
      </w:r>
      <w:r>
        <w:rPr>
          <w:lang w:val="sw_KE" w:bidi="sw_KE"/>
        </w:rPr>
        <w:t>Baada ya Yesu kusema kwamba mmoja wao angemsaliti, wanafunzi waliangaliana kwa kuchanganyikiwa: ni nani kati yao angeweza kumaanisha? Walichanganyikiwa na walikuwa na wasiwasi.</w:t>
      </w:r>
    </w:p>
    <w:p>
      <w:pPr/>
      <w:r>
        <w:rPr>
          <w:lang w:val="sw_KE" w:bidi="sw_KE"/>
        </w:rPr>
      </w:r>
      <w:r>
        <w:rPr>
          <w:lang w:val="sw_KE" w:bidi="sw_KE"/>
        </w:rPr>
        <w:t>Yohana sasa anasema kuhusu kile kilichotokea baadaye. Yesu na wale wanafunzi walikuwa wakiegama mezani ambapo walikuwa wakila chakula cha jioni. Mmoja wa wanafunzi, yule ambaye Yesu alimpenda, alikuwa amegama karibu na Yesu. Mwanafunzi ambaye Yohana anataja alikuwa karibu na Yesu kwa mgongo wake kwa Yesu. Kwa njia hii angeweza kuegemea nyuma na kuzungumza kwa faragha na Yesu. Inaonekana alikuwa upande wa kulia wa Yesu, mahali pa heshima.</w:t>
      </w:r>
    </w:p>
    <w:p>
      <w:pPr/>
      <w:r>
        <w:rPr>
          <w:lang w:val="sw_KE" w:bidi="sw_KE"/>
        </w:rPr>
      </w:r>
      <w:r>
        <w:rPr>
          <w:lang w:val="sw_KE" w:bidi="sw_KE"/>
        </w:rPr>
        <w:t>Simoni Petro alimwashiria mwanafunzi aliyekuwa ameegemea karibu na Yesu ili amwulize Yesu, "Unamzungumzia nani?" Simoni pengine alikuwa ameketi mkabala na mwanafunzi huyo upande mwingine wa meza. Ama alionyesha mikono yake, akaiashiria kwa kichwa chake au alimwonyesha kwa macho yake ili kumwuliza Yesu swali.</w:t>
      </w:r>
    </w:p>
    <w:p>
      <w:pPr/>
      <w:r>
        <w:rPr>
          <w:lang w:val="sw_KE" w:bidi="sw_KE"/>
        </w:rPr>
      </w:r>
      <w:r>
        <w:rPr>
          <w:lang w:val="sw_KE" w:bidi="sw_KE"/>
        </w:rPr>
        <w:t>Sitisha hapa na mjadili swali hili kama kikundi: Katika lugha yenu mnatumia vipi mwili wenu ili kuwasiliana pamoja na kuwa, au badala ya kutumia maneno? Sitisha sauti hii hapa.</w:t>
      </w:r>
    </w:p>
    <w:p>
      <w:pPr/>
      <w:r>
        <w:rPr>
          <w:lang w:val="sw_KE" w:bidi="sw_KE"/>
        </w:rPr>
      </w:r>
      <w:r>
        <w:rPr>
          <w:lang w:val="sw_KE" w:bidi="sw_KE"/>
        </w:rPr>
        <w:t>Hadithi inatuambia kwamba kisha mwanafunzi akajibu kile ambacho Simoni Petro alimwomba afanye. Mwanafunzi, akiegemea nyuma dhidi ya Yesu, alimwambia, "Bwana, ni nani?" Mwanafunzi alikuwa tayari amemwegemea Yesu, au aliegemea nyuma ili kuuliza swali.</w:t>
      </w:r>
    </w:p>
    <w:p>
      <w:pPr/>
      <w:r>
        <w:rPr>
          <w:lang w:val="sw_KE" w:bidi="sw_KE"/>
        </w:rPr>
      </w:r>
      <w:r>
        <w:rPr>
          <w:lang w:val="sw_KE" w:bidi="sw_KE"/>
        </w:rPr>
        <w:t>Yesu alimjibu mwanafunzi. Alisema, "Ni mtu ambaye nitampa mkate huu." Kisha, ili kumwonyesha mtu ambaye alikuwa akimzungumzia, Yesu alichovya kipande cha mkate katika kitoweo au mchuzi. Yesu alimpa Yuda mkate.</w:t>
      </w:r>
    </w:p>
    <w:p>
      <w:pPr/>
      <w:r>
        <w:rPr>
          <w:lang w:val="sw_KE" w:bidi="sw_KE"/>
        </w:rPr>
      </w:r>
      <w:r>
        <w:rPr>
          <w:lang w:val="sw_KE" w:bidi="sw_KE"/>
        </w:rPr>
        <w:t>Yuda alichukua mkate. Alikula. Mara tu Yuda alipokula mkate, Shetani aliingia ndani yake. Maandishi yanasema kwamba Shetani aliingia ndani ya Yuda "baada ya kupokea kipande cha mkate." Inaonyesha wakati ambapo Shetani alimwingia Yuda au alichukua mamlaka juu ya Yuda. Haimaanishi kwamba kupokea mkate kulisababisha Shetani amdhibiti Yuda. Yesu alimwambia Yuda, "Fanya haraka kile unachokwenda kufanya." Kifungu "kile unachoenda kufanya" kinarejelea kumsaliti Yesu. Yuda alielewa kile Yesu alikuwa akisema, lakini wanafunzi waliobaki hawakuelewa kabisa.</w:t>
      </w:r>
    </w:p>
    <w:p>
      <w:pPr/>
      <w:r>
        <w:rPr>
          <w:lang w:val="sw_KE" w:bidi="sw_KE"/>
        </w:rPr>
      </w:r>
      <w:r>
        <w:rPr>
          <w:lang w:val="sw_KE" w:bidi="sw_KE"/>
        </w:rPr>
        <w:t>Sasa Yohana anatambulisha maelezo ya ziada kwa kusema, "Sasa hakuna hata mmoja wa wengine walioegemea mezani alijua kwa kusudi gani Yesu alikuwa amemwambia Yuda hili." Hapa neno "sasa" si neno la wakati, bali linatambulisha maelezo ya ziada kuhusu watu katika hadithi. Watu wengine waliokuwapo hawakuelewa kile Yesu alimaanisha. Hawakutambua kwamba Yesu alikuwa akimaanisha kuwa Yuda angemsaliti. Yuda alikuwa na mfuko wa pesa. Kwa hivyo wengine walidhani kwamba Yesu alikuwa akimwambia anunue kile walichohitaji kwa karamu au awape maskini kitu. Yuda aliweka pesa yote kwa ajili ya Yesu na wanafunzi. Ilikuwa jukumu lake kuitunza na kuitumia wakati unahitajika. Kwa hivyo baadhi ya wanafunzi walidhani kimakosa kuhusu mambo mawili ambayo Yesu angeweza kumwambia Yuda. Moja ya mawazo ambayo baadhi ya wanafunzi walikuwa nayo kuhusu kile Yesu alichomwambia Yuda lilikuwa kupata vifaa vya chakula kwa ajili ya karamu. "Sikukuu" ilirejelea Sikukuu ya Pasaka au Sikukuu ya Mikate Isiyo na Chachu, lakini hatujui ni ipi. Wazo lingine lilikuwa kwamba Yesu alimwambia Yuda awape maskini kiasi fulani cha pesa. Mara nyingi watu waliwapa maskini wakati wa Pasaka.</w:t>
      </w:r>
    </w:p>
    <w:p>
      <w:pPr/>
      <w:r>
        <w:rPr>
          <w:lang w:val="sw_KE" w:bidi="sw_KE"/>
        </w:rPr>
      </w:r>
      <w:r>
        <w:rPr>
          <w:lang w:val="sw_KE" w:bidi="sw_KE"/>
        </w:rPr>
        <w:t>Kwa hivyo baada ya Yuda kuchukua na kukubali kipande cha mkate, Yuda mara moja aliondoka kwenye chakula na nyumba ambapo wanafunzi walikuwa wakikaa. Jua lilikuwa limezama na ilikuwa usiku. Usiku katika injili ya Yohana unawakilisha kifo cha Yesu. Si tu kwamba ilikuwa giza wakati Yuda alipotoka, bali ulikuwa wakati wa Yesu kufa.</w:t>
      </w:r>
    </w:p>
    <w:p>
      <w:pPr/>
      <w:r>
        <w:rPr>
          <w:lang w:val="sw_KE" w:bidi="sw_KE"/>
        </w:rPr>
      </w:r>
      <w:r>
        <w:rPr>
          <w:lang w:val="sw_KE" w:bidi="sw_KE"/>
        </w:rPr>
        <w:t>Sasa, kikundi kinapaswa kutengeneza ubao wa hadithi, kuchora, au kutumia vitu ili kuonyesha kifungu na matukio yaliyomo.</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13:12–30 katika tafsiri iliyo rahisi zaidi kueleweka.</w:t>
      </w:r>
    </w:p>
    <w:p>
      <w:pPr/>
      <w:r>
        <w:rPr>
          <w:lang w:val="sw_KE" w:bidi="sw_KE"/>
        </w:rPr>
      </w:r>
      <w:r>
        <w:rPr>
          <w:lang w:val="sw_KE" w:bidi="sw_KE"/>
        </w:rPr>
        <w:t>Katika hatua hii, kikundi kitaigiza kifungu hiki.</w:t>
      </w:r>
    </w:p>
    <w:p>
      <w:pPr/>
      <w:r>
        <w:rPr>
          <w:lang w:val="sw_KE" w:bidi="sw_KE"/>
        </w:rPr>
      </w:r>
      <w:r>
        <w:rPr>
          <w:lang w:val="sw_KE" w:bidi="sw_KE"/>
        </w:rPr>
        <w:t>Simulizi hii ina matukio manne.</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Mwanafunzi ambaye Yesu alimpenda</w:t>
      </w:r>
    </w:p>
    <w:p>
      <w:pPr>
        <w:pStyle w:val="ListBullet"/>
        <w:spacing w:line="240" w:lineRule="auto"/>
        <w:ind w:left="720"/>
      </w:pPr>
      <w:r>
        <w:rPr>
          <w:lang w:val="sw_KE" w:bidi="sw_KE"/>
        </w:rPr>
      </w:r>
      <w:r>
        <w:rPr>
          <w:lang w:val="sw_KE" w:bidi="sw_KE"/>
        </w:rPr>
        <w:t>Simoni Petro</w:t>
      </w:r>
    </w:p>
    <w:p>
      <w:pPr>
        <w:pStyle w:val="ListBullet"/>
        <w:spacing w:line="240" w:lineRule="auto"/>
        <w:ind w:left="720"/>
      </w:pPr>
      <w:r>
        <w:rPr>
          <w:lang w:val="sw_KE" w:bidi="sw_KE"/>
        </w:rPr>
      </w:r>
      <w:r>
        <w:rPr>
          <w:lang w:val="sw_KE" w:bidi="sw_KE"/>
        </w:rPr>
        <w:t>Yuda, mwana wa Simoni Iskariote</w:t>
      </w:r>
    </w:p>
    <w:p>
      <w:pPr>
        <w:pStyle w:val="ListBullet"/>
        <w:spacing w:line="240" w:lineRule="auto"/>
        <w:ind w:left="720"/>
      </w:pPr>
      <w:r>
        <w:rPr>
          <w:lang w:val="sw_KE" w:bidi="sw_KE"/>
        </w:rPr>
      </w:r>
      <w:r>
        <w:rPr>
          <w:lang w:val="sw_KE" w:bidi="sw_KE"/>
        </w:rPr>
        <w:t>Na Shetani</w:t>
      </w:r>
    </w:p>
    <w:p>
      <w:pPr/>
      <w:r>
        <w:rPr>
          <w:lang w:val="sw_KE" w:bidi="sw_KE"/>
        </w:rPr>
      </w:r>
      <w:r>
        <w:rPr>
          <w:lang w:val="sw_KE" w:bidi="sw_KE"/>
        </w:rPr>
        <w:t>Kama kikundi, igizeni kifungu hiki mara mbili. Unapaswa kuigiza kifungu hicho kwa lugha yako mwenyewe.</w:t>
      </w:r>
    </w:p>
    <w:p>
      <w:pPr/>
      <w:r>
        <w:rPr>
          <w:lang w:val="sw_KE" w:bidi="sw_KE"/>
        </w:rPr>
      </w:r>
      <w:r>
        <w:rPr>
          <w:lang w:val="sw_KE" w:bidi="sw_KE"/>
        </w:rPr>
        <w:t>Kwanza, igizeni kifungu hicho bila kusitisha. Zingatia mazungumzo, mtiririko, hadithi, na mpangilio wa matukio ya simulizi hii. Hakikisheni hamuachi kuigiza sehemu ngumu au muhimu za kifungu hiki. Saidianeni kukumbuka kila sehemu ya kifungu hicho.</w:t>
      </w:r>
    </w:p>
    <w:p>
      <w:pPr/>
      <w:r>
        <w:rPr>
          <w:lang w:val="sw_KE" w:bidi="sw_KE"/>
        </w:rPr>
      </w:r>
      <w:r>
        <w:rPr>
          <w:lang w:val="sw_KE" w:bidi="sw_KE"/>
        </w:rPr>
        <w:t>Sitisha sauti hii hapa na uigize kifungu hiki.</w:t>
      </w:r>
    </w:p>
    <w:p>
      <w:pPr/>
      <w:r>
        <w:rPr>
          <w:lang w:val="sw_KE" w:bidi="sw_KE"/>
        </w:rPr>
      </w:r>
      <w:r>
        <w:rPr>
          <w:lang w:val="sw_KE" w:bidi="sw_KE"/>
        </w:rPr>
        <w:t>Kikundi kinatakiwa kuigiza kifungu hiki kwa mara ya pili. Katika nyakati fulani za igizo, sitisha igizo na muulize yule anayeigiza mhusika, "Unahisi nini au unafikiria nini?" Mtu anayeigiza mhusika huyo anapaswa kujibu kile ambacho angekuwa anahisi au kufikiria iwapo angekuwa mhusika huyo. Kisha endelea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Baada ya kuosha miguu ya wanafunzi wake, Yesu alivaa vazi lake tena na kuketi na kuuliza, "Je, mnaelewa kile nilichokuwa nikifanya?" Mnaniita 'Mwalimu' na 'Bwana,' na mko sahihi, kwa sababu hivyo ndivyo nilivyo. Na kwa sababu mimi, Bwana wenu na Mwalimu, nimeosha miguu yenu, mnapaswa kuoshana miguu ninyi kwa ninyi. Nimewapa mfano wa kufuata. Fanyeni kama nilivyowafanyia. Ninawaambia ukweli, watumwa si wakubwa kuliko bwana wao. Wala mjumbe si mkuu kuliko yule anayetuma ujumbe. Sasa kwa kuwa mnajua mambo haya, Mungu atawabariki kwa kuyafanya."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wanafunzi, "Mnahisi vipi au mnawaza nini?" Watu wanaweza kujibu mambo kama, "Hivyo kutumikiana ni muhimu sana," au "Yesu, Bwana wetu, hata aliosha miguu ili kutuonyesha jinsi ya kuwa wanyenyekevu!" Mungu atatubariki ikiwa tutatumikiana," au "Tunataka kuwa na baraka ya Mungu juu yetu."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alisema, "Sisemi mambo haya kwenu ninyi nyote; ninawajua wale niliowachagua." Lakini hii inatimiza Maandiko ambayo yanasema, 'Yule anayekula chakula changu amegeuka kinyume nami.' Ninawaambia hili mapema, ili litakapotokea mweze kuamini kwamba mimi ni Masihi. "Kweli nawaambia, mtu yeyote anayemkaribisha mjumbe wangu ananikaribisha mimi, na mtu yeyote anayenikaribisha ananikaribisha Baba aliyenituma."</w:t>
      </w:r>
    </w:p>
    <w:p>
      <w:pPr/>
      <w:r>
        <w:rPr>
          <w:lang w:val="sw_KE" w:bidi="sw_KE"/>
        </w:rPr>
      </w:r>
      <w:r>
        <w:rPr>
          <w:lang w:val="sw_KE" w:bidi="sw_KE"/>
        </w:rPr>
        <w:t>Sasa Yesu alifadhaika sana rohoni, akasema kwa sauti, "Ninawaambia ukweli, mmoja wenu atanisaliti!"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vipi au unawaza nini?" Mtu anaweza kujibu mambo kama, "Rafiki yangu atanisaliti." Inaumiza sana!" au "Wanafunzi wanapaswa kujua kuhusu hilo sasa, ili waamini mimi ni Masihi nitakapoenda kuwa na Baba," au "Nimezidiwa na huzuni, lakini unabii wa Maandiko utatimia jambo hili litakapotokea."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Wanafunzi waliangaliana, wakijiuliza ni nani aliyekuwa akimzungumzia. Mwanafunzi aliyependwa na Yesu alikuwa ameketi karibu na Yesu mezani. Simoni Petro alimpa ishara ya kuuliza, "Anamzungumzia nani?" Basi mwanafunzi huyo alimwinamia Yesu na kuuliza, "Bwana, ni nani?" Yesu alijibu, "Ni yule ninayempa mkate ninaochovya katika bakuli." Na alipokwisha kuichovya, alimpa Yuda, mwana wa Simoni Iskariote. Yuda alipokwisha kula mkate, Shetani aliingia ndani yake. Kisha Yesu alimwambia, "Harakisha ufanye kile utakachofanya." Hakuna hata mmoja wa wengine waliokuwa mezani alijua kile Yesu alimaanisha. Kwa sababu Yuda alikuwa mtunza hazina wao, wengine walidhani Yesu alikuwa akimwambia aende na kulipia chakula au awape maskini pesa. Kwa hivyo Yuda aliondoka mara moja, akiondoka usiku.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 xml:space="preserve">Muulize mtu anayeigiza Yuda, "Unahisi vipi au unawaza nini?" Mtu anaweza kujibu mambo kama, "Ni lazima nipate viongozi wa Kiyahudi sasa! Nitawaambia mahali ambapo Yesu yuko," au "Yesu hata aliniambia niondoke. " Hajali kuhusu mimi," au "Ninatumaini watanipa pesa kwa kumtoa." </w:t>
      </w:r>
    </w:p>
    <w:p>
      <w:pPr>
        <w:pStyle w:val="ListBullet"/>
        <w:spacing w:line="240" w:lineRule="auto"/>
        <w:ind w:left="720"/>
      </w:pPr>
      <w:r>
        <w:rPr>
          <w:lang w:val="sw_KE" w:bidi="sw_KE"/>
        </w:rPr>
      </w:r>
      <w:r>
        <w:rPr>
          <w:lang w:val="sw_KE" w:bidi="sw_KE"/>
        </w:rPr>
        <w:t>Muulize mtu anayeigiza nafasi ya wanafunzi, "Unahisi nini au unafikiria nini?" Mtu anaweza kujibu mambo kama, "Yuda anaenda wapi?" Pengine Yesu alimwomba anunue chakula kwa ajili ya karamu."</w:t>
      </w:r>
    </w:p>
    <w:p>
      <w:pPr>
        <w:pStyle w:val="ListBullet"/>
        <w:spacing w:line="240" w:lineRule="auto"/>
        <w:ind w:left="720"/>
      </w:pPr>
      <w:r>
        <w:rPr>
          <w:lang w:val="sw_KE" w:bidi="sw_KE"/>
        </w:rPr>
      </w:r>
      <w:r>
        <w:rPr>
          <w:lang w:val="sw_KE" w:bidi="sw_KE"/>
        </w:rPr>
        <w:t>Endelea na igizo.</w:t>
      </w:r>
      <w:r>
        <w:rPr>
          <w:lang w:val="sw_KE" w:bidi="sw_KE"/>
        </w:rPr>
      </w:r>
    </w:p>
    <w:p>
      <w:pPr>
        <w:pStyle w:val="Heading3"/>
      </w:pPr>
      <w:r>
        <w:rPr>
          <w:lang w:val="sw_KE" w:bidi="sw_KE"/>
        </w:rPr>
        <w:t>Kujaza Mapengo</w:t>
      </w:r>
    </w:p>
    <w:p>
      <w:pPr/>
      <w:r>
        <w:rPr>
          <w:lang w:val="sw_KE" w:bidi="sw_KE"/>
        </w:rPr>
      </w:r>
      <w:r>
        <w:rPr>
          <w:lang w:val="sw_KE" w:bidi="sw_KE"/>
        </w:rPr>
        <w:t>Sikiliza toleo la sauti la Yohana 13:12–30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 xml:space="preserve">Yesu aliwaambia wanafunzi wake, "Mnaniita </w:t>
      </w:r>
      <w:r>
        <w:rPr>
          <w:b/>
          <w:lang w:val="sw_KE" w:bidi="sw_KE"/>
        </w:rPr>
        <w:t>Mwalimu</w:t>
      </w:r>
      <w:r>
        <w:rPr>
          <w:lang w:val="sw_KE" w:bidi="sw_KE"/>
        </w:rPr>
        <w:t xml:space="preserve"> na </w:t>
      </w:r>
      <w:r>
        <w:rPr>
          <w:b/>
          <w:lang w:val="sw_KE" w:bidi="sw_KE"/>
        </w:rPr>
        <w:t>Bwana</w:t>
      </w:r>
      <w:r>
        <w:rPr>
          <w:lang w:val="sw_KE" w:bidi="sw_KE"/>
        </w:rPr>
        <w:t>, nanyi mwasema vyema, kwa maana ndivyo nilivyo."</w:t>
      </w:r>
    </w:p>
    <w:p>
      <w:pPr/>
      <w:r>
        <w:rPr>
          <w:lang w:val="sw_KE" w:bidi="sw_KE"/>
        </w:rPr>
      </w:r>
      <w:r>
        <w:rPr>
          <w:lang w:val="sw_KE" w:bidi="sw_KE"/>
        </w:rPr>
        <w:t xml:space="preserve">Tumia neno au kirai kilekile kwa </w:t>
      </w:r>
      <w:r>
        <w:rPr>
          <w:b/>
          <w:lang w:val="sw_KE" w:bidi="sw_KE"/>
        </w:rPr>
        <w:t>mwalimu</w:t>
      </w:r>
      <w:r>
        <w:rPr>
          <w:lang w:val="sw_KE" w:bidi="sw_KE"/>
        </w:rPr>
        <w:t xml:space="preserve"> kama ulivyotumia katika vifungu vilivyotangulia. Kwa maelezo zaidi kuhusu </w:t>
      </w:r>
      <w:r>
        <w:rPr>
          <w:lang w:val="sw_KE" w:bidi="sw_KE"/>
        </w:rPr>
        <w:t>mwalimu</w:t>
      </w:r>
      <w:r>
        <w:rPr>
          <w:lang w:val="sw_KE" w:bidi="sw_KE"/>
        </w:rPr>
        <w:t>, rejelea Faharasa Kuu.</w:t>
      </w:r>
    </w:p>
    <w:p>
      <w:pPr/>
      <w:r>
        <w:rPr>
          <w:lang w:val="sw_KE" w:bidi="sw_KE"/>
        </w:rPr>
      </w:r>
      <w:r>
        <w:rPr>
          <w:lang w:val="sw_KE" w:bidi="sw_KE"/>
        </w:rPr>
        <w:t xml:space="preserve">Tumia neno sawa kwa </w:t>
      </w:r>
      <w:r>
        <w:rPr>
          <w:b/>
          <w:lang w:val="sw_KE" w:bidi="sw_KE"/>
        </w:rPr>
        <w:t>Bwana</w:t>
      </w:r>
      <w:r>
        <w:rPr>
          <w:lang w:val="sw_KE" w:bidi="sw_KE"/>
        </w:rPr>
        <w:t xml:space="preserve"> kama vile umetumia katika simulizi zilizotangulia. Kwa maelezo zaidi kuhusu </w:t>
      </w:r>
      <w:r>
        <w:rPr>
          <w:lang w:val="sw_KE" w:bidi="sw_KE"/>
        </w:rPr>
        <w:t>Bwana</w:t>
      </w:r>
      <w:r>
        <w:rPr>
          <w:lang w:val="sw_KE" w:bidi="sw_KE"/>
        </w:rPr>
        <w:t>, rejelea Faharasa Kuu.</w:t>
      </w:r>
    </w:p>
    <w:p>
      <w:pPr/>
      <w:r>
        <w:rPr>
          <w:lang w:val="sw_KE" w:bidi="sw_KE"/>
        </w:rPr>
      </w:r>
      <w:r>
        <w:rPr>
          <w:lang w:val="sw_KE" w:bidi="sw_KE"/>
        </w:rPr>
        <w:t xml:space="preserve">Yesu pia alisema, "Kweli, kweli, ninawaambia, </w:t>
      </w:r>
      <w:r>
        <w:rPr>
          <w:b/>
          <w:lang w:val="sw_KE" w:bidi="sw_KE"/>
        </w:rPr>
        <w:t>mtumishi</w:t>
      </w:r>
      <w:r>
        <w:rPr>
          <w:lang w:val="sw_KE" w:bidi="sw_KE"/>
        </w:rPr>
        <w:t xml:space="preserve"> si mkubwa kuliko bwana wake, wala mjumbe si mkubwa kuliko yule aliyemtuma." Tumia neno lile lile au fungu la maneno lile lile kwa ajili ya mtumishi kama ulivyotumia katika vifungu vilivyotangulia. Kwa maelezo zaidi kuhusu </w:t>
      </w:r>
      <w:r>
        <w:rPr>
          <w:lang w:val="sw_KE" w:bidi="sw_KE"/>
        </w:rPr>
        <w:t>mtumishi</w:t>
      </w:r>
      <w:r>
        <w:rPr>
          <w:lang w:val="sw_KE" w:bidi="sw_KE"/>
        </w:rPr>
        <w:t>, rejelea Faharasa Kuu.</w:t>
      </w:r>
    </w:p>
    <w:p>
      <w:pPr/>
      <w:r>
        <w:rPr>
          <w:lang w:val="sw_KE" w:bidi="sw_KE"/>
        </w:rPr>
      </w:r>
      <w:r>
        <w:rPr>
          <w:lang w:val="sw_KE" w:bidi="sw_KE"/>
        </w:rPr>
        <w:t xml:space="preserve">Yesu alisema, "Ikiwa mnajua mambo haya, mna </w:t>
      </w:r>
      <w:r>
        <w:rPr>
          <w:b/>
          <w:lang w:val="sw_KE" w:bidi="sw_KE"/>
        </w:rPr>
        <w:t>heri</w:t>
      </w:r>
      <w:r>
        <w:rPr>
          <w:lang w:val="sw_KE" w:bidi="sw_KE"/>
        </w:rPr>
        <w:t xml:space="preserve"> mkiyatenda." Wakati Mungu anambariki mtu, Mungu anafanya, au anaahidi kufanya, kitu kizuri kwa mtu huyo. Mungu alimbariki Ibrahimu na kumpa maisha ya muda mrefu, mali nyingi, na mwana. Muhimu zaidi, wakati Mungu anambariki mtu, ina maana kuna uhusiano mzuri kati ya mtu na Mungu. Mungu hasa aliwabariki watu kwa kumtuma Yesu ili kuwaokoa.</w:t>
      </w:r>
    </w:p>
    <w:p>
      <w:pPr/>
      <w:r>
        <w:rPr>
          <w:lang w:val="sw_KE" w:bidi="sw_KE"/>
        </w:rPr>
      </w:r>
      <w:r>
        <w:rPr>
          <w:lang w:val="sw_KE" w:bidi="sw_KE"/>
        </w:rPr>
        <w:t xml:space="preserve">Simama hapa na mjadili kama kikundi neno gani au kifungu gani cha maneno mtakachotumia kwa ajili ya </w:t>
      </w:r>
      <w:r>
        <w:rPr>
          <w:b/>
          <w:lang w:val="sw_KE" w:bidi="sw_KE"/>
        </w:rPr>
        <w:t>kubariki</w:t>
      </w:r>
      <w:r>
        <w:rPr>
          <w:lang w:val="sw_KE" w:bidi="sw_KE"/>
        </w:rPr>
        <w:t xml:space="preserve">. Tazama neno </w:t>
      </w:r>
      <w:r>
        <w:rPr>
          <w:lang w:val="sw_KE" w:bidi="sw_KE"/>
        </w:rPr>
        <w:t>baraka</w:t>
      </w:r>
      <w:r>
        <w:rPr>
          <w:lang w:val="sw_KE" w:bidi="sw_KE"/>
        </w:rPr>
        <w:t xml:space="preserve"> kwenye Faharasa Kuu kwa maelezo zaidi. Ikiwa tayari umetafsiri neno hili katika kitabu kingine cha Biblia, tumia neno lile ulilotumia huko. Sitisha sauti hii hapa.</w:t>
      </w:r>
    </w:p>
    <w:p>
      <w:pPr/>
      <w:r>
        <w:rPr>
          <w:lang w:val="sw_KE" w:bidi="sw_KE"/>
        </w:rPr>
      </w:r>
      <w:r>
        <w:rPr>
          <w:lang w:val="sw_KE" w:bidi="sw_KE"/>
        </w:rPr>
        <w:t xml:space="preserve">"Sisemi kuhusu ninyi; ninawajua wale niliowachagua. Lakini </w:t>
      </w:r>
      <w:r>
        <w:rPr>
          <w:b/>
          <w:lang w:val="sw_KE" w:bidi="sw_KE"/>
        </w:rPr>
        <w:t>Maandiko</w:t>
      </w:r>
      <w:r>
        <w:rPr>
          <w:lang w:val="sw_KE" w:bidi="sw_KE"/>
        </w:rPr>
        <w:t xml:space="preserve"> yatatimizwa, 'Yule aliyekula mkate wangu ameniinulia kisigino chake.'" Tumia neno lile lile au kirai kile kile kwa Maandiko kama ulivyotumia katika vifungu vilivyotangulia. Kwa maelezo zaidi kuhusu </w:t>
      </w:r>
      <w:r>
        <w:rPr>
          <w:lang w:val="sw_KE" w:bidi="sw_KE"/>
        </w:rPr>
        <w:t>Maandiko</w:t>
      </w:r>
      <w:r>
        <w:rPr>
          <w:lang w:val="sw_KE" w:bidi="sw_KE"/>
        </w:rPr>
        <w:t>, rejelea Faharasa Kuu.</w:t>
      </w:r>
    </w:p>
    <w:p>
      <w:pPr/>
      <w:r>
        <w:rPr>
          <w:lang w:val="sw_KE" w:bidi="sw_KE"/>
        </w:rPr>
      </w:r>
      <w:r>
        <w:rPr>
          <w:lang w:val="sw_KE" w:bidi="sw_KE"/>
        </w:rPr>
        <w:t xml:space="preserve">"Ninawaambia hili sasa kabla ya kutokea, kwamba linapotokea muweze kuamini kwamba </w:t>
      </w:r>
      <w:r>
        <w:rPr>
          <w:b/>
          <w:lang w:val="sw_KE" w:bidi="sw_KE"/>
        </w:rPr>
        <w:t>miye ndiye</w:t>
      </w:r>
      <w:r>
        <w:rPr>
          <w:lang w:val="sw_KE" w:bidi="sw_KE"/>
        </w:rPr>
        <w:t xml:space="preserve">." Maneno "Mimi ni" ni muhimu. Maneno haya yanawakumbusha wasikilizaji wa Kiyahudi jina la Mungu katika Agano la Kale. Mungu alimwambia Musa kwamba jina lake ni "Mimi Ndimi." Wakati Yesu anasema "Mimi ndiye," anasema kwamba yeye ni Mungu. Tafsiri kifungu hiki kwa njia sawa na uliyotafsiri katika vifungu vingine, na angalia Faharasa Kuu kwa maelezo zaidi kuhusu </w:t>
      </w:r>
      <w:r>
        <w:rPr>
          <w:lang w:val="sw_KE" w:bidi="sw_KE"/>
        </w:rPr>
        <w:t>Mimi Ndimi</w:t>
      </w:r>
      <w:r>
        <w:rPr>
          <w:lang w:val="sw_KE" w:bidi="sw_KE"/>
        </w:rPr>
        <w:t>.</w:t>
      </w:r>
    </w:p>
    <w:p>
      <w:pPr/>
      <w:r>
        <w:rPr>
          <w:lang w:val="sw_KE" w:bidi="sw_KE"/>
        </w:rPr>
      </w:r>
      <w:r>
        <w:rPr>
          <w:b/>
          <w:lang w:val="sw_KE" w:bidi="sw_KE"/>
        </w:rPr>
        <w:t>Wanafunzi</w:t>
      </w:r>
      <w:r>
        <w:rPr>
          <w:lang w:val="sw_KE" w:bidi="sw_KE"/>
        </w:rPr>
        <w:t xml:space="preserve"> waliangaliana, wakiwa hawana hakika ni nani aliyekuwa akimzungumzia. Tumia neno sawa kwa wanafunzi kama vile ulivyotumia katika simulizi za awali. Kwa maelezo zaidi kuhusu </w:t>
      </w:r>
      <w:r>
        <w:rPr>
          <w:lang w:val="sw_KE" w:bidi="sw_KE"/>
        </w:rPr>
        <w:t>wanafunzi</w:t>
      </w:r>
      <w:r>
        <w:rPr>
          <w:lang w:val="sw_KE" w:bidi="sw_KE"/>
        </w:rPr>
        <w:t>, rejelea Faharasa Kuu.</w:t>
      </w:r>
    </w:p>
    <w:p>
      <w:pPr/>
      <w:r>
        <w:rPr>
          <w:lang w:val="sw_KE" w:bidi="sw_KE"/>
        </w:rPr>
      </w:r>
      <w:r>
        <w:rPr>
          <w:lang w:val="sw_KE" w:bidi="sw_KE"/>
        </w:rPr>
        <w:t xml:space="preserve">Kisha baada ya kuchukua kipande hicho, </w:t>
      </w:r>
      <w:r>
        <w:rPr>
          <w:b/>
          <w:lang w:val="sw_KE" w:bidi="sw_KE"/>
        </w:rPr>
        <w:t>Shetani</w:t>
      </w:r>
      <w:r>
        <w:rPr>
          <w:lang w:val="sw_KE" w:bidi="sw_KE"/>
        </w:rPr>
        <w:t xml:space="preserve"> aliingia ndani yake. Jina Shetani linarejelea kiumbe wa kiroho, ambaye Mungu alimwumba, ambaye ni kiongozi wa viumbe wabaya wa kiroho ambao waliamua kuasi dhidi ya Mungu. Unaweza kuhitaji kuelezea jina Shetani kama "mkuu wa roho mbaya" ikiwa Shetani hajulikani kwa wasikilizaji wako.</w:t>
      </w:r>
    </w:p>
    <w:p>
      <w:pPr/>
      <w:r>
        <w:rPr>
          <w:lang w:val="sw_KE" w:bidi="sw_KE"/>
        </w:rPr>
      </w:r>
      <w:r>
        <w:rPr>
          <w:lang w:val="sw_KE" w:bidi="sw_KE"/>
        </w:rPr>
        <w:t xml:space="preserve">Sitisha hapa na mjadili kama kikundi ni neno au usemi upi mtakaotumia kumaanisha </w:t>
      </w:r>
      <w:r>
        <w:rPr>
          <w:b/>
          <w:lang w:val="sw_KE" w:bidi="sw_KE"/>
        </w:rPr>
        <w:t>Shetani</w:t>
      </w:r>
      <w:r>
        <w:rPr>
          <w:lang w:val="sw_KE" w:bidi="sw_KE"/>
        </w:rPr>
        <w:t xml:space="preserve">. Tafuta neno </w:t>
      </w:r>
      <w:r>
        <w:rPr>
          <w:lang w:val="sw_KE" w:bidi="sw_KE"/>
        </w:rPr>
        <w:t>Shetani</w:t>
      </w:r>
      <w:r>
        <w:rPr>
          <w:lang w:val="sw_KE" w:bidi="sw_KE"/>
        </w:rPr>
        <w:t xml:space="preserve"> katika Faharasa Kuu kwa maelezo zaidi. Ikiwa tayari umetafsiri neno hili katika kitabu kingine cha Biblia, tumia neno lile ulilotumia huko. Sitisha sauti hii hapa.</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simulieni tena kifungu hiki kama kikundi kwa lugha yenu wenyewe.</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13:31–38</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13:31–38 na muiweke mioyoni mwenu.</w:t>
      </w:r>
    </w:p>
    <w:p>
      <w:pPr/>
      <w:r>
        <w:rPr>
          <w:lang w:val="sw_KE" w:bidi="sw_KE"/>
        </w:rPr>
      </w:r>
      <w:r>
        <w:rPr>
          <w:lang w:val="sw_KE" w:bidi="sw_KE"/>
        </w:rPr>
        <w:t>Sikiliza toleo la sauti la Yohana 13:31–38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Kifungu hiki kinaathiri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13:31–38 katika tafsiri rahisi zaidi kuelewa.</w:t>
      </w:r>
    </w:p>
    <w:p>
      <w:pPr/>
      <w:r>
        <w:rPr>
          <w:lang w:val="sw_KE" w:bidi="sw_KE"/>
        </w:rPr>
      </w:r>
      <w:r>
        <w:rPr>
          <w:lang w:val="sw_KE" w:bidi="sw_KE"/>
        </w:rPr>
        <w:t>Katika simulizi ya awali, Yesu alielezea kwa nini aliosha miguu ya wanafunzi wake. Ingawa alikuwa bwana wao, aliwatumikia. Sasa wanapaswa kutumikiana. Yesu aliwaambia wanafunzi wake kwamba mmoja wao angempinga. Hii ingetimiza simulizi katika Maandiko ya Agano la Kale. Yesu alikuwa na uchungu na kuwaambia wanafunzi wake kwamba mmoja wao angemsaliti. Wanafunzi walijiuliza alikuwa akimzungumzia nani. Yesu aliwaonyesha kwa kumpa Yuda kipande cha mkate. Yuda kisha aliondoka chumbani.</w:t>
      </w:r>
    </w:p>
    <w:p>
      <w:pPr/>
      <w:r>
        <w:rPr>
          <w:lang w:val="sw_KE" w:bidi="sw_KE"/>
        </w:rPr>
      </w:r>
      <w:r>
        <w:rPr>
          <w:lang w:val="sw_KE" w:bidi="sw_KE"/>
        </w:rPr>
        <w:t>Matukio katika simulizi hii yanafanyika katika chumba kilekile katika Yerusalemu ambapo Yesu alikuwa na wanafunzi wake katika hadithi ya awali. Yesu na wanafunzi kumi na moja pengine wanamaliza kula chakula cha jioni. Baada ya Yuda kuondoka chumbani, Yesu alianza kusema na wanafunzi wake. Hata hivyo, maneno yake mwanzoni yalisikika kama hotuba, ambayo Yesu hakuwa akimwelekezea mtu yeyote hasa. Yesu alisema, "Sasa watu wanakaribia kuona utukufu wa Mwana wa Mtu." Watu hivi karibuni wangeona jinsi Mwana wa Mtu alivyokuwa wa ajabu na wangeona heshima ambayo angepokea kutoka kwa Mungu. Yesu alitumia cheo hicho kuashiria mambo mawili; alikuwa binadamu wa kweli, hivyo aliwakilisha watu wote, na alitoka kwa Mungu na alikuwa na mamlaka kutoka kwa Mungu. Yesu alikuwa akizungumza kuhusu wakati wa kifo chake, ufufuo, na kurudi mbinguni, matukio ambayo yanamtukuza Yesu kwa kuonyesha ukuu wake wa kweli. Hapa neno "sasa" linamaanisha kwamba wakati wa matukio hayo ulikuwa karibu sana. Yesu aliongeza, "na Mungu atapokea utukufu katika Mwana wa Mtu." Hii ilimaanisha kwamba Yesu angewafanya watu waone jinsi Mungu alivyokuwa wa ajabu.</w:t>
      </w:r>
    </w:p>
    <w:p>
      <w:pPr/>
      <w:r>
        <w:rPr>
          <w:lang w:val="sw_KE" w:bidi="sw_KE"/>
        </w:rPr>
      </w:r>
      <w:r>
        <w:rPr>
          <w:lang w:val="sw_KE" w:bidi="sw_KE"/>
        </w:rPr>
        <w:t>Yesu aliendelea, "Na kwa kuwa Mungu anapata utukufu kwa sababu ya Mwana wa Mtu, Mungu atamtukuza Mwana wa Mtu katika umoja na yeye mwenyewe." Na Mungu atalifanya mara moja." Kama vile Yesu alivyofanya ili kumtukuza Mungu, vivyo hivyo Mungu atatenda ili kumtukuza Yesu. Mungu atamtukuza Yesu bila kuchelewa, kwa sababu matukio ambayo yatamletea heshima Yesu yatafanyika hivi karibuni sana.</w:t>
      </w:r>
    </w:p>
    <w:p>
      <w:pPr/>
      <w:r>
        <w:rPr>
          <w:lang w:val="sw_KE" w:bidi="sw_KE"/>
        </w:rPr>
      </w:r>
      <w:r>
        <w:rPr>
          <w:lang w:val="sw_KE" w:bidi="sw_KE"/>
        </w:rPr>
        <w:t>Yesu aliendelea, sasa akizungumza na wanafunzi wake moja kwa moja na binafsi, "Watoto wangu, nitakuwa pamoja nanyi kwa muda mfupi tu." Na kama nilivyowaambia viongozi wa Kiyahudi, mtanitafuta, lakini hamtaweza kuja mahali ninapoenda." Kwa kuwaita wanafunzi wake "watoto wangu," Yesu anaonyesha upendo na jinsi anavyowajali. Aliposema, "Nitakuwa pamoja nanyi kwa muda mfupi tu zaidi," Yesu alikuwa akirejelea kifo chake siku iliyofuata na kupaa kwake mbinguni katika kipindi cha chini ya miezi miwili. Kama vile Yesu alikuwa amewaambia viongozi wa Kiyahudi, au Mafarisayo, vivyo hivyo sasa aliwaambia wanafunzi wake kwamba alikuwa anaenda mahali fulani na hawakuweza kumfuata. Yesu alikuwa akirejelea kufa na kwenda mbinguni. Wanafunzi hawangekufa na kwenda mbinguni bado. Baadaye wangeweza kumfuata Yesu mahali anapoenda. Lakini Wayahudi wangekufa katika dhambi zao na wasingekwenda mbinguni.</w:t>
      </w:r>
    </w:p>
    <w:p>
      <w:pPr/>
      <w:r>
        <w:rPr>
          <w:lang w:val="sw_KE" w:bidi="sw_KE"/>
        </w:rPr>
      </w:r>
      <w:r>
        <w:rPr>
          <w:lang w:val="sw_KE" w:bidi="sw_KE"/>
        </w:rPr>
        <w:t>Sitisha hapa na mjadili yafuatayo na kikundi: Fikiria unataka kutoa ujumbe mgumu kwa kikundi cha watu unaowapenda kwa dhati. Unataka wahisi upendo wako kwao. Ni maneno gani ungetumia unapozungumza nao? Ungewashughulikia vipi? Sitisha sauti hapa.</w:t>
      </w:r>
    </w:p>
    <w:p>
      <w:pPr/>
      <w:r>
        <w:rPr>
          <w:lang w:val="sw_KE" w:bidi="sw_KE"/>
        </w:rPr>
      </w:r>
      <w:r>
        <w:rPr>
          <w:lang w:val="sw_KE" w:bidi="sw_KE"/>
        </w:rPr>
        <w:t>Yesu aliendelea, "Ninawapa amri mpya: pendaneni." Kama nilivyowapenda ninyi, vivyo hivyo nanyi mpendane. Ikiwa mnapendana kwa njia hii, basi kila mtu atajua kwamba ninyi ni wanafunzi wangu." Yesu alikuwa amewaambia wanafunzi wapendane hapo awali. Lakini amri hii ilikuwa mpya kwa ubora, kwa sababu Yesu sasa alikuwa akijitoa kama kiwango na mfano wa upendo. Aliwaamuru wanafunzi wake kupendana kama vile alivyowapenda. Upendo wa Yesu ulikuwa wa unyenyekevu na kumfanya awe tayari kujitolea dhabihu msalabani. Alitaka wamigane, kutumikia na kutoa maisha yao kwa ajili ya wao kwa wao kama alivyowafanyia. Ni kwa sababu ya upendo huu walio nao wao kwa wao kwamba watu wengine wangeona kwamba wao ni wanafunzi wa Yesu. Upendo wao kwa wao ungewaonyesha marafiki na majirani zao kwamba wao ni wafuasi wa Yesu.</w:t>
      </w:r>
    </w:p>
    <w:p>
      <w:pPr/>
      <w:r>
        <w:rPr>
          <w:lang w:val="sw_KE" w:bidi="sw_KE"/>
        </w:rPr>
      </w:r>
      <w:r>
        <w:rPr>
          <w:lang w:val="sw_KE" w:bidi="sw_KE"/>
        </w:rPr>
        <w:t>Simama hapa na ukiambie kikundi hadithi kuhusu jinsi marafiki au majirani zako walivyoona upendo uliopo kati yako na watu wengine kutoka kanisani kwako. Je, kile walichoona kiliwafanya wafikiri kuhusu Yesu? Sitisha sauti hii hapa.</w:t>
      </w:r>
    </w:p>
    <w:p>
      <w:pPr/>
      <w:r>
        <w:rPr>
          <w:lang w:val="sw_KE" w:bidi="sw_KE"/>
        </w:rPr>
      </w:r>
      <w:r>
        <w:rPr>
          <w:lang w:val="sw_KE" w:bidi="sw_KE"/>
        </w:rPr>
        <w:t>Simoni Petro alimwuliza Yesu, "Bwana, unakwenda wapi?" Wanafunzi hawakuelewa kile Yesu alikuwa akizungumzia aliposema alikuwa anaondoka. Simoni Petro alikuwa mmoja wa wanafunzi wa karibu zaidi wa Yesu. Mara nyingi aliitwa tu Petro. Yesu alijibu, "Huwezi kunifuata sasa mahali ninapoenda, lakini utanifuata baadaye." Yesu alikuwa akizungumza kuhusu kwenda kwa Mungu mbinguni, lakini hakusema waziwazi kwamba alikuwa anaenda kwa Mungu. Petro hangeweza kwenda na Yesu wakati huo, lakini angekwenda siku moja.</w:t>
      </w:r>
    </w:p>
    <w:p>
      <w:pPr/>
      <w:r>
        <w:rPr>
          <w:lang w:val="sw_KE" w:bidi="sw_KE"/>
        </w:rPr>
      </w:r>
      <w:r>
        <w:rPr>
          <w:lang w:val="sw_KE" w:bidi="sw_KE"/>
        </w:rPr>
        <w:t>Petro alimwambia Yesu, "Bwana, kwa nini siwezi kuja pamoja nawe sasa?" Nitatoa maisha yangu kwa ajili yako!" Petro alimwomba Yesu maelezo zaidi. Hakuelewa kwamba Yesu angekufa ili kulipia dhambi za dunia. Petro alidhani kwamba anapaswa kwenda na Yesu. Kisha Petro alisema angetoa maisha yake, au kuwa tayari kufa, kwa ajili ya Yesu. Hapa kifungu "kwa ajili yenu" kinamaanisha "kwa niaba yako."</w:t>
      </w:r>
    </w:p>
    <w:p>
      <w:pPr/>
      <w:r>
        <w:rPr>
          <w:lang w:val="sw_KE" w:bidi="sw_KE"/>
        </w:rPr>
      </w:r>
      <w:r>
        <w:rPr>
          <w:lang w:val="sw_KE" w:bidi="sw_KE"/>
        </w:rPr>
        <w:t>Yesu alijibu, "Unasema kwamba uko tayari kufa kwa ajili yangu." Kweli, kweli ninakuambia, kabla ya jogoo kuwika kesho asubuhi, utasema mara tatu kwamba hunijui!" Yesu alimjua Petro. Alijua kwamba kujitolea kwa Petro kwake hakukuwa na nguvu kama Petro alivyofikiri kuwa kulikuwa. Kifungu "Amin, amin ninawaambia" kinatambulisha taarifa muhimu na kinamaanisha "zingatia kile nitakachosema baadaye." Yesu alikuwa akisema kwamba mapema sana asubuhi iliyofuata, kabla ya jogoo kuwika, Petro angesema mara tatu kwamba hakumjua Yesu. "Jogoo" inamaanisha "kuku dume" au "kuku wa kiume." Yesu alikuwa akirejelea jogoo, au kuku wa kiume, ambaye kwa kawaida hulia kwa sauti, au kuwika, mapema asubuhi. Kufikia wakati jogoo aliwika mapema asubuhi iliyofuata Petro angewaambia watu watatu tofauti kwamba hakumjua Yesu. Kungekuwa na matukio matatu tofauti ya yeye kumkataa Yesu.</w:t>
      </w:r>
    </w:p>
    <w:p>
      <w:pPr/>
      <w:r>
        <w:rPr>
          <w:lang w:val="sw_KE" w:bidi="sw_KE"/>
        </w:rPr>
      </w:r>
      <w:r>
        <w:rPr>
          <w:lang w:val="sw_KE" w:bidi="sw_KE"/>
        </w:rPr>
        <w:t xml:space="preserve">Sitisha hapa na kama kikundi muangalie picha ya </w:t>
      </w:r>
      <w:r>
        <w:rPr>
          <w:lang w:val="sw_KE" w:bidi="sw_KE"/>
        </w:rPr>
        <w:t>jogoo</w:t>
      </w:r>
      <w:r>
        <w:rPr>
          <w:lang w:val="sw_KE" w:bidi="sw_KE"/>
        </w:rPr>
        <w:t xml:space="preserve"> na kusikiliza sauti au kutazama video ya </w:t>
      </w:r>
      <w:r>
        <w:rPr>
          <w:lang w:val="sw_KE" w:bidi="sw_KE"/>
        </w:rPr>
        <w:t>jogoo anayewika</w:t>
      </w:r>
      <w:r>
        <w:rPr>
          <w:lang w:val="sw_KE" w:bidi="sw_KE"/>
        </w:rPr>
        <w:t>. Sitisha sauti hii hapa.</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13:31–38 katika tafsiri rahisi zaidi kuelewa.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Simulizi hii ina matukio manne.</w:t>
      </w:r>
    </w:p>
    <w:p>
      <w:pPr/>
      <w:r>
        <w:rPr>
          <w:lang w:val="sw_KE" w:bidi="sw_KE"/>
        </w:rPr>
      </w:r>
      <w:r>
        <w:rPr>
          <w:b/>
          <w:lang w:val="sw_KE" w:bidi="sw_KE"/>
        </w:rPr>
        <w:t>Katika tukio la kwanza:</w:t>
      </w:r>
      <w:r>
        <w:rPr>
          <w:lang w:val="sw_KE" w:bidi="sw_KE"/>
        </w:rPr>
        <w:t xml:space="preserve"> Yesu anazungumza kuhusu jinsi watu hivi karibuni watakavyoona utukufu wa Mwana wa Mtu na jinsi Mungu atapokea utukufu kwa sababu ya Mwana wa Mtu. Mungu pia atamtukuza Yesu bila kuchelewa.</w:t>
      </w:r>
    </w:p>
    <w:p>
      <w:pPr/>
      <w:r>
        <w:rPr>
          <w:lang w:val="sw_KE" w:bidi="sw_KE"/>
        </w:rPr>
      </w:r>
      <w:r>
        <w:rPr>
          <w:b/>
          <w:lang w:val="sw_KE" w:bidi="sw_KE"/>
        </w:rPr>
        <w:t>Katika tukio la pili:</w:t>
      </w:r>
      <w:r>
        <w:rPr>
          <w:lang w:val="sw_KE" w:bidi="sw_KE"/>
        </w:rPr>
        <w:t xml:space="preserve"> Yesu anawaambia wanafunzi wake kwamba atawaacha hivi karibuni na kusema kwamba mahali anapoenda hawawezi kwenda.</w:t>
      </w:r>
    </w:p>
    <w:p>
      <w:pPr/>
      <w:r>
        <w:rPr>
          <w:lang w:val="sw_KE" w:bidi="sw_KE"/>
        </w:rPr>
      </w:r>
      <w:r>
        <w:rPr>
          <w:b/>
          <w:lang w:val="sw_KE" w:bidi="sw_KE"/>
        </w:rPr>
        <w:t>Katika tukio la tatu:</w:t>
      </w:r>
      <w:r>
        <w:rPr>
          <w:lang w:val="sw_KE" w:bidi="sw_KE"/>
        </w:rPr>
        <w:t xml:space="preserve"> Yesu anawapa wanafunzi amri mpya ya kupendana kama alivyowapenda. Yesu anasema kwamba watu wengine watajua kwamba wanafunzi wake ni wafuasi wake wanapoona upendo wa wanafunzi hao wao kwa wao.</w:t>
      </w:r>
    </w:p>
    <w:p>
      <w:pPr/>
      <w:r>
        <w:rPr>
          <w:lang w:val="sw_KE" w:bidi="sw_KE"/>
        </w:rPr>
      </w:r>
      <w:r>
        <w:rPr>
          <w:b/>
          <w:lang w:val="sw_KE" w:bidi="sw_KE"/>
        </w:rPr>
        <w:t>Katika tukio la nne:</w:t>
      </w:r>
      <w:r>
        <w:rPr>
          <w:lang w:val="sw_KE" w:bidi="sw_KE"/>
        </w:rPr>
        <w:t xml:space="preserve"> Simoni Petro anataka kumfuata Yesu na anasema angekufa hata kwa ajili yake. Yesu anatabiri kwamba kabla ya jogoo kuwika asubuhi inayofuata Petro atakataa kumjua Yesu mara tatu.</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kumi na moja, ambao Yesu anarejelea hapa kama "watoto wadogo"</w:t>
      </w:r>
    </w:p>
    <w:p>
      <w:pPr>
        <w:pStyle w:val="ListBullet"/>
        <w:spacing w:line="240" w:lineRule="auto"/>
        <w:ind w:left="720"/>
      </w:pPr>
      <w:r>
        <w:rPr>
          <w:lang w:val="sw_KE" w:bidi="sw_KE"/>
        </w:rPr>
      </w:r>
      <w:r>
        <w:rPr>
          <w:lang w:val="sw_KE" w:bidi="sw_KE"/>
        </w:rPr>
        <w:t>Na Simoni Petro</w:t>
      </w:r>
    </w:p>
    <w:p>
      <w:pPr/>
      <w:r>
        <w:rPr>
          <w:lang w:val="sw_KE" w:bidi="sw_KE"/>
        </w:rPr>
      </w:r>
      <w:r>
        <w:rPr>
          <w:lang w:val="sw_KE" w:bidi="sw_KE"/>
        </w:rPr>
        <w:t>Kama kikundi, zingatia sehemu hizi za mazingira ya kifungu:</w:t>
      </w:r>
    </w:p>
    <w:p>
      <w:pPr/>
      <w:r>
        <w:rPr>
          <w:lang w:val="sw_KE" w:bidi="sw_KE"/>
        </w:rPr>
      </w:r>
      <w:r>
        <w:rPr>
          <w:lang w:val="sw_KE" w:bidi="sw_KE"/>
        </w:rPr>
        <w:t>Matukio katika simulizi hii yanafanyika katika chumba kilekile katika Yerusalemu ambapo Yesu alikuwa na wanafunzi wake katika hadithi ya awali. Yesu na wanafunzi kumi na moja pengine wanamaliza kula chakula cha jioni. Baada ya Yuda kuondoka chumbani, Yesu alianza kusema na wanafunzi wake. Hata hivyo, maneno yake mwanzoni yalisikika kama hotuba, ambayo Yesu hakuwa akiielekeza kwa mtu yeyote hasa. Yesu alisema, "Sasa watu wanakaribia kuona utukufu wa Mwana wa Mtu, na Mungu atapokea utukufu kwa sababu ya Mwana wa Mtu." Hapa neno "sasa" linamaanisha kwamba wakati wa matukio hayo ulikuwa karibu sana.</w:t>
      </w:r>
    </w:p>
    <w:p>
      <w:pPr/>
      <w:r>
        <w:rPr>
          <w:lang w:val="sw_KE" w:bidi="sw_KE"/>
        </w:rPr>
      </w:r>
      <w:r>
        <w:rPr>
          <w:lang w:val="sw_KE" w:bidi="sw_KE"/>
        </w:rPr>
        <w:t>Yesu aliendelea, "Na kwa kuwa Mungu anapata utukufu kwa sababu ya Mwana wa Mtu, Mungu atamtukuza Mwana wa Mtu katika umoja na yeye mwenyewe." Na Mungu atafanya hivyo mara moja. Kama vile Yesu alivyofanya ili kumtukuza Mungu, vivyo hivyo Mungu atatenda ili kumtukuza Yesu. Mungu atamtukuza Yesu bila kuchelewa, kwa sababu matukio ambayo yatamletea heshima Yesu yatafanyika hivi karibuni sana.</w:t>
      </w:r>
    </w:p>
    <w:p>
      <w:pPr/>
      <w:r>
        <w:rPr>
          <w:lang w:val="sw_KE" w:bidi="sw_KE"/>
        </w:rPr>
      </w:r>
      <w:r>
        <w:rPr>
          <w:lang w:val="sw_KE" w:bidi="sw_KE"/>
        </w:rPr>
        <w:t>Yesu aliendelea, sasa akizungumza na wanafunzi wake moja kwa moja na binafsi, "Watoto wangu, nitakuwa pamoja nanyi kwa muda mfupi tu. Na kama nilivyowaambia viongozi wa Kiyahudi, mtanitafuta, lakini hamtaweza kuja mahali ninapoenda."</w:t>
      </w:r>
    </w:p>
    <w:p>
      <w:pPr/>
      <w:r>
        <w:rPr>
          <w:lang w:val="sw_KE" w:bidi="sw_KE"/>
        </w:rPr>
      </w:r>
      <w:r>
        <w:rPr>
          <w:lang w:val="sw_KE" w:bidi="sw_KE"/>
        </w:rPr>
        <w:t>Yesu aliendelea, "Ninawapa amri mpya: pendaneni." Kwa kufuata mfano wa jinsi nilivyowapenda ninyi, vivyo hivyo nanyi mpendane. Ikiwa mnapendana kwa njia hii, basi kila mtu atajua kwamba ninyi ni wanafunzi wangu."</w:t>
      </w:r>
    </w:p>
    <w:p>
      <w:pPr/>
      <w:r>
        <w:rPr>
          <w:lang w:val="sw_KE" w:bidi="sw_KE"/>
        </w:rPr>
      </w:r>
      <w:r>
        <w:rPr>
          <w:lang w:val="sw_KE" w:bidi="sw_KE"/>
        </w:rPr>
        <w:t>Simoni Petro alimwuliza Yesu, "Bwana, unakwenda wapi?" Wanafunzi hawakuelewa kile Yesu alikuwa akizungumzia aliposema alikuwa anaondoka. Yesu alijibu, "Hamwezi kunifuata sasa mahali ninapoenda, lakini mtanifuata baadaye."</w:t>
      </w:r>
    </w:p>
    <w:p>
      <w:pPr/>
      <w:r>
        <w:rPr>
          <w:lang w:val="sw_KE" w:bidi="sw_KE"/>
        </w:rPr>
      </w:r>
      <w:r>
        <w:rPr>
          <w:lang w:val="sw_KE" w:bidi="sw_KE"/>
        </w:rPr>
        <w:t>Petro alimwambia Yesu, "Bwana, kwa nini siwezi kuja pamoja nawe sasa? Nitatoa maisha yangu kwa ajili yako! Petro alimwomba Yesu maelezo zaidi. Hakuelewa kwamba Yesu angekufa ili kulipia dhambi za dunia. Petro alidhani kwamba anapaswa kuweza kwenda na Yesu. Kisha Petro alithibitisha utayari wake wa kufa, au kutoa maisha yake kwa ajili ya Yesu. Hakuwa akitabiri kuhusu kufa kwa ajili ya Yesu, bali akisema kwamba alikuwa tayari kufa kwa ajili ya Yesu au kwa niaba ya Yesu.</w:t>
      </w:r>
    </w:p>
    <w:p>
      <w:pPr/>
      <w:r>
        <w:rPr>
          <w:lang w:val="sw_KE" w:bidi="sw_KE"/>
        </w:rPr>
      </w:r>
      <w:r>
        <w:rPr>
          <w:lang w:val="sw_KE" w:bidi="sw_KE"/>
        </w:rPr>
        <w:t xml:space="preserve">Yesu alijibu, "Unasema kwamba uko tayari kufa kwa ajili yangu." Kweli, kweli ninakuambia, kabla ya jogoo kuwika kesho asubuhi, utasema mara tatu kwamba hunijui!" Yesu alijua kwamba kujitolea kwa Petro kwake hakukuwa na nguvu kama Petro alivyofikiri. Kifungu "Amin, amin ninawaambia" kinatambulisha taarifa muhimu na kinamaanisha "zingatia kile nitakachosema baadaye." Yesu alikuwa akisema kwamba mapema sana asubuhi iliyofuata, kabla ya jogoo kuwika, Petro angesema mara tatu kwamba hakumjua Yesu. </w:t>
      </w:r>
    </w:p>
    <w:p>
      <w:pPr/>
      <w:r>
        <w:rPr>
          <w:lang w:val="sw_KE" w:bidi="sw_KE"/>
        </w:rPr>
      </w:r>
      <w:r>
        <w:rPr>
          <w:lang w:val="sw_KE" w:bidi="sw_KE"/>
        </w:rPr>
        <w:t>Sitisha hapa na mjadili swali hili kama kikundi: Ni maneno au misemo gani mnatumia katika lugha yenu ili kuvuta makini ya mtu, hasa ikiwa mnataka kusema jambo muhimu? Sitisha sauti hii hapa.</w:t>
      </w:r>
    </w:p>
    <w:p>
      <w:pPr/>
      <w:r>
        <w:rPr>
          <w:lang w:val="sw_KE" w:bidi="sw_KE"/>
        </w:rPr>
      </w:r>
      <w:r>
        <w:rPr>
          <w:lang w:val="sw_KE" w:bidi="sw_KE"/>
        </w:rPr>
        <w:t>Sasa, kikundi kinapaswa kutengeneza ubao wa hadithi, kuchora, au kutumia vitu ili kuonyesha kifungu na matukio yaliyomo.</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13:31–38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Simulizi hii ina matukio manne.</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kumi na moja, ambao Yesu anarejelea hapa kama "watoto wadogo"</w:t>
      </w:r>
    </w:p>
    <w:p>
      <w:pPr>
        <w:pStyle w:val="ListBullet"/>
        <w:spacing w:line="240" w:lineRule="auto"/>
        <w:ind w:left="720"/>
      </w:pPr>
      <w:r>
        <w:rPr>
          <w:lang w:val="sw_KE" w:bidi="sw_KE"/>
        </w:rPr>
      </w:r>
      <w:r>
        <w:rPr>
          <w:lang w:val="sw_KE" w:bidi="sw_KE"/>
        </w:rPr>
        <w:t>Na Simoni Petro</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nyakati fulani za igizo, sitisha igizo na muulize yule anayeigiza mhusika, "Unahisi nini au unafikiria nini?" Mtu anayeigiza mhusika huyo anapaswa kujibu kile ambacho angekuwa anahisi au kufikiria iwapo angekuwa mhusika huyo. Kisha endelea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Baada ya Yuda kuondoka chumbani, Yesu alianza kusema na wanafunzi wake. Yesu alisema, "Sasa watu wanakaribia kuona utukufu wa Mwana wa Mtu, na Mungu atapokea utukufu katika Mwana wa Mtu." Yesu aliendelea, "Na kwa kuwa Mungu anapata utukufu kwa sababu ya Mwana wa Mtu, Mungu atamtukuza Mwana wa Mtu ndani yake mwenyewe." Na Mungu atalifanya mara moja."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vipi au unawaza nini?" Mtu huyo anaweza kujibu mambo kama, "Kifo changu kinakaribia, lakini nitakapokufa watu wataona utukufu wangu! Na wakati Baba atakaponifufua watauona utukufu wangu tena!" au "Na kila mtu pia ataona jinsi Mungu alivyo wa ajabu kwa sababu ya kifo changu na Mungu kunifufua tena! Mateso yangu yatakuwa ya thamani," au "Na kisha Baba ataniheshimu mara moja. Mpango wa Mungu ni mkamilifu."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aliendelea, sasa akizungumza na wanafunzi wake moja kwa moja na binafsi, "Watoto wangu, nitakuwa pamoja nanyi kwa muda mfupi tu." Na kama nilivyowaambia viongozi wa Kiyahudi, mtanitafuta, lakini hamtaweza kuja mahali ninapoenda."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wanafunzi wa Yesu, "Mnahisi vipi au mnawaza nini?" Mtu anaweza kujibu mambo kama, "Yesu anamaanisha nini?" Anaenda wapi ambako hatuwezi kwenda?" au "Anazungumza nasi kwa upendo mwingi." Alituita watoto wake!" au "Tunatumaini hatakuwa mbali kwa muda mrefu." "Tutamkosa."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aliendelea, "Ninawapa amri mpya: pendaneni." Kama nilivyowapenda ninyi, vivyo hivyo nanyi mpendane. Ikiwa mnapendana kwa njia hii, basi kila mtu atajua kwamba ninyi ni wanafunzi wangu."</w:t>
      </w:r>
    </w:p>
    <w:p>
      <w:pPr/>
      <w:r>
        <w:rPr>
          <w:lang w:val="sw_KE" w:bidi="sw_KE"/>
        </w:rPr>
      </w:r>
      <w:r>
        <w:rPr>
          <w:lang w:val="sw_KE" w:bidi="sw_KE"/>
        </w:rPr>
        <w:t>Simoni Petro alimwuliza Yesu, "Bwana, unakwenda wapi?" Yesu alijibu, "Huwezi kunifuata sasa mahali ninapoenda, lakini utanifuata baadaye." Petro alimwambia Yesu, "Bwana, kwa nini siwezi kuja pamoja nawe sasa?" Nitatoa maisha yangu kwa ajili yako!"</w:t>
      </w:r>
    </w:p>
    <w:p>
      <w:pPr/>
      <w:r>
        <w:rPr>
          <w:lang w:val="sw_KE" w:bidi="sw_KE"/>
        </w:rPr>
      </w:r>
      <w:r>
        <w:rPr>
          <w:lang w:val="sw_KE" w:bidi="sw_KE"/>
        </w:rPr>
        <w:t>Yesu alijibu, "Unasema kwamba uko tayari kufa kwa ajili yangu." Kweli, kweli ninakuambia, kabla ya jogoo kuwika kesho asubuhi, utasema mara tatu kwamba hunijui!"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Petro, "Unahisi nini au unawaza nini?" Mtu anaweza kujibu mambo kama, "Ninakwenda mahali ambapo Bwana anaenda!" Ikiwa ni lazima nife kwa ajili yake niko tayari!" au "Sitamkataa Yesu! " Bwana anawezaje kusema hili kuhusu mimi?" au "Ninampenda Bwana wangu. Yeye ni Masihi, Mwana wa Mungu."</w:t>
      </w:r>
    </w:p>
    <w:p>
      <w:pPr>
        <w:pStyle w:val="ListBullet"/>
        <w:spacing w:line="240" w:lineRule="auto"/>
        <w:ind w:left="720"/>
      </w:pPr>
      <w:r>
        <w:rPr>
          <w:lang w:val="sw_KE" w:bidi="sw_KE"/>
        </w:rPr>
      </w:r>
      <w:r>
        <w:rPr>
          <w:lang w:val="sw_KE" w:bidi="sw_KE"/>
        </w:rPr>
        <w:t>Endelea na igizo.</w:t>
      </w:r>
      <w:r>
        <w:rPr>
          <w:lang w:val="sw_KE" w:bidi="sw_KE"/>
        </w:rPr>
      </w:r>
    </w:p>
    <w:p>
      <w:pPr>
        <w:pStyle w:val="Heading3"/>
      </w:pPr>
      <w:r>
        <w:rPr>
          <w:lang w:val="sw_KE" w:bidi="sw_KE"/>
        </w:rPr>
        <w:t>Kujaza Mapengo</w:t>
      </w:r>
    </w:p>
    <w:p>
      <w:pPr/>
      <w:r>
        <w:rPr>
          <w:lang w:val="sw_KE" w:bidi="sw_KE"/>
        </w:rPr>
      </w:r>
      <w:r>
        <w:rPr>
          <w:lang w:val="sw_KE" w:bidi="sw_KE"/>
        </w:rPr>
        <w:t>Sikiliza toleo la sauti la Yohana 13:31–38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 xml:space="preserve">Alipokuwa ametoka, Yesu alisema, "Sasa </w:t>
      </w:r>
      <w:r>
        <w:rPr>
          <w:b/>
          <w:lang w:val="sw_KE" w:bidi="sw_KE"/>
        </w:rPr>
        <w:t>Mwana wa Mtu</w:t>
      </w:r>
      <w:r>
        <w:rPr>
          <w:lang w:val="sw_KE" w:bidi="sw_KE"/>
        </w:rPr>
        <w:t xml:space="preserve"> ametukuzwa, na Mungu </w:t>
      </w:r>
      <w:r>
        <w:rPr>
          <w:b/>
          <w:lang w:val="sw_KE" w:bidi="sw_KE"/>
        </w:rPr>
        <w:t>ametukuzwa</w:t>
      </w:r>
      <w:r>
        <w:rPr>
          <w:lang w:val="sw_KE" w:bidi="sw_KE"/>
        </w:rPr>
        <w:t xml:space="preserve"> ndani yake."</w:t>
      </w:r>
    </w:p>
    <w:p>
      <w:pPr/>
      <w:r>
        <w:rPr>
          <w:lang w:val="sw_KE" w:bidi="sw_KE"/>
        </w:rPr>
      </w:r>
      <w:r>
        <w:rPr>
          <w:lang w:val="sw_KE" w:bidi="sw_KE"/>
        </w:rPr>
        <w:t xml:space="preserve">Tumia neno lile lile au kifungu cha maneno kwa </w:t>
      </w:r>
      <w:r>
        <w:rPr>
          <w:b/>
          <w:lang w:val="sw_KE" w:bidi="sw_KE"/>
        </w:rPr>
        <w:t>Mwana wa Mtu</w:t>
      </w:r>
      <w:r>
        <w:rPr>
          <w:lang w:val="sw_KE" w:bidi="sw_KE"/>
        </w:rPr>
        <w:t xml:space="preserve"> kama ulivyotumia katika vifungu vya awali. Kwa maelezo zaidi kuhusu </w:t>
      </w:r>
      <w:r>
        <w:rPr>
          <w:lang w:val="sw_KE" w:bidi="sw_KE"/>
        </w:rPr>
        <w:t>Mwana wa Mtu</w:t>
      </w:r>
      <w:r>
        <w:rPr>
          <w:lang w:val="sw_KE" w:bidi="sw_KE"/>
        </w:rPr>
        <w:t>, rejelea Faharasa Kuu.</w:t>
      </w:r>
    </w:p>
    <w:p>
      <w:pPr/>
      <w:r>
        <w:rPr>
          <w:lang w:val="sw_KE" w:bidi="sw_KE"/>
        </w:rPr>
      </w:r>
      <w:r>
        <w:rPr>
          <w:lang w:val="sw_KE" w:bidi="sw_KE"/>
        </w:rPr>
        <w:t xml:space="preserve">Tumia neno au fungu la maneno lile lile kwa ajili ya </w:t>
      </w:r>
      <w:r>
        <w:rPr>
          <w:b/>
          <w:lang w:val="sw_KE" w:bidi="sw_KE"/>
        </w:rPr>
        <w:t>tukuza</w:t>
      </w:r>
      <w:r>
        <w:rPr>
          <w:lang w:val="sw_KE" w:bidi="sw_KE"/>
        </w:rPr>
        <w:t xml:space="preserve"> kama ulivyotumia katika vifungu vilivyotangulia. Kwa maelezo zaidi kuhusu </w:t>
      </w:r>
      <w:r>
        <w:rPr>
          <w:lang w:val="sw_KE" w:bidi="sw_KE"/>
        </w:rPr>
        <w:t>kutukuza</w:t>
      </w:r>
      <w:r>
        <w:rPr>
          <w:lang w:val="sw_KE" w:bidi="sw_KE"/>
        </w:rPr>
        <w:t>, rejelea Faharasa Kuu.</w:t>
      </w:r>
    </w:p>
    <w:p>
      <w:pPr/>
      <w:r>
        <w:rPr>
          <w:lang w:val="sw_KE" w:bidi="sw_KE"/>
        </w:rPr>
      </w:r>
      <w:r>
        <w:rPr>
          <w:lang w:val="sw_KE" w:bidi="sw_KE"/>
        </w:rPr>
        <w:t xml:space="preserve">Yesu alisema, "Watoto wadogo, bado kitambo kidogo mimi nipo pamoja nanyi." Mtanitafuta, na kama vile nilivyowaambia </w:t>
      </w:r>
      <w:r>
        <w:rPr>
          <w:b/>
          <w:lang w:val="sw_KE" w:bidi="sw_KE"/>
        </w:rPr>
        <w:t>Wayahudi</w:t>
      </w:r>
      <w:r>
        <w:rPr>
          <w:lang w:val="sw_KE" w:bidi="sw_KE"/>
        </w:rPr>
        <w:t xml:space="preserve">, vivyo hivyo sasa nawaambia, 'Mahali ninapoenda ninyi hamwezi kuja.'" Yohana kwa kawaida anatumia neno Wayahudi ili kurejelea viongozi wa kidini wa Kiyahudi. Tumia neno sawa au usemi kwa Wayahudi kama ulivyotumia katika simulizi zilizotangulia. Kwa maelezo zaidi kuhusu </w:t>
      </w:r>
      <w:r>
        <w:rPr>
          <w:lang w:val="sw_KE" w:bidi="sw_KE"/>
        </w:rPr>
        <w:t>wayahudi</w:t>
      </w:r>
      <w:r>
        <w:rPr>
          <w:lang w:val="sw_KE" w:bidi="sw_KE"/>
        </w:rPr>
        <w:t>, rejelea Faharasa Kuu.</w:t>
      </w:r>
    </w:p>
    <w:p>
      <w:pPr/>
      <w:r>
        <w:rPr>
          <w:lang w:val="sw_KE" w:bidi="sw_KE"/>
        </w:rPr>
      </w:r>
      <w:r>
        <w:rPr>
          <w:lang w:val="sw_KE" w:bidi="sw_KE"/>
        </w:rPr>
        <w:t xml:space="preserve">Yesu alisema kwamba kwa wanafunzi kupendana, watu wote watajua kwamba wao ni </w:t>
      </w:r>
      <w:r>
        <w:rPr>
          <w:b/>
          <w:lang w:val="sw_KE" w:bidi="sw_KE"/>
        </w:rPr>
        <w:t>wanafunzi</w:t>
      </w:r>
      <w:r>
        <w:rPr>
          <w:lang w:val="sw_KE" w:bidi="sw_KE"/>
        </w:rPr>
        <w:t xml:space="preserve"> wake. Tumia neno sawa kwa wanafunzi kama vile umetumia katika simulizi zilizotangulia. Kwa maelezo zaidi kuhusu </w:t>
      </w:r>
      <w:r>
        <w:rPr>
          <w:lang w:val="sw_KE" w:bidi="sw_KE"/>
        </w:rPr>
        <w:t>wanafunzi</w:t>
      </w:r>
      <w:r>
        <w:rPr>
          <w:lang w:val="sw_KE" w:bidi="sw_KE"/>
        </w:rPr>
        <w:t>, rejelea Faharasa Kuu.</w:t>
      </w:r>
    </w:p>
    <w:p>
      <w:pPr/>
      <w:r>
        <w:rPr>
          <w:lang w:val="sw_KE" w:bidi="sw_KE"/>
        </w:rPr>
      </w:r>
      <w:r>
        <w:rPr>
          <w:lang w:val="sw_KE" w:bidi="sw_KE"/>
        </w:rPr>
        <w:t>Kisha Simoni Petro akamwambia, "</w:t>
      </w:r>
      <w:r>
        <w:rPr>
          <w:b/>
          <w:lang w:val="sw_KE" w:bidi="sw_KE"/>
        </w:rPr>
        <w:t>Bwana</w:t>
      </w:r>
      <w:r>
        <w:rPr>
          <w:lang w:val="sw_KE" w:bidi="sw_KE"/>
        </w:rPr>
        <w:t xml:space="preserve">, unakwenda wapi?" Tumia neno sawa kwa Bwana kama vile umetumia katika simulizi zilizotangulia. Kwa maelezo zaidi kuhusu </w:t>
      </w:r>
      <w:r>
        <w:rPr>
          <w:lang w:val="sw_KE" w:bidi="sw_KE"/>
        </w:rPr>
        <w:t>Bwana</w:t>
      </w:r>
      <w:r>
        <w:rPr>
          <w:lang w:val="sw_KE" w:bidi="sw_KE"/>
        </w:rPr>
        <w:t>, rejelea Faharasa Kuu.</w:t>
      </w:r>
    </w:p>
    <w:p>
      <w:pPr/>
      <w:r>
        <w:rPr>
          <w:lang w:val="sw_KE" w:bidi="sw_KE"/>
        </w:rPr>
      </w:r>
      <w:r>
        <w:rPr>
          <w:lang w:val="sw_KE" w:bidi="sw_KE"/>
        </w:rPr>
        <w:t xml:space="preserve">Baadaye katika hadithi Yesu anamwambia Simoni Petro, Kweli, kweli, ninawaambia, jogoo </w:t>
      </w:r>
      <w:r>
        <w:rPr>
          <w:b/>
          <w:lang w:val="sw_KE" w:bidi="sw_KE"/>
        </w:rPr>
        <w:t>hatawika</w:t>
      </w:r>
      <w:r>
        <w:rPr>
          <w:lang w:val="sw_KE" w:bidi="sw_KE"/>
        </w:rPr>
        <w:t xml:space="preserve"> mpaka </w:t>
      </w:r>
      <w:r>
        <w:rPr>
          <w:b/>
          <w:lang w:val="sw_KE" w:bidi="sw_KE"/>
        </w:rPr>
        <w:t>utakaponikana</w:t>
      </w:r>
      <w:r>
        <w:rPr>
          <w:lang w:val="sw_KE" w:bidi="sw_KE"/>
        </w:rPr>
        <w:t xml:space="preserve"> mara tatu. Jogoo ni kuku wa kiume. Kuwika kunaelezea wito mkubwa wa asubuhi na mapema wa kuku wa kiume.</w:t>
      </w:r>
    </w:p>
    <w:p>
      <w:pPr/>
      <w:r>
        <w:rPr>
          <w:lang w:val="sw_KE" w:bidi="sw_KE"/>
        </w:rPr>
      </w:r>
      <w:r>
        <w:rPr>
          <w:lang w:val="sw_KE" w:bidi="sw_KE"/>
        </w:rPr>
        <w:t xml:space="preserve">Sitisha hapa na kama kikundi muangalie picha ya </w:t>
      </w:r>
      <w:r>
        <w:rPr>
          <w:lang w:val="sw_KE" w:bidi="sw_KE"/>
        </w:rPr>
        <w:t>jogoo</w:t>
      </w:r>
      <w:r>
        <w:rPr>
          <w:lang w:val="sw_KE" w:bidi="sw_KE"/>
        </w:rPr>
        <w:t xml:space="preserve"> na muangalie video au msikilize sauti ya </w:t>
      </w:r>
      <w:r>
        <w:rPr>
          <w:lang w:val="sw_KE" w:bidi="sw_KE"/>
        </w:rPr>
        <w:t>jogoo anayewika</w:t>
      </w:r>
      <w:r>
        <w:rPr>
          <w:lang w:val="sw_KE" w:bidi="sw_KE"/>
        </w:rPr>
        <w:t>. Sitisha sauti hii hapa.</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14:1–14</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14:1–14 na muiweke mioyoni mwenu.</w:t>
      </w:r>
    </w:p>
    <w:p>
      <w:pPr/>
      <w:r>
        <w:rPr>
          <w:lang w:val="sw_KE" w:bidi="sw_KE"/>
        </w:rPr>
      </w:r>
      <w:r>
        <w:rPr>
          <w:lang w:val="sw_KE" w:bidi="sw_KE"/>
        </w:rPr>
        <w:t>Sikiliza toleo la sauti la Yohana 14:1–14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14:1–14 katika tafsiri rahisi zaidi kuelewa.</w:t>
      </w:r>
    </w:p>
    <w:p>
      <w:pPr/>
      <w:r>
        <w:rPr>
          <w:lang w:val="sw_KE" w:bidi="sw_KE"/>
        </w:rPr>
      </w:r>
      <w:r>
        <w:rPr>
          <w:lang w:val="sw_KE" w:bidi="sw_KE"/>
        </w:rPr>
        <w:t>Katika simulizi ya awali, Yesu alimwambia Petro kwamba Petro alikuwa anakaribia kukataa kumjua. Petro alifadhaika na kuwa na wasiwasi juu ya kile Yesu alichosema. Yesu aliwaambia wanafunzi kwamba alikuwa karibu kuwaacha. Wanafunzi wamesumbuliwa na kuchanganyikiwa. Yesu anajua jinsi wanafunzi wanavyohisi. Katika simulizi hii, Yesu anazungumza na wanafunzi wake wote. Yesu anawaandaa wanafunzi kwa wakati ambapo atakufa. Yesu anatafuta kuwahakikishia wanafunzi wake.</w:t>
      </w:r>
    </w:p>
    <w:p>
      <w:pPr/>
      <w:r>
        <w:rPr>
          <w:lang w:val="sw_KE" w:bidi="sw_KE"/>
        </w:rPr>
      </w:r>
      <w:r>
        <w:rPr>
          <w:lang w:val="sw_KE" w:bidi="sw_KE"/>
        </w:rPr>
        <w:t>Yesu alijua kwamba wanafunzi wake walifadhaika kwa sababu alikuwa akiwaacha. Yesu anazungumza na wote aliposema, "Msifadhaike mioyoni mwenu." Hii ilikuwa amri ya kuacha kuwa na wasiwasi na kuwa na amani. Kumbuka kwamba katika utamaduni wa Kiyahudi, moyo ni mahali ambapo hisia na maamuzi ya mtu yanatokea. Wanafunzi wanajua kwamba Yesu anakaribia kufa, kwa hivyo inaeleweka kwamba wamefadhaika na wana wasiwasi.</w:t>
      </w:r>
    </w:p>
    <w:p>
      <w:pPr/>
      <w:r>
        <w:rPr>
          <w:lang w:val="sw_KE" w:bidi="sw_KE"/>
        </w:rPr>
      </w:r>
      <w:r>
        <w:rPr>
          <w:lang w:val="sw_KE" w:bidi="sw_KE"/>
        </w:rPr>
        <w:t>Sitisha hapa na mjadili swali hili kama kikundi: Simulia hadithi kuhusu wakati ambao wewe au mtu mnamjua ulikuwa na wasiwasi. Wengine walitambua vipi kwamba ulikuwa na wasiwasi? Ungehimiza vipi kikundi cha watu wasiwe na wasiwasi hata kama wako katika hali ngumu? Sitisha sauti hii hapa.</w:t>
      </w:r>
    </w:p>
    <w:p>
      <w:pPr/>
      <w:r>
        <w:rPr>
          <w:lang w:val="sw_KE" w:bidi="sw_KE"/>
        </w:rPr>
      </w:r>
      <w:r>
        <w:rPr>
          <w:lang w:val="sw_KE" w:bidi="sw_KE"/>
        </w:rPr>
        <w:t>Yesu anaendelea, "Mwamini Mungu, niamini mimi." Yesu anawaambia wanafunzi wake wamwamini Mungu na kumwamini Yesu, badala ya kuwa na wasiwasi. Kama vile katika vifungu vilivyopita, Yohana anasisitiza uhusiano kati ya imani kwa Mungu na kumwamini Yesu. Watu ambao wanamwamini Mungu pia wanahitaji kumwamini Yesu. Yesu ni Mwana aliyeahidiwa wa Mungu. Kwa hivyo watu wanaweza kumjua Mungu kwa kumwamini Yesu na kuamini yote ambayo Yesu anasema na kufanya.</w:t>
      </w:r>
    </w:p>
    <w:p>
      <w:pPr/>
      <w:r>
        <w:rPr>
          <w:lang w:val="sw_KE" w:bidi="sw_KE"/>
        </w:rPr>
      </w:r>
      <w:r>
        <w:rPr>
          <w:lang w:val="sw_KE" w:bidi="sw_KE"/>
        </w:rPr>
        <w:t>Yesu kisha anaelezea tumaini la mbinguni kwa wanafunzi wake. Yesu anasema kwamba nyumba ya baba yake, au mbinguni, mahali ambapo Mungu anaishi, ina vyumba vingi au maeneo mengi ya kuishi. Hii ni picha ya neno ambayo ina maana kwamba mbinguni kuna nafasi ya kutosha kwa kila mtu ambaye anamwamini Yesu. Mungu anapeana mahali hapa. Swali ambalo Yesu anauliza halihitaji jibu.</w:t>
      </w:r>
    </w:p>
    <w:p>
      <w:pPr/>
      <w:r>
        <w:rPr>
          <w:lang w:val="sw_KE" w:bidi="sw_KE"/>
        </w:rPr>
      </w:r>
      <w:r>
        <w:rPr>
          <w:lang w:val="sw_KE" w:bidi="sw_KE"/>
        </w:rPr>
        <w:t>Sitisha hapa na mjadili swali hili kama kikundi: Katika lugha yenu, mngeelezea vipi mahali ambapo mtu anaishi ambapo ni salama, na ni mahali pa kupumzika? Ungesema nini ili kuonyesha kuna maeneo haya ya kutosha kwa kila mtu? Sitisha sauti hii hapa.</w:t>
      </w:r>
    </w:p>
    <w:p>
      <w:pPr/>
      <w:r>
        <w:rPr>
          <w:lang w:val="sw_KE" w:bidi="sw_KE"/>
        </w:rPr>
      </w:r>
      <w:r>
        <w:rPr>
          <w:lang w:val="sw_KE" w:bidi="sw_KE"/>
        </w:rPr>
        <w:t>Yesu anaendelea, "Na ikiwa ninakwenda na kuandaa mahali kwa ajili yenu," ikimaanisha wakati au baada ya Yesu kwenda na kuwaandaa mahali kwa ajili yao, atarudi ili kuwapokea ili kujiunga naye. Hii ina maana kwamba Yesu anaenda kuandaa mahali kwa kila mtu, hana budi kwenda. Baada ya Yesu kuandaa mahali, kuna hakika kwamba Yesu kisha atarudi kwa wafuasi wake. Wafuasi wa Yesu kisha wataweza kuwa na Yesu milele. Yesu alikuwa akirejelea kuja kwake kwa pili, au kurudi Duniani. Yesu anawaambia wanafunzi wake kwamba wanajua njia, au barabara, ili kufika nyumbani kwa Baba yake. "Njia" inaweza kueleweka kuwa "njia" au "barabara." Hakuna maelezo yoyote kuhusu jinsi mahali ambapo Yesu anapaandaa patakavyokuwa, lakini inatosha kujua kwamba patakuwa pamoja na Yesu.</w:t>
      </w:r>
    </w:p>
    <w:p>
      <w:pPr/>
      <w:r>
        <w:rPr>
          <w:lang w:val="sw_KE" w:bidi="sw_KE"/>
        </w:rPr>
      </w:r>
      <w:r>
        <w:rPr>
          <w:lang w:val="sw_KE" w:bidi="sw_KE"/>
        </w:rPr>
        <w:t>Sitisha hapa na mjadili swali hili na kikundi chako: Picha ya "mahali kwa ajili yenu" inamaanisha kwamba kutakuwa na nafasi ya kutosha kwa wafuasi wa Yesu ili wote wawe na maeneo ya kudumu ili kuwa na Yesu milele. Katika utamaduni wako, unaelezea vipi maeneo ambayo yana nafasi ya kutosha kwa kila mtu kuishi kwa kudumu? Sitisha sauti hapa.</w:t>
      </w:r>
    </w:p>
    <w:p>
      <w:pPr/>
      <w:r>
        <w:rPr>
          <w:lang w:val="sw_KE" w:bidi="sw_KE"/>
        </w:rPr>
      </w:r>
      <w:r>
        <w:rPr>
          <w:lang w:val="sw_KE" w:bidi="sw_KE"/>
        </w:rPr>
        <w:t>Tomaso, ambaye ni mmoja wa wanafunzi wa Yesu, haelewi kile Yesu amesema hivi karibuni. Tomaso ni mwaminifu wa kutosha kumwuliza Yesu. Tomaso anataka Yesu aweke wazi hasa jinsi watakavyofika mahali ambapo Yesu anaenda. Tomaso anamwita Yesu "Bwana," ikimaanisha Bwana. Tomaso kisha anamwambia Yesu kwamba hawajui mahali ambapo Yesu anaenda. Katika simulizi ya awali, Tomaso alimsikia Yesu akimwambia Petro kwamba hangeweza kwenda pamoja naye sasa lakini angefuata baadaye. Tomaso anataka Yesu afafanua kile anachomaanisha. Tomaso anauliza, "Tunaweza kujua vipi njia?" Yesu ametoka tu kuwaambia, "Mnajua njia ambapo ninaenda."</w:t>
      </w:r>
    </w:p>
    <w:p>
      <w:pPr/>
      <w:r>
        <w:rPr>
          <w:lang w:val="sw_KE" w:bidi="sw_KE"/>
        </w:rPr>
      </w:r>
      <w:r>
        <w:rPr>
          <w:lang w:val="sw_KE" w:bidi="sw_KE"/>
        </w:rPr>
        <w:t>Sitisha hapa na simulia hadithi kuhusu wakati ambapo mtu alidhani amekuwekea kitu wazi kwako, lakini hukuelewa. Sitisha sauti hapa.</w:t>
      </w:r>
    </w:p>
    <w:p>
      <w:pPr/>
      <w:r>
        <w:rPr>
          <w:lang w:val="sw_KE" w:bidi="sw_KE"/>
        </w:rPr>
      </w:r>
      <w:r>
        <w:rPr>
          <w:lang w:val="sw_KE" w:bidi="sw_KE"/>
        </w:rPr>
        <w:t>Yesu alisema, "Mimi ni njia, ukweli na maisha." Maneno "Mimi ni" ni muhimu. Maneno haya yanawakumbusha wasikilizaji wa Kiyahudi jina la Mungu katika Agano la Kale. Mungu alimwambia Musa kwamba jina lake ni "Mimi Ndimi." Wakati Yesu anasema "Mimi ndiye," anasema kwamba yeye ni Mungu.</w:t>
      </w:r>
    </w:p>
    <w:p>
      <w:pPr/>
      <w:r>
        <w:rPr>
          <w:lang w:val="sw_KE" w:bidi="sw_KE"/>
        </w:rPr>
      </w:r>
      <w:r>
        <w:rPr>
          <w:lang w:val="sw_KE" w:bidi="sw_KE"/>
        </w:rPr>
        <w:t>Yesu anamwambia Tomaso kwamba Yesu ni njia ya kwenda kwa Mungu. Yesu anawaonyesha yeye ni njia ya kumjua Mungu kikamilifu. Kwa kumjua Yesu, mtu yeyote pia anaweza kumjua Mungu. Yesu anawakumbusha wanafunzi kwamba yeye ni Mwokozi Aliyeahidiwa.</w:t>
      </w:r>
    </w:p>
    <w:p>
      <w:pPr/>
      <w:r>
        <w:rPr>
          <w:lang w:val="sw_KE" w:bidi="sw_KE"/>
        </w:rPr>
      </w:r>
      <w:r>
        <w:rPr>
          <w:lang w:val="sw_KE" w:bidi="sw_KE"/>
        </w:rPr>
        <w:t>Wakati Yesu anasema kwamba yeye ni "ukweli," Yesu anasema kwamba yeye ni wa kuaminika kabisa na anayeweza kutegemewa. Yesu anafunua Mungu ni nani. Yesu analeta ukweli.</w:t>
      </w:r>
    </w:p>
    <w:p>
      <w:pPr/>
      <w:r>
        <w:rPr>
          <w:lang w:val="sw_KE" w:bidi="sw_KE"/>
        </w:rPr>
      </w:r>
      <w:r>
        <w:rPr>
          <w:lang w:val="sw_KE" w:bidi="sw_KE"/>
        </w:rPr>
        <w:t>Yesu pia anasema kwamba yeye ni "maisha." Yesu anamaanisha kwamba yeye ndiye pekee ambaye anaweza kuwapa watu maisha, maisha ya milele. Yesu anasema kwamba hakuna mtu atakayeweza kuja kwa Baba, kwa Mungu, isipokuwa kupitia kumjua na kumwamini. Yesu ni njia ya kujua ukweli kuhusu Mungu, na kuwa na maisha ya milele na Yesu na Baba yake.</w:t>
      </w:r>
    </w:p>
    <w:p>
      <w:pPr/>
      <w:r>
        <w:rPr>
          <w:lang w:val="sw_KE" w:bidi="sw_KE"/>
        </w:rPr>
      </w:r>
      <w:r>
        <w:rPr>
          <w:lang w:val="sw_KE" w:bidi="sw_KE"/>
        </w:rPr>
        <w:t>Yesu anasema njia pekee ya kumjua Mungu na kuwa na uhusiano na Mungu ni kumwamini Yesu.</w:t>
      </w:r>
    </w:p>
    <w:p>
      <w:pPr/>
      <w:r>
        <w:rPr>
          <w:lang w:val="sw_KE" w:bidi="sw_KE"/>
        </w:rPr>
      </w:r>
      <w:r>
        <w:rPr>
          <w:lang w:val="sw_KE" w:bidi="sw_KE"/>
        </w:rPr>
        <w:t>Sitisha hapa na mjadili swali hili na kikundi chako: Kwa nini unafikiri Yesu anajielezea kama "njia, ukweli na maisha"? Sitisha sauti hapa.</w:t>
      </w:r>
    </w:p>
    <w:p>
      <w:pPr/>
      <w:r>
        <w:rPr>
          <w:lang w:val="sw_KE" w:bidi="sw_KE"/>
        </w:rPr>
      </w:r>
      <w:r>
        <w:rPr>
          <w:lang w:val="sw_KE" w:bidi="sw_KE"/>
        </w:rPr>
        <w:t>Baada ya kujibu swali la Tomaso, Yesu anawaambia wanafunzi wote, "Ikiwa mnanijua mimi kwa kweli, mtamjua Baba yangu pia." Taarifa hii inaweza kuwa ahadi au kemeo kidogo. Watangazaji wengi wanaamini tunapaswa kusoma sentensi hii kama ahadi kutoka kwa Yesu kwamba ikiwa wanafunzi wanamjua, wanaweza kumjua Mungu pia.</w:t>
      </w:r>
    </w:p>
    <w:p>
      <w:pPr/>
      <w:r>
        <w:rPr>
          <w:lang w:val="sw_KE" w:bidi="sw_KE"/>
        </w:rPr>
      </w:r>
      <w:r>
        <w:rPr>
          <w:lang w:val="sw_KE" w:bidi="sw_KE"/>
        </w:rPr>
        <w:t>Sitisha hapa na simulia hadithi kuhusu wakati ulikuwa unapoanza kumjua mtu. Eleza ni aina gani ya mambo mliyofanya pamoja, au ni aina gani ya mambo mliyozungumzia kabla ya kusema kwamba kwa kweli "uliyajua." Sitisha sauti hapa.</w:t>
      </w:r>
    </w:p>
    <w:p>
      <w:pPr/>
      <w:r>
        <w:rPr>
          <w:lang w:val="sw_KE" w:bidi="sw_KE"/>
        </w:rPr>
      </w:r>
      <w:r>
        <w:rPr>
          <w:lang w:val="sw_KE" w:bidi="sw_KE"/>
        </w:rPr>
        <w:t>Yesu kisha anasema, "Kuanzia sasa, mnamjua na mmemwona."</w:t>
      </w:r>
    </w:p>
    <w:p>
      <w:pPr/>
      <w:r>
        <w:rPr>
          <w:lang w:val="sw_KE" w:bidi="sw_KE"/>
        </w:rPr>
      </w:r>
      <w:r>
        <w:rPr>
          <w:lang w:val="sw_KE" w:bidi="sw_KE"/>
        </w:rPr>
        <w:t>"Kuanzia sasa na kuendelea" inarejelea wakati baada ya Yesu kufa. Wanafunzi watajua kikamilifu na kuelewa Yesu ni nani: mwokozi aliyeahidiwa na Mwana wa Mungu. Wanafunzi hawataweza kumwona Mungu kwa macho yao. Hata hivyo, kumjua Yesu kikamilifu itakuwa "kumwona au kuelewa Mungu," kumjua na kuelewa jinsi Mungu anavyofanya kazi ulimwenguni na katika maisha ya watu. Katika maandiko, watu hawangedai kumjua Mungu. Yesu anabadilisha hili. Kwa kumjua Yesu kwa kweli, watu wanaweza kumjua Mungu kwa kweli.</w:t>
      </w:r>
    </w:p>
    <w:p>
      <w:pPr/>
      <w:r>
        <w:rPr>
          <w:lang w:val="sw_KE" w:bidi="sw_KE"/>
        </w:rPr>
      </w:r>
      <w:r>
        <w:rPr>
          <w:lang w:val="sw_KE" w:bidi="sw_KE"/>
        </w:rPr>
        <w:t>Sitisha hapa na mjadili swali hili na kikundi chako: Katika utamaduni wako, toa mifano ya watu ambao unawajua na watu ambao mnajua "kuhusu." Kuna tofauti gani? Sitisha sauti hapa.</w:t>
      </w:r>
    </w:p>
    <w:p>
      <w:pPr/>
      <w:r>
        <w:rPr>
          <w:lang w:val="sw_KE" w:bidi="sw_KE"/>
        </w:rPr>
      </w:r>
      <w:r>
        <w:rPr>
          <w:lang w:val="sw_KE" w:bidi="sw_KE"/>
        </w:rPr>
        <w:t>Filipo, mmoja wa wanafunzi, anamwomba Yesu awaonyeshe Baba. Filipo anaomba kumwona Mungu Baba kwa macho yake. Filipo anasema kwamba mara tu watakapomwona Mungu Baba kwa macho yao wenyewe wataridhika na hawatahitaji kuomba chochote kingine. Wakati mazungumzo yanaendelea, Yesu anatumia swali hili ili kuonyesha uhusiano wa karibu sana kati yake na Baba. Jibu la Yesu ni la kushangaza kabisa. Yesu anamkemea Filipo kidogo, akimkumbusha Filipo kwamba ametumia wakati wa kutosha—pengine miaka 3 iliyopita—na Yesu. Yesu anasema kwamba kumwona yeye mwenyewe, kumwamini Yesu, ni kumwona na kumjua Baba. Hii ina maana kwamba Yesu anafichua Mungu Baba ni nani. Kisha Yesu akasema, "Je, huamini kwamba mimi niko ndani ya Baba, na kwamba Baba yuko ndani yangu?" Hii ni mara ya pili ambayo Yesu anasema kwamba yeye ni mmoja na Baba na Baba ni mmoja pamoja naye. Wao wako pamoja na wameunganishwa; wao ni kitu kimoja. Wakati huu Yesu anatoa dai kwa marafiki wake wa karibu, ambao wanapaswa kumjua vizuri.</w:t>
      </w:r>
    </w:p>
    <w:p>
      <w:pPr/>
      <w:r>
        <w:rPr>
          <w:lang w:val="sw_KE" w:bidi="sw_KE"/>
        </w:rPr>
      </w:r>
      <w:r>
        <w:rPr>
          <w:lang w:val="sw_KE" w:bidi="sw_KE"/>
        </w:rPr>
        <w:t>Yesu kisha anaelezea kwamba kile anachosema kinakuja kutoka kwa kile Baba anafanya. Baba anatenda, na Yesu anazungumza kile Baba anafanya. Yesu hatendi peke yake, akifanya tu kile Baba anachofanya. Kile Yesu anasema na kufanya kinaonyesha jinsi Baba alivyo.</w:t>
      </w:r>
    </w:p>
    <w:p>
      <w:pPr/>
      <w:r>
        <w:rPr>
          <w:lang w:val="sw_KE" w:bidi="sw_KE"/>
        </w:rPr>
      </w:r>
      <w:r>
        <w:rPr>
          <w:lang w:val="sw_KE" w:bidi="sw_KE"/>
        </w:rPr>
        <w:t>Sitisha hapa na ucheze mchezo huu. Nendeni katika jozi. Pata kamba au kitu ambacho unaweza kutumia cha kufungia. Simama karibu na mwenzi wako na funga miguu yako ya katikati pamoja. Mtu ambaye anasimama upande wa kulia anafunga mguu wake wa kushoto kwenye mguu wa kulia wa mtu ambaye anasimama upande wa kushoto. Sasa jaribuni kutembea kama timu. Tazama kama mnaweza kufanya kazi pamoja kwa umoja. Sitisha sauti hapa.</w:t>
      </w:r>
    </w:p>
    <w:p>
      <w:pPr/>
      <w:r>
        <w:rPr>
          <w:lang w:val="sw_KE" w:bidi="sw_KE"/>
        </w:rPr>
      </w:r>
      <w:r>
        <w:rPr>
          <w:lang w:val="sw_KE" w:bidi="sw_KE"/>
        </w:rPr>
        <w:t>Yesu anarudia dai hili, "Niamini ninaposema kwamba mimi niko ndani ya Baba na Baba yuko ndani yangu; au angalau amini kwa sababu ya ushahidi wa kazi zenyewe." Yesu anawaambia wanafunzi "niamini," hii ni kuamini au kuamini kile anachosema. Yesu angependa wanafunzi kumwamini kwa sababu ya kile anachosema, lakini ikiwa wanaona miujiza na kumwamini, basi hiyo ni bora kuliko kutoamini kabisa.</w:t>
      </w:r>
    </w:p>
    <w:p>
      <w:pPr/>
      <w:r>
        <w:rPr>
          <w:lang w:val="sw_KE" w:bidi="sw_KE"/>
        </w:rPr>
      </w:r>
      <w:r>
        <w:rPr>
          <w:lang w:val="sw_KE" w:bidi="sw_KE"/>
        </w:rPr>
        <w:t>Kisha Yesu anawaambia wanafunzi wake kitu muhimu sana. Wanafunzi wanajua wanahitaji kulipa tahadhari maalum. Yesu anasema kwamba mtu yeyote ambaye anafanya uamuzi wa kibinafsi wa kumfuata na kumwamini Yesu hatafanya tu kile alichokuwa akifanya, bali atafanya mambo makubwa zaidi. Wakati Yesu anaenda kuwa na Baba Mungu, atawatuma wafuasi wake Roho Mtakatifu. Roho Mtakatifu atawapa nguvu ya kuzungumza na watu kila mahali kuhusu Yesu. Roho Mtakatifu pia atawawezesha kufanya miujiza. Yesu hakumaanisha kwamba wangefanya miujiza hata ya kuvutia zaidi kuliko alivyofanya. Yesu pengine alimaanisha kwamba wangefanya aina ile ile ya miujiza, lakini duniani kote.</w:t>
      </w:r>
    </w:p>
    <w:p>
      <w:pPr/>
      <w:r>
        <w:rPr>
          <w:lang w:val="sw_KE" w:bidi="sw_KE"/>
        </w:rPr>
      </w:r>
      <w:r>
        <w:rPr>
          <w:lang w:val="sw_KE" w:bidi="sw_KE"/>
        </w:rPr>
        <w:t>Sitisha hapa na usimulie hadithi kuhusu wakati ulipomfundisha mtu ujuzi, na akawa bora zaidi kuliko wewe! Pengine ilikuwa kuoka, kulima bustani, kujenga, nk.</w:t>
      </w:r>
    </w:p>
    <w:p>
      <w:pPr/>
      <w:r>
        <w:rPr>
          <w:lang w:val="sw_KE" w:bidi="sw_KE"/>
        </w:rPr>
      </w:r>
      <w:r>
        <w:rPr>
          <w:lang w:val="sw_KE" w:bidi="sw_KE"/>
        </w:rPr>
        <w:t>Sitisha hapa na mjadili swali hili na kikundi chako: Katika utamaduni wenu, mngehisi vipi ikiwa mtu mdogo au mtu asiye muhimu angefanya mambo mengi zaidi au "makubwa" kuliko kiongozi au mzee? Sitisha sauti hapa.</w:t>
      </w:r>
    </w:p>
    <w:p>
      <w:pPr/>
      <w:r>
        <w:rPr>
          <w:lang w:val="sw_KE" w:bidi="sw_KE"/>
        </w:rPr>
      </w:r>
      <w:r>
        <w:rPr>
          <w:lang w:val="sw_KE" w:bidi="sw_KE"/>
        </w:rPr>
        <w:t>Yesu anawaambia wanafunzi wake, "Mnaweza kuomba chochote kwa jina langu, na nitafanya hivyo, ili Mwana aweze kuleta utukufu kwa Baba."</w:t>
      </w:r>
    </w:p>
    <w:p>
      <w:pPr/>
      <w:r>
        <w:rPr>
          <w:lang w:val="sw_KE" w:bidi="sw_KE"/>
        </w:rPr>
      </w:r>
      <w:r>
        <w:rPr>
          <w:lang w:val="sw_KE" w:bidi="sw_KE"/>
        </w:rPr>
        <w:t>"Kwa jina langu" si njia kwa wanafunzi kupata chochote walichokipenda. Majina katika utamaduni wa Yesu yaliwakilisha mtu mwenyewe. Wanafunzi waliunganishwa na Yesu kwa sababu walimfuata. Wanapoomba kitu katika jina la Yesu, wanaomba kulingana na nguvu na mamlaka ya Yesu, na kulingana na uhusiano wao na Yesu kama wanafunzi wake. Yesu anasema hakuna kikomo kwa nguvu ya sala. Yesu anasema anaweza kufanya chochote.</w:t>
      </w:r>
    </w:p>
    <w:p>
      <w:pPr/>
      <w:r>
        <w:rPr>
          <w:lang w:val="sw_KE" w:bidi="sw_KE"/>
        </w:rPr>
      </w:r>
      <w:r>
        <w:rPr>
          <w:lang w:val="sw_KE" w:bidi="sw_KE"/>
        </w:rPr>
        <w:t>Sitisha hapa na simulia hadithi kuhusu wakati umemwomba Yesu kitu "kwa jina lake." Ni nini kilichotokea? Ni kwa njia gani jibu lilileta utukufu au heshima kwa Mungu? Sitisha sauti hapa.</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14:1–14 katika tafsiri rahisi zaidi kuelewa.</w:t>
      </w:r>
    </w:p>
    <w:p>
      <w:pPr/>
      <w:r>
        <w:rPr>
          <w:lang w:val="sw_KE" w:bidi="sw_KE"/>
        </w:rPr>
      </w:r>
      <w:r>
        <w:rPr>
          <w:lang w:val="sw_KE" w:bidi="sw_KE"/>
        </w:rPr>
        <w:t>Katika hatua hii, kikundi kitafafanua matukio, wahusika na mpangilio wa kifungu hiki. Kisha kikundi kitawazia kifungu hiki.</w:t>
      </w:r>
    </w:p>
    <w:p>
      <w:pPr/>
      <w:r>
        <w:rPr>
          <w:lang w:val="sw_KE" w:bidi="sw_KE"/>
        </w:rPr>
      </w:r>
      <w:r>
        <w:rPr>
          <w:lang w:val="sw_KE" w:bidi="sw_KE"/>
        </w:rPr>
        <w:t>Simulizi hii ina matukio 4.</w:t>
      </w:r>
    </w:p>
    <w:p>
      <w:pPr/>
      <w:r>
        <w:rPr>
          <w:lang w:val="sw_KE" w:bidi="sw_KE"/>
        </w:rPr>
      </w:r>
      <w:r>
        <w:rPr>
          <w:b/>
          <w:lang w:val="sw_KE" w:bidi="sw_KE"/>
        </w:rPr>
        <w:t>Katika tukio la kwanza:</w:t>
      </w:r>
      <w:r>
        <w:rPr>
          <w:lang w:val="sw_KE" w:bidi="sw_KE"/>
        </w:rPr>
        <w:t xml:space="preserve"> Yesu anawaambia wanafunzi wake wasifadhaike. Anawaambia anaenda kuandaa mahali kwa ajili yao. Yesu anasema atarudi kwa wanafunzi na kwamba wanajua jinsi ya kufika mahali ambapo Yesu anaenda.</w:t>
      </w:r>
    </w:p>
    <w:p>
      <w:pPr/>
      <w:r>
        <w:rPr>
          <w:lang w:val="sw_KE" w:bidi="sw_KE"/>
        </w:rPr>
      </w:r>
      <w:r>
        <w:rPr>
          <w:b/>
          <w:lang w:val="sw_KE" w:bidi="sw_KE"/>
        </w:rPr>
        <w:t>Katika tukio la pili:</w:t>
      </w:r>
      <w:r>
        <w:rPr>
          <w:lang w:val="sw_KE" w:bidi="sw_KE"/>
        </w:rPr>
        <w:t xml:space="preserve"> Tomaso anamwambia Yesu kwamba hawajui jinsi ya kufika mahali ambapo Yesu anaenda. Yesu anasema, "Mimi ni njia, ukweli na maisha." "Hakuna mtu anayekuja kwa Baba isipokuwa kupitia mimi." Yesu anawaambia wanamjua Baba kwa sababu wanamjua Yesu.</w:t>
      </w:r>
    </w:p>
    <w:p>
      <w:pPr/>
      <w:r>
        <w:rPr>
          <w:lang w:val="sw_KE" w:bidi="sw_KE"/>
        </w:rPr>
      </w:r>
      <w:r>
        <w:rPr>
          <w:b/>
          <w:lang w:val="sw_KE" w:bidi="sw_KE"/>
        </w:rPr>
        <w:t>Katika tukio la tatu:</w:t>
      </w:r>
      <w:r>
        <w:rPr>
          <w:lang w:val="sw_KE" w:bidi="sw_KE"/>
        </w:rPr>
        <w:t xml:space="preserve"> Filipo anamwomba Yesu awaonyeshe Baba. Yesu anasema mara mbili, "Mimi nimo ndani ya Baba na Baba yuko ndani yangu." Wakati Yesu anazungumza, ni Baba ambaye yuko ndani ya Yesu akifanya kazi yake. Yesu anataka wanafunzi wamwamini Yesu, au angalau waamini kwa sababu ya kile alichofanya.</w:t>
      </w:r>
    </w:p>
    <w:p>
      <w:pPr/>
      <w:r>
        <w:rPr>
          <w:lang w:val="sw_KE" w:bidi="sw_KE"/>
        </w:rPr>
      </w:r>
      <w:r>
        <w:rPr>
          <w:b/>
          <w:lang w:val="sw_KE" w:bidi="sw_KE"/>
        </w:rPr>
        <w:t>Katika tukio la nne:</w:t>
      </w:r>
      <w:r>
        <w:rPr>
          <w:lang w:val="sw_KE" w:bidi="sw_KE"/>
        </w:rPr>
        <w:t xml:space="preserve"> Yesu anasema kwamba mara tu atakapoondoka, wale wanaomwamini watafanya kazi kubwa zaidi kuliko alizozifanya. Yesu atafanya chochote ambacho wanafunzi wanaomba kwa jina lake, ili kuleta utukufu kwa Baba yake.</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Tomaso</w:t>
      </w:r>
    </w:p>
    <w:p>
      <w:pPr>
        <w:pStyle w:val="ListBullet"/>
        <w:spacing w:line="240" w:lineRule="auto"/>
        <w:ind w:left="720"/>
      </w:pPr>
      <w:r>
        <w:rPr>
          <w:lang w:val="sw_KE" w:bidi="sw_KE"/>
        </w:rPr>
      </w:r>
      <w:r>
        <w:rPr>
          <w:lang w:val="sw_KE" w:bidi="sw_KE"/>
        </w:rPr>
        <w:t>Filipo</w:t>
      </w:r>
    </w:p>
    <w:p>
      <w:pPr>
        <w:pStyle w:val="ListBullet"/>
        <w:spacing w:line="240" w:lineRule="auto"/>
        <w:ind w:left="720"/>
      </w:pPr>
      <w:r>
        <w:rPr>
          <w:lang w:val="sw_KE" w:bidi="sw_KE"/>
        </w:rPr>
      </w:r>
      <w:r>
        <w:rPr>
          <w:lang w:val="sw_KE" w:bidi="sw_KE"/>
        </w:rPr>
        <w:t>Na wanafunzi</w:t>
      </w:r>
    </w:p>
    <w:p>
      <w:pPr/>
      <w:r>
        <w:rPr>
          <w:lang w:val="sw_KE" w:bidi="sw_KE"/>
        </w:rPr>
      </w:r>
      <w:r>
        <w:rPr>
          <w:lang w:val="sw_KE" w:bidi="sw_KE"/>
        </w:rPr>
        <w:t>Kama kikundi, zingatia sehemu hizi za mpangilio wa simulizi: Katika simulizi ya awali Yesu aliwaambia wanafunzi kwamba atawaacha hivi karibuni. Wanafunzi wamekasirika, wamechanganyikiwa, na pengine wana wasiwasi. Hii inafanyika wakati wa chakula cha Pasaka.</w:t>
      </w:r>
    </w:p>
    <w:p>
      <w:pPr/>
      <w:r>
        <w:rPr>
          <w:lang w:val="sw_KE" w:bidi="sw_KE"/>
        </w:rPr>
      </w:r>
      <w:r>
        <w:rPr>
          <w:lang w:val="sw_KE" w:bidi="sw_KE"/>
        </w:rPr>
        <w:t>Fikiria Yesu na wanafunzi wake wameketi karibu na meza, wakiendelea kuzungumza. Wanafunzi wa Yesu wana wasiwasi, kwa hivyo Yesu anasema, "Msifadhaike mioyoni mwenu." Yesu anatumia neno "moyo" hapa ili kumaanisha jinsi wanafunzi wanavyohisi na kile wanachofikiri. Wanafunzi wangeelewa "moyo" kuwa kituo na chanzo cha hisia na tamaa.</w:t>
      </w:r>
    </w:p>
    <w:p>
      <w:pPr/>
      <w:r>
        <w:rPr>
          <w:lang w:val="sw_KE" w:bidi="sw_KE"/>
        </w:rPr>
      </w:r>
      <w:r>
        <w:rPr>
          <w:lang w:val="sw_KE" w:bidi="sw_KE"/>
        </w:rPr>
        <w:t>Yesu kwanza anawaambia wanafunzi wake wasiwe na wasiwasi. Hii inaweza kufikiriwa kama tendo hasi: "Usiwe na wasiwasi. Kisha Yesu anawaambia wafanye kitu chanya "kwa kumwamini" na "kwa kuamini" ndani yake mwenyewe. Taarifa hasi ikifuatiwa na taarifa chanya inaonyesha kile Yesu anasema ni muhimu. Kuamini ni "kuendelea kutumaini."</w:t>
      </w:r>
    </w:p>
    <w:p>
      <w:pPr/>
      <w:r>
        <w:rPr>
          <w:lang w:val="sw_KE" w:bidi="sw_KE"/>
        </w:rPr>
      </w:r>
      <w:r>
        <w:rPr>
          <w:lang w:val="sw_KE" w:bidi="sw_KE"/>
        </w:rPr>
        <w:t>Yesu anasema, "Nyumba ya Baba yangu ina vyumba vingi," au "Kuna chumba zaidi ya kutosha katika nyumba ya Baba yangu." "Nyumba ya Baba yangu" ni njia ya kuzungumza kuhusu Mbingu—ambapo Mungu anaishi. Yesu hasemi kwamba Baba yake anaishi katika nyumba halisi, bali kwamba hapa ni mahali ambapo Mungu mwenyewe anaishi na yuko na watu wake. Yesu anaelezea kwamba kuna nafasi nyingi kwa kila mtu na kila mtu mbinguni.</w:t>
      </w:r>
    </w:p>
    <w:p>
      <w:pPr/>
      <w:r>
        <w:rPr>
          <w:lang w:val="sw_KE" w:bidi="sw_KE"/>
        </w:rPr>
      </w:r>
      <w:r>
        <w:rPr>
          <w:lang w:val="sw_KE" w:bidi="sw_KE"/>
        </w:rPr>
        <w:t>Sitisha hapa na mjadili swali hili kama kikundi: Mnawezaje kusema "nyumba ya Baba yangu," au nafasi ya kuishi, katika eneo lenu? Sitisha sauti hapa.</w:t>
      </w:r>
    </w:p>
    <w:p>
      <w:pPr/>
      <w:r>
        <w:rPr>
          <w:lang w:val="sw_KE" w:bidi="sw_KE"/>
        </w:rPr>
      </w:r>
      <w:r>
        <w:rPr>
          <w:lang w:val="sw_KE" w:bidi="sw_KE"/>
        </w:rPr>
        <w:t>"Kama isingekuwa hivyo, je, ningalikuambia kwamba ninakwenda kuwaandalia mahali?"</w:t>
      </w:r>
    </w:p>
    <w:p>
      <w:pPr/>
      <w:r>
        <w:rPr>
          <w:lang w:val="sw_KE" w:bidi="sw_KE"/>
        </w:rPr>
      </w:r>
      <w:r>
        <w:rPr>
          <w:lang w:val="sw_KE" w:bidi="sw_KE"/>
        </w:rPr>
        <w:t>"Ikiwa haikuwa hivyo" ni kifungu ambacho kinamaanisha "ikiwa haikuwa na vyumba vya kutosha." Aina hii ya swali haihitaji jibu. Aina hii ya swali inatumiwa na Yesu ili kuwaambia wanafunzi kitu. Yesu anawaambia wanafunzi kuna chumba cha kutosha na kila mtu ambaye anamwamini Yesu ana mahali hapo.</w:t>
      </w:r>
    </w:p>
    <w:p>
      <w:pPr/>
      <w:r>
        <w:rPr>
          <w:lang w:val="sw_KE" w:bidi="sw_KE"/>
        </w:rPr>
      </w:r>
      <w:r>
        <w:rPr>
          <w:lang w:val="sw_KE" w:bidi="sw_KE"/>
        </w:rPr>
        <w:t>Sitisha hapa na mjadili swali hili kama kikundi: Eleza wakati ambapo ungeuliza swali na kutarajia wasikilizaji wako waseme "hapana." Ikiwa huwezi kufikiria jinsi ungefanya hivyo, elezea jinsi ungewakumbusha wasikilizaji wako kwamba hawapaswi kutilia shaka kile ulichosema. Sitisha sauti hapa.</w:t>
      </w:r>
    </w:p>
    <w:p>
      <w:pPr/>
      <w:r>
        <w:rPr>
          <w:lang w:val="sw_KE" w:bidi="sw_KE"/>
        </w:rPr>
      </w:r>
      <w:r>
        <w:rPr>
          <w:lang w:val="sw_KE" w:bidi="sw_KE"/>
        </w:rPr>
        <w:t>Yesu kisha anawaambia wanafunzi wake kwamba ataenda ili kuandaa mahali kwa ajili yao, na kisha atarudi kwao. Kisha Yesu atawachukua wale wanaomjua ili wawe naye milele. Inawezekana kwamba Yesu anazungumza kuhusu "kuja kwa pili," wakati ambapo Yesu atarudi duniani katika utukufu wake wote. Wakati huu bado haujatokea, kwa hivyo wakati Yesu anasema "Nitarudi tena," ni wakati fulani katika siku zijazo.</w:t>
      </w:r>
    </w:p>
    <w:p>
      <w:pPr/>
      <w:r>
        <w:rPr>
          <w:lang w:val="sw_KE" w:bidi="sw_KE"/>
        </w:rPr>
      </w:r>
      <w:r>
        <w:rPr>
          <w:lang w:val="sw_KE" w:bidi="sw_KE"/>
        </w:rPr>
        <w:t>Sitisha hapa na mjadili swali hili kama kikundi: Simulia hadithi kuhusu mipango ya kuja kumchukua mtu ili uende naye safarini. Unazungumza vipi na mtu unapomwambia unakuja kumchukua wakati fulani katika siku zijazo? Kueni makini kwa maneno unayotumia kuzungumza kuhusu kurudi mahali na kumchukua mtu. Sitisha sauti hapa.</w:t>
      </w:r>
    </w:p>
    <w:p>
      <w:pPr/>
      <w:r>
        <w:rPr>
          <w:lang w:val="sw_KE" w:bidi="sw_KE"/>
        </w:rPr>
      </w:r>
      <w:r>
        <w:rPr>
          <w:lang w:val="sw_KE" w:bidi="sw_KE"/>
        </w:rPr>
        <w:t>Yesu kisha anasema, "Unajua njia ya kwenda mahali ninapoenda." "Njia" ni njia ya kusema njia ambayo mtu anapata mahali, kama vile barabara au njia.</w:t>
      </w:r>
    </w:p>
    <w:p>
      <w:pPr/>
      <w:r>
        <w:rPr>
          <w:lang w:val="sw_KE" w:bidi="sw_KE"/>
        </w:rPr>
      </w:r>
      <w:r>
        <w:rPr>
          <w:lang w:val="sw_KE" w:bidi="sw_KE"/>
        </w:rPr>
        <w:t>Sitisha hapa na mjadili swali hili kama kikundi: Toa mfano wa jinsi mnavyompa mtu maelekezo ili kumsaidia kwenda mahali fulani. Kuwa makini kwa jinsi unavyozungumza kuhusu maelekezo ambayo mtu ni lazima afuate, au njia au barabara ambayo ni lazima aiendee ili kufika marudio ya mwisho. Sitisha sauti hapa.</w:t>
      </w:r>
    </w:p>
    <w:p>
      <w:pPr/>
      <w:r>
        <w:rPr>
          <w:lang w:val="sw_KE" w:bidi="sw_KE"/>
        </w:rPr>
      </w:r>
      <w:r>
        <w:rPr>
          <w:lang w:val="sw_KE" w:bidi="sw_KE"/>
        </w:rPr>
        <w:t>Katika tukio la 2, wanafunzi wanajibu kile ambacho Yesu ametoka kusema. Tomaso pengine anatuonyesha kile ambacho kikundi chote kinawaza. Tomaso anasema "Bwana," au "mkubwa." Tomaso na baadaye Filipo wote wawili wanamwita Yesu kwa cheo cha heshima cha Bwana. Wanamchukulia Yesu kama kiongozi wao anayeheshimiwa na mwalimu.</w:t>
      </w:r>
    </w:p>
    <w:p>
      <w:pPr/>
      <w:r>
        <w:rPr>
          <w:lang w:val="sw_KE" w:bidi="sw_KE"/>
        </w:rPr>
      </w:r>
      <w:r>
        <w:rPr>
          <w:lang w:val="sw_KE" w:bidi="sw_KE"/>
        </w:rPr>
        <w:t>Tomaso kisha anauliza swali ambalo halihitaji jibu. Tomaso haelewi mahali ambapo Yesu anaenda, kwa hivyo hawezi kujua njia. Tomaso anatumia neno lile lile: "njia."</w:t>
      </w:r>
    </w:p>
    <w:p>
      <w:pPr/>
      <w:r>
        <w:rPr>
          <w:lang w:val="sw_KE" w:bidi="sw_KE"/>
        </w:rPr>
      </w:r>
      <w:r>
        <w:rPr>
          <w:lang w:val="sw_KE" w:bidi="sw_KE"/>
        </w:rPr>
        <w:t>Sehemu inayofuata ya simulizi ni muhimu sana. Yesu anazungumza na Tomaso. Yesu anasema, "Mimi ni njia, ukweli, na maisha." "Hakuna mtu anayekuja kwa Baba isipokuwa kupitia mimi." Hii ni mara ya sita ambayo Yohana ametuambia kwamba Yesu anajielezea kwa kutumia kifungu "Mimi ni." Yesu anasema yeye ni njia kwa watu kuweza kuwa na uhusiano sahihi na Mungu. Yesu anafichua ukweli kuhusu Mungu, yeye ni nani. Yesu ni mtu pekee ambaye anaweza kuwapa watu maisha ya milele.</w:t>
      </w:r>
    </w:p>
    <w:p>
      <w:pPr/>
      <w:r>
        <w:rPr>
          <w:lang w:val="sw_KE" w:bidi="sw_KE"/>
        </w:rPr>
      </w:r>
      <w:r>
        <w:rPr>
          <w:lang w:val="sw_KE" w:bidi="sw_KE"/>
        </w:rPr>
        <w:t>Sitisha hapa na mjadili swali hili kama kikundi: Ni maneno gani na misemo gani mngetumia ili kuelezea kila moja ya vipengele hivi? Ungesema nini ili kuwasaidia watu katika utamaduni wako kuelewa kile Yesu anasema? Sitisha sauti hapa.</w:t>
      </w:r>
    </w:p>
    <w:p>
      <w:pPr/>
      <w:r>
        <w:rPr>
          <w:lang w:val="sw_KE" w:bidi="sw_KE"/>
        </w:rPr>
      </w:r>
      <w:r>
        <w:rPr>
          <w:lang w:val="sw_KE" w:bidi="sw_KE"/>
        </w:rPr>
        <w:t>Yesu anaendelea, "Ikiwa unanijua kwa kweli, utamjua Baba yangu pia." Kuanzia sasa, mnamjua na mmemwona." Hii ni taarifa ya kushangaza! Yesu anasema kwamba yeye ni njia pekee ya watu kumjua Mungu, na zaidi ya hapo, kwamba ikiwa watu wanamjua Yesu, pia wanamjua Baba. Yesu anasema yeye ndiye pekee anayeweza kuwarejesha watu kwa Mungu. Jambo la kushangaza zaidi ni kwamba ikiwa wamemwona Yesu, wamemwona Baba—ikimaanisha kwamba Yesu na Baba ni mmoja.</w:t>
      </w:r>
    </w:p>
    <w:p>
      <w:pPr/>
      <w:r>
        <w:rPr>
          <w:lang w:val="sw_KE" w:bidi="sw_KE"/>
        </w:rPr>
      </w:r>
      <w:r>
        <w:rPr>
          <w:lang w:val="sw_KE" w:bidi="sw_KE"/>
        </w:rPr>
        <w:t>Sitisha hapa na mjadili swali hili kama kikundi: Eleza mtu ambaye ni njia, au namna ya kufika mahali fulani, na pia huleta ukweli na maisha. Ni aina gani za mambo ambayo ungemtarajia mtu huyo afanye? Ikiwa watu katika utamaduni wako walikutana na mtu ambaye alifanya mambo hayo yote, wangeitikia vipi? Sitisha sauti hapa.</w:t>
      </w:r>
    </w:p>
    <w:p>
      <w:pPr/>
      <w:r>
        <w:rPr>
          <w:lang w:val="sw_KE" w:bidi="sw_KE"/>
        </w:rPr>
      </w:r>
      <w:r>
        <w:rPr>
          <w:lang w:val="sw_KE" w:bidi="sw_KE"/>
        </w:rPr>
        <w:t>Katika tukio la 3, Filipo anazungumza. Filipo anamwuliza Yesu swali, wakati wanafunzi wengine wote bado wako pale na kusikiliza mazungumzo. Filipo anamwita Yesu "Bwana." Filipo anamwomba Yesu awaonyeshe Baba na wataridhika. Filipo haelewi mambo ambayo Yesu tayari amewaambia.</w:t>
      </w:r>
    </w:p>
    <w:p>
      <w:pPr/>
      <w:r>
        <w:rPr>
          <w:lang w:val="sw_KE" w:bidi="sw_KE"/>
        </w:rPr>
      </w:r>
      <w:r>
        <w:rPr>
          <w:lang w:val="sw_KE" w:bidi="sw_KE"/>
        </w:rPr>
        <w:t>Sitisha hapa na mjadili swali hili kama kikundi: Simulia hadithi kuhusu wakati ulipokuwa na maelezo kuhusu kitu, lakini ulitaka kujua zaidi, kwa hivyo uliendelea kuuliza maswali ili kupata maelezo zaidi na uthibitisho. Sitisha sauti hapa.</w:t>
      </w:r>
    </w:p>
    <w:p>
      <w:pPr/>
      <w:r>
        <w:rPr>
          <w:lang w:val="sw_KE" w:bidi="sw_KE"/>
        </w:rPr>
      </w:r>
      <w:r>
        <w:rPr>
          <w:lang w:val="sw_KE" w:bidi="sw_KE"/>
        </w:rPr>
        <w:t>Yesu anamjibu Filipo, kwa kemeo kali. Yesu pia anatumia swali ambalo halihitaji jibu, lakini Yesu anamtarajia Filipo kutambua kosa lake. Yesu anasema, "Je, sijakuwa pamoja nanyi wakati huu wote Filipo, na bado hunijui?" Yesu anasema kwamba amekuwa na Filipo kwa muda mrefu, miaka tatu, na Filipo ameona yote ambayo Yesu amesema na kufanya, na bado Filipo hajaelewa Yesu ni nani. Yesu anasema kwamba katika muda wote ambao wamekuwa pamoja, Yesu amekuwa akimwonyesha Filipo (na wanafunzi wote) Mungu ni nani.</w:t>
      </w:r>
    </w:p>
    <w:p>
      <w:pPr/>
      <w:r>
        <w:rPr>
          <w:lang w:val="sw_KE" w:bidi="sw_KE"/>
        </w:rPr>
      </w:r>
      <w:r>
        <w:rPr>
          <w:lang w:val="sw_KE" w:bidi="sw_KE"/>
        </w:rPr>
        <w:t>Yesu anasema kwamba mtu yeyote ambaye amemwona amemwona Baba, kwa hivyo kuomba kumwona Baba hakuna maana. Yesu kisha anasema kitu cha kushangaza, kwamba yeye yuko ndani ya Baba na kwamba Baba yuko ndani ya Yesu. Yesu anasema kwamba sababu ambayo anaweza kusema haya ni kwa sababu Baba, ambaye anaishi ndani ya Yesu, anafanya kazi yake, na Yesu kisha anatenda. Yesu hanakili tu kile ambacho Baba anafanya, bali Yesu anataka kufanya kile ambacho Baba anafanya kwa sababu wao ni mmoja. Baba ni chanzo cha hekima na nguvu kwa Yesu kutenda. Yesu pia anataka kuleta utukufu kwa Baba. Yesu kisha anawaomba wanafunzi waangalie kile alichofanya, na huo unapaswa kuwa uthibitisho wa kutosha kwamba Baba yuko ndani ya Yesu, na Yesu yuko ndani ya Baba.</w:t>
      </w:r>
    </w:p>
    <w:p>
      <w:pPr/>
      <w:r>
        <w:rPr>
          <w:lang w:val="sw_KE" w:bidi="sw_KE"/>
        </w:rPr>
      </w:r>
      <w:r>
        <w:rPr>
          <w:lang w:val="sw_KE" w:bidi="sw_KE"/>
        </w:rPr>
        <w:t>Sitisha hapa na mjadili kama kikundi: Katika utamaduni wenu, ikiwa mtu anawakilisha mtu mwingine, mngesemaje au mungeielezea vipi? Unaweza kupanga tena sentensi ambazo Yesu anazungumza. Kwa mfano, ikiwa inaleta maana zaidi kwako kuanza na Yesu akiwaambia wanafunzi kwamba kile anachozungumza si maneno yake mwenyewe, bali ni maneno ya Baba, unaweza kuanza hapo. Unaweza kisha kutaka kuhamia kwenye maneno ya Yesu akisema kwamba mtu yeyote aliyemwona Yesu amemwona Baba. Sitisha sauti hapa.</w:t>
      </w:r>
    </w:p>
    <w:p>
      <w:pPr/>
      <w:r>
        <w:rPr>
          <w:lang w:val="sw_KE" w:bidi="sw_KE"/>
        </w:rPr>
      </w:r>
      <w:r>
        <w:rPr>
          <w:lang w:val="sw_KE" w:bidi="sw_KE"/>
        </w:rPr>
        <w:t>Katika tukio la nne, Yesu anaanza kwa kusema, "Amin, amin, nawaambia" au "Hakika, nawaambia." Yesu anasema, "Zingatia kile ninachowaambia baadaye."</w:t>
      </w:r>
    </w:p>
    <w:p>
      <w:pPr/>
      <w:r>
        <w:rPr>
          <w:lang w:val="sw_KE" w:bidi="sw_KE"/>
        </w:rPr>
      </w:r>
      <w:r>
        <w:rPr>
          <w:lang w:val="sw_KE" w:bidi="sw_KE"/>
        </w:rPr>
        <w:t>Yesu anasema kwamba mtu yeyote ambaye anamwamini, au ambaye ana imani naye, pia atafanya mambo yale ambayo Yesu amefanya. Yesu anasema watafanya "kazi" zile alizozifanya. Yesu anaendelea kusema kwamba wale ambao wanamwamini watafanya hata matendo makubwa, kwa sababu Yesu anaenda kwa Baba!</w:t>
      </w:r>
    </w:p>
    <w:p>
      <w:pPr/>
      <w:r>
        <w:rPr>
          <w:lang w:val="sw_KE" w:bidi="sw_KE"/>
        </w:rPr>
      </w:r>
      <w:r>
        <w:rPr>
          <w:lang w:val="sw_KE" w:bidi="sw_KE"/>
        </w:rPr>
        <w:t>Sitisha hapa na mjadili kama kikundi: Mtaelezea vipi Roho Mtakatifu anayewapa nguvu wale ambao wanamwamini Yesu? Ni maneno gani au misemo ambayo ungeweza kutumia ili kuelezea hili? Sitisha sauti hapa.</w:t>
      </w:r>
    </w:p>
    <w:p>
      <w:pPr/>
      <w:r>
        <w:rPr>
          <w:lang w:val="sw_KE" w:bidi="sw_KE"/>
        </w:rPr>
      </w:r>
      <w:r>
        <w:rPr>
          <w:lang w:val="sw_KE" w:bidi="sw_KE"/>
        </w:rPr>
        <w:t>Yesu anamaliza yote aliyotaka kusema kwa kuwaambia wanafunzi kwamba wanaweza kuendelea kumwomba Yesu chochote mara tu atakapokuwa mbinguni na Baba yake. Yesu anawaambia kwamba wakiomba chochote kwa jina lake, kwa kutumia nguvu na mamlaka yake, basi Yesu atahakikisha kwamba kitafanyika.</w:t>
      </w:r>
    </w:p>
    <w:p>
      <w:pPr/>
      <w:r>
        <w:rPr>
          <w:lang w:val="sw_KE" w:bidi="sw_KE"/>
        </w:rPr>
      </w:r>
      <w:r>
        <w:rPr>
          <w:lang w:val="sw_KE" w:bidi="sw_KE"/>
        </w:rPr>
        <w:t>Sasa, kikundi kinapaswa kutengeneza ubao wa hadithi, kuchora, au kutumia vitu ili kuonyesha kifungu na matukio yaliyomo.</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14:1–14 katika tafsiri iliyo rahisi zaidi kueleweka.</w:t>
      </w:r>
    </w:p>
    <w:p>
      <w:pPr/>
      <w:r>
        <w:rPr>
          <w:lang w:val="sw_KE" w:bidi="sw_KE"/>
        </w:rPr>
      </w:r>
      <w:r>
        <w:rPr>
          <w:lang w:val="sw_KE" w:bidi="sw_KE"/>
        </w:rPr>
        <w:t>Katika hatua hii, kikundi kitaigiza kifungu hiki.</w:t>
      </w:r>
    </w:p>
    <w:p>
      <w:pPr/>
      <w:r>
        <w:rPr>
          <w:lang w:val="sw_KE" w:bidi="sw_KE"/>
        </w:rPr>
      </w:r>
      <w:r>
        <w:rPr>
          <w:lang w:val="sw_KE" w:bidi="sw_KE"/>
        </w:rPr>
        <w:t>Kifungu hiki kina matukio 4.</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Tomaso</w:t>
      </w:r>
    </w:p>
    <w:p>
      <w:pPr>
        <w:pStyle w:val="ListBullet"/>
        <w:spacing w:line="240" w:lineRule="auto"/>
        <w:ind w:left="720"/>
      </w:pPr>
      <w:r>
        <w:rPr>
          <w:lang w:val="sw_KE" w:bidi="sw_KE"/>
        </w:rPr>
      </w:r>
      <w:r>
        <w:rPr>
          <w:lang w:val="sw_KE" w:bidi="sw_KE"/>
        </w:rPr>
        <w:t>Filipo</w:t>
      </w:r>
    </w:p>
    <w:p>
      <w:pPr>
        <w:pStyle w:val="ListBullet"/>
        <w:spacing w:line="240" w:lineRule="auto"/>
        <w:ind w:left="720"/>
      </w:pPr>
      <w:r>
        <w:rPr>
          <w:lang w:val="sw_KE" w:bidi="sw_KE"/>
        </w:rPr>
      </w:r>
      <w:r>
        <w:rPr>
          <w:lang w:val="sw_KE" w:bidi="sw_KE"/>
        </w:rPr>
        <w:t>Na wanafunzi</w:t>
      </w:r>
    </w:p>
    <w:p>
      <w:pPr/>
      <w:r>
        <w:rPr>
          <w:lang w:val="sw_KE" w:bidi="sw_KE"/>
        </w:rPr>
      </w:r>
      <w:r>
        <w:rPr>
          <w:lang w:val="sw_KE" w:bidi="sw_KE"/>
        </w:rPr>
        <w:t>Kama kikundi, igizeni kifungu hiki mara mbili. Mnaatarajiwa kuigiza simulizi hii kwa lugha yenu ya asili.</w:t>
      </w:r>
    </w:p>
    <w:p>
      <w:pPr/>
      <w:r>
        <w:rPr>
          <w:lang w:val="sw_KE" w:bidi="sw_KE"/>
        </w:rPr>
      </w:r>
      <w:r>
        <w:rPr>
          <w:lang w:val="sw_KE" w:bidi="sw_KE"/>
        </w:rPr>
        <w:t>Kwanza, igizeni kifungu hicho bila kusitisha. Zingatia mazungumzo, mtiririko, hadithi, na mpangilio wa matukio ya simulizi hii. Hakikisheni hamuachi kuigiza sehemu ngumu au muhimu za kifungu hiki. Saidianeni kukumbuka kila sehemu ya kifungu hicho.</w:t>
      </w:r>
    </w:p>
    <w:p>
      <w:pPr/>
      <w:r>
        <w:rPr>
          <w:lang w:val="sw_KE" w:bidi="sw_KE"/>
        </w:rPr>
      </w:r>
      <w:r>
        <w:rPr>
          <w:lang w:val="sw_KE" w:bidi="sw_KE"/>
        </w:rPr>
        <w:t>Sitisha sauti hii hapa na uigize kifungu hiki.</w:t>
      </w:r>
    </w:p>
    <w:p>
      <w:pPr/>
      <w:r>
        <w:rPr>
          <w:lang w:val="sw_KE" w:bidi="sw_KE"/>
        </w:rPr>
      </w:r>
      <w:r>
        <w:rPr>
          <w:lang w:val="sw_KE" w:bidi="sw_KE"/>
        </w:rPr>
        <w:t>Kikundi kinatakiwa kuigiza kifungu hiki kwa mara ya pili. Katika nyakati fulani za igizo, sitisha igizo na muulize yule anayeigiza mhusika, "Unahisi nini au unafikiria nini?" Mtu anayeigiza mhusika anapaswa kujibu kile ambacho angekuwa anahisi au kufikiria iwapo angekuwa mhusika huyo. Kisha endelea na igizo.</w:t>
      </w:r>
    </w:p>
    <w:p>
      <w:pPr/>
      <w:r>
        <w:rPr>
          <w:lang w:val="sw_KE" w:bidi="sw_KE"/>
        </w:rPr>
      </w:r>
      <w:r>
        <w:rPr>
          <w:lang w:val="sw_KE" w:bidi="sw_KE"/>
        </w:rPr>
        <w:t>Sitisha sauti hii hapa na uigize kifungu hiki kwa mara ya pili.</w:t>
      </w:r>
    </w:p>
    <w:p>
      <w:pPr/>
      <w:r>
        <w:rPr>
          <w:lang w:val="sw_KE" w:bidi="sw_KE"/>
        </w:rPr>
      </w:r>
      <w:r>
        <w:rPr>
          <w:lang w:val="sw_KE" w:bidi="sw_KE"/>
        </w:rPr>
        <w:t>Ufuatao ni mfano wa igizo na majibu yanayowezekana.</w:t>
      </w:r>
    </w:p>
    <w:p>
      <w:pPr/>
      <w:r>
        <w:rPr>
          <w:lang w:val="sw_KE" w:bidi="sw_KE"/>
        </w:rPr>
      </w:r>
      <w:r>
        <w:rPr>
          <w:lang w:val="sw_KE" w:bidi="sw_KE"/>
        </w:rPr>
        <w:t>Huhitaji kuigiza yafuatayo, isipokuwa kama itakusaidia kukumbuka kifungu hiki: Katika kifungu kilichopita tulimwona Yesu akimwambia Petro kwamba Petro alikuwa karibu kukana kumjua. Petro alifadhaika na kuwa na wasiwasi juu ya kile Yesu alichosema. Yesu aliwaambia wale wanafunzi kwamba anakaribia kuwaacha. Wanafunzi wamefadhaika na kuchanganyikiwa. Yesu anajua jinsi wanafunzi wanavyohisi. Katika simulizi hii, Yesu anazungumza na wanafunzi wake wote. Yesu anawaandaa wanafunzi wake kwa wakati ambapo atakufa. Yesu anatafuta kuwahakikishia wanafunzi wake.</w:t>
      </w:r>
    </w:p>
    <w:p>
      <w:pPr/>
      <w:r>
        <w:rPr>
          <w:lang w:val="sw_KE" w:bidi="sw_KE"/>
        </w:rPr>
      </w:r>
      <w:r>
        <w:rPr>
          <w:lang w:val="sw_KE" w:bidi="sw_KE"/>
        </w:rPr>
        <w:t>Simulizi yetu inaanza sasa.</w:t>
      </w:r>
    </w:p>
    <w:p>
      <w:pPr/>
      <w:r>
        <w:rPr>
          <w:lang w:val="sw_KE" w:bidi="sw_KE"/>
        </w:rPr>
      </w:r>
      <w:r>
        <w:rPr>
          <w:lang w:val="sw_KE" w:bidi="sw_KE"/>
        </w:rPr>
        <w:t>Tukio la 1</w:t>
      </w:r>
    </w:p>
    <w:p>
      <w:pPr/>
      <w:r>
        <w:rPr>
          <w:lang w:val="sw_KE" w:bidi="sw_KE"/>
        </w:rPr>
      </w:r>
      <w:r>
        <w:rPr>
          <w:lang w:val="sw_KE" w:bidi="sw_KE"/>
        </w:rPr>
        <w:t>Yesu anasema, "Msifadhaike mioyoni mwenu. Mwamini Mungu, na niamini pia. Kuna nafasi ya kutosha kabisa katika nyumba ya Baba yangu. Ikiwa hili halingekuwa hivyo, je, ningewaambia kwamba ninakwenda kuandaa mahali kwa ajili yenu? Wakati kila kitu kitakapokuwa tayari, nitakuja na kuwapokea kwangu, ili nanyi muwe pamoja nami daima mahali nilipo. Na mnajua njia ya kwenda mahali ninapoenda."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vipi au unawaza nini?" Mtu huyo anaweza kujibu mambo kama, "Ninatamani wao wamjue Baba kama ninavyomjua," au "Ninahitaji wasikilize ukweli huu, kwa sababu utawasaidia wakati wa shida," au "Hawatajifunza kamwe!"</w:t>
      </w:r>
    </w:p>
    <w:p>
      <w:pPr>
        <w:pStyle w:val="ListBullet"/>
        <w:spacing w:line="240" w:lineRule="auto"/>
        <w:ind w:left="720"/>
      </w:pPr>
      <w:r>
        <w:rPr>
          <w:lang w:val="sw_KE" w:bidi="sw_KE"/>
        </w:rPr>
      </w:r>
      <w:r>
        <w:rPr>
          <w:lang w:val="sw_KE" w:bidi="sw_KE"/>
        </w:rPr>
        <w:t>Waulize watu wanaoigiza wanafunzi, "Mnahisi vipi au mnawaza nini?" Watu wanaweza kujibu mambo kama, "Anamaanisha nini kwamba Mungu anaishi katika nyumba?" au "Kwa nini anahitaji kuondoka sasa hata hivyo? Bado kuna mengi ya kufanya," au "Ninajaribu kutokuwa na hofu, lakini ninahisi mgonjwa kwa hofu na sijui la kufanya."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Tukio la 2</w:t>
      </w:r>
    </w:p>
    <w:p>
      <w:pPr/>
      <w:r>
        <w:rPr>
          <w:lang w:val="sw_KE" w:bidi="sw_KE"/>
        </w:rPr>
      </w:r>
      <w:r>
        <w:rPr>
          <w:lang w:val="sw_KE" w:bidi="sw_KE"/>
        </w:rPr>
        <w:t>Tomaso, mmoja wa wanafunzi, anamwambia Yesu, "Hapana, hatujui, Bwana." Hatujui mahali unapoenda, kwa hivyo tunawezaje kujua njia?"</w:t>
      </w:r>
    </w:p>
    <w:p>
      <w:pPr/>
      <w:r>
        <w:rPr>
          <w:lang w:val="sw_KE" w:bidi="sw_KE"/>
        </w:rPr>
      </w:r>
      <w:r>
        <w:rPr>
          <w:lang w:val="sw_KE" w:bidi="sw_KE"/>
        </w:rPr>
        <w:t>Yesu anamjibu Tomaso, "Mimi ni njia, ukweli, na maisha." "Hakuna mtu anayeweza kuja kwa Baba isipokuwa kupitia mimi."</w:t>
      </w:r>
    </w:p>
    <w:p>
      <w:pPr/>
      <w:r>
        <w:rPr>
          <w:lang w:val="sw_KE" w:bidi="sw_KE"/>
        </w:rPr>
      </w:r>
      <w:r>
        <w:rPr>
          <w:lang w:val="sw_KE" w:bidi="sw_KE"/>
        </w:rPr>
        <w:t>Yesu kisha anawaambia wanafunzi wote, "Ikiwa mngenijua kwa kweli, mngenijua Baba yangu ni nani." Kuanzia sasa na kuendelea, mmemjua na mmemwona!"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Tomaso, "Unahisi vipi au unawaza nini?" Mtu huyo anaweza kujibu mambo kama, "Nimekasirika na nimefadhaika kwamba Yesu hazungumzi waziwazi." Sijui mahali anaenda, kwa hivyo nitajuaje jinsi ya kufika hapo? au "Nimemwona Yesu kwa macho yangu, je, hiyo ina maana kwamba Mungu yuko hapa pia?" au "Nimechanganyikiwa. Yesu anaonekana kuwa akisema kwamba kwa sababu tunamfuata, sasa tunamjua Mungu."</w:t>
      </w:r>
    </w:p>
    <w:p>
      <w:pPr>
        <w:pStyle w:val="ListBullet"/>
        <w:spacing w:line="240" w:lineRule="auto"/>
        <w:ind w:left="720"/>
      </w:pPr>
      <w:r>
        <w:rPr>
          <w:lang w:val="sw_KE" w:bidi="sw_KE"/>
        </w:rPr>
      </w:r>
      <w:r>
        <w:rPr>
          <w:lang w:val="sw_KE" w:bidi="sw_KE"/>
        </w:rPr>
        <w:t>Muulize mtu anayeigiza Yesu, "Unahisi vipi au unawaza nini?" Mtu anaweza kujibu mambo kama, "Ninawapa marafiki wangu maisha, lakini hawawezi kuelewa. Jinsi ninavyotamani waelewe," au "Ninahuzunika sana marafiki wangu bado hawaelewi," au "Baba, wewe na mimi ni kitu kimoja, naomba nifanye kile ninachohitaji kufanya."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Tukio la 3</w:t>
      </w:r>
    </w:p>
    <w:p>
      <w:pPr/>
      <w:r>
        <w:rPr>
          <w:lang w:val="sw_KE" w:bidi="sw_KE"/>
        </w:rPr>
      </w:r>
      <w:r>
        <w:rPr>
          <w:lang w:val="sw_KE" w:bidi="sw_KE"/>
        </w:rPr>
        <w:t>Filipo alisema, "Bwana, tuonyeshe Baba, nasi tutaridhika, au hiyo itatosha kwetu."</w:t>
      </w:r>
    </w:p>
    <w:p>
      <w:pPr/>
      <w:r>
        <w:rPr>
          <w:lang w:val="sw_KE" w:bidi="sw_KE"/>
        </w:rPr>
      </w:r>
      <w:r>
        <w:rPr>
          <w:lang w:val="sw_KE" w:bidi="sw_KE"/>
        </w:rPr>
        <w:t>Yesu alijibu: "Je, hunijui, Filipo, hata baada ya mimi kuwa pamoja nanyi kwa muda mrefu hivi?" Mtu yeyote ambaye ameniona amemwona Baba. Unawezaje kusema, 'Tuonyeshe Baba'? Je, huamini kwamba mimi niko ndani ya Baba, na kwamba Baba yuko ndani yangu?</w:t>
      </w:r>
    </w:p>
    <w:p>
      <w:pPr/>
      <w:r>
        <w:rPr>
          <w:lang w:val="sw_KE" w:bidi="sw_KE"/>
        </w:rPr>
      </w:r>
      <w:r>
        <w:rPr>
          <w:lang w:val="sw_KE" w:bidi="sw_KE"/>
        </w:rPr>
        <w:t>Kisha Yesu alizungumza na wanafunzi wote, "Maneno ninayowaambia sisemi kwa mamlaka yangu mwenyewe. Badala yake, ni Baba, anayeishi ndani yangu, ambaye anafanya kazi yake. Niamini ninaposema kwamba mimi niko ndani ya Baba na Baba yuko ndani yangu; au angalau aminini kwa ushahidi wa kazi zenyewe."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vipi au unawaza nini?" Mtu anaweza kujibu mambo kama, "Ninatamani nisingeuliza swali hilo, kwa kuwa namjua Yesu, ninataka tu kumwona Baba pia," au "Je, Yesu anasema kwamba yeye ni sawa na Baba?" au "Nimemwona Yesu akiwaponya watu, kurejesha watu na kujua mambo ambayo asingeweza kuyajua—je, hii ni kazi ya Baba?"</w:t>
      </w:r>
    </w:p>
    <w:p>
      <w:pPr>
        <w:pStyle w:val="ListBullet"/>
        <w:spacing w:line="240" w:lineRule="auto"/>
        <w:ind w:left="720"/>
      </w:pPr>
      <w:r>
        <w:rPr>
          <w:lang w:val="sw_KE" w:bidi="sw_KE"/>
        </w:rPr>
      </w:r>
      <w:r>
        <w:rPr>
          <w:lang w:val="sw_KE" w:bidi="sw_KE"/>
        </w:rPr>
        <w:t>Muulize mtu anayeigiza Yesu, "Unahisi vipi au unawaza nini?" Mtu anaweza kujibu mambo kama, "Baba, tafadhali uwatie nguvu kwa kile kitakachokuja," au "Baba, siku moja na waelewe," au "Baba, tafadhali wasaidie marafiki wangu."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Tukio 4</w:t>
      </w:r>
    </w:p>
    <w:p>
      <w:pPr/>
      <w:r>
        <w:rPr>
          <w:lang w:val="sw_KE" w:bidi="sw_KE"/>
        </w:rPr>
      </w:r>
      <w:r>
        <w:rPr>
          <w:lang w:val="sw_KE" w:bidi="sw_KE"/>
        </w:rPr>
        <w:t>Yesu anaendelea, "Amin, Amin, (au ninawaambia kweli), mtu yeyote anayeniamini atafanya kazi zile zile nilizokuwa nikizifanya, naye atafanya kazi kubwa zaidi, kwa sababu ninakwenda kwa Baba." Unaweza kuomba chochote kwa jina langu, nami nitafanya hivyo, ili Mwana apate kumtukuza Baba. Ndiyo, niombe chochote kwa jina langu, na nitakifanya!"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wanafunzi, "Mnahisi vipi au mnawaza nini?" Mtu anaweza kujibu mambo kama, "Ninajitahidi kuelewa yote ambayo Yesu amesema," au "Pengine ninahitaji kuomba kwamba Baba anisaidie kuelewa haya yote," au "Nani atatusaidia wakati Yesu atakapokuwa ameondoka, na itapita muda gani mpaka arudi?" Sielewi."</w:t>
      </w:r>
      <w:r>
        <w:rPr>
          <w:lang w:val="sw_KE" w:bidi="sw_KE"/>
        </w:rPr>
      </w:r>
    </w:p>
    <w:p>
      <w:pPr>
        <w:pStyle w:val="Heading3"/>
      </w:pPr>
      <w:r>
        <w:rPr>
          <w:lang w:val="sw_KE" w:bidi="sw_KE"/>
        </w:rPr>
        <w:t>Kujaza Mapengo</w:t>
      </w:r>
    </w:p>
    <w:p>
      <w:pPr/>
      <w:r>
        <w:rPr>
          <w:lang w:val="sw_KE" w:bidi="sw_KE"/>
        </w:rPr>
      </w:r>
      <w:r>
        <w:rPr>
          <w:lang w:val="sw_KE" w:bidi="sw_KE"/>
        </w:rPr>
        <w:t>Sikiliza toleo la sauti la Yohana 14:1–14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 xml:space="preserve">Yesu anasema, "Msifadhaike </w:t>
      </w:r>
      <w:r>
        <w:rPr>
          <w:b/>
          <w:lang w:val="sw_KE" w:bidi="sw_KE"/>
        </w:rPr>
        <w:t>mioyoni</w:t>
      </w:r>
      <w:r>
        <w:rPr>
          <w:lang w:val="sw_KE" w:bidi="sw_KE"/>
        </w:rPr>
        <w:t xml:space="preserve"> mwenu." Tafsiri moyo kwa njia sawa na uliyofanya hapo awali. Kwa maelezo zaidi kuhusu </w:t>
      </w:r>
      <w:r>
        <w:rPr>
          <w:lang w:val="sw_KE" w:bidi="sw_KE"/>
        </w:rPr>
        <w:t>moyo</w:t>
      </w:r>
      <w:r>
        <w:rPr>
          <w:lang w:val="sw_KE" w:bidi="sw_KE"/>
        </w:rPr>
        <w:t>, rejelea Faharasa Kuu.</w:t>
      </w:r>
    </w:p>
    <w:p>
      <w:pPr/>
      <w:r>
        <w:rPr>
          <w:lang w:val="sw_KE" w:bidi="sw_KE"/>
        </w:rPr>
      </w:r>
      <w:r>
        <w:rPr>
          <w:lang w:val="sw_KE" w:bidi="sw_KE"/>
        </w:rPr>
        <w:t xml:space="preserve">Kuna nafasi nyingi zaidi ya kutosha katika </w:t>
      </w:r>
      <w:r>
        <w:rPr>
          <w:b/>
          <w:lang w:val="sw_KE" w:bidi="sw_KE"/>
        </w:rPr>
        <w:t>makao au nyumba ya Baba yangu</w:t>
      </w:r>
      <w:r>
        <w:rPr>
          <w:lang w:val="sw_KE" w:bidi="sw_KE"/>
        </w:rPr>
        <w:t xml:space="preserve">. Hii inarejelea </w:t>
      </w:r>
      <w:r>
        <w:rPr>
          <w:b/>
          <w:lang w:val="sw_KE" w:bidi="sw_KE"/>
        </w:rPr>
        <w:t>mbingu</w:t>
      </w:r>
      <w:r>
        <w:rPr>
          <w:lang w:val="sw_KE" w:bidi="sw_KE"/>
        </w:rPr>
        <w:t>, mahali ambapo Mungu anaishi.</w:t>
      </w:r>
    </w:p>
    <w:p>
      <w:pPr/>
      <w:r>
        <w:rPr>
          <w:lang w:val="sw_KE" w:bidi="sw_KE"/>
        </w:rPr>
      </w:r>
      <w:r>
        <w:rPr>
          <w:lang w:val="sw_KE" w:bidi="sw_KE"/>
        </w:rPr>
        <w:t xml:space="preserve">Sitisha hapa na mjadili kama kikundi ni neno au kirai gani mtakachotumia kwa ajili ya </w:t>
      </w:r>
      <w:r>
        <w:rPr>
          <w:b/>
          <w:lang w:val="sw_KE" w:bidi="sw_KE"/>
        </w:rPr>
        <w:t>nyumba ya Baba yangu</w:t>
      </w:r>
      <w:r>
        <w:rPr>
          <w:lang w:val="sw_KE" w:bidi="sw_KE"/>
        </w:rPr>
        <w:t>. Sitisha sauti hii hapa.</w:t>
      </w:r>
    </w:p>
    <w:p>
      <w:pPr/>
      <w:r>
        <w:rPr>
          <w:lang w:val="sw_KE" w:bidi="sw_KE"/>
        </w:rPr>
      </w:r>
      <w:r>
        <w:rPr>
          <w:lang w:val="sw_KE" w:bidi="sw_KE"/>
        </w:rPr>
        <w:t xml:space="preserve">Yesu alisema, "Na mnajua </w:t>
      </w:r>
      <w:r>
        <w:rPr>
          <w:b/>
          <w:lang w:val="sw_KE" w:bidi="sw_KE"/>
        </w:rPr>
        <w:t>njia</w:t>
      </w:r>
      <w:r>
        <w:rPr>
          <w:lang w:val="sw_KE" w:bidi="sw_KE"/>
        </w:rPr>
        <w:t xml:space="preserve"> ya kwenda mahali ninapoenda."</w:t>
      </w:r>
    </w:p>
    <w:p>
      <w:pPr/>
      <w:r>
        <w:rPr>
          <w:lang w:val="sw_KE" w:bidi="sw_KE"/>
        </w:rPr>
      </w:r>
      <w:r>
        <w:rPr>
          <w:lang w:val="sw_KE" w:bidi="sw_KE"/>
        </w:rPr>
        <w:t xml:space="preserve">Simama hapa na mjadili kama kikundi neno gani au kifungu gani cha maneno mtakachotumia kwa </w:t>
      </w:r>
      <w:r>
        <w:rPr>
          <w:b/>
          <w:lang w:val="sw_KE" w:bidi="sw_KE"/>
        </w:rPr>
        <w:t>njia</w:t>
      </w:r>
      <w:r>
        <w:rPr>
          <w:lang w:val="sw_KE" w:bidi="sw_KE"/>
        </w:rPr>
        <w:t>. Ikiwa tayari umetafsiri neno hili katika kitabu kingine cha Biblia, tumia neno lile ulilotumia huko. Sitisha sauti hii hapa.</w:t>
      </w:r>
    </w:p>
    <w:p>
      <w:pPr/>
      <w:r>
        <w:rPr>
          <w:lang w:val="sw_KE" w:bidi="sw_KE"/>
        </w:rPr>
      </w:r>
      <w:r>
        <w:rPr>
          <w:lang w:val="sw_KE" w:bidi="sw_KE"/>
        </w:rPr>
        <w:t xml:space="preserve">Tomaso, mmoja wa wanafunzi, anamwambia Yesu, "Hapana, hatujui, </w:t>
      </w:r>
      <w:r>
        <w:rPr>
          <w:b/>
          <w:lang w:val="sw_KE" w:bidi="sw_KE"/>
        </w:rPr>
        <w:t>Bwana</w:t>
      </w:r>
      <w:r>
        <w:rPr>
          <w:lang w:val="sw_KE" w:bidi="sw_KE"/>
        </w:rPr>
        <w:t xml:space="preserve">." Hatujui mahali unapoenda." Maana ya neno Bwana hapa ni bwana au mkuu. Kwa maelezo zaidi kuhusu </w:t>
      </w:r>
      <w:r>
        <w:rPr>
          <w:lang w:val="sw_KE" w:bidi="sw_KE"/>
        </w:rPr>
        <w:t>Bwana</w:t>
      </w:r>
      <w:r>
        <w:rPr>
          <w:lang w:val="sw_KE" w:bidi="sw_KE"/>
        </w:rPr>
        <w:t>, rejelea Faharasa Kuu. Tumia neno au kirai kile kile kwa Bwana ulivyotumia katika vifungu vingine.</w:t>
      </w:r>
    </w:p>
    <w:p>
      <w:pPr/>
      <w:r>
        <w:rPr>
          <w:lang w:val="sw_KE" w:bidi="sw_KE"/>
        </w:rPr>
      </w:r>
      <w:r>
        <w:rPr>
          <w:lang w:val="sw_KE" w:bidi="sw_KE"/>
        </w:rPr>
        <w:t>Yesu anamjibu Tomaso, "</w:t>
      </w:r>
      <w:r>
        <w:rPr>
          <w:b/>
          <w:lang w:val="sw_KE" w:bidi="sw_KE"/>
        </w:rPr>
        <w:t>Mimi ni</w:t>
      </w:r>
      <w:r>
        <w:rPr>
          <w:lang w:val="sw_KE" w:bidi="sw_KE"/>
        </w:rPr>
        <w:t xml:space="preserve"> njia, kweli, na maisha." Maneno "Mimi ni" ni muhimu. Maneno haya yanawakumbusha wasikilizaji wa Kiyahudi jina la Mungu katika Agano la Kale. Mungu alimwambia Musa kwamba jina lake ni "Mimi Ndimi." Wakati Yesu anasema "Mimi ndiye," anasema kwamba yeye ni Mungu. Tumia neno au kirai kilekile kwa "Mimi ni" kama ulivyotumia katika vifungu vilivyotangulia. Kwa maelezo zaidi kuhusu </w:t>
      </w:r>
      <w:r>
        <w:rPr>
          <w:lang w:val="sw_KE" w:bidi="sw_KE"/>
        </w:rPr>
        <w:t>mimi ndiye</w:t>
      </w:r>
      <w:r>
        <w:rPr>
          <w:lang w:val="sw_KE" w:bidi="sw_KE"/>
        </w:rPr>
        <w:t>, rejelea Faharasa Kuu.</w:t>
      </w:r>
    </w:p>
    <w:p>
      <w:pPr/>
      <w:r>
        <w:rPr>
          <w:lang w:val="sw_KE" w:bidi="sw_KE"/>
        </w:rPr>
      </w:r>
      <w:r>
        <w:rPr>
          <w:lang w:val="sw_KE" w:bidi="sw_KE"/>
        </w:rPr>
        <w:t>"</w:t>
      </w:r>
      <w:r>
        <w:rPr>
          <w:b/>
          <w:lang w:val="sw_KE" w:bidi="sw_KE"/>
        </w:rPr>
        <w:t>Amin, Amin</w:t>
      </w:r>
      <w:r>
        <w:rPr>
          <w:lang w:val="sw_KE" w:bidi="sw_KE"/>
        </w:rPr>
        <w:t xml:space="preserve">1, au ninawaambia ukweli, mtu yeyote anayeniamini atafanya kazi zile ambazo nimekuwa nikifanya, naye atafanya kazi kubwa zaidi, kwa sababu ninakwenda kwa Baba." Tafsiri "amin" kwa njia sawa na ulivyofanya hapo awali. </w:t>
      </w:r>
    </w:p>
    <w:p>
      <w:pPr/>
      <w:r>
        <w:rPr>
          <w:lang w:val="sw_KE" w:bidi="sw_KE"/>
        </w:rPr>
      </w:r>
      <w:r>
        <w:rPr>
          <w:lang w:val="sw_KE" w:bidi="sw_KE"/>
        </w:rPr>
        <w:t xml:space="preserve">"Mnaweza kuomba chochote </w:t>
      </w:r>
      <w:r>
        <w:rPr>
          <w:b/>
          <w:lang w:val="sw_KE" w:bidi="sw_KE"/>
        </w:rPr>
        <w:t>kwa jina langu</w:t>
      </w:r>
      <w:r>
        <w:rPr>
          <w:lang w:val="sw_KE" w:bidi="sw_KE"/>
        </w:rPr>
        <w:t xml:space="preserve">, na nitalifanya, ili Mwana aweze kuleta </w:t>
      </w:r>
      <w:r>
        <w:rPr>
          <w:b/>
          <w:lang w:val="sw_KE" w:bidi="sw_KE"/>
        </w:rPr>
        <w:t>utukufu</w:t>
      </w:r>
      <w:r>
        <w:rPr>
          <w:lang w:val="sw_KE" w:bidi="sw_KE"/>
        </w:rPr>
        <w:t>, au kumtukuza, Baba." Ndiyo, niombe chochote kwa jina langu, na nitakifanya!"</w:t>
      </w:r>
    </w:p>
    <w:p>
      <w:pPr/>
      <w:r>
        <w:rPr>
          <w:lang w:val="sw_KE" w:bidi="sw_KE"/>
        </w:rPr>
      </w:r>
      <w:r>
        <w:rPr>
          <w:lang w:val="sw_KE" w:bidi="sw_KE"/>
        </w:rPr>
        <w:t>"Kwa jina langu" inamaanisha "katika mamlaka yangu" au "kwa sababu una imani nami." Tafsiri "jina" kwa njia sawa na uliyofanya hapo awali.</w:t>
      </w:r>
    </w:p>
    <w:p>
      <w:pPr/>
      <w:r>
        <w:rPr>
          <w:lang w:val="sw_KE" w:bidi="sw_KE"/>
        </w:rPr>
      </w:r>
      <w:r>
        <w:rPr>
          <w:lang w:val="sw_KE" w:bidi="sw_KE"/>
        </w:rPr>
        <w:t xml:space="preserve">Kumpa mtu utukufu au kumtukuza ni kumpa sifa au heshima. Tafsiri tukuza kwa njia ile ile kama ulivyofanya awali. Kwa maelezo zaidi kuhusu </w:t>
      </w:r>
      <w:r>
        <w:rPr>
          <w:lang w:val="sw_KE" w:bidi="sw_KE"/>
        </w:rPr>
        <w:t>kutukuza</w:t>
      </w:r>
      <w:r>
        <w:rPr>
          <w:lang w:val="sw_KE" w:bidi="sw_KE"/>
        </w:rPr>
        <w:t>, rejelea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simulieni tena kifungu hiki kama kikundi kwa lugha yenu wenyewe.</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14:15–21</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14:15–21 na muiweke mioyoni mwenu.</w:t>
      </w:r>
    </w:p>
    <w:p>
      <w:pPr/>
      <w:r>
        <w:rPr>
          <w:lang w:val="sw_KE" w:bidi="sw_KE"/>
        </w:rPr>
      </w:r>
      <w:r>
        <w:rPr>
          <w:lang w:val="sw_KE" w:bidi="sw_KE"/>
        </w:rPr>
        <w:t>Sikiliza toleo la sauti la Yohana 14:15–21 mara tatu, katika tafsiri tatu tofauti, ikiwezekana.</w:t>
      </w:r>
    </w:p>
    <w:p>
      <w:pPr/>
      <w:r>
        <w:rPr>
          <w:lang w:val="sw_KE" w:bidi="sw_KE"/>
        </w:rPr>
      </w:r>
      <w:r>
        <w:rPr>
          <w:lang w:val="sw_KE" w:bidi="sw_KE"/>
        </w:rPr>
        <w:t>Sitisha sauti hii hapa.</w:t>
      </w:r>
    </w:p>
    <w:p>
      <w:pPr/>
      <w:r>
        <w:rPr>
          <w:lang w:val="sw_KE" w:bidi="sw_KE"/>
        </w:rPr>
      </w:r>
      <w:r>
        <w:rPr>
          <w:lang w:val="sw_KE" w:bidi="sw_KE"/>
        </w:rPr>
        <w:t>Sasa, kama kikundi, jadili maswali yafuatayo:</w:t>
      </w:r>
    </w:p>
    <w:p>
      <w:pPr>
        <w:pStyle w:val="ListBullet"/>
        <w:spacing w:line="240" w:lineRule="auto"/>
        <w:ind w:left="720"/>
      </w:pPr>
      <w:r>
        <w:rPr>
          <w:lang w:val="sw_KE" w:bidi="sw_KE"/>
        </w:rPr>
      </w:r>
      <w:r>
        <w:rPr>
          <w:lang w:val="sw_KE" w:bidi="sw_KE"/>
        </w:rPr>
        <w:t>Unapenda nini katika simulizi hii? Sitisha sauti hii hapa.</w:t>
      </w:r>
    </w:p>
    <w:p>
      <w:pPr>
        <w:pStyle w:val="ListBullet"/>
        <w:spacing w:line="240" w:lineRule="auto"/>
        <w:ind w:left="720"/>
      </w:pPr>
      <w:r>
        <w:rPr>
          <w:lang w:val="sw_KE" w:bidi="sw_KE"/>
        </w:rPr>
      </w:r>
      <w:r>
        <w:rPr>
          <w:lang w:val="sw_KE" w:bidi="sw_KE"/>
        </w:rPr>
        <w:t>Ni nini hupendi au huelewi katika simulizi hii? Sitisha sauti hii hapa.</w:t>
      </w:r>
    </w:p>
    <w:p>
      <w:pPr>
        <w:pStyle w:val="ListBullet"/>
        <w:spacing w:line="240" w:lineRule="auto"/>
        <w:ind w:left="720"/>
      </w:pPr>
      <w:r>
        <w:rPr>
          <w:lang w:val="sw_KE" w:bidi="sw_KE"/>
        </w:rPr>
      </w:r>
      <w:r>
        <w:rPr>
          <w:lang w:val="sw_KE" w:bidi="sw_KE"/>
        </w:rPr>
        <w:t>Kifungu hiki kinatuambia nini kuhusu Mungu au Yesu? Sitisha sauti hii hapa.</w:t>
      </w:r>
    </w:p>
    <w:p>
      <w:pPr>
        <w:pStyle w:val="ListBullet"/>
        <w:spacing w:line="240" w:lineRule="auto"/>
        <w:ind w:left="720"/>
      </w:pPr>
      <w:r>
        <w:rPr>
          <w:lang w:val="sw_KE" w:bidi="sw_KE"/>
        </w:rPr>
      </w:r>
      <w:r>
        <w:rPr>
          <w:lang w:val="sw_KE" w:bidi="sw_KE"/>
        </w:rPr>
        <w:t>Simulizi hii linatuambia nini kuhusu watu? Sitisha sauti hii hapa.</w:t>
      </w:r>
    </w:p>
    <w:p>
      <w:pPr>
        <w:pStyle w:val="ListBullet"/>
        <w:spacing w:line="240" w:lineRule="auto"/>
        <w:ind w:left="720"/>
      </w:pPr>
      <w:r>
        <w:rPr>
          <w:lang w:val="sw_KE" w:bidi="sw_KE"/>
        </w:rPr>
      </w:r>
      <w:r>
        <w:rPr>
          <w:lang w:val="sw_KE" w:bidi="sw_KE"/>
        </w:rPr>
        <w:t>Simulizi hii inaathiri vipi maisha yetu ya kila siku? Sitisha sauti hii hapa.</w:t>
      </w:r>
    </w:p>
    <w:p>
      <w:pPr>
        <w:pStyle w:val="ListBullet"/>
        <w:spacing w:line="240" w:lineRule="auto"/>
        <w:ind w:left="720"/>
      </w:pPr>
      <w:r>
        <w:rPr>
          <w:lang w:val="sw_KE" w:bidi="sw_KE"/>
        </w:rPr>
      </w:r>
      <w:r>
        <w:rPr>
          <w:lang w:val="sw_KE" w:bidi="sw_KE"/>
        </w:rPr>
        <w:t>Unamjua nani anayehitaji kusikia kifungu hiki?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14:15–21 katika tafsiri rahisi zaidi kuelewa.</w:t>
      </w:r>
    </w:p>
    <w:p>
      <w:pPr/>
      <w:r>
        <w:rPr>
          <w:lang w:val="sw_KE" w:bidi="sw_KE"/>
        </w:rPr>
      </w:r>
      <w:r>
        <w:rPr>
          <w:lang w:val="sw_KE" w:bidi="sw_KE"/>
        </w:rPr>
        <w:t>Katika simulizi hii, Yesu anazungumza na wanafunzi wake kumi na moja kabla ya kifo chake. Yuda tayari ameondoka ili kwenda kumsaliti Yesu. Yesu na wanafunzi bado wako katika chumba cha juu baada ya kula chakula cha mwisho pamoja. Wanafunzi wa Yesu wamekuwa wakimwuliza Yesu maswali mengi. Yesu anawapa wanafunzi maelekezo ya mwisho kabla hajafa msalabani.</w:t>
      </w:r>
    </w:p>
    <w:p>
      <w:pPr/>
      <w:r>
        <w:rPr>
          <w:lang w:val="sw_KE" w:bidi="sw_KE"/>
        </w:rPr>
      </w:r>
      <w:r>
        <w:rPr>
          <w:lang w:val="sw_KE" w:bidi="sw_KE"/>
        </w:rPr>
        <w:t>Yesu anawaambia wanafunzi kwamba ikiwa wanampenda, watatii au kutunza amri zake, au kile alichowaambia wafanye. Yesu anasema kwamba atamwomba Baba amtume Msaidizi mwingine, au Mtetezi, awe na wanafunzi milele. Mtetezi huyu ni Roho wa Ukweli, au Roho Mtakatifu. Anaitwa Roho wa Ukweli kwa sababu anafichua ukweli kuhusu jinsi Mungu alivyo, na kuwaongoza watu kujua na kuamini ukweli. Yesu pia anamwita Roho "mtetezi," au "msaidizi." Mtetezi, au mwakilishi, ni mtu ambaye anatetea kesi kwa ajili ya mtu mwingine. Roho Mtakatifu pia anatenda kama msaidizi. Yesu anasema kwamba Roho Mtakatifu atawakumbusha wanafunzi mambo ambayo Yesu amewafundisha usiku huo na kuwaelezea mambo hayo. Ingawa baadhi ya tafsiri zinamwelezea Roho Mtakatifu kama "mfariji" katika kifungu hiki, mwandishi Yohana kwa kawaida hamzungumzii Roho Mtakatifu kama mfariji.</w:t>
      </w:r>
    </w:p>
    <w:p>
      <w:pPr/>
      <w:r>
        <w:rPr>
          <w:lang w:val="sw_KE" w:bidi="sw_KE"/>
        </w:rPr>
      </w:r>
      <w:r>
        <w:rPr>
          <w:lang w:val="sw_KE" w:bidi="sw_KE"/>
        </w:rPr>
        <w:t>Sitisha hapa na mjadili swali hili kama kikundi: Watu katika utamaduni wako hubainishaje ukweli? Sitisha sauti hii hapa.</w:t>
      </w:r>
    </w:p>
    <w:p>
      <w:pPr/>
      <w:r>
        <w:rPr>
          <w:lang w:val="sw_KE" w:bidi="sw_KE"/>
        </w:rPr>
      </w:r>
      <w:r>
        <w:rPr>
          <w:lang w:val="sw_KE" w:bidi="sw_KE"/>
        </w:rPr>
        <w:t>Sitisha hapa na mjadili swali hili kama kikundi: Ni baadhi ya majukumu gani katika utamaduni wenu ambapo watu wanachukuliwa kuwa wasaidizi au watetezi? Simulia hadithi kuhusu wakati mtu alikuwa mtetezi au msaidizi kwako. Watu katika utamaduni wako wanaheshimu vipi watetezi au wasaidizi? Sitisha sauti hii hapa.</w:t>
      </w:r>
    </w:p>
    <w:p>
      <w:pPr/>
      <w:r>
        <w:rPr>
          <w:lang w:val="sw_KE" w:bidi="sw_KE"/>
        </w:rPr>
      </w:r>
      <w:r>
        <w:rPr>
          <w:lang w:val="sw_KE" w:bidi="sw_KE"/>
        </w:rPr>
        <w:t>Ulimwengu, au wale ambao si wafuasi wa Yesu, hawatampokea Roho wa Ukweli kwa sababu hawamjui wala hawamwoni Roho huyo. Hii ina maana kwamba hawatamkubali Roho kama msaidizi wao, au hata kukubali kwamba kuna Roho wa Ukweli. Hata hivyo, wanafunzi wanamjua Yeye kwa sababu anakaa au anaishi pamoja nao na hatimaye Roho ataishi ndani yao. Wakati huu Roho Mtakatifu alikuwa ushawishi wa nje. Wangeweza kuona kazi ya Roho Mtakatifu kupitia wao na miujiza waliyofanya, na pia kupitia Yesu na miujiza ambayo alikuwa akifanya. Lakini haikuwa mpaka baadaye kwamba Roho Mtakatifu alikuja na kuishi ndani yao.</w:t>
      </w:r>
    </w:p>
    <w:p>
      <w:pPr/>
      <w:r>
        <w:rPr>
          <w:lang w:val="sw_KE" w:bidi="sw_KE"/>
        </w:rPr>
      </w:r>
      <w:r>
        <w:rPr>
          <w:lang w:val="sw_KE" w:bidi="sw_KE"/>
        </w:rPr>
        <w:t>Sitisha hapa na mjadili swali hili kama kikundi: Simulia hadithi kuhusu mtu katika utamaduni wenu ambaye alikuwa na roho inayoishi naye au ndani yake. Walitenda vipi? Jumuiya iliitikia vipi? Sitisha sauti hii hapa.</w:t>
      </w:r>
    </w:p>
    <w:p>
      <w:pPr/>
      <w:r>
        <w:rPr>
          <w:lang w:val="sw_KE" w:bidi="sw_KE"/>
        </w:rPr>
      </w:r>
      <w:r>
        <w:rPr>
          <w:lang w:val="sw_KE" w:bidi="sw_KE"/>
        </w:rPr>
        <w:t>Yesu anawaambia wanafunzi wake kwamba hatawaacha wakiwa wamepelekwa au kama yatima. Yatima ni watoto ambao wazazi wao wamewaacha kwa njia fulani, au wamekufa. Yesu anasema kwamba hatawaacha wanafunzi kama watoto bila wazazi ambao wanawaonyesha njia, au kuwasaidia kukua na kujifunza. Yesu anasema kwamba atarudi kwa wanafunzi. Hata hivyo, Yesu hasemi wakati, au tukio gani ambalo hili linaweza kurejelea. Inawezekana Yesu anarejelea Roho Mtakatifu anayekuja, au ufufuo wa Yesu, au kurudi kwake mwishoni mwa wakati.</w:t>
      </w:r>
    </w:p>
    <w:p>
      <w:pPr/>
      <w:r>
        <w:rPr>
          <w:lang w:val="sw_KE" w:bidi="sw_KE"/>
        </w:rPr>
      </w:r>
      <w:r>
        <w:rPr>
          <w:lang w:val="sw_KE" w:bidi="sw_KE"/>
        </w:rPr>
        <w:t>Simama hapa na mjadili swali hili kama kikundi: Yatima huchukuliwaje katika utamaduni wenu? Ni nani watu ambao wanawatunza yatima? Sitisha sauti hii hapa.</w:t>
      </w:r>
    </w:p>
    <w:p>
      <w:pPr/>
      <w:r>
        <w:rPr>
          <w:lang w:val="sw_KE" w:bidi="sw_KE"/>
        </w:rPr>
      </w:r>
      <w:r>
        <w:rPr>
          <w:lang w:val="sw_KE" w:bidi="sw_KE"/>
        </w:rPr>
        <w:t>Sitisha hapa na mjadili swali hili kama kikundi: Jukumu la wazazi ni nini katika kuwasaidia watoto kukua na kujifunza katika utamaduni wenu? Sitisha sauti hii hapa.</w:t>
      </w:r>
    </w:p>
    <w:p>
      <w:pPr/>
      <w:r>
        <w:rPr>
          <w:lang w:val="sw_KE" w:bidi="sw_KE"/>
        </w:rPr>
      </w:r>
      <w:r>
        <w:rPr>
          <w:lang w:val="sw_KE" w:bidi="sw_KE"/>
        </w:rPr>
        <w:t>Yesu anawajulisha wanafunzi kwamba baada ya muda mfupi ulimwengu, au wasioamini, hawatamwona tena. Hapa Yesu anarejelea kifo chake kwenye msalaba, wakati wasioamini hawataweza kumwona tena. Hata hivyo, wanafunzi watamwona atakapofufuliwa kutoka kwa wafu kwa sababu Yesu anakuja na kujionyesha kwao baada ya Yesu kufufuka. Wanafunzi wataishi kwa sababu ya ufufuo wa Yesu.</w:t>
      </w:r>
    </w:p>
    <w:p>
      <w:pPr/>
      <w:r>
        <w:rPr>
          <w:lang w:val="sw_KE" w:bidi="sw_KE"/>
        </w:rPr>
      </w:r>
      <w:r>
        <w:rPr>
          <w:lang w:val="sw_KE" w:bidi="sw_KE"/>
        </w:rPr>
        <w:t>Siku hiyo, wakati wanafunzi watamwona Yesu tena, watatambua kwamba Yesu yuko ndani ya Baba, au kwamba Yesu na Baba ni kitu kimoja. Wanafunzi pia watatambua kwamba wako katika Yesu na Yesu yuko ndani yao. Hili ni rejeleo linalomaanisha kwamba wameunganishwa kwa karibu sana, au kuunganishwa kama mtu mmoja.</w:t>
      </w:r>
    </w:p>
    <w:p>
      <w:pPr/>
      <w:r>
        <w:rPr>
          <w:lang w:val="sw_KE" w:bidi="sw_KE"/>
        </w:rPr>
      </w:r>
      <w:r>
        <w:rPr>
          <w:lang w:val="sw_KE" w:bidi="sw_KE"/>
        </w:rPr>
        <w:t>Sitisha hapa na mjadili swali hili kama kikundi: Watu katika utamaduni wenu wanazungumza vipi na ni lini kuhusu watu wawili waliounganishwa kwa karibu sana, au kuwa kitu kimoja? Sitisha sauti hii hapa.</w:t>
      </w:r>
    </w:p>
    <w:p>
      <w:pPr/>
      <w:r>
        <w:rPr>
          <w:lang w:val="sw_KE" w:bidi="sw_KE"/>
        </w:rPr>
      </w:r>
      <w:r>
        <w:rPr>
          <w:lang w:val="sw_KE" w:bidi="sw_KE"/>
        </w:rPr>
        <w:t>Yesu anarudia, kwa msisitizo na kuonyesha kwamba mtu yeyote mwenye au anayekubali amri za Yesu na kuzifuata, anampenda Yesu. Yesu anawaambia kwamba wale ambao wanampenda Yesu pia watapendwa na Baba ya Yesu, ambaye ni Mungu mwenyewe, na pia na Yesu, na Yesu atajidhihirisha kwa watu hao.</w:t>
      </w:r>
    </w:p>
    <w:p>
      <w:pPr/>
      <w:r>
        <w:rPr>
          <w:lang w:val="sw_KE" w:bidi="sw_KE"/>
        </w:rPr>
      </w:r>
      <w:r>
        <w:rPr>
          <w:lang w:val="sw_KE" w:bidi="sw_KE"/>
        </w:rPr>
        <w:t>Sitisha hapa na mjadili swali hili kama kikundi: Ni baadhi ya amri gani ambazo watu katika utamaduni wenu wanatarajiwa kutii? Kwa nini watu wanachagua kutii amri? Wanapotii, wale wanaowatii wanawaonaje? Watu ambao wanatii amri wanahisi vipi kuhusu watu hao wanaowatii?</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14:15–21 katika tafsiri rahisi zaidi kuelewa.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Simulizi hii ina matukio 3.</w:t>
      </w:r>
    </w:p>
    <w:p>
      <w:pPr/>
      <w:r>
        <w:rPr>
          <w:lang w:val="sw_KE" w:bidi="sw_KE"/>
        </w:rPr>
      </w:r>
      <w:r>
        <w:rPr>
          <w:b/>
          <w:lang w:val="sw_KE" w:bidi="sw_KE"/>
        </w:rPr>
        <w:t>Katika tukio la kwanza:</w:t>
      </w:r>
      <w:r>
        <w:rPr>
          <w:lang w:val="sw_KE" w:bidi="sw_KE"/>
        </w:rPr>
        <w:t xml:space="preserve"> Yesu anazungumza na wanafunzi wake na kuwaambia kwamba ikiwa wanampenda Yesu watatii amri zake. Yesu anaahidi kumwomba Baba amtume Msaidizi, au Roho wa Ukweli, awe na wanafunzi milele. Yesu anasema kwamba dunia haiwezi kumkubali Roho wa Ukweli kwa sababu haimjui wala haimwoni. Lakini wanafunzi wanamjua Roho kwa sababu anakaa pamoja nao, na ataishi ndani yao.</w:t>
      </w:r>
    </w:p>
    <w:p>
      <w:pPr/>
      <w:r>
        <w:rPr>
          <w:lang w:val="sw_KE" w:bidi="sw_KE"/>
        </w:rPr>
      </w:r>
      <w:r>
        <w:rPr>
          <w:b/>
          <w:lang w:val="sw_KE" w:bidi="sw_KE"/>
        </w:rPr>
        <w:t>Katika tukio la pili:</w:t>
      </w:r>
      <w:r>
        <w:rPr>
          <w:lang w:val="sw_KE" w:bidi="sw_KE"/>
        </w:rPr>
        <w:t xml:space="preserve"> Yesu anaahidi kwamba hatawaacha wanafunzi kama yatima ambao hawana msaada au mwongozo au utunzaji kutoka kwa wazazi, bali kwamba Yesu atarudi kwao wakati fulani. Yesu anawaambia wanafunzi kwamba baada ya muda mfupi dunia haitamwona Yesu tena. Hata hivyo, Yesu anasema kwamba wanafunzi watamwona Yesu. Kwa sababu Yesu anaishi baada ya ufufuo wake, kwa hivyo wanafunzi pia wanaweza kuishi. Yesu anawaambia wanafunzi kwamba watakapomwona Yesu tena, wataelewa kwamba Yesu yuko ndani ya Baba, na wanafunzi wako ndani ya Yesu na Yesu yuko ndani yao.</w:t>
      </w:r>
    </w:p>
    <w:p>
      <w:pPr/>
      <w:r>
        <w:rPr>
          <w:lang w:val="sw_KE" w:bidi="sw_KE"/>
        </w:rPr>
      </w:r>
      <w:r>
        <w:rPr>
          <w:b/>
          <w:lang w:val="sw_KE" w:bidi="sw_KE"/>
        </w:rPr>
        <w:t>Katika tukio la tatu:</w:t>
      </w:r>
      <w:r>
        <w:rPr>
          <w:lang w:val="sw_KE" w:bidi="sw_KE"/>
        </w:rPr>
        <w:t xml:space="preserve"> Yesu anasema tena kwamba wale ambao wanakubali amri za Yesu ni wale ambao wanampenda Yesu. Yesu anawaambia wanafunzi kwamba wale ambao wanampenda Yesu watapendwa na Baba ya Yesu, na Yesu atawapenda na kujidhihirisha kwao.</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Baba, ambaye ni Mungu</w:t>
      </w:r>
    </w:p>
    <w:p>
      <w:pPr>
        <w:pStyle w:val="ListBullet"/>
        <w:spacing w:line="240" w:lineRule="auto"/>
        <w:ind w:left="720"/>
      </w:pPr>
      <w:r>
        <w:rPr>
          <w:lang w:val="sw_KE" w:bidi="sw_KE"/>
        </w:rPr>
      </w:r>
      <w:r>
        <w:rPr>
          <w:lang w:val="sw_KE" w:bidi="sw_KE"/>
        </w:rPr>
        <w:t>Msaidizi, Mtetezi, au Roho wa Ukweli, ambaye ni Roho Mtakatifu</w:t>
      </w:r>
    </w:p>
    <w:p>
      <w:pPr>
        <w:pStyle w:val="ListBullet"/>
        <w:spacing w:line="240" w:lineRule="auto"/>
        <w:ind w:left="720"/>
      </w:pPr>
      <w:r>
        <w:rPr>
          <w:lang w:val="sw_KE" w:bidi="sw_KE"/>
        </w:rPr>
      </w:r>
      <w:r>
        <w:rPr>
          <w:lang w:val="sw_KE" w:bidi="sw_KE"/>
        </w:rPr>
        <w:t>Ulimwengu, au watu ambao hawamfuati Yesu.</w:t>
      </w:r>
    </w:p>
    <w:p>
      <w:pPr/>
      <w:r>
        <w:rPr>
          <w:lang w:val="sw_KE" w:bidi="sw_KE"/>
        </w:rPr>
      </w:r>
      <w:r>
        <w:rPr>
          <w:lang w:val="sw_KE" w:bidi="sw_KE"/>
        </w:rPr>
        <w:t>Kama kikundi, zingatia sehemu hizi za mpangilio wa simulizi: Kumbuka kwamba Yesu bado anazungumza na wanafunzi wake sasa kumi na moja katika chumba cha juu ambapo wametoka tu kula Karamu ya Mwisho. Yesu anajibu maswali yao, na kuwapa maelekezo kabla ya kifo cha Yesu.</w:t>
      </w:r>
    </w:p>
    <w:p>
      <w:pPr/>
      <w:r>
        <w:rPr>
          <w:lang w:val="sw_KE" w:bidi="sw_KE"/>
        </w:rPr>
      </w:r>
      <w:r>
        <w:rPr>
          <w:lang w:val="sw_KE" w:bidi="sw_KE"/>
        </w:rPr>
        <w:t>Yesu anazungumza na wanafunzi wake na kuwaambia kwamba ikiwa wanampenda Yesu, watatii amri zake. Hii ina maana kwamba ni muhimu kwao kumpenda Yesu ili waweze kuweza kutii amri zake. Yesu anaahidi kumwomba Baba amtume Msaidizi, au Roho wa Ukweli, awe na wanafunzi milele. Yesu anafanya ulinganisho muhimu kati ya ulimwengu ambao haumjui Yesu, na wanafunzi ambao wanamfuata Yesu. Yesu anasema kwamba dunia haiwezi kumkubali Roho wa Ukweli kwa sababu haimjui wala haimwoni. Lakini wanafunzi wanamjua Roho kwa sababu anakaa pamoja nao, na ataishi ndani yao.</w:t>
      </w:r>
    </w:p>
    <w:p>
      <w:pPr/>
      <w:r>
        <w:rPr>
          <w:lang w:val="sw_KE" w:bidi="sw_KE"/>
        </w:rPr>
      </w:r>
      <w:r>
        <w:rPr>
          <w:lang w:val="sw_KE" w:bidi="sw_KE"/>
        </w:rPr>
        <w:t>Sitisha hapa na mjadili swali hili kama kikundi: Je, mnaweza kutoa mifano ya hali ambapo mtu anaahidi kumfanyia kitu kizuri kwa mtu ikiwa atafanya kitu fulani? Mtu ambaye anaahidi kitu kizuri anamtarajia mtu mwingine kutii kile alichoomba. Kisha, mtu ambaye anatii anatarajia kupokea kitu kizuri. Kueni makini kwa njia ambayo unazungumza kuhusu matarajio haya kutoka kwa watu wote wawili. Sitisha sauti hii hapa.</w:t>
      </w:r>
    </w:p>
    <w:p>
      <w:pPr/>
      <w:r>
        <w:rPr>
          <w:lang w:val="sw_KE" w:bidi="sw_KE"/>
        </w:rPr>
      </w:r>
      <w:r>
        <w:rPr>
          <w:lang w:val="sw_KE" w:bidi="sw_KE"/>
        </w:rPr>
        <w:t>Katika tukio la pili, ahadi za Yesu hazina ukomo wa muda. Yesu anawapa wanafunzi ahadi kwamba hatawaacha wanafunzi kama yatima ambao hawana msaada au mwongozo au utunzaji wa wazazi, bali kwamba Yesu atarudi kwao wakati fulani. Hatujui kama Yesu anazungumza kuhusu kuja kwa Roho Mtakatifu, kuonekana kwake baada ya ufufuo wake, au kurudi kwa Yesu hatimaye mwishoni mwa dunia.</w:t>
      </w:r>
    </w:p>
    <w:p>
      <w:pPr/>
      <w:r>
        <w:rPr>
          <w:lang w:val="sw_KE" w:bidi="sw_KE"/>
        </w:rPr>
      </w:r>
      <w:r>
        <w:rPr>
          <w:lang w:val="sw_KE" w:bidi="sw_KE"/>
        </w:rPr>
        <w:t>Sitisha hapa na mjadili swali hili kama kikundi: Mnaonyesha vipi tofauti kati ya matukio ambayo yatatokea hivi karibuni, au katika siku zijazo za karibu, na yale ambayo yatatokea baada ya muda mrefu, katika siku zijazo za mbali? Sitisha sauti hii hapa.</w:t>
      </w:r>
    </w:p>
    <w:p>
      <w:pPr/>
      <w:r>
        <w:rPr>
          <w:lang w:val="sw_KE" w:bidi="sw_KE"/>
        </w:rPr>
      </w:r>
      <w:r>
        <w:rPr>
          <w:lang w:val="sw_KE" w:bidi="sw_KE"/>
        </w:rPr>
        <w:t>Kisha Yesu anabadilika kuzungumza kuhusu wakati maalum: kifo chake na ufufuo wake. Yesu anawaambia wanafunzi kwamba kwa muda mfupi ulimwengu hautamwona Yesu tena, jambo ambalo linarejelea kifo cha Yesu siku iliyofuata. Hata hivyo, Yesu anasema kwamba wanafunzi watamwona Yesu tena, ambapo ni wakati Yesu atakapofufuliwa na kuonekana kwa wanafunzi. Kwa sababu Yesu anaishi baada ya ufufuo wake, kwa hivyo wanafunzi pia wanaweza kuishi. Yesu anawaambia wanafunzi kwamba watakapomwona Yesu tena, wataelewa kwamba Yesu yuko ndani ya Baba, na wanafunzi wako ndani ya Yesu na Yesu yuko ndani yao. Dhana hii ya kuwa ndani ya mmoja na mwenzake ina maana kwamba hakuna mtu anayeweza kuwatenganisha, au kwamba wameunganishwa kwa njia inayomaanisha umoja katika kila njia inayowezekana.</w:t>
      </w:r>
    </w:p>
    <w:p>
      <w:pPr/>
      <w:r>
        <w:rPr>
          <w:lang w:val="sw_KE" w:bidi="sw_KE"/>
        </w:rPr>
      </w:r>
      <w:r>
        <w:rPr>
          <w:lang w:val="sw_KE" w:bidi="sw_KE"/>
        </w:rPr>
        <w:t>Sitisha hapa na mjadili swali hili kama kikundi: Fanyeni mazoezi ya kuelezea uhusiano huu kati ya Mungu Baba, Yesu, na wanafunzi wake. Sitisha sauti hii hapa.</w:t>
      </w:r>
    </w:p>
    <w:p>
      <w:pPr/>
      <w:r>
        <w:rPr>
          <w:lang w:val="sw_KE" w:bidi="sw_KE"/>
        </w:rPr>
      </w:r>
      <w:r>
        <w:rPr>
          <w:lang w:val="sw_KE" w:bidi="sw_KE"/>
        </w:rPr>
        <w:t>Katika tukio la tatu, Yesu anarudia kwamba wale ambao wanakubali amri za Yesu ni wale ambao wanampenda Yesu. Yesu anawaambia wanafunzi kwamba wale ambao wanampenda Yesu watapendwa na Baba ya Yesu, na Yesu atawapenda na kujidhihirisha kwao.</w:t>
      </w:r>
    </w:p>
    <w:p>
      <w:pPr/>
      <w:r>
        <w:rPr>
          <w:lang w:val="sw_KE" w:bidi="sw_KE"/>
        </w:rPr>
      </w:r>
      <w:r>
        <w:rPr>
          <w:lang w:val="sw_KE" w:bidi="sw_KE"/>
        </w:rPr>
        <w:t>Simama hapa na mjadili swali hili kama kikundi: Ni njia gani tofauti ambazo Mungu, miungu, au roho zinajidhihirisha kwa watu katika utamaduni wenu? Kueni makini na jinsi mnavyozungumza kuhusu roho zinazojidhihirisha kwa watu. Sitisha sauti hii hapa.</w:t>
      </w:r>
    </w:p>
    <w:p>
      <w:pPr/>
      <w:r>
        <w:rPr>
          <w:lang w:val="sw_KE" w:bidi="sw_KE"/>
        </w:rPr>
      </w:r>
      <w:r>
        <w:rPr>
          <w:lang w:val="sw_KE" w:bidi="sw_KE"/>
        </w:rPr>
        <w:t>Sasa, kikundi kinapaswa kutengeneza ubao wa hadithi, kuchora, au kutumia vitu ili kuonyesha kifungu na matukio yaliyomo.</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14:15–21 katika tafsiri rahisi zaidi kuelewa.</w:t>
      </w:r>
    </w:p>
    <w:p>
      <w:pPr/>
      <w:r>
        <w:rPr>
          <w:lang w:val="sw_KE" w:bidi="sw_KE"/>
        </w:rPr>
      </w:r>
      <w:r>
        <w:rPr>
          <w:lang w:val="sw_KE" w:bidi="sw_KE"/>
        </w:rPr>
        <w:t>Katika hatua hii, kikundi kitaigiza kifungu.</w:t>
      </w:r>
    </w:p>
    <w:p>
      <w:pPr/>
      <w:r>
        <w:rPr>
          <w:lang w:val="sw_KE" w:bidi="sw_KE"/>
        </w:rPr>
      </w:r>
      <w:r>
        <w:rPr>
          <w:lang w:val="sw_KE" w:bidi="sw_KE"/>
        </w:rPr>
        <w:t>Simulizi hii ina matukio 3.</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Baba, ambaye ni Mungu</w:t>
      </w:r>
    </w:p>
    <w:p>
      <w:pPr>
        <w:pStyle w:val="ListBullet"/>
        <w:spacing w:line="240" w:lineRule="auto"/>
        <w:ind w:left="720"/>
      </w:pPr>
      <w:r>
        <w:rPr>
          <w:lang w:val="sw_KE" w:bidi="sw_KE"/>
        </w:rPr>
      </w:r>
      <w:r>
        <w:rPr>
          <w:lang w:val="sw_KE" w:bidi="sw_KE"/>
        </w:rPr>
        <w:t>Msaidizi, Mtetezi, au Roho wa Ukweli, ambaye ni Roho Mtakatifu</w:t>
      </w:r>
    </w:p>
    <w:p>
      <w:pPr>
        <w:pStyle w:val="ListBullet"/>
        <w:spacing w:line="240" w:lineRule="auto"/>
        <w:ind w:left="720"/>
      </w:pPr>
      <w:r>
        <w:rPr>
          <w:lang w:val="sw_KE" w:bidi="sw_KE"/>
        </w:rPr>
      </w:r>
      <w:r>
        <w:rPr>
          <w:lang w:val="sw_KE" w:bidi="sw_KE"/>
        </w:rPr>
        <w:t>Ulimwengu, au watu ambao hawamfuati Roho Mtakatifu</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nyakati fulani za igizo, sitisha igizo na muulize yule anayeigiza mhusika, "Unahisi nini au unafikiria nini?" Mtu anayeigiza mhusika huyo anapaswa kujibu kile ambacho angekuwa anahisi au kufikiria iwapo angekuwa mhusika huyo. Kisha endelea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 xml:space="preserve">Yesu anazungumza na wanafunzi wake na kuwaambia kwamba ikiwa wanampenda Yesu, watatii amri zake. Yesu anaahidi kumwomba Baba amtume Msaidizi, au Roho wa Ukweli, awe na wanafunzi milele. </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wanafunzi, "Unahisi nini au unafikiria nini?" Mtu anaweza kujibu mambo kama, "Ngoja, hii inamaanisha nini?" Je, hii inamaanisha Yesu hatakuwa pamoja nasi?" au "Ninashukuru kwamba tutakuwa na mtu wa kutusaidia milele." Sidhani ningeweza kufanya hili peke yangu!" au "Bila shaka ninampenda Yesu!" Nitatii yote ambayo ametuambia tufanye</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anasema kwamba dunia haiwezi kumkubali Roho wa Ukweli kwa sababu haimjui wala haimwoni. Lakini wanafunzi wanamjua Roho kwa sababu anakaa pamoja nao, na ataishi ndani yao. Yesu anaahidi kwamba hatawaacha wanafunzi kama yatima, lakini kwamba Yesu atarudi kwao wakati fulani.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wanafunzi, "Unahisi nini au unafikiria nini?" Mtu anaweza kusema mambo kama, "Kwa nini Yesu anatakiwa kutuacha kabisa?" Sitaki Yesu aende!" au "Nimechanganyikiwa sana na nina huzuni na nina maswali mengi sana kuhusu mahali ambapo Yesu anaenda. Yesu atarudi lini? Yesu atakuwa mbali kwa muda gani?"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anawaambia wanafunzi kwamba baada ya muda mfupi dunia haitamwona Yesu tena. Hata hivyo, Yesu anasema kwamba wanafunzi watamwona Yesu. Kwa sababu Yesu anaishi baada ya ufufuo wake, kwa hivyo wanafunzi pia wanaweza kuishi. Yesu anawaambia wanafunzi kwamba watakapomwona Yesu tena, wataelewa kwamba Yesu yuko ndani ya Baba, na wanafunzi wako ndani ya Yesu na Yesu yuko ndani yao.</w:t>
      </w:r>
    </w:p>
    <w:p>
      <w:pPr/>
      <w:r>
        <w:rPr>
          <w:lang w:val="sw_KE" w:bidi="sw_KE"/>
        </w:rPr>
      </w:r>
      <w:r>
        <w:rPr>
          <w:lang w:val="sw_KE" w:bidi="sw_KE"/>
        </w:rPr>
        <w:t>Yesu anasema tena kwamba wale ambao wanakubali amri za Yesu ni wale ambao wanampenda Yesu. Yesu anawaambia wanafunzi kwamba wale ambao wanampenda Yesu watapendwa na Baba ya Yesu, na Yesu atawapenda na kujidhihirisha kwao.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wanafunzi, "Unahisi nini au unafikiria nini?" Mtu anaweza kujibu mambo kama, "Kwa nini Yesu hawezi tu kujidhihirisha kwa kila mtu ili wote waamini?" au "Ninahisi kuheshimiwa na kubarikiwa sana kupendwa na Mungu."</w:t>
      </w:r>
      <w:r>
        <w:rPr>
          <w:lang w:val="sw_KE" w:bidi="sw_KE"/>
        </w:rPr>
      </w:r>
    </w:p>
    <w:p>
      <w:pPr>
        <w:pStyle w:val="Heading3"/>
      </w:pPr>
      <w:r>
        <w:rPr>
          <w:lang w:val="sw_KE" w:bidi="sw_KE"/>
        </w:rPr>
        <w:t>Kujaza Mapengo</w:t>
      </w:r>
    </w:p>
    <w:p>
      <w:pPr/>
      <w:r>
        <w:rPr>
          <w:lang w:val="sw_KE" w:bidi="sw_KE"/>
        </w:rPr>
      </w:r>
      <w:r>
        <w:rPr>
          <w:lang w:val="sw_KE" w:bidi="sw_KE"/>
        </w:rPr>
        <w:t>Sikiliza toleo la sauti la Yohana 14:15–21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 xml:space="preserve">Yesu anazungumza na wanafunzi wake na kuwaambia kwamba ikiwa wanampenda, </w:t>
      </w:r>
      <w:r>
        <w:rPr>
          <w:b/>
          <w:lang w:val="sw_KE" w:bidi="sw_KE"/>
        </w:rPr>
        <w:t>watatii</w:t>
      </w:r>
      <w:r>
        <w:rPr>
          <w:lang w:val="sw_KE" w:bidi="sw_KE"/>
        </w:rPr>
        <w:t xml:space="preserve"> au </w:t>
      </w:r>
      <w:r>
        <w:rPr>
          <w:b/>
          <w:lang w:val="sw_KE" w:bidi="sw_KE"/>
        </w:rPr>
        <w:t>watashika</w:t>
      </w:r>
      <w:r>
        <w:rPr>
          <w:lang w:val="sw_KE" w:bidi="sw_KE"/>
        </w:rPr>
        <w:t xml:space="preserve"> </w:t>
      </w:r>
      <w:r>
        <w:rPr>
          <w:b/>
          <w:lang w:val="sw_KE" w:bidi="sw_KE"/>
        </w:rPr>
        <w:t>amri</w:t>
      </w:r>
      <w:r>
        <w:rPr>
          <w:lang w:val="sw_KE" w:bidi="sw_KE"/>
        </w:rPr>
        <w:t xml:space="preserve"> zake, au kile alichowaambia wafanye. Kutii au kushika kunamaanisha kutunza kitu au kufanya kile ambacho mtu amekuambia ufanye. Tumia maneno yale yale kwa kutii au kuyaweka na amri kama ulivyotumia katika simulizi zilizotangulia.</w:t>
      </w:r>
    </w:p>
    <w:p>
      <w:pPr/>
      <w:r>
        <w:rPr>
          <w:lang w:val="sw_KE" w:bidi="sw_KE"/>
        </w:rPr>
      </w:r>
      <w:r>
        <w:rPr>
          <w:lang w:val="sw_KE" w:bidi="sw_KE"/>
        </w:rPr>
        <w:t xml:space="preserve">Yesu anasema kwamba atamwomba </w:t>
      </w:r>
      <w:r>
        <w:rPr>
          <w:b/>
          <w:lang w:val="sw_KE" w:bidi="sw_KE"/>
        </w:rPr>
        <w:t>Baba</w:t>
      </w:r>
      <w:r>
        <w:rPr>
          <w:lang w:val="sw_KE" w:bidi="sw_KE"/>
        </w:rPr>
        <w:t xml:space="preserve"> amtume </w:t>
      </w:r>
      <w:r>
        <w:rPr>
          <w:b/>
          <w:lang w:val="sw_KE" w:bidi="sw_KE"/>
        </w:rPr>
        <w:t>Msaidizi</w:t>
      </w:r>
      <w:r>
        <w:rPr>
          <w:lang w:val="sw_KE" w:bidi="sw_KE"/>
        </w:rPr>
        <w:t xml:space="preserve"> mwingine, au </w:t>
      </w:r>
      <w:r>
        <w:rPr>
          <w:b/>
          <w:lang w:val="sw_KE" w:bidi="sw_KE"/>
        </w:rPr>
        <w:t>Mtetezi</w:t>
      </w:r>
      <w:r>
        <w:rPr>
          <w:lang w:val="sw_KE" w:bidi="sw_KE"/>
        </w:rPr>
        <w:t>, awe na wanafunzi milele. Baba ni rejeleo kwa Mungu Baba. Tumia neno lile lile ulilotumia kwa Baba, kwa kurejelea Mungu, katika vifungu vya awali. Neno la mtetezi mara nyingi linamaanisha mwakilishi wa kisheria: mtu ambaye anatetea kesi ya mtu anayeshtakiwa. Katika hali hii, kuna uwezekano mkubwa kwamba mtetezi huyu ni zaidi kama msaidizi, akiwakumbusha na akiwaelezea wanafunzi mambo ambayo Yesu amewafundisha.</w:t>
      </w:r>
    </w:p>
    <w:p>
      <w:pPr/>
      <w:r>
        <w:rPr>
          <w:lang w:val="sw_KE" w:bidi="sw_KE"/>
        </w:rPr>
      </w:r>
      <w:r>
        <w:rPr>
          <w:lang w:val="sw_KE" w:bidi="sw_KE"/>
        </w:rPr>
        <w:t xml:space="preserve">Sitisha hapa na mjadili kama kikundi ni neno au usemi gani mtakaotumia kwa ajili ya </w:t>
      </w:r>
      <w:r>
        <w:rPr>
          <w:b/>
          <w:lang w:val="sw_KE" w:bidi="sw_KE"/>
        </w:rPr>
        <w:t>Msaidizi</w:t>
      </w:r>
      <w:r>
        <w:rPr>
          <w:lang w:val="sw_KE" w:bidi="sw_KE"/>
        </w:rPr>
        <w:t xml:space="preserve">, au </w:t>
      </w:r>
      <w:r>
        <w:rPr>
          <w:b/>
          <w:lang w:val="sw_KE" w:bidi="sw_KE"/>
        </w:rPr>
        <w:t>Mtetezi</w:t>
      </w:r>
      <w:r>
        <w:rPr>
          <w:lang w:val="sw_KE" w:bidi="sw_KE"/>
        </w:rPr>
        <w:t xml:space="preserve">. Neno </w:t>
      </w:r>
      <w:r>
        <w:rPr>
          <w:lang w:val="sw_KE" w:bidi="sw_KE"/>
        </w:rPr>
        <w:t>mtetezi</w:t>
      </w:r>
      <w:r>
        <w:rPr>
          <w:lang w:val="sw_KE" w:bidi="sw_KE"/>
        </w:rPr>
        <w:t xml:space="preserve"> linapatikana kwenye Faharasa Kuu. Ikiwa tayari umetafsiri neno hili katika kitabu kingine cha Biblia, tumia neno lile ulilotumia huko. Sitisha sauti hii hapa.</w:t>
      </w:r>
    </w:p>
    <w:p>
      <w:pPr/>
      <w:r>
        <w:rPr>
          <w:lang w:val="sw_KE" w:bidi="sw_KE"/>
        </w:rPr>
      </w:r>
      <w:r>
        <w:rPr>
          <w:lang w:val="sw_KE" w:bidi="sw_KE"/>
        </w:rPr>
        <w:t xml:space="preserve">Mtetezi huyu ni </w:t>
      </w:r>
      <w:r>
        <w:rPr>
          <w:b/>
          <w:lang w:val="sw_KE" w:bidi="sw_KE"/>
        </w:rPr>
        <w:t>Roho wa Ukweli</w:t>
      </w:r>
      <w:r>
        <w:rPr>
          <w:lang w:val="sw_KE" w:bidi="sw_KE"/>
        </w:rPr>
        <w:t xml:space="preserve">. Anaitwa Roho wa Ukweli kwa sababu anafichua ukweli kuhusu jinsi Mungu alivyo na kuwaongoza watu kujua na kuamini ukweli. Roho wa Kweli ni jina lingine la Roho Mtakatifu. Ingawa Roho Mtakatifu hatumiwi katika simulizi hii, jisikie huru kutafuta </w:t>
      </w:r>
      <w:r>
        <w:rPr>
          <w:lang w:val="sw_KE" w:bidi="sw_KE"/>
        </w:rPr>
        <w:t>Roho Mtakatifu</w:t>
      </w:r>
      <w:r>
        <w:rPr>
          <w:lang w:val="sw_KE" w:bidi="sw_KE"/>
        </w:rPr>
        <w:t xml:space="preserve"> kwenye Faharasa Kuu kwa maelezo zaidi.</w:t>
      </w:r>
    </w:p>
    <w:p>
      <w:pPr/>
      <w:r>
        <w:rPr>
          <w:lang w:val="sw_KE" w:bidi="sw_KE"/>
        </w:rPr>
      </w:r>
      <w:r>
        <w:rPr>
          <w:lang w:val="sw_KE" w:bidi="sw_KE"/>
        </w:rPr>
        <w:t xml:space="preserve">Ule </w:t>
      </w:r>
      <w:r>
        <w:rPr>
          <w:b/>
          <w:lang w:val="sw_KE" w:bidi="sw_KE"/>
        </w:rPr>
        <w:t>ulimwengu</w:t>
      </w:r>
      <w:r>
        <w:rPr>
          <w:lang w:val="sw_KE" w:bidi="sw_KE"/>
        </w:rPr>
        <w:t>, au wale ambao si wafuasi wa Yesu, hawatampokea Roho wa Ukweli kwa sababu hawamjui wala hawamwoni. Hata hivyo, wanafunzi wanamjua kwa sababu anakaa pamoja nao na hatimaye ataishi ndani yao.</w:t>
      </w:r>
    </w:p>
    <w:p>
      <w:pPr/>
      <w:r>
        <w:rPr>
          <w:lang w:val="sw_KE" w:bidi="sw_KE"/>
        </w:rPr>
      </w:r>
      <w:r>
        <w:rPr>
          <w:lang w:val="sw_KE" w:bidi="sw_KE"/>
        </w:rPr>
        <w:t xml:space="preserve">Yesu anawaambia wanafunzi wake kwamba hatawaacha pweke au </w:t>
      </w:r>
      <w:r>
        <w:rPr>
          <w:b/>
          <w:lang w:val="sw_KE" w:bidi="sw_KE"/>
        </w:rPr>
        <w:t>kama yatima</w:t>
      </w:r>
      <w:r>
        <w:rPr>
          <w:lang w:val="sw_KE" w:bidi="sw_KE"/>
        </w:rPr>
        <w:t>, ambao ni watoto ambao wazazi wao wamewaacha kwa njia fulani. Yesu anasema kwamba atakuja kwa wanafunzi. Yesu anawajulisha wanafunzi kwamba baada ya muda mfupi dunia haitamwona tena, bali wanafunzi watamwona atakapofufuka kutoka kwa wafu. Wanafunzi wataishi kwa sababu Yesu anaishi.</w:t>
      </w:r>
    </w:p>
    <w:p>
      <w:pPr/>
      <w:r>
        <w:rPr>
          <w:lang w:val="sw_KE" w:bidi="sw_KE"/>
        </w:rPr>
      </w:r>
      <w:r>
        <w:rPr>
          <w:lang w:val="sw_KE" w:bidi="sw_KE"/>
        </w:rPr>
        <w:t>Siku hiyo, wanafunzi watamwona Yesu tena, na watajua kwamba Yesu yuko ndani ya Baba, na kwamba wanafunzi wako ndani ya Yesu na Yesu yuko ndani yao. Kumbuka jinsi ulivyozungumza kuhusu mahusiano haya katika hatua za awali.</w:t>
      </w:r>
    </w:p>
    <w:p>
      <w:pPr/>
      <w:r>
        <w:rPr>
          <w:lang w:val="sw_KE" w:bidi="sw_KE"/>
        </w:rPr>
      </w:r>
      <w:r>
        <w:rPr>
          <w:lang w:val="sw_KE" w:bidi="sw_KE"/>
        </w:rPr>
        <w:t>Yesu anarudia tena kwamba mtu yeyote aliye na amri za Yesu na anayetii au kuzishika, anampenda Yesu. Yesu anawaambia kwamba wale ambao wanampenda Yesu pia watapendwa na Baba ya Yesu na Yesu, na Yesu atajidhihirisha kwa watu hao. Mungu na Yesu wanazungumza kuhusu "kujidhihirisha" kwa watu kwa sababu wanataka kuwaonyesha watu tabia yao na jinsi walivyo hasa. Wanataka kuja na kuwa na watu ana kwa ana.</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14:22–31</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14:22–31 na muiweke mioyoni mwenu.</w:t>
      </w:r>
    </w:p>
    <w:p>
      <w:pPr/>
      <w:r>
        <w:rPr>
          <w:lang w:val="sw_KE" w:bidi="sw_KE"/>
        </w:rPr>
      </w:r>
      <w:r>
        <w:rPr>
          <w:lang w:val="sw_KE" w:bidi="sw_KE"/>
        </w:rPr>
        <w:t>Sikiliza toleo la sauti la Yohana 14:22–31 mara tatu, katika tafsiri tatu tofauti, ikiwezekana.</w:t>
      </w:r>
    </w:p>
    <w:p>
      <w:pPr/>
      <w:r>
        <w:rPr>
          <w:lang w:val="sw_KE" w:bidi="sw_KE"/>
        </w:rPr>
      </w:r>
      <w:r>
        <w:rPr>
          <w:lang w:val="sw_KE" w:bidi="sw_KE"/>
        </w:rPr>
        <w:t>Sitisha sauti hii hapa.</w:t>
      </w:r>
    </w:p>
    <w:p>
      <w:pPr/>
      <w:r>
        <w:rPr>
          <w:lang w:val="sw_KE" w:bidi="sw_KE"/>
        </w:rPr>
      </w:r>
      <w:r>
        <w:rPr>
          <w:lang w:val="sw_KE" w:bidi="sw_KE"/>
        </w:rPr>
        <w:t>Sasa, kama kikundi, jadili maswali yafuatayo:</w:t>
      </w:r>
    </w:p>
    <w:p>
      <w:pPr>
        <w:pStyle w:val="ListBullet"/>
        <w:spacing w:line="240" w:lineRule="auto"/>
        <w:ind w:left="720"/>
      </w:pPr>
      <w:r>
        <w:rPr>
          <w:lang w:val="sw_KE" w:bidi="sw_KE"/>
        </w:rPr>
      </w:r>
      <w:r>
        <w:rPr>
          <w:lang w:val="sw_KE" w:bidi="sw_KE"/>
        </w:rPr>
        <w:t>Unapenda nini katika simulizi hii? Sitisha sauti hii hapa.</w:t>
      </w:r>
    </w:p>
    <w:p>
      <w:pPr>
        <w:pStyle w:val="ListBullet"/>
        <w:spacing w:line="240" w:lineRule="auto"/>
        <w:ind w:left="720"/>
      </w:pPr>
      <w:r>
        <w:rPr>
          <w:lang w:val="sw_KE" w:bidi="sw_KE"/>
        </w:rPr>
      </w:r>
      <w:r>
        <w:rPr>
          <w:lang w:val="sw_KE" w:bidi="sw_KE"/>
        </w:rPr>
        <w:t>Ni nini hupendi au huelewi katika simulizi hii? Sitisha sauti hii hapa.</w:t>
      </w:r>
    </w:p>
    <w:p>
      <w:pPr>
        <w:pStyle w:val="ListBullet"/>
        <w:spacing w:line="240" w:lineRule="auto"/>
        <w:ind w:left="720"/>
      </w:pPr>
      <w:r>
        <w:rPr>
          <w:lang w:val="sw_KE" w:bidi="sw_KE"/>
        </w:rPr>
      </w:r>
      <w:r>
        <w:rPr>
          <w:lang w:val="sw_KE" w:bidi="sw_KE"/>
        </w:rPr>
        <w:t>Kifungu hiki kinatuambia nini kuhusu Mungu au Yesu? Sitisha sauti hii hapa.</w:t>
      </w:r>
    </w:p>
    <w:p>
      <w:pPr>
        <w:pStyle w:val="ListBullet"/>
        <w:spacing w:line="240" w:lineRule="auto"/>
        <w:ind w:left="720"/>
      </w:pPr>
      <w:r>
        <w:rPr>
          <w:lang w:val="sw_KE" w:bidi="sw_KE"/>
        </w:rPr>
      </w:r>
      <w:r>
        <w:rPr>
          <w:lang w:val="sw_KE" w:bidi="sw_KE"/>
        </w:rPr>
        <w:t>Simulizi hii linatuambia nini kuhusu watu? Sitisha sauti hii hapa.</w:t>
      </w:r>
    </w:p>
    <w:p>
      <w:pPr>
        <w:pStyle w:val="ListBullet"/>
        <w:spacing w:line="240" w:lineRule="auto"/>
        <w:ind w:left="720"/>
      </w:pPr>
      <w:r>
        <w:rPr>
          <w:lang w:val="sw_KE" w:bidi="sw_KE"/>
        </w:rPr>
      </w:r>
      <w:r>
        <w:rPr>
          <w:lang w:val="sw_KE" w:bidi="sw_KE"/>
        </w:rPr>
        <w:t>Simulizi hii inaathiri vipi maisha yetu ya kila siku? Sitisha sauti hii hapa.</w:t>
      </w:r>
    </w:p>
    <w:p>
      <w:pPr>
        <w:pStyle w:val="ListBullet"/>
        <w:spacing w:line="240" w:lineRule="auto"/>
        <w:ind w:left="720"/>
      </w:pPr>
      <w:r>
        <w:rPr>
          <w:lang w:val="sw_KE" w:bidi="sw_KE"/>
        </w:rPr>
      </w:r>
      <w:r>
        <w:rPr>
          <w:lang w:val="sw_KE" w:bidi="sw_KE"/>
        </w:rPr>
        <w:t>Unamjua nani anayehitaji kusikia kifungu hiki?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14:22–31 katika tafsiri rahisi zaidi kuelewa.</w:t>
      </w:r>
    </w:p>
    <w:p>
      <w:pPr/>
      <w:r>
        <w:rPr>
          <w:lang w:val="sw_KE" w:bidi="sw_KE"/>
        </w:rPr>
      </w:r>
      <w:r>
        <w:rPr>
          <w:lang w:val="sw_KE" w:bidi="sw_KE"/>
        </w:rPr>
        <w:t>Katika simulizi ya awali, Yesu amekuwa akizungumza na wanafunzi wake. Wote wako pamoja katika chumba ambapo walikula chakula cha Pasaka pamoja. Yesu amekuwa akiwahimiza wanafunzi kwa sababu anajua kwamba watakuwa na huzuni wakati watu watamwua. Yesu anajua kwamba kusulubiwa kwake kutatokea hivi karibuni sana. Yesu ameahidi wanafunzi wake kwamba atawatumia Roho wa Ukweli ili awe pamoja nao milele. Yesu amewahakikishia wanafunzi wake kwamba Mungu Baba atawapenda watu ambao wanampenda Yesu. Yesu atajionyesha, ikimaanisha kwamba Yesu atafunua yeye ni nani, kwa watu hao.</w:t>
      </w:r>
    </w:p>
    <w:p>
      <w:pPr/>
      <w:r>
        <w:rPr>
          <w:lang w:val="sw_KE" w:bidi="sw_KE"/>
        </w:rPr>
      </w:r>
      <w:r>
        <w:rPr>
          <w:lang w:val="sw_KE" w:bidi="sw_KE"/>
        </w:rPr>
        <w:t>Sasa kwa mara nyingine, mmoja wa wanafunzi wa Yesu anamkatiza Yesu wakati anafundisha. Wanafunzi wa Yesu wanajihisi huru kumkatiza kwa sababu wamekuwa pamoja naye kwa muda mrefu, na wao ni marafiki wake. Safari hii, Yuda anamwuliza Yesu kwa nini Yesu atajidhihirisha tu kwa wanafunzi wake, na si kwa dunia yote. Yohana anaweka wazi kwamba mwanafunzi anayeuliza swali si Yuda Iskariote, mwanafunzi ambaye atamsaliti Yesu. Utakumbuka kutoka kwa simulizi ya awali kwamba Yuda Iskariote tayari ameondoka kwenye kikundi ili kwenda kwa viongozi wa kidini ili kumsaliti Yesu.</w:t>
      </w:r>
    </w:p>
    <w:p>
      <w:pPr/>
      <w:r>
        <w:rPr>
          <w:lang w:val="sw_KE" w:bidi="sw_KE"/>
        </w:rPr>
      </w:r>
      <w:r>
        <w:rPr>
          <w:lang w:val="sw_KE" w:bidi="sw_KE"/>
        </w:rPr>
        <w:t>Yesu tayari amewaelezea wanafunzi wake kwamba watu ambao wanampenda Yesu wataonyesha hili kwa kumtii Yesu. Sasa Yesu anaelezea hili tena. Swali la Yuda linaonyesha kwamba wanafunzi bado hawaelewi kwamba watu wanamtii Yesu wanapompenda Yesu. Swali la Yuda pia linaonyesha kwamba anaamini kwamba Yesu atajionyesha kimwili kwa wanafunzi. Hata hivyo, Yesu pengine anamaanisha kwamba atafichua tabia yake zaidi na nguvu yake zaidi kwa wanafunzi.</w:t>
      </w:r>
    </w:p>
    <w:p>
      <w:pPr/>
      <w:r>
        <w:rPr>
          <w:lang w:val="sw_KE" w:bidi="sw_KE"/>
        </w:rPr>
      </w:r>
      <w:r>
        <w:rPr>
          <w:lang w:val="sw_KE" w:bidi="sw_KE"/>
        </w:rPr>
        <w:t>Upendo ni mada ya mafundisho ya Yesu. Yesu anasema kwamba ikiwa mtu anampenda Yesu, watamtii Yesu. Kisha, Baba Mungu atawapenda kwa sababu wanampenda Yesu. Kisha Mungu Baba na Yesu watakuja na "kufanya makao yao" pamoja nao. Yesu anasema kwamba itakuwa kama mtu anayekuja ili kuishi na mtu mwingine. Hili ndilo linalotokea wakati mtu anampenda Yesu. Wakati mtu anampenda Yesu, atapata uwepo wa Mungu mwenyewe katika maisha yake. Itakuwa ni kana kwamba Mungu Baba na Yesu watakuja kuishi ndani ya mtu huyo na pamoja naye.</w:t>
      </w:r>
    </w:p>
    <w:p>
      <w:pPr/>
      <w:r>
        <w:rPr>
          <w:lang w:val="sw_KE" w:bidi="sw_KE"/>
        </w:rPr>
      </w:r>
      <w:r>
        <w:rPr>
          <w:lang w:val="sw_KE" w:bidi="sw_KE"/>
        </w:rPr>
        <w:t>Upendo ni muhimu sana katika mafundisho haya hivi kwamba Yesu anarudia yale ambayo watu wanaompenda watafanya, kwa kueleza kinyume chake. Yesu anasema, "Mtu yeyote ambaye hanipendi hatatii mafundisho yangu." Yesu anawakumbusha wanafunzi wake kwamba kila kitu Yesu anafanya ni kwa sababu Mungu Baba, yule aliyemtuma Yesu, alimwambia afanye hivyo. Yesu anarudia mara nyingi katika mafundisho yake kwamba Mungu amemtuma, na kwamba anafuata kile Mungu anamwambia afanye. Hii ni muhimu sana kuelewa kwamba Yesu alimtii Baba Mungu kwa hiari alipokuwa duniani.</w:t>
      </w:r>
    </w:p>
    <w:p>
      <w:pPr/>
      <w:r>
        <w:rPr>
          <w:lang w:val="sw_KE" w:bidi="sw_KE"/>
        </w:rPr>
      </w:r>
      <w:r>
        <w:rPr>
          <w:lang w:val="sw_KE" w:bidi="sw_KE"/>
        </w:rPr>
        <w:t>Kisha Yesu anawapa wanafunzi habari njema zaidi. Mungu Baba atamtuma Roho Mtakatifu kwa jina la Yesu, ikimaanisha kama mwakilishi wa Yesu na katika mamlaka na nguvu za Yesu. Mapema, Yesu alimwita huyu "Roho wa Ukweli." Yesu pia anaiita roho hii "mtetezi," au "msaidizi." Baadhi ya tafsiri zinaiita roho hii "mfariji." Hata hivyo, Roho Mtakatifu kuna uwezekano mkubwa anatenda kama mtetezi au kama msaidizi. Mtetezi, au mwakilishi, ni mtu ambaye anatetea kesi kwa ajili ya mtu mwingine. Roho Mtakatifu pia ni msaidizi. Yesu anasema kwamba Roho Mtakatifu atawakumbusha wanafunzi mambo ambayo Yesu amewafundisha usiku huo na kuwaelezea mambo hayo. Ingawa baadhi ya tafsiri zinamwelezea Roho Mtakatifu kama "mfariji" katika kifungu hiki, mwandishi Yohana kwa kawaida hamzungumzii Roho Mtakatifu kama mfariji.</w:t>
      </w:r>
    </w:p>
    <w:p>
      <w:pPr/>
      <w:r>
        <w:rPr>
          <w:lang w:val="sw_KE" w:bidi="sw_KE"/>
        </w:rPr>
      </w:r>
      <w:r>
        <w:rPr>
          <w:lang w:val="sw_KE" w:bidi="sw_KE"/>
        </w:rPr>
        <w:t xml:space="preserve">Yesu anawapa wanafunzi wake amani. Katika nyakati hizo, watu wengi walidhani kwamba amani ilimaanisha tu kwamba hakukuwa na vita. Lakini Yesu alisema kwamba amani yake haikuwa kama "ulimwengu unavyotoa." Amani ya Yesu inahusu </w:t>
      </w:r>
      <w:r>
        <w:rPr>
          <w:b/>
          <w:lang w:val="sw_KE" w:bidi="sw_KE"/>
        </w:rPr>
        <w:t>vyote viwili</w:t>
      </w:r>
      <w:r>
        <w:rPr>
          <w:lang w:val="sw_KE" w:bidi="sw_KE"/>
        </w:rPr>
        <w:t xml:space="preserve">, kutokuwepo kwa vita </w:t>
      </w:r>
      <w:r>
        <w:rPr>
          <w:b/>
          <w:lang w:val="sw_KE" w:bidi="sw_KE"/>
        </w:rPr>
        <w:t>na</w:t>
      </w:r>
      <w:r>
        <w:rPr>
          <w:lang w:val="sw_KE" w:bidi="sw_KE"/>
        </w:rPr>
        <w:t xml:space="preserve"> kujazwa na uwepo wa Mungu, ambao huleta uzima kamili na furaha. Yesu anasema kwamba kwa sababu ya amani yake, wanafunzi wake hawapaswi kuwa na wasiwasi, huzuni, au kuogopa anapowaacha. Watu walifikiri kwamba moyo ulikuwa kituo cha hisia, kwa hivyo Yesu aliwaambia wasiwe na wasiwasi "mioyoni mwao."</w:t>
      </w:r>
    </w:p>
    <w:p>
      <w:pPr/>
      <w:r>
        <w:rPr>
          <w:lang w:val="sw_KE" w:bidi="sw_KE"/>
        </w:rPr>
      </w:r>
      <w:r>
        <w:rPr>
          <w:lang w:val="sw_KE" w:bidi="sw_KE"/>
        </w:rPr>
        <w:t>Sitisha hapa na mjadili yafuatayo kama kikundi: Wakati mnasikia neno "amani," mnafikiri nini? Ni nini kinatokea katika jumuiya yako wakati kuna amani? Unaelezea vipi aina hii ya amani, ambapo hakuna vita, lakini pia furaha katika watu? Sitisha sauti hii hapa.</w:t>
      </w:r>
    </w:p>
    <w:p>
      <w:pPr/>
      <w:r>
        <w:rPr>
          <w:lang w:val="sw_KE" w:bidi="sw_KE"/>
        </w:rPr>
      </w:r>
      <w:r>
        <w:rPr>
          <w:lang w:val="sw_KE" w:bidi="sw_KE"/>
        </w:rPr>
        <w:t>Yesu anawakumbusha wanafunzi wake kwamba amewaambia kwamba ataondoka, lakini kwamba atarudi. Wanafunzi wake wanampenda Yesu. Kwa hivyo, wanafunzi wake wanapaswa kufurahi kwamba Yesu anarudi kwa Baba Mungu. Yesu anasema kwamba Baba ni mkubwa kuliko yeye. Yesu hamaanishi kwamba yeye ni mdogo kuliko Baba. Hata hivyo, Yesu alipokuwa duniani kama mwanadamu, alifanya kwa makusudi mambo ambayo Baba alimwambia afanye. Yesu anamtii Baba yake kwa hiari, na ndiyo sababu anasema kwamba Baba yake ni mkubwa kuliko yeye.</w:t>
      </w:r>
    </w:p>
    <w:p>
      <w:pPr/>
      <w:r>
        <w:rPr>
          <w:lang w:val="sw_KE" w:bidi="sw_KE"/>
        </w:rPr>
      </w:r>
      <w:r>
        <w:rPr>
          <w:lang w:val="sw_KE" w:bidi="sw_KE"/>
        </w:rPr>
        <w:t>Yesu anawakumbusha tena wanafunzi wake kwamba anawaambia kwamba anaondoka, na kwamba Baba atamtuma Roho Mtakatifu. Yesu anataka wanafunzi wake wakumbuke kwamba aliwaambia mambo haya ili mambo yanapotokea, watambue kwamba Yesu alikuwa yule aliyesema alikuwa yeye. Yesu kisha anasema kwamba mkuu wa dunia hii anakuja. Katika mafundisho ya awali, Yesu alirejelea mtawala, au mkuu wa dunia, kama Shetani. Yesu anajua kwamba Shetani anakaribia kumfanya ateseke na kufa. Lakini Yesu anawahakikishia wanafunzi wake kwamba Shetani hatashinda, au kwa maneno mengine, Shetani "hana mamlaka juu yangu." Mambo haya magumu yatatokea kwa sababu watu wanahitaji kuona kwamba Yesu yuko tayari kutii chochote ambacho Baba Mungu anamwomba afanye.</w:t>
      </w:r>
    </w:p>
    <w:p>
      <w:pPr/>
      <w:r>
        <w:rPr>
          <w:lang w:val="sw_KE" w:bidi="sw_KE"/>
        </w:rPr>
      </w:r>
      <w:r>
        <w:rPr>
          <w:lang w:val="sw_KE" w:bidi="sw_KE"/>
        </w:rPr>
        <w:t>Sitisha hapa na mjadili yafuatayo kama kikundi: Mnahisi vipi wakati mnapaswa kufanya kitu kigumu ili kuwa mfano mzuri kwa wengine? Simulia hadithi kuhusu wakati ambapo mtu alifanya kitu kigumu ili wengine wawe na furaha au maisha bora. Sitisha sauti hii hapa.</w:t>
      </w:r>
    </w:p>
    <w:p>
      <w:pPr/>
      <w:r>
        <w:rPr>
          <w:lang w:val="sw_KE" w:bidi="sw_KE"/>
        </w:rPr>
      </w:r>
      <w:r>
        <w:rPr>
          <w:lang w:val="sw_KE" w:bidi="sw_KE"/>
        </w:rPr>
        <w:t>Sasa Yesu anasema kitu cha kuvutia. Anasema, "Njooni, hebu tuondoke." Hata hivyo, tutaona katika simulizi inayofuata kwamba Yesu anaendelea kufundisha! Hatujui kwa nini Yesu anasema hili hapa. Kumbuka kwamba mpaka sasa Yesu na wanafunzi wake wako katika chumba ambapo wamekula chakula cha Pasaka pamoja. Pengine Yesu anawaambia wanafunzi wake kwamba wanapaswa kuondoka chumbani na kuanza kutembea kurudi Bethania mahali wanapokaa. Halikuwa jambo la ajabu kwa Yesu kusema kitu kama hiki, na kisha kuendelea kufundisha kwa muda mrefu zaidi. Pia inawezekana kwamba Yesu alifundisha mambo yafuatayo walipokuwa wakitembea. Kwa hali yoyote, taarifa hii, "Njooni, hebu tuondoke" inaashiria mwisho wa sehemu hii ya mafundisho ya Yesu.</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14:22–31 katika tafsiri rahisi zaidi kuelewa.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Simulizi hii ina matukio 3.</w:t>
      </w:r>
    </w:p>
    <w:p>
      <w:pPr/>
      <w:r>
        <w:rPr>
          <w:lang w:val="sw_KE" w:bidi="sw_KE"/>
        </w:rPr>
      </w:r>
      <w:r>
        <w:rPr>
          <w:b/>
          <w:lang w:val="sw_KE" w:bidi="sw_KE"/>
        </w:rPr>
        <w:t>Katika tukio la kwanza:</w:t>
      </w:r>
      <w:r>
        <w:rPr>
          <w:lang w:val="sw_KE" w:bidi="sw_KE"/>
        </w:rPr>
        <w:t xml:space="preserve"> Yuda anamwuliza Yesu kwa nini anakusudia kujionyesha kwa wanafunzi, lakini si kwa kila mtu mwingine. Yesu anajibu kwamba watu ambao wanampenda Yesu watamtii Yesu.</w:t>
      </w:r>
    </w:p>
    <w:p>
      <w:pPr/>
      <w:r>
        <w:rPr>
          <w:lang w:val="sw_KE" w:bidi="sw_KE"/>
        </w:rPr>
      </w:r>
      <w:r>
        <w:rPr>
          <w:b/>
          <w:lang w:val="sw_KE" w:bidi="sw_KE"/>
        </w:rPr>
        <w:t>Katika tukio la pili:</w:t>
      </w:r>
      <w:r>
        <w:rPr>
          <w:lang w:val="sw_KE" w:bidi="sw_KE"/>
        </w:rPr>
        <w:t xml:space="preserve"> Yesu anawaambia wanafunzi wake kwamba Roho Mtakatifu atakuja ili kuwafundisha, na kwamba Yesu atawapa wanafunzi wake amani. Amani hii si kama amani ambayo watu wa ulimwengu wanayo. Ni bora!</w:t>
      </w:r>
    </w:p>
    <w:p>
      <w:pPr/>
      <w:r>
        <w:rPr>
          <w:lang w:val="sw_KE" w:bidi="sw_KE"/>
        </w:rPr>
      </w:r>
      <w:r>
        <w:rPr>
          <w:b/>
          <w:lang w:val="sw_KE" w:bidi="sw_KE"/>
        </w:rPr>
        <w:t>Katika tukio la tatu:</w:t>
      </w:r>
      <w:r>
        <w:rPr>
          <w:lang w:val="sw_KE" w:bidi="sw_KE"/>
        </w:rPr>
        <w:t xml:space="preserve"> Yesu anazungumza kuhusu jinsi atakavyoondoka, na kwamba mkuu wa dunia hii, au Shetani, anakuja. Yesu anawaambia waondoke.</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11 wa karibu zaidi wa Yesu, bila kumjumuisha Yuda Iskariote, ambaye tayari ameondoka</w:t>
      </w:r>
    </w:p>
    <w:p>
      <w:pPr>
        <w:pStyle w:val="ListBullet"/>
        <w:spacing w:line="240" w:lineRule="auto"/>
        <w:ind w:left="720"/>
      </w:pPr>
      <w:r>
        <w:rPr>
          <w:lang w:val="sw_KE" w:bidi="sw_KE"/>
        </w:rPr>
      </w:r>
      <w:r>
        <w:rPr>
          <w:lang w:val="sw_KE" w:bidi="sw_KE"/>
        </w:rPr>
        <w:t>Pamoja na wanafunzi wengine wowote ambao huenda walikuwepo kwenye mlo wa Pasaka pamoja na Yesu na wanafunzi wake wa karibu.</w:t>
      </w:r>
    </w:p>
    <w:p>
      <w:pPr/>
      <w:r>
        <w:rPr>
          <w:lang w:val="sw_KE" w:bidi="sw_KE"/>
        </w:rPr>
      </w:r>
      <w:r>
        <w:rPr>
          <w:lang w:val="sw_KE" w:bidi="sw_KE"/>
        </w:rPr>
        <w:t>Kama kikundi, zingatia sehemu hizi za mpangilio wa simulizi:</w:t>
      </w:r>
    </w:p>
    <w:p>
      <w:pPr/>
      <w:r>
        <w:rPr>
          <w:lang w:val="sw_KE" w:bidi="sw_KE"/>
        </w:rPr>
      </w:r>
      <w:r>
        <w:rPr>
          <w:lang w:val="sw_KE" w:bidi="sw_KE"/>
        </w:rPr>
        <w:t>Simulizi hii inaanza na Yuda kumwuliza Yesu swali. Yohana anatuambia wazi kwamba huyu si Yuda Iskariote, mwanafunzi ambaye alimsaliti Yesu. John anataka kuhakikisha kwamba hatufikiri ni mtu yule yule, ingawa jina lake moja ni lile lile. Yuda anaktiza mafundisho ya Yesu kwa swali, na Yesu anatumia swali hili ili kufundisha zaidi.</w:t>
      </w:r>
    </w:p>
    <w:p>
      <w:pPr/>
      <w:r>
        <w:rPr>
          <w:lang w:val="sw_KE" w:bidi="sw_KE"/>
        </w:rPr>
      </w:r>
      <w:r>
        <w:rPr>
          <w:lang w:val="sw_KE" w:bidi="sw_KE"/>
        </w:rPr>
        <w:t>Yuda anamwuliza Yesu kwa nini hatajidhihirisha kwa ulimwengu wote, bali kwa wanafunzi wake pekee. Yuda anajua kwamba Yesu ni wa ajabu na kwamba Yesu ataonyesha utukufu wake kwa wanafunzi. Yuda anajiuliza kwa nini sehemu iliyobaki ya dunia hawapati pia kuona jinsi Yesu alivyo wa ajabu.</w:t>
      </w:r>
    </w:p>
    <w:p>
      <w:pPr/>
      <w:r>
        <w:rPr>
          <w:lang w:val="sw_KE" w:bidi="sw_KE"/>
        </w:rPr>
      </w:r>
      <w:r>
        <w:rPr>
          <w:lang w:val="sw_KE" w:bidi="sw_KE"/>
        </w:rPr>
        <w:t>Sitisha hapa na mjadili kama kikundi: Katika utamaduni wenu, wanafunzi wa mwalimu wa kidini wanauliza vipi maswali ya mwalimu wa kidini wakati hawaelewi kitu? Walimu wa kidini kwa kawaida wanajibu vipi? Sitisha sauti hii hapa.</w:t>
      </w:r>
    </w:p>
    <w:p>
      <w:pPr/>
      <w:r>
        <w:rPr>
          <w:lang w:val="sw_KE" w:bidi="sw_KE"/>
        </w:rPr>
      </w:r>
      <w:r>
        <w:rPr>
          <w:lang w:val="sw_KE" w:bidi="sw_KE"/>
        </w:rPr>
        <w:t>Yesu anamjibu Yuda kwa kuendelea kufundisha. Yesu anasema kwamba watu wanaompenda Yesu watatii mafundisho ya Yesu. Kisha Baba Mungu pia atawapenda watu hao, na Baba na Yesu watakuja kuishi nao, au kuwa nao, watu hao.</w:t>
      </w:r>
    </w:p>
    <w:p>
      <w:pPr/>
      <w:r>
        <w:rPr>
          <w:lang w:val="sw_KE" w:bidi="sw_KE"/>
        </w:rPr>
      </w:r>
      <w:r>
        <w:rPr>
          <w:lang w:val="sw_KE" w:bidi="sw_KE"/>
        </w:rPr>
        <w:t xml:space="preserve">Yesu kisha anasema kitu sawa lakini kwa njia hasi. Yesu anasema kwamba watu hao ambao </w:t>
      </w:r>
      <w:r>
        <w:rPr>
          <w:b/>
          <w:lang w:val="sw_KE" w:bidi="sw_KE"/>
        </w:rPr>
        <w:t>hawampendi</w:t>
      </w:r>
      <w:r>
        <w:rPr>
          <w:lang w:val="sw_KE" w:bidi="sw_KE"/>
        </w:rPr>
        <w:t xml:space="preserve"> Yesu </w:t>
      </w:r>
      <w:r>
        <w:rPr>
          <w:b/>
          <w:lang w:val="sw_KE" w:bidi="sw_KE"/>
        </w:rPr>
        <w:t>hawatatii</w:t>
      </w:r>
      <w:r>
        <w:rPr>
          <w:lang w:val="sw_KE" w:bidi="sw_KE"/>
        </w:rPr>
        <w:t xml:space="preserve"> mafundisho yake.</w:t>
      </w:r>
    </w:p>
    <w:p>
      <w:pPr/>
      <w:r>
        <w:rPr>
          <w:lang w:val="sw_KE" w:bidi="sw_KE"/>
        </w:rPr>
      </w:r>
      <w:r>
        <w:rPr>
          <w:lang w:val="sw_KE" w:bidi="sw_KE"/>
        </w:rPr>
        <w:t>Yesu anaweka wazi kwa wanafunzi kwamba mambo anayofundisha na kusema ni moja kwa moja kutoka kwa baba yake Mungu—Yesu pia anamtii Baba Mungu.</w:t>
      </w:r>
    </w:p>
    <w:p>
      <w:pPr/>
      <w:r>
        <w:rPr>
          <w:lang w:val="sw_KE" w:bidi="sw_KE"/>
        </w:rPr>
      </w:r>
      <w:r>
        <w:rPr>
          <w:lang w:val="sw_KE" w:bidi="sw_KE"/>
        </w:rPr>
        <w:t>Katika tukio la pili, Yesu anageuza mwelekeo wake kwa Roho Mtakatifu, ambaye anamwita Mtetezi au Msaidizi. Yesu anajiandaa kuwaacha wanafunzi wake, na kwa hivyo anawaambia jinsi atakavyowasaidia atakapokuwa amekwenda Mtetezi, au mwakilishi, kwa kawaida anamsaidia mtu anayehitaji kwa kumwomba kesi yake kwa mtu mwenye mamlaka. Pengine hicho ndicho anachosema Yesu kwamba Roho Mtakatifu anatufanyia. Pengine Yesu anasema kwamba Roho Mtakatifu anatusaidia kwa kutukumbusha kile alichotufundisha na kuelezea kila kitu ambacho Yesu alifundisha. "Kila kitu" au "mambo yote" pengine inarejelea mambo ambayo Yesu aliwafundisha usiku huo. Kumbuka kwamba baadhi ya tafsiri zinamwelezea Roho Mtakatifu kama "mfariji" hapa, lakini hiyo si maana inayoelekea kuwa sahihi ya neno hili. Mungu atamtuma Roho Mtakatifu katika jina la Yesu, au kwa sababu wanafunzi ni wa Yesu na Yesu ana mamlaka yote na nguvu.</w:t>
      </w:r>
    </w:p>
    <w:p>
      <w:pPr/>
      <w:r>
        <w:rPr>
          <w:lang w:val="sw_KE" w:bidi="sw_KE"/>
        </w:rPr>
      </w:r>
      <w:r>
        <w:rPr>
          <w:lang w:val="sw_KE" w:bidi="sw_KE"/>
        </w:rPr>
        <w:t>Yesu anaendelea kusema kwamba atawapa wanafunzi wake amani, lakini Yesu anaweka wazi kwamba si amani ile ambayo dunia inatoa. Kwa maneno mengine, amani ya Yesu ni zaidi ya kutokuwepo tu kwa vita, ambayo ni kile watu wengi wanafafanua amani kama. Wakati mwingine tunahitaji kuzungumza kuhusu amani kama tendo Katika hali hiyo, unaweza kusema kwamba Yesu anawafanya wanafunzi wake kuwa na "furaha moyoni," au "furaha bila wasiwasi." Yesu anaongeza maelezo ya ziada: Anasema kwamba wanafunzi wake hawapaswi kuwa na wasiwasi au kukasirika, na hawapaswi kuogopa kuhusu kile kitakachotokea. Kumbuka kwamba katika utamaduni wa Kiyahudi, moyo ulikuwa mahali ambapo watu walisema walipata hisia.</w:t>
      </w:r>
    </w:p>
    <w:p>
      <w:pPr/>
      <w:r>
        <w:rPr>
          <w:lang w:val="sw_KE" w:bidi="sw_KE"/>
        </w:rPr>
      </w:r>
      <w:r>
        <w:rPr>
          <w:lang w:val="sw_KE" w:bidi="sw_KE"/>
        </w:rPr>
        <w:t>Simameni hapa na mjadili swali lifuatalo kama kikundi: Mnapozungumzia jinsi mnavyohisi amani, mnaielezeaje? Pengine jaribu kusimulia hadithi kuhusu wakati ambapo ulihisi amani katika kwamba hakukuwa na vita, na wakati ulihisi uwepo wa Mungu ukikujaza furaha. Kueni makini kwa maneno ambayo ulitumia kuelezea amani hiyo. Je, unazungumza kuhusu amani moyoni mwako, au je, una njia nyingine ya kuzungumza kuhusu hisia ambazo unazihisi? Sitisha sauti hii hapa.</w:t>
      </w:r>
    </w:p>
    <w:p>
      <w:pPr/>
      <w:r>
        <w:rPr>
          <w:lang w:val="sw_KE" w:bidi="sw_KE"/>
        </w:rPr>
      </w:r>
      <w:r>
        <w:rPr>
          <w:lang w:val="sw_KE" w:bidi="sw_KE"/>
        </w:rPr>
        <w:t>Katika tukio la tatu, Yesu anageuza tahadhari yake akiondoka. Yesu anamaanisha kwamba wanafunzi wake bado hawampendi kwa kweli. Anasema kwamba ikiwa walimpenda kwa kweli wangefurahi kwamba anaondoka. Yesu anatambua kwamba wanafunzi wake hawafurahi kwamba anaondoka. Hata hivyo, Yesu anasema kwamba Baba Mungu ni mkubwa kuliko yeye. Yesu hamaanishi kwamba yeye ni Mungu kwa kiwango kidogo zaidi—Yesu anamaanisha kwamba kwa sababu yuko katika hali ya kibinadamu wakati huo, ni bora kwake kuwa na Mungu mbinguni ambapo hakuna vikwazo vya kibinadamu vinavyomzuia. Yesu anawaambia wanafunzi wake mambo haya yote ili mambo haya wakati mambo haya yanatokea, waelewe kwamba Yesu alizungumza ukweli na waamini kile alichosema.</w:t>
      </w:r>
    </w:p>
    <w:p>
      <w:pPr/>
      <w:r>
        <w:rPr>
          <w:lang w:val="sw_KE" w:bidi="sw_KE"/>
        </w:rPr>
      </w:r>
      <w:r>
        <w:rPr>
          <w:lang w:val="sw_KE" w:bidi="sw_KE"/>
        </w:rPr>
        <w:t>Sasa Yesu anazingatia wakati. Anasema kwamba hatazungumza nao kwa muda mrefu zaidi. Hiyo ni kweli; baada ya saa chache tu Yuda atamsaliti Yesu na viongozi wa kidini watamkamata Yesu na kufanya auawe. Yesu anazingatia matendo haya ya "mkuu wa dunia hii," au Shetani. Ingawa inaonekana kwamba Shetani ni mtawala wa ulimwengu, Yesu anawahakikishia wanafunzi wake kwamba Shetani hana "ushawishi," au "nguvu," juu yake. Hata hivyo, wakati Shetani anafanya kazi yake mbaya, Yesu atamtii Mungu Baba na kufa. Katika kufanya hivyo, Yesu anawaonyesha ulimwengu kwamba anampenda Baba yake, na kwa hivyo, anamtii baba yake. Angalia kwamba Yesu anafanya hasa kile anachowaambia wanafunzi wake wafanye: kumpenda na kwa hivyo kumtii Baba yao Mungu.</w:t>
      </w:r>
    </w:p>
    <w:p>
      <w:pPr/>
      <w:r>
        <w:rPr>
          <w:lang w:val="sw_KE" w:bidi="sw_KE"/>
        </w:rPr>
      </w:r>
      <w:r>
        <w:rPr>
          <w:lang w:val="sw_KE" w:bidi="sw_KE"/>
        </w:rPr>
        <w:t>Yesu anasema kitu cha kuvutia hapa. Anasema, "Njooni, hebu tuondoke." Ingawa anaendelea kufundisha, inawezekana kwamba ama wanaanza kutembea kutoka Yerusalemu kwenye barabara, au Yesu anasema tu kwamba wanapaswa kwenda hivi karibuni. Kwa hali yoyote, unapaswa kutafsiri hii kama ilivyoandikwa.</w:t>
      </w:r>
    </w:p>
    <w:p>
      <w:pPr/>
      <w:r>
        <w:rPr>
          <w:lang w:val="sw_KE" w:bidi="sw_KE"/>
        </w:rPr>
      </w:r>
      <w:r>
        <w:rPr>
          <w:lang w:val="sw_KE" w:bidi="sw_KE"/>
        </w:rPr>
        <w:t>Sasa, kikundi kinapaswa kutengeneza ubao wa hadithi, kuchora, au kutumia vitu ili kuonyesha kifungu na matukio yaliyomo.</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14:22–31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Simulizi hii ina matukio 3.</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11 wa karibu zaidi wa Yesu, bila kumjumuisha Yuda Iskariote, ambaye tayari ameondoka</w:t>
      </w:r>
    </w:p>
    <w:p>
      <w:pPr>
        <w:pStyle w:val="ListBullet"/>
        <w:spacing w:line="240" w:lineRule="auto"/>
        <w:ind w:left="720"/>
      </w:pPr>
      <w:r>
        <w:rPr>
          <w:lang w:val="sw_KE" w:bidi="sw_KE"/>
        </w:rPr>
      </w:r>
      <w:r>
        <w:rPr>
          <w:lang w:val="sw_KE" w:bidi="sw_KE"/>
        </w:rPr>
        <w:t>Na wanafunzi wengine wowote ambao wangeweza kuwa kwenye chakula cha Pasaka na Yesu na wanafunzi wa karibu zaidi</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nyakati fulani za igizo, sitisha igizo na muulize yule anayeigiza mhusika, "Unahisi nini au unafikiria nini?" Mtu anayeigiza mhusika huyo anapaswa kujibu kile ambacho angekuwa anahisi au kufikiria iwapo angekuwa mhusika huyo. Kisha endelea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Yuda anakatiza mafundisho ya Yesu. Anauliza, "Kwa nini unapanga kutuonyesha jinsi ulivyo wa ajabu sisi na si kwa watu wengine wote duniani?" Yesu anajibu kwamba watu ambao wanampenda watatii mafundisho yake. Na kisha Baba Mungu pia atawapenda watu hao, na Yesu na Baba Mungu watakuja na kuishi pamoja na watu hao. Hata hivyo, ikiwa watu hawampendi Yesu, hawatatii mafundisho yake. Yesu kisha anawaambia wanafunzi wake kwamba kila kitu anachosema kinatoka moja kwa moja kwa Mungu Baba.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Yuda, "Unahisi vipi au unawaza nini?" Mtu anaweza kujibu mambo kama, "Nimefadhaika kidogo." Ninataka kwa kweli kila mtu aone jinsi Yesu alivyo wa ajabu! Ninafikiri wote wataamini ikiwa Yesu atawaonyesha tu!" au "Sielewi kile Yesu anasema. Je, anajua ninampenda?"</w:t>
      </w:r>
    </w:p>
    <w:p>
      <w:pPr>
        <w:pStyle w:val="ListBullet"/>
        <w:spacing w:line="240" w:lineRule="auto"/>
        <w:ind w:left="720"/>
      </w:pPr>
      <w:r>
        <w:rPr>
          <w:lang w:val="sw_KE" w:bidi="sw_KE"/>
        </w:rPr>
      </w:r>
      <w:r>
        <w:rPr>
          <w:lang w:val="sw_KE" w:bidi="sw_KE"/>
        </w:rPr>
        <w:t>Muulize mtu anayeigiza Yesu, "Unahisi vipi au unawaza nini?" Mtu anaweza kujibu mambo kama, "Ninataka kwa kweli wanafunzi wangu waelewe mimi ni nani na wanipende kwa kweli." Hiyo ni muhimu zaidi kuliko kitu kingine chochote!" au "Najua wanafunzi wangu wanataka niwe zaidi kama mfalme anayeshinda, je, hawaelewi?"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anaendelea kusema kwamba amekuwa akiwafundisha wakati bado yuko ulimwenguni, lakini sasa atakapoondoka, Mungu atamtuma Roho Mtakatifu kwa wale ambao ni wa Yesu. Yesu anamwita Roho Mtakatifu Mtetezi au Msaidizi. Yesu anasema kwamba Roho Mtakatifu atawakumbusha wanafunzi wake kila kitu alichowafundisha. Yesu anasema kwamba anawapa wanafunzi wake amani, au kuwafanya wanafunzi wake kuwa na furaha mioyoni mwao. Kwa hivyo, hawahitaji kuwa na wasiwasi au kukasirika, au kuogopa.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wanafunzi, "Mnafikiri nini au mnahisi nini?" Unaweza kusikia mambo kama, "Ninafurahi kwamba Yesu anamtuma mtu ili kutusaidia! Lakini nina huzuni! Nimechanganyikiwa. Sielewi kwa nini Yesu anaondoka. Nina hofu sana, hata ingawa Yesu aliniambia nisiogope."</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anawakumbusha wanafunzi wake kwamba anaondoka. Yesu haonekani kufikiria kwamba wanafunzi wanampenda. Kama mngalimpenda, mngefurahi kwamba anaenda kwa Baba, kwa sababu Baba ni mkuu kuliko Yesu. Baba yuko mbinguni, hajazuiliwa ndani ya mwili wa mwanadamu. Yesu anaendelea kusema kwamba anawaambia mambo haya sasa ili kila kitu kinapotokea, hatimaye waamini. Kisha Yesu anasema hana muda mrefu wa kuzungumza kwa sababu mkuu wa dunia, au Shetani, anakuja. Ingawa mkuu wa dunia hana nguvu juu ya Yesu, Yesu atajisalimisha kwa mipango yake mibaya ili kila mtu aweze kuona kwamba Yesu anamtii Baba Mungu na kumpenda Baba Mungu. Kisha Yesu anasema, "Njooni, hebu tuondoke."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"Unafikiria nini au unahisi vipi?" Unaweza kusikia mambo kama, "Ninahuzunika kuwaacha wanafunzi wangu." Ninahuzunika kuhusu kile Shetani anakaribia kufanya. Lakini ninatazamia kuwa mbinguni tena! Ninampenda baba yangu sana!"</w:t>
      </w:r>
      <w:r>
        <w:rPr>
          <w:lang w:val="sw_KE" w:bidi="sw_KE"/>
        </w:rPr>
      </w:r>
    </w:p>
    <w:p>
      <w:pPr>
        <w:pStyle w:val="Heading3"/>
      </w:pPr>
      <w:r>
        <w:rPr>
          <w:lang w:val="sw_KE" w:bidi="sw_KE"/>
        </w:rPr>
        <w:t>Kujaza Mapengo</w:t>
      </w:r>
    </w:p>
    <w:p>
      <w:pPr/>
      <w:r>
        <w:rPr>
          <w:lang w:val="sw_KE" w:bidi="sw_KE"/>
        </w:rPr>
      </w:r>
      <w:r>
        <w:rPr>
          <w:lang w:val="sw_KE" w:bidi="sw_KE"/>
        </w:rPr>
        <w:t>Sikiliza toleo la sauti la Yohana 14:22–31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 xml:space="preserve">Yuda anamwuliza Yesu, "Lakini </w:t>
      </w:r>
      <w:r>
        <w:rPr>
          <w:b/>
          <w:lang w:val="sw_KE" w:bidi="sw_KE"/>
        </w:rPr>
        <w:t>Bwana</w:t>
      </w:r>
      <w:r>
        <w:rPr>
          <w:lang w:val="sw_KE" w:bidi="sw_KE"/>
        </w:rPr>
        <w:t xml:space="preserve">, kwa nini unapanga kutuonyesha tu jinsi ulivyo wa ajabu, na si watu wengine duniani?" Tumia neno lile lile kwa ajili ya Bwana kama ulivyotumia katika vifungu vilivyopita, na ukumbuke kwamba </w:t>
      </w:r>
      <w:r>
        <w:rPr>
          <w:lang w:val="sw_KE" w:bidi="sw_KE"/>
        </w:rPr>
        <w:t>Bwana</w:t>
      </w:r>
      <w:r>
        <w:rPr>
          <w:lang w:val="sw_KE" w:bidi="sw_KE"/>
        </w:rPr>
        <w:t xml:space="preserve"> limo katika Faharasa Kuu.</w:t>
      </w:r>
    </w:p>
    <w:p>
      <w:pPr/>
      <w:r>
        <w:rPr>
          <w:lang w:val="sw_KE" w:bidi="sw_KE"/>
        </w:rPr>
      </w:r>
      <w:r>
        <w:rPr>
          <w:lang w:val="sw_KE" w:bidi="sw_KE"/>
        </w:rPr>
        <w:t>Yesu anasema kwamba Baba atawapenda watu ambao wanampenda Yesu na kutii mafundisho yake. Yesu anarejelea Mungu kama "Baba" ili kuonyesha heshima, upendo, na uhusiano maalum ambao anao na Mungu, baba yake.</w:t>
      </w:r>
    </w:p>
    <w:p>
      <w:pPr/>
      <w:r>
        <w:rPr>
          <w:lang w:val="sw_KE" w:bidi="sw_KE"/>
        </w:rPr>
      </w:r>
      <w:r>
        <w:rPr>
          <w:lang w:val="sw_KE" w:bidi="sw_KE"/>
        </w:rPr>
        <w:t xml:space="preserve">Yesu anasema kwamba Baba atamtuma </w:t>
      </w:r>
      <w:r>
        <w:rPr>
          <w:b/>
          <w:lang w:val="sw_KE" w:bidi="sw_KE"/>
        </w:rPr>
        <w:t>Mtetezi</w:t>
      </w:r>
      <w:r>
        <w:rPr>
          <w:lang w:val="sw_KE" w:bidi="sw_KE"/>
        </w:rPr>
        <w:t xml:space="preserve">, ambaye pia anaitwa </w:t>
      </w:r>
      <w:r>
        <w:rPr>
          <w:b/>
          <w:lang w:val="sw_KE" w:bidi="sw_KE"/>
        </w:rPr>
        <w:t>Roho Mtakatifu</w:t>
      </w:r>
      <w:r>
        <w:rPr>
          <w:lang w:val="sw_KE" w:bidi="sw_KE"/>
        </w:rPr>
        <w:t>, ili kuwafundisha wanafunzi wake kila kitu ambacho Yesu amewafundisha usiku huo. Neno la mtetezi mara nyingi linamaanisha mwakilishi wa kisheria: mtu ambaye anatetea kesi ya mtu anayeshtakiwa. Katika hali hii, kuna uwezekano mkubwa kwamba mtetezi huyu ni zaidi kama msaidizi, akiwakumbusha na akiwaelezea wanafunzi mambo ambayo Yesu amewafundisha.</w:t>
      </w:r>
    </w:p>
    <w:p>
      <w:pPr/>
      <w:r>
        <w:rPr>
          <w:lang w:val="sw_KE" w:bidi="sw_KE"/>
        </w:rPr>
      </w:r>
      <w:r>
        <w:rPr>
          <w:lang w:val="sw_KE" w:bidi="sw_KE"/>
        </w:rPr>
        <w:t xml:space="preserve">Sitisha hapa na mjadili kama kikundi ni neno au usemi upi mtakaotumia kwa ajili ya </w:t>
      </w:r>
      <w:r>
        <w:rPr>
          <w:b/>
          <w:lang w:val="sw_KE" w:bidi="sw_KE"/>
        </w:rPr>
        <w:t>mtetezi</w:t>
      </w:r>
      <w:r>
        <w:rPr>
          <w:lang w:val="sw_KE" w:bidi="sw_KE"/>
        </w:rPr>
        <w:t xml:space="preserve">. Neno </w:t>
      </w:r>
      <w:r>
        <w:rPr>
          <w:lang w:val="sw_KE" w:bidi="sw_KE"/>
        </w:rPr>
        <w:t>mtetezi</w:t>
      </w:r>
      <w:r>
        <w:rPr>
          <w:lang w:val="sw_KE" w:bidi="sw_KE"/>
        </w:rPr>
        <w:t xml:space="preserve"> linapatikana kwenye Faharasa Kuu. Sitisha sauti hii hapa.</w:t>
      </w:r>
    </w:p>
    <w:p>
      <w:pPr/>
      <w:r>
        <w:rPr>
          <w:lang w:val="sw_KE" w:bidi="sw_KE"/>
        </w:rPr>
      </w:r>
      <w:r>
        <w:rPr>
          <w:lang w:val="sw_KE" w:bidi="sw_KE"/>
        </w:rPr>
        <w:t xml:space="preserve">Tumia neno lile lile kwa </w:t>
      </w:r>
      <w:r>
        <w:rPr>
          <w:b/>
          <w:lang w:val="sw_KE" w:bidi="sw_KE"/>
        </w:rPr>
        <w:t>Roho Mtakatifu</w:t>
      </w:r>
      <w:r>
        <w:rPr>
          <w:lang w:val="sw_KE" w:bidi="sw_KE"/>
        </w:rPr>
        <w:t xml:space="preserve"> kama ulivyotumia katika vifungu vilivyotangulia, na kumbuka kwamba </w:t>
      </w:r>
      <w:r>
        <w:rPr>
          <w:lang w:val="sw_KE" w:bidi="sw_KE"/>
        </w:rPr>
        <w:t>Roho Mtakatifu</w:t>
      </w:r>
      <w:r>
        <w:rPr>
          <w:lang w:val="sw_KE" w:bidi="sw_KE"/>
        </w:rPr>
        <w:t xml:space="preserve"> yuko katika Faharasa Kuu.</w:t>
      </w:r>
    </w:p>
    <w:p>
      <w:pPr/>
      <w:r>
        <w:rPr>
          <w:lang w:val="sw_KE" w:bidi="sw_KE"/>
        </w:rPr>
      </w:r>
      <w:r>
        <w:rPr>
          <w:lang w:val="sw_KE" w:bidi="sw_KE"/>
        </w:rPr>
        <w:t xml:space="preserve">Yesu anasema kwamba anawapa wanafunzi wake </w:t>
      </w:r>
      <w:r>
        <w:rPr>
          <w:b/>
          <w:lang w:val="sw_KE" w:bidi="sw_KE"/>
        </w:rPr>
        <w:t>amani</w:t>
      </w:r>
      <w:r>
        <w:rPr>
          <w:lang w:val="sw_KE" w:bidi="sw_KE"/>
        </w:rPr>
        <w:t>, lakini si aina ile ile ya amani ambayo watu ulimwenguni wanaifikiria. Amani ya Yesu ni zaidi ya kutokuwepo kwa vita, bali ni utimilifu wa maisha na furaha.</w:t>
      </w:r>
    </w:p>
    <w:p>
      <w:pPr/>
      <w:r>
        <w:rPr>
          <w:lang w:val="sw_KE" w:bidi="sw_KE"/>
        </w:rPr>
      </w:r>
      <w:r>
        <w:rPr>
          <w:lang w:val="sw_KE" w:bidi="sw_KE"/>
        </w:rPr>
        <w:t xml:space="preserve">Sitisha hapa na mjadili kama kikundi ni neno au usemi gani mtakaotumia kumaanisha </w:t>
      </w:r>
      <w:r>
        <w:rPr>
          <w:b/>
          <w:lang w:val="sw_KE" w:bidi="sw_KE"/>
        </w:rPr>
        <w:t>amani</w:t>
      </w:r>
      <w:r>
        <w:rPr>
          <w:lang w:val="sw_KE" w:bidi="sw_KE"/>
        </w:rPr>
        <w:t xml:space="preserve">. </w:t>
      </w:r>
      <w:r>
        <w:rPr>
          <w:lang w:val="sw_KE" w:bidi="sw_KE"/>
        </w:rPr>
        <w:t>Amani</w:t>
      </w:r>
      <w:r>
        <w:rPr>
          <w:lang w:val="sw_KE" w:bidi="sw_KE"/>
        </w:rPr>
        <w:t xml:space="preserve"> ipo katika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15:1–17</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15:1–17 na muiweke mioyoni mwenu.</w:t>
      </w:r>
    </w:p>
    <w:p>
      <w:pPr/>
      <w:r>
        <w:rPr>
          <w:lang w:val="sw_KE" w:bidi="sw_KE"/>
        </w:rPr>
      </w:r>
      <w:r>
        <w:rPr>
          <w:lang w:val="sw_KE" w:bidi="sw_KE"/>
        </w:rPr>
        <w:t>Sikiliza toleo la sauti la Yohana 15:1–17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15:1–17 katika tafsiri rahisi zaidi kuelewa.</w:t>
      </w:r>
    </w:p>
    <w:p>
      <w:pPr/>
      <w:r>
        <w:rPr>
          <w:lang w:val="sw_KE" w:bidi="sw_KE"/>
        </w:rPr>
      </w:r>
      <w:r>
        <w:rPr>
          <w:lang w:val="sw_KE" w:bidi="sw_KE"/>
        </w:rPr>
        <w:t>Katika simulizi hii, Yesu anaendelea kuzungumza na wanafunzi wake katika chumba cha juu cha nyumba ambapo walikuwa wakiadhimisha Karamu ya Pasaka pamoja. Huu ni wakati wa saba na wa mwisho katika Injili ya Yohana ambapo Yesu anasema, "Mimi ndiye." Anajilinganisha na kitu kinachojulikana ili kuwasaidia wanafunzi wake kujua zaidi kumhusu na anatumia maneno ambayo Mungu Baba alitumia alipomwambia Musa jina lake ni "Mimi Ndimi." Wakati wanafunzi wanasikia maneno hayo, wanajua Yesu anasema yeye ni Mungu.</w:t>
      </w:r>
    </w:p>
    <w:p>
      <w:pPr/>
      <w:r>
        <w:rPr>
          <w:lang w:val="sw_KE" w:bidi="sw_KE"/>
        </w:rPr>
      </w:r>
      <w:r>
        <w:rPr>
          <w:lang w:val="sw_KE" w:bidi="sw_KE"/>
        </w:rPr>
        <w:t>Katika simulizi hii, Yesu anasema yeye ni mzabibu wa kweli. Katika maandiko ya Kiyahudi, Israeli wakati mwingine ililinganishwa na mzabibu, lakini hawakuwa na imani. Hawakumwamini Mungu wala kumtii. Tofauti na Israeli, Yesu ni mzabibu mwaminifu ambaye alimtii Mungu kikamilifu. Yesu anasema Baba yake ni mkulima wa mizabibu, au mtunza bustani, ambaye anautunza mzabibu.</w:t>
      </w:r>
    </w:p>
    <w:p>
      <w:pPr/>
      <w:r>
        <w:rPr>
          <w:lang w:val="sw_KE" w:bidi="sw_KE"/>
        </w:rPr>
      </w:r>
      <w:r>
        <w:rPr>
          <w:lang w:val="sw_KE" w:bidi="sw_KE"/>
        </w:rPr>
        <w:t xml:space="preserve">Simameni hapa na muangalie picha ya </w:t>
      </w:r>
      <w:r>
        <w:rPr>
          <w:lang w:val="sw_KE" w:bidi="sw_KE"/>
        </w:rPr>
        <w:t>mzabibu</w:t>
      </w:r>
      <w:r>
        <w:rPr>
          <w:lang w:val="sw_KE" w:bidi="sw_KE"/>
        </w:rPr>
        <w:t xml:space="preserve"> kama kikundi. Sitisha sauti hii hapa.</w:t>
      </w:r>
    </w:p>
    <w:p>
      <w:pPr/>
      <w:r>
        <w:rPr>
          <w:lang w:val="sw_KE" w:bidi="sw_KE"/>
        </w:rPr>
      </w:r>
      <w:r>
        <w:rPr>
          <w:lang w:val="sw_KE" w:bidi="sw_KE"/>
        </w:rPr>
        <w:t>Mungu Baba huutunza mzabibu ili uweze kuzaa, au kumea, matunda mengi. Anakata, au kuondolea mbali, kila tawi ndani ya Yesu ambalo halizai matunda na anapogoa, au kusafisha, kila tawi ambalo linazaa matunda, ili yazidi kuzaa matunda zaidi. Katika vifungu vingine Yesu anaweka wazi kwamba wale ambao ni wake hawatachukuliwa kutoka kwake, kwa hivyo matawi ambayo yamekatwa hapa pengine yanarejelea watu ambao wanasema wanamfuata Yesu lakini wao si wafuasi wa kweli. Matendo yao, au matunda yao, yanaonyesha kwamba hawako kwa kweli katika Yesu.</w:t>
      </w:r>
    </w:p>
    <w:p>
      <w:pPr/>
      <w:r>
        <w:rPr>
          <w:lang w:val="sw_KE" w:bidi="sw_KE"/>
        </w:rPr>
      </w:r>
      <w:r>
        <w:rPr>
          <w:lang w:val="sw_KE" w:bidi="sw_KE"/>
        </w:rPr>
        <w:t>Sitisha hapa na mjadili swali hili kama kikundi: Katika jumuiya yenu, je, mna mimea yoyote ambayo inazaa matunda mwaka baada ya mwaka? Unasaidia vipi mimea kuzalisha matunda zaidi? Unafanya nini kwa mimea unayoitunza ambayo haizalishi matunda? Sitisha sauti hii hapa.</w:t>
      </w:r>
    </w:p>
    <w:p>
      <w:pPr/>
      <w:r>
        <w:rPr>
          <w:lang w:val="sw_KE" w:bidi="sw_KE"/>
        </w:rPr>
      </w:r>
      <w:r>
        <w:rPr>
          <w:lang w:val="sw_KE" w:bidi="sw_KE"/>
        </w:rPr>
        <w:t>Yesu anasema neno alilozungumza na wanafunzi wake tayari limewafanya safi. Anatumia neno safi ili kuonyesha kwamba kupogoa kwa Mungu kunawafanya wafuasi wa Yesu kuwa wa haki, au wenye uhusiano mzuri na Mungu. Pia anawahakikishia wanafunzi wake wa kweli kwamba ni safi, kwa hivyo hawahitaji kuogopa kutengwa naye. Anawaambia wakae ndani yake, au wabaki wameunganishwa naye, na atabaki ameunganishwa nao. Tawi linaweza tu kuzalisha matunda ikiwa limeunganishwa na mzabibu, kwa hivyo wafuasi wa Yesu ni lazima wabaki wameunganishwa na Yesu ikiwa wanataka kuzalisha matunda ya kiroho na kuwa na uhusiano mzuri na Mungu. Matunda ya kiroho ni mambo mema yanayotokea wakati wanafunzi wanamtii Mungu, jambo ambalo linawafanya wawe zaidi kama Yesu. Matunda ya kiroho pia yanaweza kuwa watu wengine ambao wanaweka imani yao kwa Yesu kwa sababu wanafunzi wanashiriki nao neno.</w:t>
      </w:r>
    </w:p>
    <w:p>
      <w:pPr/>
      <w:r>
        <w:rPr>
          <w:lang w:val="sw_KE" w:bidi="sw_KE"/>
        </w:rPr>
      </w:r>
      <w:r>
        <w:rPr>
          <w:lang w:val="sw_KE" w:bidi="sw_KE"/>
        </w:rPr>
        <w:t>Hata ingawa Yesu na wafuasi wake wameunganishwa wao kwa wao, anaweka majukumu yao wazi anaposema kwamba yeye ni mzabibu na wafuasi wake ni matawi. Yeye ni chanzo cha maisha, si wao. Wafuasi wake hawawezi kuzalisha matunda yoyote ya kiroho bila msaada wake. Ikiwa wanabaki ndani yake, kwa hakika watazaa matunda mengi ya kiroho.</w:t>
      </w:r>
    </w:p>
    <w:p>
      <w:pPr/>
      <w:r>
        <w:rPr>
          <w:lang w:val="sw_KE" w:bidi="sw_KE"/>
        </w:rPr>
      </w:r>
      <w:r>
        <w:rPr>
          <w:lang w:val="sw_KE" w:bidi="sw_KE"/>
        </w:rPr>
        <w:t>Kwa upande mwingine, mtu yeyote ambaye habaki ndani ya Yesu analinganishwa na tawi ambalo mtu anakata kutoka kwenye mzabibu. Tawi linanyauka na kufa kwa sababu halina maisha yake peke yake. Mtu anatupa matawi yaliyokufa katika moto ambapo yanateketezwa. Katika Biblia nzima, moto ni ishara ya hukumu ya Mungu dhidi ya dhambi.</w:t>
      </w:r>
    </w:p>
    <w:p>
      <w:pPr/>
      <w:r>
        <w:rPr>
          <w:lang w:val="sw_KE" w:bidi="sw_KE"/>
        </w:rPr>
      </w:r>
      <w:r>
        <w:rPr>
          <w:lang w:val="sw_KE" w:bidi="sw_KE"/>
        </w:rPr>
        <w:t>Sitisha hapa na mjadili swali hili kama kikundi: Shiriki hadithi kutoka kwa utamaduni wenu kuhusu kile kitakachotokea kwa watu mwishoni mwa wakati. Watu wema watatunukiwaje na watu wabaya kuadhibiwa baada ya kufa? Sitisha sauti hapa.</w:t>
      </w:r>
    </w:p>
    <w:p>
      <w:pPr/>
      <w:r>
        <w:rPr>
          <w:lang w:val="sw_KE" w:bidi="sw_KE"/>
        </w:rPr>
      </w:r>
      <w:r>
        <w:rPr>
          <w:lang w:val="sw_KE" w:bidi="sw_KE"/>
        </w:rPr>
        <w:t>Yesu anasema kwamba ikiwa wafuasi wake wanakaa ndani yake na maneno yake yanakaa ndani yao, au wanaamini kile alichowafundisha, wanaweza kumwomba Baba chochote wanachotaka katika sala na atafanya kile wanachoomba. Wakati wafuasi wa Yesu wanazaa matunda mengi ya kiroho, inaonyesha wameunganishwa naye kama wanafunzi wa kweli, na wanamtukuza, au kumpa heshima, Mungu Baba.</w:t>
      </w:r>
    </w:p>
    <w:p>
      <w:pPr/>
      <w:r>
        <w:rPr>
          <w:lang w:val="sw_KE" w:bidi="sw_KE"/>
        </w:rPr>
      </w:r>
      <w:r>
        <w:rPr>
          <w:lang w:val="sw_KE" w:bidi="sw_KE"/>
        </w:rPr>
        <w:t>Baada ya kuwaambia kile ambacho ni lazima wafanye, Yesu anasema anawapenda wafuasi wake kwa njia ile ile ambayo Mungu Baba anampenda. Anawaambia wakae katika upendo wake kwao, na kisha anawaambia jinsi ya kufanya hivyo. Ikiwa wanashika amri zake, au kumtii, na kubaki karibu naye, wakimtegemea na wakiishi maisha wakijua uwepo wake, watabaki katika upendo wake. Huu ni mfano ambao Yesu mwenyewe ametoa. Yesu alitii amri za Baba yake na anakaa katika upendo wa Baba yake.</w:t>
      </w:r>
    </w:p>
    <w:p>
      <w:pPr/>
      <w:r>
        <w:rPr>
          <w:lang w:val="sw_KE" w:bidi="sw_KE"/>
        </w:rPr>
      </w:r>
      <w:r>
        <w:rPr>
          <w:lang w:val="sw_KE" w:bidi="sw_KE"/>
        </w:rPr>
        <w:t>Wakati Yesu anasema, "Maneno haya ambayo nimezungumza nanyi," au "Nimewaambia hili," anarejelea kifungu hiki kuhusu mzabibu na matawi. Yesu alisema mambo haya kwa wanafunzi wake ili furaha yake iwe ndani yao na furaha yao iwe tele au kamili. Yesu alipata furaha ya matunda kamilifu, furaha ya kuwa na tabia kama ya Mungu, kwa sababu alimtii Baba kwa ukamilifu, na anaufurahia upendo wa Baba yake. Anataka wanafunzi wake wapate furaha hiyo kamili pia.</w:t>
      </w:r>
    </w:p>
    <w:p>
      <w:pPr/>
      <w:r>
        <w:rPr>
          <w:lang w:val="sw_KE" w:bidi="sw_KE"/>
        </w:rPr>
      </w:r>
      <w:r>
        <w:rPr>
          <w:lang w:val="sw_KE" w:bidi="sw_KE"/>
        </w:rPr>
        <w:t>Yesu kisha anawaamuru wafuasi wake kupendana daima kama alivyowapenda. Katika sehemu nyingine za Biblia, sheria inaamuru kwamba watu wapende majirani zao kama wanavyojipenda wenyewe, lakini hapa Yesu anawaambia wapendane kama alivyowapenda. Anasema mtu hawezi kuwa na upendo mkubwa kuliko upendo ambao unamfanya atoe maisha yake kwa ajili ya marafiki wake. Yesu anawapenda wafuasi wake kwa kutoa maisha yake kwa ajili yao. Ni lazima wapendane kwa njia ile ile.</w:t>
      </w:r>
    </w:p>
    <w:p>
      <w:pPr/>
      <w:r>
        <w:rPr>
          <w:lang w:val="sw_KE" w:bidi="sw_KE"/>
        </w:rPr>
      </w:r>
      <w:r>
        <w:rPr>
          <w:lang w:val="sw_KE" w:bidi="sw_KE"/>
        </w:rPr>
        <w:t>Sitisha na mjadili swali hili kama kikundi: Shirikianeni hadithi yoyote katika utamaduni wenu kuhusu mtu anayempenda mtu mwingine kiasi kwamba anakufa kwa ajili yake. Sitisha sauti hii hapa.</w:t>
      </w:r>
    </w:p>
    <w:p>
      <w:pPr/>
      <w:r>
        <w:rPr>
          <w:lang w:val="sw_KE" w:bidi="sw_KE"/>
        </w:rPr>
      </w:r>
      <w:r>
        <w:rPr>
          <w:lang w:val="sw_KE" w:bidi="sw_KE"/>
        </w:rPr>
        <w:t>Yesu anasema wao ni marafiki wake ikiwa wanamtii. Anasema hawaiti tena watumishi. Hakuna mahali katika Biblia ambapo Yesu anawaita wanafunzi wake watumishi, lakini anasema "mtumishi si mkubwa kuliko bwana wake" anapozungumza nao, na anasema wako sahihi kumwita bwana na mwalimu. Anasema wao si watumishi kwa sababu watumishi ni lazima wawatii bila kujua mipango ya bwana wao, lakini Yesu amewatendea wanafunzi kama marafiki kwa sababu amewaambia kila kitu ambacho Baba yake alimwambia.</w:t>
      </w:r>
    </w:p>
    <w:p>
      <w:pPr/>
      <w:r>
        <w:rPr>
          <w:lang w:val="sw_KE" w:bidi="sw_KE"/>
        </w:rPr>
      </w:r>
      <w:r>
        <w:rPr>
          <w:lang w:val="sw_KE" w:bidi="sw_KE"/>
        </w:rPr>
        <w:t>Simameni hapa na mjadili swali hili kama kikundi: Kwa njia gani watu katika utamaduni wenu wanawatendea wale ambao wanawafanyia kazi kwa njia sawa na wanavyowatendea marafiki wao? Ni kwa njia gani wanawatendea tofauti? Kwa nini ni bora kuwa rafiki ya mtu kuliko ilivyo kufanya kazi kwa ajili yake tu? Sitisha sauti hii hapa.</w:t>
      </w:r>
    </w:p>
    <w:p>
      <w:pPr/>
      <w:r>
        <w:rPr>
          <w:lang w:val="sw_KE" w:bidi="sw_KE"/>
        </w:rPr>
      </w:r>
      <w:r>
        <w:rPr>
          <w:lang w:val="sw_KE" w:bidi="sw_KE"/>
        </w:rPr>
        <w:t>Yesu anasema wanafunzi wake hawakuchagua kumfuata, bali aliwachagua wamfuate. Haimaanishi kihalisi kwamba hawakumchagua, lakini anasisitiza kwamba aliwachagua kwanza. Pia aliteua kazi maalum ya wao kufanya. Wanapaswa kwenda na kuzaa matunda, au kutimiza mengi, yatakayodumu. Wanapofanya hivyo, Baba atawapa chochote wanachoomba kwa jina la Yesu, au kwa sababu wameunganishwa na Yesu. Yesu anawaamuru wanafunzi wake kupendana.</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15:1–17 katika tafsiri rahisi zaidi kuelewa.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Simulizi hii ina matukio 3.</w:t>
      </w:r>
    </w:p>
    <w:p>
      <w:pPr/>
      <w:r>
        <w:rPr>
          <w:lang w:val="sw_KE" w:bidi="sw_KE"/>
        </w:rPr>
      </w:r>
      <w:r>
        <w:rPr>
          <w:b/>
          <w:lang w:val="sw_KE" w:bidi="sw_KE"/>
        </w:rPr>
        <w:t>Katika tukio la kwanza:</w:t>
      </w:r>
      <w:r>
        <w:rPr>
          <w:lang w:val="sw_KE" w:bidi="sw_KE"/>
        </w:rPr>
        <w:t xml:space="preserve"> Yesu anazungumza na wanafunzi wake katika chumba cha juu ambapo wanakula Karamu ya Pasaka pamoja. Anawaambia wanafunzi wake kwamba yeye ni kama mzabibu mwaminifu na baba yake ni kama mkulima wa mizabibu, au mtunza bustani ambaye analinda mzabibu. Baba ya Yesu anakata kila tawi ndani yake ambalo halikuzi matunda, lakini anapoga, kila tawi ambalo linakua matunda, kwa hivyo litakua matunda hata zaidi. Yesu anasema neno alialozungumza na wanafunzi wake kuhusu yeye mwenyewe tayari limesafisha, au kupogowa. Wanafunzi wa Yesu ni lazima wabaki ndani yake na yeye ndani yao. Kama vile tawi haliwezi kukua matunda isipokuwa limeunganishwa na mzabibu, wanafunzi wa Yesu hawawezi kukua matunda ya kiroho isipokuwa wataunganishwa na Yesu.</w:t>
      </w:r>
    </w:p>
    <w:p>
      <w:pPr/>
      <w:r>
        <w:rPr>
          <w:lang w:val="sw_KE" w:bidi="sw_KE"/>
        </w:rPr>
      </w:r>
      <w:r>
        <w:rPr>
          <w:b/>
          <w:lang w:val="sw_KE" w:bidi="sw_KE"/>
        </w:rPr>
        <w:t>Katika tukio la pili:</w:t>
      </w:r>
      <w:r>
        <w:rPr>
          <w:lang w:val="sw_KE" w:bidi="sw_KE"/>
        </w:rPr>
        <w:t xml:space="preserve"> Yesu anaendelea na ulinganisho wa mzabibu na matawi. Anasema kwamba ikiwa wanafunzi wake watabaki wameunganishwa naye, watazaa matunda mengi, lakini hawawezi kuzaa matunda yoyote mazuri pasipo yeye. Ikiwa mtu yeyote habaki ndani ya Yesu, yeye ni kama tawi ambalo hutupwa mbali. Tawi hilo, au mtu huyo, linaondoka na kufa kwa sababu haina maisha mbali na mzabibu, Yesu. Mtu atachukua tawi hilo na kulitupa katika moto na moto utalichoma. Mtu yeyote anayebaki ameunganishwa na Yesu na anayeishi kwa maneno yake ataweza kuomba chochote anachotaka kwa Mungu katika sala naye atampa. Wakati wanafunzi wanaonyesha wameunganishwa na Yesu kwa kuzalisha matunda mazuri, wanamtukuza Mungu.</w:t>
      </w:r>
    </w:p>
    <w:p>
      <w:pPr/>
      <w:r>
        <w:rPr>
          <w:lang w:val="sw_KE" w:bidi="sw_KE"/>
        </w:rPr>
      </w:r>
      <w:r>
        <w:rPr>
          <w:b/>
          <w:lang w:val="sw_KE" w:bidi="sw_KE"/>
        </w:rPr>
        <w:t>Katika tukio la tatu:</w:t>
      </w:r>
      <w:r>
        <w:rPr>
          <w:lang w:val="sw_KE" w:bidi="sw_KE"/>
        </w:rPr>
        <w:t xml:space="preserve"> Yesu anawaambia wanafunzi wake kwamba anawapenda vilevile baba yake anavyompenda, na anawaambia wabaki katika upendo wake. Ikiwa wanamtii Yesu, wanafunzi watakaa katika upendo wa Yesu. Kwa njia ile ile, Yesu alitii amri za baba yake na anakaa katika upendo wa baba yake. Amewaambia wanafunzi mambo haya kuhusu mzabibu na matawi kwa sababu anataka furaha anayoipata kwa kumtii Baba iwe ndani yao na ili furaha yao iwe kamili na timilifu. Yesu anasema wao ni marafiki wake ikiwa wanamtii. Hawaiti tena watumishi kwa sababu watumishi ni lazima wamtii bwana wao bila kujua kile anachofanya, lakini Yesu amewaambia wanafunzi wake kila kitu ambacho Baba yake alimwambia. Anasisitiza kwamba alichagua wanafunzi kabla ya kumchagua, na pia aliwapa kazi ya kufanya. Wanaenda na kuzalisha matunda ya kiroho ambayo yatadumu. Ikiwa wanafanya hivyo, Baba atawapa chochote wanachoomba kwa sababu wameunganishwa na Yesu. Yesu anawaamuru kupendana.</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11 wa Yesu, kwa sababu Yuda tayari alikuwa ameondoka kikundi usiku huo</w:t>
      </w:r>
    </w:p>
    <w:p>
      <w:pPr>
        <w:pStyle w:val="ListBullet"/>
        <w:spacing w:line="240" w:lineRule="auto"/>
        <w:ind w:left="720"/>
      </w:pPr>
      <w:r>
        <w:rPr>
          <w:lang w:val="sw_KE" w:bidi="sw_KE"/>
        </w:rPr>
      </w:r>
      <w:r>
        <w:rPr>
          <w:lang w:val="sw_KE" w:bidi="sw_KE"/>
        </w:rPr>
        <w:t>Mzabibu</w:t>
      </w:r>
    </w:p>
    <w:p>
      <w:pPr>
        <w:pStyle w:val="ListBullet"/>
        <w:spacing w:line="240" w:lineRule="auto"/>
        <w:ind w:left="720"/>
      </w:pPr>
      <w:r>
        <w:rPr>
          <w:lang w:val="sw_KE" w:bidi="sw_KE"/>
        </w:rPr>
      </w:r>
      <w:r>
        <w:rPr>
          <w:lang w:val="sw_KE" w:bidi="sw_KE"/>
        </w:rPr>
        <w:t>Mkulima wa mizabibu au</w:t>
      </w:r>
    </w:p>
    <w:p>
      <w:pPr>
        <w:pStyle w:val="ListBullet"/>
        <w:spacing w:line="240" w:lineRule="auto"/>
        <w:ind w:left="720"/>
      </w:pPr>
      <w:r>
        <w:rPr>
          <w:lang w:val="sw_KE" w:bidi="sw_KE"/>
        </w:rPr>
      </w:r>
      <w:r>
        <w:rPr>
          <w:lang w:val="sw_KE" w:bidi="sw_KE"/>
        </w:rPr>
        <w:t>Matawi ya mzabibu</w:t>
      </w:r>
    </w:p>
    <w:p>
      <w:pPr>
        <w:pStyle w:val="ListBullet"/>
        <w:spacing w:line="240" w:lineRule="auto"/>
        <w:ind w:left="720"/>
      </w:pPr>
      <w:r>
        <w:rPr>
          <w:lang w:val="sw_KE" w:bidi="sw_KE"/>
        </w:rPr>
      </w:r>
      <w:r>
        <w:rPr>
          <w:lang w:val="sw_KE" w:bidi="sw_KE"/>
        </w:rPr>
        <w:t>Na vitu vya kuwakilisha matunda</w:t>
      </w:r>
    </w:p>
    <w:p>
      <w:pPr/>
      <w:r>
        <w:rPr>
          <w:lang w:val="sw_KE" w:bidi="sw_KE"/>
        </w:rPr>
      </w:r>
      <w:r>
        <w:rPr>
          <w:lang w:val="sw_KE" w:bidi="sw_KE"/>
        </w:rPr>
        <w:t>Kama kikundi, zingatia sehemu hizi za mpangilio wa simulizi:</w:t>
      </w:r>
    </w:p>
    <w:p>
      <w:pPr/>
      <w:r>
        <w:rPr>
          <w:lang w:val="sw_KE" w:bidi="sw_KE"/>
        </w:rPr>
      </w:r>
      <w:r>
        <w:rPr>
          <w:lang w:val="sw_KE" w:bidi="sw_KE"/>
        </w:rPr>
        <w:t>Ni jioni na Yesu na wanafunzi wake wako katika chumba cha juu cha nyumba ambapo wanainama karibu na meza ya chakula, wakila Karamu ya Pasaka pamoja. Kungekuwa na vitu vingi vya chakula kwenye meza, ikiwa ni pamoja na mkate na divai. Mpangilio haubadiliki, lakini Yesu anawafundisha wanafunzi kwa kutumia mfano wa mzabibu, mkulima wa mizabibu, matawi ya mzabibu, na matunda ya matawi.</w:t>
      </w:r>
    </w:p>
    <w:p>
      <w:pPr/>
      <w:r>
        <w:rPr>
          <w:lang w:val="sw_KE" w:bidi="sw_KE"/>
        </w:rPr>
      </w:r>
      <w:r>
        <w:rPr>
          <w:lang w:val="sw_KE" w:bidi="sw_KE"/>
        </w:rPr>
        <w:t>Itakuwa muhimu kwamba baadhi ya matawi yaliyounganishwa na mzabibu yanazalisha matunda na matawi mengine hayafanyi hivyo. Unapaswa kuchagua kitu ambacho una mengi ya kuwakilisha matunda, kama mawe madogo au mbegu au matunda, kwa mfano. Baadhi ya matawi hayatakuwa na matunda yoyote. Matawi mengine yataanza na matunda na yatakuwa na hata zaidi baada ya mkulima wa mizabibu kuyakata. Mkulima wa mizabibu huondoa matawi ambayo hayazalishi matunda, lakini husafisha, au hupogoa, matawi ambayo yanazalisha matunda ili yazae zaidi. Kupogoa, au kusafisha, kunamaanisha kukata sehemu za tawi huku ukiacha mbao na machipukizi yenye afya, jambo ambalo husaidia mzabibu kuzalisha mazao makubwa zaidi yanayowezekana. Baada ya kupogowa, matawi ya zabibu yanazalisha matunda zaidi. Matawi ambayo mkulima wa mizabibu huyaondoa kwenye mzabibu hukauka na kufa kwa sababu hayapokei tena uhai kutoka kwa mzabibu. Mtu, hatujui nani, anachukua matawi hayo yaliyokufa na kuyatupa motoni, na moto unayateketeza.</w:t>
      </w:r>
    </w:p>
    <w:p>
      <w:pPr/>
      <w:r>
        <w:rPr>
          <w:lang w:val="sw_KE" w:bidi="sw_KE"/>
        </w:rPr>
      </w:r>
      <w:r>
        <w:rPr>
          <w:lang w:val="sw_KE" w:bidi="sw_KE"/>
        </w:rPr>
        <w:t>Simama hapa na mjadili swali hili kama timu: Simulia hadithi kutoka kwa utamaduni wako inayolinganisha mambo tofauti yenyewe kwa yenyewe. Kwa nini ulichagua kulinganisha mambo hayo yenyewe kwa yenyewe? Inakusaidia vipi kuelewa kila kitu bora? Sitisha sauti hii hapa.</w:t>
      </w:r>
    </w:p>
    <w:p>
      <w:pPr/>
      <w:r>
        <w:rPr>
          <w:lang w:val="sw_KE" w:bidi="sw_KE"/>
        </w:rPr>
      </w:r>
      <w:r>
        <w:rPr>
          <w:lang w:val="sw_KE" w:bidi="sw_KE"/>
        </w:rPr>
        <w:t>Wanafunzi hawakuwa wanafunzi kwa kuzaa matunda. Tayari ni wanafunzi, lakini wanathibitisha kuwa ni wanafunzi kwa kuzaa matunda. Hatujui hasa matunda haya ni nini, lakini ni kitu ambacho watu wengine wanaweza kuona kuhusu wao, kwa hivyo kila mtu anajua wao ni wanafunzi. Katika sehemu nyingine ya Biblia, mmoja wa mitume anasema kwamba tunda la Roho ni upendo, furaha, amani, uvumilivu, fadhili, wema, upole, na kiasi. Hizi ni sifa za tabia ya Yesu, na wanafunzi wake watathibitisha kwamba wao ni wanafunzi wake kwa kuwa na sifa zilezile alizo nazo Yesu.</w:t>
      </w:r>
    </w:p>
    <w:p>
      <w:pPr/>
      <w:r>
        <w:rPr>
          <w:lang w:val="sw_KE" w:bidi="sw_KE"/>
        </w:rPr>
      </w:r>
      <w:r>
        <w:rPr>
          <w:lang w:val="sw_KE" w:bidi="sw_KE"/>
        </w:rPr>
        <w:t>Katika sehemu iliyobaki ya simulizi hii Yesu anaelezea kwa nini ni muhimu kwa wanafunzi kuwa kama matawi ambayo yanabaki yameunganishwa na mzabibu, Yesu. Anasisitiza kwamba yeye ni mzabibu, au chanzo cha maisha, na wao ni matawi. Wanamtegemea yeye, lakini hatategemei wao. Kisha anawaambia kile kitakachotokea kwa wale ambao wanabaki wameunganishwa naye kwa kutii amri zake na kile kitakachotokea kwa wale ambao hawabaki wameunganishwa naye au hawatii amri zake. Anawapa amri ya kupendana, lakini amri yake ni tofauti na kile maandiko ya Kiyahudi yaliwafundisha. Maandiko ya Kiyahudi yaliwaamuru kuwapenda wengine kama wanavyowapenda wenyewe. Sasa Yesu anasema wanapaswa kupendana kama alivyowapenda na kama baba yake amempenda. Yesu anawapenda wanafunzi wake kwa kutoa maisha yake kwa ajili yao. Anawaamuru kupendana kwa njia ile ile.</w:t>
      </w:r>
    </w:p>
    <w:p>
      <w:pPr/>
      <w:r>
        <w:rPr>
          <w:lang w:val="sw_KE" w:bidi="sw_KE"/>
        </w:rPr>
      </w:r>
      <w:r>
        <w:rPr>
          <w:lang w:val="sw_KE" w:bidi="sw_KE"/>
        </w:rPr>
        <w:t>Yesu anasema wanafunzi wake ni marafiki wake ikiwa wanatii amri zake. Hawaiti watumishi, kwa sababu watumishi ni lazima wawatii mabwana wao bila kujua kile mabwana wao wanachofanya, lakini Yesu amewatendea wanafunzi wake kama marafiki kwa kuwaambia kila kitu ambacho baba yake alimwambia. Anasisitiza kwamba aliwachagua wamfuate kabla ya wao kuchagua kumfuata. Pia amewapa kazi ya kufanya. Anataka waende na kuzalisha matunda ambayo yatadumu. Ikiwa wanafanya hivyo, Baba atawapa chochote wanachoomba katika sala kwa sababu wameunganishwa na Yesu. Amri yake ya mwisho katika simulizi hii ni kwa wao kupendana.</w:t>
      </w:r>
    </w:p>
    <w:p>
      <w:pPr/>
      <w:r>
        <w:rPr>
          <w:lang w:val="sw_KE" w:bidi="sw_KE"/>
        </w:rPr>
      </w:r>
      <w:r>
        <w:rPr>
          <w:lang w:val="sw_KE" w:bidi="sw_KE"/>
        </w:rPr>
        <w:t>Sasa, kikundi kinapaswa kutengeneza ubao wa hadithi, kuchora, au kutumia vitu ili kuonyesha kifungu na matukio yaliyomo.</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15:1–17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Simulizi hii ina matukio 3.</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11 wa Yesu, kwa sababu Yuda tayari alikuwa ameondoka kwenye kikundi usiku huo</w:t>
      </w:r>
    </w:p>
    <w:p>
      <w:pPr>
        <w:pStyle w:val="ListBullet"/>
        <w:spacing w:line="240" w:lineRule="auto"/>
        <w:ind w:left="720"/>
      </w:pPr>
      <w:r>
        <w:rPr>
          <w:lang w:val="sw_KE" w:bidi="sw_KE"/>
        </w:rPr>
      </w:r>
      <w:r>
        <w:rPr>
          <w:lang w:val="sw_KE" w:bidi="sw_KE"/>
        </w:rPr>
        <w:t>Mzabibu</w:t>
      </w:r>
    </w:p>
    <w:p>
      <w:pPr>
        <w:pStyle w:val="ListBullet"/>
        <w:spacing w:line="240" w:lineRule="auto"/>
        <w:ind w:left="720"/>
      </w:pPr>
      <w:r>
        <w:rPr>
          <w:lang w:val="sw_KE" w:bidi="sw_KE"/>
        </w:rPr>
      </w:r>
      <w:r>
        <w:rPr>
          <w:lang w:val="sw_KE" w:bidi="sw_KE"/>
        </w:rPr>
        <w:t>Mkulima wa mizabibu</w:t>
      </w:r>
    </w:p>
    <w:p>
      <w:pPr>
        <w:pStyle w:val="ListBullet"/>
        <w:spacing w:line="240" w:lineRule="auto"/>
        <w:ind w:left="720"/>
      </w:pPr>
      <w:r>
        <w:rPr>
          <w:lang w:val="sw_KE" w:bidi="sw_KE"/>
        </w:rPr>
      </w:r>
      <w:r>
        <w:rPr>
          <w:lang w:val="sw_KE" w:bidi="sw_KE"/>
        </w:rPr>
        <w:t>Matawi ya mzabibu</w:t>
      </w:r>
    </w:p>
    <w:p>
      <w:pPr>
        <w:pStyle w:val="ListBullet"/>
        <w:spacing w:line="240" w:lineRule="auto"/>
        <w:ind w:left="720"/>
      </w:pPr>
      <w:r>
        <w:rPr>
          <w:lang w:val="sw_KE" w:bidi="sw_KE"/>
        </w:rPr>
      </w:r>
      <w:r>
        <w:rPr>
          <w:lang w:val="sw_KE" w:bidi="sw_KE"/>
        </w:rPr>
        <w:t>Na vitu vya kuwakilisha matunda</w:t>
      </w:r>
    </w:p>
    <w:p>
      <w:pPr/>
      <w:r>
        <w:rPr>
          <w:lang w:val="sw_KE" w:bidi="sw_KE"/>
        </w:rPr>
      </w:r>
      <w:r>
        <w:rPr>
          <w:lang w:val="sw_KE" w:bidi="sw_KE"/>
        </w:rPr>
        <w:t>Kama kikundi, igizeni simulizi hii mara mbili. Unapaswa kuigiza kifungu hiki kwa lugha yako mwenyewe.</w:t>
      </w:r>
    </w:p>
    <w:p>
      <w:pPr/>
      <w:r>
        <w:rPr>
          <w:lang w:val="sw_KE" w:bidi="sw_KE"/>
        </w:rPr>
      </w:r>
      <w:r>
        <w:rPr>
          <w:lang w:val="sw_KE" w:bidi="sw_KE"/>
        </w:rPr>
        <w:t>Kwanza, igizeni kifungu hiki bila kusitisha. Zingatia mazungumzo, mtiririko, hadithi, na mpangilio wa matukio ya simulizi hii. Hakikisheni hamuachi kuigiza sehemu ngumu au muhimu za kifungu hiki. Saidianeni kukumbuka kila sehemu ya kifungu hicho.</w:t>
      </w:r>
    </w:p>
    <w:p>
      <w:pPr/>
      <w:r>
        <w:rPr>
          <w:lang w:val="sw_KE" w:bidi="sw_KE"/>
        </w:rPr>
      </w:r>
      <w:r>
        <w:rPr>
          <w:lang w:val="sw_KE" w:bidi="sw_KE"/>
        </w:rPr>
        <w:t>Sitisha sauti hii hapa na uigize kifungu hiki.</w:t>
      </w:r>
    </w:p>
    <w:p>
      <w:pPr/>
      <w:r>
        <w:rPr>
          <w:lang w:val="sw_KE" w:bidi="sw_KE"/>
        </w:rPr>
      </w:r>
      <w:r>
        <w:rPr>
          <w:lang w:val="sw_KE" w:bidi="sw_KE"/>
        </w:rPr>
        <w:t>Kikundi kinatakiwa kuigiza kifungu hiki kwa mara ya pili. Katika nyakati fulani za igizo, sitisha igizo na muulize yule anayeigiza mhusika, "Unahisi nini au unafikiria nini?" Mtu anayeigiza mhusika anapaswa kujibu kile ambacho angekuwa anahisi au kufikiria iwapo angekuwa mhusika huyo. Kisha endelea na igizo.</w:t>
      </w:r>
    </w:p>
    <w:p>
      <w:pPr/>
      <w:r>
        <w:rPr>
          <w:lang w:val="sw_KE" w:bidi="sw_KE"/>
        </w:rPr>
      </w:r>
      <w:r>
        <w:rPr>
          <w:lang w:val="sw_KE" w:bidi="sw_KE"/>
        </w:rPr>
        <w:t>Sitisha sauti hii hapa na uigize kifungu hiki kwa mara ya pili.</w:t>
      </w:r>
    </w:p>
    <w:p>
      <w:pPr/>
      <w:r>
        <w:rPr>
          <w:lang w:val="sw_KE" w:bidi="sw_KE"/>
        </w:rPr>
      </w:r>
      <w:r>
        <w:rPr>
          <w:lang w:val="sw_KE" w:bidi="sw_KE"/>
        </w:rPr>
        <w:t>Ufuatao ni mfano wa igizo na majibu yanayowezekana.</w:t>
      </w:r>
    </w:p>
    <w:p>
      <w:pPr/>
      <w:r>
        <w:rPr>
          <w:lang w:val="sw_KE" w:bidi="sw_KE"/>
        </w:rPr>
      </w:r>
      <w:r>
        <w:rPr>
          <w:lang w:val="sw_KE" w:bidi="sw_KE"/>
        </w:rPr>
        <w:t>Yesu na wanafunzi wake wako katika chumba cha juu cha nyumba ambapo wanakula Sikukuu ya Pasaka pamoja. Kungekuwa na chakula mezani, ikiwa ni pamoja na mkate na divai, na Yesu na wanafunzi wake pengine waliegama karibu na meza ambapo walikula na kuzungumza pamoja. Katika kifungu hiki, Yesu anawafundisha wanafunzi wake kwa kujilinganisha na mzabibu, akimlinganisha Baba yake na mtunza mizabibu, na wanafunzi wake na matawi ya mzabibu. Mpangilio haubadiliki katika simulizi hili, lakini inaweza kuwa na manufaa kuigiza mfano wa mzabibu na matawi pamoja na waigizaji wanaoigiza mzabibu, mkulima wa mizabibu, na matawi, na kutumia vitu ili kuwakilisha matunda.</w:t>
      </w:r>
    </w:p>
    <w:p>
      <w:pPr/>
      <w:r>
        <w:rPr>
          <w:lang w:val="sw_KE" w:bidi="sw_KE"/>
        </w:rPr>
      </w:r>
      <w:r>
        <w:rPr>
          <w:lang w:val="sw_KE" w:bidi="sw_KE"/>
        </w:rPr>
        <w:t>Yesu anasema yeye ni mzabibu wa kweli na baba yake ni mshaba wa mizabibu.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mmoja wa wanafunzi, "Unahisi nini au unawaza nini?" Mtu anaweza kujibu mambo kama, "Ninafikiri Yesu anasema yeye ni bora kuliko Israeli," au "Katika Manabii, Israeli iliitwa mzabibu, lakini iliitwa mzabibu uliokauka ambao haukuzaa matunda," au "Ninajiuliza kile kinachomfanya Yesu kuwa mzabibu wa kweli wakati Israeli haikuwa mzabibu wa kweli?"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anasema Baba yake ni mkulima wa mizabibu, au mtunza bustani, na anakata kila tawi ndani ya Yesu ambalo halizai matunda, lakini anapogoa, au kusafisha, kila tawi ambalo linazaa matunda ili lizae matunda zaidi. Yesu anasema wanafunzi tayari ni safi kwa sababu ya neno alilowaambia kumhusu yeye mwenyewe.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kama mwanafunzi, "Unahisi nini au unafikiria nini?" Mtu anaweza kujibu mambo kama, "Ninafurahi kwamba Yesu alisema mimi ni safi, kwa sababu sitaki kukataliwa naye," au "Ninajiuliza matunda ambayo anazungumzia ni nini?" au "Ninajiuliza jinsi neno ambalo Yesu aliniambia linavyonitakasa"?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anasema yeye ni mzabibu na wanafunzi wake ni matawi. Hawawezi kuzaa matunda bila yeye. Ikiwa mtu yeyote habaki ndani ya Yesu, yeye ni kama tawi ambalo limetupwa na kunyauka. Mtu anachukua tawi hilo na kulitupa katika moto, na moto unalichoma.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kama mwanafunzi, "Unahisi nini au unafikiria nini?" Mtu anaweza kujibu mambo kama, "Ninafikiri Yesu anasema tunapokea uzima kutoka kwake," au "Inaonekana kama ni muhimu sana kuzaa matunda na hatuwezi kufanya hivyo bila msaada wa Yesu," au "Moto huo unaonekana kama moto wa hukumu ya Mungu. Nitakuwa makini kukaa kushikamana na Yesu."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anasema ikiwa wanafunzi wanabaki ndani yake na maneno yake yanabaki ndani yao, wanaweza kumwomba Baba yake chochote wanachotaka katika sala na atawapa. Wakati wanazaa matunda, inaonyesha kwamba wao ni wanafunzi wa Yesu na wanamtukuza Baba yake.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kama mwanafunzi, "Unahisi nini au unafikiria nini?" Mtu anaweza kujibu mambo kama, "Ninafikiri Yesu anasema kwamba ikiwa tunaendelea kuamini kile alichotufundisha, tunaweza kumwomba Mungu chochote tunachotaka na atatupa," au "Ninafikiri matunda yanaweza kuwa kitu tunachozalisha kwa kuamini kile Yesu alichotufundisha kuhusu yeye mwenyewe," au "Ninashangaa kwamba Mungu Baba atatupa chochote tunachoomba ikiwa tutabaki tumeunganishwa na Yesu!"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anasema amewapenda wanafunzi kwa njia sawa na ile ambayo Baba yake amempenda. Anawaambia wabaki katika upendo wake kwa kutii amri zake, kama vile alivyotii amri za Baba yake na kubaki katika upendo wa Baba yake. Amewaambia haya ili furaha yake iwe ndani yao na furaha yao itimie.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kama mwanafunzi, "Unahisi nini au unafikiria nini?" Mtu anaweza kujibu mambo kama, "Ninashangaa na kushukuru kwamba Yesu anatupenda kwa njia sawa na vile Baba yake anavyompenda! Najua sistahili upendo wake," au "Itakuwa vigumu sana kumtii Yesu kwa njia sawa na aliyotii Baba yake. Ninaweza kuona kwa nini tutahitaji msaada wake ili kufanya hivyo," au "Ninafikiri Yesu anataka tuwe na furaha ile ile kutokana na kumtii yeye ambayo anayo kutokana na kumtii Baba yake. Ninataka kuwa na furaha hiyo!"</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anawaamuru wanafunzi wake kupendana kama alivyowapenda. Upendo mkubwa zaidi ambao mtu anaweza kuwa nao ni upendo ambao unamfanya atoe maisha yake kwa ajili ya marafiki wake. Wanafunzi ni marafiki wa Yesu ikiwa wanafanya kile anachowaamuru wafanye. Hajawatendea kama watumishi, kwa sababu watumishi wanatii mabwana zao bila kujua kile bwana anachofanya. Badala yake, Yesu amewawatendea wanafunzi kama marafiki kwa kuwaambia kila kitu Baba yake alimwambia.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anayecheza kama mwanafunzi, "Unahisi nini au unafikiria nini?" Mtu anaweza kujibu mambo kama, "Itakuwa vigumu sana kupendana kama Yesu anavyotupenda! Je, tunahitaji kwa kweli kuwa tayari kutoa maisha yetu kwa ajili ya kila mmoja? Hiyo ni dhabihu kubwa zaidi ambayo tungeweza kutoa," au "Ninataka kuwa rafiki wa Yesu, kwa hivyo nitatii amri zake," au "Ninashukuru kwamba Yesu ametutenda kama marafiki ingawa tunastahili tu kuwa watumishi wake."</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anasema wanafunzi hawakumchagua yeye, bali yeye aliwachagua na kuwateuza waende wakazae matunda—matunda yatakayodumu. Ikiwa wanafanya hivyo, Baba atawapa chochote wanachowaomba kwa sababu wameunganishwa na Yesu. Kisha Yesu anawaamuru kupendana.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mmoja wa waigizaji anayeigiza kama mwanafunzi, "Unahisi nini au unafikiria nini?" Mtu anaweza kujibu mambo kama, "Nilimchagua Yesu, lakini yeye yuko sahihi kwamba alinichagua kwanza." Watu wengi walitaka kumfuata, lakini alinichagua. Ninashukuru sana kwa kunichagua!" au "Ninashukuru Yesu amenipa kazi muhimu ya kufanya," au "Ninafikiri Yesu anasema kwamba ikiwa ninamtii, nitazalisha matunda yanayodumu na kisha Mungu atanipa chochote ninachoomba kwa sababu nimeunganishwa na Yesu kama tawi limeunganishwa na mzabibu."</w:t>
      </w:r>
      <w:r>
        <w:rPr>
          <w:lang w:val="sw_KE" w:bidi="sw_KE"/>
        </w:rPr>
      </w:r>
    </w:p>
    <w:p>
      <w:pPr>
        <w:pStyle w:val="Heading3"/>
      </w:pPr>
      <w:r>
        <w:rPr>
          <w:lang w:val="sw_KE" w:bidi="sw_KE"/>
        </w:rPr>
        <w:t>Kujaza Mapengo</w:t>
      </w:r>
    </w:p>
    <w:p>
      <w:pPr/>
      <w:r>
        <w:rPr>
          <w:lang w:val="sw_KE" w:bidi="sw_KE"/>
        </w:rPr>
      </w:r>
      <w:r>
        <w:rPr>
          <w:lang w:val="sw_KE" w:bidi="sw_KE"/>
        </w:rPr>
        <w:t>Sikiliza toleo la sauti la Yohana 15:1–17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Yesu anasema, "</w:t>
      </w:r>
      <w:r>
        <w:rPr>
          <w:b/>
          <w:lang w:val="sw_KE" w:bidi="sw_KE"/>
        </w:rPr>
        <w:t>Mimi ni</w:t>
      </w:r>
      <w:r>
        <w:rPr>
          <w:lang w:val="sw_KE" w:bidi="sw_KE"/>
        </w:rPr>
        <w:t xml:space="preserve"> mzabibu wa kweli." Anatumia maneno "Mimi ndiye" kwa njia mbili hapa. Moja ni tu kulinganisha yeye ni nani na kitu kinachojulikana. Katika hali hii anajilinganisha na mzabibu. Lakini pia anatumia maneno haya ili kujiunganisha na Mungu Baba. Katika maandiko ya Kiyahudi, Mungu alimwambia Musa jina lake ni "Mimi ndiye." Wakati Yesu anatumia maneno hayo, wanafunzi wake wanajua anajiita Mungu. Tafsiri kifungu hiki kwa njia ile ile katika Injili ya Yohana.</w:t>
      </w:r>
    </w:p>
    <w:p>
      <w:pPr/>
      <w:r>
        <w:rPr>
          <w:lang w:val="sw_KE" w:bidi="sw_KE"/>
        </w:rPr>
      </w:r>
      <w:r>
        <w:rPr>
          <w:lang w:val="sw_KE" w:bidi="sw_KE"/>
        </w:rPr>
        <w:t xml:space="preserve">Yesu anasema yeye ni </w:t>
      </w:r>
      <w:r>
        <w:rPr>
          <w:b/>
          <w:lang w:val="sw_KE" w:bidi="sw_KE"/>
        </w:rPr>
        <w:t>mzabibu wa kweli</w:t>
      </w:r>
      <w:r>
        <w:rPr>
          <w:lang w:val="sw_KE" w:bidi="sw_KE"/>
        </w:rPr>
        <w:t xml:space="preserve"> tofauti na Israeli, mzabibu usio na uaminifu. Israeli ililinganishwa na mzabibu mara kadhaa katika maandiko ya Kiyahudi, lakini huo ndio mzabibu ambao Mungu aliuhukumu kwa kutozaa matunda. Yesu, kwa upande mwingine, ni mzabibu unaozaa matunda, au anayemtii Mungu kikamilifu, kwa hivyo yeye ni mzabibu </w:t>
      </w:r>
      <w:r>
        <w:rPr>
          <w:b/>
          <w:lang w:val="sw_KE" w:bidi="sw_KE"/>
        </w:rPr>
        <w:t>wa kweli</w:t>
      </w:r>
      <w:r>
        <w:rPr>
          <w:lang w:val="sw_KE" w:bidi="sw_KE"/>
        </w:rPr>
        <w:t>, mwaminifu, na wa kuaminika.</w:t>
      </w:r>
    </w:p>
    <w:p>
      <w:pPr/>
      <w:r>
        <w:rPr>
          <w:lang w:val="sw_KE" w:bidi="sw_KE"/>
        </w:rPr>
      </w:r>
      <w:r>
        <w:rPr>
          <w:b/>
          <w:lang w:val="sw_KE" w:bidi="sw_KE"/>
        </w:rPr>
        <w:t>Mmea unaotambaa</w:t>
      </w:r>
      <w:r>
        <w:rPr>
          <w:lang w:val="sw_KE" w:bidi="sw_KE"/>
        </w:rPr>
        <w:t xml:space="preserve"> ulikuwa mmea ambao ulienea na kung'ang'ania kwenye muundo unaounga mkono. Yesu na wanafunzi wake pengine wanafikiri kuhusu </w:t>
      </w:r>
      <w:r>
        <w:rPr>
          <w:b/>
          <w:lang w:val="sw_KE" w:bidi="sw_KE"/>
        </w:rPr>
        <w:t>mzabibu</w:t>
      </w:r>
      <w:r>
        <w:rPr>
          <w:lang w:val="sw_KE" w:bidi="sw_KE"/>
        </w:rPr>
        <w:t xml:space="preserve"> hapa kwa sababu huo ulikuwa mzabibu wa kawaida sana katika Israeli, na unatajwa katika maandiko mengine pia. Mzabibu ulizalisha zabibu, ambazo zinaweza kuliwa na juisi yake mara nyingi ilibadilishwa kuwa divai ya kunywa. Wakati wa kutafsiri simulizi hii, ikiwa utamaduni wako hauna mzabibu unaozaa matunda mwaka baada ya mwaka, unaweza kupendelea kutumia neno mti, kwa sababu kuzaa matunda ni sehemu muhimu ya picha ambayo Yesu anazungumzia hapa.</w:t>
      </w:r>
    </w:p>
    <w:p>
      <w:pPr/>
      <w:r>
        <w:rPr>
          <w:lang w:val="sw_KE" w:bidi="sw_KE"/>
        </w:rPr>
      </w:r>
      <w:r>
        <w:rPr>
          <w:lang w:val="sw_KE" w:bidi="sw_KE"/>
        </w:rPr>
        <w:t xml:space="preserve">Simameni hapa na muangalie picha ya </w:t>
      </w:r>
      <w:r>
        <w:rPr>
          <w:lang w:val="sw_KE" w:bidi="sw_KE"/>
        </w:rPr>
        <w:t>mzabibu</w:t>
      </w:r>
      <w:r>
        <w:rPr>
          <w:lang w:val="sw_KE" w:bidi="sw_KE"/>
        </w:rPr>
        <w:t xml:space="preserve"> kama kikundi. Sitisha sauti hii hapa.</w:t>
      </w:r>
    </w:p>
    <w:p>
      <w:pPr/>
      <w:r>
        <w:rPr>
          <w:lang w:val="sw_KE" w:bidi="sw_KE"/>
        </w:rPr>
      </w:r>
      <w:r>
        <w:rPr>
          <w:lang w:val="sw_KE" w:bidi="sw_KE"/>
        </w:rPr>
        <w:t xml:space="preserve">Katika baadhi ya tafsiri, Yesu anamwita Mungu Baba </w:t>
      </w:r>
      <w:r>
        <w:rPr>
          <w:b/>
          <w:lang w:val="sw_KE" w:bidi="sw_KE"/>
        </w:rPr>
        <w:t>mkulima wa mizabibu</w:t>
      </w:r>
      <w:r>
        <w:rPr>
          <w:lang w:val="sw_KE" w:bidi="sw_KE"/>
        </w:rPr>
        <w:t xml:space="preserve">. Mkulima wa mizabibu ni mtunza bustani ambaye anatembea mizabibu. Mizabibu ilipaswa </w:t>
      </w:r>
      <w:r>
        <w:rPr>
          <w:b/>
          <w:lang w:val="sw_KE" w:bidi="sw_KE"/>
        </w:rPr>
        <w:t>kupogolewa</w:t>
      </w:r>
      <w:r>
        <w:rPr>
          <w:lang w:val="sw_KE" w:bidi="sw_KE"/>
        </w:rPr>
        <w:t xml:space="preserve"> ili kuzalisha matunda mengi zaidi. Kupogoa mzabibu ni kukata sehemu za tawi huku ukiacha mbao na machipukizi yenye afya, jambo ambalo husaidia mzabibu kuzalisha mazao mengi iwezekanavyo.</w:t>
      </w:r>
    </w:p>
    <w:p>
      <w:pPr/>
      <w:r>
        <w:rPr>
          <w:lang w:val="sw_KE" w:bidi="sw_KE"/>
        </w:rPr>
      </w:r>
      <w:r>
        <w:rPr>
          <w:lang w:val="sw_KE" w:bidi="sw_KE"/>
        </w:rPr>
        <w:t xml:space="preserve">Simama hapa na uangalie picha ya </w:t>
      </w:r>
      <w:r>
        <w:rPr>
          <w:lang w:val="sw_KE" w:bidi="sw_KE"/>
        </w:rPr>
        <w:t>mzabibu ambao haujapogolewa na mwingine ambao umepogolewa</w:t>
      </w:r>
      <w:r>
        <w:rPr>
          <w:lang w:val="sw_KE" w:bidi="sw_KE"/>
        </w:rPr>
        <w:t>. Sitisha sauti hii hapa.</w:t>
      </w:r>
    </w:p>
    <w:p>
      <w:pPr/>
      <w:r>
        <w:rPr>
          <w:lang w:val="sw_KE" w:bidi="sw_KE"/>
        </w:rPr>
      </w:r>
      <w:r>
        <w:rPr>
          <w:lang w:val="sw_KE" w:bidi="sw_KE"/>
        </w:rPr>
        <w:t xml:space="preserve">Yesu aliwaambia wanafunzi wake walikuwa </w:t>
      </w:r>
      <w:r>
        <w:rPr>
          <w:b/>
          <w:lang w:val="sw_KE" w:bidi="sw_KE"/>
        </w:rPr>
        <w:t>safi</w:t>
      </w:r>
      <w:r>
        <w:rPr>
          <w:lang w:val="sw_KE" w:bidi="sw_KE"/>
        </w:rPr>
        <w:t xml:space="preserve"> kwa sababu ya neno alilozungumza nao. Neno safi lina maana mbili katika simulizi hii. Wakati mkulima wa mizabibu alipopogoa matawi ya mzabibu, matawi yangekuwa safi ya sehemu yoyote iliyokufa. Hapa Yesu pia anazungumza kuhusu haki. Wanafunzi wake ni wenye haki, au sahihi na Mungu, kwa sababu wameamini kile alichowafundisha kuhusu yeye mwenyewe.</w:t>
      </w:r>
    </w:p>
    <w:p>
      <w:pPr/>
      <w:r>
        <w:rPr>
          <w:lang w:val="sw_KE" w:bidi="sw_KE"/>
        </w:rPr>
      </w:r>
      <w:r>
        <w:rPr>
          <w:lang w:val="sw_KE" w:bidi="sw_KE"/>
        </w:rPr>
        <w:t xml:space="preserve">Katika baadhi ya tafsiri, Yesu anawaambia wanafunzi wake </w:t>
      </w:r>
      <w:r>
        <w:rPr>
          <w:b/>
          <w:lang w:val="sw_KE" w:bidi="sw_KE"/>
        </w:rPr>
        <w:t>wadumu</w:t>
      </w:r>
      <w:r>
        <w:rPr>
          <w:lang w:val="sw_KE" w:bidi="sw_KE"/>
        </w:rPr>
        <w:t xml:space="preserve"> ndani yake. Katika wengine anasema </w:t>
      </w:r>
      <w:r>
        <w:rPr>
          <w:b/>
          <w:lang w:val="sw_KE" w:bidi="sw_KE"/>
        </w:rPr>
        <w:t>wanabaki</w:t>
      </w:r>
      <w:r>
        <w:rPr>
          <w:lang w:val="sw_KE" w:bidi="sw_KE"/>
        </w:rPr>
        <w:t xml:space="preserve">. Kifungu "kukaa katika" kinamaanisha "kuishi ndani." Yesu anataka wanafunzi wake kupata maisha yao ndani yake, kukaa ndani yake. Neno linabaki linamaanisha kukaa. Ni lazima waendelee kukaa katika Yesu, si wakati mwingine tu, bali daima. Hawawezi kuishi na kuzalisha matunda ya kiroho ikiwa hawajaunganishwa na Yesu. Wakati Yesu anasema, "kaeni ndani yangu, na mimi ndani yenu," maneno anayotumia yanaweza kumaanisha "kaeni ndani yangu </w:t>
      </w:r>
      <w:r>
        <w:rPr>
          <w:b/>
          <w:lang w:val="sw_KE" w:bidi="sw_KE"/>
        </w:rPr>
        <w:t>kama vile</w:t>
      </w:r>
      <w:r>
        <w:rPr>
          <w:lang w:val="sw_KE" w:bidi="sw_KE"/>
        </w:rPr>
        <w:t xml:space="preserve"> mimi ninavyokaa ndani yenu" au "</w:t>
      </w:r>
      <w:r>
        <w:rPr>
          <w:b/>
          <w:lang w:val="sw_KE" w:bidi="sw_KE"/>
        </w:rPr>
        <w:t>ikiwa</w:t>
      </w:r>
      <w:r>
        <w:rPr>
          <w:lang w:val="sw_KE" w:bidi="sw_KE"/>
        </w:rPr>
        <w:t xml:space="preserve"> mtakaa ndani yangu, nitakaa ndani yenu."</w:t>
      </w:r>
    </w:p>
    <w:p>
      <w:pPr/>
      <w:r>
        <w:rPr>
          <w:lang w:val="sw_KE" w:bidi="sw_KE"/>
        </w:rPr>
      </w:r>
      <w:r>
        <w:rPr>
          <w:lang w:val="sw_KE" w:bidi="sw_KE"/>
        </w:rPr>
        <w:t xml:space="preserve">Lile </w:t>
      </w:r>
      <w:r>
        <w:rPr>
          <w:b/>
          <w:lang w:val="sw_KE" w:bidi="sw_KE"/>
        </w:rPr>
        <w:t>tunda</w:t>
      </w:r>
      <w:r>
        <w:rPr>
          <w:lang w:val="sw_KE" w:bidi="sw_KE"/>
        </w:rPr>
        <w:t xml:space="preserve"> ambalo Yesu anazungumzia ni tokeo la kiroho la kuishi katika utii kwa Mungu Baba. Wakati wafuasi wa Yesu wanawapenda wengine kama anavyowaamuru, analinganisha matokeo ya utii wao na matunda ya mzabibu. Yesu pia anasema amewateua, au kuwaamuru, wanafunzi kwenda na kuzaa matunda. Matunda haya pengine ina maana mbili. Aina moja ya matunda ni matokeo mema yanayotokana na utii wa kila mwanafunzi kwa Mungu, ambao unamfanya mwanafunzi kufanana zaidi na Yesu. Matunda mengine ni wale ambao wanaweka imani yao kwa Yesu wakati wanafunzi wanashiriki neno nao.</w:t>
      </w:r>
    </w:p>
    <w:p>
      <w:pPr/>
      <w:r>
        <w:rPr>
          <w:lang w:val="sw_KE" w:bidi="sw_KE"/>
        </w:rPr>
      </w:r>
      <w:r>
        <w:rPr>
          <w:lang w:val="sw_KE" w:bidi="sw_KE"/>
        </w:rPr>
        <w:t xml:space="preserve">Yesu anasema kwamba Baba yake anachukua kila tawi ndani yake ambalo halizai matunda. Ni kama tawi ambalo linanyauka na mtu analitupa katika </w:t>
      </w:r>
      <w:r>
        <w:rPr>
          <w:b/>
          <w:lang w:val="sw_KE" w:bidi="sw_KE"/>
        </w:rPr>
        <w:t>moto</w:t>
      </w:r>
      <w:r>
        <w:rPr>
          <w:lang w:val="sw_KE" w:bidi="sw_KE"/>
        </w:rPr>
        <w:t xml:space="preserve"> na moto unalichoma. Katika Biblia, moto ni ishara ya hukumu ya Mungu. Yesu anazungumza kuhusu hukumu ya Mungu dhidi ya wale ambao wanasema ni wake lakini hawafanyi hivyo. Ni muhimu kutumia neno moto hapa kwa sababu linazungumza kuhusu hukumu ya Mungu.</w:t>
      </w:r>
    </w:p>
    <w:p>
      <w:pPr/>
      <w:r>
        <w:rPr>
          <w:lang w:val="sw_KE" w:bidi="sw_KE"/>
        </w:rPr>
      </w:r>
      <w:r>
        <w:rPr>
          <w:lang w:val="sw_KE" w:bidi="sw_KE"/>
        </w:rPr>
        <w:t xml:space="preserve">Yesu anasema wakati </w:t>
      </w:r>
      <w:r>
        <w:rPr>
          <w:b/>
          <w:lang w:val="sw_KE" w:bidi="sw_KE"/>
        </w:rPr>
        <w:t>wanafunzi</w:t>
      </w:r>
      <w:r>
        <w:rPr>
          <w:lang w:val="sw_KE" w:bidi="sw_KE"/>
        </w:rPr>
        <w:t xml:space="preserve"> wake wanazaa matunda mengi na kuonyesha kwamba ni wanafunzi wake, Baba yake </w:t>
      </w:r>
      <w:r>
        <w:rPr>
          <w:b/>
          <w:lang w:val="sw_KE" w:bidi="sw_KE"/>
        </w:rPr>
        <w:t>anatukuzwa</w:t>
      </w:r>
      <w:r>
        <w:rPr>
          <w:lang w:val="sw_KE" w:bidi="sw_KE"/>
        </w:rPr>
        <w:t xml:space="preserve">. Kumtukuza mtu, au kumpa utukufu, ni kuzungumza vizuri kuhusu mtu au kumpa heshima. Mara nyingi hutumiwa wakati wa kuzungumza kuhusu kusifu, kuheshimu, na kuzungumza vizuri kuhusu Mungu. Tafsiri neno tukuza au utukufu kwa njia sawa na ulivyofanya katika vifungu vya awali. Neno </w:t>
      </w:r>
      <w:r>
        <w:rPr>
          <w:lang w:val="sw_KE" w:bidi="sw_KE"/>
        </w:rPr>
        <w:t>tukuza</w:t>
      </w:r>
      <w:r>
        <w:rPr>
          <w:lang w:val="sw_KE" w:bidi="sw_KE"/>
        </w:rPr>
        <w:t xml:space="preserve"> linapatikana katika Faharasa Kuu.</w:t>
      </w:r>
    </w:p>
    <w:p>
      <w:pPr/>
      <w:r>
        <w:rPr>
          <w:lang w:val="sw_KE" w:bidi="sw_KE"/>
        </w:rPr>
      </w:r>
      <w:r>
        <w:rPr>
          <w:lang w:val="sw_KE" w:bidi="sw_KE"/>
        </w:rPr>
        <w:t xml:space="preserve">Utakumbuka kwamba </w:t>
      </w:r>
      <w:r>
        <w:rPr>
          <w:b/>
          <w:lang w:val="sw_KE" w:bidi="sw_KE"/>
        </w:rPr>
        <w:t>mwanafunzi</w:t>
      </w:r>
      <w:r>
        <w:rPr>
          <w:lang w:val="sw_KE" w:bidi="sw_KE"/>
        </w:rPr>
        <w:t xml:space="preserve"> ni mtu ambaye anafuata na kujifunza kutoka kwa mwalimu maalum wa kidini kuhusu Mungu, imani, na maisha. Yesu alichagua watu 12 ili kumfuata na kuwa wanafunzi wake. Tafsiri wanafunzi kwa njia sawa na ulivyofanya katika simulizi za awali. Neno </w:t>
      </w:r>
      <w:r>
        <w:rPr>
          <w:lang w:val="sw_KE" w:bidi="sw_KE"/>
        </w:rPr>
        <w:t>mwanafunzi</w:t>
      </w:r>
      <w:r>
        <w:rPr>
          <w:lang w:val="sw_KE" w:bidi="sw_KE"/>
        </w:rPr>
        <w:t xml:space="preserve"> linapatikana katika Faharasa Kuu.</w:t>
      </w:r>
    </w:p>
    <w:p>
      <w:pPr/>
      <w:r>
        <w:rPr>
          <w:lang w:val="sw_KE" w:bidi="sw_KE"/>
        </w:rPr>
      </w:r>
      <w:r>
        <w:rPr>
          <w:lang w:val="sw_KE" w:bidi="sw_KE"/>
        </w:rPr>
        <w:t xml:space="preserve">Wakati Yesu anasema "Nimewaambia </w:t>
      </w:r>
      <w:r>
        <w:rPr>
          <w:b/>
          <w:lang w:val="sw_KE" w:bidi="sw_KE"/>
        </w:rPr>
        <w:t>hili</w:t>
      </w:r>
      <w:r>
        <w:rPr>
          <w:lang w:val="sw_KE" w:bidi="sw_KE"/>
        </w:rPr>
        <w:t>" anarejelea kile alichowafundisha katika fungu hili kuhusu mzabibu na matawi kama picha ya jinsi wanafunzi ni lazima wabaki wameunganishwa na Yesu.</w:t>
      </w:r>
    </w:p>
    <w:p>
      <w:pPr/>
      <w:r>
        <w:rPr>
          <w:lang w:val="sw_KE" w:bidi="sw_KE"/>
        </w:rPr>
      </w:r>
      <w:r>
        <w:rPr>
          <w:lang w:val="sw_KE" w:bidi="sw_KE"/>
        </w:rPr>
        <w:t>Yesu anataka furaha ya wanafunzi wake ikamilike. Usemi huu "</w:t>
      </w:r>
      <w:r>
        <w:rPr>
          <w:b/>
          <w:lang w:val="sw_KE" w:bidi="sw_KE"/>
        </w:rPr>
        <w:t>furaha iwe kamili</w:t>
      </w:r>
      <w:r>
        <w:rPr>
          <w:lang w:val="sw_KE" w:bidi="sw_KE"/>
        </w:rPr>
        <w:t>" ni wa kawaida katika Injili ya Yohana na unarejelea furaha ambayo imejaa kabisa na haipungui kwa njia yoyote. Tafsiri usemi huu kwa njia ile ile kila wakati unatumiwa katika Injili ya Yohana.</w:t>
      </w:r>
    </w:p>
    <w:p>
      <w:pPr/>
      <w:r>
        <w:rPr>
          <w:lang w:val="sw_KE" w:bidi="sw_KE"/>
        </w:rPr>
      </w:r>
      <w:r>
        <w:rPr>
          <w:lang w:val="sw_KE" w:bidi="sw_KE"/>
        </w:rPr>
        <w:t xml:space="preserve">Yesu anasema hawaiti tena wanafunzi wake </w:t>
      </w:r>
      <w:r>
        <w:rPr>
          <w:b/>
          <w:lang w:val="sw_KE" w:bidi="sw_KE"/>
        </w:rPr>
        <w:t>watumishi</w:t>
      </w:r>
      <w:r>
        <w:rPr>
          <w:lang w:val="sw_KE" w:bidi="sw_KE"/>
        </w:rPr>
        <w:t xml:space="preserve">, lakini hakuna mahali katika Biblia ambapo anawaita watumishi. Anawaambia kwamba mtumishi si mkuu kuliko bwana wake na kwamba wako sahihi kumwita Bwana na Mola. Hapa anasisitiza kwamba amewawatendea kama marafiki kwa kuwaambia kila kitu Baba yake amemwambia. Neno </w:t>
      </w:r>
      <w:r>
        <w:rPr>
          <w:lang w:val="sw_KE" w:bidi="sw_KE"/>
        </w:rPr>
        <w:t>Watumishi</w:t>
      </w:r>
      <w:r>
        <w:rPr>
          <w:lang w:val="sw_KE" w:bidi="sw_KE"/>
        </w:rPr>
        <w:t xml:space="preserve"> linapatikana kwenye Faharasa Kuu.</w:t>
      </w:r>
    </w:p>
    <w:p>
      <w:pPr/>
      <w:r>
        <w:rPr>
          <w:lang w:val="sw_KE" w:bidi="sw_KE"/>
        </w:rPr>
      </w:r>
      <w:r>
        <w:rPr>
          <w:lang w:val="sw_KE" w:bidi="sw_KE"/>
        </w:rPr>
        <w:t>Wakati Yesu anasema, "</w:t>
      </w:r>
      <w:r>
        <w:rPr>
          <w:b/>
          <w:lang w:val="sw_KE" w:bidi="sw_KE"/>
        </w:rPr>
        <w:t>Hamkunichagua</w:t>
      </w:r>
      <w:r>
        <w:rPr>
          <w:lang w:val="sw_KE" w:bidi="sw_KE"/>
        </w:rPr>
        <w:t>," hamaanishi kwa maana ya moja kwa moja. Wanafunzi walimchagua, lakini anasisitiza kwamba aliwachagua kwanza. Yesu alianza uhusiano na kuifanya iwezekane kwa wanafunzi kuwa marafiki wake. Unapaswa kutafsiri hii kwa njia ambayo inaonyesha mambo haya yote mawili: wanafunzi walimchagua Yesu, lakini yeye ndiye alikuwa wa kwanza kuwachagua.</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simulieni tena kifungu hiki kama kikundi kwa lugha yenu wenyewe.</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15:18–27</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15:18–27 na muiweke mioyoni mwenu.</w:t>
      </w:r>
    </w:p>
    <w:p>
      <w:pPr/>
      <w:r>
        <w:rPr>
          <w:lang w:val="sw_KE" w:bidi="sw_KE"/>
        </w:rPr>
      </w:r>
      <w:r>
        <w:rPr>
          <w:lang w:val="sw_KE" w:bidi="sw_KE"/>
        </w:rPr>
        <w:t>Sikiliza toleo la sauti la Yohana 15:18–27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15:18–27 katika tafsiri rahisi zaidi kuelewa.</w:t>
      </w:r>
    </w:p>
    <w:p>
      <w:pPr/>
      <w:r>
        <w:rPr>
          <w:lang w:val="sw_KE" w:bidi="sw_KE"/>
        </w:rPr>
      </w:r>
      <w:r>
        <w:rPr>
          <w:lang w:val="sw_KE" w:bidi="sw_KE"/>
        </w:rPr>
        <w:t>Yesu bado anazungumza na wanafunzi wake 11 katika chumba cha juu cha nyumba ambapo wanasherehekea Karamu ya Pasaka pamoja. Yuda tayari aliondoka kwenye kikundi ili kumsaliti Yesu kwa viongozi wa kidini. Yesu ametoka tu kuwaambia wanafunzi wake wabaki wameunganishwa naye kama tawi kwenye mzabibu, na wapendane. Sasa anazungumza kuhusu kile kitakachotokea wanapotii amri hizo.</w:t>
      </w:r>
    </w:p>
    <w:p>
      <w:pPr/>
      <w:r>
        <w:rPr>
          <w:lang w:val="sw_KE" w:bidi="sw_KE"/>
        </w:rPr>
      </w:r>
      <w:r>
        <w:rPr>
          <w:lang w:val="sw_KE" w:bidi="sw_KE"/>
        </w:rPr>
        <w:t>Yesu anasema, "Ikiwa ulimwengu unawachukia, kumbukeni kwamba ulinichukia mimi kwanza," lakini hamaanishi kwamba huenda ulimwengu usiwachukie. Ulimwengu kwa hakika utawachukia kwa sababu ulimwengu ulimchukia Yesu kwanza. "Ulimwengu" unarejelea watu wote ambao ni dhidi ya Mungu na hawaamini ujumbe wa Yesu kuhusu yeye.</w:t>
      </w:r>
    </w:p>
    <w:p>
      <w:pPr/>
      <w:r>
        <w:rPr>
          <w:lang w:val="sw_KE" w:bidi="sw_KE"/>
        </w:rPr>
      </w:r>
      <w:r>
        <w:rPr>
          <w:lang w:val="sw_KE" w:bidi="sw_KE"/>
        </w:rPr>
        <w:t>Sitisha hapa na mjadili swali hili kama kikundi: Katika utamaduni wenu, mnasema vipi kuhusu watu ambao hawana imani yenu kwa Mungu? Sitisha sauti hii hapa.</w:t>
      </w:r>
    </w:p>
    <w:p>
      <w:pPr/>
      <w:r>
        <w:rPr>
          <w:lang w:val="sw_KE" w:bidi="sw_KE"/>
        </w:rPr>
      </w:r>
      <w:r>
        <w:rPr>
          <w:lang w:val="sw_KE" w:bidi="sw_KE"/>
        </w:rPr>
        <w:t>Ulimwengu, au watu katika ulimwengu ambao hawamwamini Mungu, wanawapenda watu wengine duniani ambao pia hawamwamini Mungu. Watu hao wangewapenda wanafunzi ikiwa wanafunzi walishiriki imani zao. Wanafunzi walikuwa kama ulimwengu, lakini Yesu aliwachagua ili kuunganishwa naye. Sasa wanafunzi ni tofauti na watu wa dunia, kwa hivyo wanawachukia wanafunzi. Wanafunzi hawapaswi kushangaa wakati watu wa dunia wanawachukia kwa sababu pia walimchukia Yesu.</w:t>
      </w:r>
    </w:p>
    <w:p>
      <w:pPr/>
      <w:r>
        <w:rPr>
          <w:lang w:val="sw_KE" w:bidi="sw_KE"/>
        </w:rPr>
      </w:r>
      <w:r>
        <w:rPr>
          <w:lang w:val="sw_KE" w:bidi="sw_KE"/>
        </w:rPr>
        <w:t>Sitisha hapa na mjadili swali hili kama kikundi: Utamaduni wenu unawazungumzia vipi watu ambao ni sehemu ya kikundi lakini ambao wanaamini kwa namna tofauti na kuishi kwa namna tofauti ndani ya kikundi hicho? Sitisha sauti hii hapa.</w:t>
      </w:r>
    </w:p>
    <w:p>
      <w:pPr/>
      <w:r>
        <w:rPr>
          <w:lang w:val="sw_KE" w:bidi="sw_KE"/>
        </w:rPr>
      </w:r>
      <w:r>
        <w:rPr>
          <w:lang w:val="sw_KE" w:bidi="sw_KE"/>
        </w:rPr>
        <w:t>Yesu anawaambia wanafunzi wafikiri kuhusu kile alichowaambia mapema, kwamba "mtumishi si mkubwa kuliko bwana wake." Wanafunzi wa Yesu hawapaswi kutarajia kutendewa vizuri zaidi kuliko jinsi watu walivyomtendea Yesu. Bila kujali jinsi dunia ilivyomtesa Yesu, itawatesa wanafunzi wake. Kwa kiasi chochote walivyotii mafundisho ya Yesu, ndivyo watakavyotii mafundisho ya wanafunzi.</w:t>
      </w:r>
    </w:p>
    <w:p>
      <w:pPr/>
      <w:r>
        <w:rPr>
          <w:lang w:val="sw_KE" w:bidi="sw_KE"/>
        </w:rPr>
      </w:r>
      <w:r>
        <w:rPr>
          <w:lang w:val="sw_KE" w:bidi="sw_KE"/>
        </w:rPr>
        <w:t>Yesu anasema watafanya mambo haya yote kwa wanafunzi "kwa sababu ya jina la Yesu" kwa sababu wanafunzi wameunganishwa naye. Hii ni kwa sababu ulimwengu haumjui Mungu aliyemtuma. Wakati watu wanawatesa wanafunzi, ni kwa sababu watu wanamkataa Mungu Baba.</w:t>
      </w:r>
    </w:p>
    <w:p>
      <w:pPr/>
      <w:r>
        <w:rPr>
          <w:lang w:val="sw_KE" w:bidi="sw_KE"/>
        </w:rPr>
      </w:r>
      <w:r>
        <w:rPr>
          <w:lang w:val="sw_KE" w:bidi="sw_KE"/>
        </w:rPr>
        <w:t xml:space="preserve">Sasa Yesu anabadilisha mwelekeo wake ili kuzungumza kuhusu watu wasiomwamini. Yesu anasema ikiwa hakuwa amezungumza na watu kuhusu yeye ni nani na aliyemtuma, hawangekuwa na hatia ya dhambi. Haimaanishi hawangekuwa na hatia ya dhambi yoyote kabisa, lakini kwamba Mungu hangewaona kuwa wana hatia ya kukataa ujumbe wa Yesu ikiwa wasingekuwa wameusikia. Yesu </w:t>
      </w:r>
      <w:r>
        <w:rPr>
          <w:b/>
          <w:lang w:val="sw_KE" w:bidi="sw_KE"/>
        </w:rPr>
        <w:t>alizungumza</w:t>
      </w:r>
      <w:r>
        <w:rPr>
          <w:lang w:val="sw_KE" w:bidi="sw_KE"/>
        </w:rPr>
        <w:t xml:space="preserve"> nao, kwa hivyo hawana udhuru kwa ajili ya dhambi yao. Yesu na Mungu Baba ni mmoja, kwa hivyo mtu yeyote ambaye anamchukia Yesu anamchukia pia Baba yake.</w:t>
      </w:r>
    </w:p>
    <w:p>
      <w:pPr/>
      <w:r>
        <w:rPr>
          <w:lang w:val="sw_KE" w:bidi="sw_KE"/>
        </w:rPr>
      </w:r>
      <w:r>
        <w:rPr>
          <w:lang w:val="sw_KE" w:bidi="sw_KE"/>
        </w:rPr>
        <w:t>Sitisha hapa na mjadili swali hili kama kikundi: Simulia hadithi kuhusu kile kinachotokea wakati mtu katika utamaduni wenu anavunja sheria ambayo hawakujua kuwepo. Pengine huyu ni mtu mpya katika utamaduni wako ambaye hajasikia sheria hiyo hapo awali. Ni nini kinatokea kwa mtu huyo? Watu wengine wanawatendea vipi? Sitisha sauti hii hapa.</w:t>
      </w:r>
    </w:p>
    <w:p>
      <w:pPr/>
      <w:r>
        <w:rPr>
          <w:lang w:val="sw_KE" w:bidi="sw_KE"/>
        </w:rPr>
      </w:r>
      <w:r>
        <w:rPr>
          <w:lang w:val="sw_KE" w:bidi="sw_KE"/>
        </w:rPr>
        <w:t>Kwa njia ileile, Yesu anasema ikiwa hakuwa amefanya kazi kati yao ambazo hakuna mtu mwingine aliyewahi kufanya, hawangekuwa na hatia ya dhambi. Kazi za Yesu zinajumuisha mafundisho yake na miujiza yake. Tena, hamaanishi kwamba hawangekuwa na hatia ya dhambi yoyote, bali kwamba hawangekuwa na hatia ya kukataa kazi za Yesu. Lakini waliona kazi za Yesu, ambazo zilikuwa tofauti kabisa na mtu mwingine yeyote aliyewahi kufanya. Matendo yake yalionyesha kwamba Yesu ni Mungu. Katika vifungu vingine vya Maandiko, Yesu anasema kazi zake ni kutoka kwa Baba yake, Mungu. Wakati watu walimkataa Yesu hata baada ya kuona kazi zake, walimkataa Yesu na Baba yake. Kazi za Yesu ziliwapa ushahidi wa ulimwengu ili kuamini kile alichowafundisha, lakini walikataa</w:t>
      </w:r>
    </w:p>
    <w:p>
      <w:pPr/>
      <w:r>
        <w:rPr>
          <w:lang w:val="sw_KE" w:bidi="sw_KE"/>
        </w:rPr>
      </w:r>
      <w:r>
        <w:rPr>
          <w:lang w:val="sw_KE" w:bidi="sw_KE"/>
        </w:rPr>
        <w:t>Yesu anasema, "Lakini neno ambalo limeandikwa katika sheria yao ni lazima litimizwe," au liwe kweli. Wayahudi walidhani wenyewe kama walinzi wa sheria. Kwa kawaida sheria inarejelea vitabu vitano vya kwanza vya Maandiko ya Kiyahudi, lakini hapa Yesu ananukuu kutoka kwa Zaburi, kwa hivyo anatumia neno sheria ili kurejelea Maandiko yote ya Kiyahudi. Sheria ilitabiri kuhusu Yesu, lakini walinzi wa sheria hawakuamini ujumbe wa Yesu kuhusu yeye mwenyewe. Mstari wa kwanza, "Walinichukia bila sababu" ulikuwa kweli kwa Mfalme Daudi, lakini pia ni kweli kwa Yesu kwa njia muhimu zaidi. Yesu hakuupa ulimwengu sababu yoyote ya kumchukia. Kwa kumkataa Yesu, Wayahudi walifanya unabii huu kutoka kwa sheria uwe kweli. Lakini walifanya hatia ya dhambi kwa sababu walimkataa Yesu ambaye sheria ilitabiri.</w:t>
      </w:r>
    </w:p>
    <w:p>
      <w:pPr/>
      <w:r>
        <w:rPr>
          <w:lang w:val="sw_KE" w:bidi="sw_KE"/>
        </w:rPr>
      </w:r>
      <w:r>
        <w:rPr>
          <w:lang w:val="sw_KE" w:bidi="sw_KE"/>
        </w:rPr>
        <w:t>Yesu anasema kwamba wakati Msaidizi anakuja, atashuhudia kuhusu Yesu. Msaidizi ni jina lingine, au cheo, kwa Roho Mtakatifu. Msaidizi ni "mtu ambaye anamwita msaada wake katika mahakama ya haki." Msaidizi, au Mtetezi, ni kama msaidizi wa kisheria anayemtetea mtu mahakamani. Anawasaidia waumini kwa njia nyingi, ikiwa ni pamoja na kuwatetea mbele ya Mungu Baba. Pia anawasaidia wafuasi wa Yesu kwa kuwakumbusha kuhusu kile Yesu aliwafundisha. Yesu anasema Msaidizi ni Roho wa ukweli ambaye anakuja kutoka kwa Baba. Yesu atamtuma Msaidizi kwa wanafunzi wake atakaporudi mbinguni, na Msaidizi atakuwa pamoja nao daima. Roho Mtakatifu amemwona na kupata Yesu kwa ajili ya umilele, kwa sababu yeye ni mmoja na Yesu na Baba. Roho Mtakatifu atashuhudia au kushuhudia ukweli muhimu ambao anajua kuhusu Yesu. Kwa wasioamini, atawahukumu kwa ukweli kuhusu dhambi na haki na hukumu. Roho Mtakatifu kwa kawaida hazungumzi maneno ambayo yanaweza kusikika kwa masikio ya watu, lakini anaweza kuwafanya watu waelewe ukweli ambao wanayosikia. Wanafunzi wamekuwa na Yesu tangu mwanzo wa huduma yake duniani. Pia watawaambia wengine kile walichoona na kujifunza kuhusu Yesu. Roho Mtakatifu na wanafunzi wana kazi muhimu katika kuelezea ukweli kuhusu Yesu ni nani.</w:t>
      </w:r>
    </w:p>
    <w:p>
      <w:pPr/>
      <w:r>
        <w:rPr>
          <w:lang w:val="sw_KE" w:bidi="sw_KE"/>
        </w:rPr>
      </w:r>
      <w:r>
        <w:rPr>
          <w:lang w:val="sw_KE" w:bidi="sw_KE"/>
        </w:rPr>
        <w:t>Sitisha hapa na mjadili swali hili kama kikundi: Watu katika utamaduni wenu wanaelezea vipi jinsi viumbe wa kiroho wanavyozungumza na watu? Sitisha sauti hii hapa.</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15:18–27 katika tafsiri rahisi zaidi kuelewa.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Kifungu hiki kina matukio 3.</w:t>
      </w:r>
    </w:p>
    <w:p>
      <w:pPr/>
      <w:r>
        <w:rPr>
          <w:lang w:val="sw_KE" w:bidi="sw_KE"/>
        </w:rPr>
      </w:r>
      <w:r>
        <w:rPr>
          <w:b/>
          <w:lang w:val="sw_KE" w:bidi="sw_KE"/>
        </w:rPr>
        <w:t>Katika tukio la kwanza:</w:t>
      </w:r>
      <w:r>
        <w:rPr>
          <w:lang w:val="sw_KE" w:bidi="sw_KE"/>
        </w:rPr>
        <w:t xml:space="preserve"> Yesu anawaambia wanafunzi kwamba ikiwa ulimwengu unawachukia, wanapaswa kukumbuka kuwa ulimchukia yeye kwanza. Ulimwengu ungewapenda ikiwa walikuwa wa ulimwengu, lakini Yesu aliwachagua ili wawe wake, kwa hivyo ulimwengu unawachukia. Anawakumbusha kile alichosema hapo awali: "Mtumishi si mkubwa kuliko bwana wake." Baadhi ya watu ulimwenguni walimtesa Yesu, kwa hivyo baadhi watawatesa wanafunzi pia. Baadhi ya watu ulimwenguni wanatii mafundisho ya Yesu, kwa hivyo baadhi yao watatii mafundisho ya wanafunzi pia. Watawatendea wanafunzi kwa njia hii kwa sababu wameunganishwa na Yesu na kwa sababu hawamjui Mungu Baba ambaye alimtuma Yesu.</w:t>
      </w:r>
    </w:p>
    <w:p>
      <w:pPr/>
      <w:r>
        <w:rPr>
          <w:lang w:val="sw_KE" w:bidi="sw_KE"/>
        </w:rPr>
      </w:r>
      <w:r>
        <w:rPr>
          <w:b/>
          <w:lang w:val="sw_KE" w:bidi="sw_KE"/>
        </w:rPr>
        <w:t>Katika tukio la pili:</w:t>
      </w:r>
      <w:r>
        <w:rPr>
          <w:lang w:val="sw_KE" w:bidi="sw_KE"/>
        </w:rPr>
        <w:t xml:space="preserve"> Yesu anasema ikiwa hakuwa amekuja na kuzungumza nao, ulimwengu haungekuwa na hatia ya dhambi ya kumkataa Yesu. Lakini alikuja na kuzungumza nao, kwa hivyo hawana kisingizio. Mtu yeyote anayemchukia Yesu anamchukia na Baba yake pia. Yesu anasema kwamba kama hakuwa amefanya kazi miongoni mwao ambazo hakuna mtu mwingine aliyewahi kuzifanya, hawangekuwa na hatia ya dhambi ya kumkataa Yesu. Lakini waliona kazi ambazo Yesu alifanya kati yao, kwa hivyo hawana kisingizio. Wamemchukia Yesu na Baba yake wote wawili. Kwa kumchukia Yesu, kwa kweli wanafanya unabii kutoka kwa Zaburi kuwa kweli. Unabii ulisema, "Walinichukia bila sababu."</w:t>
      </w:r>
    </w:p>
    <w:p>
      <w:pPr/>
      <w:r>
        <w:rPr>
          <w:lang w:val="sw_KE" w:bidi="sw_KE"/>
        </w:rPr>
      </w:r>
      <w:r>
        <w:rPr>
          <w:b/>
          <w:lang w:val="sw_KE" w:bidi="sw_KE"/>
        </w:rPr>
        <w:t>Katika tukio la tatu:</w:t>
      </w:r>
      <w:r>
        <w:rPr>
          <w:lang w:val="sw_KE" w:bidi="sw_KE"/>
        </w:rPr>
        <w:t xml:space="preserve"> Yesu anasema atamtuma Mtetezi, au Msaidizi, kwa wanafunzi wake kutoka kwa Baba yake. Msaidizi atakapokuja, atashuhudia kuhusu Yesu. Anasema wanafunzi ni lazima pia waseme ukweli kuhusu Yesu kwa sababu wamekuwa pamoja naye tangu alipoanza huduma yake. Watasema kile walichomwona Yesu akifanya binafsi na kile walichomsikia akisema.</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11 wa Yesu (Yuda tayari ameondoka)</w:t>
      </w:r>
    </w:p>
    <w:p>
      <w:pPr>
        <w:pStyle w:val="ListBullet"/>
        <w:spacing w:line="240" w:lineRule="auto"/>
        <w:ind w:left="720"/>
      </w:pPr>
      <w:r>
        <w:rPr>
          <w:lang w:val="sw_KE" w:bidi="sw_KE"/>
        </w:rPr>
      </w:r>
      <w:r>
        <w:rPr>
          <w:lang w:val="sw_KE" w:bidi="sw_KE"/>
        </w:rPr>
        <w:t>Watu waliomo duniani</w:t>
      </w:r>
    </w:p>
    <w:p>
      <w:pPr>
        <w:pStyle w:val="ListBullet"/>
        <w:spacing w:line="240" w:lineRule="auto"/>
        <w:ind w:left="720"/>
      </w:pPr>
      <w:r>
        <w:rPr>
          <w:lang w:val="sw_KE" w:bidi="sw_KE"/>
        </w:rPr>
      </w:r>
      <w:r>
        <w:rPr>
          <w:lang w:val="sw_KE" w:bidi="sw_KE"/>
        </w:rPr>
        <w:t>Msaidizi (ambayo ni cheo kingine cha Roho Mtakatifu)</w:t>
      </w:r>
    </w:p>
    <w:p>
      <w:pPr/>
      <w:r>
        <w:rPr>
          <w:lang w:val="sw_KE" w:bidi="sw_KE"/>
        </w:rPr>
      </w:r>
      <w:r>
        <w:rPr>
          <w:lang w:val="sw_KE" w:bidi="sw_KE"/>
        </w:rPr>
        <w:t>Kama kikundi, zingatia sehemu hizi za mazingira ya kifungu:</w:t>
      </w:r>
    </w:p>
    <w:p>
      <w:pPr/>
      <w:r>
        <w:rPr>
          <w:lang w:val="sw_KE" w:bidi="sw_KE"/>
        </w:rPr>
      </w:r>
      <w:r>
        <w:rPr>
          <w:lang w:val="sw_KE" w:bidi="sw_KE"/>
        </w:rPr>
        <w:t>Kama ilivyo katika kifungu kilichotangulia, Yesu ameketi kuzunguka meza na wanafunzi wake wanapokula Karamu ya Pasaka pamoja. Anazungumza nao wakati wanakula. Kuna chakula kwenye meza, ikiwa ni pamoja na mkate na divai. Yuda hayuko pamoja nao wakati Yesu anazungumza katika fungu hili la maneno.</w:t>
      </w:r>
    </w:p>
    <w:p>
      <w:pPr/>
      <w:r>
        <w:rPr>
          <w:lang w:val="sw_KE" w:bidi="sw_KE"/>
        </w:rPr>
      </w:r>
      <w:r>
        <w:rPr>
          <w:lang w:val="sw_KE" w:bidi="sw_KE"/>
        </w:rPr>
        <w:t>Mpangilio haubadiliki, lakini inaweza kuwa na manufaa kuigiza kile Yesu anawafundisha wanafunzi hapa.</w:t>
      </w:r>
    </w:p>
    <w:p>
      <w:pPr/>
      <w:r>
        <w:rPr>
          <w:lang w:val="sw_KE" w:bidi="sw_KE"/>
        </w:rPr>
      </w:r>
      <w:r>
        <w:rPr>
          <w:lang w:val="sw_KE" w:bidi="sw_KE"/>
        </w:rPr>
        <w:t>Yesu anasema ikiwa watu wa ulimwengu wanawachukia wanafunzi, wanapaswa kukumbuka kwamba watu wa ulimwengu walimchukia kwanza. Unaweza kuonyesha jinsi ulimwengu ulivyomchukia Yesu na kisha jinsi unavyowachukia pia wanafunzi wakati Yesu anapozungumzia jambo hilo. Kumbuka kwamba baadhi ya watu katika ulimwengu walimtesa Yesu, kwa hivyo wengine watawatesa wanafunzi, lakini wengine walitii mafundisho ya Yesu, kwa hivyo wengine pia watatii mafundisho ya wanafunzi. Unaweza kutaka kuwazia mambo ambayo unakumbuka watu wakimfanyia Yesu mapema katika Injili ya Yohana ambayo yanaonyesha jinsi baadhi ya watu walimchukia Yesu na kukataa ujumbe wake wakati wengine walimtii.</w:t>
      </w:r>
    </w:p>
    <w:p>
      <w:pPr/>
      <w:r>
        <w:rPr>
          <w:lang w:val="sw_KE" w:bidi="sw_KE"/>
        </w:rPr>
      </w:r>
      <w:r>
        <w:rPr>
          <w:lang w:val="sw_KE" w:bidi="sw_KE"/>
        </w:rPr>
        <w:t>Mara kadhaa katika simulizi hii, Yesu anatumia neno "kama" kuhusu kitu ambacho si uwezekano tu, bali tayari ni kweli. Anasema, "</w:t>
      </w:r>
      <w:r>
        <w:rPr>
          <w:b/>
          <w:lang w:val="sw_KE" w:bidi="sw_KE"/>
        </w:rPr>
        <w:t>Ikiwa</w:t>
      </w:r>
      <w:r>
        <w:rPr>
          <w:lang w:val="sw_KE" w:bidi="sw_KE"/>
        </w:rPr>
        <w:t xml:space="preserve"> ulimwengu unawachukia" wakati wanapowachukia wanafunzi. Anasema "</w:t>
      </w:r>
      <w:r>
        <w:rPr>
          <w:b/>
          <w:lang w:val="sw_KE" w:bidi="sw_KE"/>
        </w:rPr>
        <w:t>Ikiwa</w:t>
      </w:r>
      <w:r>
        <w:rPr>
          <w:lang w:val="sw_KE" w:bidi="sw_KE"/>
        </w:rPr>
        <w:t xml:space="preserve"> nisingezungumza nao" wakati amezungumza nao. Na anasema, "</w:t>
      </w:r>
      <w:r>
        <w:rPr>
          <w:b/>
          <w:lang w:val="sw_KE" w:bidi="sw_KE"/>
        </w:rPr>
        <w:t>Ikiwa</w:t>
      </w:r>
      <w:r>
        <w:rPr>
          <w:lang w:val="sw_KE" w:bidi="sw_KE"/>
        </w:rPr>
        <w:t xml:space="preserve"> nisingefanya kati yao kazi ambazo hakuna mwingine alizifanya" ilhali amefanya kazi kati yao ambazo hakuna mwingine alizifanya. Hii ni njia isiyo ya kawaida ya kutumia neno "ikiwa."</w:t>
      </w:r>
    </w:p>
    <w:p>
      <w:pPr/>
      <w:r>
        <w:rPr>
          <w:lang w:val="sw_KE" w:bidi="sw_KE"/>
        </w:rPr>
      </w:r>
      <w:r>
        <w:rPr>
          <w:lang w:val="sw_KE" w:bidi="sw_KE"/>
        </w:rPr>
        <w:t>Sitisha na mjadili swali hili kama kikundi: Utamaduni wenu unazungumzia vipi kuhusu kitu ambacho ni cha kweli kama kinaweza kuwa si kweli? Sitisha sauti hii hapa.</w:t>
      </w:r>
    </w:p>
    <w:p>
      <w:pPr/>
      <w:r>
        <w:rPr>
          <w:lang w:val="sw_KE" w:bidi="sw_KE"/>
        </w:rPr>
      </w:r>
      <w:r>
        <w:rPr>
          <w:lang w:val="sw_KE" w:bidi="sw_KE"/>
        </w:rPr>
        <w:t>Yesu anasema ikiwa hakuwa amezungumza nao kuhusu yeye na Mungu ni nani au kufanya kazi kati yao ambazo hakuna mtu mwingine alifanya, dunia haingekuwa na hatia. Lakini Yesu aliwaambia wao yeye na Mungu ni nani, naye aliwafundisha mambo na kufanya miujiza ambayo hakuna mtu mwingine yeyote aliyewahi kuifanya. Unaweza kutaka kumwonyesha Yesu akizungumza kwa ulimwengu na kutenda matendo kati yao na ulimwengu ukimkataa Yesu. Unaweza kutaka kuwazia mambo ambayo Yesu alisema na kufanya katika sehemu za awali za Injili ya Yohana.</w:t>
      </w:r>
    </w:p>
    <w:p>
      <w:pPr/>
      <w:r>
        <w:rPr>
          <w:lang w:val="sw_KE" w:bidi="sw_KE"/>
        </w:rPr>
      </w:r>
      <w:r>
        <w:rPr>
          <w:lang w:val="sw_KE" w:bidi="sw_KE"/>
        </w:rPr>
        <w:t>Yesu anaahidi kumtuma Msaidizi kwa wanafunzi wake kutoka kwa Baba yake. Msaidizi na wanafunzi wote wawili watashuhudia kuhusu Yesu kwa sababu Roho Mtakatifu na wanafunzi wamemwona na kumsikia Yesu binafsi, kwa hivyo watawaambia wengine ukweli kumhusu. Roho Mtakatifu hana mwili na kwa kawaida hazungumzi kwa sauti ambayo watu wanasikia kwa masikio yao, kwa hivyo utataka kufikiria kuhusu jinsi ya kuonyesha njia anavyomshuhudia Yesu.</w:t>
      </w:r>
    </w:p>
    <w:p>
      <w:pPr/>
      <w:r>
        <w:rPr>
          <w:lang w:val="sw_KE" w:bidi="sw_KE"/>
        </w:rPr>
      </w:r>
      <w:r>
        <w:rPr>
          <w:lang w:val="sw_KE" w:bidi="sw_KE"/>
        </w:rPr>
        <w:t>Sitisha na mjadili swali hili kama kikundi: Simulia hadithi kutoka kwa utamaduni wenu kuhusu kitu ambacho mtu alitabiri ambacho kilitimia. Unazungumziaje hilo? Sitisha sauti hii hapa.</w:t>
      </w:r>
    </w:p>
    <w:p>
      <w:pPr/>
      <w:r>
        <w:rPr>
          <w:lang w:val="sw_KE" w:bidi="sw_KE"/>
        </w:rPr>
      </w:r>
      <w:r>
        <w:rPr>
          <w:lang w:val="sw_KE" w:bidi="sw_KE"/>
        </w:rPr>
        <w:t>Sasa, kikundi kinapaswa kutengeneza ubao wa hadithi, kuchora, au kutumia vitu ili kuonyesha kifungu na matukio yaliyomo.</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15:18–27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Simulizi hii ina matukio 3.</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11 wa Yesu (Yuda tayari ameondoka)</w:t>
      </w:r>
    </w:p>
    <w:p>
      <w:pPr>
        <w:pStyle w:val="ListBullet"/>
        <w:spacing w:line="240" w:lineRule="auto"/>
        <w:ind w:left="720"/>
      </w:pPr>
      <w:r>
        <w:rPr>
          <w:lang w:val="sw_KE" w:bidi="sw_KE"/>
        </w:rPr>
      </w:r>
      <w:r>
        <w:rPr>
          <w:lang w:val="sw_KE" w:bidi="sw_KE"/>
        </w:rPr>
        <w:t>Watu wa dunia</w:t>
      </w:r>
    </w:p>
    <w:p>
      <w:pPr>
        <w:pStyle w:val="ListBullet"/>
        <w:spacing w:line="240" w:lineRule="auto"/>
        <w:ind w:left="720"/>
      </w:pPr>
      <w:r>
        <w:rPr>
          <w:lang w:val="sw_KE" w:bidi="sw_KE"/>
        </w:rPr>
      </w:r>
      <w:r>
        <w:rPr>
          <w:lang w:val="sw_KE" w:bidi="sw_KE"/>
        </w:rPr>
        <w:t>Msaidizi (ambayo ni cheo kingine cha Roho Mtakatifu)</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nyakati fulani za igizo, sitisha igizo na muulize yule anayeigiza mhusika, "Unahisi nini au unafikiria nini?" Mtu anayeigiza mhusika huyo anapaswa kujibu kile ambacho angekuwa anahisi au kufikiria iwapo angekuwa mhusika huyo. Kisha endelea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Yesu anasema, "Ikiwa dunia inawachukia, kumbuka ilinichukia kwanza." Ikiwa wanafunzi walikuwa wa ulimwengu, dunia ingewapenda, lakini Yesu aliwachagua kutoka kwa dunia ili kuwa wa yeye badala yake. Hiyo ndiyo sababu dunia inawachukia. Anawaambia wafikiri kuhusu kile alichosema hapo awali, kwamba "mtumishi si mkubwa kuliko bwana wake."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wanafunzi, "Unahisi nini au unafikiria nini?" Mtu anaweza kujibu mambo kama, "Huu ni ukumbusho unaofariji," au "Ninashukuru sana Yesu alinichagua ili niwe wake. Niko tayari kuchukiwa na dunia ili kuunganishwa na Yesu," au "Sasa ninahisi vizuri kuhusu mateso yangu. Ninatendewa kama Yesu na ninahisi kuheshimiwa."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anasema ikiwa dunia ilimtesa, itawatesa wanafunzi wake. Kama ulimwengu ungemtii yeye, ungewatii pia wanafunzi wake. Watafanya hivyo kwa sababu wanafunzi wameungana na Yesu na kwa sababu ulimwengu haumjui Baba wa Yesu aliyemtuma.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kama mwanafunzi, "Unahisi nini au unafikiria nini?" Mtu anaweza kujibu mambo kama, "Ni faraja kujua kwamba watu wanaponitendea vibaya na hawatii mafundisho yangu kuhusu Yesu, si kwa sababu ninafanya kitu kibaya." Ni kwa sababu wanamkataa Yesu na Baba yake," au "Watu wanaponitesa, inasaidia kujua kwamba si kwa sababu wananichukia." Ni kwa sababu wanamchukia Yesu na Baba yake," au "Baadhi ya watu walimtii Yesu, kwa hivyo ninaweza kuwaambia watu kuhusu yeye kwa ujasiri na ninaweza kuwa na hakika kwamba baadhi ya watu wataamini mafundisho yangu."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alisema kwamba ikiwa hakuwa amekuja na kuzungumza na watu, hawangekuwa na hatia ya dhambi ya kumkataa Lakini alizungumza nao, kwa hivyo hawana kisingizio cha dhambi yao. Pia alisema kwamba kama hakuwa amefanya kazi miongoni mwao ambazo hakuna mtu mwingine aliyewahi kuzifanya, hawangekuwa na hatia ya dhambi ya kumkataa. Lakini alifanya kazi kati yao ambayo hakuna mtu mwingine alifanya, kwa hivyo hawana udhuru kwa dhambi yao. Mtu yeyote anayemchukia Yesu anamchukia na Baba pia. Watu ambao wanamkataa wanafanya unabii katika Zaburi uwe kweli. Walimchukia Yesu bila sababu.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mmoja wa wanafunzi, "Unahisi nini au unawaza nini?" Mtu anaweza kujibu mambo kama, "Ulimwengu unanifanya niteseke, lakini watahukumiwa kwa kumkataa Yesu, na adhabu yao itakuwa mbaya kuliko mateso yangu," au "Ningependa kuteseka kwa sababu ya kuunganishwa na Yesu kuliko kuwa kama wale ambao wanamkataa. " Mungu atawaadhibu," au "Yesu ni mtu ambaye sheria yote na manabii walikuwa wakizungumzia! Unabii wote kumhusu yeye ni wa kweli!"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anawaambia wanafunzi kwamba atawapelekea Msaidizi kutoka kwa Baba yake. Msaidizi ni Roho wa ukweli ambaye atashuhudia kuhusu Yesu, na wanafunzi ni lazima pia washuhudie kuhusu Yesu kwa sababu wamekuwa pamoja naye tangu mwanzo wa huduma ya Yesu.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mmoja wa wanafunzi, "Unahisi nini au unawaza nini?" Mtu anaweza kujibu mambo kama, "Ninajiuliza Msaidizi atakuwaje?" Ninashukuru Yesu hatatuacha peke yetu katika dunia hii ambayo inatuchukia," au "Yesu anatupa kazi muhimu ya kuwaambia wengine ukweli kuhusu yeye ambao tumeuona na kuusikia tulipomfuata miaka hii yote," au "Ninashukuru sana Yesu alinichagua kumfuata mwanzoni mwa huduma yake. Ninafurahi ninaweza kuwaambia wengine kile ambacho nimemwona akifanya na kumsikia akisema tulipokuwa pamoja."</w:t>
      </w:r>
      <w:r>
        <w:rPr>
          <w:lang w:val="sw_KE" w:bidi="sw_KE"/>
        </w:rPr>
      </w:r>
    </w:p>
    <w:p>
      <w:pPr>
        <w:pStyle w:val="Heading3"/>
      </w:pPr>
      <w:r>
        <w:rPr>
          <w:lang w:val="sw_KE" w:bidi="sw_KE"/>
        </w:rPr>
        <w:t>Kujaza Mapengo</w:t>
      </w:r>
    </w:p>
    <w:p>
      <w:pPr/>
      <w:r>
        <w:rPr>
          <w:lang w:val="sw_KE" w:bidi="sw_KE"/>
        </w:rPr>
      </w:r>
      <w:r>
        <w:rPr>
          <w:lang w:val="sw_KE" w:bidi="sw_KE"/>
        </w:rPr>
        <w:t>Sikiliza toleo la sauti la Yohana 15:18–27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 xml:space="preserve">Yesu anasema, "Ikiwa </w:t>
      </w:r>
      <w:r>
        <w:rPr>
          <w:b/>
          <w:lang w:val="sw_KE" w:bidi="sw_KE"/>
        </w:rPr>
        <w:t>dunia</w:t>
      </w:r>
      <w:r>
        <w:rPr>
          <w:lang w:val="sw_KE" w:bidi="sw_KE"/>
        </w:rPr>
        <w:t xml:space="preserve"> inawachukia, kumbukeni ilinichukia kwanza." Anatumia kifungu "ulimwengu" kurejelea watu wote wanaompinga Mungu na ambao wamekataa mafundisho ya Yesu kumhusu. Anatumia kifungu kilekile ili kumaanisha kitu kilekile katika sehemu nyingine za Injili ya Yohana. Tafsiri kifungu hiki kwa njia sawa na ulivyofanya katika vifungu hivyo.</w:t>
      </w:r>
    </w:p>
    <w:p>
      <w:pPr/>
      <w:r>
        <w:rPr>
          <w:lang w:val="sw_KE" w:bidi="sw_KE"/>
        </w:rPr>
      </w:r>
      <w:r>
        <w:rPr>
          <w:lang w:val="sw_KE" w:bidi="sw_KE"/>
        </w:rPr>
        <w:t xml:space="preserve">Mara kadhaa katika kifungu hiki, Yesu anatumia neno </w:t>
      </w:r>
      <w:r>
        <w:rPr>
          <w:b/>
          <w:lang w:val="sw_KE" w:bidi="sw_KE"/>
        </w:rPr>
        <w:t>kama</w:t>
      </w:r>
      <w:r>
        <w:rPr>
          <w:lang w:val="sw_KE" w:bidi="sw_KE"/>
        </w:rPr>
        <w:t xml:space="preserve"> kuhusu kitu ambacho si uwezekano tu, bali tayari ni kweli. Anasema, "</w:t>
      </w:r>
      <w:r>
        <w:rPr>
          <w:b/>
          <w:lang w:val="sw_KE" w:bidi="sw_KE"/>
        </w:rPr>
        <w:t>Ikiwa</w:t>
      </w:r>
      <w:r>
        <w:rPr>
          <w:lang w:val="sw_KE" w:bidi="sw_KE"/>
        </w:rPr>
        <w:t xml:space="preserve"> ulimwengu unawachukia" wakati kwa hakika </w:t>
      </w:r>
      <w:r>
        <w:rPr>
          <w:b/>
          <w:lang w:val="sw_KE" w:bidi="sw_KE"/>
        </w:rPr>
        <w:t>wanawachukia</w:t>
      </w:r>
      <w:r>
        <w:rPr>
          <w:lang w:val="sw_KE" w:bidi="sw_KE"/>
        </w:rPr>
        <w:t xml:space="preserve"> wanafunzi. Anasema "</w:t>
      </w:r>
      <w:r>
        <w:rPr>
          <w:b/>
          <w:lang w:val="sw_KE" w:bidi="sw_KE"/>
        </w:rPr>
        <w:t>Ikiwa</w:t>
      </w:r>
      <w:r>
        <w:rPr>
          <w:lang w:val="sw_KE" w:bidi="sw_KE"/>
        </w:rPr>
        <w:t xml:space="preserve"> nisingezungumza nao" wakati </w:t>
      </w:r>
      <w:r>
        <w:rPr>
          <w:b/>
          <w:lang w:val="sw_KE" w:bidi="sw_KE"/>
        </w:rPr>
        <w:t>amezungumza</w:t>
      </w:r>
      <w:r>
        <w:rPr>
          <w:lang w:val="sw_KE" w:bidi="sw_KE"/>
        </w:rPr>
        <w:t xml:space="preserve"> nao. Na anasema, "</w:t>
      </w:r>
      <w:r>
        <w:rPr>
          <w:b/>
          <w:lang w:val="sw_KE" w:bidi="sw_KE"/>
        </w:rPr>
        <w:t>Ikiwa</w:t>
      </w:r>
      <w:r>
        <w:rPr>
          <w:lang w:val="sw_KE" w:bidi="sw_KE"/>
        </w:rPr>
        <w:t xml:space="preserve"> nisingefanya kati yao kazi ambazo hakuna mtu mwingine aliyefanya" wakati </w:t>
      </w:r>
      <w:r>
        <w:rPr>
          <w:b/>
          <w:lang w:val="sw_KE" w:bidi="sw_KE"/>
        </w:rPr>
        <w:t>amefanya</w:t>
      </w:r>
      <w:r>
        <w:rPr>
          <w:lang w:val="sw_KE" w:bidi="sw_KE"/>
        </w:rPr>
        <w:t xml:space="preserve"> kazi kati yao ambazo hakuna mtu mwingine aliyefanya. Hii ni njia isiyo ya kawaida ya kutumia neno "ikiwa."</w:t>
      </w:r>
    </w:p>
    <w:p>
      <w:pPr/>
      <w:r>
        <w:rPr>
          <w:lang w:val="sw_KE" w:bidi="sw_KE"/>
        </w:rPr>
      </w:r>
      <w:r>
        <w:rPr>
          <w:lang w:val="sw_KE" w:bidi="sw_KE"/>
        </w:rPr>
        <w:t xml:space="preserve">Yesu anasema kwamba "alichagua wanafunzi </w:t>
      </w:r>
      <w:r>
        <w:rPr>
          <w:b/>
          <w:lang w:val="sw_KE" w:bidi="sw_KE"/>
        </w:rPr>
        <w:t>kutoka ulimwenguni</w:t>
      </w:r>
      <w:r>
        <w:rPr>
          <w:lang w:val="sw_KE" w:bidi="sw_KE"/>
        </w:rPr>
        <w:t>." Haimaanishi kwamba anawaondoa ulimwenguni, bali kwamba aliwachagua ili kuunganishwa naye, jambo ambalo linawafanya wawe tofauti na ulimwengu.</w:t>
      </w:r>
    </w:p>
    <w:p>
      <w:pPr/>
      <w:r>
        <w:rPr>
          <w:lang w:val="sw_KE" w:bidi="sw_KE"/>
        </w:rPr>
      </w:r>
      <w:r>
        <w:rPr>
          <w:lang w:val="sw_KE" w:bidi="sw_KE"/>
        </w:rPr>
        <w:t>Yesu anawaambia wanafunzi kukumbuka, au kufikiria kile alichosema alipowaosha miguu yao: "Mtumishi si mkubwa kuliko bwana wake." Unapaswa kutafsiri njia hii kama ulivyofanya katika simulizi hiyo mapema katika Injili ya Yohana.</w:t>
      </w:r>
    </w:p>
    <w:p>
      <w:pPr/>
      <w:r>
        <w:rPr>
          <w:lang w:val="sw_KE" w:bidi="sw_KE"/>
        </w:rPr>
      </w:r>
      <w:r>
        <w:rPr>
          <w:lang w:val="sw_KE" w:bidi="sw_KE"/>
        </w:rPr>
        <w:t xml:space="preserve">Yesu anasema ikiwa dunia ilimtesa, itawatesa wanafunzi. Neno </w:t>
      </w:r>
      <w:r>
        <w:rPr>
          <w:b/>
          <w:lang w:val="sw_KE" w:bidi="sw_KE"/>
        </w:rPr>
        <w:t>kutesa</w:t>
      </w:r>
      <w:r>
        <w:rPr>
          <w:lang w:val="sw_KE" w:bidi="sw_KE"/>
        </w:rPr>
        <w:t xml:space="preserve"> linamaanisha kumwumiza mtu au kumfanya ateseke. Inaweza kurejelea mateso ya kimwili au mateso ya kutokuwa na pesa ya kutosha. Neno </w:t>
      </w:r>
      <w:r>
        <w:rPr>
          <w:lang w:val="sw_KE" w:bidi="sw_KE"/>
        </w:rPr>
        <w:t>mateso</w:t>
      </w:r>
      <w:r>
        <w:rPr>
          <w:lang w:val="sw_KE" w:bidi="sw_KE"/>
        </w:rPr>
        <w:t xml:space="preserve"> linapatikana katika Faharasa Kuu.</w:t>
      </w:r>
    </w:p>
    <w:p>
      <w:pPr/>
      <w:r>
        <w:rPr>
          <w:lang w:val="sw_KE" w:bidi="sw_KE"/>
        </w:rPr>
      </w:r>
      <w:r>
        <w:rPr>
          <w:lang w:val="sw_KE" w:bidi="sw_KE"/>
        </w:rPr>
        <w:t xml:space="preserve">Sitisha hapa na mjadili kama kikundi ni neno gani mtakalotumia kwa </w:t>
      </w:r>
      <w:r>
        <w:rPr>
          <w:b/>
          <w:lang w:val="sw_KE" w:bidi="sw_KE"/>
        </w:rPr>
        <w:t>mateso</w:t>
      </w:r>
      <w:r>
        <w:rPr>
          <w:lang w:val="sw_KE" w:bidi="sw_KE"/>
        </w:rPr>
        <w:t>. Simulia hadithi kutoka kwa utamaduni wako kuhusu mtu au kikundi cha watu kinachosababisha mtu mwingine au kikundi kingine kuteseka kwa kuwadhuru kimwili au kwa kuwaondolea uwezo wao wa kufanya kazi ili wajitegemee. Sitisha sauti hii hapa.</w:t>
      </w:r>
    </w:p>
    <w:p>
      <w:pPr/>
      <w:r>
        <w:rPr>
          <w:lang w:val="sw_KE" w:bidi="sw_KE"/>
        </w:rPr>
      </w:r>
      <w:r>
        <w:rPr>
          <w:lang w:val="sw_KE" w:bidi="sw_KE"/>
        </w:rPr>
        <w:t xml:space="preserve">Yesu anasema kwamba ikiwa hakuwa amezungumza nao au kufanya kazi ambazo hakuna mtu mwingine aliyefanya, watu hawangekuwa na hatia ya </w:t>
      </w:r>
      <w:r>
        <w:rPr>
          <w:b/>
          <w:lang w:val="sw_KE" w:bidi="sw_KE"/>
        </w:rPr>
        <w:t>dhambi</w:t>
      </w:r>
      <w:r>
        <w:rPr>
          <w:lang w:val="sw_KE" w:bidi="sw_KE"/>
        </w:rPr>
        <w:t xml:space="preserve">. Tafsiri neno dhambi hapa kama vile ulivyotafsiri hapo awali. Neno </w:t>
      </w:r>
      <w:r>
        <w:rPr>
          <w:lang w:val="sw_KE" w:bidi="sw_KE"/>
        </w:rPr>
        <w:t>dhambi</w:t>
      </w:r>
      <w:r>
        <w:rPr>
          <w:lang w:val="sw_KE" w:bidi="sw_KE"/>
        </w:rPr>
        <w:t xml:space="preserve"> linapatikana katika Faharasa Kuu.</w:t>
      </w:r>
    </w:p>
    <w:p>
      <w:pPr/>
      <w:r>
        <w:rPr>
          <w:lang w:val="sw_KE" w:bidi="sw_KE"/>
        </w:rPr>
      </w:r>
      <w:r>
        <w:rPr>
          <w:lang w:val="sw_KE" w:bidi="sw_KE"/>
        </w:rPr>
        <w:t xml:space="preserve">Yesu anasema, "Hii ni </w:t>
      </w:r>
      <w:r>
        <w:rPr>
          <w:b/>
          <w:lang w:val="sw_KE" w:bidi="sw_KE"/>
        </w:rPr>
        <w:t>kutimiza neno</w:t>
      </w:r>
      <w:r>
        <w:rPr>
          <w:lang w:val="sw_KE" w:bidi="sw_KE"/>
        </w:rPr>
        <w:t xml:space="preserve"> ambalo limeandikwa katika sheria yao." Anasema mambo sawa katika sehemu nyingine za Yohana wakati anarejelea vifungu kutoka kwa maandiko ya Kiyahudi. Kwa mfano, alisema "hii ilikuwa </w:t>
      </w:r>
      <w:r>
        <w:rPr>
          <w:b/>
          <w:lang w:val="sw_KE" w:bidi="sw_KE"/>
        </w:rPr>
        <w:t>kutimiza neno</w:t>
      </w:r>
      <w:r>
        <w:rPr>
          <w:lang w:val="sw_KE" w:bidi="sw_KE"/>
        </w:rPr>
        <w:t xml:space="preserve"> la nabii Isaya" kabla ya kunukuu kutoka kwa Isaya, na alisema, "hii ni </w:t>
      </w:r>
      <w:r>
        <w:rPr>
          <w:b/>
          <w:lang w:val="sw_KE" w:bidi="sw_KE"/>
        </w:rPr>
        <w:t>kutimiza fungu hili la Maandiko</w:t>
      </w:r>
      <w:r>
        <w:rPr>
          <w:lang w:val="sw_KE" w:bidi="sw_KE"/>
        </w:rPr>
        <w:t>" kabla ya kunukuu Zaburi kuhusu nani angemsaliti. Unaweza kutaka kutumia maneno sawa kwa kila kifungu kati ya hivi katika tafsiri yako.</w:t>
      </w:r>
    </w:p>
    <w:p>
      <w:pPr/>
      <w:r>
        <w:rPr>
          <w:lang w:val="sw_KE" w:bidi="sw_KE"/>
        </w:rPr>
      </w:r>
      <w:r>
        <w:rPr>
          <w:lang w:val="sw_KE" w:bidi="sw_KE"/>
        </w:rPr>
        <w:t xml:space="preserve">Yesu anasema wakati </w:t>
      </w:r>
      <w:r>
        <w:rPr>
          <w:b/>
          <w:lang w:val="sw_KE" w:bidi="sw_KE"/>
        </w:rPr>
        <w:t>Msaidizi</w:t>
      </w:r>
      <w:r>
        <w:rPr>
          <w:lang w:val="sw_KE" w:bidi="sw_KE"/>
        </w:rPr>
        <w:t xml:space="preserve"> au </w:t>
      </w:r>
      <w:r>
        <w:rPr>
          <w:b/>
          <w:lang w:val="sw_KE" w:bidi="sw_KE"/>
        </w:rPr>
        <w:t>Mtetezi</w:t>
      </w:r>
      <w:r>
        <w:rPr>
          <w:lang w:val="sw_KE" w:bidi="sw_KE"/>
        </w:rPr>
        <w:t xml:space="preserve"> atakapokuja, </w:t>
      </w:r>
      <w:r>
        <w:rPr>
          <w:b/>
          <w:lang w:val="sw_KE" w:bidi="sw_KE"/>
        </w:rPr>
        <w:t>atashuhudia</w:t>
      </w:r>
      <w:r>
        <w:rPr>
          <w:lang w:val="sw_KE" w:bidi="sw_KE"/>
        </w:rPr>
        <w:t xml:space="preserve">, au </w:t>
      </w:r>
      <w:r>
        <w:rPr>
          <w:b/>
          <w:lang w:val="sw_KE" w:bidi="sw_KE"/>
        </w:rPr>
        <w:t>atatoa ushuhuda</w:t>
      </w:r>
      <w:r>
        <w:rPr>
          <w:lang w:val="sw_KE" w:bidi="sw_KE"/>
        </w:rPr>
        <w:t xml:space="preserve">, kuhusu Yesu. Yesu alitumia cheo kilekile kwa </w:t>
      </w:r>
      <w:r>
        <w:rPr>
          <w:lang w:val="sw_KE" w:bidi="sw_KE"/>
        </w:rPr>
        <w:t>Roho Mtakatifu</w:t>
      </w:r>
      <w:r>
        <w:rPr>
          <w:lang w:val="sw_KE" w:bidi="sw_KE"/>
        </w:rPr>
        <w:t xml:space="preserve"> mapema katika Injili ya Yohana alipoahidi wanafunzi wake kwamba angemtuma Roho Mtakatifu kwao. Mtetezi ni mtu ambaye anazungumza kwa niaba ya mtu wakati mtu mwingine amemshtaki kwa kufanya kitu kibaya mahakamani. Mtetezi anamtetea mtu anayeshtakiwa mbele ya hakimu na wengine ambao wanasikia shutuma hiyo. Roho Mtakatifu pia anawasaidia wanafunzi kwa kuwakumbusha mambo ambayo Yesu aliwafundisha, na anawasaidia wasioamini kwa kuwahukumu kuhusu ukweli wa dhambi na haki na hukumu. Tumia neno lilelile kwa Msaidizi au Mwombezi hapa kama ulivyotumia katika sehemu ya awali. Ikiwa ni manufaa, unaweza kutafsiri kama "yule ambaye anaitwa Msaidizi." 66Kushuhudia</w:t>
      </w:r>
      <w:r>
        <w:rPr>
          <w:b/>
          <w:lang w:val="sw_KE" w:bidi="sw_KE"/>
        </w:rPr>
        <w:t>6/66</w:t>
      </w:r>
      <w:r>
        <w:rPr>
          <w:lang w:val="sw_KE" w:bidi="sw_KE"/>
        </w:rPr>
        <w:t xml:space="preserve"> au </w:t>
      </w:r>
      <w:r>
        <w:rPr>
          <w:b/>
          <w:lang w:val="sw_KE" w:bidi="sw_KE"/>
        </w:rPr>
        <w:t>676kutoa ushahidi</w:t>
      </w:r>
      <w:r>
        <w:rPr>
          <w:lang w:val="sw_KE" w:bidi="sw_KE"/>
        </w:rPr>
        <w:t>6/76 kunamaanisha kutangaza ukweli kuhusu kitu kutokana na uzoefu wa mtu mwenyewe. Roho Mtakatifu na wanafunzi wote wawili wanashiriki ukweli kuhusu Yesu kutoka kwa uzoefu wao wenyewe kumhusu.</w:t>
      </w:r>
    </w:p>
    <w:p>
      <w:pPr/>
      <w:r>
        <w:rPr>
          <w:lang w:val="sw_KE" w:bidi="sw_KE"/>
        </w:rPr>
      </w:r>
      <w:r>
        <w:rPr>
          <w:lang w:val="sw_KE" w:bidi="sw_KE"/>
        </w:rPr>
        <w:t>Sitisha na mjadili swali hili kama kikundi: Katika utamaduni wenu, mnasema vipi kuhusu mambo ya kweli ambayo mtu anasema kuhusu mtu mwingine kulingana na kile alichoona au kusikia binafsi? Ni neno au maneno gani mtakayotumia kwa "kushuhudia"? Sitisha sauti hii hapa.</w:t>
      </w:r>
    </w:p>
    <w:p>
      <w:pPr/>
      <w:r>
        <w:rPr>
          <w:lang w:val="sw_KE" w:bidi="sw_KE"/>
        </w:rPr>
      </w:r>
      <w:r>
        <w:rPr>
          <w:lang w:val="sw_KE" w:bidi="sw_KE"/>
        </w:rPr>
        <w:t xml:space="preserve">Yesu anamwita Roho Mtakatifu </w:t>
      </w:r>
      <w:r>
        <w:rPr>
          <w:b/>
          <w:lang w:val="sw_KE" w:bidi="sw_KE"/>
        </w:rPr>
        <w:t>Roho wa ukweli</w:t>
      </w:r>
      <w:r>
        <w:rPr>
          <w:lang w:val="sw_KE" w:bidi="sw_KE"/>
        </w:rPr>
        <w:t>, jambo ambalo linamaanisha Roho anayefichua ukweli kuhusu Mungu. Roho Mtakatifu anajua ukweli kuhusu Mungu kwa sababu yeye ni mmoja na Yesu na Baba. Anaelezea ukweli kuhusu Mungu kwa wengine.</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simulieni tena kifungu hiki kama kikundi kwa lugha yenu wenyewe.</w:t>
      </w:r>
    </w:p>
    <w:p>
      <w:pPr/>
      <w:r>
        <w:rPr>
          <w:lang w:val="sw_KE" w:bidi="sw_KE"/>
        </w:rPr>
      </w:r>
      <w:r>
        <w:rPr>
          <w:lang w:val="sw_KE" w:bidi="sw_KE"/>
        </w:rPr>
        <w:t>Kwanza, kikundi chote kinapaswa kufanya mazoezi ya kuelezea simulizi kwa lugha yenu wenyewe.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16:1–15</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16:1–15 na muiweke mioyoni mwenu.</w:t>
      </w:r>
    </w:p>
    <w:p>
      <w:pPr/>
      <w:r>
        <w:rPr>
          <w:lang w:val="sw_KE" w:bidi="sw_KE"/>
        </w:rPr>
      </w:r>
      <w:r>
        <w:rPr>
          <w:lang w:val="sw_KE" w:bidi="sw_KE"/>
        </w:rPr>
        <w:t>Sikiliza toleo la sauti la Yohana 16:1–15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16:1–15 katika tafsiri rahisi zaidi kuelewa.</w:t>
      </w:r>
    </w:p>
    <w:p>
      <w:pPr/>
      <w:r>
        <w:rPr>
          <w:lang w:val="sw_KE" w:bidi="sw_KE"/>
        </w:rPr>
      </w:r>
      <w:r>
        <w:rPr>
          <w:lang w:val="sw_KE" w:bidi="sw_KE"/>
        </w:rPr>
        <w:t>Yesu bado yuko katika chumba cha juu cha nyumba ambapo wanakula Karamu ya Pasaka na wanafunzi wake kumi na moja. Yuda tayari ameondoka ili kumsaliti. Yesu anaendelea kuwaandaa wanafunzi wake kwa ajili ya wakati atakapokufa na Mungu atamfufua tena.</w:t>
      </w:r>
    </w:p>
    <w:p>
      <w:pPr/>
      <w:r>
        <w:rPr>
          <w:lang w:val="sw_KE" w:bidi="sw_KE"/>
        </w:rPr>
      </w:r>
      <w:r>
        <w:rPr>
          <w:lang w:val="sw_KE" w:bidi="sw_KE"/>
        </w:rPr>
        <w:t>Anasema amewaambia wanafunzi "mambo haya yote" ili "wasije wakakwazika," au wakaacha imani yao kwake. Anarejelea kile alichokuwa akiwaambia tu kuhusu jinsi ulimwengu utakavyowachukia kwa sababu wameunganishwa naye. Anajua kwamba ikiwa hatawatayarisha kabla ya kutokea, inaweza kuwashangaza wanafunzi na kuwafanya wawe na shaka juu ya ukweli.</w:t>
      </w:r>
    </w:p>
    <w:p>
      <w:pPr/>
      <w:r>
        <w:rPr>
          <w:lang w:val="sw_KE" w:bidi="sw_KE"/>
        </w:rPr>
      </w:r>
      <w:r>
        <w:rPr>
          <w:lang w:val="sw_KE" w:bidi="sw_KE"/>
        </w:rPr>
        <w:t>Yesu anawaambia wanafunzi, "Watawatenga na masinagogi." Wakati anasema "wao," anarejelea viongozi wa kidini wa Kiyahudi. Viongozi wa kidini hawatawazuia tu wanafunzi kutoka kwa jengo wakati wa ibada. Pia watawakataa kutoka kwa jamii. Yesu anasema wakati unakuja ambapo watu watawaua wanafunzi na kudhani kuwa wanampendeza Mungu.</w:t>
      </w:r>
    </w:p>
    <w:p>
      <w:pPr/>
      <w:r>
        <w:rPr>
          <w:lang w:val="sw_KE" w:bidi="sw_KE"/>
        </w:rPr>
      </w:r>
      <w:r>
        <w:rPr>
          <w:lang w:val="sw_KE" w:bidi="sw_KE"/>
        </w:rPr>
        <w:t>Sitisha hapa na mjadili swali hili kama kikundi: Ni mambo gani katika utamaduni wenu yanaweza kumfanya mtu kuwekwa nje ya jamii, ili asiweze tena kushiriki maisha na watu wa jamii? Ni nini kinatokea kwa watu ambao wamewekwa nje ya jamii? Sitisha sauti hii hapa.</w:t>
      </w:r>
    </w:p>
    <w:p>
      <w:pPr/>
      <w:r>
        <w:rPr>
          <w:lang w:val="sw_KE" w:bidi="sw_KE"/>
        </w:rPr>
      </w:r>
      <w:r>
        <w:rPr>
          <w:lang w:val="sw_KE" w:bidi="sw_KE"/>
        </w:rPr>
        <w:t>Yesu anasema watafanya mambo haya kwa sababu hawamjui Baba wala Yesu. Neno "kujua" hapa linamaanisha kwamba hawajawahi kumjua Baba au Yesu, na ni njia ya kumjua mtu kwa karibu kupitia uhusiano naye. Wayahudi walipaswa kumtambua Baba katika kazi na tabia ya Yesu, lakini hawakufanya hivyo. Walipaswa kuelewa kwamba Yesu alitumwa na Baba kwa sababu ya njia aliyoishi.</w:t>
      </w:r>
    </w:p>
    <w:p>
      <w:pPr/>
      <w:r>
        <w:rPr>
          <w:lang w:val="sw_KE" w:bidi="sw_KE"/>
        </w:rPr>
      </w:r>
      <w:r>
        <w:rPr>
          <w:lang w:val="sw_KE" w:bidi="sw_KE"/>
        </w:rPr>
        <w:t>Yesu anawaambia wanafunzi wake mambo haya ili yanapotokea, wanafunzi wakumbuke kwamba Yesu aliwaonya kuhusu kile ambacho kingetokea. Hamaanishi kuwa watasahau maneno yake na baadaye kuyakumbuka. Anawaambia waendelee kufikiria kuhusu kile alichosema.</w:t>
      </w:r>
    </w:p>
    <w:p>
      <w:pPr/>
      <w:r>
        <w:rPr>
          <w:lang w:val="sw_KE" w:bidi="sw_KE"/>
        </w:rPr>
      </w:r>
      <w:r>
        <w:rPr>
          <w:lang w:val="sw_KE" w:bidi="sw_KE"/>
        </w:rPr>
        <w:t>Yesu hakuwaambia mambo haya alipoanza kuwafundisha kwa sababu alikuwa pamoja nao. Wakati Yesu alipokuwa na wanafunzi, maadui wake walielekeza chuki yao kwa Yesu na aliweza kuwaongoza wanafunzi kuhusu jinsi ya kujibu. Sasa Yesu anaondoka na maadui wa Yesu watawaelekeza chuki yao kwa wanafunzi kwa sababu wanafunzi wameunganishwa na Yesu.</w:t>
      </w:r>
    </w:p>
    <w:p>
      <w:pPr/>
      <w:r>
        <w:rPr>
          <w:lang w:val="sw_KE" w:bidi="sw_KE"/>
        </w:rPr>
      </w:r>
      <w:r>
        <w:rPr>
          <w:lang w:val="sw_KE" w:bidi="sw_KE"/>
        </w:rPr>
        <w:t>Yesu anasema "lakini sasa" ili kuonyesha kwamba mambo yanabadilika. Sasa anaenda kwa "yule aliyenituma" ambaye ni Baba yake, Mungu. Anasema hakuna hata mmoja wa wanafunzi anayemwuliza mahali anapoenda hata ingawa Petro alimwuliza mara moja. Lakini anajua kwamba Petro hakuwa akiuliza kwa kweli kuhusu mahali ambapo Yesu anaenda. Petro alikuwa na wasiwasi kuhusu Yesu kuwaacha, lakini hakuwa na hamu ya kujua mahali alipokuwa anaenda. Yesu anajua wanafunzi wake wanahisi huzuni sana kwa sababu amewaambia anaondoka.</w:t>
      </w:r>
    </w:p>
    <w:p>
      <w:pPr/>
      <w:r>
        <w:rPr>
          <w:lang w:val="sw_KE" w:bidi="sw_KE"/>
        </w:rPr>
      </w:r>
      <w:r>
        <w:rPr>
          <w:lang w:val="sw_KE" w:bidi="sw_KE"/>
        </w:rPr>
        <w:t>Sitisha na mjadili swali hili kama kikundi: Katika utamaduni wenu, mnasema vipi kuhusu mtu kuwa na huzuni sana? Sitisha sauti hii hapa.</w:t>
      </w:r>
    </w:p>
    <w:p>
      <w:pPr/>
      <w:r>
        <w:rPr>
          <w:lang w:val="sw_KE" w:bidi="sw_KE"/>
        </w:rPr>
      </w:r>
      <w:r>
        <w:rPr>
          <w:lang w:val="sw_KE" w:bidi="sw_KE"/>
        </w:rPr>
        <w:t>Yesu anasema "kweli sana ninawaambia" au "Ninawaambia ukweli." Anataka wanafunzi wasikilize kwa makini kile anachosema baadaye kwa sababu ni ya kweli na muhimu. Hata ingawa ametabiri tu mambo ya huzuni sana kwa wanafunzi, anasema ni bora kwao kwamba anaondoka.</w:t>
      </w:r>
    </w:p>
    <w:p>
      <w:pPr/>
      <w:r>
        <w:rPr>
          <w:lang w:val="sw_KE" w:bidi="sw_KE"/>
        </w:rPr>
      </w:r>
      <w:r>
        <w:rPr>
          <w:lang w:val="sw_KE" w:bidi="sw_KE"/>
        </w:rPr>
        <w:t>Simameni hapa na mjadili swali hili kama kikundi: Katika utamaduni wenu, kiongozi au mwalimu huonyeshaje kwamba kile anachotaka kusema ni muhimu sana na watu wanapaswa kusikiliza kwa makini? Sitisha sauti hii hapa.</w:t>
      </w:r>
    </w:p>
    <w:p>
      <w:pPr/>
      <w:r>
        <w:rPr>
          <w:lang w:val="sw_KE" w:bidi="sw_KE"/>
        </w:rPr>
      </w:r>
      <w:r>
        <w:rPr>
          <w:lang w:val="sw_KE" w:bidi="sw_KE"/>
        </w:rPr>
        <w:t>Yesu anasema "ikiwa sitaondoka" Msaidizi, au Mtetezi, hatakuja kwao, lakini "ikiwa nitaondoka, nitamtuma kwenu." Anatumia neno "kama" kwa njia ile ile alivyolitumia katika simulizi ya awali. Haimaanishi kwamba huenda asiondoke. Kwa hakika ataondoka, lakini atakapofanya, atamtuma Msaidizi kwa wanafunzi wake na hiyo itakuwa bora kwa ajili yao. Wakati Yesu alikuwa duniani, angeweza tu kuwa mahali moja kwa wakati kama watu wengine wote. Wakati Yesu anarudi kwa Baba yake, Roho Mtakatifu atakuwa na wanafunzi wote wakati wote, popote walipo.</w:t>
      </w:r>
    </w:p>
    <w:p>
      <w:pPr/>
      <w:r>
        <w:rPr>
          <w:lang w:val="sw_KE" w:bidi="sw_KE"/>
        </w:rPr>
      </w:r>
      <w:r>
        <w:rPr>
          <w:lang w:val="sw_KE" w:bidi="sw_KE"/>
        </w:rPr>
        <w:t>Wakati Msaidizi anakuja, atauhukumu ulimwengu, au ataonyesha ulimwengu kwamba wako makosa, kuhusu dhambi na haki na hukumu. Atathibitisha kwa watu wa dunia kwamba wanafanya dhambi kwa kukataa kumwamini Yesu. Ataonyesha watu kwamba Yesu alikuwa mwenye haki, au sahihi na Mungu, kwa sababu Yesu ataenda kwa Baba, jambo ambalo linathibitisha kwamba yeye hana hatia na Baba anamkubali. Hii inaweza pia kumaanisha kwamba Roho Mtakatifu atauonyesha ulimwengu kwamba wanaweza tu kuwa wenye haki mbele za Mungu kwa kumwamini Yesu. Wakati Yesu anasema wanafunzi wake hawatamwona tena, pengine anazungumza kuhusu wakati ambapo atafufuka mbinguni katika mwili wake mpya baada ya Mungu kumfufua kutoka kwa kifo hadi kwenye uzima. Kwa sababu Yesu hatakuwa duniani ili kufundisha watu tena, Roho Mtakatifu atawafundisha. Roho Mtakatifu ataonyesha ulimwengu ambao walimhukumu Yesu kwa makosa. Wakati Yesu anafufuka kwa Baba mbinguni, Roho Mtakatifu atathibitisha kwamba Yesu hakuwa na hatia na kwamba Mungu amemhukumu Shetani, mtawala wa dunia, kuwa na hatia.</w:t>
      </w:r>
    </w:p>
    <w:p>
      <w:pPr/>
      <w:r>
        <w:rPr>
          <w:lang w:val="sw_KE" w:bidi="sw_KE"/>
        </w:rPr>
      </w:r>
      <w:r>
        <w:rPr>
          <w:lang w:val="sw_KE" w:bidi="sw_KE"/>
        </w:rPr>
        <w:t>Sitisha na mjadili swali hili kama timu: Katika utamaduni wenu, ni nani anawasaidia watu ambao wana ubishani kati yao? Je, una hadithi kuhusu wakati ambapo mtu anamshtaki mtu mwingine kwa kufanya makosa na kutoa uthibitisho wa kile alichosema? Sitisha sauti hii hapa.</w:t>
      </w:r>
    </w:p>
    <w:p>
      <w:pPr/>
      <w:r>
        <w:rPr>
          <w:lang w:val="sw_KE" w:bidi="sw_KE"/>
        </w:rPr>
      </w:r>
      <w:r>
        <w:rPr>
          <w:lang w:val="sw_KE" w:bidi="sw_KE"/>
        </w:rPr>
        <w:t>Yesu anasema ana mambo mengi zaidi ya kuwaambia wanafunzi lakini hawawezi kuyabeba sasa. Pengine anamaanisha hawawezi kuelewa kila kitu alichoweza kuwaambia sasa. Wakati Roho wa ukweli, au Msaidizi, anakuja, atawafanya wanafunzi waelewe ukweli zaidi kutoka kwa Mungu. Roho hatawafundisha mawazo yake mwenyewe. Atawafundisha tu kile Yesu na Baba wanamwambia. Atawaambia wanafunzi kuhusu mambo ambayo yatatokea katika siku zijazo. Roho atamtukuza Yesu kwa sababu atakubali maneno ya Yesu na kuwaambia wanafunzi. Kila kitu Mungu Baba ana pia ni cha Yesu. Hiyo ndiyo sababu Yesu alisema Roho atapokea maneno yake na kuwaambia wanafunzi.</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16:1–15 katika tafsiri rahisi zaidi kuelewa.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Simulizi hii ina matukio 3.</w:t>
      </w:r>
    </w:p>
    <w:p>
      <w:pPr/>
      <w:r>
        <w:rPr>
          <w:lang w:val="sw_KE" w:bidi="sw_KE"/>
        </w:rPr>
      </w:r>
      <w:r>
        <w:rPr>
          <w:b/>
          <w:lang w:val="sw_KE" w:bidi="sw_KE"/>
        </w:rPr>
        <w:t>Katika tukio la kwanza:</w:t>
      </w:r>
      <w:r>
        <w:rPr>
          <w:lang w:val="sw_KE" w:bidi="sw_KE"/>
        </w:rPr>
        <w:t xml:space="preserve"> Yesu anawaonya wanafunzi wake kwamba wakati unakuja ambapo viongozi wa kidini wa Kiyahudi hawatawaruhusu tena kuingia katika masinagogi kwa ajili ya kuabudu. Pia, watu watawaua wanafunzi na kufikiria wanampendeza Mungu. Watafanya mambo haya kwa sababu hawamjui Baba yake wala Yesu. Anawaonya kuhusu mambo haya ili wanapotokea, wanafunzi wakumbuke kwamba tayari aliwaambia kuhusu mambo hayo.</w:t>
      </w:r>
    </w:p>
    <w:p>
      <w:pPr/>
      <w:r>
        <w:rPr>
          <w:lang w:val="sw_KE" w:bidi="sw_KE"/>
        </w:rPr>
      </w:r>
      <w:r>
        <w:rPr>
          <w:b/>
          <w:lang w:val="sw_KE" w:bidi="sw_KE"/>
        </w:rPr>
        <w:t>Katika tukio la pili:</w:t>
      </w:r>
      <w:r>
        <w:rPr>
          <w:lang w:val="sw_KE" w:bidi="sw_KE"/>
        </w:rPr>
        <w:t xml:space="preserve"> Yesu anawaambia wanafunzi kuwa anakwenda kwa Baba yake, hata ingawa hakuna hata mmoja wa wanafunzi aliyemwuliza anakokwenda. Anajua wamejaa huzuni kwa sababu amewaambia anaondoka, lakini anasema ni bora kwao anaondoka. Atakapoondoka atamtuma Msaidizi, au Mwandishi, kwao. Msaidizi atauhukumu ulimwengu kuwa una makosa kuhusu dhambi na haki na hukumu, kwa sababu Yesu anaenda kwa Baba na Mungu amemhukumu Shetani kuwa na hatia.</w:t>
      </w:r>
    </w:p>
    <w:p>
      <w:pPr/>
      <w:r>
        <w:rPr>
          <w:lang w:val="sw_KE" w:bidi="sw_KE"/>
        </w:rPr>
      </w:r>
      <w:r>
        <w:rPr>
          <w:b/>
          <w:lang w:val="sw_KE" w:bidi="sw_KE"/>
        </w:rPr>
        <w:t>Katika tukio la tatu:</w:t>
      </w:r>
      <w:r>
        <w:rPr>
          <w:lang w:val="sw_KE" w:bidi="sw_KE"/>
        </w:rPr>
        <w:t xml:space="preserve"> Yesu anasema kuna mambo mengi zaidi anayotamani angewaambia wanafunzi wake lakini kwa sasa yangekuwa mengi kuliko wanavyoweza kuelewa. Wakati Roho wa ukweli atakapokuja, atawafanya wanafunzi waelewe ukweli wote ambao Yesu anataka wajue. Roho hatazungumza mawazo yake mwenyewe kwa wanafunzi. Atazungumza tu kile anachosikia kutoka kwa Yesu. Atawaambia kuhusu mambo ambayo yatatokea katika siku zijazo. Atamletea Yesu heshima kwa kukubali maneno ya Yesu na kuyaambia wanafunzi. Kila kitu ambacho Baba anacho ni cha Yesu. Na kila kitu Baba anampa Yesu, Yesu atampa Roho, na Roho atawapa wanafunzi.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11 wa Yesu (Yuda alikuwa tayari amekihama kikundi)</w:t>
      </w:r>
    </w:p>
    <w:p>
      <w:pPr>
        <w:pStyle w:val="ListBullet"/>
        <w:spacing w:line="240" w:lineRule="auto"/>
        <w:ind w:left="720"/>
      </w:pPr>
      <w:r>
        <w:rPr>
          <w:lang w:val="sw_KE" w:bidi="sw_KE"/>
        </w:rPr>
      </w:r>
      <w:r>
        <w:rPr>
          <w:lang w:val="sw_KE" w:bidi="sw_KE"/>
        </w:rPr>
        <w:t>Viongozi wa kidini wa Kiyahudi</w:t>
      </w:r>
    </w:p>
    <w:p>
      <w:pPr>
        <w:pStyle w:val="ListBullet"/>
        <w:spacing w:line="240" w:lineRule="auto"/>
        <w:ind w:left="720"/>
      </w:pPr>
      <w:r>
        <w:rPr>
          <w:lang w:val="sw_KE" w:bidi="sw_KE"/>
        </w:rPr>
      </w:r>
      <w:r>
        <w:rPr>
          <w:lang w:val="sw_KE" w:bidi="sw_KE"/>
        </w:rPr>
        <w:t>Watu ambao wanawachukia wanafunzi</w:t>
      </w:r>
    </w:p>
    <w:p>
      <w:pPr>
        <w:pStyle w:val="ListBullet"/>
        <w:spacing w:line="240" w:lineRule="auto"/>
        <w:ind w:left="720"/>
      </w:pPr>
      <w:r>
        <w:rPr>
          <w:lang w:val="sw_KE" w:bidi="sw_KE"/>
        </w:rPr>
      </w:r>
      <w:r>
        <w:rPr>
          <w:lang w:val="sw_KE" w:bidi="sw_KE"/>
        </w:rPr>
        <w:t>Baba</w:t>
      </w:r>
    </w:p>
    <w:p>
      <w:pPr>
        <w:pStyle w:val="ListBullet"/>
        <w:spacing w:line="240" w:lineRule="auto"/>
        <w:ind w:left="720"/>
      </w:pPr>
      <w:r>
        <w:rPr>
          <w:lang w:val="sw_KE" w:bidi="sw_KE"/>
        </w:rPr>
      </w:r>
      <w:r>
        <w:rPr>
          <w:lang w:val="sw_KE" w:bidi="sw_KE"/>
        </w:rPr>
        <w:t>Roho Mtakatifu (pia anaitwa Mwanasheria au Msaidizi au Roho wa ukweli)</w:t>
      </w:r>
    </w:p>
    <w:p>
      <w:pPr/>
      <w:r>
        <w:rPr>
          <w:lang w:val="sw_KE" w:bidi="sw_KE"/>
        </w:rPr>
      </w:r>
      <w:r>
        <w:rPr>
          <w:lang w:val="sw_KE" w:bidi="sw_KE"/>
        </w:rPr>
        <w:t>Kama kikundi, zingatia sehemu hizi za mpangilio wa simulizi:</w:t>
      </w:r>
    </w:p>
    <w:p>
      <w:pPr/>
      <w:r>
        <w:rPr>
          <w:lang w:val="sw_KE" w:bidi="sw_KE"/>
        </w:rPr>
      </w:r>
      <w:r>
        <w:rPr>
          <w:lang w:val="sw_KE" w:bidi="sw_KE"/>
        </w:rPr>
        <w:t>Simulizi hii inafanyika katika chumba cha juu cha nyumba ambapo Yesu na wanafunzi wake wanakula Sikukuu ya Pasaka. Yesu na wanafunzi wake wameegama karibu na meza yenye chakula juu yake, ikiwa ni pamoja na mkate na divai. Simulizi yote inafanyika hapa na Yesu anawafundisha wanafunzi wake, lakini inaweza kuwa na manufaa kuigiza kile anachowaambia. Huenda Yesu na wanafunzi bado wakaendelea kula na kunywa anapozungumza nao.</w:t>
      </w:r>
    </w:p>
    <w:p>
      <w:pPr/>
      <w:r>
        <w:rPr>
          <w:lang w:val="sw_KE" w:bidi="sw_KE"/>
        </w:rPr>
      </w:r>
      <w:r>
        <w:rPr>
          <w:lang w:val="sw_KE" w:bidi="sw_KE"/>
        </w:rPr>
        <w:t>Yesu anasema, "Nimewaambia mambo haya ili msianguke" akirejelea mambo aliyowaambia katika simulizi ya awali. Huko aliwaambia yeye ni mzabibu na wao ni matawi. Wanahitaji kuendelea kuunganishwa naye ili wasikatwe. Pia aliwaonya kwamba ulimwengu ungewachukia kama vile ulivyomchukia yeye. Na aliahidi kuwapelekea Mtetezi au Msaidizi. Amewaambia mambo haya yote ili wasiangukie.</w:t>
      </w:r>
    </w:p>
    <w:p>
      <w:pPr/>
      <w:r>
        <w:rPr>
          <w:lang w:val="sw_KE" w:bidi="sw_KE"/>
        </w:rPr>
      </w:r>
      <w:r>
        <w:rPr>
          <w:lang w:val="sw_KE" w:bidi="sw_KE"/>
        </w:rPr>
        <w:t>Yesu anasema viongozi wa kidini watawafukuza wanafunzi sinagogini. Itakuwa na manufaa kuwaonyesha viongozi wakiwaweka wanafunzi nje ya jengo na pia kuwakataa na kuwaambia washiriki wengine wa sinagogi wawakatae pia. Watu wa Wayahudi ambao wanamkataa Yesu pia watawataa wanafunzi, kwa hivyo wanafunzi watapoteza jumuiya zao.</w:t>
      </w:r>
    </w:p>
    <w:p>
      <w:pPr/>
      <w:r>
        <w:rPr>
          <w:lang w:val="sw_KE" w:bidi="sw_KE"/>
        </w:rPr>
      </w:r>
      <w:r>
        <w:rPr>
          <w:lang w:val="sw_KE" w:bidi="sw_KE"/>
        </w:rPr>
        <w:t>Yesu anasema watafanya mambo haya kwa sababu hawamjui Baba wala Yesu. Neno "kujua" hapa linamaanisha kwamba hawajawahi kumjua Baba au Yesu, na ni njia ya kumjua mtu kwa karibu kupitia uhusiano naye.</w:t>
      </w:r>
    </w:p>
    <w:p>
      <w:pPr/>
      <w:r>
        <w:rPr>
          <w:lang w:val="sw_KE" w:bidi="sw_KE"/>
        </w:rPr>
      </w:r>
      <w:r>
        <w:rPr>
          <w:lang w:val="sw_KE" w:bidi="sw_KE"/>
        </w:rPr>
        <w:t>Sitisha hapa na mjadili swali hili kama timu: Utamaduni wenu unaonyesha vipi tofauti kati ya kujua maelezo na kuwajua watu ambao wana uhusiano nao kama vile marafiki wa karibu na washiriki wa familia? Sitisha sauti hii hapa.</w:t>
      </w:r>
    </w:p>
    <w:p>
      <w:pPr/>
      <w:r>
        <w:rPr>
          <w:lang w:val="sw_KE" w:bidi="sw_KE"/>
        </w:rPr>
      </w:r>
      <w:r>
        <w:rPr>
          <w:lang w:val="sw_KE" w:bidi="sw_KE"/>
        </w:rPr>
        <w:t>Yesu anasema "hata" au "zaidi ya hayo" ili kusisitiza kwamba watu watafanya zaidi ya kuwafukuza tu nje ya masinagogi na kuacha kushirikiana nao. Watu hata watawaua wafuasi na kufikiri kwamba wanampendeza Mungu. Utataka kuonyesha kwamba watu wanaamini wamefanya kitu kizuri ambacho kinampendeza Mungu baada ya kumwua mwanafunzi.</w:t>
      </w:r>
    </w:p>
    <w:p>
      <w:pPr/>
      <w:r>
        <w:rPr>
          <w:lang w:val="sw_KE" w:bidi="sw_KE"/>
        </w:rPr>
      </w:r>
      <w:r>
        <w:rPr>
          <w:lang w:val="sw_KE" w:bidi="sw_KE"/>
        </w:rPr>
        <w:t>Baada ya Yesu kuwaambia wanafunzi kwamba anaenda kwa Baba, walijawa na huzuni. Huzuni ya wanafunzi ni kubwa sana. Yesu anasema wanafunzi "wamejaa huzuni" au "wamejaa majonzi" na anamaanisha wana huzuni sana kiasi kwamba hawangeweza kuwa na huzuni zaidi kuliko walivyo.</w:t>
      </w:r>
    </w:p>
    <w:p>
      <w:pPr/>
      <w:r>
        <w:rPr>
          <w:lang w:val="sw_KE" w:bidi="sw_KE"/>
        </w:rPr>
      </w:r>
      <w:r>
        <w:rPr>
          <w:lang w:val="sw_KE" w:bidi="sw_KE"/>
        </w:rPr>
        <w:t>Sitisha na mjadili swali hili kama kikundi: Katika utamaduni wenu, mnazungumzia vipi kuhusu mtu kuwa na huzuni sana kiasi kwamba hangeweza kuwa na huzuni zaidi kuliko alivyo wakati huo? Sitisha sauti hii hapa.</w:t>
      </w:r>
    </w:p>
    <w:p>
      <w:pPr/>
      <w:r>
        <w:rPr>
          <w:lang w:val="sw_KE" w:bidi="sw_KE"/>
        </w:rPr>
      </w:r>
      <w:r>
        <w:rPr>
          <w:lang w:val="sw_KE" w:bidi="sw_KE"/>
        </w:rPr>
        <w:t>Yesu anasema "amin, nawaambia" ili kuwaonyesha wanafunzi kwamba kile atakachosema baadaye ni muhimu sana na wanapaswa kusikiliza kwa makini. Tafsiri kifungu hiki kwa njia sawa na ulivyotafsiri awali wakati Yesu anatumia kifungu hiki.</w:t>
      </w:r>
    </w:p>
    <w:p>
      <w:pPr/>
      <w:r>
        <w:rPr>
          <w:lang w:val="sw_KE" w:bidi="sw_KE"/>
        </w:rPr>
      </w:r>
      <w:r>
        <w:rPr>
          <w:lang w:val="sw_KE" w:bidi="sw_KE"/>
        </w:rPr>
        <w:t>Sitisha na mjadili swali hili kama kikundi: Katika utamaduni wenu, kiongozi au mwalimu anasema nini ili kuonyesha kwamba kile atakachosema baadaye ni muhimu sana na watu wanapaswa kusikiliza kwa makini? Sitisha sauti hii hapa.</w:t>
      </w:r>
    </w:p>
    <w:p>
      <w:pPr/>
      <w:r>
        <w:rPr>
          <w:lang w:val="sw_KE" w:bidi="sw_KE"/>
        </w:rPr>
      </w:r>
      <w:r>
        <w:rPr>
          <w:lang w:val="sw_KE" w:bidi="sw_KE"/>
        </w:rPr>
        <w:t>Yesu anasema Mbosi atawaonyesha dunia kwamba wamekosea kuhusu dhambi na haki na hukumu. Kumbuka kwamba Msaidizi ni Roho Mtakatifu na hana mwili na kwa kawaida hazungumzi kwa sauti ambayo watu wanaweza kusikia kwa masikio yao. Utahitaji kufikiria kwa makini kuhusu jinsi ya kuonyesha roho inavyowafunulia watu kuwa wamekosea. Pia utataka kumwonyesha Yesu akipanda mbinguni ili kuwa na Baba yake kwa sababu hiyo ni uthibitisho kwamba dunia ilikuwa na makosa kuhusu dhambi na haki na hukumu.</w:t>
      </w:r>
    </w:p>
    <w:p>
      <w:pPr/>
      <w:r>
        <w:rPr>
          <w:lang w:val="sw_KE" w:bidi="sw_KE"/>
        </w:rPr>
      </w:r>
      <w:r>
        <w:rPr>
          <w:lang w:val="sw_KE" w:bidi="sw_KE"/>
        </w:rPr>
        <w:t>Yesu anawaambia wanafunzi kwamba Roho wa ukweli hatazungumza peke yake, bali atawaambia kile anachosikia kutoka kwa Yesu. Yesu anawaambia wanafunzi kwamba kila kitu ambacho Baba anacho ni chake na Roho atapokea kutoka kwa kile ambacho ni cha Yesu na kuwatangazia wanafunzi. Yesu anataka wanafunzi waelewe kwamba Baba, Mwana, na Roho Mtakatifu wameunganishwa. Yote ambayo Roho atawafundisha wanafunzi yanatoka kwa Yesu na Baba.</w:t>
      </w:r>
    </w:p>
    <w:p>
      <w:pPr/>
      <w:r>
        <w:rPr>
          <w:lang w:val="sw_KE" w:bidi="sw_KE"/>
        </w:rPr>
      </w:r>
      <w:r>
        <w:rPr>
          <w:lang w:val="sw_KE" w:bidi="sw_KE"/>
        </w:rPr>
        <w:t>Sasa kikundi kinapaswa kuandaa ubao wa hadithi, kuchora, au kutumia vitu ili kuonyesha simulizi pamoja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16:1–15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Simulizi hii ina matukio 3.</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11 wa Yesu (Yuda alikuwa tayari amekihama kikundi)</w:t>
      </w:r>
    </w:p>
    <w:p>
      <w:pPr>
        <w:pStyle w:val="ListBullet"/>
        <w:spacing w:line="240" w:lineRule="auto"/>
        <w:ind w:left="720"/>
      </w:pPr>
      <w:r>
        <w:rPr>
          <w:lang w:val="sw_KE" w:bidi="sw_KE"/>
        </w:rPr>
      </w:r>
      <w:r>
        <w:rPr>
          <w:lang w:val="sw_KE" w:bidi="sw_KE"/>
        </w:rPr>
        <w:t>Viongozi wa kidini wa Kiyahudi</w:t>
      </w:r>
    </w:p>
    <w:p>
      <w:pPr>
        <w:pStyle w:val="ListBullet"/>
        <w:spacing w:line="240" w:lineRule="auto"/>
        <w:ind w:left="720"/>
      </w:pPr>
      <w:r>
        <w:rPr>
          <w:lang w:val="sw_KE" w:bidi="sw_KE"/>
        </w:rPr>
      </w:r>
      <w:r>
        <w:rPr>
          <w:lang w:val="sw_KE" w:bidi="sw_KE"/>
        </w:rPr>
        <w:t>Watu ambao wanawachukia wanafunzi</w:t>
      </w:r>
    </w:p>
    <w:p>
      <w:pPr>
        <w:pStyle w:val="ListBullet"/>
        <w:spacing w:line="240" w:lineRule="auto"/>
        <w:ind w:left="720"/>
      </w:pPr>
      <w:r>
        <w:rPr>
          <w:lang w:val="sw_KE" w:bidi="sw_KE"/>
        </w:rPr>
      </w:r>
      <w:r>
        <w:rPr>
          <w:lang w:val="sw_KE" w:bidi="sw_KE"/>
        </w:rPr>
        <w:t>Baba</w:t>
      </w:r>
    </w:p>
    <w:p>
      <w:pPr>
        <w:pStyle w:val="ListBullet"/>
        <w:spacing w:line="240" w:lineRule="auto"/>
        <w:ind w:left="720"/>
      </w:pPr>
      <w:r>
        <w:rPr>
          <w:lang w:val="sw_KE" w:bidi="sw_KE"/>
        </w:rPr>
      </w:r>
      <w:r>
        <w:rPr>
          <w:lang w:val="sw_KE" w:bidi="sw_KE"/>
        </w:rPr>
        <w:t>Roho Mtakatifu (pia anaitwa Mwanasheria au Msaidizi au Roho wa ukweli)</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nyakati fulani za igizo, sitisha igizo na muulize yule anayeigiza mhusika, "Unahisi nini au unafikiria nini?" Mtu anayeigiza mhusika huyo anapaswa kujibu kile ambacho angekuwa anahisi au kufikiria iwapo angekuwa mhusika huyo. Kisha endelea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Yesu anasema viongozi wa kidini watawafukuza wanafunzi sinagogini.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kama mwanafunzi, "Unahisi nini au unafikiria nini?" Mtu anaweza kujibu mambo kama, "Siwezi kuamini watatutoa nje ya sinagogi tunapoamini kile manabii walichotuambia tuamini!" Sisi tunastahili kuwa katika sinagogi zaidi kuliko wao!" au "Tutaabudu wapi ikiwa hatuwezi kuingia katika masinagogi?" au "Maisha yatakuwa nini wakati marafiki na majirani zetu hawatatujumuisha tena?"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anasema wakati unakuja ambapo watu watawaua wanafunzi na kufikiria wanampendeza Mungu.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kama mwanafunzi, "Unahisi nini au unafikiria nini?" Mtu anaweza kujibu mambo kama, "Ninaogopa!" Ikiwa watu hawaamini hata kuwa ni vibaya kutuua, na ikiwa wanaamini wanampendeza Mungu, hakuna kitu kitawazuia," au "Tutakuwa salama wapi ikiwa watu wanafikiri wanamtumikia Mungu kwa kutuua?" au "Ninawezaje kulinda familia yangu? Ikiwa watu wataniua, pengine pia wataiua familia yangu?"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anasema kwamba kwa sababu aliwaambia anaenda kwa Baba, wanafunzi wamejaa huzuni.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kama mwanafunzi, "Unahisi nini au unafikiria nini?" Mtu anaweza kujibu mambo kama, "Kuwa na Yesu miaka hii mitatu iliyopita kumekuwa kwa kusisimua sana na kwa kufariji sana." Nitamkosa sana!" au "Yesu ni mwenye hekima sana, na nimejifunza mengi kutoka kwake. "Sijihisi nikiwa tayari kuishi bila msaada wake," au "Wakati Yesu atakapoondoka, watu wataelekeza chuki yao kwangu." Nitakuwa mpweke na mwenye hofu."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anasema Mtetezi atauonyesha ulimwengu kwamba wamekosea kuhusu dhambi na haki na hukumu kwa sababu Yesu anaenda kwa Baba ambapo wanafunzi hawatamwona tena.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kama mwanafunzi, "Unahisi nini au unafikiria nini?" Mtu anaweza kujibu mambo kama, "Yesu ataenda vipi kwa Baba mbinguni?" au "Je, watu hatimaye wataamini kile Yesu alichofundisha kuhusu yeye mwenyewe wanapoona kwamba Mungu anamkubali?" au "Ninajiuliza kwa nini watu bado watatuchukia baada ya Mungu kumhukumu Shetani kuwa na hatia?"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anawaambia wanafunzi kwamba Roho wa ukweli hatazungumza peke yake, bali atawaambia kile anachosikia kutoka kwa Yesu. Yesu anawaambia wanafunzi kwamba kila kitu ambacho Baba anacho ni chake na Roho atapokea kutoka kwa kile ambacho ni cha Yesu na kuwatangazia wanafunzi. Yesu anataka wanafunzi waelewe kwamba Baba, Mwana, na Roho Mtakatifu wameunganishwa. Yote ambayo Roho atawafundisha wanafunzi yanatoka kwa Yesu na Baba.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kama mwanafunzi, "Unahisi nini au unafikiria nini?" Mtu anaweza kujibu mambo kama, "Hili ni fumbo kubwa!" Yesu na Baba na Roho Mtakatifu wanawezaje kuwa watu tofauti lakini bado kuwa wamoja kwa njia hii?" au "Ninashangaa sana na kushukuru kwamba Roho Mtakatifu atatuambia ukweli ambao anasikia kutoka kwa Yesu na Baba!" au "Nimefarijika sana kwamba baada ya Yesu kuondoka, hatutakuwa peke yetu kwa sababu atatutumia Roho wa ukweli!"</w:t>
      </w:r>
      <w:r>
        <w:rPr>
          <w:lang w:val="sw_KE" w:bidi="sw_KE"/>
        </w:rPr>
      </w:r>
    </w:p>
    <w:p>
      <w:pPr>
        <w:pStyle w:val="Heading3"/>
      </w:pPr>
      <w:r>
        <w:rPr>
          <w:lang w:val="sw_KE" w:bidi="sw_KE"/>
        </w:rPr>
        <w:t>Kujaza Mapengo</w:t>
      </w:r>
    </w:p>
    <w:p>
      <w:pPr/>
      <w:r>
        <w:rPr>
          <w:lang w:val="sw_KE" w:bidi="sw_KE"/>
        </w:rPr>
      </w:r>
      <w:r>
        <w:rPr>
          <w:lang w:val="sw_KE" w:bidi="sw_KE"/>
        </w:rPr>
        <w:t>Sikiliza toleo la sauti la Yohana 16:1–15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Wakati Yesu anasema, "</w:t>
      </w:r>
      <w:r>
        <w:rPr>
          <w:b/>
          <w:lang w:val="sw_KE" w:bidi="sw_KE"/>
        </w:rPr>
        <w:t>Nimewaambia haya</w:t>
      </w:r>
      <w:r>
        <w:rPr>
          <w:lang w:val="sw_KE" w:bidi="sw_KE"/>
        </w:rPr>
        <w:t xml:space="preserve"> ili msije </w:t>
      </w:r>
      <w:r>
        <w:rPr>
          <w:b/>
          <w:lang w:val="sw_KE" w:bidi="sw_KE"/>
        </w:rPr>
        <w:t>mkakwazwa</w:t>
      </w:r>
      <w:r>
        <w:rPr>
          <w:lang w:val="sw_KE" w:bidi="sw_KE"/>
        </w:rPr>
        <w:t>," "haya" yanarejelea kile alichowaambia hivi punde kuhusu jinsi ulimwengu utakavyowachukia kwa sababu wao ni wake. "Kupotoka" kunamaanisha kuacha kuamini ukweli kuhusu Yesu. Kifungu, "Nimekuambia hiki" pia kinaonekana katika vifungu viwili kabla ya hiki. Tafsiri "Nimekuambia hili" kwa njia sawa na ambayo ulilitafsiri katika vifungu hivyo.</w:t>
      </w:r>
    </w:p>
    <w:p>
      <w:pPr/>
      <w:r>
        <w:rPr>
          <w:lang w:val="sw_KE" w:bidi="sw_KE"/>
        </w:rPr>
      </w:r>
      <w:r>
        <w:rPr>
          <w:lang w:val="sw_KE" w:bidi="sw_KE"/>
        </w:rPr>
        <w:t>Anaposema, "</w:t>
      </w:r>
      <w:r>
        <w:rPr>
          <w:b/>
          <w:lang w:val="sw_KE" w:bidi="sw_KE"/>
        </w:rPr>
        <w:t>Watawatenga</w:t>
      </w:r>
      <w:r>
        <w:rPr>
          <w:lang w:val="sw_KE" w:bidi="sw_KE"/>
        </w:rPr>
        <w:t xml:space="preserve"> na </w:t>
      </w:r>
      <w:r>
        <w:rPr>
          <w:b/>
          <w:lang w:val="sw_KE" w:bidi="sw_KE"/>
        </w:rPr>
        <w:t>sinagogi</w:t>
      </w:r>
      <w:r>
        <w:rPr>
          <w:lang w:val="sw_KE" w:bidi="sw_KE"/>
        </w:rPr>
        <w:t xml:space="preserve">," "wao" inarejelea viongozi wa kidini wa Kiyahudi. "Kuondolewa kwenye sinagogi" kunamaanisha hawangeruhusiwa kuabudu na watu wengine wa Kiyahudi katika sinagogi na pia hawangeruhusiwa kufanya mambo mengine ambayo washiriki wa jumuiya wanafanya pamoja. Tafsiri sinagogi kwa njia sawa na uliyofanya katika vifungu vya awali, na kumbuka kwamba </w:t>
      </w:r>
      <w:r>
        <w:rPr>
          <w:lang w:val="sw_KE" w:bidi="sw_KE"/>
        </w:rPr>
        <w:t>sinagogi</w:t>
      </w:r>
      <w:r>
        <w:rPr>
          <w:lang w:val="sw_KE" w:bidi="sw_KE"/>
        </w:rPr>
        <w:t xml:space="preserve"> limo katika Faharasa Kuu.</w:t>
      </w:r>
    </w:p>
    <w:p>
      <w:pPr/>
      <w:r>
        <w:rPr>
          <w:lang w:val="sw_KE" w:bidi="sw_KE"/>
        </w:rPr>
      </w:r>
      <w:r>
        <w:rPr>
          <w:lang w:val="sw_KE" w:bidi="sw_KE"/>
        </w:rPr>
        <w:t>Katika baadhi ya tafsiri, Yesu anasema, "</w:t>
      </w:r>
      <w:r>
        <w:rPr>
          <w:b/>
          <w:lang w:val="sw_KE" w:bidi="sw_KE"/>
        </w:rPr>
        <w:t>saa</w:t>
      </w:r>
      <w:r>
        <w:rPr>
          <w:lang w:val="sw_KE" w:bidi="sw_KE"/>
        </w:rPr>
        <w:t xml:space="preserve"> inakuja." Anatumia neno saa ili kumaanisha wakati, kama vile katika "wakati unakuja."</w:t>
      </w:r>
    </w:p>
    <w:p>
      <w:pPr/>
      <w:r>
        <w:rPr>
          <w:lang w:val="sw_KE" w:bidi="sw_KE"/>
        </w:rPr>
      </w:r>
      <w:r>
        <w:rPr>
          <w:lang w:val="sw_KE" w:bidi="sw_KE"/>
        </w:rPr>
        <w:t>Yesu anasema watafanya mambo haya "kwa sababu hawakum</w:t>
      </w:r>
      <w:r>
        <w:rPr>
          <w:b/>
          <w:lang w:val="sw_KE" w:bidi="sw_KE"/>
        </w:rPr>
        <w:t>jua Baba</w:t>
      </w:r>
      <w:r>
        <w:rPr>
          <w:lang w:val="sw_KE" w:bidi="sw_KE"/>
        </w:rPr>
        <w:t xml:space="preserve"> wala mimi." "Baba" hapa inarejelea Mungu. Tumia neno lile lile kwa Baba hapa ambalo umetumia awali unapozungumza juu ya Mungu. Neno "kujua" hapa linamaanisha kwamba hawajawahi kumjua Baba au Yesu, na ni njia ya kumjua mtu kwa karibu kupitia uhusiano naye.</w:t>
      </w:r>
    </w:p>
    <w:p>
      <w:pPr/>
      <w:r>
        <w:rPr>
          <w:lang w:val="sw_KE" w:bidi="sw_KE"/>
        </w:rPr>
      </w:r>
      <w:r>
        <w:rPr>
          <w:lang w:val="sw_KE" w:bidi="sw_KE"/>
        </w:rPr>
        <w:t xml:space="preserve">Yesu anawaambia wanafunzi </w:t>
      </w:r>
      <w:r>
        <w:rPr>
          <w:b/>
          <w:lang w:val="sw_KE" w:bidi="sw_KE"/>
        </w:rPr>
        <w:t>wakumbuke</w:t>
      </w:r>
      <w:r>
        <w:rPr>
          <w:lang w:val="sw_KE" w:bidi="sw_KE"/>
        </w:rPr>
        <w:t>, lakini hamaanishi kwamba watasahau na baadaye kukumbuka. Anawaambia waendelee kufikiria kuhusu kile alichosema.</w:t>
      </w:r>
    </w:p>
    <w:p>
      <w:pPr/>
      <w:r>
        <w:rPr>
          <w:lang w:val="sw_KE" w:bidi="sw_KE"/>
        </w:rPr>
      </w:r>
      <w:r>
        <w:rPr>
          <w:lang w:val="sw_KE" w:bidi="sw_KE"/>
        </w:rPr>
        <w:t>Yesu anasema anaenda kwa "</w:t>
      </w:r>
      <w:r>
        <w:rPr>
          <w:b/>
          <w:lang w:val="sw_KE" w:bidi="sw_KE"/>
        </w:rPr>
        <w:t>yule aliyenituma</w:t>
      </w:r>
      <w:r>
        <w:rPr>
          <w:lang w:val="sw_KE" w:bidi="sw_KE"/>
        </w:rPr>
        <w:t>," ambaye ni Mungu, Baba.</w:t>
      </w:r>
    </w:p>
    <w:p>
      <w:pPr/>
      <w:r>
        <w:rPr>
          <w:lang w:val="sw_KE" w:bidi="sw_KE"/>
        </w:rPr>
      </w:r>
      <w:r>
        <w:rPr>
          <w:lang w:val="sw_KE" w:bidi="sw_KE"/>
        </w:rPr>
        <w:t>Yesu anasema "</w:t>
      </w:r>
      <w:r>
        <w:rPr>
          <w:b/>
          <w:lang w:val="sw_KE" w:bidi="sw_KE"/>
        </w:rPr>
        <w:t>ikiwa</w:t>
      </w:r>
      <w:r>
        <w:rPr>
          <w:lang w:val="sw_KE" w:bidi="sw_KE"/>
        </w:rPr>
        <w:t xml:space="preserve"> sitaondoka" na "</w:t>
      </w:r>
      <w:r>
        <w:rPr>
          <w:b/>
          <w:lang w:val="sw_KE" w:bidi="sw_KE"/>
        </w:rPr>
        <w:t>ikiwa</w:t>
      </w:r>
      <w:r>
        <w:rPr>
          <w:lang w:val="sw_KE" w:bidi="sw_KE"/>
        </w:rPr>
        <w:t xml:space="preserve"> nitaondoka." Mara zote mbili anatumia neno "ikiwa" kwa njia sawa na aliyotumia katika simulizi ya awali wakati akizungumza kuhusu kitu ambacho hakika kitatokea. Tafsiri neno "kama" hapa kwa njia sawa na uliyotafsiri katika simulizi ya awali iliporejelea mambo ambayo kwa hakika yalikuwa yatatokea.</w:t>
      </w:r>
    </w:p>
    <w:p>
      <w:pPr/>
      <w:r>
        <w:rPr>
          <w:lang w:val="sw_KE" w:bidi="sw_KE"/>
        </w:rPr>
      </w:r>
      <w:r>
        <w:rPr>
          <w:lang w:val="sw_KE" w:bidi="sw_KE"/>
        </w:rPr>
        <w:t xml:space="preserve">Yesu anasema </w:t>
      </w:r>
      <w:r>
        <w:rPr>
          <w:b/>
          <w:lang w:val="sw_KE" w:bidi="sw_KE"/>
        </w:rPr>
        <w:t>Mtetezi</w:t>
      </w:r>
      <w:r>
        <w:rPr>
          <w:lang w:val="sw_KE" w:bidi="sw_KE"/>
        </w:rPr>
        <w:t xml:space="preserve"> au </w:t>
      </w:r>
      <w:r>
        <w:rPr>
          <w:b/>
          <w:lang w:val="sw_KE" w:bidi="sw_KE"/>
        </w:rPr>
        <w:t>Msaidizi</w:t>
      </w:r>
      <w:r>
        <w:rPr>
          <w:lang w:val="sw_KE" w:bidi="sw_KE"/>
        </w:rPr>
        <w:t xml:space="preserve">, pia anaitwa </w:t>
      </w:r>
      <w:r>
        <w:rPr>
          <w:b/>
          <w:lang w:val="sw_KE" w:bidi="sw_KE"/>
        </w:rPr>
        <w:t>Roho wa kweli</w:t>
      </w:r>
      <w:r>
        <w:rPr>
          <w:lang w:val="sw_KE" w:bidi="sw_KE"/>
        </w:rPr>
        <w:t xml:space="preserve">, </w:t>
      </w:r>
      <w:r>
        <w:rPr>
          <w:b/>
          <w:lang w:val="sw_KE" w:bidi="sw_KE"/>
        </w:rPr>
        <w:t>atauhakikishia</w:t>
      </w:r>
      <w:r>
        <w:rPr>
          <w:lang w:val="sw_KE" w:bidi="sw_KE"/>
        </w:rPr>
        <w:t xml:space="preserve"> ulimwengu kuhusu dhambi na haki na hukumu. Mtetezi ni cheo kingine cha Roho Mtakatifu kwa sababu anaunga mkono na kuwatetea wafuasi wa Yesu kama msaidizi wa kisheria kwa mtu mahakamani. Roho wa ukweli pia ni cheo cha Roho Mtakatifu kwa sababu anazungumza ukweli kuhusu Mungu. Neno kusadikisha kosa linamaanisha kutangaza kwamba mtu amekosea kuhusu kitu pamoja na uthibitisho kwamba amekosea. Hapa, Roho Mtakatifu anatangaza watu kuwa wamekosea kuhusu dhambi na haki na hukumu, na anathibitisha kwamba wamekosea. Neno </w:t>
      </w:r>
      <w:r>
        <w:rPr>
          <w:lang w:val="sw_KE" w:bidi="sw_KE"/>
        </w:rPr>
        <w:t>mfungwa</w:t>
      </w:r>
      <w:r>
        <w:rPr>
          <w:lang w:val="sw_KE" w:bidi="sw_KE"/>
        </w:rPr>
        <w:t xml:space="preserve"> linapatikana katika Faharasa Kuu.</w:t>
      </w:r>
    </w:p>
    <w:p>
      <w:pPr/>
      <w:r>
        <w:rPr>
          <w:lang w:val="sw_KE" w:bidi="sw_KE"/>
        </w:rPr>
      </w:r>
      <w:r>
        <w:rPr>
          <w:lang w:val="sw_KE" w:bidi="sw_KE"/>
        </w:rPr>
        <w:t xml:space="preserve">Yesu anasema anataka kuwaambia wanafunzi mambo mengi zaidi, lakini hawawezi </w:t>
      </w:r>
      <w:r>
        <w:rPr>
          <w:b/>
          <w:lang w:val="sw_KE" w:bidi="sw_KE"/>
        </w:rPr>
        <w:t>10kustahimili</w:t>
      </w:r>
      <w:r>
        <w:rPr>
          <w:lang w:val="sw_KE" w:bidi="sw_KE"/>
        </w:rPr>
        <w:t>11 sasa. Kubeba kitu kunamaanisha kubeba uzito wa kitu au kuvumilia kitu. Yesu anaweza kumaanisha wanafunzi bado hawawezi kuelewa yote ambayo anataka kuwaambia au kwamba ingekuwa ya huzuni sana au ya kutisha sana kwao kujua kila kitu mpaka atakapomtuma Roho Mtakatifu ili kuwasaidia.</w:t>
      </w:r>
    </w:p>
    <w:p>
      <w:pPr/>
      <w:r>
        <w:rPr>
          <w:lang w:val="sw_KE" w:bidi="sw_KE"/>
        </w:rPr>
      </w:r>
      <w:r>
        <w:rPr>
          <w:lang w:val="sw_KE" w:bidi="sw_KE"/>
        </w:rPr>
        <w:t xml:space="preserve">Yesu anasema Roho wa kweli </w:t>
      </w:r>
      <w:r>
        <w:rPr>
          <w:b/>
          <w:lang w:val="sw_KE" w:bidi="sw_KE"/>
        </w:rPr>
        <w:t>atamtukuza</w:t>
      </w:r>
      <w:r>
        <w:rPr>
          <w:lang w:val="sw_KE" w:bidi="sw_KE"/>
        </w:rPr>
        <w:t xml:space="preserve">. Kumtukuza mtu ni kuzungumza vizuri kuhusu mtu au kumpa heshima. Tafsiri neno hili kwa njia sawa na uliyotafsiri hapo awali. </w:t>
      </w:r>
      <w:r>
        <w:rPr>
          <w:lang w:val="sw_KE" w:bidi="sw_KE"/>
        </w:rPr>
        <w:t>Tukuza</w:t>
      </w:r>
      <w:r>
        <w:rPr>
          <w:lang w:val="sw_KE" w:bidi="sw_KE"/>
        </w:rPr>
        <w:t xml:space="preserve"> inapatikana katika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16:16–24</w:t>
      </w:r>
      <w:r>
        <w:rPr>
          <w:lang w:val="sw_KE" w:bidi="sw_KE"/>
        </w:rPr>
      </w:r>
    </w:p>
    <w:p>
      <w:pPr>
        <w:pStyle w:val="Heading3"/>
      </w:pPr>
      <w:r>
        <w:rPr>
          <w:lang w:val="sw_KE" w:bidi="sw_KE"/>
        </w:rPr>
        <w:t>Sikiliza na Moyo</w:t>
      </w:r>
    </w:p>
    <w:p>
      <w:pPr/>
      <w:r>
        <w:rPr>
          <w:lang w:val="sw_KE" w:bidi="sw_KE"/>
        </w:rPr>
      </w:r>
      <w:r>
        <w:rPr>
          <w:lang w:val="sw_KE" w:bidi="sw_KE"/>
        </w:rPr>
        <w:t>Katika hatua hii, sikiliza Yohana 16:16–24 na muiweke mioyoni mwenu.</w:t>
      </w:r>
    </w:p>
    <w:p>
      <w:pPr/>
      <w:r>
        <w:rPr>
          <w:lang w:val="sw_KE" w:bidi="sw_KE"/>
        </w:rPr>
      </w:r>
      <w:r>
        <w:rPr>
          <w:lang w:val="sw_KE" w:bidi="sw_KE"/>
        </w:rPr>
        <w:t>Sikiliza toleo la sauti la Yohana 16:16–24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16:16–24 katika tafsiri rahisi zaidi kuelewa.</w:t>
      </w:r>
    </w:p>
    <w:p>
      <w:pPr/>
      <w:r>
        <w:rPr>
          <w:lang w:val="sw_KE" w:bidi="sw_KE"/>
        </w:rPr>
      </w:r>
      <w:r>
        <w:rPr>
          <w:lang w:val="sw_KE" w:bidi="sw_KE"/>
        </w:rPr>
        <w:t>Yesu bado anakula Karamu ya Pasaka katika chumba cha juu cha nyumba na wanafunzi wake 11 baada ya Yuda kuondoka. Bado anawafundisha na kuwaandaa kwa sababu atakufa hivi karibuni na Mungu atamfufua tena siku tatu baadaye.</w:t>
      </w:r>
    </w:p>
    <w:p>
      <w:pPr/>
      <w:r>
        <w:rPr>
          <w:lang w:val="sw_KE" w:bidi="sw_KE"/>
        </w:rPr>
      </w:r>
      <w:r>
        <w:rPr>
          <w:lang w:val="sw_KE" w:bidi="sw_KE"/>
        </w:rPr>
        <w:t>Yesu anasema, "Baada ya muda mfupi hamtaniona tena, na kisha baada ya muda mfupi mtaniona." Kifungu "muda mfupi" kinamaanisha wakati mfupi, kama vile siku chache au wiki chache. Yesu anajua viongozi wa kidini watamsulubisha kesho yake na kwamba Mungu atamfufua tena na kumrudishia uzima siku tatu baada ya hapo.</w:t>
      </w:r>
    </w:p>
    <w:p>
      <w:pPr/>
      <w:r>
        <w:rPr>
          <w:lang w:val="sw_KE" w:bidi="sw_KE"/>
        </w:rPr>
      </w:r>
      <w:r>
        <w:rPr>
          <w:lang w:val="sw_KE" w:bidi="sw_KE"/>
        </w:rPr>
        <w:t>Yesu alitumia kifungu hiki "muda mfupi" mara zingine kadhaa awali katika Injili ya Yohana. Mara moja Yesu alipowaambia umati wa watu waliomzunguka kwamba wangekuwa na nuru kwa muda mfupi tu. Wakati mwingine baada ya kuwaambia wanafunzi kwamba Yuda angemsaliti, alisema angekuwa nao tu kwa muda mfupi. Pia alitumia usemi huu baada ya kuahidi kumtuma Roho Mtakatifu, alipowaambia kuwa baada ya muda mfupi ulimwengu haungemwona tena.</w:t>
      </w:r>
    </w:p>
    <w:p>
      <w:pPr/>
      <w:r>
        <w:rPr>
          <w:lang w:val="sw_KE" w:bidi="sw_KE"/>
        </w:rPr>
      </w:r>
      <w:r>
        <w:rPr>
          <w:lang w:val="sw_KE" w:bidi="sw_KE"/>
        </w:rPr>
        <w:t>Sitisha hapa na mjadili swali hili kama kikundi: Utamaduni wenu unazungumzia vipi kuhusu kipindi kifupi cha wakati ambacho si maalum? Sitisha sauti hii hapa.</w:t>
      </w:r>
    </w:p>
    <w:p>
      <w:pPr/>
      <w:r>
        <w:rPr>
          <w:lang w:val="sw_KE" w:bidi="sw_KE"/>
        </w:rPr>
      </w:r>
      <w:r>
        <w:rPr>
          <w:lang w:val="sw_KE" w:bidi="sw_KE"/>
        </w:rPr>
        <w:t>Wakati Yesu anasema, "Baada ya muda mfupi hamtaniona tena," inaonekana wazi anazungumza kuhusu wakati unaofika hivi karibuni ambapo viongozi wa Kiyahudi watamsulubisha. Anaposema "baada ya muda mfupi mtaniona," Yesu pengine anazungumza kuhusu wakati ambapo Mungu anamfufua kutoka kwa wafu hadi kwenye uzima siku tatu baada ya viongozi wa Kiyahudi kumsulubisha Yesu. Hata hivyo, Yesu angeweza pia kuwa akizungumza kuhusu wanafunzi wanaomwona katika mtu na kazi ya Roho Mtakatifu anapokuja baada ya Yesu kupaa mbinguni. Au anaweza kuwa akizungumza kuhusu kurudi kwake kwa mara ya mwisho atakapohukumu ulimwengu. Ikiwezekana, itakuwa bora kutafsiri hii kwa njia inayofanya kila moja ya mawazo haya yaendelee kuwezekana. Pia ni sawa kutumia kifungu ambacho kinamaanisha kihalisi "kwa muda mfupi" au kipindi kifupi cha wakati.</w:t>
      </w:r>
    </w:p>
    <w:p>
      <w:pPr/>
      <w:r>
        <w:rPr>
          <w:lang w:val="sw_KE" w:bidi="sw_KE"/>
        </w:rPr>
      </w:r>
      <w:r>
        <w:rPr>
          <w:lang w:val="sw_KE" w:bidi="sw_KE"/>
        </w:rPr>
        <w:t>Wanafunzi wanachanganyikiwa kuhusu kile Yesu anachosema, kwa hiyo wanajiulizana kile alichomaanisha aliposema "baada ya muda mfupi hamtaniona" na "kisha baada ya muda mfupi tena mtaniona" na "kwa sababu ninaenda kwa Baba." Yesu alisema "kwa sababu ninaenda kwa Baba" katika simulizi ya awali, lakini wanafunzi wanatambua uhusiano kwamba sababu ambayo hawatamwona baada ya muda mfupi ni kwa sababu anaenda kwa Baba Mungu. Wanaelewa kwamba anamaanisha Mungu anaposema "Baba" lakini pengine bado wanajitahidi kuelewa jinsi Yesu atakavyoanzisha ufalme wake kwa kwenda kwa Baba.</w:t>
      </w:r>
    </w:p>
    <w:p>
      <w:pPr/>
      <w:r>
        <w:rPr>
          <w:lang w:val="sw_KE" w:bidi="sw_KE"/>
        </w:rPr>
      </w:r>
      <w:r>
        <w:rPr>
          <w:lang w:val="sw_KE" w:bidi="sw_KE"/>
        </w:rPr>
        <w:t>Baadhi ya tafsiri zinasema "Yesu aliona" wakati nyingine zinasema "Yesu alijua" kwamba walitaka kumwuliza kuhusu kile alichosema. Si wazi kama Yesu angeweza kuona au kusikia wanafunzi wakiulizana kuhusu maneno yake au kama alijua kile walichokuwa wakisema kwa sababu anajua mawazo ya watu. Aliwaambia, "Je, mnaulizana kile nilichomaanisha wakati niliposema, 'baada ya muda mfupi hamtaniona tena na kisha baada ya muda mfupi mtaniona?'" Hii ni mara ya tatu kifungu hiki kinarudiwa katika fungu hili la maneno.</w:t>
      </w:r>
    </w:p>
    <w:p>
      <w:pPr/>
      <w:r>
        <w:rPr>
          <w:lang w:val="sw_KE" w:bidi="sw_KE"/>
        </w:rPr>
      </w:r>
      <w:r>
        <w:rPr>
          <w:lang w:val="sw_KE" w:bidi="sw_KE"/>
        </w:rPr>
        <w:t>Kama anavyofanya mara nyingi, Yesu anajibu kile kinachowasumbua wanafunzi kwa kweli badala ya swali lao halisi. Anasema "hakika sana nawaambia," ambayo ni kifungu anachotumia anapotaka wanafunzi wasikilize kwa makini kile anachosema baadaye. Anasema "</w:t>
      </w:r>
      <w:r>
        <w:rPr>
          <w:b/>
          <w:lang w:val="sw_KE" w:bidi="sw_KE"/>
        </w:rPr>
        <w:t>Nyinyi</w:t>
      </w:r>
      <w:r>
        <w:rPr>
          <w:lang w:val="sw_KE" w:bidi="sw_KE"/>
        </w:rPr>
        <w:t xml:space="preserve"> mtalia na kuomboleza wakati ulimwengu unafurahi." Neno analotumia kwa "ninyi" linasisitiza tofauti kati ya wanafunzi wa Yesu na dunia. Mmenyuko wa wanafunzi wa kutomwona Yesu utakuwa kinyume cha mmenyuko wa dunia. Maneno anayotumia kwa kulia na kuomboleza yanarejelea kulia kwa sauti na kuomboleza, au kulia, ambayo ilikuwa desturi ya waombolezaji mtu alipokufa katika Israeli wakati huo. Kisha anasema kitu sawa kwa maneno tofauti, akiwaambia kwamba watakuwa na huzuni sana, lakini anafuata haraka kwa ahadi kwamba huzuni yao itageuka kuwa furaha.</w:t>
      </w:r>
    </w:p>
    <w:p>
      <w:pPr/>
      <w:r>
        <w:rPr>
          <w:lang w:val="sw_KE" w:bidi="sw_KE"/>
        </w:rPr>
      </w:r>
      <w:r>
        <w:rPr>
          <w:lang w:val="sw_KE" w:bidi="sw_KE"/>
        </w:rPr>
        <w:t>Sitisha hapa na mjadili swali hili kama kikundi: Shiriki hadithi kutoka utamaduni wako kuhusu wakati wa maombolezo makubwa. Watu katika utamaduni wako wanafanya nini wanapoomboleza kitu cha huzuni sana, kama kufa kwa mtoto au mzazi? Sitisha sauti hii hapa.</w:t>
      </w:r>
    </w:p>
    <w:p>
      <w:pPr/>
      <w:r>
        <w:rPr>
          <w:lang w:val="sw_KE" w:bidi="sw_KE"/>
        </w:rPr>
      </w:r>
      <w:r>
        <w:rPr>
          <w:lang w:val="sw_KE" w:bidi="sw_KE"/>
        </w:rPr>
        <w:t>Hapa anabadilika na kutoa picha itakayowasaidia wanafunzi kuelewa huzuni watakayokuwa nayo wakati hawatamwona tena. Analinganisha huzuni yao na mwanamke mjamzito ambaye anahisi maumivu na hofu wakati wake wa kuzaa umefika. Anahisi maumivu makubwa na hofu wakati huo, lakini mara tu anapozaa mtoto wake, hafikiri tena kuhusu maumivu aliyohisi muda mfupi uliopita kwa sababu anafurahi sana kuhusu kumleta mtoto ulimwenguni. Ni kama hivyo kwa wanafunzi sasa. Watalia na kuomboleza wakati watakapokuwa hawamwoni Yesu tena, lakini Yesu anawafariji kwa kuahidi kwamba atawaona tena na kisha watafurahi. Wakati mwingine ni lazima watu wawe na mateso makubwa kabla ya kuwa na furaha kubwa. Jambo lile lile linalosababisha huzuni linaweza kusababisha furaha baadaye. Yesu anaongeza kwamba hakuna mtu atakayeiharibu furaha yao. Hamaanishi kwamba hawatakuwa na huzuni tena, lakini baada ya ufufuo wake watakuwa na furaha kubwa ambayo ulimwengu hauwezi kuharibu.</w:t>
      </w:r>
    </w:p>
    <w:p>
      <w:pPr/>
      <w:r>
        <w:rPr>
          <w:lang w:val="sw_KE" w:bidi="sw_KE"/>
        </w:rPr>
      </w:r>
      <w:r>
        <w:rPr>
          <w:lang w:val="sw_KE" w:bidi="sw_KE"/>
        </w:rPr>
        <w:t>Sitisha hapa na mjadili swali hili kama kikundi: Mnasema vipi kuhusu wakati kabla ya mwanamke kuzaa mtoto wake? Unazungumza vipi kuhusu hisia zake wakati huo? Je, unaweza kufikiria hali zingine ambapo watu wana mateso makubwa ambayo yanasababisha furaha kubwa? Sitisha sauti hii hapa.</w:t>
      </w:r>
    </w:p>
    <w:p>
      <w:pPr/>
      <w:r>
        <w:rPr>
          <w:lang w:val="sw_KE" w:bidi="sw_KE"/>
        </w:rPr>
      </w:r>
      <w:r>
        <w:rPr>
          <w:lang w:val="sw_KE" w:bidi="sw_KE"/>
        </w:rPr>
        <w:t>Sitisha hapa na mjadili swali hili kama kikundi: Shiriki hadithi kutoka utamaduni wako kuhusu mtu ambaye anafurahi sana kuhusu kitu. Unaelezeaje furaha yao? Sitisha sauti hii hapa.</w:t>
      </w:r>
    </w:p>
    <w:p>
      <w:pPr/>
      <w:r>
        <w:rPr>
          <w:lang w:val="sw_KE" w:bidi="sw_KE"/>
        </w:rPr>
      </w:r>
      <w:r>
        <w:rPr>
          <w:lang w:val="sw_KE" w:bidi="sw_KE"/>
        </w:rPr>
        <w:t>Kisha Yesu anabadilisha tena ili kuwaambia wanafunzi kile ambacho kinakaribia kutokea. Anasema siku hiyo ya furaha itakapokuja, wanafunzi hawatamwuliza Yesu tena chochote. Neno lililotumiwa kwa "kuuliza" hapa linaweza ama kumaanisha kuuliza swali au kuomba kitu. Kisha anasema "Kwa hakika nawaambia," kifungu anachotumia anapotaka wasikilize kwa makini. Kifungu kinaweza pia kuashiria tofauti katika aina ya kuuliza ambayo Yesu anazungumzia. Wanafunzi hawatamwuliza tena Yesu maswali kwa sababu watakuwa na Roho Mtakatifu wa kuwaongoza. Watamwomba Baba mambo wanayotaka, na Baba atawapa wanafunzi chochote wanachoomba kwa jina la Yesu, kwa sababu wameunganishwa naye, na kwa sababu wameunganishwa na Yesu, wataomba mambo ambayo anataka, kulingana na mapenzi yake.</w:t>
      </w:r>
    </w:p>
    <w:p>
      <w:pPr/>
      <w:r>
        <w:rPr>
          <w:lang w:val="sw_KE" w:bidi="sw_KE"/>
        </w:rPr>
      </w:r>
      <w:r>
        <w:rPr>
          <w:lang w:val="sw_KE" w:bidi="sw_KE"/>
        </w:rPr>
        <w:t>Sitisha hapa na mjadili swali hili kama kikundi: Shirikini baadhi ya hadithi kutoka utamaduni wenu ambapo watu wanamwuliza mtu swali au kumwomba mtu awape kitu. Je, una njia tofauti za kuzungumza kuhusu aina tofauti za kuuliza? Sitisha sauti hii hapa.</w:t>
      </w:r>
    </w:p>
    <w:p>
      <w:pPr/>
      <w:r>
        <w:rPr>
          <w:lang w:val="sw_KE" w:bidi="sw_KE"/>
        </w:rPr>
      </w:r>
      <w:r>
        <w:rPr>
          <w:lang w:val="sw_KE" w:bidi="sw_KE"/>
        </w:rPr>
        <w:t>Yesu anasema kwamba mpaka sasa wanafunzi hawajamwomba Baba chochote kwa jina la Yesu, au kwa sababu ni wanafunzi wake. Anawaambia waulize, na neno analotumia linamaanisha kuendelea kuuliza bila kukoma. Baba atawapa kile wanachoomba, kwa hiyo furaha yao itakuwa kamili.</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16:16–24 katika tafsiri rahisi zaidi kuelewa.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Simulizi hii ina matukio 3.</w:t>
      </w:r>
    </w:p>
    <w:p>
      <w:pPr/>
      <w:r>
        <w:rPr>
          <w:lang w:val="sw_KE" w:bidi="sw_KE"/>
        </w:rPr>
      </w:r>
      <w:r>
        <w:rPr>
          <w:b/>
          <w:lang w:val="sw_KE" w:bidi="sw_KE"/>
        </w:rPr>
        <w:t>Katika tukio la kwanza:</w:t>
      </w:r>
      <w:r>
        <w:rPr>
          <w:lang w:val="sw_KE" w:bidi="sw_KE"/>
        </w:rPr>
        <w:t xml:space="preserve"> Yesu na wanafunzi wake 11 wanakula karamu ya Pasaka katika chumba cha juu cha nyumba. Yesu anawaambia wanafunzi wake kwamba baada ya muda mfupi hawatamwona na kisha baada ya muda mrefu kidogo watamwona tena. Wanafunzi wamechanganyikiwa kuhusu kile anachomaanisha kwa hiyo wanaulizana kuhusu misemo "baada ya muda mfupi" na "kwa sababu ninaenda kwa Baba." Yesu anasema, "Je, mnaulizana kile nilichomaanisha wakati niliposema "baada ya muda mfupi hamtaniona na kisha tena muda mfupi na mtaniona tena?"</w:t>
      </w:r>
    </w:p>
    <w:p>
      <w:pPr/>
      <w:r>
        <w:rPr>
          <w:lang w:val="sw_KE" w:bidi="sw_KE"/>
        </w:rPr>
      </w:r>
      <w:r>
        <w:rPr>
          <w:b/>
          <w:lang w:val="sw_KE" w:bidi="sw_KE"/>
        </w:rPr>
        <w:t>Katika tukio la pili:</w:t>
      </w:r>
      <w:r>
        <w:rPr>
          <w:lang w:val="sw_KE" w:bidi="sw_KE"/>
        </w:rPr>
        <w:t xml:space="preserve"> Yesu anasema "amin, amin, nawaambia" na anatoa mfano ili kuwasaidia wanafunzi kuelewa kile alichomaanisha. Analinganisha hali yao na ile ya mwanamke anayezaa mtoto. Mwanamke anahisi maumivu makubwa na hofu anapozaa, lakini mara tu mtoto anapozaliwa anaacha kufikiria kuhusu maumivu kwa sababu anafurahi sana kiasi kwamba amemleta mtoto ulimwenguni. Kama yeye, wanafunzi wana huzuni kubwa sasa, lakini huzuni yao itageuka kuwa furaha watakapomwona Yesu tena. Siku hiyo itakapokuja, hakuna mtu atakayeiharibu furaha yao.</w:t>
      </w:r>
    </w:p>
    <w:p>
      <w:pPr/>
      <w:r>
        <w:rPr>
          <w:lang w:val="sw_KE" w:bidi="sw_KE"/>
        </w:rPr>
      </w:r>
      <w:r>
        <w:rPr>
          <w:b/>
          <w:lang w:val="sw_KE" w:bidi="sw_KE"/>
        </w:rPr>
        <w:t>Katika tukio la tatu:</w:t>
      </w:r>
      <w:r>
        <w:rPr>
          <w:lang w:val="sw_KE" w:bidi="sw_KE"/>
        </w:rPr>
        <w:t xml:space="preserve"> Yesu anasema kwamba siku hiyo ya furaha itakapokuja, wanafunzi hawatamwuliza Yesu maswali. Watamwomba Baba mambo wanayotaka na Baba atawapa chochote wanachoomba kwa sababu wameunganishwa na Yesu. Mpaka sasa, hawajamwomba Baba mambo yoyote kwa sababu wameunganishwa na Yesu, lakini sasa wanaweza kuomba chochote na Mungu atawapa na furaha yao itakuwa kamili.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11 wa Yesu (Yuda alikuwa ameshaondoka)</w:t>
      </w:r>
    </w:p>
    <w:p>
      <w:pPr>
        <w:pStyle w:val="ListBullet"/>
        <w:spacing w:line="240" w:lineRule="auto"/>
        <w:ind w:left="720"/>
      </w:pPr>
      <w:r>
        <w:rPr>
          <w:lang w:val="sw_KE" w:bidi="sw_KE"/>
        </w:rPr>
      </w:r>
      <w:r>
        <w:rPr>
          <w:lang w:val="sw_KE" w:bidi="sw_KE"/>
        </w:rPr>
        <w:t>Mwanamke anayezaa</w:t>
      </w:r>
    </w:p>
    <w:p>
      <w:pPr>
        <w:pStyle w:val="ListBullet"/>
        <w:spacing w:line="240" w:lineRule="auto"/>
        <w:ind w:left="720"/>
      </w:pPr>
      <w:r>
        <w:rPr>
          <w:lang w:val="sw_KE" w:bidi="sw_KE"/>
        </w:rPr>
      </w:r>
      <w:r>
        <w:rPr>
          <w:lang w:val="sw_KE" w:bidi="sw_KE"/>
        </w:rPr>
        <w:t>Mtoto</w:t>
      </w:r>
    </w:p>
    <w:p>
      <w:pPr>
        <w:pStyle w:val="ListBullet"/>
        <w:spacing w:line="240" w:lineRule="auto"/>
        <w:ind w:left="720"/>
      </w:pPr>
      <w:r>
        <w:rPr>
          <w:lang w:val="sw_KE" w:bidi="sw_KE"/>
        </w:rPr>
      </w:r>
      <w:r>
        <w:rPr>
          <w:lang w:val="sw_KE" w:bidi="sw_KE"/>
        </w:rPr>
        <w:t>Ulimwengu</w:t>
      </w:r>
    </w:p>
    <w:p>
      <w:pPr>
        <w:pStyle w:val="ListBullet"/>
        <w:spacing w:line="240" w:lineRule="auto"/>
        <w:ind w:left="720"/>
      </w:pPr>
      <w:r>
        <w:rPr>
          <w:lang w:val="sw_KE" w:bidi="sw_KE"/>
        </w:rPr>
      </w:r>
      <w:r>
        <w:rPr>
          <w:lang w:val="sw_KE" w:bidi="sw_KE"/>
        </w:rPr>
        <w:t>Baba Mungu (lakini haonekani)</w:t>
      </w:r>
    </w:p>
    <w:p>
      <w:pPr/>
      <w:r>
        <w:rPr>
          <w:lang w:val="sw_KE" w:bidi="sw_KE"/>
        </w:rPr>
      </w:r>
      <w:r>
        <w:rPr>
          <w:lang w:val="sw_KE" w:bidi="sw_KE"/>
        </w:rPr>
        <w:t>Kama kikundi, zingatia sehemu hizi za mpangilio wa simulizi:</w:t>
      </w:r>
    </w:p>
    <w:p>
      <w:pPr/>
      <w:r>
        <w:rPr>
          <w:lang w:val="sw_KE" w:bidi="sw_KE"/>
        </w:rPr>
      </w:r>
      <w:r>
        <w:rPr>
          <w:lang w:val="sw_KE" w:bidi="sw_KE"/>
        </w:rPr>
        <w:t>Yesu bado yuko katika chumba cha juu akizungumza na wanafunzi wake. Anaendelea na mazungumzo yake nao, akiwaandaa kwa wakati viongozi wa kidini watakapomsulubisha. Anawaambia wanafunzi kwamba katika "muda mfupi" hawatamwona, na kisha "baada ya muda mfupi" watamwona tena. Yesu alitumia kifungu hiki "muda mfupi" mara zingine kadhaa awali katika Injili ya Yohana. Mara moja Yesu alipowaambia umati wa watu waliomzunguka kwamba wangekuwa na nuru kwa muda mfupi tu zaidi. Wakati mwingine baada ya kuwaambia wanafunzi kwamba Yuda angemsaliti, alisema angekuwa nao tu kwa muda mfupi. Pia alitumia usemi huu baada ya kuahidi kumtuma Roho Mtakatifu, alipowaambia kuwa baada ya muda mfupi ulimwengu haungemwona tena. Pengine anataka kusisitiza kwamba wakati wa huzuni anaozungumzia unakuja hivi karibuni sana, lakini wakati wa furaha pia unakuja hivi karibuni.</w:t>
      </w:r>
    </w:p>
    <w:p>
      <w:pPr/>
      <w:r>
        <w:rPr>
          <w:lang w:val="sw_KE" w:bidi="sw_KE"/>
        </w:rPr>
      </w:r>
      <w:r>
        <w:rPr>
          <w:lang w:val="sw_KE" w:bidi="sw_KE"/>
        </w:rPr>
        <w:t>Wanafunzi wanaulizana kile ambacho Yesu alimaanisha aliposema, "Baada ya muda mfupi hamtaniona tena, na kisha baada ya muda mfupi mtaniona" na kwa nini alisema, "kwa sababu ninaenda kwa Baba." Hawamwulizi Yesu maswali haya; wanajiulizana. Pengine wanaanza kuelewa kwamba kwa sababu Yesu anaenda kwa Baba, hawatamwona tena.</w:t>
      </w:r>
    </w:p>
    <w:p>
      <w:pPr/>
      <w:r>
        <w:rPr>
          <w:lang w:val="sw_KE" w:bidi="sw_KE"/>
        </w:rPr>
      </w:r>
      <w:r>
        <w:rPr>
          <w:lang w:val="sw_KE" w:bidi="sw_KE"/>
        </w:rPr>
        <w:t>Sitisha hapa na mjadili swali hili kama timu: Watu katika utamaduni wako wanajibu vipi wakati hawaelewi kitu ambacho mwalimu wao amewafundisha hivi karibuni? Shiriki hadithi kuhusu wakati jambo hili lilipotokea. Je, watu walimwuliza mwalimu moja kwa moja kile alichomaanisha, au waliulizana kile alichomaanisha? Sitisha sauti hii hapa.</w:t>
      </w:r>
    </w:p>
    <w:p>
      <w:pPr/>
      <w:r>
        <w:rPr>
          <w:lang w:val="sw_KE" w:bidi="sw_KE"/>
        </w:rPr>
      </w:r>
      <w:r>
        <w:rPr>
          <w:lang w:val="sw_KE" w:bidi="sw_KE"/>
        </w:rPr>
        <w:t>Yesu aliona au alijua kwamba walitaka kumwuliza kuhusu mambo haya. Wote walikuwa wameketi pamoja mezani, lakini haijaandikwa kwamba alisikia wakiulizana. Kwa namna fulani, aliona au alijua kwamba walitaka kumwuliza kuhusu mambo haya.</w:t>
      </w:r>
    </w:p>
    <w:p>
      <w:pPr/>
      <w:r>
        <w:rPr>
          <w:lang w:val="sw_KE" w:bidi="sw_KE"/>
        </w:rPr>
      </w:r>
      <w:r>
        <w:rPr>
          <w:lang w:val="sw_KE" w:bidi="sw_KE"/>
        </w:rPr>
        <w:t>Anawaambia wanafunzi, "Mtalia na kuomboleza" wakati huo huo ambao ulimwengu unafurahi. Anaelezea aina ya kulia na maombolezo waliyofanya Waisraeli ili kuomboleza mtu alipokufa. Wanafunzi watalia na kuomboleza, lakini Yesu anasema ulimwengu utashangilia. Majibu ya ulimwengu yatakuwa kinyume na majibu ya wanafunzi.</w:t>
      </w:r>
    </w:p>
    <w:p>
      <w:pPr/>
      <w:r>
        <w:rPr>
          <w:lang w:val="sw_KE" w:bidi="sw_KE"/>
        </w:rPr>
      </w:r>
      <w:r>
        <w:rPr>
          <w:lang w:val="sw_KE" w:bidi="sw_KE"/>
        </w:rPr>
        <w:t>Anarudia kwamba wanafunzi watahuzunika, "lakini huzuni yao itageuka kuwa furaha." Huzuni kwa kawaida haigeuki kuwa furaha, lakini Yesu anashiriki mfano ambao unawasaidia kuelewa kile anachosema. Mpangilio haubadiliki, lakini inaweza kuwa na manufaa kwa namna fulani kuonyesha mfano anaoushiriki.</w:t>
      </w:r>
    </w:p>
    <w:p>
      <w:pPr/>
      <w:r>
        <w:rPr>
          <w:lang w:val="sw_KE" w:bidi="sw_KE"/>
        </w:rPr>
      </w:r>
      <w:r>
        <w:rPr>
          <w:lang w:val="sw_KE" w:bidi="sw_KE"/>
        </w:rPr>
        <w:t>Anasema watakuwa kama mwanamke anapozaa mtoto wake. Ana maumivu kwa sababu wakati wake umefika. Usemi huu "wakati wake umefika" unarejelea muda mfupi kabla ya kujifungua na wakati anapojifungua.</w:t>
      </w:r>
    </w:p>
    <w:p>
      <w:pPr/>
      <w:r>
        <w:rPr>
          <w:lang w:val="sw_KE" w:bidi="sw_KE"/>
        </w:rPr>
      </w:r>
      <w:r>
        <w:rPr>
          <w:lang w:val="sw_KE" w:bidi="sw_KE"/>
        </w:rPr>
        <w:t>Simameni na mjadili swali hili kama kikundi: Je, utamaduni wenu unazungumziaje ule wakati wa muda mfupi kabla ya mwanamke kujifungua, anapokuwa na maumivu makali na anajua kwamba atajifungua hivi karibuni? Sitisha sauti hii hapa.</w:t>
      </w:r>
    </w:p>
    <w:p>
      <w:pPr/>
      <w:r>
        <w:rPr>
          <w:lang w:val="sw_KE" w:bidi="sw_KE"/>
        </w:rPr>
      </w:r>
      <w:r>
        <w:rPr>
          <w:lang w:val="sw_KE" w:bidi="sw_KE"/>
        </w:rPr>
        <w:t>Mara baada ya mtoto wa mwanamke kuzaliwa, anaacha kufikiria kuhusu maumivu makubwa aliyovumilia kwa sababu anafurahi kwamba amemleta mtoto ulimwenguni. Yesu anasema hivi ndivyo ilivyo kwa wanafunzi. Sasa wana huzuni sana, lakini atawaona tena na watashangilia. Kwa kweli, furaha waliyo nayo itakuwa furaha kubwa kiasi kwamba hakuna mtu atakayewazuia wasifurahi, hata wakati mambo ya huzuni bado yanatokea.</w:t>
      </w:r>
    </w:p>
    <w:p>
      <w:pPr/>
      <w:r>
        <w:rPr>
          <w:lang w:val="sw_KE" w:bidi="sw_KE"/>
        </w:rPr>
      </w:r>
      <w:r>
        <w:rPr>
          <w:lang w:val="sw_KE" w:bidi="sw_KE"/>
        </w:rPr>
        <w:t>Simama hapa na mjadili swali hili kama kikundi: Shiriki hadithi kutoka utamaduni wako kuhusu wakati ambapo mtu mmoja au kikundi cha watu walijaribu kumzuia mtu mwingine au kikundi cha watu wasiwe na furaha. Sitisha sauti hii hapa.</w:t>
      </w:r>
    </w:p>
    <w:p>
      <w:pPr/>
      <w:r>
        <w:rPr>
          <w:lang w:val="sw_KE" w:bidi="sw_KE"/>
        </w:rPr>
      </w:r>
      <w:r>
        <w:rPr>
          <w:lang w:val="sw_KE" w:bidi="sw_KE"/>
        </w:rPr>
        <w:t>Siku hiyo ya furaha itakapokuja, hawatamwuliza Yesu maswali yoyote. Hii inaweza kumaanisha hawatamwuliza Yesu maswali yoyote kwa sababu Roho Mtakatifu atawafundisha kile wanachohitaji kujua, au inaweza kumaanisha hawatamwuliza Yesu chochote. Anasema "amin, amin, nawaambia" ili kusisitiza kwamba wanapaswa kusikiliza kwa makini kile anachosema baadaye, kwa sababu ni kweli na muhimu. Anasema kwamba wakati huo wa furaha utakapokuja, Baba mwenyewe, badala ya Yesu, atawapa wanafunzi chochote wanachoomba kwa sababu wako katika uhusiano na Yesu. Kuwa na uhusiano na Yesu kunamaanisha kuwa wao pia wako katika uhusiano wa moja kwa moja na Mungu Baba.</w:t>
      </w:r>
    </w:p>
    <w:p>
      <w:pPr/>
      <w:r>
        <w:rPr>
          <w:lang w:val="sw_KE" w:bidi="sw_KE"/>
        </w:rPr>
      </w:r>
      <w:r>
        <w:rPr>
          <w:lang w:val="sw_KE" w:bidi="sw_KE"/>
        </w:rPr>
        <w:t>Mpaka wakati huu hawajamwomba Baba chochote kwa jina la Yesu, au kwa sababu wameunganishwa naye, lakini wakati wa furaha Yesu anasema wanapaswa kumwomba Baba chochote na watapokea kile wanachoomba, na furaha yao itakuwa kamili au tele.</w:t>
      </w:r>
    </w:p>
    <w:p>
      <w:pPr/>
      <w:r>
        <w:rPr>
          <w:lang w:val="sw_KE" w:bidi="sw_KE"/>
        </w:rPr>
      </w:r>
      <w:r>
        <w:rPr>
          <w:lang w:val="sw_KE" w:bidi="sw_KE"/>
        </w:rPr>
        <w:t>Simama na mjadili swali hili kama kikundi: Shiriki hadithi ya wakati ambapo mtu au kikundi cha watu walifurahi sana, furaha yao ilikuwa imejaa kabisa. Sitisha sauti hii hapa.</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16:16–24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Simulizi hii ina matukio 3.</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11 wa Yesu (Yuda alikuwa ameshaondoka)</w:t>
      </w:r>
    </w:p>
    <w:p>
      <w:pPr>
        <w:pStyle w:val="ListBullet"/>
        <w:spacing w:line="240" w:lineRule="auto"/>
        <w:ind w:left="720"/>
      </w:pPr>
      <w:r>
        <w:rPr>
          <w:lang w:val="sw_KE" w:bidi="sw_KE"/>
        </w:rPr>
      </w:r>
      <w:r>
        <w:rPr>
          <w:lang w:val="sw_KE" w:bidi="sw_KE"/>
        </w:rPr>
        <w:t>Mwanamke anayezaa</w:t>
      </w:r>
    </w:p>
    <w:p>
      <w:pPr>
        <w:pStyle w:val="ListBullet"/>
        <w:spacing w:line="240" w:lineRule="auto"/>
        <w:ind w:left="720"/>
      </w:pPr>
      <w:r>
        <w:rPr>
          <w:lang w:val="sw_KE" w:bidi="sw_KE"/>
        </w:rPr>
      </w:r>
      <w:r>
        <w:rPr>
          <w:lang w:val="sw_KE" w:bidi="sw_KE"/>
        </w:rPr>
        <w:t>Mtoto</w:t>
      </w:r>
    </w:p>
    <w:p>
      <w:pPr>
        <w:pStyle w:val="ListBullet"/>
        <w:spacing w:line="240" w:lineRule="auto"/>
        <w:ind w:left="720"/>
      </w:pPr>
      <w:r>
        <w:rPr>
          <w:lang w:val="sw_KE" w:bidi="sw_KE"/>
        </w:rPr>
      </w:r>
      <w:r>
        <w:rPr>
          <w:lang w:val="sw_KE" w:bidi="sw_KE"/>
        </w:rPr>
        <w:t>Ulimwengu</w:t>
      </w:r>
    </w:p>
    <w:p>
      <w:pPr>
        <w:pStyle w:val="ListBullet"/>
        <w:spacing w:line="240" w:lineRule="auto"/>
        <w:ind w:left="720"/>
      </w:pPr>
      <w:r>
        <w:rPr>
          <w:lang w:val="sw_KE" w:bidi="sw_KE"/>
        </w:rPr>
      </w:r>
      <w:r>
        <w:rPr>
          <w:lang w:val="sw_KE" w:bidi="sw_KE"/>
        </w:rPr>
        <w:t>Baba (lakini haonekani)</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nyakati fulani za igizo, sitisha igizo na muulize yule anayeigiza mhusika, "Unahisi nini au unafikiria nini?" Muigizaji anayeigiza wahusika hao anapaswa kueleza hisia au mawazo yake iwapo angekuwa mhusika huyo. Kisha Enedelea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Yesu bado anakula karamu ya Pasaka na wanafunzi wake 11 katika chumba cha juu cha nyumba baada ya Yuda kuondoka ili kumsaliti yeye. Wameketi kwa starehe kuzunguka meza, wakila chakula na kunywa divai pamoja.</w:t>
      </w:r>
    </w:p>
    <w:p>
      <w:pPr/>
      <w:r>
        <w:rPr>
          <w:lang w:val="sw_KE" w:bidi="sw_KE"/>
        </w:rPr>
      </w:r>
      <w:r>
        <w:rPr>
          <w:lang w:val="sw_KE" w:bidi="sw_KE"/>
        </w:rPr>
        <w:t>Yesu anasema, "Kwa muda mfupi hamtaniona tena, na kisha baada ya muda mfupi mtaniona."</w:t>
      </w:r>
    </w:p>
    <w:p>
      <w:pPr/>
      <w:r>
        <w:rPr>
          <w:lang w:val="sw_KE" w:bidi="sw_KE"/>
        </w:rPr>
      </w:r>
      <w:r>
        <w:rPr>
          <w:lang w:val="sw_KE" w:bidi="sw_KE"/>
        </w:rPr>
        <w:t>Wanafunzi wanaanza kuulizana kile alichomaanisha aliposema "baada ya muda mfupi mtaniona, na kisha baada ya kitambo kidogo mtaniona" na "Kwa sababu ninaenda kwa Baba."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mmoja wa wanafunzi, "Unahisi nini au unawaza nini?" Mtu anaweza kujibu mambo kama, "Nimechanganyikiwa. Yesu anamaanisha nini 'bado kitambo kidogo'? Je, anamaanisha katika saa chache au siku au miezi?" au "Punde tu kabla ya hili Yesu alisema anaenda kwa Baba na sasa anasema baada ya muda mfupi hamtamwona lakini kisha baada ya muda mfupi mtaniona." Je, ni kwa sababu anaenda kwa Baba kwamba hatutamwona tena? Lakini ikiwa anaenda kwa Baba, tutamwona vipi tena baada ya hapo?" au "Mambo haya yote yatatokea lini? Ninahuzunika sana kufikiria kuhusu kutokumwona Yesu tena!"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anawaambia wanafunzi kwamba hakika, watalia na kuomboleza wakati ulimwengu unafurahi. Watahuzunika lakini huzuni yao itageuka kuwa furaha. Kisha anashiriki mfano wa mwanamke anayezaa mtoto ambaye ana maumivu makubwa kabla ya kuzaa lakini kisha anapokuwa na mtoto wake anasahau maumivu yake kwa sababu ana furaha kubwa kwamba amemleta mtoto ulimwenguni.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kama mwanafunzi, "Unahisi nini au unafikiria nini?" Mtu anaweza kujibu mambo kama, "Kwa nini ulimwengu utashangilia kuhusu kitu ambacho kitanifanya kulia na kuomboleza?" au "Ni vigumu kufikiria kulia na kuomboleza kugeuka kuwa furaha" au "Mfano wa Yesu unanisaidia kuelewa jinsi huzuni ya kina inavyoweza kugeuka kuwa furaha." Inanipa tumaini la kujua kwamba tutakuwa na aina ya furaha ambayo mama anayo baada ya kuwa na mtoto wake."</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anasema ni hivyo kwa wanafunzi. Sasa wanahuzunika, lakini atawaona tena na kisha watafurahi na hakuna atakayewaondolea furaha yao.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kama mwanafunzi, "Unahisi nini au unafikiria nini?" Mtu anaweza kujibu mambo kama, "Ninafurahi kujua kwamba hatutahuzunika milele," au "Ninafurahi sana kusikia tutamwona Yesu tena na tutashangilia," au "Furaha tutakayokuwa nayo ni lazima iwe kubwa sana kama hakuna mtu atakayeweza kuiondolea kwetu!"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anasema siku hiyo ya furaha itakapokuja, wanafunzi hawatamwuliza Yesu chochote tena.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kama mwanafunzi, "Unahisi nini au unafikiria nini?" Mtu anaweza kujibu mambo kama, "Ninajiuliza kwa nini hatutamwuliza Yesu chochote." Je, hatutakuwa na maswali yoyote zaidi?" au "Ninajiuliza kama kitu ambacho kinatuletea furaha kubwa pia kitajibu maswali yetu mengi?" au "Ninajiuliza kama Roho wa Ukweli atajibu maswali yetu badala ya Yesu?"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anawaambia wanafunzi, "Amin, amin, nawaambia, Baba atawapa chochote mtakachoomba kwa jina langu." Mpaka sasa hamjaomba chochote kwa jina langu. Omba, nawe utapokea, na furaha yako itakuwa kamili."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kama mwanafunzi, "Unahisi nini au unafikiria nini?" Mtu anaweza kujibu mambo kama, "Ninastaajabu kwamba Baba atatupa chochote tunachoomba kwa sababu tumeunganishwa na Yesu," au "Ninajiuliza kama Baba atatupa chochote tunachoomba kwa sababu tunapounganishwa na Yesu tutaomba aina ya mambo ambayo Yesu angeomba?" au "Ninaweza kufikiria jinsi furaha yangu itakavyokuwa kubwa wakati Baba atakaponipa kile ninachoomba."</w:t>
      </w:r>
      <w:r>
        <w:rPr>
          <w:lang w:val="sw_KE" w:bidi="sw_KE"/>
        </w:rPr>
      </w:r>
    </w:p>
    <w:p>
      <w:pPr>
        <w:pStyle w:val="Heading3"/>
      </w:pPr>
      <w:r>
        <w:rPr>
          <w:lang w:val="sw_KE" w:bidi="sw_KE"/>
        </w:rPr>
        <w:t>Kujaza Mapengo</w:t>
      </w:r>
    </w:p>
    <w:p>
      <w:pPr/>
      <w:r>
        <w:rPr>
          <w:lang w:val="sw_KE" w:bidi="sw_KE"/>
        </w:rPr>
      </w:r>
      <w:r>
        <w:rPr>
          <w:lang w:val="sw_KE" w:bidi="sw_KE"/>
        </w:rPr>
        <w:t>Sikiliza toleo la sauti la Yohana 16:16–24 katika tafsiri rahisi zaidi kuelewa.</w:t>
      </w:r>
    </w:p>
    <w:p>
      <w:pPr/>
      <w:r>
        <w:rPr>
          <w:lang w:val="sw_KE" w:bidi="sw_KE"/>
        </w:rPr>
      </w:r>
      <w:r>
        <w:rPr>
          <w:lang w:val="sw_KE" w:bidi="sw_KE"/>
        </w:rPr>
        <w:t>Katika hatua hii kikundi kitajadili maneno muhimu na istilahi zilizomo katika simulizi hii.</w:t>
      </w:r>
    </w:p>
    <w:p>
      <w:pPr/>
      <w:r>
        <w:rPr>
          <w:lang w:val="sw_KE" w:bidi="sw_KE"/>
        </w:rPr>
      </w:r>
      <w:r>
        <w:rPr>
          <w:lang w:val="sw_KE" w:bidi="sw_KE"/>
        </w:rPr>
        <w:t xml:space="preserve">Yesu anasema </w:t>
      </w:r>
      <w:r>
        <w:rPr>
          <w:b/>
          <w:lang w:val="sw_KE" w:bidi="sw_KE"/>
        </w:rPr>
        <w:t>baada ya muda mfupi</w:t>
      </w:r>
      <w:r>
        <w:rPr>
          <w:lang w:val="sw_KE" w:bidi="sw_KE"/>
        </w:rPr>
        <w:t xml:space="preserve"> wanafunzi hawatamwona tena na kisha "baada ya muda mfupi" watamwona. Kifungu hiki "kwa muda kidogo" kinamaanisha wakati mfupi, lakini si maalum. Kifungu hiki "muda kidogo" kinaonekana mara kadhaa katika Injili ya Yohana. Tumia neno sawa au kifungu kwa "muda kidogo" katika simulizi hii.</w:t>
      </w:r>
    </w:p>
    <w:p>
      <w:pPr/>
      <w:r>
        <w:rPr>
          <w:lang w:val="sw_KE" w:bidi="sw_KE"/>
        </w:rPr>
      </w:r>
      <w:r>
        <w:rPr>
          <w:lang w:val="sw_KE" w:bidi="sw_KE"/>
        </w:rPr>
        <w:t>Sitisha hapa na mjadili kama kikundi ni neno gani au kifungu gani mtakachotumia kwa "muda mfupi." Sitisha sauti hii hapa.</w:t>
      </w:r>
    </w:p>
    <w:p>
      <w:pPr/>
      <w:r>
        <w:rPr>
          <w:lang w:val="sw_KE" w:bidi="sw_KE"/>
        </w:rPr>
      </w:r>
      <w:r>
        <w:rPr>
          <w:lang w:val="sw_KE" w:bidi="sw_KE"/>
        </w:rPr>
        <w:t>Yesu anasema "</w:t>
      </w:r>
      <w:r>
        <w:rPr>
          <w:b/>
          <w:lang w:val="sw_KE" w:bidi="sw_KE"/>
        </w:rPr>
        <w:t>amin, amin, nawaambia</w:t>
      </w:r>
      <w:r>
        <w:rPr>
          <w:lang w:val="sw_KE" w:bidi="sw_KE"/>
        </w:rPr>
        <w:t>" kwa sababu anataka wanafunzi wake wasikilize kwa makini kile atakachosema baadaye. Ametumia kifungu hiki kwa njia sawa katika simulizi za awali katika Injili ya Yohana. Katika baadhi ya matukio, anasema "kwa kweli ninawaambia." Wakati huu anaongeza neno "sana" ambalo linaongeza msisitizo hata zaidi. Tumia neno au kifungu kile kile kwa "hakika nawaambia" kama ulivyotumia katika simulizi za awali.</w:t>
      </w:r>
    </w:p>
    <w:p>
      <w:pPr/>
      <w:r>
        <w:rPr>
          <w:lang w:val="sw_KE" w:bidi="sw_KE"/>
        </w:rPr>
      </w:r>
      <w:r>
        <w:rPr>
          <w:lang w:val="sw_KE" w:bidi="sw_KE"/>
        </w:rPr>
        <w:t xml:space="preserve">Yesu anasema wanafunzi watalia na </w:t>
      </w:r>
      <w:r>
        <w:rPr>
          <w:b/>
          <w:lang w:val="sw_KE" w:bidi="sw_KE"/>
        </w:rPr>
        <w:t>kuomboleza</w:t>
      </w:r>
      <w:r>
        <w:rPr>
          <w:lang w:val="sw_KE" w:bidi="sw_KE"/>
        </w:rPr>
        <w:t>. Wanafunzi wangeelewa anazungumza kuhusu kulia kwa sauti na kuomboleza ambavyo vilikuwa desturi katika Israeli wakati huo mtu alipokufa.</w:t>
      </w:r>
    </w:p>
    <w:p>
      <w:pPr/>
      <w:r>
        <w:rPr>
          <w:lang w:val="sw_KE" w:bidi="sw_KE"/>
        </w:rPr>
      </w:r>
      <w:r>
        <w:rPr>
          <w:lang w:val="sw_KE" w:bidi="sw_KE"/>
        </w:rPr>
        <w:t>Sitisha hapa na mjadili ni neno au kifungu gani mtakachotumia kwa "kulia na kuomboleza." Sitisha sauti hii hapa.</w:t>
      </w:r>
    </w:p>
    <w:p>
      <w:pPr/>
      <w:r>
        <w:rPr>
          <w:lang w:val="sw_KE" w:bidi="sw_KE"/>
        </w:rPr>
      </w:r>
      <w:r>
        <w:rPr>
          <w:lang w:val="sw_KE" w:bidi="sw_KE"/>
        </w:rPr>
        <w:t xml:space="preserve">Yesu anasema kwamba "mwanamke anayezaa ana maumivu kwa sababu wakati wake </w:t>
      </w:r>
      <w:r>
        <w:rPr>
          <w:b/>
          <w:lang w:val="sw_KE" w:bidi="sw_KE"/>
        </w:rPr>
        <w:t>umefika</w:t>
      </w:r>
      <w:r>
        <w:rPr>
          <w:lang w:val="sw_KE" w:bidi="sw_KE"/>
        </w:rPr>
        <w:t>."</w:t>
      </w:r>
    </w:p>
    <w:p>
      <w:pPr/>
      <w:r>
        <w:rPr>
          <w:lang w:val="sw_KE" w:bidi="sw_KE"/>
        </w:rPr>
      </w:r>
      <w:r>
        <w:rPr>
          <w:lang w:val="sw_KE" w:bidi="sw_KE"/>
        </w:rPr>
        <w:t>Sitisha hapa na mjadili ni neno gani au kifungu gani mtakachotumia kwa "wakati wake umefika." Sitisha sauti hii hapa.</w:t>
      </w:r>
    </w:p>
    <w:p>
      <w:pPr/>
      <w:r>
        <w:rPr>
          <w:lang w:val="sw_KE" w:bidi="sw_KE"/>
        </w:rPr>
      </w:r>
      <w:r>
        <w:rPr>
          <w:lang w:val="sw_KE" w:bidi="sw_KE"/>
        </w:rPr>
        <w:t xml:space="preserve">Yesu anasema siku hiyo itakapokuja, "hakuna mtu </w:t>
      </w:r>
      <w:r>
        <w:rPr>
          <w:b/>
          <w:lang w:val="sw_KE" w:bidi="sw_KE"/>
        </w:rPr>
        <w:t>atakayeiondoa furaha yako</w:t>
      </w:r>
      <w:r>
        <w:rPr>
          <w:lang w:val="sw_KE" w:bidi="sw_KE"/>
        </w:rPr>
        <w:t>."</w:t>
      </w:r>
    </w:p>
    <w:p>
      <w:pPr/>
      <w:r>
        <w:rPr>
          <w:lang w:val="sw_KE" w:bidi="sw_KE"/>
        </w:rPr>
      </w:r>
      <w:r>
        <w:rPr>
          <w:lang w:val="sw_KE" w:bidi="sw_KE"/>
        </w:rPr>
        <w:t>Sitisha hapa na mjadili ni neno gani au kifungu gani mtakachotumia kwa "kuchukua furaha yako." Sitisha sauti hii hapa.</w:t>
      </w:r>
    </w:p>
    <w:p>
      <w:pPr/>
      <w:r>
        <w:rPr>
          <w:lang w:val="sw_KE" w:bidi="sw_KE"/>
        </w:rPr>
      </w:r>
      <w:r>
        <w:rPr>
          <w:lang w:val="sw_KE" w:bidi="sw_KE"/>
        </w:rPr>
        <w:t xml:space="preserve">Yesu anasema siku hiyo wanafunzi hawatamwuliza </w:t>
      </w:r>
      <w:r>
        <w:rPr>
          <w:b/>
          <w:lang w:val="sw_KE" w:bidi="sw_KE"/>
        </w:rPr>
        <w:t>tena</w:t>
      </w:r>
      <w:r>
        <w:rPr>
          <w:lang w:val="sw_KE" w:bidi="sw_KE"/>
        </w:rPr>
        <w:t xml:space="preserve"> chochote. Neno analotumia kwa kuuliza linamaanisha kuuliza swali. Ikiwa lugha yako inatumia maneno tofauti kwa kuuliza swali na kuomba kitu, tumia neno la kuuliza swali.</w:t>
      </w:r>
    </w:p>
    <w:p>
      <w:pPr/>
      <w:r>
        <w:rPr>
          <w:lang w:val="sw_KE" w:bidi="sw_KE"/>
        </w:rPr>
      </w:r>
      <w:r>
        <w:rPr>
          <w:lang w:val="sw_KE" w:bidi="sw_KE"/>
        </w:rPr>
        <w:t xml:space="preserve">Yesu anasema, "Baba atakupa chochote </w:t>
      </w:r>
      <w:r>
        <w:rPr>
          <w:b/>
          <w:lang w:val="sw_KE" w:bidi="sw_KE"/>
        </w:rPr>
        <w:t>unachoomba</w:t>
      </w:r>
      <w:r>
        <w:rPr>
          <w:lang w:val="sw_KE" w:bidi="sw_KE"/>
        </w:rPr>
        <w:t xml:space="preserve"> kwa jina langu." Wakati huu anatumia neno ambalo linamaanisha kuomba kitu. Ikiwa lugha yako inatumia maneno tofauti kwa kuuliza swali na kuomba kitu, tumia neno ambalo linamaanisha kuomba kitu hapa.</w:t>
      </w:r>
    </w:p>
    <w:p>
      <w:pPr/>
      <w:r>
        <w:rPr>
          <w:lang w:val="sw_KE" w:bidi="sw_KE"/>
        </w:rPr>
      </w:r>
      <w:r>
        <w:rPr>
          <w:lang w:val="sw_KE" w:bidi="sw_KE"/>
        </w:rPr>
        <w:t>Yesu anawaambia wanafunzi kuomba chochote "</w:t>
      </w:r>
      <w:r>
        <w:rPr>
          <w:b/>
          <w:lang w:val="sw_KE" w:bidi="sw_KE"/>
        </w:rPr>
        <w:t>kwa jina langu</w:t>
      </w:r>
      <w:r>
        <w:rPr>
          <w:lang w:val="sw_KE" w:bidi="sw_KE"/>
        </w:rPr>
        <w:t>" na "mpaka sasa, hamjaomba chochote kwa jina langu." Kuomba kitu "kwa jina la Yesu" inamaanisha kuuliza kwa sababu wewe ni mwanafunzi wake na umeunganishwa naye. Kuunganishwa na Yesu pia kunamaanisha kuwa na nia zako zilizobadilishwa ili ziwe kama zake, ili utake mambo yale yale anayotaka na kumwomba Baba mambo yale yale ambayo yeye angeomba.</w:t>
      </w:r>
    </w:p>
    <w:p>
      <w:pPr/>
      <w:r>
        <w:rPr>
          <w:lang w:val="sw_KE" w:bidi="sw_KE"/>
        </w:rPr>
      </w:r>
      <w:r>
        <w:rPr>
          <w:lang w:val="sw_KE" w:bidi="sw_KE"/>
        </w:rPr>
        <w:t xml:space="preserve">Yesu anasema Baba atawapa wanafunzi kile wanachoomba na furaha yao </w:t>
      </w:r>
      <w:r>
        <w:rPr>
          <w:b/>
          <w:lang w:val="sw_KE" w:bidi="sw_KE"/>
        </w:rPr>
        <w:t>itakuwa kamili</w:t>
      </w:r>
      <w:r>
        <w:rPr>
          <w:lang w:val="sw_KE" w:bidi="sw_KE"/>
        </w:rPr>
        <w:t>.</w:t>
      </w:r>
    </w:p>
    <w:p>
      <w:pPr/>
      <w:r>
        <w:rPr>
          <w:lang w:val="sw_KE" w:bidi="sw_KE"/>
        </w:rPr>
      </w:r>
      <w:r>
        <w:rPr>
          <w:lang w:val="sw_KE" w:bidi="sw_KE"/>
        </w:rPr>
        <w:t>Sitisha hapa na mjadili kama kikundi ni neno gani au kifungu gani mtakachotumia kwa "furaha itakuwa kamili." Sitisha sauti hii hapa.</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kusahihishana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vya bahati nasibu, harakati au ubao wao wa hadithi ili kuwasaidia kukumbuka sehemu ya maandiko. Sitisha sauti hii ya kurekodi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wa simulizi.</w:t>
      </w:r>
      <w:r>
        <w:rPr>
          <w:lang w:val="sw_KE" w:bidi="sw_KE"/>
        </w:rPr>
      </w:r>
      <w:r>
        <w:rPr>
          <w:lang w:val="sw_KE" w:bidi="sw_KE"/>
        </w:rPr>
      </w:r>
    </w:p>
    <w:p>
      <w:pPr/>
      <w:r>
        <w:rPr>
          <w:lang w:val="sw_KE" w:bidi="sw_KE"/>
        </w:rPr>
      </w:r>
    </w:p>
    <w:p>
      <w:pPr>
        <w:pStyle w:val="Heading2"/>
      </w:pPr>
      <w:r>
        <w:rPr>
          <w:lang w:val="sw_KE" w:bidi="sw_KE"/>
        </w:rPr>
        <w:t>Yohana 16:25–33</w:t>
      </w:r>
      <w:r>
        <w:rPr>
          <w:lang w:val="sw_KE" w:bidi="sw_KE"/>
        </w:rPr>
      </w:r>
    </w:p>
    <w:p>
      <w:pPr>
        <w:pStyle w:val="Heading3"/>
      </w:pPr>
      <w:r>
        <w:rPr>
          <w:lang w:val="sw_KE" w:bidi="sw_KE"/>
        </w:rPr>
        <w:t>Sikiliza na Moyo</w:t>
      </w:r>
    </w:p>
    <w:p>
      <w:pPr/>
      <w:r>
        <w:rPr>
          <w:lang w:val="sw_KE" w:bidi="sw_KE"/>
        </w:rPr>
      </w:r>
      <w:r>
        <w:rPr>
          <w:lang w:val="sw_KE" w:bidi="sw_KE"/>
        </w:rPr>
        <w:t>Katika hatua hii, sikiliza Yohana 16:25–33 na muiweke mioyoni mwenu.</w:t>
      </w:r>
    </w:p>
    <w:p>
      <w:pPr/>
      <w:r>
        <w:rPr>
          <w:lang w:val="sw_KE" w:bidi="sw_KE"/>
        </w:rPr>
      </w:r>
      <w:r>
        <w:rPr>
          <w:lang w:val="sw_KE" w:bidi="sw_KE"/>
        </w:rPr>
        <w:t>Sikiliza toleo la sauti la Yohana 16:25–33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16:25–33 katika tafsiri rahisi zaidi kuelewa.</w:t>
      </w:r>
    </w:p>
    <w:p>
      <w:pPr/>
      <w:r>
        <w:rPr>
          <w:lang w:val="sw_KE" w:bidi="sw_KE"/>
        </w:rPr>
      </w:r>
      <w:r>
        <w:rPr>
          <w:lang w:val="sw_KE" w:bidi="sw_KE"/>
        </w:rPr>
        <w:t>Yesu bado yuko katika chumba cha juu anakula Karamu ya Pasaka na wanafunzi wake 11 baada ya Yuda kuondoka ili kumsaliti. Anajua viongozi wa kidini watamsulubisha siku iliyofuata na anawaandaa wanafunzi wake kwa wakati huo.</w:t>
      </w:r>
    </w:p>
    <w:p>
      <w:pPr/>
      <w:r>
        <w:rPr>
          <w:lang w:val="sw_KE" w:bidi="sw_KE"/>
        </w:rPr>
      </w:r>
      <w:r>
        <w:rPr>
          <w:lang w:val="sw_KE" w:bidi="sw_KE"/>
        </w:rPr>
        <w:t>Yesu anawaambia wanafunzi wake kwamba amekuwa akizungumza nao kwa "lugha ya picha" au mifano. Anamaanisha hajakuwa akiwaambia wazi na bayana kile anachomaanisha. Amesema mambo kwa njia ambayo maana yake si ya wazi bali ni ya fumbo na ni lazima itafutwe na ifikiriwe kwa makini zaidi. Anarejelea jinsi alivyokuwa akizungumza nao wakati wote katika chumba cha juu, si tu kwa picha ya mwanamke anayejifungua. Hii ndiyo sababu wanafunzi mara nyingi wamechanganyikiwa kuhusu kile anachomaanisha.</w:t>
      </w:r>
    </w:p>
    <w:p>
      <w:pPr/>
      <w:r>
        <w:rPr>
          <w:lang w:val="sw_KE" w:bidi="sw_KE"/>
        </w:rPr>
      </w:r>
      <w:r>
        <w:rPr>
          <w:lang w:val="sw_KE" w:bidi="sw_KE"/>
        </w:rPr>
        <w:t>Simama hapa na mjadili swali hili kama kikundi: Watu katika utamaduni wenu wanarejeleaje usemi ambao si rahisi na wazi, bali ni wa fumbo na una maana iliyofichika ambayo ni lazima msikilizaji aitafute? Watu katika utamaduni wako wanatumia lini aina hii ya lugha? Shiriki hadithi kutoka kwa utamaduni wako ambayo lugha inafanya maana yake kuwa vigumu kuielewa isipokuwa msikilizaji aifikirie kwa makini zaidi. Sitisha sauti hii hapa.</w:t>
      </w:r>
    </w:p>
    <w:p>
      <w:pPr/>
      <w:r>
        <w:rPr>
          <w:lang w:val="sw_KE" w:bidi="sw_KE"/>
        </w:rPr>
      </w:r>
      <w:r>
        <w:rPr>
          <w:lang w:val="sw_KE" w:bidi="sw_KE"/>
        </w:rPr>
        <w:t>Yesu anasema wakati, au saa, unakuja ambapo hatazungumza nao tena kwa mifano, lakini atawaambia waziwazi, au kwa uwazi, kuhusu Baba yake. Maneno yake hayataficha maana yake kutoka kwao. Wanafunzi wanaonekana kufikiria wakati, au saa, ni sasa hivi, lakini Yesu anaonekana kuwa anazungumza kuhusu wakati baada ya Mungu kumfufua kutoka kwa wafu hadi kwenye uzima, jambo ambalo litatokea baada ya takriban siku tatu.</w:t>
      </w:r>
    </w:p>
    <w:p>
      <w:pPr/>
      <w:r>
        <w:rPr>
          <w:lang w:val="sw_KE" w:bidi="sw_KE"/>
        </w:rPr>
      </w:r>
      <w:r>
        <w:rPr>
          <w:lang w:val="sw_KE" w:bidi="sw_KE"/>
        </w:rPr>
        <w:t>Siku hiyo, au wakati huo, ambapo Yesu anazungumza waziwazi na wanafunzi wake, watamwomba Mungu mambo kwa jina la Yesu. Anamaanisha watamwomba Mungu Baba na kumwomba vitu kwa sababu wao ni wafuasi wa Yesu. Yesu anajua kwamba atakufa ili kuchukua adhabu ya dhambi zao na kuwapa wokovu. Kwa sababu wanakubali wokovu huo, watakuwa wa Yesu. Yesu anasema kwamba yeye mwenyewe hatamwomba Baba kwa ajili yao kwa sababu hatahitaji kufanya hivyo. Hapana, watamwuliza Baba wenyewe, kwa sababu Mungu Baba anawapenda wanafunzi wa Yesu kama vile Yesu anavyowapenda wao. Mungu Baba anawapenda kwa sababu wamempenda Yesu na wameamini kwamba yeye kweli ni mjumbe wa Mungu. Yesu anarudia kwamba alikuja duniani kutoka kwa Mungu Baba na sasa anaondoka ulimwenguni na kurudi kwa Baba.</w:t>
      </w:r>
    </w:p>
    <w:p>
      <w:pPr/>
      <w:r>
        <w:rPr>
          <w:lang w:val="sw_KE" w:bidi="sw_KE"/>
        </w:rPr>
      </w:r>
      <w:r>
        <w:rPr>
          <w:lang w:val="sw_KE" w:bidi="sw_KE"/>
        </w:rPr>
        <w:t>Kujibu hili, wanafunzi wanasema kwamba sasa anazungumza waziwazi na hatumii tamathali za usemi. Kwa sababu Yesu alijua maswali yao hata bila wao kuuliza, sasa wana hakika kwamba anajua mambo yote na hahitaji mtu yeyote kumwuliza maswali. Anajua kile kilicho katika akili za watu. Hii ndiyo sababu wanaamini alikuja kutoka kwa Mungu.</w:t>
      </w:r>
    </w:p>
    <w:p>
      <w:pPr/>
      <w:r>
        <w:rPr>
          <w:lang w:val="sw_KE" w:bidi="sw_KE"/>
        </w:rPr>
      </w:r>
      <w:r>
        <w:rPr>
          <w:lang w:val="sw_KE" w:bidi="sw_KE"/>
        </w:rPr>
        <w:t>Itakuwa wazi katika siku chache zijazo kwamba kuna mengi ambayo wanafunzi bado hawakuelewa kabisa kuhusu kile Yesu amekuwa akiwaambia katika chumba cha juu. Hapa hawasemi wanamwelewa kikamilifu, lakini wana hakika kwamba anajua mambo yote na kwamba alikuja kutoka kwa Mungu. Yesu hakuhitaji wanafunzi wamuulize kile alichomaanisha; alijua swali la mioyo yao naye akawajibu. Hii inawaonyesha nguvu yake na kuthibitisha kwamba anatoka kwa Mungu Baba.</w:t>
      </w:r>
    </w:p>
    <w:p>
      <w:pPr/>
      <w:r>
        <w:rPr>
          <w:lang w:val="sw_KE" w:bidi="sw_KE"/>
        </w:rPr>
      </w:r>
      <w:r>
        <w:rPr>
          <w:lang w:val="sw_KE" w:bidi="sw_KE"/>
        </w:rPr>
        <w:t>Yesu anawauliza wanafunzi, "Je, sasa mnaniamini kweli?" Haulizi swali kweli. Anajua udhaifu wa imani yao vizuri zaidi hata kuliko wao wenyewe. Anasema "tazama" kwa sababu anataka wasikilize kwa makini kile anachosema baadaye. Anawaambia kuwa saa, au wakati, unakuja hivi karibuni, na tayari umekuja, ambapo wanafunzi wa Yesu watatawanyika, kila mmoja nyumbani kwake. Wameonyesha tu imani yao kwa Yesu, lakini Yesu anajua kwamba atakapokamatwa na kusulubishwa siku inayofuata, watakimbia na kumwacha peke yake. Hata ingawa hakuna hata mmoja wa wanafunzi wake atakayekaa pamoja naye, Yesu anasema hayuko peke yake kamwe kwa sababu Baba yake daima yuko pamoja naye. Nabii Zekaria alitabiri kwamba wanafunzi wangetawanyika aliposema, "Mpige mchungaji na kondoo watatawanyika." Yesu alipokamatwa na wanafunzi wakakimbia, unabii huu ulitimizwa.</w:t>
      </w:r>
    </w:p>
    <w:p>
      <w:pPr/>
      <w:r>
        <w:rPr>
          <w:lang w:val="sw_KE" w:bidi="sw_KE"/>
        </w:rPr>
      </w:r>
      <w:r>
        <w:rPr>
          <w:lang w:val="sw_KE" w:bidi="sw_KE"/>
        </w:rPr>
        <w:t>Sitisha hapa na mjadili swali hili kama kikundi: Watu katika utamaduni wako wanazungumza vipi kuhusu kitu ambacho kitatokea ndani ya kipindi kifupi cha muda, kama vile saa kadhaa au siku chache? Sitisha sauti hii hapa.</w:t>
      </w:r>
    </w:p>
    <w:p>
      <w:pPr/>
      <w:r>
        <w:rPr>
          <w:lang w:val="sw_KE" w:bidi="sw_KE"/>
        </w:rPr>
      </w:r>
      <w:r>
        <w:rPr>
          <w:lang w:val="sw_KE" w:bidi="sw_KE"/>
        </w:rPr>
        <w:t>Yesu anaelezea kwamba amewaambia mambo haya yote ili kwa kuungana naye waweze kuwa na amani. Neno lililotumiwa kwa amani hapa halimaanishi kukosekana kwa dhiki bali uwepo wa furaha kubwa. Pengine mambo ambayo Yesu amewaambia wanafunzi yatawaletea amani kwa sababu hawatashangaa mambo ya huzuni yanapotokea, lakini watakumbuka kwamba Mungu aliyapanga. Yesu atasulubishwa hivi karibuni. Hata hivyo, wanafunzi watakuwa na furaha kubwa kwa sababu Yesu atawaonyesha wazi sana jinsi alivyo na ushindi juu ya dhambi za watu na juu ya kifo wakati Mungu atakapomfufua.</w:t>
      </w:r>
    </w:p>
    <w:p>
      <w:pPr/>
      <w:r>
        <w:rPr>
          <w:lang w:val="sw_KE" w:bidi="sw_KE"/>
        </w:rPr>
      </w:r>
      <w:r>
        <w:rPr>
          <w:lang w:val="sw_KE" w:bidi="sw_KE"/>
        </w:rPr>
        <w:t>Sitisha hapa na mjadili swali hili kama kikundi: Shiriki hadithi kutoka utamaduni wako kuhusu wakati ambapo mtu alikuwa na furaha na kuridhika hata ingawa alipata taabu. Ni neno gani au kifungu gani unachotumia kwa hisia hiyo? Sitisha sauti hii hapa.</w:t>
      </w:r>
    </w:p>
    <w:p>
      <w:pPr/>
      <w:r>
        <w:rPr>
          <w:lang w:val="sw_KE" w:bidi="sw_KE"/>
        </w:rPr>
      </w:r>
      <w:r>
        <w:rPr>
          <w:lang w:val="sw_KE" w:bidi="sw_KE"/>
        </w:rPr>
        <w:t>Yesu anamaliza kwa kusema kwamba katika ulimwengu huu wanafunzi watakuwa na taabu, lakini jipeni moyo, au iweni wajasiri! Yesu ameshinda nguvu ya uovu ya ulimwengu. Kila mtu ambaye yuko ulimwenguni atakuwa na taabu, kwa sababu dunia imelaaniwa na dhambi, lakini wale ambao wako ndani ya Yesu wanaweza kuwa na amani hata katikati ya taabu.</w:t>
      </w:r>
    </w:p>
    <w:p>
      <w:pPr/>
      <w:r>
        <w:rPr>
          <w:lang w:val="sw_KE" w:bidi="sw_KE"/>
        </w:rPr>
      </w:r>
      <w:r>
        <w:rPr>
          <w:lang w:val="sw_KE" w:bidi="sw_KE"/>
        </w:rPr>
        <w:t>Sitisha hapa na mjadili swali hili kama kikundi: Viongozi katika utamaduni wako wanawahimiza vipi watu wao kuwa wajasiri wanapokabiliwa na kitu kigumu au cha kuogofya? Je, kuna neno au kifungu wanachotumia ili kuwapa watu ujasiri katika nyakati hizi? Sitisha sauti hii hapa.</w:t>
      </w:r>
    </w:p>
    <w:p>
      <w:pPr/>
      <w:r>
        <w:rPr>
          <w:lang w:val="sw_KE" w:bidi="sw_KE"/>
        </w:rPr>
      </w:r>
      <w:r>
        <w:rPr>
          <w:lang w:val="sw_KE" w:bidi="sw_KE"/>
        </w:rPr>
        <w:t>Sitisha hapa na mjadili swali hili kama kikundi: Utamaduni wako unazungumzaje kuhusu nguvu mbaya na roho mbaya za dunia? Ni neno gani au kifungu gani unatumia unapozungumza kuwahusu? Sitisha sauti hii hapa.</w:t>
      </w:r>
    </w:p>
    <w:p>
      <w:pPr/>
      <w:r>
        <w:rPr>
          <w:lang w:val="sw_KE" w:bidi="sw_KE"/>
        </w:rPr>
      </w:r>
      <w:r>
        <w:rPr>
          <w:lang w:val="sw_KE" w:bidi="sw_KE"/>
        </w:rPr>
        <w:t>Maneno haya yangekuwa faraja kubwa kwa wanafunzi wakati unabii wa Yesu ulipotimia. Viongozi wa kidini wangemfanya Yesu asulubishwe siku iliyofuata. Ilionekana kwamba Yesu alikuwa ameshindwa, lakini hangeshindwa kwa kweli. Kifo chake na baadaye ufufuo wake ungekuwa ushindi wake mkubwa juu ya dhambi na kifo kwa wote wanaomwamini. Anawaambia wanafunzi kuwa jasiri kwa sababu ameshinda nguvu ya uovu ya dunia. Neno analotumia linaonyesha kwamba ushindi wake ni wa kudumu, unaendelea. Yesu ni mshindi, na wanafunzi wanashiriki katika ushindi wa Yesu kwa sababu wameunganishwa naye, hivyo wanaweza kuwa na amani na furaha hata wanapopata taabu.</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16:25–33 katika tafsiri rahisi zaidi kuelewa.</w:t>
      </w:r>
    </w:p>
    <w:p>
      <w:pPr/>
      <w:r>
        <w:rPr>
          <w:lang w:val="sw_KE" w:bidi="sw_KE"/>
        </w:rPr>
      </w:r>
      <w:r>
        <w:rPr>
          <w:lang w:val="sw_KE" w:bidi="sw_KE"/>
        </w:rPr>
        <w:t>Katika hatua hii, kikundi kitafafanua matukio, wahusika na mpangilio wa kifungu hiki. Kisha kikundi kitawazia fungu hili.</w:t>
      </w:r>
    </w:p>
    <w:p>
      <w:pPr/>
      <w:r>
        <w:rPr>
          <w:lang w:val="sw_KE" w:bidi="sw_KE"/>
        </w:rPr>
      </w:r>
      <w:r>
        <w:rPr>
          <w:lang w:val="sw_KE" w:bidi="sw_KE"/>
        </w:rPr>
        <w:t>Simulizi hii ina tukio 1.</w:t>
      </w:r>
    </w:p>
    <w:p>
      <w:pPr/>
      <w:r>
        <w:rPr>
          <w:lang w:val="sw_KE" w:bidi="sw_KE"/>
        </w:rPr>
      </w:r>
      <w:r>
        <w:rPr>
          <w:b/>
          <w:lang w:val="sw_KE" w:bidi="sw_KE"/>
        </w:rPr>
        <w:t>Katika tukio la kwanza:</w:t>
      </w:r>
      <w:r>
        <w:rPr>
          <w:lang w:val="sw_KE" w:bidi="sw_KE"/>
        </w:rPr>
        <w:t xml:space="preserve"> Yesu anawaambia wanafunzi kwamba hivi karibuni atawaambia wazi kuhusu Baba. Wakati huo utakapokuja, wanafunzi watamwomba Baba moja kwa moja kile wanachotaka kwa sababu wamempenda Yesu na wameamini kwamba alikuja kutoka kwa Mungu. Amewaonya kuhusu kile kitakachokuja ili wawe na amani kwa sababu ameshinda nguvu za uovu za ulimwengu.</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11 wa Yesu (Yuda alikuwa ameshaondoka)</w:t>
      </w:r>
    </w:p>
    <w:p>
      <w:pPr/>
      <w:r>
        <w:rPr>
          <w:lang w:val="sw_KE" w:bidi="sw_KE"/>
        </w:rPr>
      </w:r>
      <w:r>
        <w:rPr>
          <w:lang w:val="sw_KE" w:bidi="sw_KE"/>
        </w:rPr>
        <w:t>Kama kikundi, zingatia sehemu hizi za mpangilio wa simulizi: Yesu bado anazungumza na wanafunzi wake 11 katika chumba cha juu baada ya Yuda kuondoka ili kumsaliti. Karamu ya Pasaka imekaribia kuisha.</w:t>
      </w:r>
    </w:p>
    <w:p>
      <w:pPr/>
      <w:r>
        <w:rPr>
          <w:lang w:val="sw_KE" w:bidi="sw_KE"/>
        </w:rPr>
      </w:r>
      <w:r>
        <w:rPr>
          <w:lang w:val="sw_KE" w:bidi="sw_KE"/>
        </w:rPr>
        <w:t>Yesu anawaambia wanafunzi wake kwamba amekuwa akizungumza nao kwa mifano, lakini hivi karibuni hatatumia mifano, bali atawaambia waziwazi, au kwa uwazi, kuhusu Baba, Mungu. Wakati huo utakapokuja, wanafunzi watamwomba Baba moja kwa moja kile wanachotaka kwa jina la Yesu, kwa sababu wameunganishwa naye. Yesu hatamwomba Baba kwa ajili yao, kwa sababu hatahitaji kufanya hivyo. Baba mwenyewe anawapenda wanafunzi kwa sababu wamempenda Yesu na kuamini kwamba alitoka kwa Baba. Yesu alikuja kutoka kwa Baba na kuingia ulimwenguni na sasa anaondoka ulimwenguni ili kurudi kwa Baba.</w:t>
      </w:r>
    </w:p>
    <w:p>
      <w:pPr/>
      <w:r>
        <w:rPr>
          <w:lang w:val="sw_KE" w:bidi="sw_KE"/>
        </w:rPr>
      </w:r>
      <w:r>
        <w:rPr>
          <w:lang w:val="sw_KE" w:bidi="sw_KE"/>
        </w:rPr>
        <w:t>Wanafunzi wanasema kwamba kwa sababu Yesu alijua maswali yao bila wao hata kumwuliza, sasa wanaona kwamba hahitaji watu kumwuliza maswali ili ajue maswali hayo ni nini. Kwa sababu anajua mambo bila kuambiwa, wanaamini alitoka kwa Mungu.</w:t>
      </w:r>
    </w:p>
    <w:p>
      <w:pPr/>
      <w:r>
        <w:rPr>
          <w:lang w:val="sw_KE" w:bidi="sw_KE"/>
        </w:rPr>
      </w:r>
      <w:r>
        <w:rPr>
          <w:lang w:val="sw_KE" w:bidi="sw_KE"/>
        </w:rPr>
        <w:t>Yesu anawauliza, "Je, sasa mnaamini?" Hajiulizi kweli kama wanaamini. Anajua wanaamini, lakini imani yao ni dhaifu. Anasema "wakati unakuja na tayari uko hapa" ili kuonyesha kwamba kitu kitatokea hivi karibuni sana. Yesu anatabiri kwamba hivi karibuni wanafunzi watatawanyika. Anajua kwamba atakapokamatwa na kusulubishwa kesho yake, wanafunzi wote watamkimbia na kukimbiana wao kwa wao. Kila mtu ataenda nyumbani kwake mwenyewe kwa sababu watakuwa na huzuni na hofu. Yesu ataachwa peke yake, lakini hayuko peke yake kamwe kwa sababu Baba yake, Mungu, daima yuko pamoja naye.</w:t>
      </w:r>
    </w:p>
    <w:p>
      <w:pPr/>
      <w:r>
        <w:rPr>
          <w:lang w:val="sw_KE" w:bidi="sw_KE"/>
        </w:rPr>
      </w:r>
      <w:r>
        <w:rPr>
          <w:lang w:val="sw_KE" w:bidi="sw_KE"/>
        </w:rPr>
        <w:t>Simama na mjadili swali hili kama kikundi: Watu katika utamaduni wako wanazungumza vipi kuhusu kile kinachotokea wakati kikundi cha watu au wanyama ambao wako pamoja ghafla wanatawanyika na kukimbia kuelekea pande tofauti, mara nyingi kwa sababu kitu fulani kinawatia hofu? Sitisha sauti hii hapa.</w:t>
      </w:r>
    </w:p>
    <w:p>
      <w:pPr/>
      <w:r>
        <w:rPr>
          <w:lang w:val="sw_KE" w:bidi="sw_KE"/>
        </w:rPr>
      </w:r>
      <w:r>
        <w:rPr>
          <w:lang w:val="sw_KE" w:bidi="sw_KE"/>
        </w:rPr>
        <w:t>Amewaambia wanafunzi yote aliyowaambia ili wawe na amani na furaha. Katika ulimwengu, watakuwa na taabu kwa sababu ulimwengu umelaaniwa na dhambi. Wanafunzi wa Yesu wanaweza kuwa na amani na furaha hata katikati ya taabu, kwa sababu wameunganishwa na Yesu ambaye tayari ameshinda nguvu za uovu za ulimwengu. Yesu anawaambia wanafunzi wajipe moyo au wawe na ujasiri. Wanafunzi wameunganishwa na Yesu, kwa hiyo wanashiriki katika ushindi wake.</w:t>
      </w:r>
    </w:p>
    <w:p>
      <w:pPr/>
      <w:r>
        <w:rPr>
          <w:lang w:val="sw_KE" w:bidi="sw_KE"/>
        </w:rPr>
      </w:r>
      <w:r>
        <w:rPr>
          <w:lang w:val="sw_KE" w:bidi="sw_KE"/>
        </w:rPr>
        <w:t>Sasa kikundi kinapaswa kuunda ubao wa hadithi, kuchora au kutumia vitu ili kuonyesha na kufafanua simulizi pamoja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16:25–33 katika tafsiri rahisi zaidi kuelewa.</w:t>
      </w:r>
    </w:p>
    <w:p>
      <w:pPr/>
      <w:r>
        <w:rPr>
          <w:lang w:val="sw_KE" w:bidi="sw_KE"/>
        </w:rPr>
      </w:r>
      <w:r>
        <w:rPr>
          <w:lang w:val="sw_KE" w:bidi="sw_KE"/>
        </w:rPr>
        <w:t>Katika hatua hii, kikundi kitaigiza simulizi hii.</w:t>
      </w:r>
    </w:p>
    <w:p>
      <w:pPr/>
      <w:r>
        <w:rPr>
          <w:lang w:val="sw_KE" w:bidi="sw_KE"/>
        </w:rPr>
      </w:r>
      <w:r>
        <w:rPr>
          <w:lang w:val="sw_KE" w:bidi="sw_KE"/>
        </w:rPr>
        <w:t>Simulizi hii ina tukio 1.</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11 wa Yesu (Yuda alikuwa ameshaondoka)</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kipindi fulani cha igizo, sitisha igizo hili na muulize yule anayeigiza mhusika, "Unahisi vipi au unawaza nini?" Muigizaji anayeigiza wahusika hao anapaswa kueleza hisia au mawazo yake iwapo angekuwa mhusika huyo. Kisha endelea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Ufuatayo ni mfano wa igizo hili na majibu yanayowezekana.</w:t>
      </w:r>
    </w:p>
    <w:p>
      <w:pPr/>
      <w:r>
        <w:rPr>
          <w:lang w:val="sw_KE" w:bidi="sw_KE"/>
        </w:rPr>
      </w:r>
      <w:r>
        <w:rPr>
          <w:lang w:val="sw_KE" w:bidi="sw_KE"/>
        </w:rPr>
        <w:t>Yesu anawaambia wanafunzi wake kwamba amekuwa akizungumza nao kwa "mifano" lakini hivi karibuni hatatumia mifano bali atawaambia wazi kuhusu Baba, Mungu.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kama mwanafunzi, "Unahisi nini au unafikiria nini?" Mtu anaweza kujibu mambo kama, "Sasa ninaelewa kwa nini nilichanganyikiwa mara nyingi sana na yale aliyokuwa akisema Yesu!" au "Nimefarijika sana kwamba hivi karibuni Yesu atazungumza nasi wazi kuhusu Baba. Mara nyingi nimechanganyikiwa lakini ninataka kweli kuelewa," au "Ninatumaini hatimaye nitaelewa kile Yesu amekuwa akijaribu kutufundisha."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anasema wakati huo utakapofika, wanafunzi watamwomba Baba moja kwa moja kile wanachotaka kwa sababu wameunganishwa na Yesu. Yesu hatamwomba Baba kwa ajili yao, kwa sababu hatahitaji kufanya hivyo. Baba mwenyewe anawapenda wanafunzi kwa sababu wamempenda Yesu na kuamini kwamba alikuja kutoka kwa Mungu.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kama mwanafunzi, "Unahisi nini au unafikiria nini?" Mtu anaweza kujibu mambo kama, "Nastaajabu kwamba tutaweza kumwomba Baba mambo sisi wenyewe!" au "Ni vigumu kuamini kwamba Baba mwenyewe anatupenda kwa sababu tu tunampenda Yesu na kuamini kwamba alitoka kwa Mungu!" au "Je, hii ina maana Mungu Baba atajibu sala zetu kwa njia sawa na alivyokuwa akijibu sala za Yesu?"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Wanafunzi wanasema sasa wanaona kwamba Yesu anajua mambo yote na hahitaji mtu yeyote kumwuliza maswali. Ndiyo sababu wanaamini alikuja kutoka kwa Mungu.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wanafunzi, "Mnahisi vipi au mnawaza nini?" Mtu anaweza kujibu mambo kama, "Nilishangaa kwamba Yesu alijua swali letu hata ingawa hatukumwuliza!" au "Ni lazima Yesu alikuja kutoka kwa Mungu kama alivyosema, kwa sababu vinginevyo hangeweza kujua mawazo yetu," au "Ninaamini Yesu alikuja kutoka kwa Mungu lakini bado sielewi kabisa."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anasema, "Je, sasa mnaamini?"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vipi au unawaza nini?" Mtu anaweza kujibu mambo kama, "Nina huzuni kwa wanafunzi wangu. Hawatambui kwamba imani yao itajaribiwa sana nitakapokufa kesho," au "Ninawapenda wanafunzi wangu. Wanaamini, lakini imani yao ni dhaifu sana. Kusulubishwa kwangu kutakuwa vigumu sana kwao," au "Najua wanafunzi wangu wanafikiri wanaamini, lakini kuna mengi sana ambayo bado wanahitaji kuelewa. Watashangaa nitakapoweza kuzungumza nao waziwazi baada ya Baba kunifufua kutoka kwa wafu hadi kwenye uzima."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alisema wakati ulikuwa unakuja ambapo wanafunzi wangetawanyika. Wangekimbia kutoka kwa kila mmoja na kutoka kwa Yesu, na angekuwa peke yake. Lakini hayuko peke yake kamwe kwa sababu Mungu Baba daima yuko pamoja naye.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kama mwanafunzi, "Unahisi nini au unafikiria nini?" Mtu anaweza kujibu mambo kama, "Nina wasiwasi." Tumekuwa pamoja kwa miaka mitatu. Ni nini kitatokea ambacho kitatufanya tuachane ghafla?" au "Wakati huu wa kutisha utatokea lini ambao utasababisha tumwache Yesu na kuachana sisi kwa sisi?" au "Hii inanifanya niwe na wasiwasi." Nitafanya nini nitakapokwenda nyumbani? Niliacha kazi yangu ili kumfuata Yesu kwa miaka hii mitatu iliyopita."</w:t>
      </w:r>
    </w:p>
    <w:p>
      <w:pPr>
        <w:pStyle w:val="ListBullet"/>
        <w:spacing w:line="240" w:lineRule="auto"/>
        <w:ind w:left="720"/>
      </w:pPr>
      <w:r>
        <w:rPr>
          <w:lang w:val="sw_KE" w:bidi="sw_KE"/>
        </w:rPr>
      </w:r>
      <w:r>
        <w:rPr>
          <w:lang w:val="sw_KE" w:bidi="sw_KE"/>
        </w:rPr>
        <w:t>Endelea na igizo.</w:t>
      </w:r>
      <w:r>
        <w:rPr>
          <w:lang w:val="sw_KE" w:bidi="sw_KE"/>
        </w:rPr>
      </w:r>
    </w:p>
    <w:p>
      <w:pPr>
        <w:pStyle w:val="Heading3"/>
      </w:pPr>
      <w:r>
        <w:rPr>
          <w:lang w:val="sw_KE" w:bidi="sw_KE"/>
        </w:rPr>
        <w:t>Kujaza Mapengo</w:t>
      </w:r>
    </w:p>
    <w:p>
      <w:pPr/>
      <w:r>
        <w:rPr>
          <w:lang w:val="sw_KE" w:bidi="sw_KE"/>
        </w:rPr>
      </w:r>
      <w:r>
        <w:rPr>
          <w:lang w:val="sw_KE" w:bidi="sw_KE"/>
        </w:rPr>
        <w:t>Sikiliza toleo la sauti la Yohana 16:25–33 katika tafsiri rahisi zaidi kuelewa.</w:t>
      </w:r>
    </w:p>
    <w:p>
      <w:pPr/>
      <w:r>
        <w:rPr>
          <w:lang w:val="sw_KE" w:bidi="sw_KE"/>
        </w:rPr>
      </w:r>
      <w:r>
        <w:rPr>
          <w:lang w:val="sw_KE" w:bidi="sw_KE"/>
        </w:rPr>
        <w:t>Katika hatua hii kikundi kitajadili maneno muhimu na istilahi zilizomo katika simulizi hii.</w:t>
      </w:r>
    </w:p>
    <w:p>
      <w:pPr/>
      <w:r>
        <w:rPr>
          <w:lang w:val="sw_KE" w:bidi="sw_KE"/>
        </w:rPr>
      </w:r>
      <w:r>
        <w:rPr>
          <w:lang w:val="sw_KE" w:bidi="sw_KE"/>
        </w:rPr>
        <w:t xml:space="preserve">Yesu anasema kwamba amekuwa akizungumza na wanafunzi kwa kutumia </w:t>
      </w:r>
      <w:r>
        <w:rPr>
          <w:b/>
          <w:lang w:val="sw_KE" w:bidi="sw_KE"/>
        </w:rPr>
        <w:t>lugha ya picha</w:t>
      </w:r>
      <w:r>
        <w:rPr>
          <w:lang w:val="sw_KE" w:bidi="sw_KE"/>
        </w:rPr>
        <w:t>, ambayo inaweza kurejelea mifano lakini pia aina nyingine za lugha ambapo maana imefichwa. Ni lugha inayotumia mifanano, milinganisho, au hadithi ili kufundisha kitu. Baadhi ya lugha huuita aina hii ya usemi "maneno ya picha" au "maneno ya mfano." Yesu anatumia usemi huu tena mwishoni mwa sehemu hii. Tumia neno au kifungu kilekile kwa "tamathali za usemi" katika fungu hili la maneno.</w:t>
      </w:r>
    </w:p>
    <w:p>
      <w:pPr/>
      <w:r>
        <w:rPr>
          <w:lang w:val="sw_KE" w:bidi="sw_KE"/>
        </w:rPr>
      </w:r>
      <w:r>
        <w:rPr>
          <w:lang w:val="sw_KE" w:bidi="sw_KE"/>
        </w:rPr>
        <w:t>Sitisha hapa na mjadili kama kikundi ni neno au usemi gani mtakaotumia kwa ajili ya "tamathali za usemi." Sitisha sauti hii hapa.</w:t>
      </w:r>
    </w:p>
    <w:p>
      <w:pPr/>
      <w:r>
        <w:rPr>
          <w:lang w:val="sw_KE" w:bidi="sw_KE"/>
        </w:rPr>
      </w:r>
      <w:r>
        <w:rPr>
          <w:lang w:val="sw_KE" w:bidi="sw_KE"/>
        </w:rPr>
        <w:t xml:space="preserve">Yesu anasema </w:t>
      </w:r>
      <w:r>
        <w:rPr>
          <w:b/>
          <w:lang w:val="sw_KE" w:bidi="sw_KE"/>
        </w:rPr>
        <w:t>saa</w:t>
      </w:r>
      <w:r>
        <w:rPr>
          <w:lang w:val="sw_KE" w:bidi="sw_KE"/>
        </w:rPr>
        <w:t xml:space="preserve">, au </w:t>
      </w:r>
      <w:r>
        <w:rPr>
          <w:b/>
          <w:lang w:val="sw_KE" w:bidi="sw_KE"/>
        </w:rPr>
        <w:t>wakati</w:t>
      </w:r>
      <w:r>
        <w:rPr>
          <w:lang w:val="sw_KE" w:bidi="sw_KE"/>
        </w:rPr>
        <w:t xml:space="preserve">, unakuja ambapo atawaambia wanafunzi </w:t>
      </w:r>
      <w:r>
        <w:rPr>
          <w:b/>
          <w:lang w:val="sw_KE" w:bidi="sw_KE"/>
        </w:rPr>
        <w:t>waziwazi</w:t>
      </w:r>
      <w:r>
        <w:rPr>
          <w:lang w:val="sw_KE" w:bidi="sw_KE"/>
        </w:rPr>
        <w:t xml:space="preserve"> kuhusu Baba. Saa ni kipimo cha wakati na hapa inatumika kuwakilisha kiasi kikubwa cha wakati. Yesu anasema kwamba hivi karibuni atazungumza wazi kuhusu Baba. Neno lililotumiwa kwa "waziwazi" lilitumiwa awali katika Injili ya Yohana na linaweza pia kumaanisha "hadharani" au "kwa ujasiri." Katika baadhi ya lugha neno hili linatumiwa kwa jinsi msikilizaji anavyoelewa kitu badala ya jinsi msemaji anavyokisema. Neno hili pia linatumiwa tena mwishoni mwa fungu hili. Tumia neno lile lile au kifungu kimoja mfululizo katika kifungu hiki chote.</w:t>
      </w:r>
    </w:p>
    <w:p>
      <w:pPr/>
      <w:r>
        <w:rPr>
          <w:lang w:val="sw_KE" w:bidi="sw_KE"/>
        </w:rPr>
      </w:r>
      <w:r>
        <w:rPr>
          <w:lang w:val="sw_KE" w:bidi="sw_KE"/>
        </w:rPr>
        <w:t>Sitisha hapa na mjadili kama kikundi neno au usemi gani mtakaotumia kwa "saa inakuja." Sitisha sauti hii hapa.</w:t>
      </w:r>
    </w:p>
    <w:p>
      <w:pPr/>
      <w:r>
        <w:rPr>
          <w:lang w:val="sw_KE" w:bidi="sw_KE"/>
        </w:rPr>
      </w:r>
      <w:r>
        <w:rPr>
          <w:lang w:val="sw_KE" w:bidi="sw_KE"/>
        </w:rPr>
        <w:t>Simameni hapa na mjadili kama kikundi neno gani au kifungu gani cha maneno mtakachotumia kwa "waziwazi." Sitisha sauti hii hapa.</w:t>
      </w:r>
    </w:p>
    <w:p>
      <w:pPr/>
      <w:r>
        <w:rPr>
          <w:lang w:val="sw_KE" w:bidi="sw_KE"/>
        </w:rPr>
      </w:r>
      <w:r>
        <w:rPr>
          <w:lang w:val="sw_KE" w:bidi="sw_KE"/>
        </w:rPr>
        <w:t xml:space="preserve">Yesu anasema amewaambia wanafunzi mambo yote aliyowaambia ili wawe na </w:t>
      </w:r>
      <w:r>
        <w:rPr>
          <w:b/>
          <w:lang w:val="sw_KE" w:bidi="sw_KE"/>
        </w:rPr>
        <w:t>amani</w:t>
      </w:r>
      <w:r>
        <w:rPr>
          <w:lang w:val="sw_KE" w:bidi="sw_KE"/>
        </w:rPr>
        <w:t xml:space="preserve">. Neno analotumia kwa amani hapa linamaanisha zaidi ya kukosekana kwa taabu tu, bali pia uwepo wa furaha. Tumia neno lile lile la amani ulilotumia hapo awali. </w:t>
      </w:r>
      <w:r>
        <w:rPr>
          <w:lang w:val="sw_KE" w:bidi="sw_KE"/>
        </w:rPr>
        <w:t>Amani</w:t>
      </w:r>
      <w:r>
        <w:rPr>
          <w:lang w:val="sw_KE" w:bidi="sw_KE"/>
        </w:rPr>
        <w:t xml:space="preserve"> ipo katika Faharasa Kuu.</w:t>
      </w:r>
    </w:p>
    <w:p>
      <w:pPr/>
      <w:r>
        <w:rPr>
          <w:lang w:val="sw_KE" w:bidi="sw_KE"/>
        </w:rPr>
      </w:r>
      <w:r>
        <w:rPr>
          <w:lang w:val="sw_KE" w:bidi="sw_KE"/>
        </w:rPr>
        <w:t xml:space="preserve">Yesu aliwaambia wanafunzi </w:t>
      </w:r>
      <w:r>
        <w:rPr>
          <w:b/>
          <w:lang w:val="sw_KE" w:bidi="sw_KE"/>
        </w:rPr>
        <w:t>wajipe moyo</w:t>
      </w:r>
      <w:r>
        <w:rPr>
          <w:lang w:val="sw_KE" w:bidi="sw_KE"/>
        </w:rPr>
        <w:t xml:space="preserve">, au wawe na ujasiri, kwa sababu tayari alikuwa ameshinda </w:t>
      </w:r>
      <w:r>
        <w:rPr>
          <w:b/>
          <w:lang w:val="sw_KE" w:bidi="sw_KE"/>
        </w:rPr>
        <w:t>ulimwengu</w:t>
      </w:r>
      <w:r>
        <w:rPr>
          <w:lang w:val="sw_KE" w:bidi="sw_KE"/>
        </w:rPr>
        <w:t>. Katika hali hii, neno ulimwengu halimaanishi watu wa ulimwengu. Inamaanisha nguvu za uovu za ulimwengu, ikiwa ni pamoja na Shetani na mapepo yake na dhambi.</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kusahihishana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vyovyote, miondoko au ubao wao wa hadithi ili kuwasaidia kukumbuka fungu hilo la maneno. Sitisha sauti hii ya kurekodi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17:1–19</w:t>
      </w:r>
      <w:r>
        <w:rPr>
          <w:lang w:val="sw_KE" w:bidi="sw_KE"/>
        </w:rPr>
      </w:r>
    </w:p>
    <w:p>
      <w:pPr>
        <w:pStyle w:val="Heading3"/>
      </w:pPr>
      <w:r>
        <w:rPr>
          <w:lang w:val="sw_KE" w:bidi="sw_KE"/>
        </w:rPr>
        <w:t>Sikiliza na Moyo</w:t>
      </w:r>
    </w:p>
    <w:p>
      <w:pPr/>
      <w:r>
        <w:rPr>
          <w:lang w:val="sw_KE" w:bidi="sw_KE"/>
        </w:rPr>
      </w:r>
      <w:r>
        <w:rPr>
          <w:lang w:val="sw_KE" w:bidi="sw_KE"/>
        </w:rPr>
        <w:t>Katika hatua hii, sikiliza Yohana 17:1–19 na muiweke mioyoni mwenu.</w:t>
      </w:r>
    </w:p>
    <w:p>
      <w:pPr/>
      <w:r>
        <w:rPr>
          <w:lang w:val="sw_KE" w:bidi="sw_KE"/>
        </w:rPr>
      </w:r>
      <w:r>
        <w:rPr>
          <w:lang w:val="sw_KE" w:bidi="sw_KE"/>
        </w:rPr>
        <w:t>Sikiliza toleo la sauti la Yohana 17:1–19 mara tatu, katika tafsiri tatu tofauti, ikiwezekana.</w:t>
      </w:r>
    </w:p>
    <w:p>
      <w:pPr/>
      <w:r>
        <w:rPr>
          <w:lang w:val="sw_KE" w:bidi="sw_KE"/>
        </w:rPr>
      </w:r>
      <w:r>
        <w:rPr>
          <w:lang w:val="sw_KE" w:bidi="sw_KE"/>
        </w:rPr>
        <w:t>Sitisha sauti hii hapa.</w:t>
      </w:r>
    </w:p>
    <w:p>
      <w:pPr/>
      <w:r>
        <w:rPr>
          <w:lang w:val="sw_KE" w:bidi="sw_KE"/>
        </w:rPr>
      </w:r>
      <w:r>
        <w:rPr>
          <w:lang w:val="sw_KE" w:bidi="sw_KE"/>
        </w:rPr>
        <w:t>Sasa, kama kikundi, jadili maswali yafuatayo:</w:t>
      </w:r>
    </w:p>
    <w:p>
      <w:pPr>
        <w:pStyle w:val="ListBullet"/>
        <w:spacing w:line="240" w:lineRule="auto"/>
        <w:ind w:left="720"/>
      </w:pPr>
      <w:r>
        <w:rPr>
          <w:lang w:val="sw_KE" w:bidi="sw_KE"/>
        </w:rPr>
      </w:r>
      <w:r>
        <w:rPr>
          <w:lang w:val="sw_KE" w:bidi="sw_KE"/>
        </w:rPr>
        <w:t>Unapenda nini katika simulizi hii? Sitisha sauti hii hapa.</w:t>
      </w:r>
    </w:p>
    <w:p>
      <w:pPr>
        <w:pStyle w:val="ListBullet"/>
        <w:spacing w:line="240" w:lineRule="auto"/>
        <w:ind w:left="720"/>
      </w:pPr>
      <w:r>
        <w:rPr>
          <w:lang w:val="sw_KE" w:bidi="sw_KE"/>
        </w:rPr>
      </w:r>
      <w:r>
        <w:rPr>
          <w:lang w:val="sw_KE" w:bidi="sw_KE"/>
        </w:rPr>
        <w:t>Ni nini hupendi au huelewi katika simulizi hii? Sitisha sauti hii hapa.</w:t>
      </w:r>
    </w:p>
    <w:p>
      <w:pPr>
        <w:pStyle w:val="ListBullet"/>
        <w:spacing w:line="240" w:lineRule="auto"/>
        <w:ind w:left="720"/>
      </w:pPr>
      <w:r>
        <w:rPr>
          <w:lang w:val="sw_KE" w:bidi="sw_KE"/>
        </w:rPr>
      </w:r>
      <w:r>
        <w:rPr>
          <w:lang w:val="sw_KE" w:bidi="sw_KE"/>
        </w:rPr>
        <w:t>Kifungu hiki kinatuambia nini kuhusu Mungu na Yesu? Sitisha sauti hii hapa.</w:t>
      </w:r>
    </w:p>
    <w:p>
      <w:pPr>
        <w:pStyle w:val="ListBullet"/>
        <w:spacing w:line="240" w:lineRule="auto"/>
        <w:ind w:left="720"/>
      </w:pPr>
      <w:r>
        <w:rPr>
          <w:lang w:val="sw_KE" w:bidi="sw_KE"/>
        </w:rPr>
      </w:r>
      <w:r>
        <w:rPr>
          <w:lang w:val="sw_KE" w:bidi="sw_KE"/>
        </w:rPr>
        <w:t>Simulizi hii linatuambia nini kuhusu watu? Sitisha sauti hii hapa.</w:t>
      </w:r>
    </w:p>
    <w:p>
      <w:pPr>
        <w:pStyle w:val="ListBullet"/>
        <w:spacing w:line="240" w:lineRule="auto"/>
        <w:ind w:left="720"/>
      </w:pPr>
      <w:r>
        <w:rPr>
          <w:lang w:val="sw_KE" w:bidi="sw_KE"/>
        </w:rPr>
      </w:r>
      <w:r>
        <w:rPr>
          <w:lang w:val="sw_KE" w:bidi="sw_KE"/>
        </w:rPr>
        <w:t>Simulizi hii inaathiri vipi maisha yetu ya kila siku? Sitisha sauti hii hapa.</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17:1–19 katika tafsiri rahisi zaidi kuelewa.</w:t>
      </w:r>
    </w:p>
    <w:p>
      <w:pPr/>
      <w:r>
        <w:rPr>
          <w:lang w:val="sw_KE" w:bidi="sw_KE"/>
        </w:rPr>
      </w:r>
      <w:r>
        <w:rPr>
          <w:lang w:val="sw_KE" w:bidi="sw_KE"/>
        </w:rPr>
        <w:t>Je, unakumbuka katika simulizi ya awali jinsi Yesu alikuwa akizungumza na wanafunzi wake? Yesu alikuwa akiwaambia kwamba ingawa kutakuwa na taabu ulimwenguni, Yesu mwenyewe ameushinda ulimwengu.</w:t>
      </w:r>
    </w:p>
    <w:p>
      <w:pPr/>
      <w:r>
        <w:rPr>
          <w:lang w:val="sw_KE" w:bidi="sw_KE"/>
        </w:rPr>
      </w:r>
      <w:r>
        <w:rPr>
          <w:lang w:val="sw_KE" w:bidi="sw_KE"/>
        </w:rPr>
        <w:t>Wakati Yesu alikuwa amemaliza tu kuzungumza na wanafunzi wake, hapa ndipo tunaanza fungu letu linalofuata.</w:t>
      </w:r>
    </w:p>
    <w:p>
      <w:pPr/>
      <w:r>
        <w:rPr>
          <w:lang w:val="sw_KE" w:bidi="sw_KE"/>
        </w:rPr>
      </w:r>
      <w:r>
        <w:rPr>
          <w:lang w:val="sw_KE" w:bidi="sw_KE"/>
        </w:rPr>
        <w:t>Baada ya Yesu kumaliza kuzungumza na wanafunzi wake, aliangalia angani na kuanza kumwomba Mungu. Kuangalia angani ili kuomba ilikuwa desturi ya Kiyahudi wakati huo.</w:t>
      </w:r>
    </w:p>
    <w:p>
      <w:pPr/>
      <w:r>
        <w:rPr>
          <w:lang w:val="sw_KE" w:bidi="sw_KE"/>
        </w:rPr>
      </w:r>
      <w:r>
        <w:rPr>
          <w:lang w:val="sw_KE" w:bidi="sw_KE"/>
        </w:rPr>
        <w:t>Sitisha hapa na mjadili swali hili kama kikundi: Katika utamaduni wenu, mnatumia mkao gani mnapoomba? Ni aina gani ya maneno unayoyatumia? Sitisha sauti hii hapa.</w:t>
      </w:r>
    </w:p>
    <w:p>
      <w:pPr/>
      <w:r>
        <w:rPr>
          <w:lang w:val="sw_KE" w:bidi="sw_KE"/>
        </w:rPr>
      </w:r>
      <w:r>
        <w:rPr>
          <w:lang w:val="sw_KE" w:bidi="sw_KE"/>
        </w:rPr>
        <w:t>Yesu anaangalia mbinguni ili kuonyesha kwamba anazungumza na Mungu Baba, ambaye anaishi mbinguni. Yesu anasema "Baba, saa imefika. Mtukuze Mwana wako, ili aweze kukutukuza," ikimaanisha kwamba hivi karibuni itakuwa wakati wa Yesu kufa msalabani na kuonyesha utukufu wa Mungu na Yesu ulimwenguni. Hii ina maana kwamba watu wengi wataona nguvu ya ajabu ya Mungu.</w:t>
      </w:r>
    </w:p>
    <w:p>
      <w:pPr/>
      <w:r>
        <w:rPr>
          <w:lang w:val="sw_KE" w:bidi="sw_KE"/>
        </w:rPr>
      </w:r>
      <w:r>
        <w:rPr>
          <w:lang w:val="sw_KE" w:bidi="sw_KE"/>
        </w:rPr>
        <w:t>Mungu alimpa Yesu mamlaka yote, au haki, juu ya watu wote ili Yesu aweze kutoa uzima wa milele kwa watu ambao Mungu alikuwa amempa ili kuwa wafuasi wake. Wafuasi wa Yesu ni watu ambao walikuwa wametubu, au waligeuka kutoka kwa dhambi zao na walikuwa wakimtii Mungu.</w:t>
      </w:r>
    </w:p>
    <w:p>
      <w:pPr/>
      <w:r>
        <w:rPr>
          <w:lang w:val="sw_KE" w:bidi="sw_KE"/>
        </w:rPr>
      </w:r>
      <w:r>
        <w:rPr>
          <w:lang w:val="sw_KE" w:bidi="sw_KE"/>
        </w:rPr>
        <w:t>Yesu anaendelea kuelezea kuhusu maana ya "uzima wa milele," kwamba Wayahudi na watu wa Mataifa, au wasio Wayahudi, wanaweza kupokea uzima wa milele, au kuishi maisha ya milele na Mungu. Yesu anasema kwamba kumjua na kumwabudu Mungu ina maana kwamba unaweza kufurahia uwepo wake milele. Kwa kumjua Mungu, kwamba yeye ni Mungu pekee wa kweli ambaye yupo, na kumjua Yesu Kristo, ambaye Mungu alimtuma ili kuokoa watu kutoka kwa dhambi zao, mtu yeyote anaweza kupokea uzima huu wa milele na Mungu.</w:t>
      </w:r>
    </w:p>
    <w:p>
      <w:pPr/>
      <w:r>
        <w:rPr>
          <w:lang w:val="sw_KE" w:bidi="sw_KE"/>
        </w:rPr>
      </w:r>
      <w:r>
        <w:rPr>
          <w:lang w:val="sw_KE" w:bidi="sw_KE"/>
        </w:rPr>
        <w:t>Yesu anaendelea kusema kwamba amemletea Mungu utukufu duniani kwa kumaliza kazi, au majukumu ambayo Mungu alimpa afanye. Yesu anamwomba Mungu ampe utukufu. Yesu hakuwa akiomba utukufu huu ili kujitukuza mwenyewe. Yesu alitaka kuonyesha ulimwengu jinsi Mungu alivyokuwa wa ajabu. Yesu alikuwa akimtarajia Mungu kumpa Yesu utukufu ili kila mtu ambaye alimwona Yesu ashangae na kumwabudu Mungu. Yesu anamwomba Mungu amheshimu kwa njia sawa na alivyofanya kabla ya Mungu kuumba ulimwengu.</w:t>
      </w:r>
    </w:p>
    <w:p>
      <w:pPr/>
      <w:r>
        <w:rPr>
          <w:lang w:val="sw_KE" w:bidi="sw_KE"/>
        </w:rPr>
      </w:r>
      <w:r>
        <w:rPr>
          <w:lang w:val="sw_KE" w:bidi="sw_KE"/>
        </w:rPr>
        <w:t>Mungu aliumba ulimwengu, kwa hiyo ni jambo la busara kwamba Mungu alikuwepo kabla ya ulimwengu kuwepo. Kwa kuwa Yesu ni Mungu, basi Yesu pia alikuwepo na Mungu kabla ya ulimwengu kuumbwa.</w:t>
      </w:r>
    </w:p>
    <w:p>
      <w:pPr/>
      <w:r>
        <w:rPr>
          <w:lang w:val="sw_KE" w:bidi="sw_KE"/>
        </w:rPr>
      </w:r>
      <w:r>
        <w:rPr>
          <w:lang w:val="sw_KE" w:bidi="sw_KE"/>
        </w:rPr>
        <w:t>Yesu kisha anaanza kumwomba Mungu kwa ajili ya wanafunzi wake. Kila kitu ulimwenguni ni cha Mungu, na Mungu alimpa Yesu watu. Yesu alimfunua Mungu kwa watu hawa kwa kuwapa maneno au ujumbe wa Mungu. Kwa sababu Yesu alimfunua Mungu kwao, watu hawa walimwamini Mungu, walimpenda Mungu, na kumtii Mungu.</w:t>
      </w:r>
    </w:p>
    <w:p>
      <w:pPr/>
      <w:r>
        <w:rPr>
          <w:lang w:val="sw_KE" w:bidi="sw_KE"/>
        </w:rPr>
      </w:r>
      <w:r>
        <w:rPr>
          <w:lang w:val="sw_KE" w:bidi="sw_KE"/>
        </w:rPr>
        <w:t>Yesu alifunua Mungu kwa watu ambao Mungu alimpa kutoka ulimwenguni. Watu wote wako ulimwenguni kwa sababu watu wote wanaishi katika dunia hii. Lakini baadhi ya watu ni "wa" ulimwengu, ikimaanisha kwamba wanajali zaidi kuhusu raha ambazo ulimwengu unawapa kama pesa, tamaa, na mamlaka. Watu wanapoelewa Yesu ni nani na kumfuata Mungu, bado wanaishi ulimwenguni. Hata hivyo, wao si wa ulimwengu tena, ni wa Mungu na Ufalme wa Mungu. Mungu anataka kuokoa watu ambao wanajali ulimwengu, na kuwafanya kuwa watu wake.</w:t>
      </w:r>
    </w:p>
    <w:p>
      <w:pPr/>
      <w:r>
        <w:rPr>
          <w:lang w:val="sw_KE" w:bidi="sw_KE"/>
        </w:rPr>
      </w:r>
      <w:r>
        <w:rPr>
          <w:lang w:val="sw_KE" w:bidi="sw_KE"/>
        </w:rPr>
        <w:t>Sitisha hapa na jaribu shughuli ifuatayo kama kikundi. Tazama kama unaweza kupata ua au mmea katikati ya magugu. Tazama ua hilo na unaweza kuona kwamba linaweza kuwa linajitahidi kukua kwa sababu limesongwa na mimea mingine yenye miiba na liko kivulini. Sasa mmea huu uko "katika" ulimwengu wa miiba na hakuna mwanga wa mchana na hauna furaha sana. Kwa hiyo ikiwa utaliondoa ua hilo na kulipanda mahali fulani penye mwanga wa mchana na utalilinda dhidi ya upepo, kama vile Mungu anavyotulinda, basi litapona na kuwa bora zaidi. Sasa mmea wenye furaha bado uko "katika" ulimwengu kwani bado upo lakini si "wa" ulimwengu wa miiba na giza tena kama ulivyokuwa awali. Maua mengine yanapoliangalia ua lenye furaha, yatahitaji kuwa sehemu ya ulimwengu huu mpya bora pia. Sasa fikiria kwamba ua ni mtu. Sitisha sauti hii hapa.</w:t>
      </w:r>
    </w:p>
    <w:p>
      <w:pPr/>
      <w:r>
        <w:rPr>
          <w:lang w:val="sw_KE" w:bidi="sw_KE"/>
        </w:rPr>
      </w:r>
      <w:r>
        <w:rPr>
          <w:lang w:val="sw_KE" w:bidi="sw_KE"/>
        </w:rPr>
        <w:t>Kila kitu ambacho Yesu alikuwa nacho kilitoka kwa Mungu, na wanafunzi walijua hili kwa sababu Yesu aliwapa neno, au ujumbe wa Mungu, na wanafunzi walilikubali na kuliamini. Wanafunzi pia wanajua kwamba alikuwa Mungu ambaye alimtuma Yesu.</w:t>
      </w:r>
    </w:p>
    <w:p>
      <w:pPr/>
      <w:r>
        <w:rPr>
          <w:lang w:val="sw_KE" w:bidi="sw_KE"/>
        </w:rPr>
      </w:r>
      <w:r>
        <w:rPr>
          <w:lang w:val="sw_KE" w:bidi="sw_KE"/>
        </w:rPr>
        <w:t>Yesu anaendelea kuomba kwa ajili ya wanafunzi kwa sababu ni wa Mungu lakini haombe "ulimwengu." "Ulimwengu" hapa unamaanisha watu wale ambao wanakataa kumwamini Yesu na badala yake wanaishi katika dhambi na kutomtii Mungu.</w:t>
      </w:r>
    </w:p>
    <w:p>
      <w:pPr/>
      <w:r>
        <w:rPr>
          <w:lang w:val="sw_KE" w:bidi="sw_KE"/>
        </w:rPr>
      </w:r>
      <w:r>
        <w:rPr>
          <w:lang w:val="sw_KE" w:bidi="sw_KE"/>
        </w:rPr>
        <w:t>Hata ingawa Yesu haombei ulimwengu, bado anajali kuhusu watu ambao hawamwamini. Watu katika "ulimwengu" walikuwa na uadui kwa Yesu na wafuasi wake. Mtazamo wa sala hii, hata hivyo, ni kwa wanafunzi wa Yesu kuwafikishia ujumbe wa wokovu watu wa ulimwengu ambao hawamwamini.</w:t>
      </w:r>
    </w:p>
    <w:p>
      <w:pPr/>
      <w:r>
        <w:rPr>
          <w:lang w:val="sw_KE" w:bidi="sw_KE"/>
        </w:rPr>
      </w:r>
      <w:r>
        <w:rPr>
          <w:lang w:val="sw_KE" w:bidi="sw_KE"/>
        </w:rPr>
        <w:t xml:space="preserve">Yesu kisha anasema, "Vyote nilivyo navyo ni vyako, na vyote ulivyo navyo ni vyangu." Yesu anamaanisha hapa kwamba "Watu hao wote, </w:t>
      </w:r>
      <w:r>
        <w:rPr>
          <w:b/>
          <w:lang w:val="sw_KE" w:bidi="sw_KE"/>
        </w:rPr>
        <w:t>waumini na wafuasi wa ujumbe wa Mungu</w:t>
      </w:r>
      <w:r>
        <w:rPr>
          <w:lang w:val="sw_KE" w:bidi="sw_KE"/>
        </w:rPr>
        <w:t xml:space="preserve"> ambao ni mali yangu, ni mali yako, na wote ambao ni mali yako ni mali yangu." Wanafunzi wanaonyesha jinsi Mungu na Yesu walivyo watukufu wanavyouonyesha kwa watu wengine. Yesu anasema kwamba utukufu wake umeonyeshwa kupitia wanafunzi.</w:t>
      </w:r>
    </w:p>
    <w:p>
      <w:pPr/>
      <w:r>
        <w:rPr>
          <w:lang w:val="sw_KE" w:bidi="sw_KE"/>
        </w:rPr>
      </w:r>
      <w:r>
        <w:rPr>
          <w:lang w:val="sw_KE" w:bidi="sw_KE"/>
        </w:rPr>
        <w:t>Sitisha hapa na jaribu shughuli ifuatayo kama kikundi. Utahitaji tochi ili kuwakilisha utukufu wa Mungu na kitu kingine kinachoakisi mwanga kutoka kwa tochi, kama vile kioo au mkebe wa chuma. Mtu mmoja awe Mungu, na mtu wa pili awe Yesu. Mwambie mtu anayeigiza Yesu ashikilize kipengee ambacho kinaakisi mwanga. Mtu anayeigiza Mungu aelekeze tochi kwenye kitu kinachoakisi kinachoshikiliwa na mtu anayeigiza Yesu—huu ni utukufu wa Mungu unaomwendea Yesu. Mtu anayeigiza Yesu kisha anasogeza kopo hilo ili mwanga unaoakisiwa uangukie kila mtu katika kikundi. Sitisha sauti hii hapa.</w:t>
      </w:r>
    </w:p>
    <w:p>
      <w:pPr/>
      <w:r>
        <w:rPr>
          <w:lang w:val="sw_KE" w:bidi="sw_KE"/>
        </w:rPr>
      </w:r>
      <w:r>
        <w:rPr>
          <w:lang w:val="sw_KE" w:bidi="sw_KE"/>
        </w:rPr>
        <w:t>Natumaini hii inasaidia kuelewa jinsi utukufu wa Mungu unavyofanya kazi. Tunaakisi utukufu wake tunapomfuata, na watu wengine wanauona.</w:t>
      </w:r>
    </w:p>
    <w:p>
      <w:pPr/>
      <w:r>
        <w:rPr>
          <w:lang w:val="sw_KE" w:bidi="sw_KE"/>
        </w:rPr>
      </w:r>
      <w:r>
        <w:rPr>
          <w:lang w:val="sw_KE" w:bidi="sw_KE"/>
        </w:rPr>
        <w:t>Ingawa Yesu anaondoka hivi karibuni katika ulimwengu huu wa dunia na kujiunga na Baba yake mbinguni, wanafunzi wake watabaki ulimwenguni ili kuendelea kueneza ujumbe wa Yesu. Yesu anamwambia Mungu, "Ninakuja kwako," ikimaanisha kwamba anarudi kwa Baba mbinguni, kuwa upande wa Mungu. Hii itatokea baada ya Yesu kumaliza wakati wake duniani.</w:t>
      </w:r>
    </w:p>
    <w:p>
      <w:pPr/>
      <w:r>
        <w:rPr>
          <w:lang w:val="sw_KE" w:bidi="sw_KE"/>
        </w:rPr>
      </w:r>
      <w:r>
        <w:rPr>
          <w:lang w:val="sw_KE" w:bidi="sw_KE"/>
        </w:rPr>
        <w:t>Yesu anasema "Baba yangu Mtakatifu." Bado anamzungumzia Mungu hapa na kwa kusema "Baba yangu, ambaye ni Mtakatifu," Yesu anaonyesha jinsi anavyomheshimu na kumtukuza Mungu. Yesu anamwomba Mungu awalinde wanafunzi ili wabaki wamefungwa pamoja kwa imani, kama Mungu na Yesu walivyofungwa pamoja kwa imani. Yesu anasema kwamba amewalinda wanafunzi wakati amekuwa duniani na kwamba hakuna hata mmoja wao aliyepotea. Yesu hamaanishi waliopotea kwa maana ya wao kutojua njia ya kwenda mahali fulani. Yesu anamaanisha kwamba wataendelea kumfuata na kukaa katika jumuiya ya wafuasi. Yesu kisha anamwomba Mungu awalinde wanafunzi kwa nguvu sawa na ile ambayo alimpa Yesu ili kuwalinda. "Walinde kwa nguvu ya jina lako." Wakati Yesu anazungumza kuhusu jina la Mungu, anasema kwamba Mungu ana nguvu sana kiasi kwamba anaweza kumlinda mtu yeyote dhidi ya madhara. Yesu pia anaomba kwamba Mungu awalinde wanafunzi ili waweze kutii neno la Mungu na kuhimizana na kuimarishana.</w:t>
      </w:r>
    </w:p>
    <w:p>
      <w:pPr/>
      <w:r>
        <w:rPr>
          <w:lang w:val="sw_KE" w:bidi="sw_KE"/>
        </w:rPr>
      </w:r>
      <w:r>
        <w:rPr>
          <w:lang w:val="sw_KE" w:bidi="sw_KE"/>
        </w:rPr>
        <w:t>Mwanafunzi pekee ambaye atapotea na hatamfuata Yesu tena ndiye ambaye anamsaliti Yesu, Yuda Iskariote. Yuda alikuwa kwenye njia ya kumfuata Yesu, lakini kisha Yuda aliamua kuchukua njia nyingine. Hii ni ili Maandiko yatimizwe. Manabii wa Kiyahudi walitabiri kwamba mtu angemsaliti Mwokozi aliyeahidiwa wa Mungu baada ya kula pamoja naye. Maandiko yanatimia wakati Yuda Iskariote anafanya hivi.</w:t>
      </w:r>
    </w:p>
    <w:p>
      <w:pPr/>
      <w:r>
        <w:rPr>
          <w:lang w:val="sw_KE" w:bidi="sw_KE"/>
        </w:rPr>
      </w:r>
      <w:r>
        <w:rPr>
          <w:lang w:val="sw_KE" w:bidi="sw_KE"/>
        </w:rPr>
        <w:t>Tuliona katika kifungu cha awali kwamba mapema jioni hiyo Yesu alisema, "Yule ambaye ameshiriki mkate wangu amegeuka kinyume changu." Yesu na wanafunzi wake walikuwa wakila chakula pamoja na pengine wakisimulia tena hadithi ya uokoaji kutoka utumwani Misri pamoja. Wanakula mkate kwa kuzamisha sehemu yake katika bakuli na Yesu anasema, "Mmoja wenu anayekula pamoja nami atawasaidia maadui wangu kunikamata." Kisha, akichowesha kipande cha mkate, Yesu alimpa Yuda Iskariote, ambaye angekuwa mtu atakayemsaliti Yesu. Katika utamaduni wa Kiyahudi, watu tu ambao waliaminiana ndio waliokula pamoja. Ni usaliti mbaya zaidi kula chakula pamoja na mtu, kisha kuondoka kwenye mlo huo na baadaye kumsaliti huyo mtu. Yesu anaonyesha jinsi uhalifu wa msaliti wake ulivyokuwa mzito.</w:t>
      </w:r>
    </w:p>
    <w:p>
      <w:pPr/>
      <w:r>
        <w:rPr>
          <w:lang w:val="sw_KE" w:bidi="sw_KE"/>
        </w:rPr>
      </w:r>
      <w:r>
        <w:rPr>
          <w:lang w:val="sw_KE" w:bidi="sw_KE"/>
        </w:rPr>
        <w:t>Wakati uko karibu ambapo Yuda Iskariote atamsaliti Yesu. Tena Yesu anasema kwamba hivi karibuni atakuwa pamoja na Mungu lakini anasema sala hizi sasa "ili wanafunzi watiwe moyo na wawe na furaha mioyoni mwao kama mimi nilivyo na furaha moyoni mwangu."</w:t>
      </w:r>
    </w:p>
    <w:p>
      <w:pPr/>
      <w:r>
        <w:rPr>
          <w:lang w:val="sw_KE" w:bidi="sw_KE"/>
        </w:rPr>
      </w:r>
      <w:r>
        <w:rPr>
          <w:lang w:val="sw_KE" w:bidi="sw_KE"/>
        </w:rPr>
        <w:t>Simameni hapa na mjadili swali hili kama kikundi: Katika utamaduni wenu ni nini kinachofanya muwe na shangwe mioyoni mwenu na kuwafanya muwe na furaha? Sitisha sauti hii hapa.</w:t>
      </w:r>
    </w:p>
    <w:p>
      <w:pPr/>
      <w:r>
        <w:rPr>
          <w:lang w:val="sw_KE" w:bidi="sw_KE"/>
        </w:rPr>
      </w:r>
      <w:r>
        <w:rPr>
          <w:lang w:val="sw_KE" w:bidi="sw_KE"/>
        </w:rPr>
        <w:t>Yesu ametoa neno, au ujumbe kutoka kwa Mungu, kwa wanafunzi. Kwa sababu wanafunzi sasa ni waumini wa Yesu, ulimwengu umeanza kuwachukia kwa sababu wao si "wa" ulimwengu tena. Yesu hataki Mungu awaondoe wanafunzi kutoka duniani lakini badala yake anaomba tena ulinzi wa Mungu kwa wanafunzi kutoka kwa Yule Mwovu, au Shetani, wanapokaa "katika" ulimwengu duniani.</w:t>
      </w:r>
    </w:p>
    <w:p>
      <w:pPr/>
      <w:r>
        <w:rPr>
          <w:lang w:val="sw_KE" w:bidi="sw_KE"/>
        </w:rPr>
      </w:r>
      <w:r>
        <w:rPr>
          <w:lang w:val="sw_KE" w:bidi="sw_KE"/>
        </w:rPr>
        <w:t>Sitisha hapa na mjadili swali hili kama kikundi: Katika utamaduni wako, ikiwa unafanya kitu ambacho unahisi ni kweli na sahihi lakini kinawafanya wengine kukuchukia au kukasirika, unafanya nini? Sitisha sauti hii hapa.</w:t>
      </w:r>
    </w:p>
    <w:p>
      <w:pPr/>
      <w:r>
        <w:rPr>
          <w:lang w:val="sw_KE" w:bidi="sw_KE"/>
        </w:rPr>
      </w:r>
      <w:r>
        <w:rPr>
          <w:lang w:val="sw_KE" w:bidi="sw_KE"/>
        </w:rPr>
        <w:t>Yesu anasema tena kwamba yeye si "wa" ulimwengu na wanafunzi pia si "wa" ulimwengu huu, sasa kwa kuwa wanamwamini Yesu na kumfuata.</w:t>
      </w:r>
    </w:p>
    <w:p>
      <w:pPr/>
      <w:r>
        <w:rPr>
          <w:lang w:val="sw_KE" w:bidi="sw_KE"/>
        </w:rPr>
      </w:r>
      <w:r>
        <w:rPr>
          <w:lang w:val="sw_KE" w:bidi="sw_KE"/>
        </w:rPr>
        <w:t>Yesu anamwomba Mungu awatakase au kuwatenga wanafunzi kwa kutumia maneno yake au ujumbe ambao daima ni wa kweli. Yesu alijitakasa au kujitenga kwa madhumuni ya Mungu kwa kuwa tayari kuwa dhabihu kwa dhambi zetu. Alipofanya hivyo, alitufanya tuwe watakatifu, au kutakaswa.</w:t>
      </w:r>
    </w:p>
    <w:p>
      <w:pPr/>
      <w:r>
        <w:rPr>
          <w:lang w:val="sw_KE" w:bidi="sw_KE"/>
        </w:rPr>
      </w:r>
      <w:r>
        <w:rPr>
          <w:lang w:val="sw_KE" w:bidi="sw_KE"/>
        </w:rPr>
        <w:t>Yesu anasema, "Kama vile ulivyonituma ulimwenguni, mimi nami nimewatuma wao ulimwenguni," ikimaanisha kwamba kama vile Mungu alimtuma Yesu ili kuzungumza na wasioamini, sasa Yesu anawatuma wanafunzi kwa wasioamini wa ulimwengu huu ili kueneza ujumbe kuhusu Mungu.</w:t>
      </w:r>
    </w:p>
    <w:p>
      <w:pPr/>
      <w:r>
        <w:rPr>
          <w:lang w:val="sw_KE" w:bidi="sw_KE"/>
        </w:rPr>
      </w:r>
      <w:r>
        <w:rPr>
          <w:lang w:val="sw_KE" w:bidi="sw_KE"/>
        </w:rPr>
        <w:t>Sitisha hapa na mjadili swali hili kama kikundi: Je, mnaweza kutuambia wakati ambapo mlisikia habari za furaha za kuvutia sana? Ni nani alikuwa mtu wa kwanza uliyemwambia jambo hilo? Sitisha sauti hii hapa.</w:t>
      </w:r>
    </w:p>
    <w:p>
      <w:pPr/>
      <w:r>
        <w:rPr>
          <w:lang w:val="sw_KE" w:bidi="sw_KE"/>
        </w:rPr>
      </w:r>
      <w:r>
        <w:rPr>
          <w:lang w:val="sw_KE" w:bidi="sw_KE"/>
        </w:rPr>
        <w:t>Ikiwa unawazia mshumaa na unauwasha lakini kisha unauweka chini ya bakuli, hutaweza kuona mwanga wake. Lakini ukipata chungu cha udongo au mtungi na ukatoboa mashimo, mwanga ungemulika kupitia mashimo hayo. Waumini ni kama mitungi hii, utukufu wa Mungu ni mshumaa, na nuru yake inang'aa kutoka ndani yetu.</w:t>
      </w:r>
    </w:p>
    <w:p>
      <w:pPr/>
      <w:r>
        <w:rPr>
          <w:lang w:val="sw_KE" w:bidi="sw_KE"/>
        </w:rPr>
      </w:r>
      <w:r>
        <w:rPr>
          <w:lang w:val="sw_KE" w:bidi="sw_KE"/>
        </w:rPr>
        <w:t>Sitisha sauti hii hapa na mjadili wakati ambapo uliona utukufu wa Mungu, au nguvu, ikifanya kazi ndani ya mtu, na watu waliokuwa karibu nao waliona pia, kama vile mwanga huu unavyong'aa kupitia mashimo katika mitungi. Sitisha sauti hii hapa.</w:t>
      </w:r>
    </w:p>
    <w:p>
      <w:pPr/>
      <w:r>
        <w:rPr>
          <w:lang w:val="sw_KE" w:bidi="sw_KE"/>
        </w:rPr>
      </w:r>
      <w:r>
        <w:rPr>
          <w:lang w:val="sw_KE" w:bidi="sw_KE"/>
        </w:rPr>
        <w:t>Ninatumaini hii inasaidia kuonyesha kwamba sote tunaweza kufanywa watakatifu kwa sababu Mungu ni mtakatifu.</w:t>
      </w:r>
    </w:p>
    <w:p>
      <w:pPr/>
      <w:r>
        <w:rPr>
          <w:lang w:val="sw_KE" w:bidi="sw_KE"/>
        </w:rPr>
      </w:r>
      <w:r>
        <w:rPr>
          <w:lang w:val="sw_KE" w:bidi="sw_KE"/>
        </w:rPr>
        <w:t>Yesu atakapokuwa akifa msalabani, atakuwa dhabihu takatifu kwa wanafunzi, ili nao waweze kutakaswa kwa neno la Mungu, ambalo daima ni kweli. Yesu anajua kikamilifu kile ambacho kinakaribia kutokea kwake. Anamwamini Mungu na anajua kwamba kile kinachotokea baadaye ni utimilifu wa unabii wa zamani. Kile Yesu anakaribia kufanya kitamaanisha kwamba kila mtu ambaye anamwamini atakuwa mtakatifu. Sala hii ni sala ya tumaini la utakatifu ambao sasa uko kwetu sote.</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17:1–19 katika tafsiri rahisi zaidi kuelewa.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Simulizi hii ina matukio 2.</w:t>
      </w:r>
    </w:p>
    <w:p>
      <w:pPr/>
      <w:r>
        <w:rPr>
          <w:lang w:val="sw_KE" w:bidi="sw_KE"/>
        </w:rPr>
      </w:r>
      <w:r>
        <w:rPr>
          <w:b/>
          <w:lang w:val="sw_KE" w:bidi="sw_KE"/>
        </w:rPr>
        <w:t>Katika tukio la kwanza:</w:t>
      </w:r>
      <w:r>
        <w:rPr>
          <w:lang w:val="sw_KE" w:bidi="sw_KE"/>
        </w:rPr>
        <w:t xml:space="preserve"> Yesu amemaliza tu kuzungumza na wanafunzi. Yesu kisha anaangalia angani na kumwomba Mungu. Yesu anaomba kwamba Mungu auonyoshe utukufu wa Yesu kama vile Yesu alivyouonyesha utukufu wa Mungu.</w:t>
      </w:r>
    </w:p>
    <w:p>
      <w:pPr/>
      <w:r>
        <w:rPr>
          <w:lang w:val="sw_KE" w:bidi="sw_KE"/>
        </w:rPr>
      </w:r>
      <w:r>
        <w:rPr>
          <w:b/>
          <w:lang w:val="sw_KE" w:bidi="sw_KE"/>
        </w:rPr>
        <w:t>Katika tukio la pili:</w:t>
      </w:r>
      <w:r>
        <w:rPr>
          <w:lang w:val="sw_KE" w:bidi="sw_KE"/>
        </w:rPr>
        <w:t xml:space="preserve"> Yesu anaombea wanafunzi.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Mungu, hasemi lakini yuko na kusikiliza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11</w:t>
      </w:r>
    </w:p>
    <w:p>
      <w:pPr>
        <w:pStyle w:val="ListBullet"/>
        <w:spacing w:line="240" w:lineRule="auto"/>
        <w:ind w:left="720"/>
      </w:pPr>
      <w:r>
        <w:rPr>
          <w:lang w:val="sw_KE" w:bidi="sw_KE"/>
        </w:rPr>
      </w:r>
      <w:r>
        <w:rPr>
          <w:lang w:val="sw_KE" w:bidi="sw_KE"/>
        </w:rPr>
        <w:t>Yuda Iskariote, mwanafunzi wa 12, anatajwa tu hapa kama yule ambaye alipotea, lakini hayuko katika tukio</w:t>
      </w:r>
    </w:p>
    <w:p>
      <w:pPr>
        <w:pStyle w:val="ListBullet"/>
        <w:spacing w:line="240" w:lineRule="auto"/>
        <w:ind w:left="720"/>
      </w:pPr>
      <w:r>
        <w:rPr>
          <w:lang w:val="sw_KE" w:bidi="sw_KE"/>
        </w:rPr>
      </w:r>
      <w:r>
        <w:rPr>
          <w:lang w:val="sw_KE" w:bidi="sw_KE"/>
        </w:rPr>
        <w:t>Watu wachache wa kuwakilisha dunia</w:t>
      </w:r>
    </w:p>
    <w:p>
      <w:pPr/>
      <w:r>
        <w:rPr>
          <w:lang w:val="sw_KE" w:bidi="sw_KE"/>
        </w:rPr>
      </w:r>
      <w:r>
        <w:rPr>
          <w:lang w:val="sw_KE" w:bidi="sw_KE"/>
        </w:rPr>
        <w:t>Kama kikundi, zingatia sehemu hizi za mpangilio wa simulizi:</w:t>
      </w:r>
    </w:p>
    <w:p>
      <w:pPr/>
      <w:r>
        <w:rPr>
          <w:lang w:val="sw_KE" w:bidi="sw_KE"/>
        </w:rPr>
      </w:r>
      <w:r>
        <w:rPr>
          <w:lang w:val="sw_KE" w:bidi="sw_KE"/>
        </w:rPr>
        <w:t>Yesu amekuwa akizungumza na wanafunzi wake usiku wa Pasaka. Ama bado wako katika chumba ambapo wamekuwa wakila chakula cha sikukuu, au wanatembea njiani kutoka mjini.</w:t>
      </w:r>
    </w:p>
    <w:p>
      <w:pPr/>
      <w:r>
        <w:rPr>
          <w:lang w:val="sw_KE" w:bidi="sw_KE"/>
        </w:rPr>
      </w:r>
      <w:r>
        <w:rPr>
          <w:lang w:val="sw_KE" w:bidi="sw_KE"/>
        </w:rPr>
        <w:t>Yesu alipokuwa anaenda kumwomba Mungu, pengine alikuwa akiangalia juu alipoomba, kama ilivyokuwa desturi ya Kiyahudi.</w:t>
      </w:r>
    </w:p>
    <w:p>
      <w:pPr/>
      <w:r>
        <w:rPr>
          <w:lang w:val="sw_KE" w:bidi="sw_KE"/>
        </w:rPr>
      </w:r>
      <w:r>
        <w:rPr>
          <w:lang w:val="sw_KE" w:bidi="sw_KE"/>
        </w:rPr>
        <w:t>Haijulikani ikiwa wanafunzi wamesimama au wameketi karibu na Yesu kiasi cha kumsikia akiomba au ikiwa wamesimama mbali zaidi. Hii inaweza kuwa sala ya kibinafsi kati ya Mungu na Yesu na kwamba Yesu aliwahimiza wanafunzi wakati tofauti akisema maneno tofauti.</w:t>
      </w:r>
    </w:p>
    <w:p>
      <w:pPr/>
      <w:r>
        <w:rPr>
          <w:lang w:val="sw_KE" w:bidi="sw_KE"/>
        </w:rPr>
      </w:r>
      <w:r>
        <w:rPr>
          <w:lang w:val="sw_KE" w:bidi="sw_KE"/>
        </w:rPr>
        <w:t>Yesu anaanza kwa kuomba kwa Mungu na sala hii ni hasa kuhusu yeye mwenyewe na jinsi Yesu anamwomba Mungu amheshimu, heshima ambayo Yesu anastahili ili utukufu wa Mungu na wa Yesu uweze kuonekana ulimwenguni.</w:t>
      </w:r>
    </w:p>
    <w:p>
      <w:pPr/>
      <w:r>
        <w:rPr>
          <w:lang w:val="sw_KE" w:bidi="sw_KE"/>
        </w:rPr>
      </w:r>
      <w:r>
        <w:rPr>
          <w:lang w:val="sw_KE" w:bidi="sw_KE"/>
        </w:rPr>
        <w:t>Sitisha hapa na jaribu shughuli ifuatayo kama kikundi: Tumia tochi ili mtu aiwashe na kumwangazia mhusika wa Yesu anapoomba. Wakati wa sala hii, watu wanaweza kuigiza kile kinachotokea, wakiihuisha hadithi ili tuweze kuona wazi kile kinachoendelea.</w:t>
      </w:r>
    </w:p>
    <w:p>
      <w:pPr/>
      <w:r>
        <w:rPr>
          <w:lang w:val="sw_KE" w:bidi="sw_KE"/>
        </w:rPr>
      </w:r>
      <w:r>
        <w:rPr>
          <w:lang w:val="sw_KE" w:bidi="sw_KE"/>
        </w:rPr>
        <w:t>Tafuta baadhi ya vitu ambavyo vinaweza kuwakilisha "uzima wa milele" na kumfanya mtu avigawe hivi kwa wanafunzi wakati Yesu anaomba, "ili nipate kuwapa uzima wa milele wale wote ambao Mungu amenipa." Fikiria kuhusu kile Yesu alisema uzima wa milele ni—kwamba waumini wangemjua Mungu wa pekee wa kweli na Yesu Mwokozi ambaye Mungu alimtuma. Yesu anamwomba Mungu amtukuze ili Mungu aweze kupewa utukufu. Unaweza kurudia shughuli ya awali ukipenda ambapo unatumia kitu kinachoakisi mwanga na tochi ili kuonyesha utukufu wa Mungu. Sitisha sauti hii hapa.</w:t>
      </w:r>
    </w:p>
    <w:p>
      <w:pPr/>
      <w:r>
        <w:rPr>
          <w:lang w:val="sw_KE" w:bidi="sw_KE"/>
        </w:rPr>
      </w:r>
      <w:r>
        <w:rPr>
          <w:lang w:val="sw_KE" w:bidi="sw_KE"/>
        </w:rPr>
        <w:t>Yesu kisha anamaliza sala hiyo na kuanza kuwaombea wanafunzi.</w:t>
      </w:r>
    </w:p>
    <w:p>
      <w:pPr/>
      <w:r>
        <w:rPr>
          <w:lang w:val="sw_KE" w:bidi="sw_KE"/>
        </w:rPr>
      </w:r>
      <w:r>
        <w:rPr>
          <w:lang w:val="sw_KE" w:bidi="sw_KE"/>
        </w:rPr>
        <w:t>Sala ifuatayo inaweza kugawanywa katika sehemu nne.</w:t>
      </w:r>
    </w:p>
    <w:p>
      <w:pPr/>
      <w:r>
        <w:rPr>
          <w:lang w:val="sw_KE" w:bidi="sw_KE"/>
        </w:rPr>
      </w:r>
      <w:r>
        <w:rPr>
          <w:lang w:val="sw_KE" w:bidi="sw_KE"/>
        </w:rPr>
        <w:t>Sehemu ya kwanza inazungumza kuhusu jinsi Yesu anavyotukuzwa ili kumtukuza zaidi Mungu na jinsi Yesu atakavyokamilisha hivi karibuni kazi ambayo Mungu alimtuma Yesu afanye.</w:t>
      </w:r>
    </w:p>
    <w:p>
      <w:pPr/>
      <w:r>
        <w:rPr>
          <w:lang w:val="sw_KE" w:bidi="sw_KE"/>
        </w:rPr>
      </w:r>
      <w:r>
        <w:rPr>
          <w:lang w:val="sw_KE" w:bidi="sw_KE"/>
        </w:rPr>
        <w:t>Yesu anazungumza kuhusu kazi ambayo amefanya hadi sasa kwa kuwaambia watu kuhusu Mungu na jinsi sasa walivyo waumini wa Yesu. Waumini hawa wanajua kwamba kila kitu Yesu alicho nacho kinatoka kwa Mungu, na kwamba Mungu alimtuma Yesu. Yesu anaendelea kuomba kwa utukufu ambao amepokea kutoka kwa Mungu.</w:t>
      </w:r>
    </w:p>
    <w:p>
      <w:pPr/>
      <w:r>
        <w:rPr>
          <w:lang w:val="sw_KE" w:bidi="sw_KE"/>
        </w:rPr>
      </w:r>
      <w:r>
        <w:rPr>
          <w:lang w:val="sw_KE" w:bidi="sw_KE"/>
        </w:rPr>
        <w:t>Sehemu ya pili inazungumza kuhusu jinsi Mungu alivyomfunulia Yesu kwa wanafunzi na kwamba walijibu kwa utiifu kwa Mungu.</w:t>
      </w:r>
    </w:p>
    <w:p>
      <w:pPr/>
      <w:r>
        <w:rPr>
          <w:lang w:val="sw_KE" w:bidi="sw_KE"/>
        </w:rPr>
      </w:r>
      <w:r>
        <w:rPr>
          <w:lang w:val="sw_KE" w:bidi="sw_KE"/>
        </w:rPr>
        <w:t xml:space="preserve">"Walikuwa wako; uliwapa, </w:t>
      </w:r>
      <w:r>
        <w:rPr>
          <w:b/>
          <w:lang w:val="sw_KE" w:bidi="sw_KE"/>
        </w:rPr>
        <w:t>wanafunzi</w:t>
      </w:r>
      <w:r>
        <w:rPr>
          <w:lang w:val="sw_KE" w:bidi="sw_KE"/>
        </w:rPr>
        <w:t>, kwangu na wamelitii neno lako." Wanafunzi waliamini kwamba Yesu alikuwa ametumwa na Mungu. Kila kitu ambacho Yesu alikuwa nacho, wanafunzi walijua kwamba chote kilitoka kwa Mungu.</w:t>
      </w:r>
    </w:p>
    <w:p>
      <w:pPr/>
      <w:r>
        <w:rPr>
          <w:lang w:val="sw_KE" w:bidi="sw_KE"/>
        </w:rPr>
      </w:r>
      <w:r>
        <w:rPr>
          <w:lang w:val="sw_KE" w:bidi="sw_KE"/>
        </w:rPr>
        <w:t>Sehemu ya tatu inachunguza uhusiano kati ya wanafunzi na dunia.</w:t>
      </w:r>
    </w:p>
    <w:p>
      <w:pPr/>
      <w:r>
        <w:rPr>
          <w:lang w:val="sw_KE" w:bidi="sw_KE"/>
        </w:rPr>
      </w:r>
      <w:r>
        <w:rPr>
          <w:lang w:val="sw_KE" w:bidi="sw_KE"/>
        </w:rPr>
        <w:t>Yesu anaomba kwa ajili ya wanafunzi wanapokaa nyuma duniani, kwamba Mungu atawalinda wanafunzi na kuwaweka salama dhidi ya madhara.</w:t>
      </w:r>
    </w:p>
    <w:p>
      <w:pPr/>
      <w:r>
        <w:rPr>
          <w:lang w:val="sw_KE" w:bidi="sw_KE"/>
        </w:rPr>
      </w:r>
      <w:r>
        <w:rPr>
          <w:lang w:val="sw_KE" w:bidi="sw_KE"/>
        </w:rPr>
        <w:t>Yesu kisha anamwambia Mungu, "Hakuna hata mmoja aliyepotea isipokuwa yule aliyehukumiwa kuangamia" na mtu huyo ni Yuda Iskariote.</w:t>
      </w:r>
    </w:p>
    <w:p>
      <w:pPr/>
      <w:r>
        <w:rPr>
          <w:lang w:val="sw_KE" w:bidi="sw_KE"/>
        </w:rPr>
      </w:r>
      <w:r>
        <w:rPr>
          <w:lang w:val="sw_KE" w:bidi="sw_KE"/>
        </w:rPr>
        <w:t>Yesu anaomba kwa ajili ya wanafunzi "wawe na furaha mioyoni mwao kama nilivyo na furaha moyoni mwangu."</w:t>
      </w:r>
    </w:p>
    <w:p>
      <w:pPr/>
      <w:r>
        <w:rPr>
          <w:lang w:val="sw_KE" w:bidi="sw_KE"/>
        </w:rPr>
      </w:r>
      <w:r>
        <w:rPr>
          <w:lang w:val="sw_KE" w:bidi="sw_KE"/>
        </w:rPr>
        <w:t>Yesu hataki Mungu awaondoe wanafunzi kutoka duniani lakini badala yake anaomba tena ulinzi wa Mungu kwa wanafunzi dhidi ya yule Mwovu, wanapobaki "ndani" ya ulimwengu huu.</w:t>
      </w:r>
    </w:p>
    <w:p>
      <w:pPr/>
      <w:r>
        <w:rPr>
          <w:lang w:val="sw_KE" w:bidi="sw_KE"/>
        </w:rPr>
      </w:r>
      <w:r>
        <w:rPr>
          <w:lang w:val="sw_KE" w:bidi="sw_KE"/>
        </w:rPr>
        <w:t>Sehemu ya nne inaangalia kujitolea kwa wanafunzi kwa baba. Yesu anaomba kwamba wanafunzi watatakaswa na kufanywa watakatifu, kama Yesu alivyo mtakatifu.</w:t>
      </w:r>
    </w:p>
    <w:p>
      <w:pPr/>
      <w:r>
        <w:rPr>
          <w:lang w:val="sw_KE" w:bidi="sw_KE"/>
        </w:rPr>
      </w:r>
      <w:r>
        <w:rPr>
          <w:lang w:val="sw_KE" w:bidi="sw_KE"/>
        </w:rPr>
        <w:t>Yesu anaomba kwamba kama atakavyokuwa dhabihu takatifu ya kumtumikia Mungu kwa kufa msalabani, wanafunzi pia wapate kufanywa watakatifu. Wanafunzi kisha wanaweza kumtumikia Mungu pia kwa kueneza ukweli na kumfanya ajulikane.</w:t>
      </w:r>
    </w:p>
    <w:p>
      <w:pPr/>
      <w:r>
        <w:rPr>
          <w:lang w:val="sw_KE" w:bidi="sw_KE"/>
        </w:rPr>
      </w:r>
      <w:r>
        <w:rPr>
          <w:lang w:val="sw_KE" w:bidi="sw_KE"/>
        </w:rPr>
        <w:t>Kuna maneno mengi ambayo yanarudiwa katika simulizi hii, kama vile dunia, utukufu, na kutakasa (au kufanya kuwa takatifu). Pengine unaposikia au kusema maneno haya unaposimulia tena simulizi, unaweza kufanya ishara maalum kwa mikono yako.</w:t>
      </w:r>
    </w:p>
    <w:p>
      <w:pPr/>
      <w:r>
        <w:rPr>
          <w:lang w:val="sw_KE" w:bidi="sw_KE"/>
        </w:rPr>
      </w:r>
      <w:r>
        <w:rPr>
          <w:lang w:val="sw_KE" w:bidi="sw_KE"/>
        </w:rPr>
        <w:t>Sasa kikundi kinapaswa kuunda ubao wa hadithi, kuchora au kutumia vitu ili kuonyesha na kufafanua simulizi pamoja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17:1–19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Simulizi hii ina matukio 2.</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Mungu, hasemi lakini yuko na kusikiliza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11</w:t>
      </w:r>
    </w:p>
    <w:p>
      <w:pPr>
        <w:pStyle w:val="ListBullet"/>
        <w:spacing w:line="240" w:lineRule="auto"/>
        <w:ind w:left="720"/>
      </w:pPr>
      <w:r>
        <w:rPr>
          <w:lang w:val="sw_KE" w:bidi="sw_KE"/>
        </w:rPr>
      </w:r>
      <w:r>
        <w:rPr>
          <w:lang w:val="sw_KE" w:bidi="sw_KE"/>
        </w:rPr>
        <w:t>Yuda Iskariote, mwanafunzi wa 12, anatajwa tu hapa kama yule ambaye alipotea, lakini hayuko katika tukio</w:t>
      </w:r>
    </w:p>
    <w:p>
      <w:pPr>
        <w:pStyle w:val="ListBullet"/>
        <w:spacing w:line="240" w:lineRule="auto"/>
        <w:ind w:left="720"/>
      </w:pPr>
      <w:r>
        <w:rPr>
          <w:lang w:val="sw_KE" w:bidi="sw_KE"/>
        </w:rPr>
      </w:r>
      <w:r>
        <w:rPr>
          <w:lang w:val="sw_KE" w:bidi="sw_KE"/>
        </w:rPr>
        <w:t>Watu wachache wa kuwakilisha dunia</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nyakati fulani za igizo, sitisha igizo na muulize yule anayeigiza mhusika, "Unahisi nini au unafikiria nini?" Muigizaji anayeigiza wahusika hao anapaswa kueleza hisia au mawazo yake iwapo angekuwa mhusika huyo. Kisha Enedelea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Yesu anaomba katika sehemu hii nyingi. Wakati anaomba, watu wengine wanaweza kuigiza kile kinachosemwa.</w:t>
      </w:r>
    </w:p>
    <w:p>
      <w:pPr/>
      <w:r>
        <w:rPr>
          <w:lang w:val="sw_KE" w:bidi="sw_KE"/>
        </w:rPr>
      </w:r>
      <w:r>
        <w:rPr>
          <w:lang w:val="sw_KE" w:bidi="sw_KE"/>
        </w:rPr>
        <w:t>Tukio la kwanza</w:t>
      </w:r>
    </w:p>
    <w:p>
      <w:pPr/>
      <w:r>
        <w:rPr>
          <w:lang w:val="sw_KE" w:bidi="sw_KE"/>
        </w:rPr>
      </w:r>
      <w:r>
        <w:rPr>
          <w:lang w:val="sw_KE" w:bidi="sw_KE"/>
        </w:rPr>
        <w:t>Unaweza kuanza kwa kufanya watu wanaoigiza Yesu na wanafunzi wakizungumza usiku wa Pasaka. Ama bado wako katika chumba ambapo wamekuwa wakila chakula cha sikukuu, au wanatembea njiani kutoka mjini. Mpangilio hapa si muhimu sana kama maneno ambayo Yesu alizungumza. Yesu angeweza kutumia mkono wake kama ishara kwa wanafunzi kukaa. Yesu kisha anatembea mbele kidogo kisha anamgeukia Mungu na kuanza kuomba.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wanafunzi, "Unahisi vipi au unawaza nini?" Mtu anaweza kujibu kwa mambo kama, "Imekuwa vizuri kuzungumza na Yesu na kujifunza zaidi kuhusu yeye," au "Imetupa mengi ya kufikiria kuhusu."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Tukio la pili</w:t>
      </w:r>
    </w:p>
    <w:p>
      <w:pPr/>
      <w:r>
        <w:rPr>
          <w:lang w:val="sw_KE" w:bidi="sw_KE"/>
        </w:rPr>
      </w:r>
      <w:r>
        <w:rPr>
          <w:lang w:val="sw_KE" w:bidi="sw_KE"/>
        </w:rPr>
        <w:t>Yesu kisha anatembea mbele kidogo kutoka kwa wanafunzi na anageuka kuangalia mbinguni na kumwomba Mungu.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vipi au unawaza nini?" Mtu anaweza kujibu kwa mambo kama, "Imekuwa vizuri kutembea na kuzungumza na wanafunzi," au "Sasa ni wakati kwa mimi kuomba kwa baba yangu," na "Najua kwamba kusudi langu duniani linakaribia kutimizwa."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kumpa mwanafunzi vitu vya maisha ya milele kama Yesu anavyosema "ili awape maisha ya milele."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vipi au unawaza nini?" Mtu anaweza kujibu kwa mambo kama, "Najua kwamba nimetoa maisha ya milele kwa watu wote ambao Mungu aliniambia nipa," au "Ninafurahi sana kwamba wanafunzi hawa watakuwa pamoja nami mbinguni siku moja."</w:t>
      </w:r>
    </w:p>
    <w:p>
      <w:pPr>
        <w:pStyle w:val="ListBullet"/>
        <w:spacing w:line="240" w:lineRule="auto"/>
        <w:ind w:left="720"/>
      </w:pPr>
      <w:r>
        <w:rPr>
          <w:lang w:val="sw_KE" w:bidi="sw_KE"/>
        </w:rPr>
      </w:r>
      <w:r>
        <w:rPr>
          <w:lang w:val="sw_KE" w:bidi="sw_KE"/>
        </w:rPr>
        <w:t>Waulize watu wanaoigiza wanafunzi, "Mnahisi vipi au mnawaza nini?" Watu wanaweza kujibu kwa mambo kama, "Tunafurahi sana kwamba tunapata kuishi na Yesu milele," au "Ninajiuliza mbinguni itakuwa nini," na "Ninajiuliza ni aina gani ya chakula tutakula—je, hata tunahitaji kula kabisa?"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utukufu wa Mungu akiangaza na mtu anayeegemea mwanga, au tochi, na kuangaza tabia ya Yesu kama anavyosema "Na sasa, Baba, niitukuze katika uwepo wako kwa utukufu niliokuwa nao pamoja nawe kabla ya dunia kuanza" Ikiwa tochi linaweza kufanywa mwanga au unaweza kuangaza mienge zaidi kwa wakati mmoja ili kuonyesha Yesu utukufu wa Mungu. Wakati huo wanafunzi wote wangeweza kugeuka na kumwangalia Yesu kwa mshangao.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vipi au unawaza nini?" Mtu anaweza kujibu kwa mambo kama, "Najua kwamba kusudi langu duniani linakaribia kutimizwa," au "Ninatazamia kurudi mbinguni ili kuwa upande wa Baba yangu," na "Ninatazamia utukufu wa mimi na baba yangu kuonyeshwa kwa watu zaidi."</w:t>
      </w:r>
    </w:p>
    <w:p>
      <w:pPr>
        <w:pStyle w:val="ListBullet"/>
        <w:spacing w:line="240" w:lineRule="auto"/>
        <w:ind w:left="720"/>
      </w:pPr>
      <w:r>
        <w:rPr>
          <w:lang w:val="sw_KE" w:bidi="sw_KE"/>
        </w:rPr>
      </w:r>
      <w:r>
        <w:rPr>
          <w:lang w:val="sw_KE" w:bidi="sw_KE"/>
        </w:rPr>
        <w:t>Waulize watu wanaoigiza wanafunzi, "Mnahisi vipi au mnawaza nini?" Watu wanaweza kujibu kwa mambo kama, "Utukufu wa Mungu ni wa ajabu," au "Ni mkali sana kwamba tunaweza kuona kwenye uso wa Yesu," na "Tunatazamia kuwaambia watu zaidi kuhusu utukufu wa Mungu na Yesu."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Tukio la tatu</w:t>
      </w:r>
    </w:p>
    <w:p>
      <w:pPr/>
      <w:r>
        <w:rPr>
          <w:lang w:val="sw_KE" w:bidi="sw_KE"/>
        </w:rPr>
      </w:r>
      <w:r>
        <w:rPr>
          <w:lang w:val="sw_KE" w:bidi="sw_KE"/>
        </w:rPr>
        <w:t>Yesu sasa anaomba kwa wanafunzi wake. Mtu anayeigiza Yesu angeweza kuingiliana na wanafunzi katika tukio hili.</w:t>
      </w:r>
    </w:p>
    <w:p>
      <w:pPr/>
      <w:r>
        <w:rPr>
          <w:lang w:val="sw_KE" w:bidi="sw_KE"/>
        </w:rPr>
      </w:r>
      <w:r>
        <w:rPr>
          <w:lang w:val="sw_KE" w:bidi="sw_KE"/>
        </w:rPr>
        <w:t>Igiza Yesu akiwakaribia wanafunzi kama anasema, "Nimekufunulia kwa wale ulionipa," kisha mtu anayeigiza Mungu angeweza kutoa rundo la majani kwa Yesu na kisha Yesu anaweza kuwapa wanafunzi ili kuonyesha kwamba "Niliwapa maneno uliyonipatia na wakayakubali."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vipi au unawaza nini?" Mtu anaweza kujibu mambo kama, "Ninataka wanafunzi hawa wajue kwamba kile nilichofanya kinatoka kwa Mungu," au "Ninapenda kwamba ninapata kushiriki neno la Mungu na wanafunzi hawa," na "Ninafurahi sana kwamba wanafunzi walikubali neno hili kutoka kwangu na Mungu."</w:t>
      </w:r>
    </w:p>
    <w:p>
      <w:pPr>
        <w:pStyle w:val="ListBullet"/>
        <w:spacing w:line="240" w:lineRule="auto"/>
        <w:ind w:left="720"/>
      </w:pPr>
      <w:r>
        <w:rPr>
          <w:lang w:val="sw_KE" w:bidi="sw_KE"/>
        </w:rPr>
      </w:r>
      <w:r>
        <w:rPr>
          <w:lang w:val="sw_KE" w:bidi="sw_KE"/>
        </w:rPr>
        <w:t>Waulize watu wanaoigiza wanafunzi, "Mnahisi vipi au mnawaza nini?" Watu wanaweza kujibu mambo kama, "Tunafurahi kusikia maneno ya Mungu na tunafurahi kwamba Yesu alishiriki maneno nao," au "Tunatazamia kushiriki maneno haya na watu wengine," na "Tunafurahi kuwaambia watu zaidi kuhusu Yesu."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Wakati Yesu anasema, "Hivi karibuni sitakuwa katika ulimwengu lakini kwamba wanafunzi watakaa nyuma," mtu anayeigiza Yesu angeweza kuangalia wanafunzi wake.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vipi au unawaza nini?" Mtu anaweza kujibu mambo kama, "Nina huzuni kidogo kuwaacha wanafunzi hawa," au "Ninajivunia sana jinsi wamekuwa waaminifu," na "Ninafurahi kuhusu athari ambayo watakuwa nayo kwa watu wengine wakati wanaeneza ujumbe kuhusu Mungu."</w:t>
      </w:r>
    </w:p>
    <w:p>
      <w:pPr>
        <w:pStyle w:val="ListBullet"/>
        <w:spacing w:line="240" w:lineRule="auto"/>
        <w:ind w:left="720"/>
      </w:pPr>
      <w:r>
        <w:rPr>
          <w:lang w:val="sw_KE" w:bidi="sw_KE"/>
        </w:rPr>
      </w:r>
      <w:r>
        <w:rPr>
          <w:lang w:val="sw_KE" w:bidi="sw_KE"/>
        </w:rPr>
        <w:t>Waulize watu wanaoigiza wanafunzi, "Mnahisi vipi au mnawaza nini?" Watu wanaweza kujibu mambo kama, "Hatujui hasa wakati Yesu atatuacha, au jinsi kuondoka kwake kutakuwa," au "Tutamkosa Yesu kwa kweli, amekuwa rafiki mwaminifu kama huo," na "Tunajiuliza kuhusu kile kitakachotokea baadaye na kile Yesu atafanya."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Wakati Yesu anamwomba Mungu awalinde wanafunzi, unaweza kuwa na baadhi ya watu kuunda mduara karibu na wanafunzi na kutenda kama kizuizi cha kulinda. Wanafunzi wote wangeweza kushikilia mikono ya kila mmoja ili kuonyesha kwamba "ni mmoja."</w:t>
      </w:r>
    </w:p>
    <w:p>
      <w:pPr/>
      <w:r>
        <w:rPr>
          <w:lang w:val="sw_KE" w:bidi="sw_KE"/>
        </w:rPr>
      </w:r>
      <w:r>
        <w:rPr>
          <w:lang w:val="sw_KE" w:bidi="sw_KE"/>
        </w:rPr>
        <w:t>Wakati Yesu anasema "kwamba wanafunzi wanaweza kuwa na kipimo kamili cha furaha yangu ndani yao," wanafunzi wangeweza kusimama, wakitabasamu na kushikilia mikono yao katika ibada.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wanafunzi, "Mnahisi vipi au mnawaza nini?" Watu wanaweza kujibu mambo kama, "Tuna furaha nyingi sana katika mioyo yetu," au "Tunatumaini kushiriki furaha hii na watu wengine wakati tunawaambia kuhusu Yesu," na "Hakuna kitu kingine ambacho kinatuleta furaha hii nyingi."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Watu wachache wa kuwakilisha dunia Mhusika anayeigiza Yesu angeweza kutoa baadhi ya majani zaidi kwa wanafunzi ili kuwakilisha neno na watu ambao wanawakilisha dunia wanaweza kuwa na hasira kwa wanafunzi na kujaribu kuwashambulia. Watu wengine ambao walifanya mduara karibu na wanafunzi kabla wangeweza kufanya hivyo tena ili kuunda pete ya ulinzi karibu na wanafunzi. Watu hao hao kisha wangeweza kupigana na "dunia" na kupigana nao ili kuonyesha ulinzi wa Mungu juu ya wanafunzi. "Dunia" inaweza kuacha kupigana lakini waache kubaki katika tukio ili ni wazi kwamba daima watakuwa sasa.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vipi au unawaza nini?" Mtu anaweza kujibu mambo kama, "Ninataka wanafunzi wawekwe salama baada ya kwangu," au "Baadhi ya watu katika dunia hawatawapenda," na "Licha ya ukweli huu mgumu, Yesu anafurahi kwamba wanafunzi wamechagua kuchukua njia ngumu ya kumfuata na kusaidia kuokoa watu wengine kutoka kwa dhambi zao."</w:t>
      </w:r>
    </w:p>
    <w:p>
      <w:pPr>
        <w:pStyle w:val="ListBullet"/>
        <w:spacing w:line="240" w:lineRule="auto"/>
        <w:ind w:left="720"/>
      </w:pPr>
      <w:r>
        <w:rPr>
          <w:lang w:val="sw_KE" w:bidi="sw_KE"/>
        </w:rPr>
      </w:r>
      <w:r>
        <w:rPr>
          <w:lang w:val="sw_KE" w:bidi="sw_KE"/>
        </w:rPr>
        <w:t>Waulize watu wanaoigiza wanafunzi, "Mnahisi vipi au mnawaza nini?" Watu wanaweza kujibu mambo kama, "Tuna hofu kidogo ya kile baadhi ya watu katika dunia watatufanya," au "Kutakuwa na nyakati ngumu mbele," na "Lakini kuishi kwa Yesu ni ya thamani sana."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kisha anasema "Kwa ajili yao ninajitakasa, kwamba pia waweze kutakaswa kwa kweli."</w:t>
      </w:r>
    </w:p>
    <w:p>
      <w:pPr/>
      <w:r>
        <w:rPr>
          <w:lang w:val="sw_KE" w:bidi="sw_KE"/>
        </w:rPr>
      </w:r>
      <w:r>
        <w:rPr>
          <w:lang w:val="sw_KE" w:bidi="sw_KE"/>
        </w:rPr>
        <w:t>Igiza zoezi kutoka mapema na tochi, kumwangaza Yesu, na Yesu akiushika kioo au anaweza na kisha kuangaza ulioonyeshwa wanafunzi. Kama Mungu ni mtakatifu, Yesu ni mtakatifu, na anawafanya wanafunzi kuwa watakatifu.</w:t>
      </w:r>
      <w:r>
        <w:rPr>
          <w:lang w:val="sw_KE" w:bidi="sw_KE"/>
        </w:rPr>
      </w:r>
    </w:p>
    <w:p>
      <w:pPr>
        <w:pStyle w:val="Heading3"/>
      </w:pPr>
      <w:r>
        <w:rPr>
          <w:lang w:val="sw_KE" w:bidi="sw_KE"/>
        </w:rPr>
        <w:t>Kujaza Mapengo</w:t>
      </w:r>
    </w:p>
    <w:p>
      <w:pPr/>
      <w:r>
        <w:rPr>
          <w:lang w:val="sw_KE" w:bidi="sw_KE"/>
        </w:rPr>
      </w:r>
      <w:r>
        <w:rPr>
          <w:lang w:val="sw_KE" w:bidi="sw_KE"/>
        </w:rPr>
        <w:t>Sikiliza toleo la sauti la Yohana 17:1–19 katika tafsiri rahisi zaidi kuelewa.</w:t>
      </w:r>
    </w:p>
    <w:p>
      <w:pPr/>
      <w:r>
        <w:rPr>
          <w:lang w:val="sw_KE" w:bidi="sw_KE"/>
        </w:rPr>
      </w:r>
      <w:r>
        <w:rPr>
          <w:lang w:val="sw_KE" w:bidi="sw_KE"/>
        </w:rPr>
        <w:t>Katika hatua hii kikundi kitajadili maneno muhimu na istilahi zilizomo katika simulizi hii.</w:t>
      </w:r>
    </w:p>
    <w:p>
      <w:pPr/>
      <w:r>
        <w:rPr>
          <w:lang w:val="sw_KE" w:bidi="sw_KE"/>
        </w:rPr>
      </w:r>
      <w:r>
        <w:rPr>
          <w:lang w:val="sw_KE" w:bidi="sw_KE"/>
        </w:rPr>
        <w:t xml:space="preserve">Yesu anatazama juu mbinguni ili </w:t>
      </w:r>
      <w:r>
        <w:rPr>
          <w:b/>
          <w:lang w:val="sw_KE" w:bidi="sw_KE"/>
        </w:rPr>
        <w:t>kusali</w:t>
      </w:r>
      <w:r>
        <w:rPr>
          <w:lang w:val="sw_KE" w:bidi="sw_KE"/>
        </w:rPr>
        <w:t xml:space="preserve"> kuonyesha kwamba anazungumza na Mungu Baba, ambaye anaishi mbinguni. Tafsiri kusali kama ulivyofanya katika simulizi za awali. Neno </w:t>
      </w:r>
      <w:r>
        <w:rPr>
          <w:lang w:val="sw_KE" w:bidi="sw_KE"/>
        </w:rPr>
        <w:t>kusali</w:t>
      </w:r>
      <w:r>
        <w:rPr>
          <w:lang w:val="sw_KE" w:bidi="sw_KE"/>
        </w:rPr>
        <w:t xml:space="preserve"> linapatikana katika Faharasa Kuu.</w:t>
      </w:r>
    </w:p>
    <w:p>
      <w:pPr/>
      <w:r>
        <w:rPr>
          <w:lang w:val="sw_KE" w:bidi="sw_KE"/>
        </w:rPr>
      </w:r>
      <w:r>
        <w:rPr>
          <w:lang w:val="sw_KE" w:bidi="sw_KE"/>
        </w:rPr>
        <w:t>Yesu anasema "Baba, saa imefika. Mtukuze Mwana wako, ili Mwana wako aweze kukutukuza," ikimaanisha kwamba hivi karibuni itakuwa wakati wa Yesu kuchukuliwa kufa msalabani na utukufu wa Mungu na Yesu kufunuliwa ulimwenguni.</w:t>
      </w:r>
    </w:p>
    <w:p>
      <w:pPr/>
      <w:r>
        <w:rPr>
          <w:lang w:val="sw_KE" w:bidi="sw_KE"/>
        </w:rPr>
      </w:r>
      <w:r>
        <w:rPr>
          <w:lang w:val="sw_KE" w:bidi="sw_KE"/>
        </w:rPr>
        <w:t xml:space="preserve">Mungu alimpa Yesu mamlaka </w:t>
      </w:r>
      <w:r>
        <w:rPr>
          <w:b/>
          <w:lang w:val="sw_KE" w:bidi="sw_KE"/>
        </w:rPr>
        <w:t>yote</w:t>
      </w:r>
      <w:r>
        <w:rPr>
          <w:lang w:val="sw_KE" w:bidi="sw_KE"/>
        </w:rPr>
        <w:t xml:space="preserve">, au haki, juu ya watu wote. Tafsiri mamlaka kama ulivyofanya katika simulizi za awali, na kumbuka kwamba </w:t>
      </w:r>
      <w:r>
        <w:rPr>
          <w:lang w:val="sw_KE" w:bidi="sw_KE"/>
        </w:rPr>
        <w:t>mamlaka</w:t>
      </w:r>
      <w:r>
        <w:rPr>
          <w:lang w:val="sw_KE" w:bidi="sw_KE"/>
        </w:rPr>
        <w:t xml:space="preserve"> iko katika Faharasa Kuu. Hii ilikuwa ili Yesu aweze kutoa </w:t>
      </w:r>
      <w:r>
        <w:rPr>
          <w:b/>
          <w:lang w:val="sw_KE" w:bidi="sw_KE"/>
        </w:rPr>
        <w:t>uzima wa milele</w:t>
      </w:r>
      <w:r>
        <w:rPr>
          <w:lang w:val="sw_KE" w:bidi="sw_KE"/>
        </w:rPr>
        <w:t xml:space="preserve"> kwa watu ambao Mungu alikuwa amempa kuwa wafuasi wake. Tafsiri "uzima wa milele" kwa njia sawa na ulivyofanya katika vifungu vya awali. Neno </w:t>
      </w:r>
      <w:r>
        <w:rPr>
          <w:lang w:val="sw_KE" w:bidi="sw_KE"/>
        </w:rPr>
        <w:t>uzima wa milele</w:t>
      </w:r>
      <w:r>
        <w:rPr>
          <w:lang w:val="sw_KE" w:bidi="sw_KE"/>
        </w:rPr>
        <w:t xml:space="preserve"> linapatikana katika Faharasa Kuu. Uzima wa milele ni wakati watu wanajua Mungu wa pekee wa kweli, na Yesu </w:t>
      </w:r>
      <w:r>
        <w:rPr>
          <w:b/>
          <w:lang w:val="sw_KE" w:bidi="sw_KE"/>
        </w:rPr>
        <w:t>Kristo</w:t>
      </w:r>
      <w:r>
        <w:rPr>
          <w:lang w:val="sw_KE" w:bidi="sw_KE"/>
        </w:rPr>
        <w:t>, ambaye Mungu amemtuma. Tafsiri Kristo au Masihi kama ulivyofanya katika simulizi za awali. 66</w:t>
      </w:r>
      <w:r>
        <w:rPr>
          <w:lang w:val="sw_KE" w:bidi="sw_KE"/>
        </w:rPr>
        <w:t>Kristo</w:t>
      </w:r>
      <w:r>
        <w:rPr>
          <w:lang w:val="sw_KE" w:bidi="sw_KE"/>
        </w:rPr>
        <w:t xml:space="preserve"> au 67</w:t>
      </w:r>
      <w:r>
        <w:rPr>
          <w:lang w:val="sw_KE" w:bidi="sw_KE"/>
        </w:rPr>
        <w:t>Masihi</w:t>
      </w:r>
      <w:r>
        <w:rPr>
          <w:lang w:val="sw_KE" w:bidi="sw_KE"/>
        </w:rPr>
        <w:t xml:space="preserve"> yote mawili yako katika Faharasa Kuu.</w:t>
      </w:r>
    </w:p>
    <w:p>
      <w:pPr/>
      <w:r>
        <w:rPr>
          <w:lang w:val="sw_KE" w:bidi="sw_KE"/>
        </w:rPr>
      </w:r>
      <w:r>
        <w:rPr>
          <w:lang w:val="sw_KE" w:bidi="sw_KE"/>
        </w:rPr>
        <w:t xml:space="preserve">Yesu anaendelea kusema kwamba amemletea Mungu utukufu duniani kwa kumaliza </w:t>
      </w:r>
      <w:r>
        <w:rPr>
          <w:b/>
          <w:lang w:val="sw_KE" w:bidi="sw_KE"/>
        </w:rPr>
        <w:t>kazi</w:t>
      </w:r>
      <w:r>
        <w:rPr>
          <w:lang w:val="sw_KE" w:bidi="sw_KE"/>
        </w:rPr>
        <w:t xml:space="preserve">, au majukumu ambayo Mungu alimpa afanye. Yesu anamwomba Mungu ampe </w:t>
      </w:r>
      <w:r>
        <w:rPr>
          <w:b/>
          <w:lang w:val="sw_KE" w:bidi="sw_KE"/>
        </w:rPr>
        <w:t>utukufu</w:t>
      </w:r>
      <w:r>
        <w:rPr>
          <w:lang w:val="sw_KE" w:bidi="sw_KE"/>
        </w:rPr>
        <w:t xml:space="preserve">. Kazi hapa ni kushirikisha ujumbe wa Mungu kwa watu duniani ili wawe na fursa ya kuokolewa kutoka kwa dhambi zao na kuwa watii kwa Yesu. Yesu hakuwa akiomba utukufu ili kujifanya awe mzuri lakini ili kuonyesha ulimwengu jinsi Mungu alivyokuwa wa ajabu. Tafsiri utukufu kama ulivyofanya katika simulizi za awali. Neno </w:t>
      </w:r>
      <w:r>
        <w:rPr>
          <w:lang w:val="sw_KE" w:bidi="sw_KE"/>
        </w:rPr>
        <w:t>utukufu</w:t>
      </w:r>
      <w:r>
        <w:rPr>
          <w:lang w:val="sw_KE" w:bidi="sw_KE"/>
        </w:rPr>
        <w:t xml:space="preserve"> linapatikana katika Faharasa Kuu.</w:t>
      </w:r>
    </w:p>
    <w:p>
      <w:pPr/>
      <w:r>
        <w:rPr>
          <w:lang w:val="sw_KE" w:bidi="sw_KE"/>
        </w:rPr>
      </w:r>
      <w:r>
        <w:rPr>
          <w:lang w:val="sw_KE" w:bidi="sw_KE"/>
        </w:rPr>
        <w:t xml:space="preserve">Yesu alimwambia Mungu, "Ulinipatia mimi na wamelitii </w:t>
      </w:r>
      <w:r>
        <w:rPr>
          <w:b/>
          <w:lang w:val="sw_KE" w:bidi="sw_KE"/>
        </w:rPr>
        <w:t>neno</w:t>
      </w:r>
      <w:r>
        <w:rPr>
          <w:lang w:val="sw_KE" w:bidi="sw_KE"/>
        </w:rPr>
        <w:t xml:space="preserve"> lako." Kila kitu ambacho Yesu alikuwa nacho, kilitoka kwa Mungu, na wanafunzi walijua hili kwa sababu Yesu alishiriki maneno au ujumbe wa habari njema kutoka kwa Mungu pamoja nao. Tafsiri Neno kama ulivyofanya katika vifungu vya awali, na kumbuka kwamba </w:t>
      </w:r>
      <w:r>
        <w:rPr>
          <w:lang w:val="sw_KE" w:bidi="sw_KE"/>
        </w:rPr>
        <w:t>Neno</w:t>
      </w:r>
      <w:r>
        <w:rPr>
          <w:lang w:val="sw_KE" w:bidi="sw_KE"/>
        </w:rPr>
        <w:t xml:space="preserve"> liko katika Faharasa Kuu.</w:t>
      </w:r>
    </w:p>
    <w:p>
      <w:pPr/>
      <w:r>
        <w:rPr>
          <w:lang w:val="sw_KE" w:bidi="sw_KE"/>
        </w:rPr>
      </w:r>
      <w:r>
        <w:rPr>
          <w:lang w:val="sw_KE" w:bidi="sw_KE"/>
        </w:rPr>
        <w:t xml:space="preserve">Yesu anaendelea kuomba kwa ajili ya wanafunzi kwa sababu ni mali ya Mungu, lakini haombi kwa ajili ya </w:t>
      </w:r>
      <w:r>
        <w:rPr>
          <w:b/>
          <w:lang w:val="sw_KE" w:bidi="sw_KE"/>
        </w:rPr>
        <w:t>ulimwengu</w:t>
      </w:r>
      <w:r>
        <w:rPr>
          <w:lang w:val="sw_KE" w:bidi="sw_KE"/>
        </w:rPr>
        <w:t>. "Ulimwengu" hapa unamaanisha watu wale ambao wanakataa kumwamini Yesu na badala yake wanaishi katika dhambi na kutomtii Mungu.</w:t>
      </w:r>
    </w:p>
    <w:p>
      <w:pPr/>
      <w:r>
        <w:rPr>
          <w:lang w:val="sw_KE" w:bidi="sw_KE"/>
        </w:rPr>
      </w:r>
      <w:r>
        <w:rPr>
          <w:lang w:val="sw_KE" w:bidi="sw_KE"/>
        </w:rPr>
        <w:t xml:space="preserve">Yesu anasema "Baba yangu Mtakatifu" ikimaanisha "Baba yangu, ambaye ni Mtakatifu." Yesu anaonyesha jinsi anavyomheshimu na kumtukuza Mungu. Tafsiri </w:t>
      </w:r>
      <w:r>
        <w:rPr>
          <w:b/>
          <w:lang w:val="sw_KE" w:bidi="sw_KE"/>
        </w:rPr>
        <w:t>takatifu</w:t>
      </w:r>
      <w:r>
        <w:rPr>
          <w:lang w:val="sw_KE" w:bidi="sw_KE"/>
        </w:rPr>
        <w:t xml:space="preserve"> kama ulivyofanya katika vifungu vya awali, na kumbuka kwamba </w:t>
      </w:r>
      <w:r>
        <w:rPr>
          <w:lang w:val="sw_KE" w:bidi="sw_KE"/>
        </w:rPr>
        <w:t>takatifu</w:t>
      </w:r>
      <w:r>
        <w:rPr>
          <w:lang w:val="sw_KE" w:bidi="sw_KE"/>
        </w:rPr>
        <w:t xml:space="preserve"> iko katika Faharasa Kuu.</w:t>
      </w:r>
    </w:p>
    <w:p>
      <w:pPr/>
      <w:r>
        <w:rPr>
          <w:lang w:val="sw_KE" w:bidi="sw_KE"/>
        </w:rPr>
      </w:r>
      <w:r>
        <w:rPr>
          <w:lang w:val="sw_KE" w:bidi="sw_KE"/>
        </w:rPr>
        <w:t xml:space="preserve">Yesu anamwomba Mungu awalinde wanafunzi ili waendelee kuunganishwa pamoja katika imani, ikimaanisha </w:t>
      </w:r>
      <w:r>
        <w:rPr>
          <w:b/>
          <w:lang w:val="sw_KE" w:bidi="sw_KE"/>
        </w:rPr>
        <w:t>kuwa kitu kimoja</w:t>
      </w:r>
      <w:r>
        <w:rPr>
          <w:lang w:val="sw_KE" w:bidi="sw_KE"/>
        </w:rPr>
        <w:t xml:space="preserve">, kama Mungu na Yesu walivyounganishwa pamoja </w:t>
      </w:r>
      <w:r>
        <w:rPr>
          <w:b/>
          <w:lang w:val="sw_KE" w:bidi="sw_KE"/>
        </w:rPr>
        <w:t>kama kitu kimoja</w:t>
      </w:r>
      <w:r>
        <w:rPr>
          <w:lang w:val="sw_KE" w:bidi="sw_KE"/>
        </w:rPr>
        <w:t xml:space="preserve"> katika imani, jambo ambalo linamaanisha kuwa walikuwa na umoja katika mawazo yao. Walifikiri kwa njia ile ile na walikuwa na nia sawa.</w:t>
      </w:r>
    </w:p>
    <w:p>
      <w:pPr/>
      <w:r>
        <w:rPr>
          <w:lang w:val="sw_KE" w:bidi="sw_KE"/>
        </w:rPr>
      </w:r>
      <w:r>
        <w:rPr>
          <w:lang w:val="sw_KE" w:bidi="sw_KE"/>
        </w:rPr>
        <w:t xml:space="preserve">Yesu anasema kwamba amewalinda wanafunzi wakati amekuwa duniani na kwamba hakuna hata mmoja wao </w:t>
      </w:r>
      <w:r>
        <w:rPr>
          <w:b/>
          <w:lang w:val="sw_KE" w:bidi="sw_KE"/>
        </w:rPr>
        <w:t>aliyepotea</w:t>
      </w:r>
      <w:r>
        <w:rPr>
          <w:lang w:val="sw_KE" w:bidi="sw_KE"/>
        </w:rPr>
        <w:t>. Wamepotea, ikimaanisha kwamba hawamfuati Yesu tena.</w:t>
      </w:r>
    </w:p>
    <w:p>
      <w:pPr/>
      <w:r>
        <w:rPr>
          <w:lang w:val="sw_KE" w:bidi="sw_KE"/>
        </w:rPr>
      </w:r>
      <w:r>
        <w:rPr>
          <w:lang w:val="sw_KE" w:bidi="sw_KE"/>
        </w:rPr>
        <w:t xml:space="preserve">Mtu pekee wa kupotea ni yule "aliyehukumiwa kuangamia," au mtu anayemsaliti Yesu. Mtu huyu alipotea "ili </w:t>
      </w:r>
      <w:r>
        <w:rPr>
          <w:b/>
          <w:lang w:val="sw_KE" w:bidi="sw_KE"/>
        </w:rPr>
        <w:t>Maandiko</w:t>
      </w:r>
      <w:r>
        <w:rPr>
          <w:lang w:val="sw_KE" w:bidi="sw_KE"/>
        </w:rPr>
        <w:t xml:space="preserve"> yatimizwe." Maandiko yalikuwa vitabu vitakatifu vya Kiyahudi ambavyo sasa tunavyovijua kama Agano la Kale. Maandiko ya Kiyahudi yalijumuisha maandishi ya manabii wa Kiyahudi. Tafsiri Maandiko kama ulivyofanya katika vifungu vya awali. Neno </w:t>
      </w:r>
      <w:r>
        <w:rPr>
          <w:lang w:val="sw_KE" w:bidi="sw_KE"/>
        </w:rPr>
        <w:t>andiko</w:t>
      </w:r>
      <w:r>
        <w:rPr>
          <w:lang w:val="sw_KE" w:bidi="sw_KE"/>
        </w:rPr>
        <w:t xml:space="preserve"> linapatikana katika Faharasa Kuu. </w:t>
      </w:r>
    </w:p>
    <w:p>
      <w:pPr/>
      <w:r>
        <w:rPr>
          <w:lang w:val="sw_KE" w:bidi="sw_KE"/>
        </w:rPr>
      </w:r>
      <w:r>
        <w:rPr>
          <w:lang w:val="sw_KE" w:bidi="sw_KE"/>
        </w:rPr>
        <w:t>Yesu anasema tena kwamba yeye si "wa" ulimwengu na wanafunzi pia si "wa" ulimwengu huu, sasa kwa kuwa wanamwamini Yesu na kumfuata.</w:t>
      </w:r>
    </w:p>
    <w:p>
      <w:pPr/>
      <w:r>
        <w:rPr>
          <w:lang w:val="sw_KE" w:bidi="sw_KE"/>
        </w:rPr>
      </w:r>
      <w:r>
        <w:rPr>
          <w:lang w:val="sw_KE" w:bidi="sw_KE"/>
        </w:rPr>
        <w:t xml:space="preserve">Yesu anaomba kwamba Mungu awalinde wanafunzi dhidi ya "yule mwovu" ambalo ni jina lingine la Shetani. Tafsiri </w:t>
      </w:r>
      <w:r>
        <w:rPr>
          <w:b/>
          <w:lang w:val="sw_KE" w:bidi="sw_KE"/>
        </w:rPr>
        <w:t>Shetani</w:t>
      </w:r>
      <w:r>
        <w:rPr>
          <w:lang w:val="sw_KE" w:bidi="sw_KE"/>
        </w:rPr>
        <w:t xml:space="preserve"> kama ulivyofanya katika vifungu vya awali. </w:t>
      </w:r>
      <w:r>
        <w:rPr>
          <w:lang w:val="sw_KE" w:bidi="sw_KE"/>
        </w:rPr>
        <w:t>2Shetani2</w:t>
      </w:r>
      <w:r>
        <w:rPr>
          <w:lang w:val="sw_KE" w:bidi="sw_KE"/>
        </w:rPr>
        <w:t xml:space="preserve"> iko katika Faharasa Kuu.</w:t>
      </w:r>
    </w:p>
    <w:p>
      <w:pPr/>
      <w:r>
        <w:rPr>
          <w:lang w:val="sw_KE" w:bidi="sw_KE"/>
        </w:rPr>
      </w:r>
      <w:r>
        <w:rPr>
          <w:lang w:val="sw_KE" w:bidi="sw_KE"/>
        </w:rPr>
        <w:t xml:space="preserve">Yesu anamwomba Mungu </w:t>
      </w:r>
      <w:r>
        <w:rPr>
          <w:b/>
          <w:lang w:val="sw_KE" w:bidi="sw_KE"/>
        </w:rPr>
        <w:t>awatakase</w:t>
      </w:r>
      <w:r>
        <w:rPr>
          <w:lang w:val="sw_KE" w:bidi="sw_KE"/>
        </w:rPr>
        <w:t xml:space="preserve"> wanafunzi, ikimaanisha "kuwafanya watakatifu" kwa kutumia maneno au ujumbe wa Mungu ambao daima ni kweli.</w:t>
      </w:r>
    </w:p>
    <w:p>
      <w:pPr/>
      <w:r>
        <w:rPr>
          <w:lang w:val="sw_KE" w:bidi="sw_KE"/>
        </w:rPr>
      </w:r>
      <w:r>
        <w:rPr>
          <w:lang w:val="sw_KE" w:bidi="sw_KE"/>
        </w:rPr>
        <w:t xml:space="preserve">Simama hapa na mjadili jinsi mtakavyoelezea kutakasa, au kufanya kuwa takatifu. Maneno </w:t>
      </w:r>
      <w:r>
        <w:rPr>
          <w:lang w:val="sw_KE" w:bidi="sw_KE"/>
        </w:rPr>
        <w:t>Utakaso</w:t>
      </w:r>
      <w:r>
        <w:rPr>
          <w:lang w:val="sw_KE" w:bidi="sw_KE"/>
        </w:rPr>
        <w:t xml:space="preserve"> na </w:t>
      </w:r>
      <w:r>
        <w:rPr>
          <w:lang w:val="sw_KE" w:bidi="sw_KE"/>
        </w:rPr>
        <w:t>takatifu</w:t>
      </w:r>
      <w:r>
        <w:rPr>
          <w:lang w:val="sw_KE" w:bidi="sw_KE"/>
        </w:rPr>
        <w:t xml:space="preserve"> yanapatikana kwenye Faharasa Kuu. Sitisha sauti hii hapa.</w:t>
      </w:r>
    </w:p>
    <w:p>
      <w:pPr/>
      <w:r>
        <w:rPr>
          <w:lang w:val="sw_KE" w:bidi="sw_KE"/>
        </w:rPr>
      </w:r>
      <w:r>
        <w:rPr>
          <w:lang w:val="sw_KE" w:bidi="sw_KE"/>
        </w:rPr>
        <w:t xml:space="preserve">Yesu anasema, "Kama vile </w:t>
      </w:r>
      <w:r>
        <w:rPr>
          <w:b/>
          <w:lang w:val="sw_KE" w:bidi="sw_KE"/>
        </w:rPr>
        <w:t>1ulivyonituma</w:t>
      </w:r>
      <w:r>
        <w:rPr>
          <w:lang w:val="sw_KE" w:bidi="sw_KE"/>
        </w:rPr>
        <w:t xml:space="preserve">1 ulimwenguni, mimi </w:t>
      </w:r>
      <w:r>
        <w:rPr>
          <w:b/>
          <w:lang w:val="sw_KE" w:bidi="sw_KE"/>
        </w:rPr>
        <w:t>nami nimewatuma</w:t>
      </w:r>
      <w:r>
        <w:rPr>
          <w:lang w:val="sw_KE" w:bidi="sw_KE"/>
        </w:rPr>
        <w:t xml:space="preserve"> wao," ikimaanisha kwamba kama vile Mungu alimtuma Yesu ili kuzungumza na wasioamini, sasa Yesu anawatuma wanafunzi kwa wasioamini wa ulimwengu huu ili kueneza ujumbe kuhusu Mungu.</w:t>
      </w:r>
    </w:p>
    <w:p>
      <w:pPr/>
      <w:r>
        <w:rPr>
          <w:lang w:val="sw_KE" w:bidi="sw_KE"/>
        </w:rPr>
      </w:r>
      <w:r>
        <w:rPr>
          <w:lang w:val="sw_KE" w:bidi="sw_KE"/>
        </w:rPr>
        <w:t xml:space="preserve">Yesu anasema kwamba atajitakasa mwenyewe kwa ajili ya wanafunzi. Yesu anasema kwamba atajitolea kwa Mungu kwa kujifanya dhabihu takatifu, au maalum, kwa kufa kwa ajili ya wafuasi wake. Yesu anasema, "Ninajitolea kama dhabihu takatifu kwa ajili yao ili ukweli wako uweze kuwafanya watakatifu." Yote mawili </w:t>
      </w:r>
      <w:r>
        <w:rPr>
          <w:lang w:val="sw_KE" w:bidi="sw_KE"/>
        </w:rPr>
        <w:t>takatifu</w:t>
      </w:r>
      <w:r>
        <w:rPr>
          <w:lang w:val="sw_KE" w:bidi="sw_KE"/>
        </w:rPr>
        <w:t xml:space="preserve"> na </w:t>
      </w:r>
      <w:r>
        <w:rPr>
          <w:lang w:val="sw_KE" w:bidi="sw_KE"/>
        </w:rPr>
        <w:t>dhabihu</w:t>
      </w:r>
      <w:r>
        <w:rPr>
          <w:lang w:val="sw_KE" w:bidi="sw_KE"/>
        </w:rPr>
        <w:t xml:space="preserve"> yamo katika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kusahihishana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vyovyote, miondoko au ubao wao wa hadithi ili kuwasaidia kukumbuka fungu hilo la maneno. Sitisha sauti hii ya kurekodi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17:20–26</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17:20–26 na muiweke mioyoni mwenu.</w:t>
      </w:r>
    </w:p>
    <w:p>
      <w:pPr/>
      <w:r>
        <w:rPr>
          <w:lang w:val="sw_KE" w:bidi="sw_KE"/>
        </w:rPr>
      </w:r>
      <w:r>
        <w:rPr>
          <w:lang w:val="sw_KE" w:bidi="sw_KE"/>
        </w:rPr>
        <w:t>Sikiliza toleo la sauti la Yohana 17:20–26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hii? Sitisha sauti hii hapa.</w:t>
      </w:r>
    </w:p>
    <w:p>
      <w:pPr>
        <w:pStyle w:val="ListBullet"/>
        <w:spacing w:line="240" w:lineRule="auto"/>
        <w:ind w:left="720"/>
      </w:pPr>
      <w:r>
        <w:rPr>
          <w:lang w:val="sw_KE" w:bidi="sw_KE"/>
        </w:rPr>
      </w:r>
      <w:r>
        <w:rPr>
          <w:lang w:val="sw_KE" w:bidi="sw_KE"/>
        </w:rPr>
        <w:t>Ni nini hupendi au huelewi katika simulizi hii? Sitisha sauti hii hapa.</w:t>
      </w:r>
    </w:p>
    <w:p>
      <w:pPr>
        <w:pStyle w:val="ListBullet"/>
        <w:spacing w:line="240" w:lineRule="auto"/>
        <w:ind w:left="720"/>
      </w:pPr>
      <w:r>
        <w:rPr>
          <w:lang w:val="sw_KE" w:bidi="sw_KE"/>
        </w:rPr>
      </w:r>
      <w:r>
        <w:rPr>
          <w:lang w:val="sw_KE" w:bidi="sw_KE"/>
        </w:rPr>
        <w:t>Kifungu hiki kinatuambia nini kuhusu Mungu na Yesu? Sitisha sauti hii hapa.</w:t>
      </w:r>
    </w:p>
    <w:p>
      <w:pPr>
        <w:pStyle w:val="ListBullet"/>
        <w:spacing w:line="240" w:lineRule="auto"/>
        <w:ind w:left="720"/>
      </w:pPr>
      <w:r>
        <w:rPr>
          <w:lang w:val="sw_KE" w:bidi="sw_KE"/>
        </w:rPr>
      </w:r>
      <w:r>
        <w:rPr>
          <w:lang w:val="sw_KE" w:bidi="sw_KE"/>
        </w:rPr>
        <w:t>Simulizi hii linatuambia nini kuhusu watu? Sitisha sauti hii hapa.</w:t>
      </w:r>
    </w:p>
    <w:p>
      <w:pPr>
        <w:pStyle w:val="ListBullet"/>
        <w:spacing w:line="240" w:lineRule="auto"/>
        <w:ind w:left="720"/>
      </w:pPr>
      <w:r>
        <w:rPr>
          <w:lang w:val="sw_KE" w:bidi="sw_KE"/>
        </w:rPr>
      </w:r>
      <w:r>
        <w:rPr>
          <w:lang w:val="sw_KE" w:bidi="sw_KE"/>
        </w:rPr>
        <w:t>Simulizi hii inaathiri vipi maisha yetu ya kila siku? Sitisha sauti hii hapa.</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17:20–26 katika tafsiri rahisi zaidi kuelewa.</w:t>
      </w:r>
    </w:p>
    <w:p>
      <w:pPr/>
      <w:r>
        <w:rPr>
          <w:lang w:val="sw_KE" w:bidi="sw_KE"/>
        </w:rPr>
      </w:r>
      <w:r>
        <w:rPr>
          <w:lang w:val="sw_KE" w:bidi="sw_KE"/>
        </w:rPr>
        <w:t>Je, unakumbuka katika simulizi ya awali kwamba baada ya Yesu kumaliza kuzungumza na wanafunzi wake, aliangalia angani na kuanza kumwomba Mungu kwa ajili ya wanafunzi wake ambao walikuwa pamoja naye wakati huo?</w:t>
      </w:r>
    </w:p>
    <w:p>
      <w:pPr/>
      <w:r>
        <w:rPr>
          <w:lang w:val="sw_KE" w:bidi="sw_KE"/>
        </w:rPr>
      </w:r>
      <w:r>
        <w:rPr>
          <w:lang w:val="sw_KE" w:bidi="sw_KE"/>
        </w:rPr>
        <w:t xml:space="preserve">Yesu bado anatazama mbinguni ili kuonyesha kwamba anazungumza na Mungu Baba, ambaye anaishi mbinguni. Wanafunzi 11 bado wako pamoja naye lakini wakati huu Yesu anawaombea waumini </w:t>
      </w:r>
      <w:r>
        <w:rPr>
          <w:b/>
          <w:lang w:val="sw_KE" w:bidi="sw_KE"/>
        </w:rPr>
        <w:t>wote</w:t>
      </w:r>
      <w:r>
        <w:rPr>
          <w:lang w:val="sw_KE" w:bidi="sw_KE"/>
        </w:rPr>
        <w:t>, ikiwa ni pamoja na wale ambao hawajasikia hata kumhusu.</w:t>
      </w:r>
    </w:p>
    <w:p>
      <w:pPr/>
      <w:r>
        <w:rPr>
          <w:lang w:val="sw_KE" w:bidi="sw_KE"/>
        </w:rPr>
      </w:r>
      <w:r>
        <w:rPr>
          <w:lang w:val="sw_KE" w:bidi="sw_KE"/>
        </w:rPr>
        <w:t>Yesu anawaombea wale ambao wanamwamini kwa sababu ya ujumbe ambao Yesu aliwashirikisha wanafunzi; kisha wanafunzi wataushiriki na watu wengine na kisha watu hao watakuja kumwamini Yesu.</w:t>
      </w:r>
    </w:p>
    <w:p>
      <w:pPr/>
      <w:r>
        <w:rPr>
          <w:lang w:val="sw_KE" w:bidi="sw_KE"/>
        </w:rPr>
      </w:r>
      <w:r>
        <w:rPr>
          <w:lang w:val="sw_KE" w:bidi="sw_KE"/>
        </w:rPr>
        <w:t>Simama hapa na mjadili yafuatayo kama kikundi: Simulia hadithi kuhusu wakati ambapo watu katika mtaa wako walisambaza habari njema mpaka kila mtu katika jumuiya aliposikia habari njema. Watu walipeleka vipi habari hizo? Ilikuwa kwa redio, kwa kupiga simu, kwa kutembelea nyumba za watu? Kwa kawaida unashiriki aje habari njema katika mtaa wako? Sitisha sauti hii hapa.</w:t>
      </w:r>
    </w:p>
    <w:p>
      <w:pPr/>
      <w:r>
        <w:rPr>
          <w:lang w:val="sw_KE" w:bidi="sw_KE"/>
        </w:rPr>
      </w:r>
      <w:r>
        <w:rPr>
          <w:lang w:val="sw_KE" w:bidi="sw_KE"/>
        </w:rPr>
        <w:t>Yesu anamwomba Mungu kwamba waumini wote wa baadaye watakuwa mmoja. Yesu anaomba kwamba watende pamoja kana kwamba ni mtu mmoja.</w:t>
      </w:r>
    </w:p>
    <w:p>
      <w:pPr/>
      <w:r>
        <w:rPr>
          <w:lang w:val="sw_KE" w:bidi="sw_KE"/>
        </w:rPr>
      </w:r>
      <w:r>
        <w:rPr>
          <w:lang w:val="sw_KE" w:bidi="sw_KE"/>
        </w:rPr>
        <w:t>Sitisha hapa na mjadili swali hili kama kikundi: Ni kwa njia gani katika jumuiya yenu mnafanya kazi pamoja kana kwamba nyote ni mtu mmoja? Toa mfano wa wakati ambapo kila mtu alifanya kazi pamoja. Ulifanya nini? Kila mtu alihisi vipi walipokuwa wakifanya kazi pamoja? Sitisha sauti hii hapa.</w:t>
      </w:r>
    </w:p>
    <w:p>
      <w:pPr/>
      <w:r>
        <w:rPr>
          <w:lang w:val="sw_KE" w:bidi="sw_KE"/>
        </w:rPr>
      </w:r>
      <w:r>
        <w:rPr>
          <w:lang w:val="sw_KE" w:bidi="sw_KE"/>
        </w:rPr>
        <w:t>Yesu na Mungu wameunganishwa kwa karibu sana kiasi kwamba ni "kitu kimoja."</w:t>
      </w:r>
    </w:p>
    <w:p>
      <w:pPr/>
      <w:r>
        <w:rPr>
          <w:lang w:val="sw_KE" w:bidi="sw_KE"/>
        </w:rPr>
      </w:r>
      <w:r>
        <w:rPr>
          <w:lang w:val="sw_KE" w:bidi="sw_KE"/>
        </w:rPr>
        <w:t>Yesu anamwomba Mungu aruhusu wanafunzi watakaokuja kuwa katika muungano pamoja nao, ili ulimwengu uweze kuamini kwamba Mungu alimtuma Yesu. Mungu na Yesu wameunganishwa pamoja katika umoja na upendo lakini pia wanataka wanafunzi waunganishwe pamoja nao, wakipata umoja na upendo uleule ambao Baba amempa Yesu.</w:t>
      </w:r>
    </w:p>
    <w:p>
      <w:pPr/>
      <w:r>
        <w:rPr>
          <w:lang w:val="sw_KE" w:bidi="sw_KE"/>
        </w:rPr>
      </w:r>
      <w:r>
        <w:rPr>
          <w:lang w:val="sw_KE" w:bidi="sw_KE"/>
        </w:rPr>
        <w:t>Sitisha hapa na mjadili swali hili kama kikundi: Tuambie kuhusu wakati ambapo uliona viongozi wa jumuiya wakifanya kazi pamoja kwa umoja, na ulitaka kujiunga na kufanya kazi pamoja nao. Ulifanya nini? Sitisha sauti hii hapa.</w:t>
      </w:r>
    </w:p>
    <w:p>
      <w:pPr/>
      <w:r>
        <w:rPr>
          <w:lang w:val="sw_KE" w:bidi="sw_KE"/>
        </w:rPr>
      </w:r>
      <w:r>
        <w:rPr>
          <w:lang w:val="sw_KE" w:bidi="sw_KE"/>
        </w:rPr>
        <w:t>Yesu anaomba "ili wawe ndani yetu" na "ili waunganishwe nasi." Yesu anataka wanafunzi wafanye kazi pamoja nao!</w:t>
      </w:r>
    </w:p>
    <w:p>
      <w:pPr/>
      <w:r>
        <w:rPr>
          <w:lang w:val="sw_KE" w:bidi="sw_KE"/>
        </w:rPr>
      </w:r>
      <w:r>
        <w:rPr>
          <w:lang w:val="sw_KE" w:bidi="sw_KE"/>
        </w:rPr>
        <w:t>Yesu kisha anasema "Nimewapa utukufu ambao umenipa." Yesu anasema kwamba amewapa wanafunzi wake utukufu, au maisha ya ajabu, ambayo Mungu Baba alimpa Yesu. Yesu pengine anazungumza kuhusu jinsi maisha yalivyo bora wakati wanafunzi wake na Mungu wanapounganishwa wote pamoja kwa umoja. Umoja huo unampatia Mungu utukufu, na kwa hiyo Yesu ameleta utukufu huo kwa wanafunzi!</w:t>
      </w:r>
    </w:p>
    <w:p>
      <w:pPr/>
      <w:r>
        <w:rPr>
          <w:lang w:val="sw_KE" w:bidi="sw_KE"/>
        </w:rPr>
      </w:r>
      <w:r>
        <w:rPr>
          <w:lang w:val="sw_KE" w:bidi="sw_KE"/>
        </w:rPr>
        <w:t>Je, unakumbuka shughuli uliyofanya katika kifungu kilichopita ambapo ulikuwa na kioo na tochi? Jisikie huru kurudia shughuli ifuatayo ili kukukumbusha utukufu wa Mungu unaoakisiwa.</w:t>
      </w:r>
    </w:p>
    <w:p>
      <w:pPr/>
      <w:r>
        <w:rPr>
          <w:lang w:val="sw_KE" w:bidi="sw_KE"/>
        </w:rPr>
      </w:r>
      <w:r>
        <w:rPr>
          <w:lang w:val="sw_KE" w:bidi="sw_KE"/>
        </w:rPr>
        <w:t>Sitisha hapa na jaribu shughuli ifuatayo kama kikundi. Utahitaji tochi ili kuashiria utukufu wa Mungu na kitu kingine kinachoakisi mwanga kutoka kwa tochi, kama vile kioo au mkebe wa chuma. Mtu mmoja awe Mungu, na mtu wa pili awe Yesu. Mwambie mtu anayeigiza Yesu ashikilize kipengee ambacho kinaakisi mwanga. Mtu anayeigiza Mungu aelekeze tochi kwenye kitu kinachoakisi kinachoshikiliwa na mtu anayeigiza Yesu—huu ni utukufu wa Mungu unaomwendea Yesu. Mtu anayeigiza Yesu kisha anasogeza kopo hilo ili mwanga unaoakisiwa uangukie kila mtu katika kikundi. Sitisha sauti hii hapa.</w:t>
      </w:r>
    </w:p>
    <w:p>
      <w:pPr/>
      <w:r>
        <w:rPr>
          <w:lang w:val="sw_KE" w:bidi="sw_KE"/>
        </w:rPr>
      </w:r>
      <w:r>
        <w:rPr>
          <w:lang w:val="sw_KE" w:bidi="sw_KE"/>
        </w:rPr>
        <w:t>Umoja wa wanafunzi wa Yesu wao kwa wao na pamoja na Yesu ni wa kuuonyesha ulimwengu kwamba Baba alimtuma mwanawe Yesu, na kwamba Baba anawapenda wanafunzi kwa njia ile ile anavyompenda mwanawe.</w:t>
      </w:r>
    </w:p>
    <w:p>
      <w:pPr/>
      <w:r>
        <w:rPr>
          <w:lang w:val="sw_KE" w:bidi="sw_KE"/>
        </w:rPr>
      </w:r>
      <w:r>
        <w:rPr>
          <w:lang w:val="sw_KE" w:bidi="sw_KE"/>
        </w:rPr>
        <w:t xml:space="preserve">Yesu kisha anaomba kwa ajili ya watu </w:t>
      </w:r>
      <w:r>
        <w:rPr>
          <w:b/>
          <w:lang w:val="sw_KE" w:bidi="sw_KE"/>
        </w:rPr>
        <w:t>wote</w:t>
      </w:r>
      <w:r>
        <w:rPr>
          <w:lang w:val="sw_KE" w:bidi="sw_KE"/>
        </w:rPr>
        <w:t xml:space="preserve"> ambao Mungu amempa Yesu ambao hatimaye watamwamini. Yesu anaomba kwamba atakaporudi mbinguni, waumini hawa wa baadaye wangeweza kujiunga naye siku moja mbinguni.</w:t>
      </w:r>
    </w:p>
    <w:p>
      <w:pPr/>
      <w:r>
        <w:rPr>
          <w:lang w:val="sw_KE" w:bidi="sw_KE"/>
        </w:rPr>
      </w:r>
      <w:r>
        <w:rPr>
          <w:lang w:val="sw_KE" w:bidi="sw_KE"/>
        </w:rPr>
        <w:t>Yesu pia anataka ulimwengu uone kwamba Baba anawapenda wanafunzi kama vile anavyompenda Yesu. Yesu anasema kwamba Baba alimpenda kabla ya ulimwengu kuumbwa. Yesu anamwita Mungu Baba kama ishara ya upendo na heshima.</w:t>
      </w:r>
    </w:p>
    <w:p>
      <w:pPr/>
      <w:r>
        <w:rPr>
          <w:lang w:val="sw_KE" w:bidi="sw_KE"/>
        </w:rPr>
      </w:r>
      <w:r>
        <w:rPr>
          <w:lang w:val="sw_KE" w:bidi="sw_KE"/>
        </w:rPr>
        <w:t>Mungu alimpa Yesu utukufu, au umaarufu, hata kabla ya kuumba ulimwengu, kwa sababu alimpenda Yesu kabla ya kuumba ulimwengu. Yesu alikuwepo hata kabla ya ulimwengu kuwepo.</w:t>
      </w:r>
    </w:p>
    <w:p>
      <w:pPr/>
      <w:r>
        <w:rPr>
          <w:lang w:val="sw_KE" w:bidi="sw_KE"/>
        </w:rPr>
      </w:r>
      <w:r>
        <w:rPr>
          <w:lang w:val="sw_KE" w:bidi="sw_KE"/>
        </w:rPr>
        <w:t>Sasa Yesu anamwita Mungu "Baba mwenye haki." Yesu anataka watu wajue kwamba Baba Mungu ni mwenye haki kwa sababu anafanya kile ambacho ni sawa na anahukumu kwa haki.</w:t>
      </w:r>
    </w:p>
    <w:p>
      <w:pPr/>
      <w:r>
        <w:rPr>
          <w:lang w:val="sw_KE" w:bidi="sw_KE"/>
        </w:rPr>
      </w:r>
      <w:r>
        <w:rPr>
          <w:lang w:val="sw_KE" w:bidi="sw_KE"/>
        </w:rPr>
        <w:t>Kuna watu ulimwenguni ambao bado hawajui kuhusu Yesu na Baba. Hata hivyo, Yesu anamjua Baba, na wanafunzi wa Yesu wanajua kwamba Baba alimtuma Yesu, na hivyo ndivyo watu zaidi ulimwenguni watajifunza kuhusu Yesu na Baba.</w:t>
      </w:r>
    </w:p>
    <w:p>
      <w:pPr/>
      <w:r>
        <w:rPr>
          <w:lang w:val="sw_KE" w:bidi="sw_KE"/>
        </w:rPr>
      </w:r>
      <w:r>
        <w:rPr>
          <w:lang w:val="sw_KE" w:bidi="sw_KE"/>
        </w:rPr>
        <w:t>Yesu anawapenda wanafunzi kiasi kilekile kama vile Baba anavyompenda Yesu. Wanafunzi wanapaswa pia kuwapenda wengine kama vile Baba Mungu anavyompenda Yesu.</w:t>
      </w:r>
    </w:p>
    <w:p>
      <w:pPr/>
      <w:r>
        <w:rPr>
          <w:lang w:val="sw_KE" w:bidi="sw_KE"/>
        </w:rPr>
      </w:r>
      <w:r>
        <w:rPr>
          <w:lang w:val="sw_KE" w:bidi="sw_KE"/>
        </w:rPr>
        <w:t>Sitisha hapa na mjadili swali hili kama kikundi: Ni kwa njia gani katika jumuiya yako mnaonyesha upendo na kutunzana?</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17:20–26 katika tafsiri rahisi zaidi kuelewa.</w:t>
      </w:r>
    </w:p>
    <w:p>
      <w:pPr/>
      <w:r>
        <w:rPr>
          <w:lang w:val="sw_KE" w:bidi="sw_KE"/>
        </w:rPr>
      </w:r>
      <w:r>
        <w:rPr>
          <w:lang w:val="sw_KE" w:bidi="sw_KE"/>
        </w:rPr>
        <w:t>Katika hatua hii, kikundi kitafafanua matukio, wahusika na mpangilio wa kifungu hiki. Kisha kikundi kitawazia fungu hili.</w:t>
      </w:r>
    </w:p>
    <w:p>
      <w:pPr/>
      <w:r>
        <w:rPr>
          <w:lang w:val="sw_KE" w:bidi="sw_KE"/>
        </w:rPr>
      </w:r>
      <w:r>
        <w:rPr>
          <w:lang w:val="sw_KE" w:bidi="sw_KE"/>
        </w:rPr>
        <w:t>Simulizi hii ina tukio 1.</w:t>
      </w:r>
    </w:p>
    <w:p>
      <w:pPr/>
      <w:r>
        <w:rPr>
          <w:lang w:val="sw_KE" w:bidi="sw_KE"/>
        </w:rPr>
      </w:r>
      <w:r>
        <w:rPr>
          <w:b/>
          <w:lang w:val="sw_KE" w:bidi="sw_KE"/>
        </w:rPr>
        <w:t>Katika tukio hilo:</w:t>
      </w:r>
      <w:r>
        <w:rPr>
          <w:lang w:val="sw_KE" w:bidi="sw_KE"/>
        </w:rPr>
        <w:t xml:space="preserve"> Yesu anaendelea kuomba, lakini sasa anaomba kwa ajili ya watu ambao watamwamini katika siku zijazo. Yesu anaomba kwamba waumini watende kama mtu mmoja, na kwamba waumini wabaki katika umoja na Mungu Baba na Yesu. Hii itaonyesha ulimwengu kwamba Mungu alimtuma Yesu. Yesu anataka waumini wa baadaye wawe pamoja naye siku moja, na kuona utukufu wa Yesu. Yesu anasema kwamba ataendelea kumfanya Baba Mungu ajulikane kwa watu.</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Mungu yuko na anasikiliza, lakini hasemi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11</w:t>
      </w:r>
    </w:p>
    <w:p>
      <w:pPr/>
      <w:r>
        <w:rPr>
          <w:lang w:val="sw_KE" w:bidi="sw_KE"/>
        </w:rPr>
      </w:r>
      <w:r>
        <w:rPr>
          <w:lang w:val="sw_KE" w:bidi="sw_KE"/>
        </w:rPr>
        <w:t>Kama kikundi, zingatia sehemu hizi za mpangilio wa simulizi:</w:t>
      </w:r>
    </w:p>
    <w:p>
      <w:pPr/>
      <w:r>
        <w:rPr>
          <w:lang w:val="sw_KE" w:bidi="sw_KE"/>
        </w:rPr>
      </w:r>
      <w:r>
        <w:rPr>
          <w:lang w:val="sw_KE" w:bidi="sw_KE"/>
        </w:rPr>
        <w:t xml:space="preserve">Yesu bado anatazama mbinguni ili kuonyesha kwamba anazungumza na Mungu Baba, ambaye anaishi mbinguni. Wanafunzi 11 bado wako pamoja naye lakini wakati huu Yesu anawaombea waumini </w:t>
      </w:r>
      <w:r>
        <w:rPr>
          <w:b/>
          <w:lang w:val="sw_KE" w:bidi="sw_KE"/>
        </w:rPr>
        <w:t>wote</w:t>
      </w:r>
      <w:r>
        <w:rPr>
          <w:lang w:val="sw_KE" w:bidi="sw_KE"/>
        </w:rPr>
        <w:t>, ikiwa ni pamoja na wale ambao hawajasikia hata kumhusu.</w:t>
      </w:r>
    </w:p>
    <w:p>
      <w:pPr/>
      <w:r>
        <w:rPr>
          <w:lang w:val="sw_KE" w:bidi="sw_KE"/>
        </w:rPr>
      </w:r>
      <w:r>
        <w:rPr>
          <w:lang w:val="sw_KE" w:bidi="sw_KE"/>
        </w:rPr>
        <w:t>Haijulikani wazi ni wakati gani wa siku lakini labda bado wako katika chumba ambapo wamekuwa wakila mlo wa tamasha hio, au wanatembea njiani kutoka mjini.</w:t>
      </w:r>
    </w:p>
    <w:p>
      <w:pPr/>
      <w:r>
        <w:rPr>
          <w:lang w:val="sw_KE" w:bidi="sw_KE"/>
        </w:rPr>
      </w:r>
      <w:r>
        <w:rPr>
          <w:lang w:val="sw_KE" w:bidi="sw_KE"/>
        </w:rPr>
        <w:t>Wakati Yesu anaomba "ili wote wawe kitu kimoja," unaweza kupata kikundi cha watu wafanye miondoko fulani kwa wakati mmoja wao kwa wao, ili kuonyesha umoja.</w:t>
      </w:r>
    </w:p>
    <w:p>
      <w:pPr/>
      <w:r>
        <w:rPr>
          <w:lang w:val="sw_KE" w:bidi="sw_KE"/>
        </w:rPr>
      </w:r>
      <w:r>
        <w:rPr>
          <w:lang w:val="sw_KE" w:bidi="sw_KE"/>
        </w:rPr>
        <w:t>Simama hapa na mjadili swali hili kama kikundi: Katika utamaduni wenu, mnaelezea vipi umoja? Ni aina gani ya mambo unayofanya ili kufanya hisia ya kila mtu kuwa na nia moja au kutenda katika umoja, au kuishi kwa makubaliano miongoni mwao? Sitisha sauti hii hapa.</w:t>
      </w:r>
    </w:p>
    <w:p>
      <w:pPr/>
      <w:r>
        <w:rPr>
          <w:lang w:val="sw_KE" w:bidi="sw_KE"/>
        </w:rPr>
      </w:r>
      <w:r>
        <w:rPr>
          <w:lang w:val="sw_KE" w:bidi="sw_KE"/>
        </w:rPr>
        <w:t>Yesu anaomba kuhusu jinsi yeye na Baba walivyounganishwa kwa karibu, au kuunganishwa pamoja, na kwamba tamaa ya Yesu ni kwa wanafunzi waunganishwe nao.</w:t>
      </w:r>
    </w:p>
    <w:p>
      <w:pPr/>
      <w:r>
        <w:rPr>
          <w:lang w:val="sw_KE" w:bidi="sw_KE"/>
        </w:rPr>
      </w:r>
      <w:r>
        <w:rPr>
          <w:lang w:val="sw_KE" w:bidi="sw_KE"/>
        </w:rPr>
        <w:t>Simama hapa na mjadili swali hili kama kikundi: Katika utamaduni wenu, mngefanya nini ili kumfanya mtu ambaye yuko nje ya kikundi ahisi kujumuishwa? Ungewafanya wahisi vipi kwamba sasa ni sehemu ya jumuiya au kikundi chako? Sitisha sauti hapa.</w:t>
      </w:r>
    </w:p>
    <w:p>
      <w:pPr/>
      <w:r>
        <w:rPr>
          <w:lang w:val="sw_KE" w:bidi="sw_KE"/>
        </w:rPr>
      </w:r>
      <w:r>
        <w:rPr>
          <w:lang w:val="sw_KE" w:bidi="sw_KE"/>
        </w:rPr>
        <w:t>Yesu kisha anaomba, "Nimewapa utukufu." Yesu anarejelea kuwapa wanafunzi wake, sasa na katika siku zijazo, utukufu ambao Mungu alimpa.</w:t>
      </w:r>
    </w:p>
    <w:p>
      <w:pPr/>
      <w:r>
        <w:rPr>
          <w:lang w:val="sw_KE" w:bidi="sw_KE"/>
        </w:rPr>
      </w:r>
      <w:r>
        <w:rPr>
          <w:lang w:val="sw_KE" w:bidi="sw_KE"/>
        </w:rPr>
        <w:t>Je, unakumbuka shughuli iliyotajwa mapema ambapo ulikuwa na kioo na tochi? Jisikie huru kurudia shughuli hii ili kukukumbusha utukufu wa Mungu unaoakisiwa juu ya wanafunzi. Sitisha sauti hapa.</w:t>
      </w:r>
    </w:p>
    <w:p>
      <w:pPr/>
      <w:r>
        <w:rPr>
          <w:lang w:val="sw_KE" w:bidi="sw_KE"/>
        </w:rPr>
      </w:r>
      <w:r>
        <w:rPr>
          <w:lang w:val="sw_KE" w:bidi="sw_KE"/>
        </w:rPr>
        <w:t>Yesu kisha anaomba kwa ajili ya wale ambao Baba amempa, jambo ambalo linamaanisha kila mtu ambaye angekuja kumwamini Yesu katika siku zijazo. Yesu anataka wanafunzi hawa wa baadaye pia wawe pamoja naye mbinguni, na anataka waone na kujionea utukufu uleule, au umoja na Mungu, ambao Yesu anao.</w:t>
      </w:r>
    </w:p>
    <w:p>
      <w:pPr/>
      <w:r>
        <w:rPr>
          <w:lang w:val="sw_KE" w:bidi="sw_KE"/>
        </w:rPr>
      </w:r>
      <w:r>
        <w:rPr>
          <w:lang w:val="sw_KE" w:bidi="sw_KE"/>
        </w:rPr>
        <w:t>Madhumuni ya hii ilikuwa kwa wanafunzi kuunganishwa wao kwa wao kwa njia ile ile ambayo yeye, Yesu, na Baba yake walikuwa wameungana. Yesu anashiriki katika utukufu na ukuu wa Mungu. Wanafunzi wataona jinsi Yesu anavyoshiriki hadhi ya juu kabisa na ukuu wa Mungu kwa sababu Mungu alimpa Yesu. Mungu alimpa Yesu utukufu wake kwa sababu anampenda Yesu sana na amempenda tangu kabla ya ulimwengu kuumbwa.</w:t>
      </w:r>
    </w:p>
    <w:p>
      <w:pPr/>
      <w:r>
        <w:rPr>
          <w:lang w:val="sw_KE" w:bidi="sw_KE"/>
        </w:rPr>
      </w:r>
      <w:r>
        <w:rPr>
          <w:lang w:val="sw_KE" w:bidi="sw_KE"/>
        </w:rPr>
        <w:t xml:space="preserve">Yesu anaomba kwa "Baba yake Mwenye Haki," ikimaanisha mtu ambaye anahukumu kwa haki. Sasa Yesu anaonyesha tofauti. Anasema kwamba ulimwengu, au watu katika ulimwengu, hawamjui Mungu. Hata hivyo, Yesu anasema kwamba </w:t>
      </w:r>
      <w:r>
        <w:rPr>
          <w:b/>
          <w:lang w:val="sw_KE" w:bidi="sw_KE"/>
        </w:rPr>
        <w:t>anamjua</w:t>
      </w:r>
      <w:r>
        <w:rPr>
          <w:lang w:val="sw_KE" w:bidi="sw_KE"/>
        </w:rPr>
        <w:t xml:space="preserve"> Mungu. Kisha Yesu anasema kwamba wanafunzi wake, watu ambao wanamwamini Yesu, wanajua kwamba Mungu alimtuma Yesu.</w:t>
      </w:r>
    </w:p>
    <w:p>
      <w:pPr/>
      <w:r>
        <w:rPr>
          <w:lang w:val="sw_KE" w:bidi="sw_KE"/>
        </w:rPr>
      </w:r>
      <w:r>
        <w:rPr>
          <w:lang w:val="sw_KE" w:bidi="sw_KE"/>
        </w:rPr>
        <w:t>Yesu anamkumbusha Baba Mungu kwamba ameonyesha Mungu ni nani kwa wanafunzi. Kisha Yesu anasema kwamba ataendelea kuonyesha Mungu ni nani kwa watu katika siku zijazo. Yesu atafanya hivyo ili watu katika siku zijazo waweze kupata upendo ule ule ambao Baba Mungu anao kwa Yesu. Kisha wanafunzi watawapenda watu kwa njia sawa na ambayo Mungu anampenda Yesu. Wakati wanafunzi wanapata upendo huu, basi watakuwa "katika Yesu," ambayo ina maana kwamba wataunganishwa na Yesu na kumfuata na kumtii.</w:t>
      </w:r>
    </w:p>
    <w:p>
      <w:pPr/>
      <w:r>
        <w:rPr>
          <w:lang w:val="sw_KE" w:bidi="sw_KE"/>
        </w:rPr>
      </w:r>
      <w:r>
        <w:rPr>
          <w:lang w:val="sw_KE" w:bidi="sw_KE"/>
        </w:rPr>
        <w:t>Sasa kikundi kinapaswa kuunda ubao wa hadithi, kuchora au kutumia vitu ili kuonyesha na kufafanua simulizi pamoja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17:20–26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Simulizi hii ina tukio 1.</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Mungu yuko na anasikiliza, lakini hasemi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11</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nyakati fulani za igizo, sitisha igizo na muulize yule anayeigiza mhusika, "Unahisi nini au unafikiria nini?" Muigizaji anayeigiza wahusika hao anapaswa kueleza hisia au mawazo yake iwapo angekuwa mhusika huyo. Kisha Enedelea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Yesu anaomba kwa ajili ya wale ambao wanamwamini sasa, na pia anaomba kwa ajili ya waumini wa baadaye. Waumini wa baadaye watasikia ujumbe wa Mungu kutoka kwa wanafunzi 11 ambao wako pamoja na Yesu katika simulizi hii.</w:t>
      </w:r>
    </w:p>
    <w:p>
      <w:pPr/>
      <w:r>
        <w:rPr>
          <w:lang w:val="sw_KE" w:bidi="sw_KE"/>
        </w:rPr>
      </w:r>
      <w:r>
        <w:rPr>
          <w:lang w:val="sw_KE" w:bidi="sw_KE"/>
        </w:rPr>
        <w:t>Yesu anaomba kwamba kuwe na umoja kati ya wanafunzi, kwamba watafanya kazi kama timu nzuri.</w:t>
      </w:r>
    </w:p>
    <w:p>
      <w:pPr/>
      <w:r>
        <w:rPr>
          <w:lang w:val="sw_KE" w:bidi="sw_KE"/>
        </w:rPr>
      </w:r>
      <w:r>
        <w:rPr>
          <w:lang w:val="sw_KE" w:bidi="sw_KE"/>
        </w:rPr>
        <w:t>Kwa kuwa Yesu na Mungu ni mmoja, Yesu anaomba kwamba wanafunzi pia waunganishwe na Mungu na Yesu. Hii ni ili ulimwengu uamini kwamba ujumbe wa Mungu ni wa kweli. Yesu anasema kwamba amewapa wanafunzi utukufu ambao Mungu alimpa Yesu, ili wote waweze kuunganishwa na kufanywa kuwa mmoja. Hii ni ili ulimwengu uweze kuona utukufu ndani ya wanafunzi na kujua kwamba umetoka kwa jambo lisilo la ulimwengu huu, kwa sababu unatoka kwa Mungu.</w:t>
      </w:r>
    </w:p>
    <w:p>
      <w:pPr/>
      <w:r>
        <w:rPr>
          <w:lang w:val="sw_KE" w:bidi="sw_KE"/>
        </w:rPr>
      </w:r>
      <w:r>
        <w:rPr>
          <w:lang w:val="sw_KE" w:bidi="sw_KE"/>
        </w:rPr>
        <w:t>Yesu anataka ulimwengu uone kwamba Baba anawapenda wanafunzi kiasi kilekile ambacho Baba anampenda Yesu.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wanafunzi, "Mnahisi vipi au mnawaza nini?" Wanaweza kujibu mambo kama, "Ni jambo la ajabu jinsi Mungu anavyotupenda sana na kutukabidhi ujumbe wake," au "Ni jambo la ajabu kwamba tunaweza kupata upendo wa Mungu kwa nguvu sana kiasi kwamba tunaweza kuushiriki na wengine," au "Tunafurahi kuweza kushiriki ujumbe huu wa upendo wa Mungu na watu ambao bado hawajamjua Yesu."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Mungu alimpa Yesu utukufu, au umaarufu, hata kabla ya kuumba ulimwengu, kwa sababu alimpenda Yesu kabla ya kuumba ulimwengu. Yesu alikuwepo hata kabla ya ulimwengu kuwepo.</w:t>
      </w:r>
    </w:p>
    <w:p>
      <w:pPr/>
      <w:r>
        <w:rPr>
          <w:lang w:val="sw_KE" w:bidi="sw_KE"/>
        </w:rPr>
      </w:r>
      <w:r>
        <w:rPr>
          <w:lang w:val="sw_KE" w:bidi="sw_KE"/>
        </w:rPr>
        <w:t>Sasa Yesu anamwomba Mungu kwa njia ya heshima na upendo, kwa sababu anajua njia za Mungu ni za haki na usawa.</w:t>
      </w:r>
    </w:p>
    <w:p>
      <w:pPr/>
      <w:r>
        <w:rPr>
          <w:lang w:val="sw_KE" w:bidi="sw_KE"/>
        </w:rPr>
      </w:r>
      <w:r>
        <w:rPr>
          <w:lang w:val="sw_KE" w:bidi="sw_KE"/>
        </w:rPr>
        <w:t>Kuna watu ulimwenguni ambao bado hawajui kuhusu Yesu na Baba. Hata hivyo, Yesu anamjua Baba, na wanafunzi wa Yesu wanajua kwamba Baba alimtuma Yesu, na hivyo ndivyo watu zaidi ulimwenguni watajifunza kuhusu Yesu na Baba.</w:t>
      </w:r>
    </w:p>
    <w:p>
      <w:pPr/>
      <w:r>
        <w:rPr>
          <w:lang w:val="sw_KE" w:bidi="sw_KE"/>
        </w:rPr>
      </w:r>
      <w:r>
        <w:rPr>
          <w:lang w:val="sw_KE" w:bidi="sw_KE"/>
        </w:rPr>
        <w:t>Yesu anawapenda wanafunzi kama vile Baba anavyompenda Yesu. Wanafunzi wanapaswa pia kuwapenda wengine kama vile Baba Mungu anavyompenda Yesu.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vipi au unawaza nini?" Mtu anaweza kujibu mambo kama, "Yesu anatamani wanafunzi wa baadaye wahisi wameunganishwa naye na Mungu," au "Moyo wangu umejaa sana kiasi kwamba unafurika kwa ajili ya wanafunzi hawa wa baadaye," au "Nina tamaa ya kuhisi kushikamana na wanafunzi hawa wa baadaye kama nilivyo na wanafunzi walio pamoja nami sasa."</w:t>
      </w:r>
      <w:r>
        <w:rPr>
          <w:lang w:val="sw_KE" w:bidi="sw_KE"/>
        </w:rPr>
      </w:r>
    </w:p>
    <w:p>
      <w:pPr>
        <w:pStyle w:val="Heading3"/>
      </w:pPr>
      <w:r>
        <w:rPr>
          <w:lang w:val="sw_KE" w:bidi="sw_KE"/>
        </w:rPr>
        <w:t>Kujaza Mapengo</w:t>
      </w:r>
    </w:p>
    <w:p>
      <w:pPr/>
      <w:r>
        <w:rPr>
          <w:lang w:val="sw_KE" w:bidi="sw_KE"/>
        </w:rPr>
      </w:r>
      <w:r>
        <w:rPr>
          <w:lang w:val="sw_KE" w:bidi="sw_KE"/>
        </w:rPr>
        <w:t>Sikiliza toleo la sauti la Yohana 17:20–26 katika tafsiri rahisi zaidi kuelewa.</w:t>
      </w:r>
    </w:p>
    <w:p>
      <w:pPr/>
      <w:r>
        <w:rPr>
          <w:lang w:val="sw_KE" w:bidi="sw_KE"/>
        </w:rPr>
      </w:r>
      <w:r>
        <w:rPr>
          <w:lang w:val="sw_KE" w:bidi="sw_KE"/>
        </w:rPr>
        <w:t>Katika hatua hii kikundi kitajadili maneno muhimu na istilahi zilizomo katika simulizi hii.</w:t>
      </w:r>
    </w:p>
    <w:p>
      <w:pPr/>
      <w:r>
        <w:rPr>
          <w:lang w:val="sw_KE" w:bidi="sw_KE"/>
        </w:rPr>
      </w:r>
      <w:r>
        <w:rPr>
          <w:lang w:val="sw_KE" w:bidi="sw_KE"/>
        </w:rPr>
        <w:t xml:space="preserve">Katika simulizi hii, Yesu anaendelea kusema kwamba </w:t>
      </w:r>
      <w:r>
        <w:rPr>
          <w:b/>
          <w:lang w:val="sw_KE" w:bidi="sw_KE"/>
        </w:rPr>
        <w:t>sala</w:t>
      </w:r>
      <w:r>
        <w:rPr>
          <w:lang w:val="sw_KE" w:bidi="sw_KE"/>
        </w:rPr>
        <w:t xml:space="preserve"> yake si kwa wanafunzi tu. Tumia neno lile lile kwa ajili ya </w:t>
      </w:r>
      <w:r>
        <w:rPr>
          <w:lang w:val="sw_KE" w:bidi="sw_KE"/>
        </w:rPr>
        <w:t>sala</w:t>
      </w:r>
      <w:r>
        <w:rPr>
          <w:lang w:val="sw_KE" w:bidi="sw_KE"/>
        </w:rPr>
        <w:t xml:space="preserve"> kama ulivyolitumia katika vifungu vilivyopita.</w:t>
      </w:r>
    </w:p>
    <w:p>
      <w:pPr/>
      <w:r>
        <w:rPr>
          <w:lang w:val="sw_KE" w:bidi="sw_KE"/>
        </w:rPr>
      </w:r>
      <w:r>
        <w:rPr>
          <w:lang w:val="sw_KE" w:bidi="sw_KE"/>
        </w:rPr>
        <w:t xml:space="preserve">Yesu anaomba kwa ajili ya wale ambao watamwamini kupitia </w:t>
      </w:r>
      <w:r>
        <w:rPr>
          <w:b/>
          <w:lang w:val="sw_KE" w:bidi="sw_KE"/>
        </w:rPr>
        <w:t>ujumbe</w:t>
      </w:r>
      <w:r>
        <w:rPr>
          <w:lang w:val="sw_KE" w:bidi="sw_KE"/>
        </w:rPr>
        <w:t xml:space="preserve"> wa </w:t>
      </w:r>
      <w:r>
        <w:rPr>
          <w:b/>
          <w:lang w:val="sw_KE" w:bidi="sw_KE"/>
        </w:rPr>
        <w:t>wanafunzi</w:t>
      </w:r>
      <w:r>
        <w:rPr>
          <w:lang w:val="sw_KE" w:bidi="sw_KE"/>
        </w:rPr>
        <w:t xml:space="preserve"> wake. Ujumbe unarejelea ujumbe wa Mungu ambao wanafunzi watashiriki na wale ambao bado hawamwamini Yesu au hawajajua kuhusu Yesu. Tumia neno sawa kwa wanafunzi kama vile. umetumia katika vifungu vya awali. Neno </w:t>
      </w:r>
      <w:r>
        <w:rPr>
          <w:lang w:val="sw_KE" w:bidi="sw_KE"/>
        </w:rPr>
        <w:t>Wanafunzi</w:t>
      </w:r>
      <w:r>
        <w:rPr>
          <w:lang w:val="sw_KE" w:bidi="sw_KE"/>
        </w:rPr>
        <w:t xml:space="preserve"> linapatikana kwenye Faharasa Kuu.</w:t>
      </w:r>
    </w:p>
    <w:p>
      <w:pPr/>
      <w:r>
        <w:rPr>
          <w:lang w:val="sw_KE" w:bidi="sw_KE"/>
        </w:rPr>
      </w:r>
      <w:r>
        <w:rPr>
          <w:lang w:val="sw_KE" w:bidi="sw_KE"/>
        </w:rPr>
        <w:t>Yesu anaomba "ili wote waweze kuwa Baba mmoja." Yesu anaomba kwamba wanafunzi wafanye kazi kwa umoja kwa njia sawa na ambayo Mungu na Yesu wanafanya kazi kwa umoja kati yao. Yesu anamwita Mungu Baba kama ishara ya upendo na heshima.</w:t>
      </w:r>
    </w:p>
    <w:p>
      <w:pPr/>
      <w:r>
        <w:rPr>
          <w:lang w:val="sw_KE" w:bidi="sw_KE"/>
        </w:rPr>
      </w:r>
      <w:r>
        <w:rPr>
          <w:lang w:val="sw_KE" w:bidi="sw_KE"/>
        </w:rPr>
        <w:t xml:space="preserve">Yesu anaendelea kusema, "Na wawe pia ndani yetu ili </w:t>
      </w:r>
      <w:r>
        <w:rPr>
          <w:b/>
          <w:lang w:val="sw_KE" w:bidi="sw_KE"/>
        </w:rPr>
        <w:t>ulimwengu</w:t>
      </w:r>
      <w:r>
        <w:rPr>
          <w:lang w:val="sw_KE" w:bidi="sw_KE"/>
        </w:rPr>
        <w:t xml:space="preserve"> upate kuamini kwamba </w:t>
      </w:r>
      <w:r>
        <w:rPr>
          <w:b/>
          <w:lang w:val="sw_KE" w:bidi="sw_KE"/>
        </w:rPr>
        <w:t>ulinituma</w:t>
      </w:r>
      <w:r>
        <w:rPr>
          <w:lang w:val="sw_KE" w:bidi="sw_KE"/>
        </w:rPr>
        <w:t>." Yesu anazungumza kuhusu "ulimwengu," ambao unamaanisha watu ulimwenguni. Anaomba kwamba kila mtu ulimwenguni atamwamini. Pia anaombea wale ambao wangemwamini Yesu katika siku zijazo.</w:t>
      </w:r>
    </w:p>
    <w:p>
      <w:pPr/>
      <w:r>
        <w:rPr>
          <w:lang w:val="sw_KE" w:bidi="sw_KE"/>
        </w:rPr>
      </w:r>
      <w:r>
        <w:rPr>
          <w:lang w:val="sw_KE" w:bidi="sw_KE"/>
        </w:rPr>
        <w:t xml:space="preserve">Yesu anasema, "Nimewapa </w:t>
      </w:r>
      <w:r>
        <w:rPr>
          <w:b/>
          <w:lang w:val="sw_KE" w:bidi="sw_KE"/>
        </w:rPr>
        <w:t>utukufu</w:t>
      </w:r>
      <w:r>
        <w:rPr>
          <w:lang w:val="sw_KE" w:bidi="sw_KE"/>
        </w:rPr>
        <w:t xml:space="preserve"> ambao ulinipa." Tumia neno sawa kwa pepo kama vile umetumia katika simulizi za awali. Kwa maelezo zaidi kuhusu </w:t>
      </w:r>
      <w:r>
        <w:rPr>
          <w:lang w:val="sw_KE" w:bidi="sw_KE"/>
        </w:rPr>
        <w:t>utukufu</w:t>
      </w:r>
      <w:r>
        <w:rPr>
          <w:lang w:val="sw_KE" w:bidi="sw_KE"/>
        </w:rPr>
        <w:t>, rejelea Faharasa Kuu.</w:t>
      </w:r>
    </w:p>
    <w:p>
      <w:pPr/>
      <w:r>
        <w:rPr>
          <w:lang w:val="sw_KE" w:bidi="sw_KE"/>
        </w:rPr>
      </w:r>
      <w:r>
        <w:rPr>
          <w:lang w:val="sw_KE" w:bidi="sw_KE"/>
        </w:rPr>
        <w:t xml:space="preserve">Yesu anamwita Mungu "Baba </w:t>
      </w:r>
      <w:r>
        <w:rPr>
          <w:b/>
          <w:lang w:val="sw_KE" w:bidi="sw_KE"/>
        </w:rPr>
        <w:t>mwenye haki</w:t>
      </w:r>
      <w:r>
        <w:rPr>
          <w:lang w:val="sw_KE" w:bidi="sw_KE"/>
        </w:rPr>
        <w:t xml:space="preserve">." Baba ni mwenye haki kwa sababu anafanya kile ambacho ni sawa na anahukumu kwa haki. Tumia neno au kifungu kilekile kwa ajili ya mwenye haki kama ulivyotumia katika vifungu vya awali. Kwa maelezo zaidi kuhusu </w:t>
      </w:r>
      <w:r>
        <w:rPr>
          <w:lang w:val="sw_KE" w:bidi="sw_KE"/>
        </w:rPr>
        <w:t>haki</w:t>
      </w:r>
      <w:r>
        <w:rPr>
          <w:lang w:val="sw_KE" w:bidi="sw_KE"/>
        </w:rPr>
        <w:t>, rejelea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kusahihishana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vyovyote, miondoko au ubao wao wa hadithi ili kuwasaidia kukumbuka fungu hilo la maneno. Sitisha sauti hii ya kurekodi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18:1–14</w:t>
      </w:r>
      <w:r>
        <w:rPr>
          <w:lang w:val="sw_KE" w:bidi="sw_KE"/>
        </w:rPr>
      </w:r>
    </w:p>
    <w:p>
      <w:pPr>
        <w:pStyle w:val="Heading3"/>
      </w:pPr>
      <w:r>
        <w:rPr>
          <w:lang w:val="sw_KE" w:bidi="sw_KE"/>
        </w:rPr>
        <w:t>Sikiliza na Moyo</w:t>
      </w:r>
    </w:p>
    <w:p>
      <w:pPr/>
      <w:r>
        <w:rPr>
          <w:lang w:val="sw_KE" w:bidi="sw_KE"/>
        </w:rPr>
      </w:r>
      <w:r>
        <w:rPr>
          <w:lang w:val="sw_KE" w:bidi="sw_KE"/>
        </w:rPr>
        <w:t>Katika hatua hii, sikiliza Yohana 18:1–14 na muiweke mioyoni mwenu.</w:t>
      </w:r>
    </w:p>
    <w:p>
      <w:pPr/>
      <w:r>
        <w:rPr>
          <w:lang w:val="sw_KE" w:bidi="sw_KE"/>
        </w:rPr>
      </w:r>
      <w:r>
        <w:rPr>
          <w:lang w:val="sw_KE" w:bidi="sw_KE"/>
        </w:rPr>
        <w:t>Sikiliza toleo la sauti la Yohana 18:1–14 mara tatu, katika tafsiri tatu tofauti, ikiwezekana.</w:t>
      </w:r>
    </w:p>
    <w:p>
      <w:pPr/>
      <w:r>
        <w:rPr>
          <w:lang w:val="sw_KE" w:bidi="sw_KE"/>
        </w:rPr>
      </w:r>
      <w:r>
        <w:rPr>
          <w:lang w:val="sw_KE" w:bidi="sw_KE"/>
        </w:rPr>
        <w:t>Sitisha sauti hii hapa.</w:t>
      </w:r>
    </w:p>
    <w:p>
      <w:pPr/>
      <w:r>
        <w:rPr>
          <w:lang w:val="sw_KE" w:bidi="sw_KE"/>
        </w:rPr>
      </w:r>
      <w:r>
        <w:rPr>
          <w:lang w:val="sw_KE" w:bidi="sw_KE"/>
        </w:rPr>
        <w:t>Sasa, kama kikundi, jadili maswali yafuatayo:</w:t>
      </w:r>
    </w:p>
    <w:p>
      <w:pPr>
        <w:pStyle w:val="ListBullet"/>
        <w:spacing w:line="240" w:lineRule="auto"/>
        <w:ind w:left="720"/>
      </w:pPr>
      <w:r>
        <w:rPr>
          <w:lang w:val="sw_KE" w:bidi="sw_KE"/>
        </w:rPr>
      </w:r>
      <w:r>
        <w:rPr>
          <w:lang w:val="sw_KE" w:bidi="sw_KE"/>
        </w:rPr>
        <w:t>Unapenda nini katika simulizi hii? Sitisha sauti hii hapa.</w:t>
      </w:r>
    </w:p>
    <w:p>
      <w:pPr>
        <w:pStyle w:val="ListBullet"/>
        <w:spacing w:line="240" w:lineRule="auto"/>
        <w:ind w:left="720"/>
      </w:pPr>
      <w:r>
        <w:rPr>
          <w:lang w:val="sw_KE" w:bidi="sw_KE"/>
        </w:rPr>
      </w:r>
      <w:r>
        <w:rPr>
          <w:lang w:val="sw_KE" w:bidi="sw_KE"/>
        </w:rPr>
        <w:t>Ni nini hupendi au huelewi katika simulizi hii? Sitisha sauti hii hapa.</w:t>
      </w:r>
    </w:p>
    <w:p>
      <w:pPr>
        <w:pStyle w:val="ListBullet"/>
        <w:spacing w:line="240" w:lineRule="auto"/>
        <w:ind w:left="720"/>
      </w:pPr>
      <w:r>
        <w:rPr>
          <w:lang w:val="sw_KE" w:bidi="sw_KE"/>
        </w:rPr>
      </w:r>
      <w:r>
        <w:rPr>
          <w:lang w:val="sw_KE" w:bidi="sw_KE"/>
        </w:rPr>
        <w:t>Kifungu hiki kinatuambia nini kuhusu Mungu au Yesu? Sitisha sauti hii hapa.</w:t>
      </w:r>
    </w:p>
    <w:p>
      <w:pPr>
        <w:pStyle w:val="ListBullet"/>
        <w:spacing w:line="240" w:lineRule="auto"/>
        <w:ind w:left="720"/>
      </w:pPr>
      <w:r>
        <w:rPr>
          <w:lang w:val="sw_KE" w:bidi="sw_KE"/>
        </w:rPr>
      </w:r>
      <w:r>
        <w:rPr>
          <w:lang w:val="sw_KE" w:bidi="sw_KE"/>
        </w:rPr>
        <w:t>Simulizi hii linatuambia nini kuhusu watu? Sitisha sauti hii hapa.</w:t>
      </w:r>
    </w:p>
    <w:p>
      <w:pPr>
        <w:pStyle w:val="ListBullet"/>
        <w:spacing w:line="240" w:lineRule="auto"/>
        <w:ind w:left="720"/>
      </w:pPr>
      <w:r>
        <w:rPr>
          <w:lang w:val="sw_KE" w:bidi="sw_KE"/>
        </w:rPr>
      </w:r>
      <w:r>
        <w:rPr>
          <w:lang w:val="sw_KE" w:bidi="sw_KE"/>
        </w:rPr>
        <w:t>Simulizi hii inaathiri vipi maisha yetu ya kila siku? Sitisha sauti hii hapa.</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18:1–14 katika tafsiri rahisi zaidi kuelewa.</w:t>
      </w:r>
    </w:p>
    <w:p>
      <w:pPr/>
      <w:r>
        <w:rPr>
          <w:lang w:val="sw_KE" w:bidi="sw_KE"/>
        </w:rPr>
      </w:r>
      <w:r>
        <w:rPr>
          <w:lang w:val="sw_KE" w:bidi="sw_KE"/>
        </w:rPr>
        <w:t>Je, unakumbuka katika simulizi ya awali jinsi Yesu alivyokuwa akiomba kwa Mungu wakati wanafunzi wake walikuwa pamoja naye? Yesu amemaliza tu kumwomba Mungu na yeye na wanafunzi wanaondoka katika mji wa Yerusalemu ili kuvuka Bonde la Kidroni. Bonde la Kidron wakati mwingine lingekuwa na mto unaopita ndani yake, lakini wakati huu lilikuwa kavu na halikuwa na maji ndani yake, kwa hiyo Yesu na wanafunzi waliweza kuvuka kupitia humo kwa urahisi.</w:t>
      </w:r>
    </w:p>
    <w:p>
      <w:pPr/>
      <w:r>
        <w:rPr>
          <w:lang w:val="sw_KE" w:bidi="sw_KE"/>
        </w:rPr>
      </w:r>
      <w:r>
        <w:rPr>
          <w:lang w:val="sw_KE" w:bidi="sw_KE"/>
        </w:rPr>
        <w:t>Upande wa pili wa Bonde la Kidroni kulikuwa na bustani iliyojaa miti; hii pia inajulikana kama kichaka cha miti. Watu walipanda bustani za miti ili kuvuna matunda kutoka kwa miti hiyo. Kichaka hicho pengine kilikuwa mguuni pa kilima kinachoitwa Mlima wa Mizeituni, nje kidogo ya Yerusalemu.</w:t>
      </w:r>
    </w:p>
    <w:p>
      <w:pPr/>
      <w:r>
        <w:rPr>
          <w:lang w:val="sw_KE" w:bidi="sw_KE"/>
        </w:rPr>
      </w:r>
      <w:r>
        <w:rPr>
          <w:lang w:val="sw_KE" w:bidi="sw_KE"/>
        </w:rPr>
        <w:t xml:space="preserve">Simama hapa na uangalie picha ya </w:t>
      </w:r>
      <w:r>
        <w:rPr>
          <w:lang w:val="sw_KE" w:bidi="sw_KE"/>
        </w:rPr>
        <w:t>msitu mdogo</w:t>
      </w:r>
      <w:r>
        <w:rPr>
          <w:lang w:val="sw_KE" w:bidi="sw_KE"/>
        </w:rPr>
        <w:t xml:space="preserve"> kama kundi. Pia angalia picha ya ramani ya </w:t>
      </w:r>
      <w:r>
        <w:rPr>
          <w:lang w:val="sw_KE" w:bidi="sw_KE"/>
        </w:rPr>
        <w:t>Yerusalemu, Bonde la Kidron na Mlima wa Mizeituni</w:t>
      </w:r>
      <w:r>
        <w:rPr>
          <w:lang w:val="sw_KE" w:bidi="sw_KE"/>
        </w:rPr>
        <w:t>. Sitisha sauti hii hapa.</w:t>
      </w:r>
    </w:p>
    <w:p>
      <w:pPr/>
      <w:r>
        <w:rPr>
          <w:lang w:val="sw_KE" w:bidi="sw_KE"/>
        </w:rPr>
      </w:r>
      <w:r>
        <w:rPr>
          <w:lang w:val="sw_KE" w:bidi="sw_KE"/>
        </w:rPr>
        <w:t>Yesu na wanafunzi wake waliingia katika kichaka cha miti.</w:t>
      </w:r>
    </w:p>
    <w:p>
      <w:pPr/>
      <w:r>
        <w:rPr>
          <w:lang w:val="sw_KE" w:bidi="sw_KE"/>
        </w:rPr>
      </w:r>
      <w:r>
        <w:rPr>
          <w:lang w:val="sw_KE" w:bidi="sw_KE"/>
        </w:rPr>
        <w:t>Yesu alikuwa amekwenda mara nyingi au mara kwa mara ili kukusanyika na Yuda na wanafunzi wengine katika bustani ya miti. Hiyo ilimaanisha kwamba Yuda, mwanafunzi ambaye alimsaliti Yesu, alijua mahali pale na jinsi ya kufika hapo. Ikiwa unakumbuka kutoka kwa simulizi za awali kwamba ingawa Yuda alikuwa mmoja wa wanafunzi wa Yesu, alianza kumpinga Yesu, alikubali kuwasaidia maadui wa Yesu. Yuda alipokea pesa kama tuzo kwa kuahidi kuwaongoza askari wa Kirumi na maafisa wa Kiyahudi kwa Yesu ili waweze kumkamata.</w:t>
      </w:r>
    </w:p>
    <w:p>
      <w:pPr/>
      <w:r>
        <w:rPr>
          <w:lang w:val="sw_KE" w:bidi="sw_KE"/>
        </w:rPr>
      </w:r>
      <w:r>
        <w:rPr>
          <w:lang w:val="sw_KE" w:bidi="sw_KE"/>
        </w:rPr>
        <w:t>Makuhani wakuu na Mafarisayo, au viongozi wa kidini, walimpa Yuda walinzi wa hekalu ambao walifanya kazi kama polisi ili kulinda hekalu la Kiyahudi. Pia walimpa Yuda idadi ndogo ya askari wa Kirumi, pengine takriban 20 au pungufu. Yuda alikuja kwenye bustani pamoja na kikundi hiki cha wanaume ili kumkamata Yesu.</w:t>
      </w:r>
    </w:p>
    <w:p>
      <w:pPr/>
      <w:r>
        <w:rPr>
          <w:lang w:val="sw_KE" w:bidi="sw_KE"/>
        </w:rPr>
      </w:r>
      <w:r>
        <w:rPr>
          <w:lang w:val="sw_KE" w:bidi="sw_KE"/>
        </w:rPr>
        <w:t>Sitisha hapa na mjadili swali hili kama kikundi: Katika utamaduni wenu, ni nani anasaidia kuweka maeneo yenu ya ibada salama? Nani anawakamata watu wakati wamefanya mambo kinyume cha sheria? Sitisha sauti hii hapa.</w:t>
      </w:r>
    </w:p>
    <w:p>
      <w:pPr/>
      <w:r>
        <w:rPr>
          <w:lang w:val="sw_KE" w:bidi="sw_KE"/>
        </w:rPr>
      </w:r>
      <w:r>
        <w:rPr>
          <w:lang w:val="sw_KE" w:bidi="sw_KE"/>
        </w:rPr>
        <w:t>Makuhani wakuu kwa kawaida hawakuwa Mafarisayo lakini washiriki wa kikundi tofauti cha kidini, kinachoitwa Masadukayo. Walitekeleza dhabihu na walikuwa wakisimamia ibada za kidini katika hekalu. Walikuwa muhimu zaidi kati ya Makuhani wa Kiyahudi. Mafarisayo walikuwa kikundi cha kidini cha Kiyahudi. Ilikuwa muhimu sana kwa Mafarisayo kwamba watu wa Kiyahudi watii sheria zote za kidini za Kiyahudi kwa makini sana.</w:t>
      </w:r>
    </w:p>
    <w:p>
      <w:pPr/>
      <w:r>
        <w:rPr>
          <w:lang w:val="sw_KE" w:bidi="sw_KE"/>
        </w:rPr>
      </w:r>
      <w:r>
        <w:rPr>
          <w:lang w:val="sw_KE" w:bidi="sw_KE"/>
        </w:rPr>
        <w:t>Kwa kuwa ilikuwa usiku na kulikuwa na giza, askari na maafisa wa hekalu walikuwa wakibeba mienge na taa. Taa hizo zingeweza kuwa zimetengenezwa kwa udongo uliochomwa au chuma, zikiwa na mahali pa kuweka mafuta na utambi. Utambi ulikuwa kamba iliyotengenezwa kwa mmea unaoitwa kitani. Watu waliwasha utambi kama mshumaa ili kutoa mwanga. Watu walitengeneza mienge kwa vijiti, wakifunga kitambaa kwenye ncha ya fimbo na kukichovya katika mafuta. Watu kisha wangewasha mafuta hayo.</w:t>
      </w:r>
    </w:p>
    <w:p>
      <w:pPr/>
      <w:r>
        <w:rPr>
          <w:lang w:val="sw_KE" w:bidi="sw_KE"/>
        </w:rPr>
      </w:r>
      <w:r>
        <w:rPr>
          <w:lang w:val="sw_KE" w:bidi="sw_KE"/>
        </w:rPr>
        <w:t xml:space="preserve">Simama hapa na uangalie baadhi ya picha za </w:t>
      </w:r>
      <w:r>
        <w:rPr>
          <w:lang w:val="sw_KE" w:bidi="sw_KE"/>
        </w:rPr>
        <w:t>taa</w:t>
      </w:r>
      <w:r>
        <w:rPr>
          <w:lang w:val="sw_KE" w:bidi="sw_KE"/>
        </w:rPr>
        <w:t xml:space="preserve"> na </w:t>
      </w:r>
      <w:r>
        <w:rPr>
          <w:b/>
          <w:lang w:val="sw_KE" w:bidi="sw_KE"/>
        </w:rPr>
        <w:t>tochi</w:t>
      </w:r>
      <w:r>
        <w:rPr>
          <w:lang w:val="sw_KE" w:bidi="sw_KE"/>
        </w:rPr>
        <w:t xml:space="preserve"> kama kikundi. Sitisha sauti hii hapa.</w:t>
      </w:r>
    </w:p>
    <w:p>
      <w:pPr/>
      <w:r>
        <w:rPr>
          <w:lang w:val="sw_KE" w:bidi="sw_KE"/>
        </w:rPr>
      </w:r>
      <w:r>
        <w:rPr>
          <w:lang w:val="sw_KE" w:bidi="sw_KE"/>
        </w:rPr>
        <w:t>Askari na maafisa pia walibeba silaha pamoja nao. Walikuwa tayari kupigana ikiwa Yesu angepinga. Silaha walizobeba huenda zilikuwa mchanganyiko wa panga, mikuki, na visu.</w:t>
      </w:r>
    </w:p>
    <w:p>
      <w:pPr/>
      <w:r>
        <w:rPr>
          <w:lang w:val="sw_KE" w:bidi="sw_KE"/>
        </w:rPr>
      </w:r>
      <w:r>
        <w:rPr>
          <w:lang w:val="sw_KE" w:bidi="sw_KE"/>
        </w:rPr>
        <w:t xml:space="preserve">Simama hapa na uangalie baadhi ya picha za </w:t>
      </w:r>
      <w:r>
        <w:rPr>
          <w:lang w:val="sw_KE" w:bidi="sw_KE"/>
        </w:rPr>
        <w:t>panga za vita</w:t>
      </w:r>
      <w:r>
        <w:rPr>
          <w:lang w:val="sw_KE" w:bidi="sw_KE"/>
        </w:rPr>
        <w:t xml:space="preserve">, </w:t>
      </w:r>
      <w:r>
        <w:rPr>
          <w:lang w:val="sw_KE" w:bidi="sw_KE"/>
        </w:rPr>
        <w:t>mikuki</w:t>
      </w:r>
      <w:r>
        <w:rPr>
          <w:lang w:val="sw_KE" w:bidi="sw_KE"/>
        </w:rPr>
        <w:t xml:space="preserve">, na </w:t>
      </w:r>
      <w:r>
        <w:rPr>
          <w:lang w:val="sw_KE" w:bidi="sw_KE"/>
        </w:rPr>
        <w:t>visu</w:t>
      </w:r>
      <w:r>
        <w:rPr>
          <w:lang w:val="sw_KE" w:bidi="sw_KE"/>
        </w:rPr>
        <w:t xml:space="preserve"> kama kikundi. Sitisha sauti hii hapa.</w:t>
      </w:r>
    </w:p>
    <w:p>
      <w:pPr/>
      <w:r>
        <w:rPr>
          <w:lang w:val="sw_KE" w:bidi="sw_KE"/>
        </w:rPr>
      </w:r>
      <w:r>
        <w:rPr>
          <w:lang w:val="sw_KE" w:bidi="sw_KE"/>
        </w:rPr>
        <w:t>Yesu alikuwa tayari kujitolea kwa utulivu kwa sababu alijua kila kitu ambacho kingemtokea, mambo yote ambayo wangefanya ili kumtesa na mateso ambayo angevumilia. Alisogea mbele ili kuwasalimu askari na maafisa.</w:t>
      </w:r>
    </w:p>
    <w:p>
      <w:pPr/>
      <w:r>
        <w:rPr>
          <w:lang w:val="sw_KE" w:bidi="sw_KE"/>
        </w:rPr>
      </w:r>
      <w:r>
        <w:rPr>
          <w:lang w:val="sw_KE" w:bidi="sw_KE"/>
        </w:rPr>
        <w:t>Yesu pia alitaka kuwalinda wanafunzi dhidi ya madhara kwa kujitolea kwa maafisa na askari. Alitaka waruhusu wamkamate bila kupinga wala kupigana.</w:t>
      </w:r>
    </w:p>
    <w:p>
      <w:pPr/>
      <w:r>
        <w:rPr>
          <w:lang w:val="sw_KE" w:bidi="sw_KE"/>
        </w:rPr>
      </w:r>
      <w:r>
        <w:rPr>
          <w:lang w:val="sw_KE" w:bidi="sw_KE"/>
        </w:rPr>
        <w:t>Baada ya Yesu kusonga mbele kuelekea wanaume hawa, aliuliza, "Mnamtaka nani?" Hili linaweza kuonekana kuwa swali lisilo la kawaida, kwa sababu Yesu anajua kwamba wanamtafuta. Pengine anasema hili ili askari na maafisa waweze kusema kwa sauti ili iwe wazi kwamba wanamtafuta Yesu. Wakati askari na maafisa wanasema "Yesu wa Nazareti" wanaweka wazi kwamba wanamtafuta mtu anayeitwa Yesu ambaye alikuwa akitoka katika kijiji kinachoitwa Nazareti. Yesu lilikuwa jina la kawaida kati ya Wayahudi wakati huo. Nazareti inawasaidia wanaume hawa ili kuhakikisha wamempata Yesu sahihi. Yesu kisha anaweza kusonga mbele na kwenda pamoja nao na wanafunzi wake watabaki salama kwa sababu askari na maafisa sasa wamempata mtu yule wanayemtafuta.</w:t>
      </w:r>
    </w:p>
    <w:p>
      <w:pPr/>
      <w:r>
        <w:rPr>
          <w:lang w:val="sw_KE" w:bidi="sw_KE"/>
        </w:rPr>
      </w:r>
      <w:r>
        <w:rPr>
          <w:lang w:val="sw_KE" w:bidi="sw_KE"/>
        </w:rPr>
        <w:t>Nazareti ulikuwa mji mdogo katika mkoa wa Galilaya.</w:t>
      </w:r>
    </w:p>
    <w:p>
      <w:pPr/>
      <w:r>
        <w:rPr>
          <w:lang w:val="sw_KE" w:bidi="sw_KE"/>
        </w:rPr>
      </w:r>
      <w:r>
        <w:rPr>
          <w:lang w:val="sw_KE" w:bidi="sw_KE"/>
        </w:rPr>
        <w:t xml:space="preserve">Simama hapa na uangalie picha ya ramani inayoonyesha mahali pa </w:t>
      </w:r>
      <w:r>
        <w:rPr>
          <w:lang w:val="sw_KE" w:bidi="sw_KE"/>
        </w:rPr>
        <w:t>Nazareti</w:t>
      </w:r>
      <w:r>
        <w:rPr>
          <w:lang w:val="sw_KE" w:bidi="sw_KE"/>
        </w:rPr>
        <w:t xml:space="preserve"> ambapo Yesu alitoka. Sitisha sauti hii hapa.</w:t>
      </w:r>
    </w:p>
    <w:p>
      <w:pPr/>
      <w:r>
        <w:rPr>
          <w:lang w:val="sw_KE" w:bidi="sw_KE"/>
        </w:rPr>
      </w:r>
      <w:r>
        <w:rPr>
          <w:lang w:val="sw_KE" w:bidi="sw_KE"/>
        </w:rPr>
        <w:t>Kisha, Yesu anawaambia "Mimi ni yeye" au "Mimi ndiye." Katika simulizi hii, Yesu anaweza kuwa akisema "Mimi ndiye" kwa njia sawa na vile Mungu alivyosema jina lake mwenyewe katika Agano la Kale. Yesu pengine alikuwa akijiita mwenyewe kama Mungu. Yesu pia anathibitisha kwamba yeye ndiye yule wanayemtafuta.</w:t>
      </w:r>
    </w:p>
    <w:p>
      <w:pPr/>
      <w:r>
        <w:rPr>
          <w:lang w:val="sw_KE" w:bidi="sw_KE"/>
        </w:rPr>
      </w:r>
      <w:r>
        <w:rPr>
          <w:lang w:val="sw_KE" w:bidi="sw_KE"/>
        </w:rPr>
        <w:t>Yuda msaliti alikuwa amesimama pamoja na askari na maafisa. Askari na maafisa walirudi nyuma na kuanguka chini, waliposikia Yesu akisema "Mimi ndiye." Hii inaweza kuwa ilitokana na hofu au kicho kwa sababu inaelekea walikuwa wamesikia mambo yote ambayo Yesu alikuwa amefanya na miujiza aliyoifanya. Huenda walitambua kwamba Yesu alikuwa akijitambulisha na Mungu. Yuda, msaliti ambaye alikuwa amesimama pamoja na askari na maafisa, inaelekea pia alianguka chini.</w:t>
      </w:r>
    </w:p>
    <w:p>
      <w:pPr/>
      <w:r>
        <w:rPr>
          <w:lang w:val="sw_KE" w:bidi="sw_KE"/>
        </w:rPr>
      </w:r>
      <w:r>
        <w:rPr>
          <w:lang w:val="sw_KE" w:bidi="sw_KE"/>
        </w:rPr>
        <w:t>Tena Yesu anauliza ni nani wanayemtaka, nao wanatoa jibu lile lile la "Yesu wa Nazareti." Yesu anataka kuwalinda wanafunzi wake kwa hiyo anawaambia askari na maafisa kwamba kama alivyowaambia kwamba yeye ni Yesu wa Nazareti, mtu yule wanayemtaka sana, basi wanapaswa kuwaacha wanafunzi waende kwa uhuru. Yesu anataka wanafunzi waweze kuondoka na kwenda mahali pa usalama.</w:t>
      </w:r>
    </w:p>
    <w:p>
      <w:pPr/>
      <w:r>
        <w:rPr>
          <w:lang w:val="sw_KE" w:bidi="sw_KE"/>
        </w:rPr>
      </w:r>
      <w:r>
        <w:rPr>
          <w:lang w:val="sw_KE" w:bidi="sw_KE"/>
        </w:rPr>
        <w:t>Je, unakumbuka katika simulizi ya awali kwamba Yesu anasema, "Sitapoteza hata mmoja wa wale wote ambao amenipa"? Sasa tunaona kwamba Yesu atawalinda wanafunzi, ambao walikuwa wamepewa kwake na Mungu. Mwandishi Yohana anatukumbusha kwamba Yesu amesema awali kwamba hatapoteza watu wowote ambao Mungu amempa.</w:t>
      </w:r>
    </w:p>
    <w:p>
      <w:pPr/>
      <w:r>
        <w:rPr>
          <w:lang w:val="sw_KE" w:bidi="sw_KE"/>
        </w:rPr>
      </w:r>
      <w:r>
        <w:rPr>
          <w:lang w:val="sw_KE" w:bidi="sw_KE"/>
        </w:rPr>
        <w:t>Simoni Petro, mmoja wa wanafunzi wa Yesu, pia alikuwa na upanga, au kisu kirefu pamoja naye. Inawezekana aliogopa katika hali hiyo na hakutaka Yesu achukuliwe. Kwa hiyo Simoni Petro akauchomoa upanga wake, jambo ambalo linamaanisha kwamba aliutoa katika ala yake. Kifuniko hicho pengine kiliambatana na ukanda ambao uwezekano mkubwa ulikuwa umefungwa kiunoni mwake.</w:t>
      </w:r>
    </w:p>
    <w:p>
      <w:pPr/>
      <w:r>
        <w:rPr>
          <w:lang w:val="sw_KE" w:bidi="sw_KE"/>
        </w:rPr>
      </w:r>
      <w:r>
        <w:rPr>
          <w:lang w:val="sw_KE" w:bidi="sw_KE"/>
        </w:rPr>
        <w:t xml:space="preserve">Simama hapa na uangalie picha ya </w:t>
      </w:r>
      <w:r>
        <w:rPr>
          <w:lang w:val="sw_KE" w:bidi="sw_KE"/>
        </w:rPr>
        <w:t>upanga ulio kwenye ala</w:t>
      </w:r>
      <w:r>
        <w:rPr>
          <w:lang w:val="sw_KE" w:bidi="sw_KE"/>
        </w:rPr>
        <w:t xml:space="preserve"> ambao mtu ameuvaa kiunoni mwake kwa kutumia mshipi. Sitisha sauti hii hapa.</w:t>
      </w:r>
    </w:p>
    <w:p>
      <w:pPr/>
      <w:r>
        <w:rPr>
          <w:lang w:val="sw_KE" w:bidi="sw_KE"/>
        </w:rPr>
      </w:r>
      <w:r>
        <w:rPr>
          <w:lang w:val="sw_KE" w:bidi="sw_KE"/>
        </w:rPr>
        <w:t>Simoni Petro kisha alitumia upanga na kumpiga, au kumjeruhi, mtumishi au mtumwa wa kuhani mkuu, mtu anayeitwa Malko, na kumkata sikio lake la kuume.</w:t>
      </w:r>
    </w:p>
    <w:p>
      <w:pPr/>
      <w:r>
        <w:rPr>
          <w:lang w:val="sw_KE" w:bidi="sw_KE"/>
        </w:rPr>
      </w:r>
      <w:r>
        <w:rPr>
          <w:lang w:val="sw_KE" w:bidi="sw_KE"/>
        </w:rPr>
        <w:t>Yesu anamwamuru, au anamwambia, Simoni Petro aurudishe upanga wake katika ala yake. Yesu anasema, "Je, sitakunywa kikombe ambacho Baba amenipa?" Yesu anawakumbusha wanafunzi wake kwamba hali hii ya sasa ilitakiwa kutokea. Yesu alipaswa kukamatwa, kudhihakiwa, kuteswa, na kisha kufa msalabani. Yesu alitaka kutii na kutekeleza kile Mungu alikuwa amepanga afanye. Simoni Petro huenda alisahau jambo hili katika hofu yake ya kutaka kumlinda Yesu.</w:t>
      </w:r>
    </w:p>
    <w:p>
      <w:pPr/>
      <w:r>
        <w:rPr>
          <w:lang w:val="sw_KE" w:bidi="sw_KE"/>
        </w:rPr>
      </w:r>
      <w:r>
        <w:rPr>
          <w:lang w:val="sw_KE" w:bidi="sw_KE"/>
        </w:rPr>
        <w:t>Askari na nahodha wao na maafisa kisha wanamkamata Yesu. Wanamfunga, ambayo huenda ikamaanisha wanamfunga mikono yake kwa kamba, pengine ili mikono yake iwe imefungwa ama nyuma yake au mbele yake.</w:t>
      </w:r>
    </w:p>
    <w:p>
      <w:pPr/>
      <w:r>
        <w:rPr>
          <w:lang w:val="sw_KE" w:bidi="sw_KE"/>
        </w:rPr>
      </w:r>
      <w:r>
        <w:rPr>
          <w:lang w:val="sw_KE" w:bidi="sw_KE"/>
        </w:rPr>
        <w:t>Walimchukua Yesu kwa Anasi, ambaye alikuwa kuhani mkuu na bado aliheshimiwa sana kama kiongozi, au mtawala. Annas pia alikuwa baba mkwe wa Kayafa.</w:t>
      </w:r>
    </w:p>
    <w:p>
      <w:pPr/>
      <w:r>
        <w:rPr>
          <w:lang w:val="sw_KE" w:bidi="sw_KE"/>
        </w:rPr>
      </w:r>
      <w:r>
        <w:rPr>
          <w:lang w:val="sw_KE" w:bidi="sw_KE"/>
        </w:rPr>
        <w:t>Kayafa alikuwa kuhani mkuu wakati huo. Utakumbuka kwamba Kayafa alikuwa amewaambia viongozi wengine wa Kiyahudi kwamba ingekuwa vizuri kama mtu mmoja angekufa kwa ajili ya watu. Ikimaanisha wakati huo, Kayafa alidhani kwamba Yesu alipaswa kufa ili kuokoa watu wote wa Kiyahudi. Kayafa aliogopa kwamba ikiwa Yesu angeendelea kufundisha ujumbe wa Mungu, wafuasi wake wangeweza kuasi dhidi ya Warumi. Kisha hiyo inaweza kumaanisha Warumi wangekuja na kuharibu taifa la Kiyahudi.</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18:1–14 katika tafsiri rahisi zaidi kuelewa.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Simulizi hii ina matukio 3.</w:t>
      </w:r>
    </w:p>
    <w:p>
      <w:pPr/>
      <w:r>
        <w:rPr>
          <w:lang w:val="sw_KE" w:bidi="sw_KE"/>
        </w:rPr>
      </w:r>
      <w:r>
        <w:rPr>
          <w:b/>
          <w:lang w:val="sw_KE" w:bidi="sw_KE"/>
        </w:rPr>
        <w:t>Katika tukio la kwanza:</w:t>
      </w:r>
      <w:r>
        <w:rPr>
          <w:lang w:val="sw_KE" w:bidi="sw_KE"/>
        </w:rPr>
        <w:t xml:space="preserve"> Yesu na wanafunzi wake wanaondoka pale walipokuwa na kuanza kuvuka Bonde la Kidroni. Upande wa pili wa bonde ulikuwa na shamba la miti, na Yesu na wanafunzi wake waliingia ndani yake.</w:t>
      </w:r>
    </w:p>
    <w:p>
      <w:pPr/>
      <w:r>
        <w:rPr>
          <w:lang w:val="sw_KE" w:bidi="sw_KE"/>
        </w:rPr>
      </w:r>
      <w:r>
        <w:rPr>
          <w:b/>
          <w:lang w:val="sw_KE" w:bidi="sw_KE"/>
        </w:rPr>
        <w:t>Katika tukio la pili:</w:t>
      </w:r>
      <w:r>
        <w:rPr>
          <w:lang w:val="sw_KE" w:bidi="sw_KE"/>
        </w:rPr>
        <w:t xml:space="preserve"> Yuda Iskariote, msaliti, alikuwa ameshajua kwamba Yesu na wanafunzi wake wangekuwa wakielekea kwenye shamba la miti. Hivyo Yuda anaongoza kundi la askari wa Kirumi na maafisa wa Kiyahudi kuelekea bustanini. Baada ya kuthibitisha kwamba Yesu ni mtu yule waliyemtaka, wanamkamata Yesu. Simoni Petro anamshambulia mtumwa wa kuhani mkuu. Kisha wanamkamata Yesu.</w:t>
      </w:r>
    </w:p>
    <w:p>
      <w:pPr/>
      <w:r>
        <w:rPr>
          <w:lang w:val="sw_KE" w:bidi="sw_KE"/>
        </w:rPr>
      </w:r>
      <w:r>
        <w:rPr>
          <w:b/>
          <w:lang w:val="sw_KE" w:bidi="sw_KE"/>
        </w:rPr>
        <w:t>Katika tukio la tatu:</w:t>
      </w:r>
      <w:r>
        <w:rPr>
          <w:lang w:val="sw_KE" w:bidi="sw_KE"/>
        </w:rPr>
        <w:t xml:space="preserve"> Askari wa Kirumi na maafisa wa Kiyahudi kisha wanamfunga Yesu na kumpeleka kwa Anasi, kuhani mkuu, ili waweze kumhoji.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11, akiwemo Simoni Petro</w:t>
      </w:r>
    </w:p>
    <w:p>
      <w:pPr>
        <w:pStyle w:val="ListBullet"/>
        <w:spacing w:line="240" w:lineRule="auto"/>
        <w:ind w:left="720"/>
      </w:pPr>
      <w:r>
        <w:rPr>
          <w:lang w:val="sw_KE" w:bidi="sw_KE"/>
        </w:rPr>
      </w:r>
      <w:r>
        <w:rPr>
          <w:lang w:val="sw_KE" w:bidi="sw_KE"/>
        </w:rPr>
        <w:t>Yuda Iskariote, msaliti</w:t>
      </w:r>
    </w:p>
    <w:p>
      <w:pPr>
        <w:pStyle w:val="ListBullet"/>
        <w:spacing w:line="240" w:lineRule="auto"/>
        <w:ind w:left="720"/>
      </w:pPr>
      <w:r>
        <w:rPr>
          <w:lang w:val="sw_KE" w:bidi="sw_KE"/>
        </w:rPr>
      </w:r>
      <w:r>
        <w:rPr>
          <w:lang w:val="sw_KE" w:bidi="sw_KE"/>
        </w:rPr>
        <w:t>Askari wa Kirumi</w:t>
      </w:r>
    </w:p>
    <w:p>
      <w:pPr>
        <w:pStyle w:val="ListBullet"/>
        <w:spacing w:line="240" w:lineRule="auto"/>
        <w:ind w:left="720"/>
      </w:pPr>
      <w:r>
        <w:rPr>
          <w:lang w:val="sw_KE" w:bidi="sw_KE"/>
        </w:rPr>
      </w:r>
      <w:r>
        <w:rPr>
          <w:lang w:val="sw_KE" w:bidi="sw_KE"/>
        </w:rPr>
        <w:t>Maafisa wa Kiyahudi, au walinzi wa hekalu</w:t>
      </w:r>
    </w:p>
    <w:p>
      <w:pPr>
        <w:pStyle w:val="ListBullet"/>
        <w:spacing w:line="240" w:lineRule="auto"/>
        <w:ind w:left="720"/>
      </w:pPr>
      <w:r>
        <w:rPr>
          <w:lang w:val="sw_KE" w:bidi="sw_KE"/>
        </w:rPr>
      </w:r>
      <w:r>
        <w:rPr>
          <w:lang w:val="sw_KE" w:bidi="sw_KE"/>
        </w:rPr>
        <w:t>Mtu anayeitwa Malko ambaye anakatwa sikio lake</w:t>
      </w:r>
    </w:p>
    <w:p>
      <w:pPr>
        <w:pStyle w:val="ListBullet"/>
        <w:spacing w:line="240" w:lineRule="auto"/>
        <w:ind w:left="720"/>
      </w:pPr>
      <w:r>
        <w:rPr>
          <w:lang w:val="sw_KE" w:bidi="sw_KE"/>
        </w:rPr>
      </w:r>
      <w:r>
        <w:rPr>
          <w:lang w:val="sw_KE" w:bidi="sw_KE"/>
        </w:rPr>
        <w:t>Anasi, baba mkwe wa Kayafa, hasemi chochote isipokuwa Yesu analetwa kwake mwishoni mwa simulizi.</w:t>
      </w:r>
    </w:p>
    <w:p>
      <w:pPr/>
      <w:r>
        <w:rPr>
          <w:lang w:val="sw_KE" w:bidi="sw_KE"/>
        </w:rPr>
      </w:r>
      <w:r>
        <w:rPr>
          <w:lang w:val="sw_KE" w:bidi="sw_KE"/>
        </w:rPr>
        <w:t>Kama kikundi, zingatia sehemu hizi za mpangilio wa simulizi:</w:t>
      </w:r>
    </w:p>
    <w:p>
      <w:pPr/>
      <w:r>
        <w:rPr>
          <w:lang w:val="sw_KE" w:bidi="sw_KE"/>
        </w:rPr>
      </w:r>
      <w:r>
        <w:rPr>
          <w:lang w:val="sw_KE" w:bidi="sw_KE"/>
        </w:rPr>
        <w:t>Katika simulizi hii haisemi ni wakati gani wa siku, lakini baadhi ya wahusika wanapowasili wakiwa na taa na mienge ya moto, uwezekano mkubwa ni baada ya giza kuingia kwani wanazitumia kumulika njia ili waweze kuona.</w:t>
      </w:r>
    </w:p>
    <w:p>
      <w:pPr/>
      <w:r>
        <w:rPr>
          <w:lang w:val="sw_KE" w:bidi="sw_KE"/>
        </w:rPr>
      </w:r>
      <w:r>
        <w:rPr>
          <w:lang w:val="sw_KE" w:bidi="sw_KE"/>
        </w:rPr>
        <w:t>Yesu anamaliza kumwomba Mungu na yeye na wanafunzi wanaondoka katika mji wa Yerusalemu ili kuvuka Bonde la Kidron. Inaelekea sana kuwa ni jioni lakini Bonde la Kidron wakati huu lilikuwa kavu na halikuwa na maji ndani yake ili Yesu na wanafunzi waweze kuvuka kwa urahisi kupitia humo. Hii ilikuwa umbali wa takriban kilomita 1, au 3/4 ya maili.</w:t>
      </w:r>
    </w:p>
    <w:p>
      <w:pPr/>
      <w:r>
        <w:rPr>
          <w:lang w:val="sw_KE" w:bidi="sw_KE"/>
        </w:rPr>
      </w:r>
      <w:r>
        <w:rPr>
          <w:lang w:val="sw_KE" w:bidi="sw_KE"/>
        </w:rPr>
        <w:t>Mara walipolivuka Bonde la Kidroni, Yesu na wanafunzi wake waliwasili katika bustani iliyojaa miti inayoitwa shamba la miti. Hii pengine ilikuwa chini ya kilima kinachoitwa "Mlima wa Mizeituni."</w:t>
      </w:r>
    </w:p>
    <w:p>
      <w:pPr/>
      <w:r>
        <w:rPr>
          <w:lang w:val="sw_KE" w:bidi="sw_KE"/>
        </w:rPr>
      </w:r>
      <w:r>
        <w:rPr>
          <w:lang w:val="sw_KE" w:bidi="sw_KE"/>
        </w:rPr>
        <w:t xml:space="preserve">Simama hapa na uangalie tena picha ya </w:t>
      </w:r>
      <w:r>
        <w:rPr>
          <w:lang w:val="sw_KE" w:bidi="sw_KE"/>
        </w:rPr>
        <w:t>kichaka cha miti</w:t>
      </w:r>
      <w:r>
        <w:rPr>
          <w:lang w:val="sw_KE" w:bidi="sw_KE"/>
        </w:rPr>
        <w:t xml:space="preserve"> na ramani inayoonyesha </w:t>
      </w:r>
      <w:r>
        <w:rPr>
          <w:lang w:val="sw_KE" w:bidi="sw_KE"/>
        </w:rPr>
        <w:t>Yerusalemu, Bonde la Kidroni, na Mlima wa Mizeituni</w:t>
      </w:r>
      <w:r>
        <w:rPr>
          <w:lang w:val="sw_KE" w:bidi="sw_KE"/>
        </w:rPr>
        <w:t>. Sitisha sauti hii hapa.</w:t>
      </w:r>
    </w:p>
    <w:p>
      <w:pPr/>
      <w:r>
        <w:rPr>
          <w:lang w:val="sw_KE" w:bidi="sw_KE"/>
        </w:rPr>
      </w:r>
      <w:r>
        <w:rPr>
          <w:lang w:val="sw_KE" w:bidi="sw_KE"/>
        </w:rPr>
        <w:t>Yuda, mtu aliyemsaliti Yesu, alijua mahali shamba hilo la miti lilipokuwa na jinsi ya kufika huko. Mwandishi Yohana anamtambua Yuda mara mbili kama "msaliti." Yohana anataka tukumbuke kile Yuda alichofanya.</w:t>
      </w:r>
    </w:p>
    <w:p>
      <w:pPr/>
      <w:r>
        <w:rPr>
          <w:lang w:val="sw_KE" w:bidi="sw_KE"/>
        </w:rPr>
      </w:r>
      <w:r>
        <w:rPr>
          <w:lang w:val="sw_KE" w:bidi="sw_KE"/>
        </w:rPr>
        <w:t>Yuda alipokea pesa kama tuzo kwa kuahidi kuwaongoza askari wa Kirumi na maafisa wa Kiyahudi kwa Yesu katika bustani ya mizeituni ili waweze kumkamata. Hatujui ni wanaume wangapi walikuja kumkamata Yesu. Maafisa wa Kiyahudi pengine walikuwa pia walinzi wa hekalu ambao makuhani wakuu na Mafarisayo walikuwa wamewatuma.</w:t>
      </w:r>
    </w:p>
    <w:p>
      <w:pPr/>
      <w:r>
        <w:rPr>
          <w:lang w:val="sw_KE" w:bidi="sw_KE"/>
        </w:rPr>
      </w:r>
      <w:r>
        <w:rPr>
          <w:lang w:val="sw_KE" w:bidi="sw_KE"/>
        </w:rPr>
        <w:t>Sitisha hapa na mjadili swali hili kama kikundi: Simulia hadithi kutoka utamaduni wako kuhusu mtu ambaye alimsaliti mtu mwingine. Unazungumza vipi kuhusu wao? Watu wanahisi vipi kuwahusu? Sitisha sauti hii hapa.</w:t>
      </w:r>
    </w:p>
    <w:p>
      <w:pPr/>
      <w:r>
        <w:rPr>
          <w:lang w:val="sw_KE" w:bidi="sw_KE"/>
        </w:rPr>
      </w:r>
      <w:r>
        <w:rPr>
          <w:lang w:val="sw_KE" w:bidi="sw_KE"/>
        </w:rPr>
        <w:t>Askari na maafisa walipokuwa wakibeba taa na mienge ya moto, inaelekea ilikuwa usiku. Taa na mienge ilitoa mwanga kwa askari na maafisa ili kuweza kuona njia yao gizani.</w:t>
      </w:r>
    </w:p>
    <w:p>
      <w:pPr/>
      <w:r>
        <w:rPr>
          <w:lang w:val="sw_KE" w:bidi="sw_KE"/>
        </w:rPr>
      </w:r>
      <w:r>
        <w:rPr>
          <w:lang w:val="sw_KE" w:bidi="sw_KE"/>
        </w:rPr>
        <w:t>Askari hawa na maafisa walikuwa tayari kupigana ikiwa Yesu angepinga. Silaha walizobeba huenda zilikuwa mchanganyiko wa panga, mikuki, na visu.</w:t>
      </w:r>
    </w:p>
    <w:p>
      <w:pPr/>
      <w:r>
        <w:rPr>
          <w:lang w:val="sw_KE" w:bidi="sw_KE"/>
        </w:rPr>
      </w:r>
      <w:r>
        <w:rPr>
          <w:lang w:val="sw_KE" w:bidi="sw_KE"/>
        </w:rPr>
        <w:t>Yesu alikuwa tayari kwenda na wanaume hawa kwa amani. Yesu pia alitaka kuwalinda wanafunzi dhidi ya madhara kwa kujitolea kwa maafisa na askari. Yesu hakutaka kupinga au kupigana.</w:t>
      </w:r>
    </w:p>
    <w:p>
      <w:pPr/>
      <w:r>
        <w:rPr>
          <w:lang w:val="sw_KE" w:bidi="sw_KE"/>
        </w:rPr>
      </w:r>
      <w:r>
        <w:rPr>
          <w:lang w:val="sw_KE" w:bidi="sw_KE"/>
        </w:rPr>
        <w:t>Nazareti ulikuwa mji mdogo katika mkoa wa Galilaya na Yesu alitokea huko. Wakati askari na maafisa wanapoulizia "Yesu wa Nazareti," wanaweka wazi kwamba wanamtafuta mtu anayeitwa Yesu. Yesu kisha anathibitisha kwamba yeye ni mtu yule wanayemtafuta.</w:t>
      </w:r>
    </w:p>
    <w:p>
      <w:pPr/>
      <w:r>
        <w:rPr>
          <w:lang w:val="sw_KE" w:bidi="sw_KE"/>
        </w:rPr>
      </w:r>
      <w:r>
        <w:rPr>
          <w:lang w:val="sw_KE" w:bidi="sw_KE"/>
        </w:rPr>
        <w:t>Kwa sababu Yesu alisema "Mimi ndiye," askari na maafisa pengine walianguka chini kwa hofu. Kitu fulani katika namna ambayo Yesu alisema "Mimi ndiye" kilionyesha mamlaka yake na kuwafanya maafisa wapigwe na butwaa.</w:t>
      </w:r>
    </w:p>
    <w:p>
      <w:pPr/>
      <w:r>
        <w:rPr>
          <w:lang w:val="sw_KE" w:bidi="sw_KE"/>
        </w:rPr>
      </w:r>
      <w:r>
        <w:rPr>
          <w:lang w:val="sw_KE" w:bidi="sw_KE"/>
        </w:rPr>
        <w:t>Askari na maafisa wanarudi nyuma na kuanguka chini, kwa kuwa inaelekea wamesikia mambo yote ambayo Yesu alifanya na miujiza aliyoifanya. Yuda pia anaanguka chini.</w:t>
      </w:r>
    </w:p>
    <w:p>
      <w:pPr/>
      <w:r>
        <w:rPr>
          <w:lang w:val="sw_KE" w:bidi="sw_KE"/>
        </w:rPr>
      </w:r>
      <w:r>
        <w:rPr>
          <w:lang w:val="sw_KE" w:bidi="sw_KE"/>
        </w:rPr>
        <w:t>Yesu aliwauliza mara ya pili ni nani waliyekuwa wakimtafuta. Kwa mara ya pili wanasema Yesu wa Nazareti. Na, kwa mara ya pili, Yesu anathibitisha kwamba ni yeye.</w:t>
      </w:r>
    </w:p>
    <w:p>
      <w:pPr/>
      <w:r>
        <w:rPr>
          <w:lang w:val="sw_KE" w:bidi="sw_KE"/>
        </w:rPr>
      </w:r>
      <w:r>
        <w:rPr>
          <w:lang w:val="sw_KE" w:bidi="sw_KE"/>
        </w:rPr>
        <w:t>Yesu anataka kuwalinda wanafunzi wake, kwa hiyo anawaambia askari na maafisa kwamba kwa kuwa amekwisha waambia kuwa yeye ni Yesu wa Nazareti, basi wanapaswa kuwaacha wanafunzi waende zao kwa uhuru. Yesu anataka wanafunzi waweze kuondoka na kwenda mahali pa usalama.</w:t>
      </w:r>
    </w:p>
    <w:p>
      <w:pPr/>
      <w:r>
        <w:rPr>
          <w:lang w:val="sw_KE" w:bidi="sw_KE"/>
        </w:rPr>
      </w:r>
      <w:r>
        <w:rPr>
          <w:lang w:val="sw_KE" w:bidi="sw_KE"/>
        </w:rPr>
        <w:t>Hii ilitimiza, au kukamilisha kile Yesu alikuwa amesema, kwamba hakuwa amepoteza yeyote kati ya wale ambao Mungu alikuwa amempa.</w:t>
      </w:r>
    </w:p>
    <w:p>
      <w:pPr/>
      <w:r>
        <w:rPr>
          <w:lang w:val="sw_KE" w:bidi="sw_KE"/>
        </w:rPr>
      </w:r>
      <w:r>
        <w:rPr>
          <w:lang w:val="sw_KE" w:bidi="sw_KE"/>
        </w:rPr>
        <w:t>Sitisha hapa na mjadili swali hili kama kikundi: Simulia hadithi kuhusu mtu ambaye alilinda marafiki wake. Ni mambo ya aina gani aliyoyafanya? Sitisha sauti hii hapa.</w:t>
      </w:r>
    </w:p>
    <w:p>
      <w:pPr/>
      <w:r>
        <w:rPr>
          <w:lang w:val="sw_KE" w:bidi="sw_KE"/>
        </w:rPr>
      </w:r>
      <w:r>
        <w:rPr>
          <w:lang w:val="sw_KE" w:bidi="sw_KE"/>
        </w:rPr>
        <w:t>Simoni Petro pia alikuwa na upanga pamoja naye, ambao anauchomoa katika ala yake na kumpiga mmoja wa watumishi wa kuhani mkuu, mtu anayeitwa Malko. Simoni Petro anapompiga mtumishi, anakata sikio lake la kuume.</w:t>
      </w:r>
    </w:p>
    <w:p>
      <w:pPr/>
      <w:r>
        <w:rPr>
          <w:lang w:val="sw_KE" w:bidi="sw_KE"/>
        </w:rPr>
      </w:r>
      <w:r>
        <w:rPr>
          <w:lang w:val="sw_KE" w:bidi="sw_KE"/>
        </w:rPr>
        <w:t>Yesu anamwambia Simoni Petro aweke mbali upanga wake. Anawakumbusha wanafunzi kwamba hali hii ya sasa ilitakiwa kutokea na kwamba Yesu alitaka kutii na kutekeleza kile ambacho Mungu alikuwa amepanga afanye. Yesu anauliza swali ambalo hatarajii jibu kwalo. Anauliza, "Je, sitakunywa kikombe hiki ambacho Baba amenipa?" Yesu anatumia lugha maalum hapa—katika utamaduni huo "kikombe" kilifananisha mateso. Yesu anasema kwamba anapaswa kuteseka, kwa sababu Baba yake Mungu amemwomba afanye hivyo.</w:t>
      </w:r>
    </w:p>
    <w:p>
      <w:pPr/>
      <w:r>
        <w:rPr>
          <w:lang w:val="sw_KE" w:bidi="sw_KE"/>
        </w:rPr>
      </w:r>
      <w:r>
        <w:rPr>
          <w:lang w:val="sw_KE" w:bidi="sw_KE"/>
        </w:rPr>
        <w:t>Kisha askari na jemadari wao na maafisa wanamfunga na kumkamata Yesu na kumpeleka kwa Anasi, kiongozi anayeheshimiwa. Anas pia alikuwa baba mkwe wa Kayafa. Hatujui Annas alikuwa wapi, lakini uwezekano mkubwa walimrudisha Yesu kuvuka Bonde la Kidron hadi Yerusalemu.</w:t>
      </w:r>
    </w:p>
    <w:p>
      <w:pPr/>
      <w:r>
        <w:rPr>
          <w:lang w:val="sw_KE" w:bidi="sw_KE"/>
        </w:rPr>
      </w:r>
      <w:r>
        <w:rPr>
          <w:lang w:val="sw_KE" w:bidi="sw_KE"/>
        </w:rPr>
        <w:t>Kayafa alikuwa kuhani mkuu wakati huo. Mwandishi Yohana anamtambua Kayafa kama yule ambaye awali alikuwa amewaambia viongozi wengine wa Kiyahudi kwamba itakuwa vizuri kama mtu mmoja angekufa kwa ajili ya watu. Alidhani kwamba Yesu alipaswa kufa ili kuokoa watu wote wa Kiyahudi. Kayafa aliogopa kwamba ikiwa Yesu angeendelea kufundisha ujumbe wa Mungu, wafuasi wake wangeweza kuasi dhidi ya Warumi. Kisha hiyo inaweza kumaanisha Warumi wangekuja na kuharibu taifa la Kiyahudi.</w:t>
      </w:r>
    </w:p>
    <w:p>
      <w:pPr/>
      <w:r>
        <w:rPr>
          <w:lang w:val="sw_KE" w:bidi="sw_KE"/>
        </w:rPr>
      </w:r>
      <w:r>
        <w:rPr>
          <w:lang w:val="sw_KE" w:bidi="sw_KE"/>
        </w:rPr>
        <w:t>Sasa kikundi kinapaswa kuunda ubao wa hadithi, kuchora au kutumia vitu ili kuonyesha na kufafanua simulizi pamoja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18:1–14 katika tafsiri rahisi zaidi kuelewa.</w:t>
      </w:r>
    </w:p>
    <w:p>
      <w:pPr/>
      <w:r>
        <w:rPr>
          <w:lang w:val="sw_KE" w:bidi="sw_KE"/>
        </w:rPr>
      </w:r>
      <w:r>
        <w:rPr>
          <w:lang w:val="sw_KE" w:bidi="sw_KE"/>
        </w:rPr>
        <w:t>Katika hatua hii, kikundi kitaigiza simulizi hii.</w:t>
      </w:r>
    </w:p>
    <w:p>
      <w:pPr/>
      <w:r>
        <w:rPr>
          <w:lang w:val="sw_KE" w:bidi="sw_KE"/>
        </w:rPr>
      </w:r>
      <w:r>
        <w:rPr>
          <w:lang w:val="sw_KE" w:bidi="sw_KE"/>
        </w:rPr>
        <w:t>Simulizi hii ina matukio 3.</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11, akiwemo Simoni Petro</w:t>
      </w:r>
    </w:p>
    <w:p>
      <w:pPr>
        <w:pStyle w:val="ListBullet"/>
        <w:spacing w:line="240" w:lineRule="auto"/>
        <w:ind w:left="720"/>
      </w:pPr>
      <w:r>
        <w:rPr>
          <w:lang w:val="sw_KE" w:bidi="sw_KE"/>
        </w:rPr>
      </w:r>
      <w:r>
        <w:rPr>
          <w:lang w:val="sw_KE" w:bidi="sw_KE"/>
        </w:rPr>
        <w:t>Yuda Iskariote, msaliti</w:t>
      </w:r>
    </w:p>
    <w:p>
      <w:pPr>
        <w:pStyle w:val="ListBullet"/>
        <w:spacing w:line="240" w:lineRule="auto"/>
        <w:ind w:left="720"/>
      </w:pPr>
      <w:r>
        <w:rPr>
          <w:lang w:val="sw_KE" w:bidi="sw_KE"/>
        </w:rPr>
      </w:r>
      <w:r>
        <w:rPr>
          <w:lang w:val="sw_KE" w:bidi="sw_KE"/>
        </w:rPr>
        <w:t>Askari wa Kirumi</w:t>
      </w:r>
    </w:p>
    <w:p>
      <w:pPr>
        <w:pStyle w:val="ListBullet"/>
        <w:spacing w:line="240" w:lineRule="auto"/>
        <w:ind w:left="720"/>
      </w:pPr>
      <w:r>
        <w:rPr>
          <w:lang w:val="sw_KE" w:bidi="sw_KE"/>
        </w:rPr>
      </w:r>
      <w:r>
        <w:rPr>
          <w:lang w:val="sw_KE" w:bidi="sw_KE"/>
        </w:rPr>
        <w:t>Maafisa wa Kiyahudi, au walinzi wa hekalu</w:t>
      </w:r>
    </w:p>
    <w:p>
      <w:pPr>
        <w:pStyle w:val="ListBullet"/>
        <w:spacing w:line="240" w:lineRule="auto"/>
        <w:ind w:left="720"/>
      </w:pPr>
      <w:r>
        <w:rPr>
          <w:lang w:val="sw_KE" w:bidi="sw_KE"/>
        </w:rPr>
      </w:r>
      <w:r>
        <w:rPr>
          <w:lang w:val="sw_KE" w:bidi="sw_KE"/>
        </w:rPr>
        <w:t>Mtu anayeitwa Malko ambaye anakatwa sikio lake</w:t>
      </w:r>
    </w:p>
    <w:p>
      <w:pPr>
        <w:pStyle w:val="ListBullet"/>
        <w:spacing w:line="240" w:lineRule="auto"/>
        <w:ind w:left="720"/>
      </w:pPr>
      <w:r>
        <w:rPr>
          <w:lang w:val="sw_KE" w:bidi="sw_KE"/>
        </w:rPr>
      </w:r>
      <w:r>
        <w:rPr>
          <w:lang w:val="sw_KE" w:bidi="sw_KE"/>
        </w:rPr>
        <w:t>Anasi, baba mkwe wa Kayafa, hasemi chochote isipokuwa Yesu analetwa kwake mwishoni mwa simulizi.</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kipindi fulani cha igizo, sitisha igizo hili na muulize yule anayeigiza mhusika, "Unahisi vipi au unawaza nini?" Muigizaji anayeigiza wahusika hao anapaswa kueleza hisia au mawazo yake iwapo angekuwa mhusika huyo. Kisha endelea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Ufuatayo ni mfano wa igizo hili na majibu yanayowezekana.</w:t>
      </w:r>
    </w:p>
    <w:p>
      <w:pPr/>
      <w:r>
        <w:rPr>
          <w:lang w:val="sw_KE" w:bidi="sw_KE"/>
        </w:rPr>
      </w:r>
      <w:r>
        <w:rPr>
          <w:lang w:val="sw_KE" w:bidi="sw_KE"/>
        </w:rPr>
        <w:t>Tukio la kwanza</w:t>
      </w:r>
    </w:p>
    <w:p>
      <w:pPr/>
      <w:r>
        <w:rPr>
          <w:lang w:val="sw_KE" w:bidi="sw_KE"/>
        </w:rPr>
      </w:r>
      <w:r>
        <w:rPr>
          <w:lang w:val="sw_KE" w:bidi="sw_KE"/>
        </w:rPr>
        <w:t>Yesu anamaliza kumwomba Mungu na yeye na wanafunzi wake wanaondoka katika mji wa Yerusalemu ili kuvuka Bonde la Kidron. Mara walipovuka Bonde la Kidroni, Yesu na wanafunzi wake waliwasili katika bustani iliyojaa miti.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vipi au unawaza nini?" Mtu anaweza kujibu kwa mambo kama, "Najua kile ninachopaswa kufanya nitakapofika bustanini," au "Ninahitaji kwenda na wanaume hawa na kwenda kwa amani," na "Najua kwamba kusudi langu duniani linakaribia kutimizwa."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Tukio la pili</w:t>
      </w:r>
    </w:p>
    <w:p>
      <w:pPr/>
      <w:r>
        <w:rPr>
          <w:lang w:val="sw_KE" w:bidi="sw_KE"/>
        </w:rPr>
      </w:r>
      <w:r>
        <w:rPr>
          <w:lang w:val="sw_KE" w:bidi="sw_KE"/>
        </w:rPr>
        <w:t>Yuda, mtu ambaye alimsaliti Yesu, alijua mahali bustani au shamba la miti lilikuwa na jinsi ya kufika hapo. Pia alikuwa ameleta pamoja naye kikundi cha askari wa Kirumi na maafisa wa Kiyahudi, ambao walikuwa wakibeba silaha.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wanafunzi, "Mnahisi vipi au mnawaza nini?" Watu wanaweza kujibu kwa mambo kama, "Tunashangaa kwamba Yuda amekuja!" Kwa nini amekuja? Tumekatishwa tamaa sana na Yuda!" au "Kwa nini anasimama pamoja na askari hawa na maafisa, je, yeye ndiye atakayemsaliti Yesu?" na "Tunaogopa lakini tunataka kumlinda Yesu."</w:t>
      </w:r>
    </w:p>
    <w:p>
      <w:pPr>
        <w:pStyle w:val="ListBullet"/>
        <w:spacing w:line="240" w:lineRule="auto"/>
        <w:ind w:left="720"/>
      </w:pPr>
      <w:r>
        <w:rPr>
          <w:lang w:val="sw_KE" w:bidi="sw_KE"/>
        </w:rPr>
      </w:r>
      <w:r>
        <w:rPr>
          <w:lang w:val="sw_KE" w:bidi="sw_KE"/>
        </w:rPr>
        <w:t>Muulize mtu anayeigiza Yesu, "Unahisi vipi au unawaza nini?" Mtu anaweza kujibu kwa mambo kama, "Najua watu hawa wako hapa ili kunikamata," au "Nitaenda kwa amani," na "Sitaki kupigana nao."</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anawauliza wale wanaume wanamtaka nani. Askari na maafisa wanasema kwamba wanataka "Yesu wa Nazareti." Wanaweka wazi kwamba wanamtafuta mtu anayeitwa Yesu. Yesu kisha anathibitisha kwamba yeye ni mtu yule wanayemtafuta. Yesu anasema "Mimi ndiye." Askari na maafisa wanarudi nyuma na kuanguka nyuma chini kwa hofu na kicho. Inaelekea wamesikia mambo yote ambayo Yesu alikuwa amefanya na miujiza aliyoifanya. Yuda pia anaanguka chini.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wanafunzi, "Mnahisi vipi au mnawaza nini?" Watu wanaweza kujibu kwa mambo kama, "Tunafurahi kwamba wanamheshimu Yesu na wanajua nguvu yake," au "Tunahisi salama kidogo kwa vile tunajua sasa wanamwogopa Yesu," na "Je, tunaweza kuwaamini askari hawa, tunapaswa kuwa tayari kushambulia pia?"</w:t>
      </w:r>
    </w:p>
    <w:p>
      <w:pPr>
        <w:pStyle w:val="ListBullet"/>
        <w:spacing w:line="240" w:lineRule="auto"/>
        <w:ind w:left="720"/>
      </w:pPr>
      <w:r>
        <w:rPr>
          <w:lang w:val="sw_KE" w:bidi="sw_KE"/>
        </w:rPr>
      </w:r>
      <w:r>
        <w:rPr>
          <w:lang w:val="sw_KE" w:bidi="sw_KE"/>
        </w:rPr>
        <w:t>Waulize watu wanaoigiza askari na maafisa, "Mnahisi vipi au mnawaza nini?" Watu wanaweza kujibu kwa mambo kama, "Yeye ndiye tuliyemsikia, ana nguvu!" au "Tunajua ni lazima tukamkamate lakini ni lazima tuwe makini," na "Ni lazima tuwe tayari kushambulia ikiwa hatakuja pamoja nasi."</w:t>
      </w:r>
    </w:p>
    <w:p>
      <w:pPr>
        <w:pStyle w:val="ListBullet"/>
        <w:spacing w:line="240" w:lineRule="auto"/>
        <w:ind w:left="720"/>
      </w:pPr>
      <w:r>
        <w:rPr>
          <w:lang w:val="sw_KE" w:bidi="sw_KE"/>
        </w:rPr>
      </w:r>
      <w:r>
        <w:rPr>
          <w:lang w:val="sw_KE" w:bidi="sw_KE"/>
        </w:rPr>
        <w:t>Muulize mtu anayeigiza Yesu, "Unahisi vipi au unawaza nini?" Mtu anaweza kujibu kwa mambo kama, "Ni lazima niwaweke wanafunzi wangu salama," au "Mara baada ya kujua kwamba mimi ni mtu yule wanayemtafuta, wanafunzi wanaweza kwenda mahali pa usalama," na "Ni lazima sote tuwe watulivu na kutii maelekezo."</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anataka kuwalinda wanafunzi wake, hivyo anawaambia askari na maafisa kwamba kwa kuwa amewaambia yeye ndiye Yesu wa Nazareti, basi wanapaswa kuwaacha wanafunzi waende zao kwa uhuru. Hii ilitimiza, au kukamilisha kile Yesu alikuwa amesema, kwamba hakuwa amepoteza yeyote kati ya wale ambao Mungu alikuwa amempa.</w:t>
      </w:r>
    </w:p>
    <w:p>
      <w:pPr/>
      <w:r>
        <w:rPr>
          <w:lang w:val="sw_KE" w:bidi="sw_KE"/>
        </w:rPr>
      </w:r>
      <w:r>
        <w:rPr>
          <w:lang w:val="sw_KE" w:bidi="sw_KE"/>
        </w:rPr>
        <w:t>Simoni Petro pia alikuwa na upanga pamoja naye, ambao anauchomoa katika ala yake na kumpiga mmoja wa watumishi wa kuhani mkuu, mtu anayeitwa Malko, na kumkata sikio lake la kuume.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Simoni Petro, "Unahisi vipi au unawaza nini?" Mtu anaweza kujibu kwa mambo kama, "Ni lazima nimlinde Yesu," au "Nitachukua fursa hii kumshambulia mmoja wao," na "Ninaogopa lakini nimeingiwa na hofu kuu na sijui nini kingine cha kufanya."</w:t>
      </w:r>
    </w:p>
    <w:p>
      <w:pPr>
        <w:pStyle w:val="ListBullet"/>
        <w:spacing w:line="240" w:lineRule="auto"/>
        <w:ind w:left="720"/>
      </w:pPr>
      <w:r>
        <w:rPr>
          <w:lang w:val="sw_KE" w:bidi="sw_KE"/>
        </w:rPr>
      </w:r>
      <w:r>
        <w:rPr>
          <w:lang w:val="sw_KE" w:bidi="sw_KE"/>
        </w:rPr>
        <w:t>Muulize mtu anayeigiza Malko, "Unahisi vipi au unafikiri nini?" Mtu anaweza kujibu kwa mambo kama, "Yesu alikuwa tayari kuja kwa amani," au "Sikutarajia wanafunzi kushambulia," na "Je, ninapaswa kupigana au tunaondoka tu kwa amani kumchukua Yesu pamoja nasi?"</w:t>
      </w:r>
    </w:p>
    <w:p>
      <w:pPr>
        <w:pStyle w:val="ListBullet"/>
        <w:spacing w:line="240" w:lineRule="auto"/>
        <w:ind w:left="720"/>
      </w:pPr>
      <w:r>
        <w:rPr>
          <w:lang w:val="sw_KE" w:bidi="sw_KE"/>
        </w:rPr>
      </w:r>
      <w:r>
        <w:rPr>
          <w:lang w:val="sw_KE" w:bidi="sw_KE"/>
        </w:rPr>
        <w:t>Waulize watu wanaoigiza wanafunzi, "Mnahisi vipi au mnawaza nini?" Watu wanaweza kujibu kwa mambo kama, "Hatuwezi kuamini Simoni Petro alifanya hivyo," au "Ni lazima tuwe makini, je, ikiwa watalipiza kisasi, je, tunahitaji kushambulia?" na "Je, tunapaswa tuwaruhusu kumchukua Yesu?"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anamwambia Simoni Petro aweke upanga wake na kuwakumbusha wanafunzi kwamba hali hii ya sasa ilitakiwa kutokea na kwamba Yesu alitaka kutii na kutekeleza kile Mungu alikuwa amepanga afanye.</w:t>
      </w:r>
    </w:p>
    <w:p>
      <w:pPr/>
      <w:r>
        <w:rPr>
          <w:lang w:val="sw_KE" w:bidi="sw_KE"/>
        </w:rPr>
      </w:r>
      <w:r>
        <w:rPr>
          <w:lang w:val="sw_KE" w:bidi="sw_KE"/>
        </w:rPr>
        <w:t>Tukio la tatu</w:t>
      </w:r>
    </w:p>
    <w:p>
      <w:pPr/>
      <w:r>
        <w:rPr>
          <w:lang w:val="sw_KE" w:bidi="sw_KE"/>
        </w:rPr>
      </w:r>
      <w:r>
        <w:rPr>
          <w:lang w:val="sw_KE" w:bidi="sw_KE"/>
        </w:rPr>
        <w:t>Kisha askari na jemadari wao na maafisa wanamfunga na kumkamata Yesu na kumpeleka kwa Anasi, kiongozi anayeheshimiwa. Annas pia alikuwa baba mkwe wa Kayafa.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wanafunzi, "Mnahisi vipi au mnawaza nini?" Watu wanaweza kujibu kwa mambo kama, "Tunahuzunika kwamba wanamchukua Yesu," au "Je, tutamwona Yesu tena?" na "Tumechanganyikiwa, hatukufikiri hivi ndivyo mambo yalivyopaswa kuwa?"</w:t>
      </w:r>
    </w:p>
    <w:p>
      <w:pPr>
        <w:pStyle w:val="ListBullet"/>
        <w:spacing w:line="240" w:lineRule="auto"/>
        <w:ind w:left="720"/>
      </w:pPr>
      <w:r>
        <w:rPr>
          <w:lang w:val="sw_KE" w:bidi="sw_KE"/>
        </w:rPr>
      </w:r>
      <w:r>
        <w:rPr>
          <w:lang w:val="sw_KE" w:bidi="sw_KE"/>
        </w:rPr>
        <w:t>Muulize mtu anayeigiza Yesu, "Unahisi vipi au unawaza nini?" Mtu anaweza kujibu kwa mambo kama "Ninahuzunika kuwaacha wanafunzi wangu," au "Ninafurahi ingawa, kwamba wako salama," na "Baada ya muda wataelewa sababu iliyofanya matukio haya yatokee."</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Kayafa alikuwa kuhani mkuu wakati huo. Alikuwa ndiye ambaye awali alikuwa amewaambia viongozi wengine wa Kiyahudi kwamba itakuwa vizuri kama mtu mmoja, akimaanisha Yesu, angekufa kwa ajili ya watu.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Annas, "Unahisi vipi au unafikiri nini?" Mtu anaweza kujibu kwa mambo kama, "Hatimaye tunaweza kumwuliza Yesu," au "Atashughulikia vipi hali hii?" na "Tumeridhika kwamba hatimaye tunaweza kumshikilia na tusimruhusu atoroke!"</w:t>
      </w:r>
    </w:p>
    <w:p>
      <w:pPr>
        <w:pStyle w:val="ListBullet"/>
        <w:spacing w:line="240" w:lineRule="auto"/>
        <w:ind w:left="720"/>
      </w:pPr>
      <w:r>
        <w:rPr>
          <w:lang w:val="sw_KE" w:bidi="sw_KE"/>
        </w:rPr>
      </w:r>
      <w:r>
        <w:rPr>
          <w:lang w:val="sw_KE" w:bidi="sw_KE"/>
        </w:rPr>
        <w:t>Muulize mtu anayeigiza Yesu, "Unahisi vipi au unawaza nini?" Mtu anaweza kujibu kwa mambo kama, "Siogopi mtu huyu," au "Nitajibu maswali yao," na "Nitakuwa mtulivu na mwenye amani, najua kile kinachopaswa kutendeka ili kufuata mpango wa Mungu kwa ulimwengu."</w:t>
      </w:r>
    </w:p>
    <w:p>
      <w:pPr/>
      <w:r>
        <w:rPr>
          <w:lang w:val="sw_KE" w:bidi="sw_KE"/>
        </w:rPr>
      </w:r>
      <w:r>
        <w:rPr>
          <w:lang w:val="sw_KE" w:bidi="sw_KE"/>
        </w:rPr>
        <w:t>Sasa kikundi kinapaswa kuunda ubao wa hadithi, kuchora au kutumia vitu ili kuonyesha na kufafanua simulizi pamoja na matendo yaliyomo ndani yake.</w:t>
      </w:r>
      <w:r>
        <w:rPr>
          <w:lang w:val="sw_KE" w:bidi="sw_KE"/>
        </w:rPr>
      </w:r>
    </w:p>
    <w:p>
      <w:pPr>
        <w:pStyle w:val="Heading3"/>
      </w:pPr>
      <w:r>
        <w:rPr>
          <w:lang w:val="sw_KE" w:bidi="sw_KE"/>
        </w:rPr>
        <w:t>Kujaza Mapengo</w:t>
      </w:r>
    </w:p>
    <w:p>
      <w:pPr/>
      <w:r>
        <w:rPr>
          <w:lang w:val="sw_KE" w:bidi="sw_KE"/>
        </w:rPr>
      </w:r>
      <w:r>
        <w:rPr>
          <w:lang w:val="sw_KE" w:bidi="sw_KE"/>
        </w:rPr>
        <w:t>Sikiliza toleo la sauti la Yohana 18:1–14 katika tafsiri rahisi zaidi kuelewa.</w:t>
      </w:r>
    </w:p>
    <w:p>
      <w:pPr/>
      <w:r>
        <w:rPr>
          <w:lang w:val="sw_KE" w:bidi="sw_KE"/>
        </w:rPr>
      </w:r>
      <w:r>
        <w:rPr>
          <w:lang w:val="sw_KE" w:bidi="sw_KE"/>
        </w:rPr>
        <w:t>Katika hatua hii kikundi kitajadili maneno muhimu na istilahi zilizomo katika simulizi hii.</w:t>
      </w:r>
    </w:p>
    <w:p>
      <w:pPr/>
      <w:r>
        <w:rPr>
          <w:lang w:val="sw_KE" w:bidi="sw_KE"/>
        </w:rPr>
      </w:r>
      <w:r>
        <w:rPr>
          <w:lang w:val="sw_KE" w:bidi="sw_KE"/>
        </w:rPr>
        <w:t xml:space="preserve">Yesu aliondoka na wanafunzi wake alipomaliza kuomba. Tumia neno lile lile kwa </w:t>
      </w:r>
      <w:r>
        <w:rPr>
          <w:b/>
          <w:lang w:val="sw_KE" w:bidi="sw_KE"/>
        </w:rPr>
        <w:t>wanafunzi</w:t>
      </w:r>
      <w:r>
        <w:rPr>
          <w:lang w:val="sw_KE" w:bidi="sw_KE"/>
        </w:rPr>
        <w:t xml:space="preserve"> na </w:t>
      </w:r>
      <w:r>
        <w:rPr>
          <w:b/>
          <w:lang w:val="sw_KE" w:bidi="sw_KE"/>
        </w:rPr>
        <w:t>kuomba</w:t>
      </w:r>
      <w:r>
        <w:rPr>
          <w:lang w:val="sw_KE" w:bidi="sw_KE"/>
        </w:rPr>
        <w:t xml:space="preserve"> kama ulivyotumia katika vifungu vya awali. Kwa maelezo zaidi kuhusu </w:t>
      </w:r>
      <w:r>
        <w:rPr>
          <w:lang w:val="sw_KE" w:bidi="sw_KE"/>
        </w:rPr>
        <w:t>wanafunzi</w:t>
      </w:r>
      <w:r>
        <w:rPr>
          <w:lang w:val="sw_KE" w:bidi="sw_KE"/>
        </w:rPr>
        <w:t xml:space="preserve"> na </w:t>
      </w:r>
      <w:r>
        <w:rPr>
          <w:lang w:val="sw_KE" w:bidi="sw_KE"/>
        </w:rPr>
        <w:t>kuomba</w:t>
      </w:r>
      <w:r>
        <w:rPr>
          <w:lang w:val="sw_KE" w:bidi="sw_KE"/>
        </w:rPr>
        <w:t>, rejelea Faharasa Kuu.</w:t>
      </w:r>
    </w:p>
    <w:p>
      <w:pPr/>
      <w:r>
        <w:rPr>
          <w:lang w:val="sw_KE" w:bidi="sw_KE"/>
        </w:rPr>
      </w:r>
      <w:r>
        <w:rPr>
          <w:lang w:val="sw_KE" w:bidi="sw_KE"/>
        </w:rPr>
        <w:t xml:space="preserve">Upande wa pili wa Bonde la Kidron kulikuwa na bustani, au </w:t>
      </w:r>
      <w:r>
        <w:rPr>
          <w:b/>
          <w:lang w:val="sw_KE" w:bidi="sw_KE"/>
        </w:rPr>
        <w:t>shamba</w:t>
      </w:r>
      <w:r>
        <w:rPr>
          <w:lang w:val="sw_KE" w:bidi="sw_KE"/>
        </w:rPr>
        <w:t xml:space="preserve"> lililojaa miti. Tumia neno ambalo ungetumia kwa eneo ambalo limeundwa kwa ajili ya kulima matunda maalum, au mti, au mmea.</w:t>
      </w:r>
    </w:p>
    <w:p>
      <w:pPr/>
      <w:r>
        <w:rPr>
          <w:lang w:val="sw_KE" w:bidi="sw_KE"/>
        </w:rPr>
      </w:r>
      <w:r>
        <w:rPr>
          <w:lang w:val="sw_KE" w:bidi="sw_KE"/>
        </w:rPr>
        <w:t>Simama hapa na mjadili neno gani mtakalotumia kwa msitu mdogo wa miti. Sitisha sauti hii hapa.</w:t>
      </w:r>
    </w:p>
    <w:p>
      <w:pPr/>
      <w:r>
        <w:rPr>
          <w:lang w:val="sw_KE" w:bidi="sw_KE"/>
        </w:rPr>
      </w:r>
      <w:r>
        <w:rPr>
          <w:lang w:val="sw_KE" w:bidi="sw_KE"/>
        </w:rPr>
        <w:t xml:space="preserve">Yuda alipokea pesa kama tuzo kwa kuahidi kuongoza kikosi cha askari na maafisa kwa Yesu ili waweze kumkamata. </w:t>
      </w:r>
      <w:r>
        <w:rPr>
          <w:b/>
          <w:lang w:val="sw_KE" w:bidi="sw_KE"/>
        </w:rPr>
        <w:t>Kikosi</w:t>
      </w:r>
      <w:r>
        <w:rPr>
          <w:lang w:val="sw_KE" w:bidi="sw_KE"/>
        </w:rPr>
        <w:t xml:space="preserve"> cha askari kilikuwa kikundi kidogo cha askari wa Kirumi, pengine takriban 20. </w:t>
      </w:r>
      <w:r>
        <w:rPr>
          <w:b/>
          <w:lang w:val="sw_KE" w:bidi="sw_KE"/>
        </w:rPr>
        <w:t>Maafisa</w:t>
      </w:r>
      <w:r>
        <w:rPr>
          <w:lang w:val="sw_KE" w:bidi="sw_KE"/>
        </w:rPr>
        <w:t xml:space="preserve"> pengine walikuwa walinzi wa hekalu la Kiyahudi ambao walisaidia kulinda hekalu la Kiyahudi.</w:t>
      </w:r>
    </w:p>
    <w:p>
      <w:pPr/>
      <w:r>
        <w:rPr>
          <w:lang w:val="sw_KE" w:bidi="sw_KE"/>
        </w:rPr>
      </w:r>
      <w:r>
        <w:rPr>
          <w:lang w:val="sw_KE" w:bidi="sw_KE"/>
        </w:rPr>
        <w:t xml:space="preserve">Makuhani wakuu na Mafarisayo waliwatuma maafisa wa Kiyahudi. </w:t>
      </w:r>
      <w:r>
        <w:rPr>
          <w:b/>
          <w:lang w:val="sw_KE" w:bidi="sw_KE"/>
        </w:rPr>
        <w:t>Makuhani wakuu</w:t>
      </w:r>
      <w:r>
        <w:rPr>
          <w:lang w:val="sw_KE" w:bidi="sw_KE"/>
        </w:rPr>
        <w:t xml:space="preserve"> walitoa dhabihu na walikuwa wakisimamia ibada za kidini katika hekalu. Walikuwa muhimu zaidi kati ya makuhani wa Kiyahudi. </w:t>
      </w:r>
      <w:r>
        <w:rPr>
          <w:b/>
          <w:lang w:val="sw_KE" w:bidi="sw_KE"/>
        </w:rPr>
        <w:t>Mafarisayo</w:t>
      </w:r>
      <w:r>
        <w:rPr>
          <w:lang w:val="sw_KE" w:bidi="sw_KE"/>
        </w:rPr>
        <w:t xml:space="preserve"> walikuwa kikundi cha kidini cha Kiyahudi. Ilikuwa muhimu sana kwao kutii sheria zote za kidini za Kiyahudi kwa makini sana. Tazama Faharasa Kuu kwa </w:t>
      </w:r>
      <w:r>
        <w:rPr>
          <w:lang w:val="sw_KE" w:bidi="sw_KE"/>
        </w:rPr>
        <w:t>kuhani</w:t>
      </w:r>
      <w:r>
        <w:rPr>
          <w:lang w:val="sw_KE" w:bidi="sw_KE"/>
        </w:rPr>
        <w:t xml:space="preserve"> na </w:t>
      </w:r>
      <w:r>
        <w:rPr>
          <w:lang w:val="sw_KE" w:bidi="sw_KE"/>
        </w:rPr>
        <w:t>Mafarisayo</w:t>
      </w:r>
      <w:r>
        <w:rPr>
          <w:lang w:val="sw_KE" w:bidi="sw_KE"/>
        </w:rPr>
        <w:t>, na utumie maneno yale uliyotumia katika vifungu vya awali.</w:t>
      </w:r>
    </w:p>
    <w:p>
      <w:pPr/>
      <w:r>
        <w:rPr>
          <w:lang w:val="sw_KE" w:bidi="sw_KE"/>
        </w:rPr>
      </w:r>
      <w:r>
        <w:rPr>
          <w:lang w:val="sw_KE" w:bidi="sw_KE"/>
        </w:rPr>
        <w:t xml:space="preserve">Kwa kuwa ilikuwa usiku na kulikuwa na giza, askari na maafisa walikuwa wakibeba taa. </w:t>
      </w:r>
      <w:r>
        <w:rPr>
          <w:b/>
          <w:lang w:val="sw_KE" w:bidi="sw_KE"/>
        </w:rPr>
        <w:t>Taa</w:t>
      </w:r>
      <w:r>
        <w:rPr>
          <w:lang w:val="sw_KE" w:bidi="sw_KE"/>
        </w:rPr>
        <w:t xml:space="preserve"> ni mwali wa moto uliowekwa ndani ya kitu fulani. Hii ni ili mwanga uweze kupenya na kuwaonyesha njia gizani lakini pia unalinda moto huo ili usizimike. Taa zinaweza kufanywa kwa udongo uliochomwa au chuma, kuwa na mahali pa mafuta na utoni. Utambi ulikuwa kamba iliyotengenezwa kwa mmea unaoitwa kitani. Watu waliwasha utambi kama mshumaa ili kutoa mwanga. Watu walitengeneza </w:t>
      </w:r>
      <w:r>
        <w:rPr>
          <w:b/>
          <w:lang w:val="sw_KE" w:bidi="sw_KE"/>
        </w:rPr>
        <w:t>mienge</w:t>
      </w:r>
      <w:r>
        <w:rPr>
          <w:lang w:val="sw_KE" w:bidi="sw_KE"/>
        </w:rPr>
        <w:t xml:space="preserve"> kwa vijiti, wakifunga kitambaa kwenye ncha ya kijiti na kukichovya kwenye mafuta. Watu kisha wangewasha mafuta hayo.</w:t>
      </w:r>
    </w:p>
    <w:p>
      <w:pPr/>
      <w:r>
        <w:rPr>
          <w:lang w:val="sw_KE" w:bidi="sw_KE"/>
        </w:rPr>
      </w:r>
      <w:r>
        <w:rPr>
          <w:lang w:val="sw_KE" w:bidi="sw_KE"/>
        </w:rPr>
        <w:t xml:space="preserve">Askari na maafisa pia walibeba </w:t>
      </w:r>
      <w:r>
        <w:rPr>
          <w:b/>
          <w:lang w:val="sw_KE" w:bidi="sw_KE"/>
        </w:rPr>
        <w:t>silaha</w:t>
      </w:r>
      <w:r>
        <w:rPr>
          <w:lang w:val="sw_KE" w:bidi="sw_KE"/>
        </w:rPr>
        <w:t xml:space="preserve"> pamoja nao. Walikuwa tayari kupigana ikiwa Yesu angepinga. Silaha walizobeba huenda zilikuwa mchanganyiko wa panga, mikuki, na visu.</w:t>
      </w:r>
    </w:p>
    <w:p>
      <w:pPr/>
      <w:r>
        <w:rPr>
          <w:lang w:val="sw_KE" w:bidi="sw_KE"/>
        </w:rPr>
      </w:r>
      <w:r>
        <w:rPr>
          <w:lang w:val="sw_KE" w:bidi="sw_KE"/>
        </w:rPr>
        <w:t>Wakati askari na maafisa wanasema "</w:t>
      </w:r>
      <w:r>
        <w:rPr>
          <w:b/>
          <w:lang w:val="sw_KE" w:bidi="sw_KE"/>
        </w:rPr>
        <w:t>Yesu wa Nazareti</w:t>
      </w:r>
      <w:r>
        <w:rPr>
          <w:lang w:val="sw_KE" w:bidi="sw_KE"/>
        </w:rPr>
        <w:t>" wanaweka wazi kwamba wanamtafuta mtu anayeitwa Yesu ambaye alikuwa kutoka kijiji kinachoitwa Nazareti, mji mdogo katika mkoa wa Galilaya. Yesu alikuwa jina la kawaida kati ya Wayahudi wakati huo. Nazareti inawasaidia wanaume hawa ili kuhakikisha wamempata Yesu sahihi.</w:t>
      </w:r>
    </w:p>
    <w:p>
      <w:pPr/>
      <w:r>
        <w:rPr>
          <w:lang w:val="sw_KE" w:bidi="sw_KE"/>
        </w:rPr>
      </w:r>
      <w:r>
        <w:rPr>
          <w:lang w:val="sw_KE" w:bidi="sw_KE"/>
        </w:rPr>
        <w:t xml:space="preserve">Kisha, Yesu anawaambia kwamba yeye ndiye yule wanayemtafuta. Yesu anajibu "Mimi ndiye," au "Mimi ndiye yeye." Mungu alijifunua kwa Mose kwenye mlima kwa kusema "Mimi ndimi nilivyo." Katika Agano Jipya, na haswa katika kitabu cha Yohana, Yesu alisema "Mimi ndiye" mara nyingi. Wakati mwingine Yesu alisema "Mimi ndiye" ili kujitambulisha na Mungu Mmoja wa kweli. Katika simulizi hii, Yesu anaweza kuwa akisema "Mimi ndiye" kwa njia sawa na Mungu alisema jina lake mwenyewe katika Agano la Kale. Sema "Mimi ndiye" kwa njia sawa na ulivyofanya katika simulizi za awali katika Yohana na angalia Faharasa Kuu kwa maelezo zaidi kuhusu </w:t>
      </w:r>
      <w:r>
        <w:rPr>
          <w:lang w:val="sw_KE" w:bidi="sw_KE"/>
        </w:rPr>
        <w:t>Mimi ndiye</w:t>
      </w:r>
      <w:r>
        <w:rPr>
          <w:lang w:val="sw_KE" w:bidi="sw_KE"/>
        </w:rPr>
        <w:t>.</w:t>
      </w:r>
    </w:p>
    <w:p>
      <w:pPr/>
      <w:r>
        <w:rPr>
          <w:lang w:val="sw_KE" w:bidi="sw_KE"/>
        </w:rPr>
      </w:r>
      <w:r>
        <w:rPr>
          <w:lang w:val="sw_KE" w:bidi="sw_KE"/>
        </w:rPr>
        <w:t xml:space="preserve">Simoni Petro pia alikuwa na upanga pamoja naye, </w:t>
      </w:r>
      <w:r>
        <w:rPr>
          <w:b/>
          <w:lang w:val="sw_KE" w:bidi="sw_KE"/>
        </w:rPr>
        <w:t>akauchomoa</w:t>
      </w:r>
      <w:r>
        <w:rPr>
          <w:lang w:val="sw_KE" w:bidi="sw_KE"/>
        </w:rPr>
        <w:t xml:space="preserve"> na </w:t>
      </w:r>
      <w:r>
        <w:rPr>
          <w:b/>
          <w:lang w:val="sw_KE" w:bidi="sw_KE"/>
        </w:rPr>
        <w:t>kumpiga</w:t>
      </w:r>
      <w:r>
        <w:rPr>
          <w:lang w:val="sw_KE" w:bidi="sw_KE"/>
        </w:rPr>
        <w:t xml:space="preserve"> </w:t>
      </w:r>
      <w:r>
        <w:rPr>
          <w:b/>
          <w:lang w:val="sw_KE" w:bidi="sw_KE"/>
        </w:rPr>
        <w:t>mtumwa</w:t>
      </w:r>
      <w:r>
        <w:rPr>
          <w:lang w:val="sw_KE" w:bidi="sw_KE"/>
        </w:rPr>
        <w:t xml:space="preserve"> wa kuhani mkuu, ambaye aliitwa Malko. Kuchomoa au kutoa kitu hapa kunamaanisha kukiondoa kwenye ala yake. Upanga ungekuwa na ala ya kulinda makali yake, ili uweze kubebwa kiunoni. Kupiga kunamaanisha kugonga au kuchapa kitu au mtu. Neno </w:t>
      </w:r>
      <w:r>
        <w:rPr>
          <w:lang w:val="sw_KE" w:bidi="sw_KE"/>
        </w:rPr>
        <w:t>mtumwa</w:t>
      </w:r>
      <w:r>
        <w:rPr>
          <w:lang w:val="sw_KE" w:bidi="sw_KE"/>
        </w:rPr>
        <w:t xml:space="preserve"> linapatikana katika Faharasa Kuu. Tumia neno lile lile ulilotumia katika vifungu vya awali.</w:t>
      </w:r>
    </w:p>
    <w:p>
      <w:pPr/>
      <w:r>
        <w:rPr>
          <w:lang w:val="sw_KE" w:bidi="sw_KE"/>
        </w:rPr>
      </w:r>
      <w:r>
        <w:rPr>
          <w:lang w:val="sw_KE" w:bidi="sw_KE"/>
        </w:rPr>
        <w:t xml:space="preserve">Kikosi cha askari pamoja na kamanda wake: </w:t>
      </w:r>
      <w:r>
        <w:rPr>
          <w:b/>
          <w:lang w:val="sw_KE" w:bidi="sw_KE"/>
        </w:rPr>
        <w:t>Kamanda</w:t>
      </w:r>
      <w:r>
        <w:rPr>
          <w:lang w:val="sw_KE" w:bidi="sw_KE"/>
        </w:rPr>
        <w:t xml:space="preserve"> ni mtu ambaye anasimamia kikundi kikubwa cha askari. Kamanda angekuwa yule anayetoa maagizo na kuwaelekeza askari kuhusu kile cha kufanya.</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kusahihishana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vyovyote, miondoko au ubao wao wa hadithi ili kuwasaidia kukumbuka fungu hilo la maneno. Sitisha sauti hii ya kurekodi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18:15–27</w:t>
      </w:r>
      <w:r>
        <w:rPr>
          <w:lang w:val="sw_KE" w:bidi="sw_KE"/>
        </w:rPr>
      </w:r>
    </w:p>
    <w:p>
      <w:pPr>
        <w:pStyle w:val="Heading3"/>
      </w:pPr>
      <w:r>
        <w:rPr>
          <w:lang w:val="sw_KE" w:bidi="sw_KE"/>
        </w:rPr>
        <w:t>Sikiliza na Moyo</w:t>
      </w:r>
    </w:p>
    <w:p>
      <w:pPr/>
      <w:r>
        <w:rPr>
          <w:lang w:val="sw_KE" w:bidi="sw_KE"/>
        </w:rPr>
      </w:r>
      <w:r>
        <w:rPr>
          <w:lang w:val="sw_KE" w:bidi="sw_KE"/>
        </w:rPr>
        <w:t>Katika hatua hii, sikiliza Yohana 18:15–27 na muiweke mioyoni mwenu.</w:t>
      </w:r>
    </w:p>
    <w:p>
      <w:pPr/>
      <w:r>
        <w:rPr>
          <w:lang w:val="sw_KE" w:bidi="sw_KE"/>
        </w:rPr>
      </w:r>
      <w:r>
        <w:rPr>
          <w:lang w:val="sw_KE" w:bidi="sw_KE"/>
        </w:rPr>
        <w:t>Sikiliza toleo la sauti la Yohana 18:15–27 mara tatu, katika tafsiri tatu tofauti, ikiwezekana.</w:t>
      </w:r>
    </w:p>
    <w:p>
      <w:pPr/>
      <w:r>
        <w:rPr>
          <w:lang w:val="sw_KE" w:bidi="sw_KE"/>
        </w:rPr>
      </w:r>
      <w:r>
        <w:rPr>
          <w:lang w:val="sw_KE" w:bidi="sw_KE"/>
        </w:rPr>
        <w:t>Sitisha sauti hii hapa.</w:t>
      </w:r>
    </w:p>
    <w:p>
      <w:pPr/>
      <w:r>
        <w:rPr>
          <w:lang w:val="sw_KE" w:bidi="sw_KE"/>
        </w:rPr>
      </w:r>
      <w:r>
        <w:rPr>
          <w:lang w:val="sw_KE" w:bidi="sw_KE"/>
        </w:rPr>
        <w:t>Sasa, kama kikundi, jadili maswali yafuatayo:</w:t>
      </w:r>
    </w:p>
    <w:p>
      <w:pPr>
        <w:pStyle w:val="ListBullet"/>
        <w:spacing w:line="240" w:lineRule="auto"/>
        <w:ind w:left="720"/>
      </w:pPr>
      <w:r>
        <w:rPr>
          <w:lang w:val="sw_KE" w:bidi="sw_KE"/>
        </w:rPr>
      </w:r>
      <w:r>
        <w:rPr>
          <w:lang w:val="sw_KE" w:bidi="sw_KE"/>
        </w:rPr>
        <w:t>Unapenda nini katika simulizi hii? Sitisha sauti hii hapa.</w:t>
      </w:r>
    </w:p>
    <w:p>
      <w:pPr>
        <w:pStyle w:val="ListBullet"/>
        <w:spacing w:line="240" w:lineRule="auto"/>
        <w:ind w:left="720"/>
      </w:pPr>
      <w:r>
        <w:rPr>
          <w:lang w:val="sw_KE" w:bidi="sw_KE"/>
        </w:rPr>
      </w:r>
      <w:r>
        <w:rPr>
          <w:lang w:val="sw_KE" w:bidi="sw_KE"/>
        </w:rPr>
        <w:t>Ni nini hupendi au huelewi katika simulizi hii? Sitisha sauti hii hapa.</w:t>
      </w:r>
    </w:p>
    <w:p>
      <w:pPr>
        <w:pStyle w:val="ListBullet"/>
        <w:spacing w:line="240" w:lineRule="auto"/>
        <w:ind w:left="720"/>
      </w:pPr>
      <w:r>
        <w:rPr>
          <w:lang w:val="sw_KE" w:bidi="sw_KE"/>
        </w:rPr>
      </w:r>
      <w:r>
        <w:rPr>
          <w:lang w:val="sw_KE" w:bidi="sw_KE"/>
        </w:rPr>
        <w:t>Kifungu hiki kinatuambia nini kuhusu Mungu au Yesu? Sitisha sauti hii hapa.</w:t>
      </w:r>
    </w:p>
    <w:p>
      <w:pPr>
        <w:pStyle w:val="ListBullet"/>
        <w:spacing w:line="240" w:lineRule="auto"/>
        <w:ind w:left="720"/>
      </w:pPr>
      <w:r>
        <w:rPr>
          <w:lang w:val="sw_KE" w:bidi="sw_KE"/>
        </w:rPr>
      </w:r>
      <w:r>
        <w:rPr>
          <w:lang w:val="sw_KE" w:bidi="sw_KE"/>
        </w:rPr>
        <w:t>Simulizi hii inatuambia nini kuhusu watu? Sitisha sauti hii hapa.</w:t>
      </w:r>
    </w:p>
    <w:p>
      <w:pPr>
        <w:pStyle w:val="ListBullet"/>
        <w:spacing w:line="240" w:lineRule="auto"/>
        <w:ind w:left="720"/>
      </w:pPr>
      <w:r>
        <w:rPr>
          <w:lang w:val="sw_KE" w:bidi="sw_KE"/>
        </w:rPr>
      </w:r>
      <w:r>
        <w:rPr>
          <w:lang w:val="sw_KE" w:bidi="sw_KE"/>
        </w:rPr>
        <w:t>Simulizi hii inaathiri vipi maisha yetu ya kila siku? Sitisha sauti hii hapa.</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18:15–27 katika tafsiri rahisi zaidi kuelewa.</w:t>
      </w:r>
    </w:p>
    <w:p>
      <w:pPr/>
      <w:r>
        <w:rPr>
          <w:lang w:val="sw_KE" w:bidi="sw_KE"/>
        </w:rPr>
      </w:r>
      <w:r>
        <w:rPr>
          <w:lang w:val="sw_KE" w:bidi="sw_KE"/>
        </w:rPr>
        <w:t>Je, unakumbuka katika simulizi ya awali jinsi Yesu alivyokamatwa na askari wa Kirumi na maafisa wa Kiyahudi? Askari hawa wa Kirumi na maafisa wa Kiyahudi wanamchukua Yesu ili kumwona Anasi, kuhani mkuu, katika nyumba yake. Anas alikuwa kiongozi anayeheshimika sana na alikuwa baba mkwe wa Kayafa kuhani mkuu. Anas alikuwa kuhani mkuu, na Warumi kisha walimteua Kayafa kama kuhani mkuu. Hata hivyo, watu bado walimheshimu sana Anasi na huenda waliwaita wote wawili, Anasi na Kayafa, kwa cheo cha kuhani mkuu. Nyumba ya Anasi ilizungukwa na ua ambao ulizungukwa na ukuta. Pangekuwa na mlango ukutani ambao watu waliutumia kuingia na kutoka uani. Pangekuwa na mtumishi au mlinzi wa mlango ambaye kazi yake ilikuwa kuangalia watu walikuwa nani kabla ya kuwaruhusu kuingia mlangoni au kuhakikisha kuwazuia ikiwa hawakukaribishwa. Hakukuwa na paa au dari katika ua, jambo ambalo lilimaanisha ungeweza kuona anga.</w:t>
      </w:r>
    </w:p>
    <w:p>
      <w:pPr/>
      <w:r>
        <w:rPr>
          <w:lang w:val="sw_KE" w:bidi="sw_KE"/>
        </w:rPr>
      </w:r>
      <w:r>
        <w:rPr>
          <w:lang w:val="sw_KE" w:bidi="sw_KE"/>
        </w:rPr>
        <w:t xml:space="preserve">Simama hapa na uangalie picha ya </w:t>
      </w:r>
      <w:r>
        <w:rPr>
          <w:lang w:val="sw_KE" w:bidi="sw_KE"/>
        </w:rPr>
        <w:t>uwanja</w:t>
      </w:r>
      <w:r>
        <w:rPr>
          <w:lang w:val="sw_KE" w:bidi="sw_KE"/>
        </w:rPr>
        <w:t>. Sitisha sauti hii hapa.</w:t>
      </w:r>
    </w:p>
    <w:p>
      <w:pPr/>
      <w:r>
        <w:rPr>
          <w:lang w:val="sw_KE" w:bidi="sw_KE"/>
        </w:rPr>
      </w:r>
      <w:r>
        <w:rPr>
          <w:lang w:val="sw_KE" w:bidi="sw_KE"/>
        </w:rPr>
        <w:t>Wanafunzi wawili wa Yesu walifuata umati wa askari wa Kirumi na maafisa wa Kiyahudi ambao walikuwa wamemkamata Yesu walipoenda nyumbani kwa Anasi. Mwanafunzi wa kwanza alikuwa Simoni Petro. Hatujui mwanafunzi wa pili alikuwa nani. Kwa kuwa walimfuata Yesu mara tu baada ya kukamatwa, kuna uwezekano mkubwa kwamba alikuwa mtu aliyekuwa pamoja na Yesu katika bustani alipokamatwa. Katika maelezo haya tutamwita tu mwanafunzi "mwingine" "mwanafunzi wa pili."</w:t>
      </w:r>
    </w:p>
    <w:p>
      <w:pPr/>
      <w:r>
        <w:rPr>
          <w:lang w:val="sw_KE" w:bidi="sw_KE"/>
        </w:rPr>
      </w:r>
      <w:r>
        <w:rPr>
          <w:lang w:val="sw_KE" w:bidi="sw_KE"/>
        </w:rPr>
        <w:t>Kwa sababu mwanafunzi huyo wa pili alijulikana na Anasi kuhani mkuu, yule mtumishi msichana aliyekuwa mlinzi wa mlango alimruhusu mwanafunzi huyo aingie pamoja na Yesu katika ua wa nyumba ya Anasi. Si wazi jinsi walivyojuana. Kile kilicho wazi ni kwamba Anasi na yule mtumishi wa kike walimfahamu mwanafunzi wa pili kiasi cha kumruhusu kuingia katika ua la Anasi.</w:t>
      </w:r>
    </w:p>
    <w:p>
      <w:pPr/>
      <w:r>
        <w:rPr>
          <w:lang w:val="sw_KE" w:bidi="sw_KE"/>
        </w:rPr>
      </w:r>
      <w:r>
        <w:rPr>
          <w:lang w:val="sw_KE" w:bidi="sw_KE"/>
        </w:rPr>
        <w:t>Simoni Petro hakuruhusiwa kuingia kupitia mlango kwa sababu hakumjua Anasi, kuhani mkuu, na hakujulikana na msichana mlangoni. Simoni Petro alipaswa kusubiri nje ya eneo la ua lililofungwa na kuta, karibu na mlango.</w:t>
      </w:r>
    </w:p>
    <w:p>
      <w:pPr/>
      <w:r>
        <w:rPr>
          <w:lang w:val="sw_KE" w:bidi="sw_KE"/>
        </w:rPr>
      </w:r>
      <w:r>
        <w:rPr>
          <w:lang w:val="sw_KE" w:bidi="sw_KE"/>
        </w:rPr>
        <w:t>Mwanafunzi wa pili kisha alirudi na kuzungumza na msichana mtumishi mlangoni, uwezekano mkubwa akimwomba amruhusu Simoni Petro kuingia. Msichana mtumishi kisha anamruhusu Simoni Petro kuingia kupitia mlango na kuingia katika eneo la ua. Msichana mtumishi yule yule kisha anamwuliza Simoni Petro kama yeye ni mmoja wa wanafunzi wa mtu huyo, Yesu. Simoni Petro anamwambia msichana mtumishi, "Hapana, mimi si mwanafunzi wa mtu huyo, Yesu."</w:t>
      </w:r>
    </w:p>
    <w:p>
      <w:pPr/>
      <w:r>
        <w:rPr>
          <w:lang w:val="sw_KE" w:bidi="sw_KE"/>
        </w:rPr>
      </w:r>
      <w:r>
        <w:rPr>
          <w:lang w:val="sw_KE" w:bidi="sw_KE"/>
        </w:rPr>
        <w:t>Kwa sababu ilikuwa baridi, watumishi waliofanya kazi kwa Anasi, pamoja na maafisa, au walinzi, walikoka moto wa mkaa. Moto ulitokana na kuchoma makaa, na walisimama karibu na moto ili kupata joto. Kumbuka kwamba ua liko nje na kadri jioni inavyokaribia kutakuwa na baridi zaidi. Pengine pia ni giza na si rahisi kuonana. Simoni Petro pia alisimama pamoja nao akijaribu kuota moto. Haijulikani wazi mwanafunzi wa pili yuko wapi wakati huu, lakini inaelekea alikuwa mahali fulani katika ua.</w:t>
      </w:r>
    </w:p>
    <w:p>
      <w:pPr/>
      <w:r>
        <w:rPr>
          <w:lang w:val="sw_KE" w:bidi="sw_KE"/>
        </w:rPr>
      </w:r>
      <w:r>
        <w:rPr>
          <w:lang w:val="sw_KE" w:bidi="sw_KE"/>
        </w:rPr>
        <w:t xml:space="preserve">Simama hapa na uangalie picha ya </w:t>
      </w:r>
      <w:r>
        <w:rPr>
          <w:lang w:val="sw_KE" w:bidi="sw_KE"/>
        </w:rPr>
        <w:t>moto wa makaa yanayowaka</w:t>
      </w:r>
      <w:r>
        <w:rPr>
          <w:lang w:val="sw_KE" w:bidi="sw_KE"/>
        </w:rPr>
        <w:t>. Sitisha sauti hii hapa.</w:t>
      </w:r>
    </w:p>
    <w:p>
      <w:pPr/>
      <w:r>
        <w:rPr>
          <w:lang w:val="sw_KE" w:bidi="sw_KE"/>
        </w:rPr>
      </w:r>
      <w:r>
        <w:rPr>
          <w:lang w:val="sw_KE" w:bidi="sw_KE"/>
        </w:rPr>
        <w:t>Wakati huo huo jambo hili lilikuwa linatokea, Anasi, kuhani mkuu, alikuwa katika nyumba yake na kumwuliza Yesu maswali mengi. Alikuwa akijaribu kupata sababu ya kumhukumu Yesu kifo.</w:t>
      </w:r>
    </w:p>
    <w:p>
      <w:pPr/>
      <w:r>
        <w:rPr>
          <w:lang w:val="sw_KE" w:bidi="sw_KE"/>
        </w:rPr>
      </w:r>
      <w:r>
        <w:rPr>
          <w:lang w:val="sw_KE" w:bidi="sw_KE"/>
        </w:rPr>
        <w:t>Anasi aliuliza maswali kuhusu wafuasi wa Yesu na kuhusu mafundisho yake. Anas alikuwa na wasiwasi kuhusu idadi ya watu ambao walikuwa wakimfuata Yesu na huenda alitaka kujua ni wafuasi wangapi Yesu alikuwa nao.</w:t>
      </w:r>
    </w:p>
    <w:p>
      <w:pPr/>
      <w:r>
        <w:rPr>
          <w:lang w:val="sw_KE" w:bidi="sw_KE"/>
        </w:rPr>
      </w:r>
      <w:r>
        <w:rPr>
          <w:lang w:val="sw_KE" w:bidi="sw_KE"/>
        </w:rPr>
        <w:t>Anasi pia alitaka kujua kile Yesu alichokuwa akiwafundisha wanafunzi wake. Anas anaweza kuwa akipendekeza kwamba Yesu alikuwa akifundisha kwa siri mawazo ya uongo na ya hatari. Ikiwa Anas angeweza kuthibitisha hili, angekuwa na sababu ya kumfanya Yesu auawe.</w:t>
      </w:r>
    </w:p>
    <w:p>
      <w:pPr/>
      <w:r>
        <w:rPr>
          <w:lang w:val="sw_KE" w:bidi="sw_KE"/>
        </w:rPr>
      </w:r>
      <w:r>
        <w:rPr>
          <w:lang w:val="sw_KE" w:bidi="sw_KE"/>
        </w:rPr>
        <w:t>Yesu anamwambia Anasi, "Nimezungumza na ulimwengu hadharani," ikimaanisha kwamba amekuwa akizungumza katika maeneo ya umma, akiwahubiri wale aliokutana nao. Ujumbe ambao Yesu alifundisha daima ulikuwa uleule, iwe alikuwa na wanafunzi wake wachache au akifundisha umati mkubwa. "Daima nimefundisha katika masinagogi au uani mwa hekalu, ambapo Wayahudi wote hukusanyika."</w:t>
      </w:r>
    </w:p>
    <w:p>
      <w:pPr/>
      <w:r>
        <w:rPr>
          <w:lang w:val="sw_KE" w:bidi="sw_KE"/>
        </w:rPr>
      </w:r>
      <w:r>
        <w:rPr>
          <w:lang w:val="sw_KE" w:bidi="sw_KE"/>
        </w:rPr>
        <w:t>Yesu anasema, "Sikusema chochote kwa siri." Anasema hili ili iwe wazi kwamba amezungumza kwa uhuru na hajajificha yeye mwenyewe wala kuficha matendo yake. Yesu hakuwa akijaribu kusababisha taabu yoyote. Yesu anasema, "Kwa nini unaniuliza?" Waulize wale walionisikia, hakika wanajua kile nilichosema." Yesu alikuwa akijaribu kumwambia Anasi, kuhani mkuu, kwamba wanapaswa kuzungumza na watu wengine, mashahidi, ili waweze kumuunga mkono Yesu na kuthibitisha kile anachosema ni kweli.</w:t>
      </w:r>
    </w:p>
    <w:p>
      <w:pPr/>
      <w:r>
        <w:rPr>
          <w:lang w:val="sw_KE" w:bidi="sw_KE"/>
        </w:rPr>
      </w:r>
      <w:r>
        <w:rPr>
          <w:lang w:val="sw_KE" w:bidi="sw_KE"/>
        </w:rPr>
        <w:t>Sheria ya Kiyahudi inasema kwamba ni mashahidi ambao wanapaswa kuhojiwa na si mtu anayeshtakiwa. Yesu anaomba kesi anayoikabili ifanyike kwa njia ya kisheria, pamoja na mashahidi.</w:t>
      </w:r>
    </w:p>
    <w:p>
      <w:pPr/>
      <w:r>
        <w:rPr>
          <w:lang w:val="sw_KE" w:bidi="sw_KE"/>
        </w:rPr>
      </w:r>
      <w:r>
        <w:rPr>
          <w:lang w:val="sw_KE" w:bidi="sw_KE"/>
        </w:rPr>
        <w:t>Simama hapa na mjadili swali hili kama kikundi: Katika utamaduni wenu, mnatendea vipi watu mnaowashuku kutenda uhalifu? Unagundua vipi kile walichofanya? Unauliza nani, kile walichofanya? Je, unapata kesi ya haki ikiwa unashukiwa kutenda uhalifu? Kuna ulinzi gani kwa washukiwa hawa? Sitisha sauti hii hapa.</w:t>
      </w:r>
    </w:p>
    <w:p>
      <w:pPr/>
      <w:r>
        <w:rPr>
          <w:lang w:val="sw_KE" w:bidi="sw_KE"/>
        </w:rPr>
      </w:r>
      <w:r>
        <w:rPr>
          <w:lang w:val="sw_KE" w:bidi="sw_KE"/>
        </w:rPr>
        <w:t>Mmoja wa walinzi wa hekalu ambaye alikuwa amesimama karibu na Yesu, alimpiga Yesu kofi, pengine kwenye shavu lake. Mlinzi wa hekalu kisha anamwambia Yesu, "Hupaswi kumjibu kuhani mkuu kwa njia hiyo isiyo na heshima." Yesu anamjibu mlinzi wa hekalu kwa kusema, "Ikiwa nimesema kitu chochote kibaya, ni lazima uthibitishe. Mwambie kila mtu hapa kile nilichosema kilikuwa kibaya au kisicho cha heshima"</w:t>
      </w:r>
    </w:p>
    <w:p>
      <w:pPr/>
      <w:r>
        <w:rPr>
          <w:lang w:val="sw_KE" w:bidi="sw_KE"/>
        </w:rPr>
      </w:r>
      <w:r>
        <w:rPr>
          <w:lang w:val="sw_KE" w:bidi="sw_KE"/>
        </w:rPr>
        <w:t>Simama hapa na mjadili swali hili kama kikundi: Katika utamaduni wenu, mnatendea vipi watu ambao wanaonekana kuwa hawana heshima kwa wale wenye mamlaka? Adhabu ni nini? Sitisha sauti hii hapa.</w:t>
      </w:r>
    </w:p>
    <w:p>
      <w:pPr/>
      <w:r>
        <w:rPr>
          <w:lang w:val="sw_KE" w:bidi="sw_KE"/>
        </w:rPr>
      </w:r>
      <w:r>
        <w:rPr>
          <w:lang w:val="sw_KE" w:bidi="sw_KE"/>
        </w:rPr>
        <w:t>Kwa sababu Yesu hakusema chochote kibaya au kisicho na heshima, inaelekea mlinzi wa hekalu hana jibu. Yesu anamwuliza mlinzi wa hekalu kwa nini alimpiga kofi wakati Yesu alikuwa akisema ukweli, na tena inaelekea mlinzi wa hekalu hakuwa na jibu. Anas kisha anamwomba mlinzi wa hekalu amchukue Yesu, ambaye bado mikono yake imefungwa, kwa Kayafa, kuhani mkuu. Yesu atakuwa kwenye kesi mbele ya Kayafa, kuhani mkuu, mbele ya Sanhedrini. Sanhedrin ilikuwa baraza kuu la Wayahudi. Kayafa, kuhani mkuu, ndiye pekee aliyeweza kuitisha mkutano wa Sanhedrini.</w:t>
      </w:r>
    </w:p>
    <w:p>
      <w:pPr/>
      <w:r>
        <w:rPr>
          <w:lang w:val="sw_KE" w:bidi="sw_KE"/>
        </w:rPr>
      </w:r>
      <w:r>
        <w:rPr>
          <w:lang w:val="sw_KE" w:bidi="sw_KE"/>
        </w:rPr>
        <w:t>Wakati huo huo, Simoni Petro, watumishi wa Anasi, na maafisa wote bado walikuwa wamesimama kando ya moto wa makaa ili kuota moto katika ua. Watumishi na maafisa walimwuliza Simoni Petro kama yeye ni mmoja wa wanafunzi wa mtu huyo, Yesu. Simoni Petro anawaambia watumishi na maafisa, "Hapana, mimi si mwanafunzi wa mtu huyo, Yesu."</w:t>
      </w:r>
    </w:p>
    <w:p>
      <w:pPr/>
      <w:r>
        <w:rPr>
          <w:lang w:val="sw_KE" w:bidi="sw_KE"/>
        </w:rPr>
      </w:r>
      <w:r>
        <w:rPr>
          <w:lang w:val="sw_KE" w:bidi="sw_KE"/>
        </w:rPr>
        <w:t>Je, unakumbuka mapema jioni katika shamba la mizeituni wakati Petro alipokata sikio la Malko ambaye alikuwa mtumishi wa kuhani mkuu? Mmoja wa jamaa wa Malko, mtumishi mwingine wa kuhani mkuu, alikuwa amesimama karibu na Simoni Petro katika ua. Mtumishi huyu alisisitiza na kumwuliza Petro, "Nilikuona bustanini pamoja na Yesu, sivyo?" Wakati huu, mtumishi anauliza swali kwa njia ya kutisha zaidi—anahisi hakika kwamba amemwona Simoni Petro, na anatarajia Simoni Petro kusema "ndiyo." Tena Simoni Petro anakanusha hilo. Wakati huo jogoo akawika. Jogoo ni ndege sawa na kuku. Jogoo huwika asubuhi na mapema.</w:t>
      </w:r>
    </w:p>
    <w:p>
      <w:pPr/>
      <w:r>
        <w:rPr>
          <w:lang w:val="sw_KE" w:bidi="sw_KE"/>
        </w:rPr>
      </w:r>
      <w:r>
        <w:rPr>
          <w:lang w:val="sw_KE" w:bidi="sw_KE"/>
        </w:rPr>
        <w:t xml:space="preserve">Simama hapa na uangalie picha ya </w:t>
      </w:r>
      <w:r>
        <w:rPr>
          <w:lang w:val="sw_KE" w:bidi="sw_KE"/>
        </w:rPr>
        <w:t>jogoo</w:t>
      </w:r>
      <w:r>
        <w:rPr>
          <w:lang w:val="sw_KE" w:bidi="sw_KE"/>
        </w:rPr>
        <w:t>. Sitisha sauti hii hapa.</w:t>
      </w:r>
    </w:p>
    <w:p>
      <w:pPr/>
      <w:r>
        <w:rPr>
          <w:lang w:val="sw_KE" w:bidi="sw_KE"/>
        </w:rPr>
      </w:r>
      <w:r>
        <w:rPr>
          <w:lang w:val="sw_KE" w:bidi="sw_KE"/>
        </w:rPr>
        <w:t>Huko Yerusalemu jogoo huwika kati ya saa tisa na saa kumi na moja alfajiri. Hii ingemaanisha kwamba mahojiano ya Yesu pengine yaliendelea mpaka saa tisa asubuhi.</w:t>
      </w:r>
    </w:p>
    <w:p>
      <w:pPr/>
      <w:r>
        <w:rPr>
          <w:lang w:val="sw_KE" w:bidi="sw_KE"/>
        </w:rPr>
      </w:r>
      <w:r>
        <w:rPr>
          <w:lang w:val="sw_KE" w:bidi="sw_KE"/>
        </w:rPr>
        <w:t>Hii inatimiza kile Yesu alichomwambia Simoni Petro mapema "Amin, amin, nakuambia, kabla ya jogoo kuwika utanikana mara tatu!"</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18:15–27 katika tafsiri rahisi zaidi kuelewa.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Simulizi hii ina matukio 3.</w:t>
      </w:r>
    </w:p>
    <w:p>
      <w:pPr/>
      <w:r>
        <w:rPr>
          <w:lang w:val="sw_KE" w:bidi="sw_KE"/>
        </w:rPr>
      </w:r>
      <w:r>
        <w:rPr>
          <w:b/>
          <w:lang w:val="sw_KE" w:bidi="sw_KE"/>
        </w:rPr>
        <w:t>Katika tukio la kwanza:</w:t>
      </w:r>
      <w:r>
        <w:rPr>
          <w:lang w:val="sw_KE" w:bidi="sw_KE"/>
        </w:rPr>
        <w:t xml:space="preserve"> Yesu sasa anachukuliwa kwenye nyumba ya Anasi, kuhani mkuu. Wanafunzi wawili, Simoni Petro na mwanafunzi wa pili, wanamfuata Yesu katika ua. Msichana mtumishi kisha anamwuliza Simoni Petro kama yeye ni mwanafunzi wa Yesu. Petro anasema yeye si mwanafunzi wa Yesu, na anaenda kusimama kando ya moto katika ua pamoja na watumishi.</w:t>
      </w:r>
    </w:p>
    <w:p>
      <w:pPr/>
      <w:r>
        <w:rPr>
          <w:lang w:val="sw_KE" w:bidi="sw_KE"/>
        </w:rPr>
      </w:r>
      <w:r>
        <w:rPr>
          <w:b/>
          <w:lang w:val="sw_KE" w:bidi="sw_KE"/>
        </w:rPr>
        <w:t>Katika tukio la pili:</w:t>
      </w:r>
      <w:r>
        <w:rPr>
          <w:lang w:val="sw_KE" w:bidi="sw_KE"/>
        </w:rPr>
        <w:t xml:space="preserve"> Anasi kuhani mkuu anamhoji Yesu, akijaribu kupata sababu ya kumhukumu Yesu kifo. Yesu anawakabili na kuomba kesi ya haki, mlinzi wa hekalu anampiga kofi Yesu, na Anasi anamtuma Yesu kwa Kayafa kwa ajili ya kesi.</w:t>
      </w:r>
    </w:p>
    <w:p>
      <w:pPr/>
      <w:r>
        <w:rPr>
          <w:lang w:val="sw_KE" w:bidi="sw_KE"/>
        </w:rPr>
      </w:r>
      <w:r>
        <w:rPr>
          <w:b/>
          <w:lang w:val="sw_KE" w:bidi="sw_KE"/>
        </w:rPr>
        <w:t>Katika tukio la tatu:</w:t>
      </w:r>
      <w:r>
        <w:rPr>
          <w:lang w:val="sw_KE" w:bidi="sw_KE"/>
        </w:rPr>
        <w:t xml:space="preserve"> Kwa wakati huu, Simoni Petro, ambaye bado yuko nje uani, anaulizwa mara mbili zaidi kama yeye ni mwanafunzi wa Yesu. Mara zote mbili anasema yeye si mfuasi wa Yesu. Baada ya hili jogoo anawika.</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Simoni Petro</w:t>
      </w:r>
    </w:p>
    <w:p>
      <w:pPr>
        <w:pStyle w:val="ListBullet"/>
        <w:spacing w:line="240" w:lineRule="auto"/>
        <w:ind w:left="720"/>
      </w:pPr>
      <w:r>
        <w:rPr>
          <w:lang w:val="sw_KE" w:bidi="sw_KE"/>
        </w:rPr>
      </w:r>
      <w:r>
        <w:rPr>
          <w:lang w:val="sw_KE" w:bidi="sw_KE"/>
        </w:rPr>
        <w:t>Mwanafunzi wa pili</w:t>
      </w:r>
    </w:p>
    <w:p>
      <w:pPr>
        <w:pStyle w:val="ListBullet"/>
        <w:spacing w:line="240" w:lineRule="auto"/>
        <w:ind w:left="720"/>
      </w:pPr>
      <w:r>
        <w:rPr>
          <w:lang w:val="sw_KE" w:bidi="sw_KE"/>
        </w:rPr>
      </w:r>
      <w:r>
        <w:rPr>
          <w:lang w:val="sw_KE" w:bidi="sw_KE"/>
        </w:rPr>
        <w:t>Msichana mtumishi mlangoni</w:t>
      </w:r>
    </w:p>
    <w:p>
      <w:pPr>
        <w:pStyle w:val="ListBullet"/>
        <w:spacing w:line="240" w:lineRule="auto"/>
        <w:ind w:left="720"/>
      </w:pPr>
      <w:r>
        <w:rPr>
          <w:lang w:val="sw_KE" w:bidi="sw_KE"/>
        </w:rPr>
      </w:r>
      <w:r>
        <w:rPr>
          <w:lang w:val="sw_KE" w:bidi="sw_KE"/>
        </w:rPr>
        <w:t>Mtumishi anayehusiana na Malko</w:t>
      </w:r>
    </w:p>
    <w:p>
      <w:pPr>
        <w:pStyle w:val="ListBullet"/>
        <w:spacing w:line="240" w:lineRule="auto"/>
        <w:ind w:left="720"/>
      </w:pPr>
      <w:r>
        <w:rPr>
          <w:lang w:val="sw_KE" w:bidi="sw_KE"/>
        </w:rPr>
      </w:r>
      <w:r>
        <w:rPr>
          <w:lang w:val="sw_KE" w:bidi="sw_KE"/>
        </w:rPr>
        <w:t>Watumishi wa nyumba ya Anasi</w:t>
      </w:r>
    </w:p>
    <w:p>
      <w:pPr>
        <w:pStyle w:val="ListBullet"/>
        <w:spacing w:line="240" w:lineRule="auto"/>
        <w:ind w:left="720"/>
      </w:pPr>
      <w:r>
        <w:rPr>
          <w:lang w:val="sw_KE" w:bidi="sw_KE"/>
        </w:rPr>
      </w:r>
      <w:r>
        <w:rPr>
          <w:lang w:val="sw_KE" w:bidi="sw_KE"/>
        </w:rPr>
        <w:t>Maafisa wa nyumba ya Anasi</w:t>
      </w:r>
    </w:p>
    <w:p>
      <w:pPr>
        <w:pStyle w:val="ListBullet"/>
        <w:spacing w:line="240" w:lineRule="auto"/>
        <w:ind w:left="720"/>
      </w:pPr>
      <w:r>
        <w:rPr>
          <w:lang w:val="sw_KE" w:bidi="sw_KE"/>
        </w:rPr>
      </w:r>
      <w:r>
        <w:rPr>
          <w:lang w:val="sw_KE" w:bidi="sw_KE"/>
        </w:rPr>
        <w:t>Anasi (baba mkwe wa Kayafa)</w:t>
      </w:r>
    </w:p>
    <w:p>
      <w:pPr>
        <w:pStyle w:val="ListBullet"/>
        <w:spacing w:line="240" w:lineRule="auto"/>
        <w:ind w:left="720"/>
      </w:pPr>
      <w:r>
        <w:rPr>
          <w:lang w:val="sw_KE" w:bidi="sw_KE"/>
        </w:rPr>
      </w:r>
      <w:r>
        <w:rPr>
          <w:lang w:val="sw_KE" w:bidi="sw_KE"/>
        </w:rPr>
        <w:t>Mlinzi wa hekalu ambaye anampiga Yesu</w:t>
      </w:r>
    </w:p>
    <w:p>
      <w:pPr>
        <w:pStyle w:val="ListBullet"/>
        <w:spacing w:line="240" w:lineRule="auto"/>
        <w:ind w:left="720"/>
      </w:pPr>
      <w:r>
        <w:rPr>
          <w:lang w:val="sw_KE" w:bidi="sw_KE"/>
        </w:rPr>
      </w:r>
      <w:r>
        <w:rPr>
          <w:lang w:val="sw_KE" w:bidi="sw_KE"/>
        </w:rPr>
        <w:t>Kayafa (hasemi chochote isipokuwa Yesu analetwa kwake mwishoni mwa simulizi)</w:t>
      </w:r>
    </w:p>
    <w:p>
      <w:pPr/>
      <w:r>
        <w:rPr>
          <w:lang w:val="sw_KE" w:bidi="sw_KE"/>
        </w:rPr>
      </w:r>
      <w:r>
        <w:rPr>
          <w:lang w:val="sw_KE" w:bidi="sw_KE"/>
        </w:rPr>
        <w:t>Kama kikundi, zingatia sehemu hizi za mpangilio wa simulizi:</w:t>
      </w:r>
    </w:p>
    <w:p>
      <w:pPr/>
      <w:r>
        <w:rPr>
          <w:lang w:val="sw_KE" w:bidi="sw_KE"/>
        </w:rPr>
      </w:r>
      <w:r>
        <w:rPr>
          <w:lang w:val="sw_KE" w:bidi="sw_KE"/>
        </w:rPr>
        <w:t>Je, unakumbuka katika simulizi ya awali jinsi Yesu alivyokamatwa na askari wa Kirumi na maafisa wa Kiyahudi? Askari hawa wa Kirumi na maafisa wa Kiyahudi wanamchukua Yesu ili kumwona Anasi, kuhani mkuu, katika nyumba yake. Kama ilivyokuwa wakati wa kipindi kilichopita ilikuwa usiku, sasa ni usiku mwingi sana.</w:t>
      </w:r>
    </w:p>
    <w:p>
      <w:pPr/>
      <w:r>
        <w:rPr>
          <w:lang w:val="sw_KE" w:bidi="sw_KE"/>
        </w:rPr>
      </w:r>
      <w:r>
        <w:rPr>
          <w:lang w:val="sw_KE" w:bidi="sw_KE"/>
        </w:rPr>
        <w:t>Nyumba ya Anasi ilizungukwa na ua ambao ulikuwa umezungukwa na ukuta wenye mlango wa kuingia na kutoka.</w:t>
      </w:r>
    </w:p>
    <w:p>
      <w:pPr/>
      <w:r>
        <w:rPr>
          <w:lang w:val="sw_KE" w:bidi="sw_KE"/>
        </w:rPr>
      </w:r>
      <w:r>
        <w:rPr>
          <w:lang w:val="sw_KE" w:bidi="sw_KE"/>
        </w:rPr>
        <w:t xml:space="preserve">Simameni hapa na muiangalie tena picha ya </w:t>
      </w:r>
      <w:r>
        <w:rPr>
          <w:lang w:val="sw_KE" w:bidi="sw_KE"/>
        </w:rPr>
        <w:t>ua</w:t>
      </w:r>
      <w:r>
        <w:rPr>
          <w:lang w:val="sw_KE" w:bidi="sw_KE"/>
        </w:rPr>
        <w:t xml:space="preserve"> kama kikundi. Sitisha sauti hii hapa.</w:t>
      </w:r>
    </w:p>
    <w:p>
      <w:pPr/>
      <w:r>
        <w:rPr>
          <w:lang w:val="sw_KE" w:bidi="sw_KE"/>
        </w:rPr>
      </w:r>
      <w:r>
        <w:rPr>
          <w:lang w:val="sw_KE" w:bidi="sw_KE"/>
        </w:rPr>
        <w:t>Wanafunzi wawili wanamfuata Yesu hadi kwenye ua la Anasi. Mmoja wa wanafunzi ni Simoni Petro, na hatujui jina la mwanafunzi mwingine. Mwanafunzi ambaye hakutajwa jina anaenda kupitia lango na kuingia katika ua kwa sababu anamjua kuhani mkuu, lakini mlinzi wa lango anamsimamisha Simoni Petro. Simoni Petro anasubiri nje ya lango.</w:t>
      </w:r>
    </w:p>
    <w:p>
      <w:pPr/>
      <w:r>
        <w:rPr>
          <w:lang w:val="sw_KE" w:bidi="sw_KE"/>
        </w:rPr>
      </w:r>
      <w:r>
        <w:rPr>
          <w:lang w:val="sw_KE" w:bidi="sw_KE"/>
        </w:rPr>
        <w:t>Mwanafunzi wa pili kisha anarudi na kuzungumza na msichana mtumishi mlangoni, uwezekano mkubwa akimwomba amruhusu Simoni Petro kuingia. Hatujui kile mwanafunzi wa pili alisema, lakini kilikuwa cha kutosha kumshawishi msichana mtumishi amruhusu Simoni Petro kuingia!</w:t>
      </w:r>
    </w:p>
    <w:p>
      <w:pPr/>
      <w:r>
        <w:rPr>
          <w:lang w:val="sw_KE" w:bidi="sw_KE"/>
        </w:rPr>
      </w:r>
      <w:r>
        <w:rPr>
          <w:lang w:val="sw_KE" w:bidi="sw_KE"/>
        </w:rPr>
        <w:t>Sitisha hapa na mjadili swali hili kama kikundi: Hatujui mwanafunzi wa pili ni nani, lakini tunajua kwamba kwa namna fulani alimjua kuhani mkuu. Utazungumzaje kuhusu mwanafunzi ambaye hatajwi jina katika tafsiri yako? Utamwita nini? Sitisha sauti hii hapa.</w:t>
      </w:r>
    </w:p>
    <w:p>
      <w:pPr/>
      <w:r>
        <w:rPr>
          <w:lang w:val="sw_KE" w:bidi="sw_KE"/>
        </w:rPr>
      </w:r>
      <w:r>
        <w:rPr>
          <w:lang w:val="sw_KE" w:bidi="sw_KE"/>
        </w:rPr>
        <w:t>Msichana mtumishi yule yule kisha anamwuliza Simoni Petro kama yeye ni mmoja wa wanafunzi wa mtu huyo, Yesu. Msichana mtumishi alikuwa akiuliza swali kwa njia ya kawaida na isiyo ya kulaumu na pengine alikuwa akimtarajia Simoni Petro kujibu kwa "hapana." Simoni Petro anamwambia msichana mtumishi, "Hapana, mimi si mwanafunzi wa mtu huyo, Yesu." Simoni Petro huenda alishangazwa na swali hilo na akajibu haraka bila kufikiria.</w:t>
      </w:r>
    </w:p>
    <w:p>
      <w:pPr/>
      <w:r>
        <w:rPr>
          <w:lang w:val="sw_KE" w:bidi="sw_KE"/>
        </w:rPr>
      </w:r>
      <w:r>
        <w:rPr>
          <w:lang w:val="sw_KE" w:bidi="sw_KE"/>
        </w:rPr>
        <w:t>Kwa kuwa ilikuwa baridi na giza, watumishi ambao walifanya kazi kwa Anasi, pamoja na maafisa, au walinzi, walijenga moto wa makaa na walisimama kuuzunguka moto ili kupata joto. Simoni Petro pia alisimama pamoja nao akijaribu kuota moto. Haijulikani wazi mwanafunzi wa pili yuko wapi wakati huu, lakini inaweza kuwa alikuwa mahali fulani katika ua.</w:t>
      </w:r>
    </w:p>
    <w:p>
      <w:pPr/>
      <w:r>
        <w:rPr>
          <w:lang w:val="sw_KE" w:bidi="sw_KE"/>
        </w:rPr>
      </w:r>
      <w:r>
        <w:rPr>
          <w:lang w:val="sw_KE" w:bidi="sw_KE"/>
        </w:rPr>
        <w:t>Wakati jambo hili lilikuwa likitokea, Anasi, kuhani mkuu, alikuwa nyumbani kwake akimwuliza Yesu maswali mengi kuhusu wafuasi wake na mafundisho yake. Wakati Anasi alimhoji Yesu, pengine alizungumza kwa ukali kama askari au polisi wangemhoji mtu waliyemshuku kuwa amefanya jambo kinyume cha sheria. Alikuwa akijaribu kupata sababu ya kumhukumu Yesu adhabu ya kifo. Hatujui ni watu wangapi walikuwa katika nyumba lakini pengine kulikuwa na walinzi wa hekalu wawili ambao walikuwa wamemleta Yesu.</w:t>
      </w:r>
    </w:p>
    <w:p>
      <w:pPr/>
      <w:r>
        <w:rPr>
          <w:lang w:val="sw_KE" w:bidi="sw_KE"/>
        </w:rPr>
      </w:r>
      <w:r>
        <w:rPr>
          <w:lang w:val="sw_KE" w:bidi="sw_KE"/>
        </w:rPr>
        <w:t>Yesu anapuuza maswali ya Anasi kuhusu wanafunzi wake, na badala yake anashughulikia suala la kufundisha kwa siri. Yesu anamwambia Anasi awaulize watu ambao walimsikiliza katika masinagogi na hekalu waeleze kile alichofundisha. Yesu anajua kwamba sheria ya Kiyahudi inasema kwamba katika kesi, mashahidi ni lazima waseme kesi yao dhidi ya mtu anayeshtakiwa. Mtu aliye kwenye kesi hazungumzi kwa niaba yake mwenyewe, kwa hiyo kuhojiwa na Anasi si kesi halali. Yesu anasema, "Sikusema chochote kwa siri." Anasema hili ili iwe wazi kwamba amezungumza kwa uhuru na hajajificha yeye mwenyewe wala kuficha matendo yake. Yesu anauliza swali, "Kwa nini unaniuliza swali hili?" Waulize wale ambao walinisikia." Yesu anasema kwa kweli, "Hupaswi kuwa unaniuliza swali hili." Yesu anajua kwamba mashahidi pekee wa mafundisho yake wanapaswa kuwa wale wanaomjibu kuhani mkuu, kulingana na sheria ya Kiyahudi.</w:t>
      </w:r>
    </w:p>
    <w:p>
      <w:pPr/>
      <w:r>
        <w:rPr>
          <w:lang w:val="sw_KE" w:bidi="sw_KE"/>
        </w:rPr>
      </w:r>
      <w:r>
        <w:rPr>
          <w:lang w:val="sw_KE" w:bidi="sw_KE"/>
        </w:rPr>
        <w:t>Mmoja wa walinzi wa hekalu, ambaye alikuwa amesimama karibu na Yesu, alimpiga Yesu kofi, pengine kwenye shavu lake, kwani anafikiri alikuwa hana heshima kwa Anasi, kuhani mkuu.</w:t>
      </w:r>
    </w:p>
    <w:p>
      <w:pPr/>
      <w:r>
        <w:rPr>
          <w:lang w:val="sw_KE" w:bidi="sw_KE"/>
        </w:rPr>
      </w:r>
      <w:r>
        <w:rPr>
          <w:lang w:val="sw_KE" w:bidi="sw_KE"/>
        </w:rPr>
        <w:t>Yesu anamjibu mlinzi wa hekalu kwa kusema, "Ikiwa nilisema chochote kibaya, ni lazima ukithibitishe, mwambie kila mtu hapa kile nilichosema kilichokuwa si sahihi au kisicho na heshima."</w:t>
      </w:r>
    </w:p>
    <w:p>
      <w:pPr/>
      <w:r>
        <w:rPr>
          <w:lang w:val="sw_KE" w:bidi="sw_KE"/>
        </w:rPr>
      </w:r>
      <w:r>
        <w:rPr>
          <w:lang w:val="sw_KE" w:bidi="sw_KE"/>
        </w:rPr>
        <w:t>Kwa sababu Yesu hakusema chochote kibaya au kisicho na heshima, inaelekea mlinzi wa hekalu hana jibu la kusema kuhusu kwa nini alimpiga Yesu. Anasi kisha anamwomba mlinzi wa hekalu ampeleke Yesu, ambaye bado mikono yake imefungwa, kwa Kayafa, kuhani mkuu, ambako Yesu atafunguliwa mashtaka. Hatujui Kayafa yuko wapi, lakini anaweza kuwa katika nyumba ile ile aliyomo Anasi, au anaweza kuwa katika jengo tofauti katika Yerusalemu.</w:t>
      </w:r>
    </w:p>
    <w:p>
      <w:pPr/>
      <w:r>
        <w:rPr>
          <w:lang w:val="sw_KE" w:bidi="sw_KE"/>
        </w:rPr>
      </w:r>
      <w:r>
        <w:rPr>
          <w:lang w:val="sw_KE" w:bidi="sw_KE"/>
        </w:rPr>
        <w:t>Wakati huo huo Anasi anamhoji Yesu, Simoni Petro anasimama kando ya moto wa makaa pamoja na watumishi wa Anasi na walinzi wa hekalu.</w:t>
      </w:r>
    </w:p>
    <w:p>
      <w:pPr/>
      <w:r>
        <w:rPr>
          <w:lang w:val="sw_KE" w:bidi="sw_KE"/>
        </w:rPr>
      </w:r>
      <w:r>
        <w:rPr>
          <w:lang w:val="sw_KE" w:bidi="sw_KE"/>
        </w:rPr>
        <w:t>Watumishi na maafisa walimwuliza Simoni Petro kama yeye ni mmoja wa wanafunzi wa mtu huyo, Yesu. Pengine walikuwa wakitarajia Simoni Petro kusema "hapana." Simoni Petro anakanusha tena kwamba yeye ni mfuasi wa Yesu. Hatujui ni muda gani baadaye, lakini mmoja wa watumishi wa kuhani mkuu ambaye pia alikuwa jamaa wa mtu ambaye Petro alikuwa amekata sikio lake, alikuwa amesimama karibu na Simoni Petro katika ua. Mtumishi huyu alikuwa akisisitiza kwamba alikuwa Simoni Petro ambaye alimwona katika bustani wakati akimwambia Simoni Petro, "Nilikuona bustanini na Yesu, sivyo?" Mtumishi huyu ana hakika sana kwamba anatarajia Simoni Petro kujibu kwa "Ndiyo."</w:t>
      </w:r>
    </w:p>
    <w:p>
      <w:pPr/>
      <w:r>
        <w:rPr>
          <w:lang w:val="sw_KE" w:bidi="sw_KE"/>
        </w:rPr>
      </w:r>
      <w:r>
        <w:rPr>
          <w:lang w:val="sw_KE" w:bidi="sw_KE"/>
        </w:rPr>
        <w:t>Simameni hapa na mjadili swali hili kama kikundi: Mngeulizaje swali ambalo mnatarajia kupata jibu chanya? Au je, unapaswa kutoa kauli badala ya kuuliza swali? Kwa mfano, mtumishi angeweza kumwambia Simoni Petro "Nilikuona katika bustani." Sitisha sauti hii hapa.</w:t>
      </w:r>
    </w:p>
    <w:p>
      <w:pPr/>
      <w:r>
        <w:rPr>
          <w:lang w:val="sw_KE" w:bidi="sw_KE"/>
        </w:rPr>
      </w:r>
      <w:r>
        <w:rPr>
          <w:lang w:val="sw_KE" w:bidi="sw_KE"/>
        </w:rPr>
        <w:t>Mara zote mbili Simoni Petro anakanusha kwamba yeye ni mfuasi wa Yesu.</w:t>
      </w:r>
    </w:p>
    <w:p>
      <w:pPr/>
      <w:r>
        <w:rPr>
          <w:lang w:val="sw_KE" w:bidi="sw_KE"/>
        </w:rPr>
      </w:r>
      <w:r>
        <w:rPr>
          <w:lang w:val="sw_KE" w:bidi="sw_KE"/>
        </w:rPr>
        <w:t>Wakati huo jogoo akawika.</w:t>
      </w:r>
    </w:p>
    <w:p>
      <w:pPr/>
      <w:r>
        <w:rPr>
          <w:lang w:val="sw_KE" w:bidi="sw_KE"/>
        </w:rPr>
      </w:r>
      <w:r>
        <w:rPr>
          <w:lang w:val="sw_KE" w:bidi="sw_KE"/>
        </w:rPr>
        <w:t>Sasa, kikundi kinapaswa kuunda ubao wa hadithi, kuchora, au kutumia vitu ili kuonyesha kifungu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18:15–27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Simulizi hii ina matukio 3.</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Simoni Petro</w:t>
      </w:r>
    </w:p>
    <w:p>
      <w:pPr>
        <w:pStyle w:val="ListBullet"/>
        <w:spacing w:line="240" w:lineRule="auto"/>
        <w:ind w:left="720"/>
      </w:pPr>
      <w:r>
        <w:rPr>
          <w:lang w:val="sw_KE" w:bidi="sw_KE"/>
        </w:rPr>
      </w:r>
      <w:r>
        <w:rPr>
          <w:lang w:val="sw_KE" w:bidi="sw_KE"/>
        </w:rPr>
        <w:t>Mwanafunzi wa pili</w:t>
      </w:r>
    </w:p>
    <w:p>
      <w:pPr>
        <w:pStyle w:val="ListBullet"/>
        <w:spacing w:line="240" w:lineRule="auto"/>
        <w:ind w:left="720"/>
      </w:pPr>
      <w:r>
        <w:rPr>
          <w:lang w:val="sw_KE" w:bidi="sw_KE"/>
        </w:rPr>
      </w:r>
      <w:r>
        <w:rPr>
          <w:lang w:val="sw_KE" w:bidi="sw_KE"/>
        </w:rPr>
        <w:t>Msichana mtumishi mlangoni</w:t>
      </w:r>
    </w:p>
    <w:p>
      <w:pPr>
        <w:pStyle w:val="ListBullet"/>
        <w:spacing w:line="240" w:lineRule="auto"/>
        <w:ind w:left="720"/>
      </w:pPr>
      <w:r>
        <w:rPr>
          <w:lang w:val="sw_KE" w:bidi="sw_KE"/>
        </w:rPr>
      </w:r>
      <w:r>
        <w:rPr>
          <w:lang w:val="sw_KE" w:bidi="sw_KE"/>
        </w:rPr>
        <w:t>Mtumishi anayehusiana na Malko</w:t>
      </w:r>
    </w:p>
    <w:p>
      <w:pPr>
        <w:pStyle w:val="ListBullet"/>
        <w:spacing w:line="240" w:lineRule="auto"/>
        <w:ind w:left="720"/>
      </w:pPr>
      <w:r>
        <w:rPr>
          <w:lang w:val="sw_KE" w:bidi="sw_KE"/>
        </w:rPr>
      </w:r>
      <w:r>
        <w:rPr>
          <w:lang w:val="sw_KE" w:bidi="sw_KE"/>
        </w:rPr>
        <w:t>Watumishi wa nyumba ya Anasi</w:t>
      </w:r>
    </w:p>
    <w:p>
      <w:pPr>
        <w:pStyle w:val="ListBullet"/>
        <w:spacing w:line="240" w:lineRule="auto"/>
        <w:ind w:left="720"/>
      </w:pPr>
      <w:r>
        <w:rPr>
          <w:lang w:val="sw_KE" w:bidi="sw_KE"/>
        </w:rPr>
      </w:r>
      <w:r>
        <w:rPr>
          <w:lang w:val="sw_KE" w:bidi="sw_KE"/>
        </w:rPr>
        <w:t>Maafisa wa nyumba ya Anasi</w:t>
      </w:r>
    </w:p>
    <w:p>
      <w:pPr>
        <w:pStyle w:val="ListBullet"/>
        <w:spacing w:line="240" w:lineRule="auto"/>
        <w:ind w:left="720"/>
      </w:pPr>
      <w:r>
        <w:rPr>
          <w:lang w:val="sw_KE" w:bidi="sw_KE"/>
        </w:rPr>
      </w:r>
      <w:r>
        <w:rPr>
          <w:lang w:val="sw_KE" w:bidi="sw_KE"/>
        </w:rPr>
        <w:t>Anasi (baba mkwe wa Kayafa)</w:t>
      </w:r>
    </w:p>
    <w:p>
      <w:pPr>
        <w:pStyle w:val="ListBullet"/>
        <w:spacing w:line="240" w:lineRule="auto"/>
        <w:ind w:left="720"/>
      </w:pPr>
      <w:r>
        <w:rPr>
          <w:lang w:val="sw_KE" w:bidi="sw_KE"/>
        </w:rPr>
      </w:r>
      <w:r>
        <w:rPr>
          <w:lang w:val="sw_KE" w:bidi="sw_KE"/>
        </w:rPr>
        <w:t>Mlinzi wa hekalu ambaye anampiga Yesu</w:t>
      </w:r>
    </w:p>
    <w:p>
      <w:pPr>
        <w:pStyle w:val="ListBullet"/>
        <w:spacing w:line="240" w:lineRule="auto"/>
        <w:ind w:left="720"/>
      </w:pPr>
      <w:r>
        <w:rPr>
          <w:lang w:val="sw_KE" w:bidi="sw_KE"/>
        </w:rPr>
      </w:r>
      <w:r>
        <w:rPr>
          <w:lang w:val="sw_KE" w:bidi="sw_KE"/>
        </w:rPr>
        <w:t>Kayafa (hasemi chochote isipokuwa Yesu analetwa kwake mwishoni mwa simulizi)</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nyakati fulani za igizo, sitisha igizo na muulize yule anayeigiza mhusika, "Unahisi nini au unafikiria nini?" Muigizaji anayeigiza wahusika hao anapaswa kueleza hisia au mawazo yake iwapo angekuwa mhusika huyo. Kisha Enedelea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Wanafunzi wawili, Simoni Petro na mwanafunzi wa pili, wanamfuata Yesu baada ya yeye kukamatwa. Kwa sababu mwanafunzi huyo wa pili alijulikana na Anasi, kuhani mkuu, na pia na yule msichana mtumishi aliyekuwa mlinzi wa mlango, alimruhusu mwanafunzi huyo aingie pamoja na Yesu katika ua wa nyumba ya Anasi.</w:t>
      </w:r>
    </w:p>
    <w:p>
      <w:pPr/>
      <w:r>
        <w:rPr>
          <w:lang w:val="sw_KE" w:bidi="sw_KE"/>
        </w:rPr>
      </w:r>
      <w:r>
        <w:rPr>
          <w:lang w:val="sw_KE" w:bidi="sw_KE"/>
        </w:rPr>
        <w:t>Simoni Petro hakuruhusiwa kuingia na alilazimika kusubiri nje ya mlango kwa sababu hakumjua Anasi, kuhani mkuu, na hakujulikana na msichana mtumishi mlangoni.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Simoni Petro, "Unahisi vipi au unawaza nini?" Mtu anaweza kujibu kwa mambo kama, "Siwezi kuamini kwamba siruhusiwi kuingia, je, hawaoni kwamba niko na mwanafunzi wa pili?" au "Kama mfuasi wa Yesu nilidhani ningeruhusiwa kwenda na Yesu," na "Ninahisi hofu kidogo na niko hatarini hapa peke yangu."</w:t>
      </w:r>
    </w:p>
    <w:p>
      <w:pPr>
        <w:pStyle w:val="ListBullet"/>
        <w:spacing w:line="240" w:lineRule="auto"/>
        <w:ind w:left="720"/>
      </w:pPr>
      <w:r>
        <w:rPr>
          <w:lang w:val="sw_KE" w:bidi="sw_KE"/>
        </w:rPr>
      </w:r>
      <w:r>
        <w:rPr>
          <w:lang w:val="sw_KE" w:bidi="sw_KE"/>
        </w:rPr>
        <w:t>Muulize mtu anayeigiza kama mwanafunzi wa pili, "Unahisi nini au unawaza nini?" Mtu anaweza kujibu kwa mambo kama "Namsikitikia Simoni Petro kwa kutokuruhusiwa kuingia," au "Nina wasiwasi kwamba huenda asiwe salama ikiwa mtu atagundua kwamba yeye ni mmoja wa wanafunzi wa Yesu," na "Nitaongea na msichana mtumishi na kuona kama atamruhusu Simoni Petro kuingia."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Mwanafunzi wa pili kisha anarudi na kuzungumza na msichana mtumishi mlangoni na anamruhusu Simoni Petro kuingia. Msichana mtumishi yule yule kisha anamwuliza Simoni Petro kama yeye ni mmoja wa wanafunzi wa mtu huyo, Yesu. Simoni Petro anamwambia msichana mtumishi, "Hapana, mimi si mwanafunzi wa mtu huyo, Yesu."</w:t>
      </w:r>
    </w:p>
    <w:p>
      <w:pPr/>
      <w:r>
        <w:rPr>
          <w:lang w:val="sw_KE" w:bidi="sw_KE"/>
        </w:rPr>
      </w:r>
      <w:r>
        <w:rPr>
          <w:lang w:val="sw_KE" w:bidi="sw_KE"/>
        </w:rPr>
        <w:t>Kwa kuwa ilikuwa baridi na giza, watumishi ambao walifanya kazi kwa Anasi, pamoja na maafisa, au walinzi, walikoka moto wa makaa na walisimama karibu na moto ili kupata joto. Simoni Petro pia alisimama pamoja nao ili kujaribu kuota moto.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Simoni Petro, "Unahisi vipi au unawaza nini?" Mtu anaweza kujibu kwa mambo kama, "Ninaogopa kile kitakachotokea kwangu ikiwa watu watagundua kwamba mimi ni mmoja wa wafuasi wa Yesu," au "Nitajinyamazia tu mpaka wamwachie Yesu," na "Ninatamani ningekuwa mbali na watu hawa lakini kuna joto hapa karibu na moto."</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Wakati jambo hili lilikuwa linatokea, Anasi, kuhani mkuu, alikuwa katika nyumba yake akiuliza Yesu maswali mengi. Alikuwa akijaribu kupata sababu ya kumhukumu Yesu kifo.</w:t>
      </w:r>
    </w:p>
    <w:p>
      <w:pPr/>
      <w:r>
        <w:rPr>
          <w:lang w:val="sw_KE" w:bidi="sw_KE"/>
        </w:rPr>
      </w:r>
      <w:r>
        <w:rPr>
          <w:lang w:val="sw_KE" w:bidi="sw_KE"/>
        </w:rPr>
        <w:t>Anasi anamhoji Yesu, akiwa na wasiwasi kuhusu idadi ya wafuasi alio nao Yesu na kile ambacho Yesu amekuwa akifundisha. Ikiwa Anasi angeweza kuthibitisha kwamba kile Yesu anachofundisha ni kinyume na sheria, angekuwa na sababu ya kufanya Yesu auawawe.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Anasi, kuhani mkuu, "Unahisi nini au unawaza nini?" Mtu anaweza kujibu kwa mambo kama, "Ikiwa ninaweza tu kupata kitu cha kumshtaki Yesu nacho," au "Yeye ni tishio kwetu, nina wasiwasi kuhusu idadi ya wafuasi alio nao," na "Ikiwa tutamwacha Yesu aende, kutatokea machafuko, ni lazima tumfikishe mahakamani." Muulize mtu anayeigiza Yesu, "Unahisi vipi au unawaza nini?" Mtu anaweza kujibu kwa mambo kama, "Najua kile wanachotaka kufanya, kunishtaki kwa uongo ili waweze kuniua," au "Wananiogopa," na "Najua sijafanya chochote kibaya, nina amani ndani yangu."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anamwambia Anasi, kuhani mkuu, "Nimeongea na ulimwengu hadharani," ikimaanisha kwamba amekuwa akizungumza katika maeneo ya umma akiwahubiri wale aliokutana nao. Ujumbe ambao Yesu alifundisha daima ulikuwa sawa, popote alipokuwa akifundisha.</w:t>
      </w:r>
    </w:p>
    <w:p>
      <w:pPr/>
      <w:r>
        <w:rPr>
          <w:lang w:val="sw_KE" w:bidi="sw_KE"/>
        </w:rPr>
      </w:r>
      <w:r>
        <w:rPr>
          <w:lang w:val="sw_KE" w:bidi="sw_KE"/>
        </w:rPr>
        <w:t>Yesu anasema, "Sikusema chochote kwa siri." Kwa nini unaniuliza?" Anasema hili ili iwe wazi kwamba amezungumza kwa uhuru na hajajificha yeye mwenyewe wala kuficha matendo yake. Yesu hakuwa akijaribu kusababisha taabu yoyote. Yesu anaomba kesi ya haki na kuwaomba wazungumze na mashahidi ambao watajua kile Yesu amesema.</w:t>
      </w:r>
    </w:p>
    <w:p>
      <w:pPr/>
      <w:r>
        <w:rPr>
          <w:lang w:val="sw_KE" w:bidi="sw_KE"/>
        </w:rPr>
      </w:r>
      <w:r>
        <w:rPr>
          <w:lang w:val="sw_KE" w:bidi="sw_KE"/>
        </w:rPr>
        <w:t>Mmoja wa walinzi wa hekalu, ambaye alikuwa amesimama karibu na Yesu, alimpiga Yesu kofi, pengine kwenye shavu lake, kwani anafikiri alikuwa akimvunjia heshima Anasi, kuhani mkuu.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mlinzi wa hekalu, "Unahisi nini au unawaza nini?" Mtu anaweza kujibu kwa mambo kama, "Siwezi kuamini Yesu anazungumza na Anasi, kuhani mkuu, hivyo!" au "Je, Yesu anamshtaki Anasi kwa kutofanya mambo kwa njia sahihi?" na "Nitampiga kofi na kumfunza Yesu adabu."</w:t>
      </w:r>
    </w:p>
    <w:p>
      <w:pPr>
        <w:pStyle w:val="ListBullet"/>
        <w:spacing w:line="240" w:lineRule="auto"/>
        <w:ind w:left="720"/>
      </w:pPr>
      <w:r>
        <w:rPr>
          <w:lang w:val="sw_KE" w:bidi="sw_KE"/>
        </w:rPr>
      </w:r>
      <w:r>
        <w:rPr>
          <w:lang w:val="sw_KE" w:bidi="sw_KE"/>
        </w:rPr>
        <w:t>Muulize mtu anayeigiza Yesu, "Unahisi vipi au unawaza nini?" Mtu anaweza kujibu kwa mambo kama, "Nimeshangazwa na kupigwa kofi usoni," au "Sitajibu kwa hasira bali kwa udadisi kuhusu kile nilichosema au kufanya ambacho ni kibaya," na "Mlinzi wa hekalu haelewi kile ninachosema."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anamjibu mlinzi wa hekalu kwa kusema, "Ikiwa nimesema kitu chochote kibaya, ni lazima uthibitishe." Waambie kila mtu hapa ni nini hasa nilichosema ambacho kilikuwa kibaya au cha utovu wa nidhamu."</w:t>
      </w:r>
    </w:p>
    <w:p>
      <w:pPr/>
      <w:r>
        <w:rPr>
          <w:lang w:val="sw_KE" w:bidi="sw_KE"/>
        </w:rPr>
      </w:r>
      <w:r>
        <w:rPr>
          <w:lang w:val="sw_KE" w:bidi="sw_KE"/>
        </w:rPr>
        <w:t>Kwa sababu Yesu hakusema chochote kibaya au kisicho na heshima, inaelekea mlinzi wa hekalu hana jibu la kusema kuhusu kwa nini alimpiga Yesu.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mlinzi wa hekalu, "Unahisi nini au unawaza nini?" Mtu anaweza kujibu kwa mambo kama, "Siwezi kuamini Yesu ni mtulivu sana!" au "Je, hatambui kwamba yuko mbele ya mtu ambaye angeweza kukatisha maisha yake?" na "Sasa siwezi kuhalalisha kwa nini nilimpiga Yesu."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Anasi kisha anamwomba mlinzi wa hekalu ampeleke Yesu, ambaye bado mikono yake imefungwa, kwa Kayafa, kuhani mkuu kiongozi, ambako Yesu atafikishwa mahakamani.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Anasi, kuhani mkuu, "Unahisi nini au unawaza nini?" Mtu anaweza kujibu kwa mambo kama, "Nimechoka na majibu yake na nina hasira kwamba siwezi kupata sababu ya kumshtaki," au "Siwezi kuamini anavyokuwa mtulivu sana kuhusu haya yote," na "Nitamtuma Yesu kwa Kayafa ili ashughulike naye."</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 xml:space="preserve">Wakati huo huo, Simoni Petro, watumishi wa Anasi, na maafisa wote bado walikuwa wamesimama kando ya moto wa makaa ili kuota moto katika ua. Watumishi na maafisa walimwuliza Simoni Petro kama yeye ni mmoja wa wanafunzi wa mtu huyo, Yesu. </w:t>
      </w:r>
    </w:p>
    <w:p>
      <w:pPr/>
      <w:r>
        <w:rPr>
          <w:lang w:val="sw_KE" w:bidi="sw_KE"/>
        </w:rPr>
      </w:r>
      <w:r>
        <w:rPr>
          <w:lang w:val="sw_KE" w:bidi="sw_KE"/>
        </w:rPr>
        <w:t>Simoni Petro anawaambia watumishi na maafisa, "Hapana, mimi si mwanafunzi wa mtu huyo, Yesu."</w:t>
      </w:r>
    </w:p>
    <w:p>
      <w:pPr/>
      <w:r>
        <w:rPr>
          <w:lang w:val="sw_KE" w:bidi="sw_KE"/>
        </w:rPr>
      </w:r>
      <w:r>
        <w:rPr>
          <w:lang w:val="sw_KE" w:bidi="sw_KE"/>
        </w:rPr>
        <w:t>Mmoja wa jamaa wa Malko, mtumishi mwingine wa kuhani mkuu, alikuwa amesimama karibu na Simoni Petro katika ua. Mtumishi huyu alisisitiza na kumwuliza Simoni Petro, "Nilikuona bustanini pamoja na Yesu, sivyo?"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Simoni Petro, "Unahisi vipi au unawaza nini?" Mtu anaweza kujibu kwa mambo kama, "Ninaogopa sasa kwamba wananijua kutoka katika shamba la zeituni," au "Je, nitaadhibiwa kwa kukata sikio la Malko?" na "Najihisi nimepotea na ninaogopa na sitaki kudhurika, kwa hiyo nitaendelea kudanganya."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Mara zote mbili Simoni Petro anakanusha kwamba yeye ni mfuasi wa Yesu.</w:t>
      </w:r>
    </w:p>
    <w:p>
      <w:pPr/>
      <w:r>
        <w:rPr>
          <w:lang w:val="sw_KE" w:bidi="sw_KE"/>
        </w:rPr>
      </w:r>
      <w:r>
        <w:rPr>
          <w:lang w:val="sw_KE" w:bidi="sw_KE"/>
        </w:rPr>
        <w:t>Wakati huo jogoo akawika.</w:t>
      </w:r>
    </w:p>
    <w:p>
      <w:pPr/>
      <w:r>
        <w:rPr>
          <w:lang w:val="sw_KE" w:bidi="sw_KE"/>
        </w:rPr>
      </w:r>
      <w:r>
        <w:rPr>
          <w:lang w:val="sw_KE" w:bidi="sw_KE"/>
        </w:rPr>
        <w:t>Sasa kikundi kinapaswa kuunda ubao wa hadithi, kuchora au kutumia vitu ili kuonyesha na kufafanua simulizi pamoja na matendo yaliyomo ndani yake.</w:t>
      </w:r>
      <w:r>
        <w:rPr>
          <w:lang w:val="sw_KE" w:bidi="sw_KE"/>
        </w:rPr>
      </w:r>
    </w:p>
    <w:p>
      <w:pPr>
        <w:pStyle w:val="Heading3"/>
      </w:pPr>
      <w:r>
        <w:rPr>
          <w:lang w:val="sw_KE" w:bidi="sw_KE"/>
        </w:rPr>
        <w:t>Kujaza Mapengo</w:t>
      </w:r>
    </w:p>
    <w:p>
      <w:pPr/>
      <w:r>
        <w:rPr>
          <w:lang w:val="sw_KE" w:bidi="sw_KE"/>
        </w:rPr>
      </w:r>
      <w:r>
        <w:rPr>
          <w:lang w:val="sw_KE" w:bidi="sw_KE"/>
        </w:rPr>
        <w:t>Sikiliza toleo la sauti la Yohana 18:15–27 katika tafsiri rahisi zaidi kuelewa.</w:t>
      </w:r>
    </w:p>
    <w:p>
      <w:pPr/>
      <w:r>
        <w:rPr>
          <w:lang w:val="sw_KE" w:bidi="sw_KE"/>
        </w:rPr>
      </w:r>
      <w:r>
        <w:rPr>
          <w:lang w:val="sw_KE" w:bidi="sw_KE"/>
        </w:rPr>
        <w:t>Katika hatua hii kikundi kitajadili maneno muhimu na istilahi zilizomo katika simulizi hii.</w:t>
      </w:r>
    </w:p>
    <w:p>
      <w:pPr/>
      <w:r>
        <w:rPr>
          <w:lang w:val="sw_KE" w:bidi="sw_KE"/>
        </w:rPr>
      </w:r>
      <w:r>
        <w:rPr>
          <w:b/>
          <w:lang w:val="sw_KE" w:bidi="sw_KE"/>
        </w:rPr>
        <w:t>Wanafunzi</w:t>
      </w:r>
      <w:r>
        <w:rPr>
          <w:lang w:val="sw_KE" w:bidi="sw_KE"/>
        </w:rPr>
        <w:t xml:space="preserve"> wawili wa Yesu, Simoni Petro na mwanafunzi mwingine, walimfuata Yesu hadi katika ua la Anasi. Haijulikani mwanafunzi wa pili alikuwa nani. Tumia neno sawa kwa wanafunzi kama vile ulilotumia katika simulizi za awali. Kwa maelezo zaidi kuhusu </w:t>
      </w:r>
      <w:r>
        <w:rPr>
          <w:lang w:val="sw_KE" w:bidi="sw_KE"/>
        </w:rPr>
        <w:t>wanafunzi</w:t>
      </w:r>
      <w:r>
        <w:rPr>
          <w:lang w:val="sw_KE" w:bidi="sw_KE"/>
        </w:rPr>
        <w:t>, rejelea Faharasa Kuu.</w:t>
      </w:r>
    </w:p>
    <w:p>
      <w:pPr/>
      <w:r>
        <w:rPr>
          <w:lang w:val="sw_KE" w:bidi="sw_KE"/>
        </w:rPr>
      </w:r>
      <w:r>
        <w:rPr>
          <w:lang w:val="sw_KE" w:bidi="sw_KE"/>
        </w:rPr>
        <w:t xml:space="preserve">Walimchukua Yesu hadi katika ua la </w:t>
      </w:r>
      <w:r>
        <w:rPr>
          <w:b/>
          <w:lang w:val="sw_KE" w:bidi="sw_KE"/>
        </w:rPr>
        <w:t>Anasi</w:t>
      </w:r>
      <w:r>
        <w:rPr>
          <w:lang w:val="sw_KE" w:bidi="sw_KE"/>
        </w:rPr>
        <w:t xml:space="preserve">. Anasi alikuwa kuhani mkuu na bado aliheshimiwa sana kama kiongozi, au mtawala. Ingawa jina la Anasi halitumiwi mpaka mwisho wa hadithi, tunajua huyu ndiye anayemhoji Yesu kwa sababu anamtuma Yesu kwa Kayafa mwishoni mwa hadithi. </w:t>
      </w:r>
      <w:r>
        <w:rPr>
          <w:b/>
          <w:lang w:val="sw_KE" w:bidi="sw_KE"/>
        </w:rPr>
        <w:t>Ua</w:t>
      </w:r>
      <w:r>
        <w:rPr>
          <w:lang w:val="sw_KE" w:bidi="sw_KE"/>
        </w:rPr>
        <w:t xml:space="preserve"> ni eneo la nje la nyumba, kwa kawaida limezungukwa na ukuta wenye mlango. </w:t>
      </w:r>
      <w:r>
        <w:rPr>
          <w:b/>
          <w:lang w:val="sw_KE" w:bidi="sw_KE"/>
        </w:rPr>
        <w:t>Anas</w:t>
      </w:r>
      <w:r>
        <w:rPr>
          <w:lang w:val="sw_KE" w:bidi="sw_KE"/>
        </w:rPr>
        <w:t xml:space="preserve"> pia alikuwa baba mkwe wa </w:t>
      </w:r>
      <w:r>
        <w:rPr>
          <w:b/>
          <w:lang w:val="sw_KE" w:bidi="sw_KE"/>
        </w:rPr>
        <w:t>Kayafa</w:t>
      </w:r>
      <w:r>
        <w:rPr>
          <w:lang w:val="sw_KE" w:bidi="sw_KE"/>
        </w:rPr>
        <w:t xml:space="preserve">. Kayafa alikuwa kuhani mkuu wakati huo. Tafsiri kuhani kwa njia sawa na ulivyofanya katika simulizi za awali. Neno </w:t>
      </w:r>
      <w:r>
        <w:rPr>
          <w:lang w:val="sw_KE" w:bidi="sw_KE"/>
        </w:rPr>
        <w:t>Kuhani</w:t>
      </w:r>
      <w:r>
        <w:rPr>
          <w:lang w:val="sw_KE" w:bidi="sw_KE"/>
        </w:rPr>
        <w:t xml:space="preserve"> linapatikana katika Faharasa Kuu.</w:t>
      </w:r>
    </w:p>
    <w:p>
      <w:pPr/>
      <w:r>
        <w:rPr>
          <w:lang w:val="sw_KE" w:bidi="sw_KE"/>
        </w:rPr>
      </w:r>
      <w:r>
        <w:rPr>
          <w:lang w:val="sw_KE" w:bidi="sw_KE"/>
        </w:rPr>
        <w:t xml:space="preserve">Kulikuwa na </w:t>
      </w:r>
      <w:r>
        <w:rPr>
          <w:b/>
          <w:lang w:val="sw_KE" w:bidi="sw_KE"/>
        </w:rPr>
        <w:t>mtumishi wa kike</w:t>
      </w:r>
      <w:r>
        <w:rPr>
          <w:lang w:val="sw_KE" w:bidi="sw_KE"/>
        </w:rPr>
        <w:t xml:space="preserve"> aliyekuwa zamu hapo. Huyu angekuwa mtumishi katika nyumba ya Anasi. Ilikuwa kazi yake kusimama karibu na mlango, kama mlinzi wa usalama. Tafsiri mtumishi kwa njia sawa na ulivyofanya katika vifungu vya awali. </w:t>
      </w:r>
      <w:r>
        <w:rPr>
          <w:lang w:val="sw_KE" w:bidi="sw_KE"/>
        </w:rPr>
        <w:t>Mtumishi</w:t>
      </w:r>
      <w:r>
        <w:rPr>
          <w:lang w:val="sw_KE" w:bidi="sw_KE"/>
        </w:rPr>
        <w:t xml:space="preserve"> anapatikana katika Faharasa Kuu.</w:t>
      </w:r>
    </w:p>
    <w:p>
      <w:pPr/>
      <w:r>
        <w:rPr>
          <w:lang w:val="sw_KE" w:bidi="sw_KE"/>
        </w:rPr>
      </w:r>
      <w:r>
        <w:rPr>
          <w:lang w:val="sw_KE" w:bidi="sw_KE"/>
        </w:rPr>
        <w:t xml:space="preserve">Watumishi na maafisa </w:t>
      </w:r>
      <w:r>
        <w:rPr>
          <w:b/>
          <w:lang w:val="sw_KE" w:bidi="sw_KE"/>
        </w:rPr>
        <w:t>waliota moto</w:t>
      </w:r>
      <w:r>
        <w:rPr>
          <w:lang w:val="sw_KE" w:bidi="sw_KE"/>
        </w:rPr>
        <w:t>. Hii ina maana kwamba walisimama karibu na moto ili kupata joto. Moto ulitengenezwa kwa makaa ambayo yalichoma.</w:t>
      </w:r>
    </w:p>
    <w:p>
      <w:pPr/>
      <w:r>
        <w:rPr>
          <w:lang w:val="sw_KE" w:bidi="sw_KE"/>
        </w:rPr>
      </w:r>
      <w:r>
        <w:rPr>
          <w:lang w:val="sw_KE" w:bidi="sw_KE"/>
        </w:rPr>
        <w:t xml:space="preserve">Yesu anasema, "Nimezungumza na ulimwengu hadharani," ambayo ina maana kwamba Yesu alizungumza na kila mtu hadharani. Yesu kisha anasema "Daima nilifundisha katika masinagogi na eneo la hekalu." Yesu alikuwa akifundisha katika maeneo ambapo Wayahudi wangekutana. Tafsiri </w:t>
      </w:r>
      <w:r>
        <w:rPr>
          <w:b/>
          <w:lang w:val="sw_KE" w:bidi="sw_KE"/>
        </w:rPr>
        <w:t>Wayahudi</w:t>
      </w:r>
      <w:r>
        <w:rPr>
          <w:lang w:val="sw_KE" w:bidi="sw_KE"/>
        </w:rPr>
        <w:t xml:space="preserve"> na </w:t>
      </w:r>
      <w:r>
        <w:rPr>
          <w:b/>
          <w:lang w:val="sw_KE" w:bidi="sw_KE"/>
        </w:rPr>
        <w:t>sinagogi</w:t>
      </w:r>
      <w:r>
        <w:rPr>
          <w:lang w:val="sw_KE" w:bidi="sw_KE"/>
        </w:rPr>
        <w:t xml:space="preserve"> kwa njia sawa na ulivyofanya katika simulizi za awali. Neno </w:t>
      </w:r>
      <w:r>
        <w:rPr>
          <w:lang w:val="sw_KE" w:bidi="sw_KE"/>
        </w:rPr>
        <w:t>Wayahudi</w:t>
      </w:r>
      <w:r>
        <w:rPr>
          <w:lang w:val="sw_KE" w:bidi="sw_KE"/>
        </w:rPr>
        <w:t xml:space="preserve"> na </w:t>
      </w:r>
      <w:r>
        <w:rPr>
          <w:lang w:val="sw_KE" w:bidi="sw_KE"/>
        </w:rPr>
        <w:t>sinagogi</w:t>
      </w:r>
      <w:r>
        <w:rPr>
          <w:lang w:val="sw_KE" w:bidi="sw_KE"/>
        </w:rPr>
        <w:t xml:space="preserve"> linapatikana katika Faharasa Kuu.</w:t>
      </w:r>
    </w:p>
    <w:p>
      <w:pPr/>
      <w:r>
        <w:rPr>
          <w:lang w:val="sw_KE" w:bidi="sw_KE"/>
        </w:rPr>
      </w:r>
      <w:r>
        <w:rPr>
          <w:lang w:val="sw_KE" w:bidi="sw_KE"/>
        </w:rPr>
        <w:t xml:space="preserve">Yesu anasema, "Ikiwa nimesema kitu kibaya, </w:t>
      </w:r>
      <w:r>
        <w:rPr>
          <w:b/>
          <w:lang w:val="sw_KE" w:bidi="sw_KE"/>
        </w:rPr>
        <w:t>shuhudia</w:t>
      </w:r>
      <w:r>
        <w:rPr>
          <w:lang w:val="sw_KE" w:bidi="sw_KE"/>
        </w:rPr>
        <w:t xml:space="preserve"> kuhusu kile ambacho ni kibaya." Kushuhudia kunamaanisha kutoa ushahidi kama shahidi katika mahakama ya sheria. Tafsiri ushuhuda kwa njia sawa na ulivyofanya katika vifungu vya awali. </w:t>
      </w:r>
      <w:r>
        <w:rPr>
          <w:lang w:val="sw_KE" w:bidi="sw_KE"/>
        </w:rPr>
        <w:t>Ushuhuda</w:t>
      </w:r>
      <w:r>
        <w:rPr>
          <w:lang w:val="sw_KE" w:bidi="sw_KE"/>
        </w:rPr>
        <w:t>" upo kwenye Faharasa Kuu.</w:t>
      </w:r>
    </w:p>
    <w:p>
      <w:pPr/>
      <w:r>
        <w:rPr>
          <w:lang w:val="sw_KE" w:bidi="sw_KE"/>
        </w:rPr>
      </w:r>
      <w:r>
        <w:rPr>
          <w:lang w:val="sw_KE" w:bidi="sw_KE"/>
        </w:rPr>
        <w:t xml:space="preserve">Kisha Anasi alimtuma Yesu </w:t>
      </w:r>
      <w:r>
        <w:rPr>
          <w:b/>
          <w:lang w:val="sw_KE" w:bidi="sw_KE"/>
        </w:rPr>
        <w:t>amefungwa</w:t>
      </w:r>
      <w:r>
        <w:rPr>
          <w:lang w:val="sw_KE" w:bidi="sw_KE"/>
        </w:rPr>
        <w:t xml:space="preserve"> kwa Kayafa. Katika tukio hili lote, Yesu bado amefungwa mikono, au amefungwa pamoja.</w:t>
      </w:r>
    </w:p>
    <w:p>
      <w:pPr/>
      <w:r>
        <w:rPr>
          <w:lang w:val="sw_KE" w:bidi="sw_KE"/>
        </w:rPr>
      </w:r>
      <w:r>
        <w:rPr>
          <w:lang w:val="sw_KE" w:bidi="sw_KE"/>
        </w:rPr>
        <w:t xml:space="preserve">Anasi alipokuwa akimhoji Yesu, mtumishi alimwuliza Petro, "Nilikuona </w:t>
      </w:r>
      <w:r>
        <w:rPr>
          <w:b/>
          <w:lang w:val="sw_KE" w:bidi="sw_KE"/>
        </w:rPr>
        <w:t>bustanini</w:t>
      </w:r>
      <w:r>
        <w:rPr>
          <w:lang w:val="sw_KE" w:bidi="sw_KE"/>
        </w:rPr>
        <w:t xml:space="preserve"> pamoja na Yesu, sivyo?" Bustani ni bustani iliyojaa miti, na katika hali hii ilikuwa imejaa miti ya mizeituni. Watu walipanda bustani za mizeituni ili kuvuna matunda kutoka kwa miti hiyo. Bustani hii ni mahali ambapo Yesu na wanafunzi walikuwa wakati askari na maafisa walipokuja kumkamata Yesu.</w:t>
      </w:r>
    </w:p>
    <w:p>
      <w:pPr/>
      <w:r>
        <w:rPr>
          <w:lang w:val="sw_KE" w:bidi="sw_KE"/>
        </w:rPr>
      </w:r>
      <w:r>
        <w:rPr>
          <w:lang w:val="sw_KE" w:bidi="sw_KE"/>
        </w:rPr>
        <w:t xml:space="preserve">Baada ya Petro kumkana Yesu, </w:t>
      </w:r>
      <w:r>
        <w:rPr>
          <w:b/>
          <w:lang w:val="sw_KE" w:bidi="sw_KE"/>
        </w:rPr>
        <w:t>jogoo</w:t>
      </w:r>
      <w:r>
        <w:rPr>
          <w:lang w:val="sw_KE" w:bidi="sw_KE"/>
        </w:rPr>
        <w:t xml:space="preserve"> alianza kuwika. Jogoo ni ndege sawa na kuku. Huwika asubuhi na mapema. Inaripotiwa kwamba katika Yerusalemu wakati ambao jogoo huwika ni kati ya saa tisa na saa kumi na moja alfajiri.</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kusahihishana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vyovyote, miondoko au ubao wao wa hadithi ili kuwasaidia kukumbuka fungu hilo la maneno. Sitisha sauti hii ya kurekodi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18:28–40</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18:28–40 na muiweke mioyoni mwenu.</w:t>
      </w:r>
    </w:p>
    <w:p>
      <w:pPr/>
      <w:r>
        <w:rPr>
          <w:lang w:val="sw_KE" w:bidi="sw_KE"/>
        </w:rPr>
      </w:r>
      <w:r>
        <w:rPr>
          <w:lang w:val="sw_KE" w:bidi="sw_KE"/>
        </w:rPr>
        <w:t>Sikiliza toleo la sauti la Yohana 18:28–40 mara tatu, katika tafsiri tatu tofauti, ikiwezekana.</w:t>
      </w:r>
    </w:p>
    <w:p>
      <w:pPr/>
      <w:r>
        <w:rPr>
          <w:lang w:val="sw_KE" w:bidi="sw_KE"/>
        </w:rPr>
      </w:r>
      <w:r>
        <w:rPr>
          <w:lang w:val="sw_KE" w:bidi="sw_KE"/>
        </w:rPr>
        <w:t>Sitisha sauti hii hapa.</w:t>
      </w:r>
    </w:p>
    <w:p>
      <w:pPr/>
      <w:r>
        <w:rPr>
          <w:lang w:val="sw_KE" w:bidi="sw_KE"/>
        </w:rPr>
      </w:r>
      <w:r>
        <w:rPr>
          <w:lang w:val="sw_KE" w:bidi="sw_KE"/>
        </w:rPr>
        <w:t>Sasa, kama kikundi, jadili maswali yafuatayo:</w:t>
      </w:r>
    </w:p>
    <w:p>
      <w:pPr>
        <w:pStyle w:val="ListBullet"/>
        <w:spacing w:line="240" w:lineRule="auto"/>
        <w:ind w:left="720"/>
      </w:pPr>
      <w:r>
        <w:rPr>
          <w:lang w:val="sw_KE" w:bidi="sw_KE"/>
        </w:rPr>
      </w:r>
      <w:r>
        <w:rPr>
          <w:lang w:val="sw_KE" w:bidi="sw_KE"/>
        </w:rPr>
        <w:t>Unapenda nini katika simulizi hii? Sitisha sauti hii hapa.</w:t>
      </w:r>
    </w:p>
    <w:p>
      <w:pPr>
        <w:pStyle w:val="ListBullet"/>
        <w:spacing w:line="240" w:lineRule="auto"/>
        <w:ind w:left="720"/>
      </w:pPr>
      <w:r>
        <w:rPr>
          <w:lang w:val="sw_KE" w:bidi="sw_KE"/>
        </w:rPr>
      </w:r>
      <w:r>
        <w:rPr>
          <w:lang w:val="sw_KE" w:bidi="sw_KE"/>
        </w:rPr>
        <w:t>Ni nini hupendi au huelewi katika simulizi hii? Sitisha sauti hii hapa.</w:t>
      </w:r>
    </w:p>
    <w:p>
      <w:pPr>
        <w:pStyle w:val="ListBullet"/>
        <w:spacing w:line="240" w:lineRule="auto"/>
        <w:ind w:left="720"/>
      </w:pPr>
      <w:r>
        <w:rPr>
          <w:lang w:val="sw_KE" w:bidi="sw_KE"/>
        </w:rPr>
      </w:r>
      <w:r>
        <w:rPr>
          <w:lang w:val="sw_KE" w:bidi="sw_KE"/>
        </w:rPr>
        <w:t>Kifungu hiki kinatuambia nini kuhusu Mungu au Yesu? Sitisha sauti hii hapa.</w:t>
      </w:r>
    </w:p>
    <w:p>
      <w:pPr>
        <w:pStyle w:val="ListBullet"/>
        <w:spacing w:line="240" w:lineRule="auto"/>
        <w:ind w:left="720"/>
      </w:pPr>
      <w:r>
        <w:rPr>
          <w:lang w:val="sw_KE" w:bidi="sw_KE"/>
        </w:rPr>
      </w:r>
      <w:r>
        <w:rPr>
          <w:lang w:val="sw_KE" w:bidi="sw_KE"/>
        </w:rPr>
        <w:t>Simulizi hii linatuambia nini kuhusu watu? Sitisha sauti hii hapa.</w:t>
      </w:r>
    </w:p>
    <w:p>
      <w:pPr>
        <w:pStyle w:val="ListBullet"/>
        <w:spacing w:line="240" w:lineRule="auto"/>
        <w:ind w:left="720"/>
      </w:pPr>
      <w:r>
        <w:rPr>
          <w:lang w:val="sw_KE" w:bidi="sw_KE"/>
        </w:rPr>
      </w:r>
      <w:r>
        <w:rPr>
          <w:lang w:val="sw_KE" w:bidi="sw_KE"/>
        </w:rPr>
        <w:t>Simulizi hii inaathiri vipi maisha yetu ya kila siku? Sitisha sauti hii hapa.</w:t>
      </w:r>
    </w:p>
    <w:p>
      <w:pPr>
        <w:pStyle w:val="ListBullet"/>
        <w:spacing w:line="240" w:lineRule="auto"/>
        <w:ind w:left="720"/>
      </w:pPr>
      <w:r>
        <w:rPr>
          <w:lang w:val="sw_KE" w:bidi="sw_KE"/>
        </w:rPr>
      </w:r>
      <w:r>
        <w:rPr>
          <w:lang w:val="sw_KE" w:bidi="sw_KE"/>
        </w:rPr>
        <w:t>Unamjua nani anayehitaji kusikia kifungu hiki?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18:28–40 katika tafsiri rahisi zaidi kuelewa.</w:t>
      </w:r>
    </w:p>
    <w:p>
      <w:pPr/>
      <w:r>
        <w:rPr>
          <w:lang w:val="sw_KE" w:bidi="sw_KE"/>
        </w:rPr>
      </w:r>
      <w:r>
        <w:rPr>
          <w:lang w:val="sw_KE" w:bidi="sw_KE"/>
        </w:rPr>
        <w:t>Katika simulizi hii, kumbuka kwamba askari wa Kirumi na maafisa wa Kiyahudi walikuwa wamemkamata Yesu na kumpeleka mbele ya Anasi ili aweze kumhoji Yesu. Anasi alikuwa kuhani mkuu kabla ya Kayafa, na bado aliheshimiwa sana katika jamii. Baada ya hapo, Yesu alichukuliwa kwa Kayafa. Kayafa ndiye aliyeteuliwa kama kuhani mkuu wakati huo. Wakati huo, Petro alimkana Yesu mara tatu na jogoo akawika, jambo ambalo lilitimiza maneno ya Yesu kwamba kabla ya jogoo kuwika, Petro angekuwa amemkana Yesu mara tatu.</w:t>
      </w:r>
    </w:p>
    <w:p>
      <w:pPr/>
      <w:r>
        <w:rPr>
          <w:lang w:val="sw_KE" w:bidi="sw_KE"/>
        </w:rPr>
      </w:r>
      <w:r>
        <w:rPr>
          <w:lang w:val="sw_KE" w:bidi="sw_KE"/>
        </w:rPr>
        <w:t>Sasa katika saa za mapema, Yesu anaongozwa na wale wale askari wa Kirumi na walinzi wa Kiyahudi na viongozi wa kidini kutoka kwa Kayafa, nyumba ya kuhani mkuu, hadi kwenye nyumba ya gavana au makao makuu, yanayoitwa Pretorio. Katika baadhi ya matoleo, simulizi hii inaanza kwa kusema kwamba kesi ya Yesu katika nyumba ya Kayafa ilimalizika asubuhi na mapema. Hii inaelekea ilikuwa mahali fulani kati ya saa tisa na saa kumi na mbili alfajiri. Hii ilikuwa isiyo ya kawaida na pengine kinyume cha sheria kwa Wayahudi kuendesha kesi katikati ya usiku.</w:t>
      </w:r>
    </w:p>
    <w:p>
      <w:pPr/>
      <w:r>
        <w:rPr>
          <w:lang w:val="sw_KE" w:bidi="sw_KE"/>
        </w:rPr>
      </w:r>
      <w:r>
        <w:rPr>
          <w:lang w:val="sw_KE" w:bidi="sw_KE"/>
        </w:rPr>
        <w:t>Simameni hapa na mjadili swali hili kama kikundi: Katika utamaduni wenu, ni lini na wapi watu huendesha kesi na kutoa hukumu kulingana na jadi? Sitisha sauti hii hapa.</w:t>
      </w:r>
    </w:p>
    <w:p>
      <w:pPr/>
      <w:r>
        <w:rPr>
          <w:lang w:val="sw_KE" w:bidi="sw_KE"/>
        </w:rPr>
      </w:r>
      <w:r>
        <w:rPr>
          <w:lang w:val="sw_KE" w:bidi="sw_KE"/>
        </w:rPr>
        <w:t>Wakati kikundi kiliwasili nyumbani kwa gavana, viongozi wa Kiyahudi hawakuingia ndani kwa sababu Pilato, gavana, alikuwa Mrumi, si Myahudi. Wayahudi hawakutaka kunajisika kwa kuingia makao makuu au nyumba ya Mtu wa Mataifa, au Mroma. Ikiwa Wayahudi wangefanya hivyo, wangetiwa najisi na hawangeweza kula chakula cha Pasaka.</w:t>
      </w:r>
    </w:p>
    <w:p>
      <w:pPr/>
      <w:r>
        <w:rPr>
          <w:lang w:val="sw_KE" w:bidi="sw_KE"/>
        </w:rPr>
      </w:r>
      <w:r>
        <w:rPr>
          <w:lang w:val="sw_KE" w:bidi="sw_KE"/>
        </w:rPr>
        <w:t>Sitisha hapa na mjadili swali hili kama kikundi. Ni aina gani za shughuli au maeneo ambayo watu katika utamaduni wako wanafikiri zinawafanya wawe wachafu au wasiostahili shughuli za kidini? Sitisha sauti hii hapa.</w:t>
      </w:r>
    </w:p>
    <w:p>
      <w:pPr/>
      <w:r>
        <w:rPr>
          <w:lang w:val="sw_KE" w:bidi="sw_KE"/>
        </w:rPr>
      </w:r>
      <w:r>
        <w:rPr>
          <w:lang w:val="sw_KE" w:bidi="sw_KE"/>
        </w:rPr>
        <w:t>Pontio Pilato alikuwa gavana wa mkoa wa Yudea. Hiyo ina maana Pilato alipewa eneo la kudhibiti na kutawala na mamlaka za juu za Kirumi. Pilato kwa kawaida aliishi katika mji mwingine. Hata hivyo, Pilato alikuwa Yerusalemu wakati huu, ili kuzuia ghasia zozote au maasi wakati wa Pasaka, au sikukuu ya Kiyahudi.</w:t>
      </w:r>
    </w:p>
    <w:p>
      <w:pPr/>
      <w:r>
        <w:rPr>
          <w:lang w:val="sw_KE" w:bidi="sw_KE"/>
        </w:rPr>
      </w:r>
      <w:r>
        <w:rPr>
          <w:lang w:val="sw_KE" w:bidi="sw_KE"/>
        </w:rPr>
        <w:t>Sitisha hapa na mjadili swali hili kama kikundi: Ni miundo gani ya serikali iliyopo inayodhibiti makundi ya kidini katika eneo lako? Mtazamo wa maafisa wa serikali walioteuliwa ambao si wanachama au hawashiriki imani sawa na zile za makundi ya kidini ungekuwa nini? Sitisha sauti hii hapa.</w:t>
      </w:r>
    </w:p>
    <w:p>
      <w:pPr/>
      <w:r>
        <w:rPr>
          <w:lang w:val="sw_KE" w:bidi="sw_KE"/>
        </w:rPr>
      </w:r>
      <w:r>
        <w:rPr>
          <w:lang w:val="sw_KE" w:bidi="sw_KE"/>
        </w:rPr>
        <w:t>Sitisha hapa na mjadili swali hili kama kikundi: Simulia hadithi ya wakati ambapo maafisa wa serikali walikuja katika kikundi ili kutumia mamlaka yao kuhusu suala la kidini. Sitisha sauti hii hapa.</w:t>
      </w:r>
    </w:p>
    <w:p>
      <w:pPr/>
      <w:r>
        <w:rPr>
          <w:lang w:val="sw_KE" w:bidi="sw_KE"/>
        </w:rPr>
      </w:r>
      <w:r>
        <w:rPr>
          <w:lang w:val="sw_KE" w:bidi="sw_KE"/>
        </w:rPr>
        <w:t>Pilato alikwenda nje ili kukutana na kikundi na kuwahoji viongozi wa Kiyahudi kuhusu kile walichokuwa wakimshtaki Yesu. Viongozi wa Kiyahudi hawakujibu swali la Pilato kuhusu mashtaka au shutuma. Badala yake walimwambia Pilato kwamba Yesu anafanya mambo mabaya, au ni mhalifu, na kama asingekuwa hivyo wasingemleta Yesu kwa Pilato. Kwa Pilato kumhukumu Yesu, Yesu angepaswa kuvunja sheria ya Kirumi, si sheria ya Kiyahudi. Kwa sababu viongozi wa Kiyahudi hawakumwambia Pilato kwamba Yesu alivunja sheria ya Kirumi, Pilato anawaambia wamhukumu Yesu kulingana na sheria zao wenyewe.</w:t>
      </w:r>
    </w:p>
    <w:p>
      <w:pPr/>
      <w:r>
        <w:rPr>
          <w:lang w:val="sw_KE" w:bidi="sw_KE"/>
        </w:rPr>
      </w:r>
      <w:r>
        <w:rPr>
          <w:lang w:val="sw_KE" w:bidi="sw_KE"/>
        </w:rPr>
        <w:t>Wakati huo, kwa sababu Yudea ilikuwa chini ya sheria ya Kirumi, serikali ya Kirumi haikuwaruhusu Wayahudi kumwua mtu yeyote. Hii ilikuwa sababu kuu ya viongozi wa Kiyahudi ya kumleta Yesu kwa Pilato—ili Yesu auawe. Maneno ya Yesu mwenyewe yalikuwa kwamba angeuawa kwa kusulubishwa, kwa hiyo ilikuwa muhimu kwa Wayahudi kumkabidhi Yesu kwa Warumi ili kutimiza kile Yesu alichosema kuhusu kifo chake. Warumi pekee ndio wangeweza kutekeleza adhabu ya kusulubishwa.</w:t>
      </w:r>
    </w:p>
    <w:p>
      <w:pPr/>
      <w:r>
        <w:rPr>
          <w:lang w:val="sw_KE" w:bidi="sw_KE"/>
        </w:rPr>
      </w:r>
      <w:r>
        <w:rPr>
          <w:lang w:val="sw_KE" w:bidi="sw_KE"/>
        </w:rPr>
        <w:t>Simama hapa na mjadili swali hili kama kikundi: Kuna tofauti gani kati ya mamlaka na sheria za serikali na zile za kidini katika utamaduni na jamii yenu? Ni adhabu zipi hasa ambazo mamlaka za kidini zinaweza au haziwezi kutekeleza? Ni nini kingetokea ikiwa mamlaka za kidini zingetekeleza adhabu ambayo hazikuruhusiwa kisheria? Sitisha sauti hii hapa.</w:t>
      </w:r>
    </w:p>
    <w:p>
      <w:pPr/>
      <w:r>
        <w:rPr>
          <w:lang w:val="sw_KE" w:bidi="sw_KE"/>
        </w:rPr>
      </w:r>
      <w:r>
        <w:rPr>
          <w:lang w:val="sw_KE" w:bidi="sw_KE"/>
        </w:rPr>
        <w:t>Pilato anarudi katika makao makuu au Praetorio. Pilato kisha anamwomba Yesu amfuate na kuzungumza naye. Pilato anamwuliza Yesu, "Je, wewe ni Mfalme wa Wayahudi?" Hii inaonyesha kwamba viongozi wa Kiyahudi walikuwa wakijaribu kuifanya ionekane kana kwamba Yesu alikuwa akifanya uhaini dhidi ya Kaisari wa Roma. Mfalme wa Kirumi hangemruhusu mfalme mwingine kuwepo ndani ya eneo lake la utawala. Yesu anamjibu Pilato kwa swali lake Yeye mwenyewe. Inawezekana kwamba Yesu anajaribu kumkumbusha Pilato kwamba Pilato anapaswa kufanya uamuzi kulingana na ukweli, wala si kulingana na kile alichoambiwa na Wayahudi. Yesu anamwuliza Pilato, "Je, unauliza hili mwenyewe, au kwa sababu wengine wamekuambia hili kuhusu mimi?"</w:t>
      </w:r>
    </w:p>
    <w:p>
      <w:pPr/>
      <w:r>
        <w:rPr>
          <w:lang w:val="sw_KE" w:bidi="sw_KE"/>
        </w:rPr>
      </w:r>
      <w:r>
        <w:rPr>
          <w:lang w:val="sw_KE" w:bidi="sw_KE"/>
        </w:rPr>
        <w:t>Pilato anajibu kwamba yeye si Myahudi. Hii ni njia ya kujitenga na chochote viongozi wa Kiyahudi walicho nacho dhidi ya Yesu. Yesu anaendelea kuweka wazi kwamba yeye si mfalme wa kisiasa bali ni mfalme wa kiroho, na kwamba Ufalme wake si Ufalme wa dunia. Wafuasi wa Yesu wangekuwa wakipigana kwa ajili ya Yesu kama ufalme wa Yesu ungekuwa ufalme wa dunia. Pilato anasema, "Basi wewe ni mfalme!" Jibu la Yesu si kuthibitisha wala kukataa, bali ni uwezekano wa kumwambia Pilato kitu kama, "Wewe ndiye unayetumia neno mfalme, si Mimi." Yesu anasema kusudi lake la kuja ulimwenguni ni kushuhudia ukweli kuhusu Mungu ni nani, na jinsi ya kuishi katika Ufalme wa Mungu. Wale ambao wanatambua ukweli watamsikiliza Yesu, au kusikia sauti ya Yesu.</w:t>
      </w:r>
    </w:p>
    <w:p>
      <w:pPr/>
      <w:r>
        <w:rPr>
          <w:lang w:val="sw_KE" w:bidi="sw_KE"/>
        </w:rPr>
      </w:r>
      <w:r>
        <w:rPr>
          <w:lang w:val="sw_KE" w:bidi="sw_KE"/>
        </w:rPr>
        <w:t>Pilato anamwuliza Yesu swali ambalo Pilato hataki jibu lake. Anauliza, "Ukweli ni nini?" Kisha Pilato anaondoka Praetorio na kurudi kwa viongozi wa Kiyahudi ambao wamekuwa wakisubiri jibu la Pilato. Pilato anawaambia kwamba Yesu hajafanya chochote kibaya. Wakati huo Pilato alikuwa na desturi ya kumwachilia mfungwa mmoja wa Kiyahudi wakati wa tamasha la Pasaka ili kuwafurahisha Wayahudi na kuwasaidia kusherehekea siku yao takatifu. Kwa hiyo Pilato anauliza kama viongozi wa Kiyahudi wanataka amwachie Yesu, Mfalme wa Wayahudi. Hata hivyo, viongozi wa Kiyahudi wanasisitiza Pilato amwachie Baraba ambaye alikuwa mwizi au mnyang'anyi. Baadhi ya matoleo yanasema kwamba Baraba alikuwa ameshiriki katika maasi, ambayo yangemfanya awe na hatia ya uhaini, jambo lilelile ambalo Wayahudi walikuwa wakijaribu kumtuhumu Yesu kwalo. Hii ingemfanya Baraba kuwa maarufu kati ya Wayahudi kwa sababu hawakuwapenda Warumi.</w:t>
      </w:r>
    </w:p>
    <w:p>
      <w:pPr/>
      <w:r>
        <w:rPr>
          <w:lang w:val="sw_KE" w:bidi="sw_KE"/>
        </w:rPr>
      </w:r>
      <w:r>
        <w:rPr>
          <w:lang w:val="sw_KE" w:bidi="sw_KE"/>
        </w:rPr>
        <w:t>Sitisha hapa na mjadili swali hili kama kikundi: Simulia hadithi ya mtu katika utamaduni wako ambaye alikuwa na hatia lakini aliachiwa huru, au mtu ambaye hakuwa na hatia ambaye alishtakiwa vibaya. Sitisha sauti hii hapa.</w:t>
      </w:r>
    </w:p>
    <w:p>
      <w:pPr/>
      <w:r>
        <w:rPr>
          <w:lang w:val="sw_KE" w:bidi="sw_KE"/>
        </w:rPr>
      </w:r>
      <w:r>
        <w:rPr>
          <w:lang w:val="sw_KE" w:bidi="sw_KE"/>
        </w:rPr>
        <w:t>Sitisha hapa na mjadili swali hili kama kikundi: Ni baadhi ya fadhili gani ambazo watu katika utamaduni wako wanatarajia kupokea wakati wa karamu zinazosherehekewa katika jamii?</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18:28–40 katika tafsiri rahisi zaidi kuelewa.</w:t>
      </w:r>
    </w:p>
    <w:p>
      <w:pPr/>
      <w:r>
        <w:rPr>
          <w:lang w:val="sw_KE" w:bidi="sw_KE"/>
        </w:rPr>
      </w:r>
      <w:r>
        <w:rPr>
          <w:lang w:val="sw_KE" w:bidi="sw_KE"/>
        </w:rPr>
        <w:t>Katika hatua hii, kikundi kitafafanua matukio, wahusika na mpangilio wa kifungu hiki. Kisha kikundi kitawazia kifungu hiki.</w:t>
      </w:r>
    </w:p>
    <w:p>
      <w:pPr/>
      <w:r>
        <w:rPr>
          <w:lang w:val="sw_KE" w:bidi="sw_KE"/>
        </w:rPr>
      </w:r>
      <w:r>
        <w:rPr>
          <w:lang w:val="sw_KE" w:bidi="sw_KE"/>
        </w:rPr>
        <w:t>Simulizi hii ina matukio 4.</w:t>
      </w:r>
    </w:p>
    <w:p>
      <w:pPr/>
      <w:r>
        <w:rPr>
          <w:lang w:val="sw_KE" w:bidi="sw_KE"/>
        </w:rPr>
      </w:r>
      <w:r>
        <w:rPr>
          <w:b/>
          <w:lang w:val="sw_KE" w:bidi="sw_KE"/>
        </w:rPr>
        <w:t>Katika tukio la kwanza:</w:t>
      </w:r>
      <w:r>
        <w:rPr>
          <w:lang w:val="sw_KE" w:bidi="sw_KE"/>
        </w:rPr>
        <w:t xml:space="preserve"> Mapema asubuhi, mamlaka ya Kiyahudi na walinzi wa Kirumi wanamwongoza Yesu kutoka nyumba ya Kayafa hadi kwenye jumba la gavana wa Kirumi au makao makuu huko Yerusalemu. Wayahudi hawakuingia katika jumba la gavana ili waendelee kuwa safi kulingana na taratibu za kidini na waweze kula mlo wa Pasaka.</w:t>
      </w:r>
    </w:p>
    <w:p>
      <w:pPr/>
      <w:r>
        <w:rPr>
          <w:lang w:val="sw_KE" w:bidi="sw_KE"/>
        </w:rPr>
      </w:r>
      <w:r>
        <w:rPr>
          <w:b/>
          <w:lang w:val="sw_KE" w:bidi="sw_KE"/>
        </w:rPr>
        <w:t>Katika tukio la pili:</w:t>
      </w:r>
      <w:r>
        <w:rPr>
          <w:lang w:val="sw_KE" w:bidi="sw_KE"/>
        </w:rPr>
        <w:t xml:space="preserve"> Gavana Pilato anatoka nje ili kukutana na kikundi hicho na kuuliza ni nini wanachomtuhumu nacho Yesu. Wayahudi wanamwambia Pilato kwamba Yesu ni mhalifu; vinginevyo hawangemleta Yesu kwa Pilato. Pilato anawaambia viongozi wa Kiyahudi wamchukue na kumhukumu Yesu kwa sheria za Kiyahudi. Viongozi wa Kiyahudi wanamwambia Pilato kwamba hawawezi kumwua mtu yeyote. Hii ilisemwa ili kutimiza kile Yesu alichosema kuhusu aina ya kifo ambacho angekufa.</w:t>
      </w:r>
    </w:p>
    <w:p>
      <w:pPr/>
      <w:r>
        <w:rPr>
          <w:lang w:val="sw_KE" w:bidi="sw_KE"/>
        </w:rPr>
      </w:r>
      <w:r>
        <w:rPr>
          <w:b/>
          <w:lang w:val="sw_KE" w:bidi="sw_KE"/>
        </w:rPr>
        <w:t>Katika tukio la tatu:</w:t>
      </w:r>
      <w:r>
        <w:rPr>
          <w:lang w:val="sw_KE" w:bidi="sw_KE"/>
        </w:rPr>
        <w:t xml:space="preserve"> Pilato anarudi katika jumba la kifalme na kumwomba Yesu aje pamoja naye ili kumhoji. Pilato anamwuliza Yesu kama Yesu ni Mfalme wa Wayahudi. Yesu anamwuliza Pilato kwa nini Pilato anauliza—kwa sababu Pilato anataka kujua au kwa sababu mtu alimwambia Pilato kuhusu Yesu. Pilato anajibu kwa kusema yeye si Myahudi na ni watu wa Yesu mwenyewe ambao wamemkabidhi Yesu kwa Pilato. Kwa hiyo Pilato anauliza kile Yesu amefanya. Yesu anamwambia Pilato kwamba Ufalme wa Yesu si wa ulimwengu wa dunia, vinginevyo watumishi wa Yesu wangekuwa wakipigana kwa ajili yake sasa. Pilato anasema basi kwamba Yesu ni mfalme. Yesu anajibu kwamba Pilato ni yule ambaye anatumia neno mfalme. Yesu anasema kusudi lake la kuzaliwa na kuja ulimwenguni ni kushuhudia ukweli na kwamba wote ambao wanatambua ukweli wanasikiliza sauti ya Yesu. Pilato anauliza, "Ukweli ni nini?"</w:t>
      </w:r>
    </w:p>
    <w:p>
      <w:pPr/>
      <w:r>
        <w:rPr>
          <w:lang w:val="sw_KE" w:bidi="sw_KE"/>
        </w:rPr>
      </w:r>
      <w:r>
        <w:rPr>
          <w:b/>
          <w:lang w:val="sw_KE" w:bidi="sw_KE"/>
        </w:rPr>
        <w:t>Katika tukio la nne:</w:t>
      </w:r>
      <w:r>
        <w:rPr>
          <w:lang w:val="sw_KE" w:bidi="sw_KE"/>
        </w:rPr>
        <w:t xml:space="preserve"> Pilato anarudi nje kwa viongozi wa Kiyahudi na kuwaambia kwamba anaamini Yesu hana hatia. Lakini Pilato anajitolea kumwacha Myahudi mmoja wakati wa Pasaka, kama ilivyo desturi. Pilato anawauliza viongozi wa Kiyahudi kama wanataka iwe Mfalme wa Wayahudi. Lakini viongozi wa Kiyahudi walimlilia Pilato amwachie Baraba ambaye alikuwa mwizi.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Viongozi wa Kiyahudi</w:t>
      </w:r>
    </w:p>
    <w:p>
      <w:pPr>
        <w:pStyle w:val="ListBullet"/>
        <w:spacing w:line="240" w:lineRule="auto"/>
        <w:ind w:left="720"/>
      </w:pPr>
      <w:r>
        <w:rPr>
          <w:lang w:val="sw_KE" w:bidi="sw_KE"/>
        </w:rPr>
      </w:r>
      <w:r>
        <w:rPr>
          <w:lang w:val="sw_KE" w:bidi="sw_KE"/>
        </w:rPr>
        <w:t>Walinzi wa Kirumi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Kayafa</w:t>
      </w:r>
    </w:p>
    <w:p>
      <w:pPr>
        <w:pStyle w:val="ListBullet"/>
        <w:spacing w:line="240" w:lineRule="auto"/>
        <w:ind w:left="720"/>
      </w:pPr>
      <w:r>
        <w:rPr>
          <w:lang w:val="sw_KE" w:bidi="sw_KE"/>
        </w:rPr>
      </w:r>
      <w:r>
        <w:rPr>
          <w:lang w:val="sw_KE" w:bidi="sw_KE"/>
        </w:rPr>
        <w:t>Pilato</w:t>
      </w:r>
    </w:p>
    <w:p>
      <w:pPr>
        <w:pStyle w:val="ListBullet"/>
        <w:spacing w:line="240" w:lineRule="auto"/>
        <w:ind w:left="720"/>
      </w:pPr>
      <w:r>
        <w:rPr>
          <w:lang w:val="sw_KE" w:bidi="sw_KE"/>
        </w:rPr>
      </w:r>
      <w:r>
        <w:rPr>
          <w:lang w:val="sw_KE" w:bidi="sw_KE"/>
        </w:rPr>
        <w:t>Baraba</w:t>
      </w:r>
    </w:p>
    <w:p>
      <w:pPr/>
      <w:r>
        <w:rPr>
          <w:lang w:val="sw_KE" w:bidi="sw_KE"/>
        </w:rPr>
      </w:r>
      <w:r>
        <w:rPr>
          <w:lang w:val="sw_KE" w:bidi="sw_KE"/>
        </w:rPr>
        <w:t>Kama kikundi, zingatia sehemu hizi za mpangilio wa simulizi: Simulizi hii inafanyika Yerusalemu wakati wa karamu ya Pasaka, katika saa za mapema sana asubuhi. Katika matoleo mengi ya Biblia, fungu hili huanza na neno ambalo linaonyesha tendo tofauti na lile lililotangulia. Kikundi cha walinzi kinaanza katika nyumba ya kuhani mkuu na kisha kutembea au kumwongoza Yesu kwenye jumba la kifalme la gavana, linaloitwa Praetorio. Hapa ndipo gavana alipokaa wakati alipokuwa Yerusalemu. Ilijumuisha ofisi za Warumi na chumba cha mahakama ili kuhukumu wahalifu. Viongozi wa Kiyahudi hawakutaka kujitia unajisi kwa kuingia ndani ya nyumba ya mtu wa Mataifa. Ikiwa wangekuwa wachafu kulingana na ibada, hawangeweza kula mlo wa Pasaka wakati wa sherehe ya sikukuu.</w:t>
      </w:r>
    </w:p>
    <w:p>
      <w:pPr/>
      <w:r>
        <w:rPr>
          <w:lang w:val="sw_KE" w:bidi="sw_KE"/>
        </w:rPr>
      </w:r>
      <w:r>
        <w:rPr>
          <w:lang w:val="sw_KE" w:bidi="sw_KE"/>
        </w:rPr>
        <w:t>Katika tukio la pili, tendo linatokea nje ya ikulu ya gavana. Kwa sababu viongozi wa Kiyahudi hawakutaka kuingia katika ikulu ya gavana, gavana alitoka nje ili kuzungumza nao. Huu ni wakati jina la Pilato linatajwa kama jina la gavana.</w:t>
      </w:r>
    </w:p>
    <w:p>
      <w:pPr/>
      <w:r>
        <w:rPr>
          <w:lang w:val="sw_KE" w:bidi="sw_KE"/>
        </w:rPr>
      </w:r>
      <w:r>
        <w:rPr>
          <w:lang w:val="sw_KE" w:bidi="sw_KE"/>
        </w:rPr>
        <w:t xml:space="preserve">Tukio la tatu linatokea ndani ya ikulu ya gavana kukiwa na Pilato na Yesu pekee. Pilato anamwuliza Yesu, "Je, </w:t>
      </w:r>
      <w:r>
        <w:rPr>
          <w:b/>
          <w:lang w:val="sw_KE" w:bidi="sw_KE"/>
        </w:rPr>
        <w:t>wewe</w:t>
      </w:r>
      <w:r>
        <w:rPr>
          <w:lang w:val="sw_KE" w:bidi="sw_KE"/>
        </w:rPr>
        <w:t xml:space="preserve"> ni mfalme wa Wayahudi?" Wakati Pilato anamwuliza Yesu swali hili, anasisitiza "wewe" kwa njia ya kudharauliwa, kana kwamba hafikiri kwamba mtu kama Yesu anaweza kuwa mfalme. Yesu anasema kwamba Yesu anashuhudia ukweli kuhusu Mungu ni nani na jinsi ya kuwa sehemu ya ufalme wa Mungu. Swali la Pilato, "Ukweli ni nini?" inarejelea moja kwa moja jinsi Yesu alivyoelezea kwamba alishuhudia ukweli. Swali la Pilato linapaswa kuonyesha kile Yesu alichosema kuhusu ukweli. Pilato haitaji jibu la swali hili. Kwa kweli, hii ni njia ya kupuuza hali na kumaliza mazungumzo.</w:t>
      </w:r>
    </w:p>
    <w:p>
      <w:pPr/>
      <w:r>
        <w:rPr>
          <w:lang w:val="sw_KE" w:bidi="sw_KE"/>
        </w:rPr>
      </w:r>
      <w:r>
        <w:rPr>
          <w:lang w:val="sw_KE" w:bidi="sw_KE"/>
        </w:rPr>
        <w:t>Simama hapa na tenga muda kwa shughuli hii: Mmeketi mahali pa kuhukumu, mshtaki mmoja wenu kwa shutuma za kutungwa na kumhoji, mjaribu kuthibitisha ana hatia, huku hakimu akifanikiwa kuonyesha mashimo/mapengo katika shutuma hizo. Sitisha sauti hii hapa.</w:t>
      </w:r>
    </w:p>
    <w:p>
      <w:pPr/>
      <w:r>
        <w:rPr>
          <w:lang w:val="sw_KE" w:bidi="sw_KE"/>
        </w:rPr>
      </w:r>
      <w:r>
        <w:rPr>
          <w:lang w:val="sw_KE" w:bidi="sw_KE"/>
        </w:rPr>
        <w:t>Tukio la nne linatokea nje ya jumba la kifalme la gavana. Pilato anarudi nje kwa kikundi cha viongozi wa Kiyahudi na kumpa Yesu uamuzi wake. Pilato anajitolea kutunza desturi ya kumwachilia mmoja wa wafungwa wa Kiyahudi kwa Wayahudi. Inaonekana kwamba Pilato anatumaini Wayahudi watamwomba Yesu aachiliwe. Hata hivyo, Wayahudi wanapiga kelele Baraba aachiliwe. Kupiga kelele ni njia nyingine ya kusema kwamba walipaza sauti au kupiga yowe. Wasikilizaji wa Yohana hawajasikia jina la Baraba hapo awali, kwa hiyo Yohana anamaliza hadithi hii kwa maelezo ya nani Baraba alikuwa—mwizi ambaye alikuwa sehemu ya maasi.</w:t>
      </w:r>
    </w:p>
    <w:p>
      <w:pPr/>
      <w:r>
        <w:rPr>
          <w:lang w:val="sw_KE" w:bidi="sw_KE"/>
        </w:rPr>
      </w:r>
      <w:r>
        <w:rPr>
          <w:lang w:val="sw_KE" w:bidi="sw_KE"/>
        </w:rPr>
        <w:t>Sasa kikundi kinapaswa kuunda ubao wa hadithi, kuchora au kutumia vitu ili kuonyesha na kufafanua simulizi pamoja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18:28–40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Simulizi hii ina matukio 4.</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Viongozi wa Kiyahudi</w:t>
      </w:r>
    </w:p>
    <w:p>
      <w:pPr>
        <w:pStyle w:val="ListBullet"/>
        <w:spacing w:line="240" w:lineRule="auto"/>
        <w:ind w:left="720"/>
      </w:pPr>
      <w:r>
        <w:rPr>
          <w:lang w:val="sw_KE" w:bidi="sw_KE"/>
        </w:rPr>
      </w:r>
      <w:r>
        <w:rPr>
          <w:lang w:val="sw_KE" w:bidi="sw_KE"/>
        </w:rPr>
        <w:t>Walinzi wa Kirumi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Kayafa</w:t>
      </w:r>
    </w:p>
    <w:p>
      <w:pPr>
        <w:pStyle w:val="ListBullet"/>
        <w:spacing w:line="240" w:lineRule="auto"/>
        <w:ind w:left="720"/>
      </w:pPr>
      <w:r>
        <w:rPr>
          <w:lang w:val="sw_KE" w:bidi="sw_KE"/>
        </w:rPr>
      </w:r>
      <w:r>
        <w:rPr>
          <w:lang w:val="sw_KE" w:bidi="sw_KE"/>
        </w:rPr>
        <w:t>Pilato</w:t>
      </w:r>
    </w:p>
    <w:p>
      <w:pPr>
        <w:pStyle w:val="ListBullet"/>
        <w:spacing w:line="240" w:lineRule="auto"/>
        <w:ind w:left="720"/>
      </w:pPr>
      <w:r>
        <w:rPr>
          <w:lang w:val="sw_KE" w:bidi="sw_KE"/>
        </w:rPr>
      </w:r>
      <w:r>
        <w:rPr>
          <w:lang w:val="sw_KE" w:bidi="sw_KE"/>
        </w:rPr>
        <w:t>Baraba</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nyakati fulani za igizo, sitisha igizo na muulize yule anayeigiza mhusika, "Unahisi nini au unafikiria nini?" Muigizaji anayeigiza wahusika hao anapaswa kueleza hisia au mawazo yake iwapo angekuwa mhusika huyo. Kisha Enedelea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Mapema asubuhi, mamlaka ya Kiyahudi na walinzi wa Kirumi wanamwongoza Yesu kutoka nyumba ya Kayafa hadi kwenye jumba la kifalme la gavana wa Kirumi au makao makuu huko Yerusalemu. Wayahudi hawakuingia jumba la kifalme la gavana ili waweze kujisafisha kwa ibada na kushiriki katika chakula cha Pasaka.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kama viongozi wa Kiyahudi, "Unahisi nini au unawaza nini?" Mtu anaweza kujibu mambo kama, "Ni afadhali hili lifanikiwe." Tunahitaji Warumi ili kuhakikisha kwamba Yesu anauawa," au "Kuna kitu kinaonekana si sawa kuhusu sisi kufanya hivi katikati ya usiku," au "Pilato anataka kudumisha amani, kwa hiyo nina hakika tukisababisha matatizo ya kutosha, tutafanikiwa na kumfanya Yesu auawe."</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 xml:space="preserve">Gavana Pilato anatoka nje ili kukutana na kikundi hicho na kuuliza wanamshtaki Yesu kwa jambo gani. Wayahudi wanamwambia Pilato kwamba yeye ni mhalifu, vinginevyo hawangemleta Yesu kwa Pilato. </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Pilato, "Unahisi vipi au unawaza nini?" Mtu anaweza kujibu mambo kama, "Sasa nimechanganyikiwa kwa sababu ni mapema sana asubuhi na hawajibu swali langu haswa," au "Hii haionekani kama suala la Kirumi." "Ninajiuliza ni nini hasa ambacho Wayahudi wanataka."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Pilato anawaambia viongozi wa Kiyahudi wamchukue na kumhukumu Yesu kwa sheria za Kiyahudi. Viongozi wa Kiyahudi wanamwambia Pilato kwamba hawawezi kumwua mtu yeyote. Hii ilisemwa ili kutimiza kile Yesu alichosema kuhusu aina ya kifo ambacho angekufa. Pilato anarudi katika jumba la kifalme na kumwomba Yesu aje pamoja naye ili kumhoji Yesu. Pilato anamwuliza Yesu kama Yesu ni Mfalme wa Wayahudi. Yesu anamwuliza Pilato kwa nini Pilato anauliza—kwa sababu Pilato anataka kujua au kwa sababu mtu alimwambia Pilato kuhusu Yesu. Pilato anajibu kwa kusema yeye si Myahudi na ni watu wa Yesu mwenyewe ambao wamemkabidhi Yesu kwa Pilato. Kwa hiyo Pilato anauliza alichofanya Yesu.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Pilato, "Unahisi vipi au unawaza nini?" Mtu anaweza kujibu mambo kama, "Ninajiuliza mtu huyu ni nani kwa kweli?" au "Anaonekana hana madhara, ninajiuliza kwa nini Wayahudi wanaonekana kumchukia sana," au "Hii inahisi kama vile kupoteza wakati wangu." "Haonekani kuwa amefanya chochote kibaya."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anamwambia Pilato kwamba Ufalme wa Yesu si wa ulimwengu wa dunia, vinginevyo watumishi wa Yesu wangekuwa wakipigana kwa ajili yake sasa. Pilato anasema basi kwamba Yesu ni mfalme. Yesu anajibu kwamba ni Pilato ndiye anayetumia neno mfalme. Yesu anasema kusudi lake la kuzaliwa na kuja ulimwenguni ni kushuhudia ukweli na kwamba wote ambao wanatambua ukweli wanasikiliza sauti ya Yesu. Pilato anauliza, "Ukweli ni nini?"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vipi au unawaza nini?" Mtu anaweza kujibu mambo kama, "Ninatamani Pilato angeelewa kweli mimi ni nani ili aweze kujua ukweli," au "Najua Pilato anajaribu kufanya kitu sahihi lakini haelewi kile chote kinachotokea."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Pilato anarudi nje kwa viongozi wa Kiyahudi na kuwaambia kwamba anaamini Yesu hana hatia. Lakini Pilato anajitolea kumwacha Myahudi mmoja wakati wa Pasaka, kama ilivyo desturi. Pilato anawauliza viongozi wa Kiyahudi kama wanataka iwe Mfalme wa Wayahudi. Lakini viongozi wa Kiyahudi walimlilia Pilato amwachie Baraba ambaye alikuwa mwizi.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kama viongozi wa Kiyahudi, "Unahisi nini au unawaza nini?" Mtu anaweza kujibu mambo kama, "Ndiyo! Tumeshinda!" au "Nilijua hii ingefanya kazi! Sasa tunaweza kumwondoa Yesu!"</w:t>
      </w:r>
    </w:p>
    <w:p>
      <w:pPr>
        <w:pStyle w:val="ListBullet"/>
        <w:spacing w:line="240" w:lineRule="auto"/>
        <w:ind w:left="720"/>
      </w:pPr>
      <w:r>
        <w:rPr>
          <w:lang w:val="sw_KE" w:bidi="sw_KE"/>
        </w:rPr>
      </w:r>
      <w:r>
        <w:rPr>
          <w:lang w:val="sw_KE" w:bidi="sw_KE"/>
        </w:rPr>
        <w:t>Muulize mtu anayeigiza Yesu, "Unahisi vipi au unawaza nini?" Mtu anaweza kujibu mambo kama, "Wakati wangu umefika. Baba, nipe nguvu," au "Viongozi hawa kwa kweli hawajui wanachofanya. Lakini hii ni lazima itokee kwa wokovu wa dunia yote."</w:t>
      </w:r>
    </w:p>
    <w:p>
      <w:pPr>
        <w:pStyle w:val="ListBullet"/>
        <w:spacing w:line="240" w:lineRule="auto"/>
        <w:ind w:left="720"/>
      </w:pPr>
      <w:r>
        <w:rPr>
          <w:lang w:val="sw_KE" w:bidi="sw_KE"/>
        </w:rPr>
      </w:r>
      <w:r>
        <w:rPr>
          <w:lang w:val="sw_KE" w:bidi="sw_KE"/>
        </w:rPr>
        <w:t>Muulize mtu anayeigiza Pilato, "Unahisi vipi au unawaza nini?" Mtu anaweza kujibu mambo kama, "Ninahisi huruma kwa Yesu. Hakufanya chochote kibaya lakini hakika aliwakera viongozi wa Kiyahudi kwa namna fulani," au "Siwezi kulaumiwa kwa hili. Hili ni tendo la viongozi wa Kiyahudi. Siwezi kuamini wanachagua Baraba.</w:t>
      </w:r>
      <w:r>
        <w:rPr>
          <w:lang w:val="sw_KE" w:bidi="sw_KE"/>
        </w:rPr>
      </w:r>
    </w:p>
    <w:p>
      <w:pPr>
        <w:pStyle w:val="Heading3"/>
      </w:pPr>
      <w:r>
        <w:rPr>
          <w:lang w:val="sw_KE" w:bidi="sw_KE"/>
        </w:rPr>
        <w:t>Kujaza Mapengo</w:t>
      </w:r>
    </w:p>
    <w:p>
      <w:pPr/>
      <w:r>
        <w:rPr>
          <w:lang w:val="sw_KE" w:bidi="sw_KE"/>
        </w:rPr>
      </w:r>
      <w:r>
        <w:rPr>
          <w:lang w:val="sw_KE" w:bidi="sw_KE"/>
        </w:rPr>
        <w:t>Sikiliza toleo la sauti la Yohana 18:28–40 katika tafsiri rahisi zaidi kuelewa.</w:t>
      </w:r>
    </w:p>
    <w:p>
      <w:pPr/>
      <w:r>
        <w:rPr>
          <w:lang w:val="sw_KE" w:bidi="sw_KE"/>
        </w:rPr>
      </w:r>
      <w:r>
        <w:rPr>
          <w:lang w:val="sw_KE" w:bidi="sw_KE"/>
        </w:rPr>
        <w:t>Katika hatua hii kikundi kitajadili maneno muhimu na istilahi zilizomo katika simulizi hii.</w:t>
      </w:r>
    </w:p>
    <w:p>
      <w:pPr/>
      <w:r>
        <w:rPr>
          <w:lang w:val="sw_KE" w:bidi="sw_KE"/>
        </w:rPr>
      </w:r>
      <w:r>
        <w:rPr>
          <w:lang w:val="sw_KE" w:bidi="sw_KE"/>
        </w:rPr>
        <w:t xml:space="preserve">Mapema asubuhi, mamlaka ya Kiyahudi na walinzi wa Kirumi wanamwongoza Yesu kutoka nyumbani kwa Kayafa, kuhani mkuu, hadi kwenye jumba la gavana wa Kirumi au makao makuu huko Yerusalemu linaloitwa </w:t>
      </w:r>
      <w:r>
        <w:rPr>
          <w:b/>
          <w:lang w:val="sw_KE" w:bidi="sw_KE"/>
        </w:rPr>
        <w:t>Pritoria</w:t>
      </w:r>
      <w:r>
        <w:rPr>
          <w:lang w:val="sw_KE" w:bidi="sw_KE"/>
        </w:rPr>
        <w:t xml:space="preserve">. Wayahudi hawakuingia katika jumba la gavana ili wasitiwe unajisi, au kuwa </w:t>
      </w:r>
      <w:r>
        <w:rPr>
          <w:b/>
          <w:lang w:val="sw_KE" w:bidi="sw_KE"/>
        </w:rPr>
        <w:t>najisi kulingana na taratibu za kidini</w:t>
      </w:r>
      <w:r>
        <w:rPr>
          <w:lang w:val="sw_KE" w:bidi="sw_KE"/>
        </w:rPr>
        <w:t>, na kushiriki katika mlo wa Pasaka. Kuwa najisi kulimaanisha kwamba mtu au kitu hakikufaa kwa huduma ya Mungu.</w:t>
      </w:r>
    </w:p>
    <w:p>
      <w:pPr/>
      <w:r>
        <w:rPr>
          <w:lang w:val="sw_KE" w:bidi="sw_KE"/>
        </w:rPr>
      </w:r>
      <w:r>
        <w:rPr>
          <w:lang w:val="sw_KE" w:bidi="sw_KE"/>
        </w:rPr>
        <w:t xml:space="preserve">Simameni hapa na mjadili kama kikundi neno gani au kifungu gani cha maneno mtakachotumia kwa </w:t>
      </w:r>
      <w:r>
        <w:rPr>
          <w:b/>
          <w:lang w:val="sw_KE" w:bidi="sw_KE"/>
        </w:rPr>
        <w:t>najisi</w:t>
      </w:r>
      <w:r>
        <w:rPr>
          <w:lang w:val="sw_KE" w:bidi="sw_KE"/>
        </w:rPr>
        <w:t xml:space="preserve">. Tafuta neno </w:t>
      </w:r>
      <w:r>
        <w:rPr>
          <w:lang w:val="sw_KE" w:bidi="sw_KE"/>
        </w:rPr>
        <w:t>najisi</w:t>
      </w:r>
      <w:r>
        <w:rPr>
          <w:lang w:val="sw_KE" w:bidi="sw_KE"/>
        </w:rPr>
        <w:t xml:space="preserve"> kwenye Faharasa Kuu kwa maelezo zaidi. Ikiwa tayari umetafsiri neno hili katika kitabu kingine cha Biblia, tumia neno lile ulilotumia huko. Sitisha sauti hii hapa.</w:t>
      </w:r>
    </w:p>
    <w:p>
      <w:pPr/>
      <w:r>
        <w:rPr>
          <w:lang w:val="sw_KE" w:bidi="sw_KE"/>
        </w:rPr>
      </w:r>
      <w:r>
        <w:rPr>
          <w:b/>
          <w:lang w:val="sw_KE" w:bidi="sw_KE"/>
        </w:rPr>
        <w:t>Pasaka</w:t>
      </w:r>
      <w:r>
        <w:rPr>
          <w:lang w:val="sw_KE" w:bidi="sw_KE"/>
        </w:rPr>
        <w:t xml:space="preserve"> ilikuwa sherehe muhimu ya Kiyahudi iliyowakumbusha Waisraeli wakati Mungu alipowatoa Misri. Tumia neno lile lile kwa ajili ya Pasaka kama ulivyotumia katika simulizi za awali. Kwa maelezo zaidi kuhusu </w:t>
      </w:r>
      <w:r>
        <w:rPr>
          <w:lang w:val="sw_KE" w:bidi="sw_KE"/>
        </w:rPr>
        <w:t>Pasaka</w:t>
      </w:r>
      <w:r>
        <w:rPr>
          <w:lang w:val="sw_KE" w:bidi="sw_KE"/>
        </w:rPr>
        <w:t>, rejelea Faharasa Kuu.</w:t>
      </w:r>
    </w:p>
    <w:p>
      <w:pPr/>
      <w:r>
        <w:rPr>
          <w:lang w:val="sw_KE" w:bidi="sw_KE"/>
        </w:rPr>
      </w:r>
      <w:r>
        <w:rPr>
          <w:lang w:val="sw_KE" w:bidi="sw_KE"/>
        </w:rPr>
        <w:t xml:space="preserve">Gavana Pilato anatoka nje ili kukutana na kikundi hicho na kuuliza wanamshtaki Yesu kwa jambo gani. Wayahudi wanamwambia Pilato kwamba huyu ni mhalifu, vinginevyo hawangemleta Yesu kwa Pilato. Pilato anawaambia viongozi wa Kiyahudi wamchukue na kumhukumu Yesu kwa </w:t>
      </w:r>
      <w:r>
        <w:rPr>
          <w:b/>
          <w:lang w:val="sw_KE" w:bidi="sw_KE"/>
        </w:rPr>
        <w:t>sheria</w:t>
      </w:r>
      <w:r>
        <w:rPr>
          <w:lang w:val="sw_KE" w:bidi="sw_KE"/>
        </w:rPr>
        <w:t xml:space="preserve"> ya Kiyahudi. Sheria ilikuwa seti ya maelekezo yaliyotolewa kwa Waisraeli na Mungu kupitia Musa. Tumia neno lile lile kwa ajili ya sheria kama ulivyotumia katika vifungu vya awali. Kwa maelezo zaidi kuhusu </w:t>
      </w:r>
      <w:r>
        <w:rPr>
          <w:lang w:val="sw_KE" w:bidi="sw_KE"/>
        </w:rPr>
        <w:t>sheria</w:t>
      </w:r>
      <w:r>
        <w:rPr>
          <w:lang w:val="sw_KE" w:bidi="sw_KE"/>
        </w:rPr>
        <w:t>, rejelea Faharasa Kuu.</w:t>
      </w:r>
    </w:p>
    <w:p>
      <w:pPr/>
      <w:r>
        <w:rPr>
          <w:lang w:val="sw_KE" w:bidi="sw_KE"/>
        </w:rPr>
      </w:r>
      <w:r>
        <w:rPr>
          <w:lang w:val="sw_KE" w:bidi="sw_KE"/>
        </w:rPr>
        <w:t xml:space="preserve">Viongozi wa Kiyahudi wanamwambia Pilato kwamba hawawezi kumwua mtu yeyote. Pilato anarudi katika jumba la kifalme na kumwuliza Yesu kama Yesu ni </w:t>
      </w:r>
      <w:r>
        <w:rPr>
          <w:b/>
          <w:lang w:val="sw_KE" w:bidi="sw_KE"/>
        </w:rPr>
        <w:t>Mfalme wa Wayahudi</w:t>
      </w:r>
      <w:r>
        <w:rPr>
          <w:lang w:val="sw_KE" w:bidi="sw_KE"/>
        </w:rPr>
        <w:t xml:space="preserve">. </w:t>
      </w:r>
      <w:r>
        <w:rPr>
          <w:b/>
          <w:lang w:val="sw_KE" w:bidi="sw_KE"/>
        </w:rPr>
        <w:t>Mfalme</w:t>
      </w:r>
      <w:r>
        <w:rPr>
          <w:lang w:val="sw_KE" w:bidi="sw_KE"/>
        </w:rPr>
        <w:t xml:space="preserve"> ni mtu aliyetawala mji, nchi, au himaya. </w:t>
      </w:r>
      <w:r>
        <w:rPr>
          <w:b/>
          <w:lang w:val="sw_KE" w:bidi="sw_KE"/>
        </w:rPr>
        <w:t>Wayahudi</w:t>
      </w:r>
      <w:r>
        <w:rPr>
          <w:lang w:val="sw_KE" w:bidi="sw_KE"/>
        </w:rPr>
        <w:t xml:space="preserve"> ni uzao wa Ibrahimu ambao pia wanajulikana kama Waisraeli. Tumia maneno yale yale kwa mfalme na Wayahudi ambayo umetumia katika simulizi za awali. Kwa maelezo zaidi kuhusu </w:t>
      </w:r>
      <w:r>
        <w:rPr>
          <w:lang w:val="sw_KE" w:bidi="sw_KE"/>
        </w:rPr>
        <w:t>mfalme</w:t>
      </w:r>
      <w:r>
        <w:rPr>
          <w:lang w:val="sw_KE" w:bidi="sw_KE"/>
        </w:rPr>
        <w:t xml:space="preserve"> na </w:t>
      </w:r>
      <w:r>
        <w:rPr>
          <w:lang w:val="sw_KE" w:bidi="sw_KE"/>
        </w:rPr>
        <w:t>Wayahudi</w:t>
      </w:r>
      <w:r>
        <w:rPr>
          <w:lang w:val="sw_KE" w:bidi="sw_KE"/>
        </w:rPr>
        <w:t>, rejelea Faharasa Kuu.</w:t>
      </w:r>
    </w:p>
    <w:p>
      <w:pPr/>
      <w:r>
        <w:rPr>
          <w:lang w:val="sw_KE" w:bidi="sw_KE"/>
        </w:rPr>
      </w:r>
      <w:r>
        <w:rPr>
          <w:lang w:val="sw_KE" w:bidi="sw_KE"/>
        </w:rPr>
        <w:t>Pilato anauliza kile Yesu amefanya, na Pilato anasema kwamba watu na makuhani wakuu,</w:t>
      </w:r>
      <w:r>
        <w:rPr>
          <w:b/>
          <w:lang w:val="sw_KE" w:bidi="sw_KE"/>
        </w:rPr>
        <w:t xml:space="preserve"> au wanaoon</w:t>
      </w:r>
      <w:r>
        <w:rPr>
          <w:lang w:val="sw_KE" w:bidi="sw_KE"/>
        </w:rPr>
        <w:t xml:space="preserve">goza, wamemkabidhi Yesu kwake. Yesu anamwambia Pilato kwamba </w:t>
      </w:r>
      <w:r>
        <w:rPr>
          <w:b/>
          <w:lang w:val="sw_KE" w:bidi="sw_KE"/>
        </w:rPr>
        <w:t>Ufalme</w:t>
      </w:r>
      <w:r>
        <w:rPr>
          <w:lang w:val="sw_KE" w:bidi="sw_KE"/>
        </w:rPr>
        <w:t xml:space="preserve"> wa Yesu si wa ulimwengu wa dunia, vinginevyo watumishi wa Yesu wangekuwa wakipigana kwa ajili yake sasa. Ufalme ni eneo ambapo mfalme anatawala. Tumia neno lile lile kwa ufalme ambalo umetumia katika vifungu vya awali. Kwa maelezo zaidi kuhusu </w:t>
      </w:r>
      <w:r>
        <w:rPr>
          <w:lang w:val="sw_KE" w:bidi="sw_KE"/>
        </w:rPr>
        <w:t>ufalme</w:t>
      </w:r>
      <w:r>
        <w:rPr>
          <w:lang w:val="sw_KE" w:bidi="sw_KE"/>
        </w:rPr>
        <w:t xml:space="preserve"> na </w:t>
      </w:r>
      <w:r>
        <w:rPr>
          <w:lang w:val="sw_KE" w:bidi="sw_KE"/>
        </w:rPr>
        <w:t>kuhani</w:t>
      </w:r>
      <w:r>
        <w:rPr>
          <w:lang w:val="sw_KE" w:bidi="sw_KE"/>
        </w:rPr>
        <w:t>, rejelea Faharasa Kuu.</w:t>
      </w:r>
    </w:p>
    <w:p>
      <w:pPr/>
      <w:r>
        <w:rPr>
          <w:lang w:val="sw_KE" w:bidi="sw_KE"/>
        </w:rPr>
      </w:r>
      <w:r>
        <w:rPr>
          <w:lang w:val="sw_KE" w:bidi="sw_KE"/>
        </w:rPr>
        <w:t>Pilato anasema basi kwamba Yesu ni mfalme. Yesu anajibu kwamba Pilato ni yule ambaye anatumia neno mfalme. Yesu anasema kusudi lake la kuzaliwa na kuja ulimwenguni ni kushuhudia ukweli wa Mungu ni nani, na kwamba wote wanaoutambua ukweli huo wanasikiliza sauti ya Yesu. Pilato anauliza, "Ukweli ni nini?"</w:t>
      </w:r>
    </w:p>
    <w:p>
      <w:pPr/>
      <w:r>
        <w:rPr>
          <w:lang w:val="sw_KE" w:bidi="sw_KE"/>
        </w:rPr>
      </w:r>
      <w:r>
        <w:rPr>
          <w:lang w:val="sw_KE" w:bidi="sw_KE"/>
        </w:rPr>
        <w:t>Pilato anarudi nje kwa viongozi wa Kiyahudi na kuwaambia kwamba anaamini Yesu hana hatia. Lakini Pilato anajitolea kumwacha Myahudi mmoja ambaye yuko gerezani, wakati wa Pasaka, kama ilivyo desturi. Pilato anawauliza viongozi wa Kiyahudi kama wanataka awe Mfalme wa Wayahudi. Lakini viongozi wa Kiyahudi walipiga kelele wakimtaka Pilato amwachie Baraba ambaye alikuwa mtu wa vurugu.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kusahihishana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vyovyote, miondoko au ubao wao wa hadithi ili kuwasaidia kukumbuka fungu hilo la maneno. Sitisha sauti hii ya kurekodi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19:1–16</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19:1–16 na muiweke mioyoni mwenu.</w:t>
      </w:r>
    </w:p>
    <w:p>
      <w:pPr/>
      <w:r>
        <w:rPr>
          <w:lang w:val="sw_KE" w:bidi="sw_KE"/>
        </w:rPr>
      </w:r>
      <w:r>
        <w:rPr>
          <w:lang w:val="sw_KE" w:bidi="sw_KE"/>
        </w:rPr>
        <w:t>Sikiliza toleo la sauti la Yohana 19:1–16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na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19:1–16 katika tafsiri rahisi zaidi kuelewa.</w:t>
      </w:r>
    </w:p>
    <w:p>
      <w:pPr/>
      <w:r>
        <w:rPr>
          <w:lang w:val="sw_KE" w:bidi="sw_KE"/>
        </w:rPr>
      </w:r>
      <w:r>
        <w:rPr>
          <w:lang w:val="sw_KE" w:bidi="sw_KE"/>
        </w:rPr>
        <w:t>Yesu alikamatwa na kuletwa kwa Kayafa, kuhani mkuu wa Kiyahudi na Anasi, baba mkwe wa Kayafa. Kisha, Wayahudi walimchukua Yesu kwenye jumba la kifalme la gavana wa Kirumi, Pilato. Pilato alizungumza na Wayahudi nje, na kisha na Yesu ndani ya jumba la kifalme. Pilato alirudi nje na kuwaambia Wayahudi kwamba hakuona hatia yoyote ndani ya Yesu. Pilato alitaka kumwachilia Yesu, lakini Wayahudi waliomba amwachie Baraba, mwizi, badala yake. Wayahudi walitaka Yesu afe. Sasa, Pilato anawafanya askari wampige Yesu na kuzungumza tena na Wayahudi na pia na Yesu kuhusu kwa nini Yesu anapaswa kuachiwa. Viongozi wa Kiyahudi wanaendelea kupiga kelele "Msulubishe!" Hatimaye, Pilato anamkabidhi Yesu ili asulubiwe.</w:t>
      </w:r>
    </w:p>
    <w:p>
      <w:pPr/>
      <w:r>
        <w:rPr>
          <w:lang w:val="sw_KE" w:bidi="sw_KE"/>
        </w:rPr>
      </w:r>
      <w:r>
        <w:rPr>
          <w:lang w:val="sw_KE" w:bidi="sw_KE"/>
        </w:rPr>
        <w:t>Simulizi hii inaanza na amri ya Pilato kwa askari wampige Yesu. Katika lugha ya asili, inasema kwamba Pilato alimpiga Yesu. Hata hivyo, ni wazi kwamba kwa sababu Pilato alikuwa gavana, Pilato aliamuru askari wake wa Kirumi wampige Yesu. Askari walitumia mjeledi ili kumpiga Yesu sana. Mjeledi huo ulikuwa na kamba ndefu za ngozi, wakati mwingine zikiwa na miiba, mifupa, au madini ya risasi yaliyoongezwa kwenye ngozi hiyo ili kumjeruhi mhalifu zaidi. Aina hii ya kupigwa kwa kawaida ilitokea kabla ya kunyongwa kwa mhalifu, lakini katika hali hii, walimpiga Yesu kabla ya kuamua hatia yake. Kupigwa wakati mwingine kulikuwa kukali sana kiasi kwamba kulimwua mtu.</w:t>
      </w:r>
    </w:p>
    <w:p>
      <w:pPr/>
      <w:r>
        <w:rPr>
          <w:lang w:val="sw_KE" w:bidi="sw_KE"/>
        </w:rPr>
      </w:r>
      <w:r>
        <w:rPr>
          <w:lang w:val="sw_KE" w:bidi="sw_KE"/>
        </w:rPr>
        <w:t xml:space="preserve">Simama hapa na uangalie picha ya </w:t>
      </w:r>
      <w:r>
        <w:rPr>
          <w:lang w:val="sw_KE" w:bidi="sw_KE"/>
        </w:rPr>
        <w:t>mjeledi</w:t>
      </w:r>
      <w:r>
        <w:rPr>
          <w:lang w:val="sw_KE" w:bidi="sw_KE"/>
        </w:rPr>
        <w:t xml:space="preserve"> kama kikundi. Sitisha sauti hii hapa.</w:t>
      </w:r>
    </w:p>
    <w:p>
      <w:pPr/>
      <w:r>
        <w:rPr>
          <w:lang w:val="sw_KE" w:bidi="sw_KE"/>
        </w:rPr>
      </w:r>
      <w:r>
        <w:rPr>
          <w:lang w:val="sw_KE" w:bidi="sw_KE"/>
        </w:rPr>
        <w:t>Askari pia walisuka taji kwa matawi ya miiba. Wakati wa Yesu, Kaisari wa Kirumi au viongozi wengine walivaa taji ili kuwakilisha heshima. Taji kwa kawaida ilikuwa na ncha zilizoelekea juu. Miiba kwenye taji pia ilielekea juu. Askari waliweka taji juu ya kichwa cha Yesu ili kumdhihaki Yesu. Askari pia walimvisha Yesu vazi la zambarau. Joho ni koti refu au kilemba. Wafalme walivaa mavazi yaliyotengenezwa kwa rangi ya zambarau kwa sababu ilikuwa ya gharama kubwa zaidi na kuchukuliwa kuwa ya heshima. Askari walitaka Yesu aonekane kama mfalme ili waweze kumcheka.</w:t>
      </w:r>
    </w:p>
    <w:p>
      <w:pPr/>
      <w:r>
        <w:rPr>
          <w:lang w:val="sw_KE" w:bidi="sw_KE"/>
        </w:rPr>
      </w:r>
      <w:r>
        <w:rPr>
          <w:lang w:val="sw_KE" w:bidi="sw_KE"/>
        </w:rPr>
        <w:t xml:space="preserve">Simameni hapa na mziangalie picha za </w:t>
      </w:r>
      <w:r>
        <w:rPr>
          <w:lang w:val="sw_KE" w:bidi="sw_KE"/>
        </w:rPr>
        <w:t>taji la miiba</w:t>
      </w:r>
      <w:r>
        <w:rPr>
          <w:lang w:val="sw_KE" w:bidi="sw_KE"/>
        </w:rPr>
        <w:t xml:space="preserve"> na </w:t>
      </w:r>
      <w:r>
        <w:rPr>
          <w:lang w:val="sw_KE" w:bidi="sw_KE"/>
        </w:rPr>
        <w:t>vazi la zambarau</w:t>
      </w:r>
      <w:r>
        <w:rPr>
          <w:lang w:val="sw_KE" w:bidi="sw_KE"/>
        </w:rPr>
        <w:t xml:space="preserve"> mkiwa kama kikundi. Sitisha sauti hii hapa.</w:t>
      </w:r>
    </w:p>
    <w:p>
      <w:pPr/>
      <w:r>
        <w:rPr>
          <w:lang w:val="sw_KE" w:bidi="sw_KE"/>
        </w:rPr>
      </w:r>
      <w:r>
        <w:rPr>
          <w:lang w:val="sw_KE" w:bidi="sw_KE"/>
        </w:rPr>
        <w:t>Askari wa Kirumi pia walimwambia Yesu, "Salamu, Mfalme wa Wayahudi" kama njia nyingine ya kumdhihaki. Kusema "salamu, Mfalme," ilikuwa njia ya kawaida ambayo Warumi walimsalimu Kaisari wa Kirumi. Askari hawakuwa wakimheshimu Yesu kiuhalisia waliposema, "Mfalme wa Wayahudi." Askari pia walimpiga usoni mara kwa mara walipokuwa wakimdhihaki. Mambo haya yote—taji ya miiba, vazi la zambarau, kumwita Mfalme wa Wayahudi, na kumpiga—yalikuwa ya kumfedhehisha. Warumi walikuwa na nguvu juu ya Wayahudi, kwa hiyo ndiyo sababu walidhani ilikuwa ya kuchekesha kujifanya Yesu alikuwa mfalme wa watu wa Kiyahudi wasio na nguvu.</w:t>
      </w:r>
    </w:p>
    <w:p>
      <w:pPr/>
      <w:r>
        <w:rPr>
          <w:lang w:val="sw_KE" w:bidi="sw_KE"/>
        </w:rPr>
      </w:r>
      <w:r>
        <w:rPr>
          <w:lang w:val="sw_KE" w:bidi="sw_KE"/>
        </w:rPr>
        <w:t>Sitisha hapa na mjadili swali hili kama kikundi: Mnamsalimu vipi mkuu, mfalme, au kiongozi mwingine katika utamaduni wenu? Unasema nini au kufanya nini ili kumheshimu? Sitisha sauti hii hapa.</w:t>
      </w:r>
    </w:p>
    <w:p>
      <w:pPr/>
      <w:r>
        <w:rPr>
          <w:lang w:val="sw_KE" w:bidi="sw_KE"/>
        </w:rPr>
      </w:r>
      <w:r>
        <w:rPr>
          <w:lang w:val="sw_KE" w:bidi="sw_KE"/>
        </w:rPr>
        <w:t>Pilato alirudi nje kwa Wayahudi na kuwaambia hakuona hatia yoyote ndani ya Yesu. Viongozi wa Kiyahudi walibakia nje ya nyumba ya Pilato ili wasiwe wachafu na wasiweze kula chakula cha Pasaka. Pilato anawaamuru askari wamlete Yesu kwa Wayahudi. Wakati Yesu anatoka nje, bado amevaa taji ya miiba na vazi la zambarau. Yesu pia pengine anatokwa na damu kwa sababu ya kupigwa kukali alikopata. Pilato anawaambia watu, "Huyu hapa ndiye yule mtu!" Pilato pengine alitaka watu waone kwamba Yesu hakuwa tishio kwa serikali ya Kirumi, na hakukuwa na sababu ya kumwua Yesu. Inawezekana Pilato alitumaini kwamba Wayahudi wangemchukua Yesu ili wenyewe wamalize kazi ya kumwua.</w:t>
      </w:r>
    </w:p>
    <w:p>
      <w:pPr/>
      <w:r>
        <w:rPr>
          <w:lang w:val="sw_KE" w:bidi="sw_KE"/>
        </w:rPr>
      </w:r>
      <w:r>
        <w:rPr>
          <w:lang w:val="sw_KE" w:bidi="sw_KE"/>
        </w:rPr>
        <w:t>Makuhani wakuu na maafisa walimwona Yesu, na mara moja walipiga kelele "Msulubishe!" Msulubishe!" Makuhani wakuu walikuwa viongozi wakuu wa kidini wa Kiyahudi. Maafisa wao walikuwa walinzi wa hekalu ambao waliripoti kwa makuhani wakuu. Makuhani wakuu na maafisa walitaka Yesu afe kwa kusulubishwa, ambayo ilikuwa adhabu kali zaidi ambayo Warumi walitumia kwa kuwaua wahalifu. Magogo mawili ya mbao yalifungwa pamoja katika msalaba, na kisha askari walimpigilia misumari au kumfunga mhalifu msalabani. Waliuinua msalaba, na mhalifu alikufa kifo cha polepole na cha uchungu akining'inia msalabani. Makuhani wakuu na maafisa walisema "msulubishe" mara mbili ili kuonyesha jinsi walivyotaka Yesu afe. Wayahudi hawakuweza kumwua mtu kwa kusulubishwa kwa sababu ya sheria zao za kidini. Walitaka Warumi wamchukue Yesu na kumsulubisha.</w:t>
      </w:r>
    </w:p>
    <w:p>
      <w:pPr/>
      <w:r>
        <w:rPr>
          <w:lang w:val="sw_KE" w:bidi="sw_KE"/>
        </w:rPr>
      </w:r>
      <w:r>
        <w:rPr>
          <w:lang w:val="sw_KE" w:bidi="sw_KE"/>
        </w:rPr>
        <w:t>Sitisha hapa na mjadili swali hili kama kikundi: Katika utamaduni wenu, mnaadhibu vipi wahalifu? Ni adhabu gani mbaya zaidi kwa mhalifu? Ikiwa inahusisha utekelezaji wa adhabu ya kifo, elezea ni aina gani ya utekelezaji inayoruhusiwa au ni ya kawaida katika utamaduni wako. Sitisha sauti hii hapa.</w:t>
      </w:r>
    </w:p>
    <w:p>
      <w:pPr/>
      <w:r>
        <w:rPr>
          <w:lang w:val="sw_KE" w:bidi="sw_KE"/>
        </w:rPr>
      </w:r>
      <w:r>
        <w:rPr>
          <w:lang w:val="sw_KE" w:bidi="sw_KE"/>
        </w:rPr>
        <w:t>Pilato hakutaka kumsulubisha Yesu, kwa hiyo aliwaambia makuhani wakuu na maafisa kwamba wanapaswa kumsulubisha Yesu wenyewe, yaani wawe ndio wanaohusika na kifo cha Yesu. Pilato alijua kwamba sheria ya Kiyahudi ilisema Wayahudi hawawezi kumsulubisha mtu yeyote. Pilato pia anasema kwa mara ya tatu kwamba haoni hatia ndani ya Yesu. Lakini Wayahudi wanamwambia Pilato wana sheria ya kidini ya Kiyahudi kwamba mtu yeyote ambaye anatumia jina la Mungu vibaya ni lazima afe. Wanasema Yesu alidai kuwa Mwana wa Mungu, na jambo hili linatumia vibaya jina la Mungu kwa sababu linamfanya ajifanye kuwa sawa na Mungu. Viongozi wa Kiyahudi wanaonyesha jinsi walivyo walivyo vigeugeu. Mapema, walimwambia Pilato hawawezi kumwua Yesu kwa sababu ya sheria zao za Kiyahudi, lakini sasa wanasema Yesu ni lazima afe kwa sababu ya sheria zao za Kiyahudi. Pia wanaonyesha sababu ya kweli ya kumtaka Yesu afe—si kwa sababu yeye ni tishio kwa Roma, bali kwa sababu anadai kuwa Mwana wa Mungu. Katika siku za nyuma, walijaribu mara mbili kumwua Yesu, lakini si kwa kusulubishwa.</w:t>
      </w:r>
    </w:p>
    <w:p>
      <w:pPr/>
      <w:r>
        <w:rPr>
          <w:lang w:val="sw_KE" w:bidi="sw_KE"/>
        </w:rPr>
      </w:r>
      <w:r>
        <w:rPr>
          <w:lang w:val="sw_KE" w:bidi="sw_KE"/>
        </w:rPr>
        <w:t>Pilato alirudi ndani ya jumba la kifalme ili kuzungumza na Yesu. Haya ni makao makuu ya serikali ya Kirumi kwa mkoa huo. Pilato pia anaishi katika jumba la kifalme. Pilato alizungumza na Wayahudi nje, na pia na Yesu ndani ya jumba la kifalme.</w:t>
      </w:r>
    </w:p>
    <w:p>
      <w:pPr/>
      <w:r>
        <w:rPr>
          <w:lang w:val="sw_KE" w:bidi="sw_KE"/>
        </w:rPr>
      </w:r>
      <w:r>
        <w:rPr>
          <w:lang w:val="sw_KE" w:bidi="sw_KE"/>
        </w:rPr>
        <w:t xml:space="preserve">Simameni hapa na muangalie picha ya </w:t>
      </w:r>
      <w:r>
        <w:rPr>
          <w:lang w:val="sw_KE" w:bidi="sw_KE"/>
        </w:rPr>
        <w:t>ikulu</w:t>
      </w:r>
      <w:r>
        <w:rPr>
          <w:lang w:val="sw_KE" w:bidi="sw_KE"/>
        </w:rPr>
        <w:t xml:space="preserve"> kama kikundi. Sitisha sauti hii hapa.</w:t>
      </w:r>
    </w:p>
    <w:p>
      <w:pPr/>
      <w:r>
        <w:rPr>
          <w:lang w:val="sw_KE" w:bidi="sw_KE"/>
        </w:rPr>
      </w:r>
      <w:r>
        <w:rPr>
          <w:lang w:val="sw_KE" w:bidi="sw_KE"/>
        </w:rPr>
        <w:t>Katika lugha ya asili, inasema Pilato "aliogopa hata zaidi," ikimaanisha inaelekea Pilato tayari alikuwa anaogopa kumhukumu Yesu. Pilato anamwuliza Yesu, "Unatoka wapi?" Swali hili pengine linaonyesha Pilato anataka kujua kama Yesu anatoka mahali pengine katika Israeli ili mtu mwingine aweze kuwajibika kwa kesi ya Yesu. Pia inawezekana Pilato anataka kujua kama Yesu anatoka duniani au mbinguni. Yesu hamjibu Pilato. Pilato alitarajia Yesu ajitetee, na Pilato anamwuliza Yesu maswali mawili, "Kwa nini huzungumzi nami?" na "Je, hujui nina nguvu ya kukuachilia au kukusulubisha?" Pilato hatarajii jibu la maswali haya. Pilato anakasirika kwamba Yesu anakataa kuzungumza. Pilato anataka kuonyesha kwamba ana mamlaka ya kumwacha Yesu aende au kuamuru askari wamuue Yesu.</w:t>
      </w:r>
    </w:p>
    <w:p>
      <w:pPr/>
      <w:r>
        <w:rPr>
          <w:lang w:val="sw_KE" w:bidi="sw_KE"/>
        </w:rPr>
      </w:r>
      <w:r>
        <w:rPr>
          <w:lang w:val="sw_KE" w:bidi="sw_KE"/>
        </w:rPr>
        <w:t>Yesu anamjibu Pilato kwa kusema Mungu alimpa Pilato nguvu. "Kutoka juu" ni njia ya kurejelea Mungu kutoa nguvu kwa watu. Inawezekana Pilato alielewa "kutoka juu" kumaanisha mfumo wa amri wa kijeshi wa Kirumi. Yesu anasisitiza kwamba Pilato hangekuwa na nguvu yoyote juu ya Yesu kama Mungu hangempa Pilato. Hii inazungumza kuhusu hali ambayo si kweli. Pilato ana nguvu juu ya Yesu, lakini kwa sababu tu Mungu alimpa Pilato nguvu hii kama gavana. Mungu pekee ndiye hakika mwenye nguvu na mamlaka juu ya hali.</w:t>
      </w:r>
    </w:p>
    <w:p>
      <w:pPr/>
      <w:r>
        <w:rPr>
          <w:lang w:val="sw_KE" w:bidi="sw_KE"/>
        </w:rPr>
      </w:r>
      <w:r>
        <w:rPr>
          <w:lang w:val="sw_KE" w:bidi="sw_KE"/>
        </w:rPr>
        <w:t>Sitisha hapa na mjadili swali hili kama kikundi: Jadili mlolongo wa mamlaka ya kisiasa au ya kijeshi katika utamaduni wenu. Nani anasimamia, na ni nani watu walio chini ya mamlaka yao? Sitisha sauti hii hapa.</w:t>
      </w:r>
    </w:p>
    <w:p>
      <w:pPr/>
      <w:r>
        <w:rPr>
          <w:lang w:val="sw_KE" w:bidi="sw_KE"/>
        </w:rPr>
      </w:r>
      <w:r>
        <w:rPr>
          <w:lang w:val="sw_KE" w:bidi="sw_KE"/>
        </w:rPr>
        <w:t>Yesu pia anasema kwamba "yule ambaye alinikabidhi kwako" amefanya dhambi zaidi kuliko Pilato. Pilato ana hatia ya dhambi kwa kumhukumu Yesu, lakini mtu mwingine ametenda dhambi zaidi. Makuhani wakuu na maafisa walimkabidhi Yesu kwa Pilato, lakini katika lugha ya asili, "yule" yuko katika umoja. Watu wengine wanafikiri hii inarejelea Yuda, ambaye alimsaliti Yesu. Pia inawezekana hii inarejelea shetani kwa sababu yeye ndiye anayemjaribu Yuda. Hata hivyo, mtu huyu pengine ni Kayafa, kuhani mkuu. Kayafa alichagua kumtuma Yesu kwa Pilato, kwa hiyo Kayafa alifanya dhambi zaidi kuliko Pilato.</w:t>
      </w:r>
    </w:p>
    <w:p>
      <w:pPr/>
      <w:r>
        <w:rPr>
          <w:lang w:val="sw_KE" w:bidi="sw_KE"/>
        </w:rPr>
      </w:r>
      <w:r>
        <w:rPr>
          <w:lang w:val="sw_KE" w:bidi="sw_KE"/>
        </w:rPr>
        <w:t>Kwa sababu ya yale Yesu anayosema, Pilato anarudi kwa Wayahudi na kujaribu tena kumwachilia Yesu. Viongozi wa Kiyahudi wanamwambia Pilato kwamba ikiwa Pilato anamweka huru Yesu, Pilato si rafiki mwaminifu wa Kaisari, mfalme mkuu wa Roma. Kaisari lilikuwa jina la Mfalme wa Kirumi, au kiongozi wa Roma yote. Kaisari baadaye akawa jina la cheo cha mfalme. "Rafiki ya Kaisari" ilimaanisha mtu ambaye Kaisari alimpa heshima maalum na kumtendea vizuri. Wayahudi wanadokeza kwamba Kaisari angekuwa na hasira na Pilato na hata kumwadhibu Pilato ikiwa Pilato hamwadhibu mfalme huyu anayedaiwa, Yesu. Wayahudi wanamtishia Pilato kwa matokeo ya kisiasa ya Yesu kuwa mfalme, huku hawazungumzii madai ya Yesu kuwa Mwana wa Mungu. Wayahudi wanaonyesha kwamba madai ya Yesu kuwa mfalme wa Wayahudi yatakuwa tishio kwa Kaisari, na Pilato anahitaji kushughulikia tishio hili sasa.</w:t>
      </w:r>
    </w:p>
    <w:p>
      <w:pPr/>
      <w:r>
        <w:rPr>
          <w:lang w:val="sw_KE" w:bidi="sw_KE"/>
        </w:rPr>
      </w:r>
      <w:r>
        <w:rPr>
          <w:lang w:val="sw_KE" w:bidi="sw_KE"/>
        </w:rPr>
        <w:t>Hatimaye, Pilato anamleta Yesu nje mbele ya jumba la kifalme na Pilato anaketi kwenye kiti cha hakimu katika ua. Eneo la kuketi la hakimu lilikuwa jukwaa lililoinuliwa lenye kiti. Ni mahali ambapo Pilato angetangaza maamuzi. Hii inaonyesha kwamba Pilato anaketi kwenye kiti chake cha hukumu kwa sababu anakaribia kutoa uamuzi wake kwa watu. Kiti hiki kilikuwa mahali paliposakafiwa kwa mawe makubwa. Eneo halisi la kiti hiki halijulikani. Jina la mahali hapa ni Gabata kwa moja ya lugha za awali ambazo Wayahudi walizungumza.</w:t>
      </w:r>
    </w:p>
    <w:p>
      <w:pPr/>
      <w:r>
        <w:rPr>
          <w:lang w:val="sw_KE" w:bidi="sw_KE"/>
        </w:rPr>
      </w:r>
      <w:r>
        <w:rPr>
          <w:lang w:val="sw_KE" w:bidi="sw_KE"/>
        </w:rPr>
        <w:t>Sitisha hapa na mjadili swali hili kama kikundi: Katika utamaduni wenu, elezea ambapo hakimu au mtawala anaketi au amesimama anapotoa maamuzi yake kwa kesi kubwa. Sitisha sauti hii hapa.</w:t>
      </w:r>
    </w:p>
    <w:p>
      <w:pPr/>
      <w:r>
        <w:rPr>
          <w:lang w:val="sw_KE" w:bidi="sw_KE"/>
        </w:rPr>
      </w:r>
      <w:r>
        <w:rPr>
          <w:lang w:val="sw_KE" w:bidi="sw_KE"/>
        </w:rPr>
        <w:t>Mwandishi Yohana pia anatoa maelezo ya asili kwamba ilikuwa siku ya Maandalizi ya Pasaka. Hii pengine ina maana ilikuwa Ijumaa, ambayo ni siku kabla ya Sabato siku ya Jumamosi. Pasaka ilikuwa likizo ya kidini ya Kiyahudi. Pasaka inaweza kuwa siku yoyote ya wiki, na mwaka huu ilikuwa siku ya Sabato.</w:t>
      </w:r>
    </w:p>
    <w:p>
      <w:pPr/>
      <w:r>
        <w:rPr>
          <w:lang w:val="sw_KE" w:bidi="sw_KE"/>
        </w:rPr>
      </w:r>
      <w:r>
        <w:rPr>
          <w:lang w:val="sw_KE" w:bidi="sw_KE"/>
        </w:rPr>
        <w:t>Yohana pia anasema ilikuwa saa ya sita, ambayo ilikuwa takriban saa sita mchana kulingana na njia ya Kirumi ya kuhesabu saa za siku kuanzia saa 12 asubuhi. Watu wengine wanaona wakati huu kama tatizo kwa sababu waandishi wengine wa injili wanasema Yesu alisulubiwa saa ya tatu, yaani saa tatu asubuhi. Hata hivyo, inawezekana saa ya sita inarejelea wakati ambapo Yesu anawasilishwa kama mfalme, na kusulubishwa kwake.</w:t>
      </w:r>
    </w:p>
    <w:p>
      <w:pPr/>
      <w:r>
        <w:rPr>
          <w:lang w:val="sw_KE" w:bidi="sw_KE"/>
        </w:rPr>
      </w:r>
      <w:r>
        <w:rPr>
          <w:lang w:val="sw_KE" w:bidi="sw_KE"/>
        </w:rPr>
        <w:t>Pilato anawaambia watu, "Tazameni mfalme wenu!" Hili ni jibu la Pilato kwa tishio kutoka kwa watu, "wewe si rafiki ya Kaisari ikiwa hutamwadhibu Yesu." Pilato anasisitiza kwamba Yesu ni mfalme wao na kwamba Pilato hahusiki. Pilato haamini Yesu ni mfalme. Pilato anawadhihaki Wayahudi. Lakini watu walimkataa Yesu na kupiga kelele, "Mwondoe!" mara mbili. Hii inarudiwa kwa msisitizo. Baadhi ya lugha zinaweza kutumia neno sawa kama "Mwangamize!" au "Mwondoe!" badala ya kusema "Mwondoe!" mara mbili. Wanapiga kelele tena kwa Yesu afe. Wanataka Pilato amwondoe Yesu na kumsulubisha. Hii ni mara ya nne wamepiga kelele ili wamsulubishe Yesu.</w:t>
      </w:r>
    </w:p>
    <w:p>
      <w:pPr/>
      <w:r>
        <w:rPr>
          <w:lang w:val="sw_KE" w:bidi="sw_KE"/>
        </w:rPr>
      </w:r>
      <w:r>
        <w:rPr>
          <w:lang w:val="sw_KE" w:bidi="sw_KE"/>
        </w:rPr>
        <w:t>Sitisha hapa na mjadili swali hili kama kikundi: Katika lugha yenu, mnatiliaje mkazo jambo fulani? Je, ungerudia maneno yale yaleyale tena, au ungetumia maneno mawili yanayofanana? Sitisha sauti hii hapa.</w:t>
      </w:r>
    </w:p>
    <w:p>
      <w:pPr/>
      <w:r>
        <w:rPr>
          <w:lang w:val="sw_KE" w:bidi="sw_KE"/>
        </w:rPr>
      </w:r>
      <w:r>
        <w:rPr>
          <w:lang w:val="sw_KE" w:bidi="sw_KE"/>
        </w:rPr>
        <w:t>Pilato anauliza tena kama umati kwa kweli unataka kumsulubisha Yesu. Makuhani wakuu wanajibu hawana mfalme isipokuwa Kaisari. Viongozi wa Kiyahudi wanakataa Uyahudi wao na kujitambulisha na Roma badala ya Mungu. Pilato hatimaye anaamua kumruhusu Yesu asulubiwe. Pilato anamkabidhi Yesu kwao. Katika sentensi hii, "wao" pengine ni askari wa Kirumi kwa sababu makuhani wakuu hawakuweza kumsulubisha Yesu. Kusulubishwa ilikuwa aina ya adhabu ya Kirumi. Inawezekana mwandishi Yohana hakuweka wazi "wao" ni nani kwa sababu alitaka kuonyesha kuwa makuhani wakuu walihusika na kifo cha Yesu. Hata hivyo, kuna uwezekano mkubwa kwamba "wao" inarejelea askari wa Kirumi.</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19:1–16 katika tafsiri rahisi zaidi kuelewa.</w:t>
      </w:r>
    </w:p>
    <w:p>
      <w:pPr/>
      <w:r>
        <w:rPr>
          <w:lang w:val="sw_KE" w:bidi="sw_KE"/>
        </w:rPr>
      </w:r>
      <w:r>
        <w:rPr>
          <w:lang w:val="sw_KE" w:bidi="sw_KE"/>
        </w:rPr>
        <w:t>Katika hatua hii, kikundi kitafafanua matukio, wahusika na mpangilio wa kifungu hiki. Kisha kikundi kitawazia fungu hili.</w:t>
      </w:r>
    </w:p>
    <w:p>
      <w:pPr/>
      <w:r>
        <w:rPr>
          <w:lang w:val="sw_KE" w:bidi="sw_KE"/>
        </w:rPr>
      </w:r>
      <w:r>
        <w:rPr>
          <w:lang w:val="sw_KE" w:bidi="sw_KE"/>
        </w:rPr>
        <w:t>Simulizi hii ina matukio 4.</w:t>
      </w:r>
    </w:p>
    <w:p>
      <w:pPr/>
      <w:r>
        <w:rPr>
          <w:lang w:val="sw_KE" w:bidi="sw_KE"/>
        </w:rPr>
      </w:r>
      <w:r>
        <w:rPr>
          <w:b/>
          <w:lang w:val="sw_KE" w:bidi="sw_KE"/>
        </w:rPr>
        <w:t>Katika tukio la kwanza:</w:t>
      </w:r>
      <w:r>
        <w:rPr>
          <w:lang w:val="sw_KE" w:bidi="sw_KE"/>
        </w:rPr>
        <w:t xml:space="preserve"> Pilato anawaambia askari wa Kirumi wampige Yesu. Pia waliweka taji ya miiba na kumvisha vazi la zambarau na kumdhihaki kwa kuwa "Mfalme wa Wayahudi."</w:t>
      </w:r>
    </w:p>
    <w:p>
      <w:pPr/>
      <w:r>
        <w:rPr>
          <w:lang w:val="sw_KE" w:bidi="sw_KE"/>
        </w:rPr>
      </w:r>
      <w:r>
        <w:rPr>
          <w:b/>
          <w:lang w:val="sw_KE" w:bidi="sw_KE"/>
        </w:rPr>
        <w:t>Katika tukio la pili:</w:t>
      </w:r>
      <w:r>
        <w:rPr>
          <w:lang w:val="sw_KE" w:bidi="sw_KE"/>
        </w:rPr>
        <w:t xml:space="preserve"> Pilato anamleta Yesu kwa viongozi wa Kiyahudi na umati. Pilato anataka kumwachilia Yesu. Viongozi wa Kiyahudi na umati wanapiga kelele "Msulubishe! Msulubishe!"</w:t>
      </w:r>
    </w:p>
    <w:p>
      <w:pPr/>
      <w:r>
        <w:rPr>
          <w:lang w:val="sw_KE" w:bidi="sw_KE"/>
        </w:rPr>
      </w:r>
      <w:r>
        <w:rPr>
          <w:b/>
          <w:lang w:val="sw_KE" w:bidi="sw_KE"/>
        </w:rPr>
        <w:t>Katika tukio la tatu:</w:t>
      </w:r>
      <w:r>
        <w:rPr>
          <w:lang w:val="sw_KE" w:bidi="sw_KE"/>
        </w:rPr>
        <w:t xml:space="preserve"> Pilato anamwuliza Yesu ambapo anatoka, na Yesu anakataa kujibu. Pilato anamkemea Yesu kwa kutojibu, na Yesu anajibu kwamba Pilato ana mamlaka tu juu ya Yesu kwa sababu Mungu alimpa Pilato mamlaka hayo.</w:t>
      </w:r>
    </w:p>
    <w:p>
      <w:pPr/>
      <w:r>
        <w:rPr>
          <w:lang w:val="sw_KE" w:bidi="sw_KE"/>
        </w:rPr>
      </w:r>
      <w:r>
        <w:rPr>
          <w:b/>
          <w:lang w:val="sw_KE" w:bidi="sw_KE"/>
        </w:rPr>
        <w:t>Katika tukio la nne:</w:t>
      </w:r>
      <w:r>
        <w:rPr>
          <w:lang w:val="sw_KE" w:bidi="sw_KE"/>
        </w:rPr>
        <w:t xml:space="preserve"> Pilato anaketi kwenye kiti cha hakimu na kumleta Yesu kwa umati kama mfalme wao. Wanamkataa Yesu na kupiga kelele "Msulubishe!" Hatimaye, Pilato anamkabidhi Yesu ili asulubiwe na askari wa Kirumi.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Pilato, gavana wa Kirumi</w:t>
      </w:r>
    </w:p>
    <w:p>
      <w:pPr>
        <w:pStyle w:val="ListBullet"/>
        <w:spacing w:line="240" w:lineRule="auto"/>
        <w:ind w:left="720"/>
      </w:pPr>
      <w:r>
        <w:rPr>
          <w:lang w:val="sw_KE" w:bidi="sw_KE"/>
        </w:rPr>
      </w:r>
      <w:r>
        <w:rPr>
          <w:lang w:val="sw_KE" w:bidi="sw_KE"/>
        </w:rPr>
        <w:t>Askari wa Kirumi</w:t>
      </w:r>
    </w:p>
    <w:p>
      <w:pPr>
        <w:pStyle w:val="ListBullet"/>
        <w:spacing w:line="240" w:lineRule="auto"/>
        <w:ind w:left="720"/>
      </w:pPr>
      <w:r>
        <w:rPr>
          <w:lang w:val="sw_KE" w:bidi="sw_KE"/>
        </w:rPr>
      </w:r>
      <w:r>
        <w:rPr>
          <w:lang w:val="sw_KE" w:bidi="sw_KE"/>
        </w:rPr>
        <w:t>Makuhani wakuu wa Kiyahudi</w:t>
      </w:r>
    </w:p>
    <w:p>
      <w:pPr>
        <w:pStyle w:val="ListBullet"/>
        <w:spacing w:line="240" w:lineRule="auto"/>
        <w:ind w:left="720"/>
      </w:pPr>
      <w:r>
        <w:rPr>
          <w:lang w:val="sw_KE" w:bidi="sw_KE"/>
        </w:rPr>
      </w:r>
      <w:r>
        <w:rPr>
          <w:lang w:val="sw_KE" w:bidi="sw_KE"/>
        </w:rPr>
        <w:t>Maafisa wa Kiyahudi (walinzi wa hekalu)</w:t>
      </w:r>
    </w:p>
    <w:p>
      <w:pPr>
        <w:pStyle w:val="ListBullet"/>
        <w:spacing w:line="240" w:lineRule="auto"/>
        <w:ind w:left="720"/>
      </w:pPr>
      <w:r>
        <w:rPr>
          <w:lang w:val="sw_KE" w:bidi="sw_KE"/>
        </w:rPr>
      </w:r>
      <w:r>
        <w:rPr>
          <w:lang w:val="sw_KE" w:bidi="sw_KE"/>
        </w:rPr>
        <w:t>Na umati wa Kiyahudi</w:t>
      </w:r>
    </w:p>
    <w:p>
      <w:pPr/>
      <w:r>
        <w:rPr>
          <w:lang w:val="sw_KE" w:bidi="sw_KE"/>
        </w:rPr>
      </w:r>
      <w:r>
        <w:rPr>
          <w:lang w:val="sw_KE" w:bidi="sw_KE"/>
        </w:rPr>
        <w:t>Kama kikundi, zingatia sehemu hizi za mpangilio wa simulizi:</w:t>
      </w:r>
    </w:p>
    <w:p>
      <w:pPr/>
      <w:r>
        <w:rPr>
          <w:lang w:val="sw_KE" w:bidi="sw_KE"/>
        </w:rPr>
      </w:r>
      <w:r>
        <w:rPr>
          <w:lang w:val="sw_KE" w:bidi="sw_KE"/>
        </w:rPr>
        <w:t>Katika tukio la kwanza, Pilato anawaamuru askari wa Kirumi wampige Yesu sana. Kumbuka kwamba Pilato si yule ambaye anampiga Yesu. Askari walimpiga Yesu. Inawezekana aina hii ya kupigwa vibaya ilitokea kama hatua ya kwanza katika kutekelezwa kwa hukumu ya kifo. Kumbuka kwamba askari wa Kirumi pia walimvisha Yesu taji ya miiba na vazi la zambarau. Wanamdhihaki na kusema "Salamu, Mfalme wa Wayahudi!" Pia walimpiga usoni. Kumbuka hawaamini kweli kuwa yeye ni mfalme. Wanamcheka kwa sababu inaonekana kuwa jambo la upuuzi kwamba mtu wa Kiyahudi asiye na nguvu anaweza kuwa mfalme.</w:t>
      </w:r>
    </w:p>
    <w:p>
      <w:pPr/>
      <w:r>
        <w:rPr>
          <w:lang w:val="sw_KE" w:bidi="sw_KE"/>
        </w:rPr>
      </w:r>
      <w:r>
        <w:rPr>
          <w:lang w:val="sw_KE" w:bidi="sw_KE"/>
        </w:rPr>
        <w:t xml:space="preserve">Simama hapa na uangalie picha za </w:t>
      </w:r>
      <w:r>
        <w:rPr>
          <w:lang w:val="sw_KE" w:bidi="sw_KE"/>
        </w:rPr>
        <w:t>mjeledi</w:t>
      </w:r>
      <w:r>
        <w:rPr>
          <w:lang w:val="sw_KE" w:bidi="sw_KE"/>
        </w:rPr>
        <w:t xml:space="preserve">, </w:t>
      </w:r>
      <w:r>
        <w:rPr>
          <w:lang w:val="sw_KE" w:bidi="sw_KE"/>
        </w:rPr>
        <w:t>taji ya miiba</w:t>
      </w:r>
      <w:r>
        <w:rPr>
          <w:lang w:val="sw_KE" w:bidi="sw_KE"/>
        </w:rPr>
        <w:t xml:space="preserve"> na </w:t>
      </w:r>
      <w:r>
        <w:rPr>
          <w:lang w:val="sw_KE" w:bidi="sw_KE"/>
        </w:rPr>
        <w:t>vazi la zambarau</w:t>
      </w:r>
      <w:r>
        <w:rPr>
          <w:lang w:val="sw_KE" w:bidi="sw_KE"/>
        </w:rPr>
        <w:t xml:space="preserve"> tena kama kikundi ikiwa inahitajika. Sitisha sauti hii hapa.</w:t>
      </w:r>
    </w:p>
    <w:p>
      <w:pPr/>
      <w:r>
        <w:rPr>
          <w:lang w:val="sw_KE" w:bidi="sw_KE"/>
        </w:rPr>
      </w:r>
      <w:r>
        <w:rPr>
          <w:lang w:val="sw_KE" w:bidi="sw_KE"/>
        </w:rPr>
        <w:t>Kumbuka kwamba tukio hili la kwanza pengine linatokea ndani ya jumba la kifalme la Pilato. Ni muhimu kukumbuka kwamba matukio katika simulizi hii yanabadilikabadilika kati ya ndani ya jumba la kifalme na nje ya jumba la kifalme. Viongozi wa Kiyahudi wanakaa nje ya jumba la kifalme kwa sababu Pilato ni Mrumi, na viongozi wa Kiyahudi hawataki kunajisika kwa kuingia ndani ya nyumba ya mtu wa Mataifa. Ilikuwa muhimu hasa kwao kubaki safi kwa kidini kabla ya likizo ya kidini ya Kiyahudi ya Pasaka.</w:t>
      </w:r>
    </w:p>
    <w:p>
      <w:pPr/>
      <w:r>
        <w:rPr>
          <w:lang w:val="sw_KE" w:bidi="sw_KE"/>
        </w:rPr>
      </w:r>
      <w:r>
        <w:rPr>
          <w:lang w:val="sw_KE" w:bidi="sw_KE"/>
        </w:rPr>
        <w:t>Katika tukio la pili, Pilato anarudi nje na kuzungumza na makuhani wakuu wa Kiyahudi na maafisa. Kumbuka hii ni mara ya pili Pilato anawaambia viongozi wa Kiyahudi kwamba haoni hatia katika Yesu. Pia, kumbuka kwamba Pilato ni Mrumi, lakini yeye ndiye anayesema Yesu hana hatia. Kisha Pilato anamwamuru Yesu aje nje ili viongozi wa Kiyahudi waweze kumwona. Kumbuka kwamba Yesu bado amevaa taji ya miiba na vazi la zambarau. Pilato anataka Wayahudi wamuone Yesu kama mtu aliyefedheheshwa na kama si tisho kwa mtu yeyote. Kumbuka kwamba Pilato pengine anataka viongozi wa Kiyahudi wamchukue Yesu na kumwadhibu wenyewe.</w:t>
      </w:r>
    </w:p>
    <w:p>
      <w:pPr/>
      <w:r>
        <w:rPr>
          <w:lang w:val="sw_KE" w:bidi="sw_KE"/>
        </w:rPr>
      </w:r>
      <w:r>
        <w:rPr>
          <w:lang w:val="sw_KE" w:bidi="sw_KE"/>
        </w:rPr>
        <w:t>Kumbuka kwamba makuhani wakuu na maafisa wanamkataa Yesu wanapomwona. Yesu si mfalme wao. Badala yake, wanapiga kelele mara mbili "Msulubishe! Msulubishe!" Kumbuka wanasema mara mbili ili kusisitiza jinsi wanavyotaka afe kwa dhati. Ni muhimu kukumbuka kwamba Wayahudi hawawezi kumsulubisha mtu yeyote, ndiyo sababu walikuwa wakimpigia kelele Pilato, Mrumi, ili amsulubishe Yesu.</w:t>
      </w:r>
    </w:p>
    <w:p>
      <w:pPr/>
      <w:r>
        <w:rPr>
          <w:lang w:val="sw_KE" w:bidi="sw_KE"/>
        </w:rPr>
      </w:r>
      <w:r>
        <w:rPr>
          <w:lang w:val="sw_KE" w:bidi="sw_KE"/>
        </w:rPr>
        <w:t>Pilato anasema tena haoni hatia katika Yesu—kumbuka hii ni mara ya tatu Pilato anasema hili. Pilato anapendekeza viongozi wa Kiyahudi wamsulubishe Yesu wenyewe. Hii ina maana Pilato anataka wachukue jukumu la kifo cha Yesu. Kumbuka pia kwamba viongozi wa Kiyahudi wanasema Yesu ni lazima afe kwa sababu Yesu alivunja sheria: "Usitumie jina la Mungu vibaya." Wanasema Yesu alidai kuwa Mwana wa Mungu, kwa hiyo wanafikiri Yesu anahitaji kufa.</w:t>
      </w:r>
    </w:p>
    <w:p>
      <w:pPr/>
      <w:r>
        <w:rPr>
          <w:lang w:val="sw_KE" w:bidi="sw_KE"/>
        </w:rPr>
      </w:r>
      <w:r>
        <w:rPr>
          <w:lang w:val="sw_KE" w:bidi="sw_KE"/>
        </w:rPr>
        <w:t>Katika tukio la tatu, Pilato anarudi ndani ili kuzungumza na Yesu kwa faragha. Kumbuka kwamba Pilato anaogopa hata zaidi" baada ya kusikia kwamba Yesu anajiita Mwana wa Mungu. Kumbuka Pilato pengine aliogopa kumhukumu Yesu. Pilato anamwuliza Yesu "Unatoka wapi?" Kumbuka hili linaweza kuwa swali kuhusu ni mkoa gani Yesu alikulia. Au, inaweza kuwa imeonyesha wasiwasi wa Pilato kuhusu Yesu kudai kuwa Mwana wa Mungu. Kumbuka kwamba Yesu hasemi chochote.</w:t>
      </w:r>
    </w:p>
    <w:p>
      <w:pPr/>
      <w:r>
        <w:rPr>
          <w:lang w:val="sw_KE" w:bidi="sw_KE"/>
        </w:rPr>
      </w:r>
      <w:r>
        <w:rPr>
          <w:lang w:val="sw_KE" w:bidi="sw_KE"/>
        </w:rPr>
        <w:t>Pilato anamwuliza Yesu maswali mawili, "Kwa nini huzungumzi nami?" na "Je, hujui nina nguvu ya kukuachilia au kukusulubisha?" Pilato hatarajii jibu la maswali haya. Pilato anatumia maswali haya ili kuzungumza kwa ukali na kumkemea Yesu kwa kutokujibu maswali yake.</w:t>
      </w:r>
    </w:p>
    <w:p>
      <w:pPr/>
      <w:r>
        <w:rPr>
          <w:lang w:val="sw_KE" w:bidi="sw_KE"/>
        </w:rPr>
      </w:r>
      <w:r>
        <w:rPr>
          <w:lang w:val="sw_KE" w:bidi="sw_KE"/>
        </w:rPr>
        <w:t>Simama na mjadili swali hili kama kikundi. Je, ungetumia maswali hapa, au aina nyingine ya kauli ili kuonyesha mshangao wa Pilato na kukwazika kwake kwa sababu ya Yesu kukataa kumjibu? Sitisha sauti hii hapa.</w:t>
      </w:r>
    </w:p>
    <w:p>
      <w:pPr/>
      <w:r>
        <w:rPr>
          <w:lang w:val="sw_KE" w:bidi="sw_KE"/>
        </w:rPr>
      </w:r>
      <w:r>
        <w:rPr>
          <w:lang w:val="sw_KE" w:bidi="sw_KE"/>
        </w:rPr>
        <w:t>Kumbuka kwamba Yesu anamjibu Pilato kwa kusema kwamba Mungu alimpa Pilato nguvu na mamlaka juu ya Yesu. Ni muhimu kukumbuka kwamba Yesu bado hajibu swali la Pilato "Unatoka wapi?" Yesu tayari amemwambia Pilato "Ufalme wangu si wa ulimwengu huu." Yesu anaweka wazi kwamba ni Mungu pekee mwenye nguvu na mamlaka kamili.</w:t>
      </w:r>
    </w:p>
    <w:p>
      <w:pPr/>
      <w:r>
        <w:rPr>
          <w:lang w:val="sw_KE" w:bidi="sw_KE"/>
        </w:rPr>
      </w:r>
      <w:r>
        <w:rPr>
          <w:lang w:val="sw_KE" w:bidi="sw_KE"/>
        </w:rPr>
        <w:t>Ni muhimu kukumbuka kwamba Yesu pia anasema "yule aliyekukabidhi kwangu" alitenda dhambi kubwa zaidi kuliko Pilato. Kumbuka hii pengine inarejelea Kayafa, kuhani mkuu.</w:t>
      </w:r>
    </w:p>
    <w:p>
      <w:pPr/>
      <w:r>
        <w:rPr>
          <w:lang w:val="sw_KE" w:bidi="sw_KE"/>
        </w:rPr>
      </w:r>
      <w:r>
        <w:rPr>
          <w:lang w:val="sw_KE" w:bidi="sw_KE"/>
        </w:rPr>
        <w:t>Kumbuka kwamba tukio la tatu linamalizika wakati Pilato bado anajaribu kumwachilia Yesu. Viongozi wa Kiyahudi wanaendelea kupiga kelele wakidai Yesu auawe. Kumbuka wanamwambia Pilato kwamba Kaisari atamkasirikia Pilato ikiwa Pilato atamwacha huru Yesu. Viongozi wa Kiyahudi sasa wanazungumza kuhusu Yesu kuwa tishio kwa Roma tena, na si kuhusu Yesu kudai kuwa Mwana wa Mungu.</w:t>
      </w:r>
    </w:p>
    <w:p>
      <w:pPr/>
      <w:r>
        <w:rPr>
          <w:lang w:val="sw_KE" w:bidi="sw_KE"/>
        </w:rPr>
      </w:r>
      <w:r>
        <w:rPr>
          <w:lang w:val="sw_KE" w:bidi="sw_KE"/>
        </w:rPr>
        <w:t>Katika tukio la nne, Pilato anamleta Yesu nje na anaketi kwenye kiti cha hakimu. Kumbuka Pilato yuko tayari kufanya uamuzi kuhusu Yesu. Kumbuka hapa ni mahali palipo na mawe makubwa ya sakafu, na paliitwa Gabatha. Kumbuka pia kuwa ni siku kabla ya Sabato, na pia siku kabla ya Pasaka. Wakati ulikuwa takriban saa sita mchana, ambayo pengine inarejelea wakati Pilato anamtambulisha Yesu kama mfalme, na pia wakati wa kusulubishwa kwa Yesu. Ni muhimu kukumbuka kwamba mwandishi Yohana ni mahususi sana kuhusu wakati na mahali pa uamuzi huu. Hii inaonyesha huu ni wakati muhimu katika simulizi.</w:t>
      </w:r>
    </w:p>
    <w:p>
      <w:pPr/>
      <w:r>
        <w:rPr>
          <w:lang w:val="sw_KE" w:bidi="sw_KE"/>
        </w:rPr>
      </w:r>
      <w:r>
        <w:rPr>
          <w:lang w:val="sw_KE" w:bidi="sw_KE"/>
        </w:rPr>
        <w:t>Pilato anasema, "Huyu hapa ni mfalme wenu!" Wayahudi wanajibu kwa kusema "Mwondoeni!" Mwondoeni! Msulubishe!" Kumbuka hii ni mara ya nne wanapiga kelele, "Msulubishe!" Pilato anawauliza tena kama wanataka kumsulubisha mfalme wao. Makuhani wakuu wanasema, "Hatuna mfalme isipokuwa Kaisari." Kumbuka kwamba watu wa Kiyahudi kwa kawaida wanasema kwamba Mungu ni mfalme wao. Hapa, wanasema kwamba Kaisari, mfalme mkuu, ni mfalme wao wa pekee.</w:t>
      </w:r>
    </w:p>
    <w:p>
      <w:pPr/>
      <w:r>
        <w:rPr>
          <w:lang w:val="sw_KE" w:bidi="sw_KE"/>
        </w:rPr>
      </w:r>
      <w:r>
        <w:rPr>
          <w:lang w:val="sw_KE" w:bidi="sw_KE"/>
        </w:rPr>
        <w:t>Hatimaye, Pilato anamkabidhi Yesu kwao ili asulubwe. Kumbuka kwamba hii pengine ina maana Pilato anampa Yesu kwa askari wa Kirumi ili asulubiwe. Kumbuka makuhani wakuu hawawezi kumsulubisha Yesu kulingana na sheria ya Kirumi. Kumbuka kuwa viongozi wa Kiyahudi ndio waliopiga kelele, "Msulubishe!" mara nyingi, na Pilato, gavana wa Kirumi, alikuwa akijaribu kumweka huru Yesu.</w:t>
      </w:r>
    </w:p>
    <w:p>
      <w:pPr/>
      <w:r>
        <w:rPr>
          <w:lang w:val="sw_KE" w:bidi="sw_KE"/>
        </w:rPr>
      </w:r>
      <w:r>
        <w:rPr>
          <w:lang w:val="sw_KE" w:bidi="sw_KE"/>
        </w:rPr>
        <w:t>Sasa, kikundi kinapaswa kuunda ubao wa hadithi, kuchora, au kutumia vitu ili kuonyesha kifungu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19:1–16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Simulizi hii ina matukio 4.</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Pilato, gavana wa Kirumi</w:t>
      </w:r>
    </w:p>
    <w:p>
      <w:pPr>
        <w:pStyle w:val="ListBullet"/>
        <w:spacing w:line="240" w:lineRule="auto"/>
        <w:ind w:left="720"/>
      </w:pPr>
      <w:r>
        <w:rPr>
          <w:lang w:val="sw_KE" w:bidi="sw_KE"/>
        </w:rPr>
      </w:r>
      <w:r>
        <w:rPr>
          <w:lang w:val="sw_KE" w:bidi="sw_KE"/>
        </w:rPr>
        <w:t>Askari wa Kirumi</w:t>
      </w:r>
    </w:p>
    <w:p>
      <w:pPr>
        <w:pStyle w:val="ListBullet"/>
        <w:spacing w:line="240" w:lineRule="auto"/>
        <w:ind w:left="720"/>
      </w:pPr>
      <w:r>
        <w:rPr>
          <w:lang w:val="sw_KE" w:bidi="sw_KE"/>
        </w:rPr>
      </w:r>
      <w:r>
        <w:rPr>
          <w:lang w:val="sw_KE" w:bidi="sw_KE"/>
        </w:rPr>
        <w:t>Makuhani wakuu wa Kiyahudi</w:t>
      </w:r>
    </w:p>
    <w:p>
      <w:pPr>
        <w:pStyle w:val="ListBullet"/>
        <w:spacing w:line="240" w:lineRule="auto"/>
        <w:ind w:left="720"/>
      </w:pPr>
      <w:r>
        <w:rPr>
          <w:lang w:val="sw_KE" w:bidi="sw_KE"/>
        </w:rPr>
      </w:r>
      <w:r>
        <w:rPr>
          <w:lang w:val="sw_KE" w:bidi="sw_KE"/>
        </w:rPr>
        <w:t>Maafisa wa Kiyahudi (walinzi wa hekalu)</w:t>
      </w:r>
    </w:p>
    <w:p>
      <w:pPr>
        <w:pStyle w:val="ListBullet"/>
        <w:spacing w:line="240" w:lineRule="auto"/>
        <w:ind w:left="720"/>
      </w:pPr>
      <w:r>
        <w:rPr>
          <w:lang w:val="sw_KE" w:bidi="sw_KE"/>
        </w:rPr>
      </w:r>
      <w:r>
        <w:rPr>
          <w:lang w:val="sw_KE" w:bidi="sw_KE"/>
        </w:rPr>
        <w:t>Na umati wa Kiyahudi</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nyakati fulani za igizo, sitisha igizo na muulize yule anayeigiza mhusika, "Unahisi nini au unafikiria nini?" Muigizaji anayeigiza wahusika hao anapaswa kueleza hisia au mawazo yake iwapo angekuwa mhusika huyo. Kisha Enedelea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Pilato anawaamuru askari wake wampige Yesu sana. Walimpiga Yesu, na pia kumpa taji ya miiba na vazi la zambarau la kuvaa. Wanasema, "Salamu, Mfalme wa Wayahudi!" Askari pia walimpiga Yesu usoni. Wanamdhihaka Yesu na kumcheka.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wanaowaigiza askari wa Kirumi, "Mnahisi vipi?" Watu wanaweza kujibu mambo kama, "Kufurahia aibu ya mtu huyu wa Kiyahudi" au "Kujaribu kufikiria njia zingine za kumfanya mtu huyu awe mnyonge, kama mambo mengine ya kumvisha au kumfanyia" au "Kufurahia kwamba Pilato alitupa ruhusa ya kumpiga Yesu na kumdhihaki."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Pilato anarudi nje na kuzungumza na viongozi wa Kiyahudi. Pilato anasema haoni hatia katika Yesu. Anamwamuru Yesu aje nje. Yesu bado amevaa taji ya miiba na vazi la zambarau. Pilato anasema, "Tazama, mtu huyu!" Makuhani wakuu na maafisa wanapiga kelele "Msulubishe!" Msulubishe!" Wanataka Yesu afe. Pilato anawaambia viongozi wa Kiyahudi wamsulubishe Yesu wenyewe, na kwamba haoni hatia ndani ya Yesu. Viongozi wa Kiyahudi wanajibu kwa kusema wana sheria kwamba Yesu ni lazima afe kwa sababu Yesu alidai kuwa Mwana wa Mungu.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makuhani wakuu na maafisa, "Mnahisi vipi?" Watu wanaweza kujibu mambo kama, "Tuna hasira kwamba Yesu angedai kuwa Mwana wa Mungu," au "Tunataka gavana huyu wa Kirumi atusikilize na kutusaidia kumwondoa Yesu huyu," au "Tumesikitishwa na Pilato kwa kuendelea kusema haoni hatia ndani ya Yesu."</w:t>
      </w:r>
    </w:p>
    <w:p>
      <w:pPr>
        <w:pStyle w:val="ListBullet"/>
        <w:spacing w:line="240" w:lineRule="auto"/>
        <w:ind w:left="720"/>
      </w:pPr>
      <w:r>
        <w:rPr>
          <w:lang w:val="sw_KE" w:bidi="sw_KE"/>
        </w:rPr>
      </w:r>
      <w:r>
        <w:rPr>
          <w:lang w:val="sw_KE" w:bidi="sw_KE"/>
        </w:rPr>
        <w:t>Pia, muulize mtu anayeigiza Pilato, "Unahisi vipi?" Mtu anaweza kujibu mambo kama, "Nimeshangazwa kwamba viongozi wa Kiyahudi wamekasirika sana kuhusu mtu huyu mmoja anayeonekana mnyonge," au "Ninaogopa mtu huyu na kujiuliza kama kwa kweli anaweza kuwa Mwana wa Mungu," au "Nina hofu ya watu kwamba wanaweza kunishambulia kwa kundi ikiwa nitamwachilia Yesu," au "Nina wasiwasi jinsi ya kuamua kesi wakati Yesu anaonekana wazi kuwa hana hatia."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Pilato anarudi ndani ya jumba la kifalme tena. Pilato anamwuliza Yesu, "Unatoka wapi?" lakini Yesu hasemi chochote. Pilato anakasirika kwamba Yesu hasemi chochote. Pilato anasema, "Kwa nini huzungumzi nami?" na "Je, hujui nina nguvu ya kukuachilia au kukusulubisha?" Yesu anamwambia Pilato kwamba Mungu pekee ndiye mwenye nguvu na mamlaka. Pilato ana nguvu tu juu ya Yesu kwa sababu Mungu alimpa Pilato nguvu hiyo.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Pilato, "Unahisi nini?" Mtu anaweza kujibu mambo kama, "Nimeshangazwa na majibu ya mtu huyu kwangu," au "Ninajiuliza mtu huyu ni nani kwa kweli—kwa nini hatajitetea?" au "Kutaka kumwachilia mtu huyu kwa sababu ni wazi hana hatia ya uhalifu wowote."</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Pilato anajaribu kumwachilia Yesu, lakini viongozi wa Kiyahudi wanampinga. Wanasema Pilato si rafiki ya Kaisari ikiwa Pilato anamweka huru Yesu. Wanamaanisha kwamba Kaisari, mfalme mkuu, angetaka Yesu aadhibiwe kwa sababu Yesu anadai kuwa mfalme.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Pilato, "Unahisi nini?" Mtu anaweza kujibu mambo kama, "Nina wasiwasi na kile watu walisema kuhusu Kaisari kutokuwa rafiki yangu ikiwa sitamwadhibu Yesu," au "Ninajiuliza kama watu wanajua kwamba Yesu alizungumza kuhusu mamlaka kutoka juu," au "Ninajiuliza kama ninapaswa tu kukubaliana na kile ambacho watu wanataka, haswa kama itanisaidia kisiasa."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Pilato anamleta Yesu nje na anaketi kwenye kiti cha hakimu katika ua. Pilato anajiandaa kutoa uamuzi kuhusu Yesu. Anawaambia Wayahudi, "Huyu hapa ni mfalme wenu!" na wanajibu, "Mwondoe!" Mwondoe! Msulubishe!" Pilato anasema mara moja zaidi, "Je, ninapaswa kumsulubisha mfalme wenu?" Makuhani wakuu wanasema, "Hatuna mfalme isipokuwa Kaisari." Kisha, hatimaye, Pilato anamkabidhi Yesu kwa askari wa Kirumi ili asulubiwe.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nini?" Mtu anaweza kujibu mambo kama, "Sijashangazwa na majibu kutoka kwa makuhani wakuu, maafisa, na watu wote wa Kiyahudi," au "Nina huzuni kwamba watu wangu mwenyewe wananikataa," au "Nina maumivu kutokana na kupigwa, taji ya miiba, dhihaki, shutuma, na fedheha."</w:t>
      </w:r>
      <w:r>
        <w:rPr>
          <w:lang w:val="sw_KE" w:bidi="sw_KE"/>
        </w:rPr>
      </w:r>
    </w:p>
    <w:p>
      <w:pPr>
        <w:pStyle w:val="Heading3"/>
      </w:pPr>
      <w:r>
        <w:rPr>
          <w:lang w:val="sw_KE" w:bidi="sw_KE"/>
        </w:rPr>
        <w:t>Kujaza Mapengo</w:t>
      </w:r>
    </w:p>
    <w:p>
      <w:pPr/>
      <w:r>
        <w:rPr>
          <w:lang w:val="sw_KE" w:bidi="sw_KE"/>
        </w:rPr>
      </w:r>
      <w:r>
        <w:rPr>
          <w:lang w:val="sw_KE" w:bidi="sw_KE"/>
        </w:rPr>
        <w:t>Sikiliza toleo la sauti la Yohana 19:1–16 katika tafsiri rahisi zaidi kuelewa.</w:t>
      </w:r>
    </w:p>
    <w:p>
      <w:pPr/>
      <w:r>
        <w:rPr>
          <w:lang w:val="sw_KE" w:bidi="sw_KE"/>
        </w:rPr>
      </w:r>
      <w:r>
        <w:rPr>
          <w:lang w:val="sw_KE" w:bidi="sw_KE"/>
        </w:rPr>
        <w:t>Katika hatua hii kikundi kitajadili maneno muhimu na istilahi zilizomo katika simulizi hii.</w:t>
      </w:r>
    </w:p>
    <w:p>
      <w:pPr/>
      <w:r>
        <w:rPr>
          <w:lang w:val="sw_KE" w:bidi="sw_KE"/>
        </w:rPr>
      </w:r>
      <w:r>
        <w:rPr>
          <w:lang w:val="sw_KE" w:bidi="sw_KE"/>
        </w:rPr>
        <w:t>Pilato alikuwa gavana wa Kirumi wa mkoa wote wa Yudea. Aliripoti kwa Mfalme wa Kirumi. Pilato hakuwa Myahudi, kwa hiyo Wayahudi hawakutaka kuingia katika jumba lake la kifalme. Tumia jina lile lile kwa Pilato kama ulivyofanya katika vifungu vya awali.</w:t>
      </w:r>
    </w:p>
    <w:p>
      <w:pPr/>
      <w:r>
        <w:rPr>
          <w:lang w:val="sw_KE" w:bidi="sw_KE"/>
        </w:rPr>
      </w:r>
      <w:r>
        <w:rPr>
          <w:lang w:val="sw_KE" w:bidi="sw_KE"/>
        </w:rPr>
        <w:t>Pilato aliishi katika jumba la kifalme. Haya pia ni makao makuu ya serikali ya Kirumi kwa mkoa huo. Wakati Pilato alikuwa Yerusalemu, aliishi katika jumba hili la kifalme. Tumia neno lile lile kwa ajili ya ikulu kama ulivyotumia katika vifungu vya awali.</w:t>
      </w:r>
    </w:p>
    <w:p>
      <w:pPr/>
      <w:r>
        <w:rPr>
          <w:lang w:val="sw_KE" w:bidi="sw_KE"/>
        </w:rPr>
      </w:r>
      <w:r>
        <w:rPr>
          <w:lang w:val="sw_KE" w:bidi="sw_KE"/>
        </w:rPr>
        <w:t xml:space="preserve">Simama hapa na uangalie picha ya </w:t>
      </w:r>
      <w:r>
        <w:rPr>
          <w:lang w:val="sw_KE" w:bidi="sw_KE"/>
        </w:rPr>
        <w:t>jumba la kifalme</w:t>
      </w:r>
      <w:r>
        <w:rPr>
          <w:lang w:val="sw_KE" w:bidi="sw_KE"/>
        </w:rPr>
        <w:t xml:space="preserve"> tena kama kikundi ikiwa inahitajika. Sitisha sauti hii hapa.</w:t>
      </w:r>
    </w:p>
    <w:p>
      <w:pPr/>
      <w:r>
        <w:rPr>
          <w:lang w:val="sw_KE" w:bidi="sw_KE"/>
        </w:rPr>
      </w:r>
      <w:r>
        <w:rPr>
          <w:lang w:val="sw_KE" w:bidi="sw_KE"/>
        </w:rPr>
        <w:t>Pilato aliamuru askari wa Kirumi wampige Yesu sana. Neno "kupiga" katika lugha ya awali linamaanisha kupiga sana, kupiga mijeledi, kupigwa, au kuchapa. Inamaanisha kumpiga mtu kwa mjeledi.</w:t>
      </w:r>
    </w:p>
    <w:p>
      <w:pPr/>
      <w:r>
        <w:rPr>
          <w:lang w:val="sw_KE" w:bidi="sw_KE"/>
        </w:rPr>
      </w:r>
      <w:r>
        <w:rPr>
          <w:lang w:val="sw_KE" w:bidi="sw_KE"/>
        </w:rPr>
        <w:t>Askari wa Kirumi walimtumikia gavana wa Kirumi, Pilato. Askari walilipwa kwa huduma yao ya kijeshi. Askari wa Kirumi hawakuruhusiwa kupigwa kwa mjeledi bila kusikilizwa kwa kesi kwa uhalifu wao.</w:t>
      </w:r>
    </w:p>
    <w:p>
      <w:pPr/>
      <w:r>
        <w:rPr>
          <w:lang w:val="sw_KE" w:bidi="sw_KE"/>
        </w:rPr>
      </w:r>
      <w:r>
        <w:rPr>
          <w:lang w:val="sw_KE" w:bidi="sw_KE"/>
        </w:rPr>
        <w:t xml:space="preserve">Askari wa Kirumi waliweka </w:t>
      </w:r>
      <w:r>
        <w:rPr>
          <w:b/>
          <w:lang w:val="sw_KE" w:bidi="sw_KE"/>
        </w:rPr>
        <w:t>taji ya miiba</w:t>
      </w:r>
      <w:r>
        <w:rPr>
          <w:lang w:val="sw_KE" w:bidi="sw_KE"/>
        </w:rPr>
        <w:t xml:space="preserve"> juu ya kichwa cha Yesu na kumvisha </w:t>
      </w:r>
      <w:r>
        <w:rPr>
          <w:b/>
          <w:lang w:val="sw_KE" w:bidi="sw_KE"/>
        </w:rPr>
        <w:t>vazi la zambarau</w:t>
      </w:r>
      <w:r>
        <w:rPr>
          <w:lang w:val="sw_KE" w:bidi="sw_KE"/>
        </w:rPr>
        <w:t>.</w:t>
      </w:r>
    </w:p>
    <w:p>
      <w:pPr/>
      <w:r>
        <w:rPr>
          <w:lang w:val="sw_KE" w:bidi="sw_KE"/>
        </w:rPr>
      </w:r>
      <w:r>
        <w:rPr>
          <w:lang w:val="sw_KE" w:bidi="sw_KE"/>
        </w:rPr>
        <w:t xml:space="preserve">Simama hapa na uangalie picha za </w:t>
      </w:r>
      <w:r>
        <w:rPr>
          <w:lang w:val="sw_KE" w:bidi="sw_KE"/>
        </w:rPr>
        <w:t>mjeledi</w:t>
      </w:r>
      <w:r>
        <w:rPr>
          <w:lang w:val="sw_KE" w:bidi="sw_KE"/>
        </w:rPr>
        <w:t xml:space="preserve">, </w:t>
      </w:r>
      <w:r>
        <w:rPr>
          <w:lang w:val="sw_KE" w:bidi="sw_KE"/>
        </w:rPr>
        <w:t>taji ya miiba</w:t>
      </w:r>
      <w:r>
        <w:rPr>
          <w:lang w:val="sw_KE" w:bidi="sw_KE"/>
        </w:rPr>
        <w:t xml:space="preserve"> na </w:t>
      </w:r>
      <w:r>
        <w:rPr>
          <w:lang w:val="sw_KE" w:bidi="sw_KE"/>
        </w:rPr>
        <w:t>vazi la zambarau</w:t>
      </w:r>
      <w:r>
        <w:rPr>
          <w:lang w:val="sw_KE" w:bidi="sw_KE"/>
        </w:rPr>
        <w:t xml:space="preserve"> tena kama kikundi ikiwa inahitajika. Sitisha sauti hii hapa.</w:t>
      </w:r>
    </w:p>
    <w:p>
      <w:pPr/>
      <w:r>
        <w:rPr>
          <w:lang w:val="sw_KE" w:bidi="sw_KE"/>
        </w:rPr>
      </w:r>
      <w:r>
        <w:rPr>
          <w:lang w:val="sw_KE" w:bidi="sw_KE"/>
        </w:rPr>
        <w:t>Askari wa Kirumi pia walimwita Yesu "</w:t>
      </w:r>
      <w:r>
        <w:rPr>
          <w:b/>
          <w:lang w:val="sw_KE" w:bidi="sw_KE"/>
        </w:rPr>
        <w:t>Mfalme</w:t>
      </w:r>
      <w:r>
        <w:rPr>
          <w:lang w:val="sw_KE" w:bidi="sw_KE"/>
        </w:rPr>
        <w:t xml:space="preserve"> wa Wayahudi." Walikuwa wakimcheka Yesu kwa sababu ilikuwa wazi kwa Warumi kwamba Wayahudi hawakuwa na mfalme na walikuwa watu wasio na nguvu waliotawaliwa na Warumi. Mfalme kwa kawaida alivaa taji, alishikilia fimbo ya fimbo yake, alikuwa na mavazi ya kifalme, aliketi kwenye kiti cha enzi. Tumia neno lile lile kwa ajili ya mfalme kama ulivyotumia katika vifungu vya awali. Kwa maelezo zaidi kuhusu </w:t>
      </w:r>
      <w:r>
        <w:rPr>
          <w:lang w:val="sw_KE" w:bidi="sw_KE"/>
        </w:rPr>
        <w:t>mfalme</w:t>
      </w:r>
      <w:r>
        <w:rPr>
          <w:lang w:val="sw_KE" w:bidi="sw_KE"/>
        </w:rPr>
        <w:t>, rejelea Faharasa Kuu.</w:t>
      </w:r>
    </w:p>
    <w:p>
      <w:pPr/>
      <w:r>
        <w:rPr>
          <w:lang w:val="sw_KE" w:bidi="sw_KE"/>
        </w:rPr>
      </w:r>
      <w:r>
        <w:rPr>
          <w:lang w:val="sw_KE" w:bidi="sw_KE"/>
        </w:rPr>
        <w:t xml:space="preserve">Pilato aliwaagiza askari wa Kirumi wamlete Yesu kutoka katika jumba la kifalme. Pilato alitaka </w:t>
      </w:r>
      <w:r>
        <w:rPr>
          <w:b/>
          <w:lang w:val="sw_KE" w:bidi="sw_KE"/>
        </w:rPr>
        <w:t>makuhani wakuu</w:t>
      </w:r>
      <w:r>
        <w:rPr>
          <w:lang w:val="sw_KE" w:bidi="sw_KE"/>
        </w:rPr>
        <w:t xml:space="preserve"> na </w:t>
      </w:r>
      <w:r>
        <w:rPr>
          <w:b/>
          <w:lang w:val="sw_KE" w:bidi="sw_KE"/>
        </w:rPr>
        <w:t>maafisa</w:t>
      </w:r>
      <w:r>
        <w:rPr>
          <w:lang w:val="sw_KE" w:bidi="sw_KE"/>
        </w:rPr>
        <w:t xml:space="preserve"> wamwone Yesu akiwa amevaa taji ya miiba na vazi la zambarau.</w:t>
      </w:r>
    </w:p>
    <w:p>
      <w:pPr/>
      <w:r>
        <w:rPr>
          <w:lang w:val="sw_KE" w:bidi="sw_KE"/>
        </w:rPr>
      </w:r>
      <w:r>
        <w:rPr>
          <w:b/>
          <w:lang w:val="sw_KE" w:bidi="sw_KE"/>
        </w:rPr>
        <w:t>Makuhani wakuu</w:t>
      </w:r>
      <w:r>
        <w:rPr>
          <w:lang w:val="sw_KE" w:bidi="sw_KE"/>
        </w:rPr>
        <w:t xml:space="preserve"> walikuwa viongozi wa kidini wa Kiyahudi. Makuhani wakuu walikuwa sehemu ya baraza la utawala wa Kiyahudi. Makuhani walikuwa wawakilishi wa Mungu kwa Israeli. Tumia neno lile lile kwa ajili ya wakuu wa makuhani kama ulivyotumia katika vifungu vya awali. Kwa maelezo zaidi kuhusu </w:t>
      </w:r>
      <w:r>
        <w:rPr>
          <w:lang w:val="sw_KE" w:bidi="sw_KE"/>
        </w:rPr>
        <w:t>makuhani</w:t>
      </w:r>
      <w:r>
        <w:rPr>
          <w:lang w:val="sw_KE" w:bidi="sw_KE"/>
        </w:rPr>
        <w:t>, rejelea Faharasa Kuu.</w:t>
      </w:r>
    </w:p>
    <w:p>
      <w:pPr/>
      <w:r>
        <w:rPr>
          <w:lang w:val="sw_KE" w:bidi="sw_KE"/>
        </w:rPr>
      </w:r>
      <w:r>
        <w:rPr>
          <w:b/>
          <w:lang w:val="sw_KE" w:bidi="sw_KE"/>
        </w:rPr>
        <w:t>Maafisa</w:t>
      </w:r>
      <w:r>
        <w:rPr>
          <w:lang w:val="sw_KE" w:bidi="sw_KE"/>
        </w:rPr>
        <w:t xml:space="preserve"> walikuwa walinzi wa hekalu la watu wa Kiyahudi. Maafisa walifanya kazi kwa makuhani wakuu. Maafisa walimkamata Yesu pamoja na baadhi ya askari wa Kirumi, na pia walimleta Yesu kwa Anasi, Kayafa, na sasa kwa Pilato.</w:t>
      </w:r>
    </w:p>
    <w:p>
      <w:pPr/>
      <w:r>
        <w:rPr>
          <w:lang w:val="sw_KE" w:bidi="sw_KE"/>
        </w:rPr>
      </w:r>
      <w:r>
        <w:rPr>
          <w:lang w:val="sw_KE" w:bidi="sw_KE"/>
        </w:rPr>
        <w:t xml:space="preserve">Wakati makuhani wakuu na maafisa walimwona Yesu, walipiga kelele "Msulubishe!" Msulubishe!" </w:t>
      </w:r>
      <w:r>
        <w:rPr>
          <w:b/>
          <w:lang w:val="sw_KE" w:bidi="sw_KE"/>
        </w:rPr>
        <w:t>Kusulubishwa</w:t>
      </w:r>
      <w:r>
        <w:rPr>
          <w:lang w:val="sw_KE" w:bidi="sw_KE"/>
        </w:rPr>
        <w:t xml:space="preserve"> ilikuwa aina kali zaidi ya kuwaua wahalifu iliyotumiwa na Warumi. Askari wa Kirumi walimpiga mhalifu kwa mjeledi, na kisha walimpigilia misumari au kumfunga mhalifu kwenye msalaba wa mbao. Ilikuwa njia ya uchungu sana ya kufa. Tumia neno lile lile kwa ajili ya kusulubiwa kama ulivyotumia katika vifungu vya awali. Kwa maelezo zaidi kuhusu </w:t>
      </w:r>
      <w:r>
        <w:rPr>
          <w:lang w:val="sw_KE" w:bidi="sw_KE"/>
        </w:rPr>
        <w:t>kusulubiwa</w:t>
      </w:r>
      <w:r>
        <w:rPr>
          <w:lang w:val="sw_KE" w:bidi="sw_KE"/>
        </w:rPr>
        <w:t>, rejelea Faharasa Kuu.</w:t>
      </w:r>
    </w:p>
    <w:p>
      <w:pPr/>
      <w:r>
        <w:rPr>
          <w:lang w:val="sw_KE" w:bidi="sw_KE"/>
        </w:rPr>
      </w:r>
      <w:r>
        <w:rPr>
          <w:lang w:val="sw_KE" w:bidi="sw_KE"/>
        </w:rPr>
        <w:t xml:space="preserve">Simameni hapa na mjadili kama kikundi neno gani au kifungu gani cha maneno mtakachotumia kwa </w:t>
      </w:r>
      <w:r>
        <w:rPr>
          <w:b/>
          <w:lang w:val="sw_KE" w:bidi="sw_KE"/>
        </w:rPr>
        <w:t>kusulubiwa</w:t>
      </w:r>
      <w:r>
        <w:rPr>
          <w:lang w:val="sw_KE" w:bidi="sw_KE"/>
        </w:rPr>
        <w:t xml:space="preserve">. Tafuta </w:t>
      </w:r>
      <w:r>
        <w:rPr>
          <w:lang w:val="sw_KE" w:bidi="sw_KE"/>
        </w:rPr>
        <w:t>kusulubiwa</w:t>
      </w:r>
      <w:r>
        <w:rPr>
          <w:lang w:val="sw_KE" w:bidi="sw_KE"/>
        </w:rPr>
        <w:t xml:space="preserve"> katika Faharasa Kuu kwa maelezo zaidi. Sitisha sauti hii hapa.</w:t>
      </w:r>
    </w:p>
    <w:p>
      <w:pPr/>
      <w:r>
        <w:rPr>
          <w:lang w:val="sw_KE" w:bidi="sw_KE"/>
        </w:rPr>
      </w:r>
      <w:r>
        <w:rPr>
          <w:b/>
          <w:lang w:val="sw_KE" w:bidi="sw_KE"/>
        </w:rPr>
        <w:t>Wayahudi</w:t>
      </w:r>
      <w:r>
        <w:rPr>
          <w:lang w:val="sw_KE" w:bidi="sw_KE"/>
        </w:rPr>
        <w:t xml:space="preserve"> wanamwambia Pilato wana </w:t>
      </w:r>
      <w:r>
        <w:rPr>
          <w:b/>
          <w:lang w:val="sw_KE" w:bidi="sw_KE"/>
        </w:rPr>
        <w:t>sheria</w:t>
      </w:r>
      <w:r>
        <w:rPr>
          <w:lang w:val="sw_KE" w:bidi="sw_KE"/>
        </w:rPr>
        <w:t xml:space="preserve"> kwamba Yesu ni lazima afe. Sheria iko katika sheria ya Musa. Inasema kwamba mtu yeyote ambaye anatumia jina la Mungu vibaya ni lazima afe. Tumia maneno yale yale kwa Wayahudi na sheria kama ulivyotumia katika vifungu vilivyotangulia. Kwa maelezo zaidi kuhusu </w:t>
      </w:r>
      <w:r>
        <w:rPr>
          <w:lang w:val="sw_KE" w:bidi="sw_KE"/>
        </w:rPr>
        <w:t>Wayahudi</w:t>
      </w:r>
      <w:r>
        <w:rPr>
          <w:lang w:val="sw_KE" w:bidi="sw_KE"/>
        </w:rPr>
        <w:t xml:space="preserve"> na </w:t>
      </w:r>
      <w:r>
        <w:rPr>
          <w:lang w:val="sw_KE" w:bidi="sw_KE"/>
        </w:rPr>
        <w:t>sheria</w:t>
      </w:r>
      <w:r>
        <w:rPr>
          <w:lang w:val="sw_KE" w:bidi="sw_KE"/>
        </w:rPr>
        <w:t>, rejelea Faharasa Kuu.</w:t>
      </w:r>
    </w:p>
    <w:p>
      <w:pPr/>
      <w:r>
        <w:rPr>
          <w:lang w:val="sw_KE" w:bidi="sw_KE"/>
        </w:rPr>
      </w:r>
      <w:r>
        <w:rPr>
          <w:lang w:val="sw_KE" w:bidi="sw_KE"/>
        </w:rPr>
        <w:t>Wayahudi waliozungumza na Pilato walijumuisha makuhani wakuu na maafisa. Pengine pia kulikuwa na Wayahudi wengine pale katika umati ambao walimpinga Yesu.</w:t>
      </w:r>
    </w:p>
    <w:p>
      <w:pPr/>
      <w:r>
        <w:rPr>
          <w:lang w:val="sw_KE" w:bidi="sw_KE"/>
        </w:rPr>
      </w:r>
      <w:r>
        <w:rPr>
          <w:lang w:val="sw_KE" w:bidi="sw_KE"/>
        </w:rPr>
        <w:t xml:space="preserve">Wayahudi walisema Yesu alidai kuwa </w:t>
      </w:r>
      <w:r>
        <w:rPr>
          <w:b/>
          <w:lang w:val="sw_KE" w:bidi="sw_KE"/>
        </w:rPr>
        <w:t>Mwana wa Mungu</w:t>
      </w:r>
      <w:r>
        <w:rPr>
          <w:lang w:val="sw_KE" w:bidi="sw_KE"/>
        </w:rPr>
        <w:t xml:space="preserve">. Dai la Yesu lilimaanisha kuwa yeye alikuwa Masihi kutoka kwa Mungu, alikuwa Mungu mwenyewe, na alifurahia uhusiano maalum na Mungu. Wayahudi walitaka kumuua Yesu kwa sababu alidai kuwa Mwana wa Mungu. Tumia neno lile lile kwa Mwana wa Mungu kama ulivyotumia katika vifungu vya awali. Kwa maelezo zaidi kuhusu </w:t>
      </w:r>
      <w:r>
        <w:rPr>
          <w:lang w:val="sw_KE" w:bidi="sw_KE"/>
        </w:rPr>
        <w:t>Mwana wa Mungu</w:t>
      </w:r>
      <w:r>
        <w:rPr>
          <w:lang w:val="sw_KE" w:bidi="sw_KE"/>
        </w:rPr>
        <w:t>, rejelea Faharasa Kuu.</w:t>
      </w:r>
    </w:p>
    <w:p>
      <w:pPr/>
      <w:r>
        <w:rPr>
          <w:lang w:val="sw_KE" w:bidi="sw_KE"/>
        </w:rPr>
      </w:r>
      <w:r>
        <w:rPr>
          <w:lang w:val="sw_KE" w:bidi="sw_KE"/>
        </w:rPr>
        <w:t xml:space="preserve">Yesu anamwambia Pilato kwamba "yule aliyenikabidhi kwako" ana dhambi kubwa zaidi. </w:t>
      </w:r>
      <w:r>
        <w:rPr>
          <w:b/>
          <w:lang w:val="sw_KE" w:bidi="sw_KE"/>
        </w:rPr>
        <w:t>Dhambi</w:t>
      </w:r>
      <w:r>
        <w:rPr>
          <w:lang w:val="sw_KE" w:bidi="sw_KE"/>
        </w:rPr>
        <w:t xml:space="preserve"> inamaanisha kumwasi Mungu. Tumia neno sawa kwa jangwa kama vile ulilotumia katika simulizi za awali. Kwa maelezo zaidi kuhusu </w:t>
      </w:r>
      <w:r>
        <w:rPr>
          <w:lang w:val="sw_KE" w:bidi="sw_KE"/>
        </w:rPr>
        <w:t>dhambi</w:t>
      </w:r>
      <w:r>
        <w:rPr>
          <w:lang w:val="sw_KE" w:bidi="sw_KE"/>
        </w:rPr>
        <w:t xml:space="preserve">, rejelea Faharasa Kuu. </w:t>
      </w:r>
    </w:p>
    <w:p>
      <w:pPr/>
      <w:r>
        <w:rPr>
          <w:lang w:val="sw_KE" w:bidi="sw_KE"/>
        </w:rPr>
      </w:r>
      <w:r>
        <w:rPr>
          <w:lang w:val="sw_KE" w:bidi="sw_KE"/>
        </w:rPr>
        <w:t xml:space="preserve">Wayahudi walimwambia Pilato kwamba Pilato hakuwa rafiki ya Kaisari ikiwa angemwachilia Yesu. </w:t>
      </w:r>
      <w:r>
        <w:rPr>
          <w:b/>
          <w:lang w:val="sw_KE" w:bidi="sw_KE"/>
        </w:rPr>
        <w:t>Kaisari</w:t>
      </w:r>
      <w:r>
        <w:rPr>
          <w:lang w:val="sw_KE" w:bidi="sw_KE"/>
        </w:rPr>
        <w:t xml:space="preserve"> lilikuwa cheo cha Mfalme wa Kirumi, ambaye alikuwa kiongozi wa Roma yote.</w:t>
      </w:r>
    </w:p>
    <w:p>
      <w:pPr/>
      <w:r>
        <w:rPr>
          <w:lang w:val="sw_KE" w:bidi="sw_KE"/>
        </w:rPr>
      </w:r>
      <w:r>
        <w:rPr>
          <w:lang w:val="sw_KE" w:bidi="sw_KE"/>
        </w:rPr>
        <w:t xml:space="preserve">Sitisha hapa na mjadili kama kikundi neno au kifungu gani cha maneno mtakachotumia kwa </w:t>
      </w:r>
      <w:r>
        <w:rPr>
          <w:b/>
          <w:lang w:val="sw_KE" w:bidi="sw_KE"/>
        </w:rPr>
        <w:t>Kaisari</w:t>
      </w:r>
      <w:r>
        <w:rPr>
          <w:lang w:val="sw_KE" w:bidi="sw_KE"/>
        </w:rPr>
        <w:t xml:space="preserve">. Tazama </w:t>
      </w:r>
      <w:r>
        <w:rPr>
          <w:lang w:val="sw_KE" w:bidi="sw_KE"/>
        </w:rPr>
        <w:t>Kaisari</w:t>
      </w:r>
      <w:r>
        <w:rPr>
          <w:lang w:val="sw_KE" w:bidi="sw_KE"/>
        </w:rPr>
        <w:t xml:space="preserve"> katika Faharasa Kuu kwa maelezo zaidi. Sitisha sauti hii hapa.</w:t>
      </w:r>
    </w:p>
    <w:p>
      <w:pPr/>
      <w:r>
        <w:rPr>
          <w:lang w:val="sw_KE" w:bidi="sw_KE"/>
        </w:rPr>
      </w:r>
      <w:r>
        <w:rPr>
          <w:lang w:val="sw_KE" w:bidi="sw_KE"/>
        </w:rPr>
        <w:t>Pilato aliketi kwenye kiti cha hakimu katika ua wake. Kulikuwa na mawe makubwa hapo, na jina la mahali lilikuwa Gabata kwa moja ya lugha za asili.</w:t>
      </w:r>
    </w:p>
    <w:p>
      <w:pPr/>
      <w:r>
        <w:rPr>
          <w:lang w:val="sw_KE" w:bidi="sw_KE"/>
        </w:rPr>
      </w:r>
      <w:r>
        <w:rPr>
          <w:lang w:val="sw_KE" w:bidi="sw_KE"/>
        </w:rPr>
        <w:t xml:space="preserve">Ilikuwa siku ya maandalizi ya likizo ya Pasaka ya Kiyahudi. </w:t>
      </w:r>
      <w:r>
        <w:rPr>
          <w:b/>
          <w:lang w:val="sw_KE" w:bidi="sw_KE"/>
        </w:rPr>
        <w:t>Pasaka ya Kiyahudi</w:t>
      </w:r>
      <w:r>
        <w:rPr>
          <w:lang w:val="sw_KE" w:bidi="sw_KE"/>
        </w:rPr>
        <w:t xml:space="preserve"> ilikuwa tamasha muhimu la kidini la Kiyahudi ambalo lilidumu kwa siku nane. Pia ilijumuisha Karamu ya Mikate Isiyo na Chachu. Sherehe zote mbili zinasherehekea Mungu akiwaokoa Waisraeli kutoka utumwani katika Misri. Tumia neno lile lile kwa ajili ya Pasaka kama ulivyotumia katika vifungu vya awali. Kwa maelezo zaidi kuhusu </w:t>
      </w:r>
      <w:r>
        <w:rPr>
          <w:lang w:val="sw_KE" w:bidi="sw_KE"/>
        </w:rPr>
        <w:t>Pasaka ya Kiyahudi</w:t>
      </w:r>
      <w:r>
        <w:rPr>
          <w:lang w:val="sw_KE" w:bidi="sw_KE"/>
        </w:rPr>
        <w:t>, rejelea Faharasa Kuu.</w:t>
      </w:r>
    </w:p>
    <w:p>
      <w:pPr/>
      <w:r>
        <w:rPr>
          <w:lang w:val="sw_KE" w:bidi="sw_KE"/>
        </w:rPr>
      </w:r>
      <w:r>
        <w:rPr>
          <w:lang w:val="sw_KE" w:bidi="sw_KE"/>
        </w:rPr>
        <w:t>Wakati Pilato aliwaambia Wayahudi, "Huyu ni mfalme wenu" na kumtuma Yesu asulubiwe, ilikuwa takriban saa ya sita. Wayahudi walianza kuhesabu saa za siku saa kumi na mbili asubuhi, kwa hiyo saa ya sita ni saa sita mchana.</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kusahihishana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vyovyote, miondoko au ubao wao wa hadithi ili kuwasaidia kukumbuka fungu hilo la maneno. Sitisha sauti hii ya kurekodi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19:17–30</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19:17–30 na muiweke mioyoni mwenu.</w:t>
      </w:r>
    </w:p>
    <w:p>
      <w:pPr/>
      <w:r>
        <w:rPr>
          <w:lang w:val="sw_KE" w:bidi="sw_KE"/>
        </w:rPr>
      </w:r>
      <w:r>
        <w:rPr>
          <w:lang w:val="sw_KE" w:bidi="sw_KE"/>
        </w:rPr>
        <w:t>Sikiliza toleo la sauti la Yohana 19:17–30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Simulizi hii inatuambia nini kuhusu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19:17–30 katika tafsiri rahisi zaidi kuelewa.</w:t>
      </w:r>
    </w:p>
    <w:p>
      <w:pPr/>
      <w:r>
        <w:rPr>
          <w:lang w:val="sw_KE" w:bidi="sw_KE"/>
        </w:rPr>
      </w:r>
      <w:r>
        <w:rPr>
          <w:lang w:val="sw_KE" w:bidi="sw_KE"/>
        </w:rPr>
        <w:t>Yesu aliletwa kwa viongozi wa Kiyahudi Kayafa na Anasi. Kisha Yesu aliletwa kwa Pilato, gavana wa Kirumi. Baada ya kuzungumza na Wayahudi na Yesu, Pilato aliwaagiza askari wampige Yesu. Viongozi wa Kiyahudi walipiga kelele, "Msulubishe!" Pilato alimkabidhi Yesu ili asulubiwe. Sasa, Yesu anabeba msalaba wake mwenyewe hadi mahali pa kusulubishwa nje ya mji. Askari wa Kirumi wanamsulubisha Yesu. Askari wanagawana mavazi ya Yesu, na Yesu anasema maneno yake ya mwisho kabla ya kufa.</w:t>
      </w:r>
    </w:p>
    <w:p>
      <w:pPr/>
      <w:r>
        <w:rPr>
          <w:lang w:val="sw_KE" w:bidi="sw_KE"/>
        </w:rPr>
      </w:r>
      <w:r>
        <w:rPr>
          <w:lang w:val="sw_KE" w:bidi="sw_KE"/>
        </w:rPr>
        <w:t>Pilato alimkabidhi Yesu kwa "wale" ili asulubiwe. Inawezekana kwamba "wao" inarejelea makuhani wakuu ili kuonyesha kwamba wao ndio wanaohusika kwa kweli na kifo cha Yesu. Wayahudi hawakuruhusiwa kumsulubisha mtu yeyote, kwa hiyo askari wa Kirumi ndio waliompigilia Yesu misumari msalabani. Askari wa Kirumi walimchukua Yesu. Yesu alibeba msalaba wake mwenyewe kutoka mjini hadi mahali pa kusulubishwa. Hili lilikuwa jambo la kawaida kwa Warumi kumtaka mhalifu kubeba msalaba wake mwenyewe. Warumi pia waliwasulubisha watu nje ya mji, au wakati mwingine kwenye barabara zilizo na shughuli nyingi ili watu wengi waweze kuona. Injili zingine zinasema kwamba Simoni wa Kurene alimbebea Yesu msalaba kwa sehemu ya njia, lakini hapa mwandishi Yohana anasema tu kwamba Yesu aliubeba msalaba kwa sehemu ya njia. Yesu pengine alikuwa akibeba mmoja wa mihimili miwili ya mbao begani mwake, na ule mhimili mwingine wa mbao ulikuwa tayari umesimama ardhini mahali pa kusulubishwa. Mahali hapo paliitwa "Mahali pa Fuvu," pengine kwa sababu kilima hicho kilionekana kama kichwa cha binadamu chenye umbo la mviringo. Neno la "fuvu" katika lugha ambayo Wayahudi wanazungumza ni "Golgotha."</w:t>
      </w:r>
    </w:p>
    <w:p>
      <w:pPr/>
      <w:r>
        <w:rPr>
          <w:lang w:val="sw_KE" w:bidi="sw_KE"/>
        </w:rPr>
      </w:r>
      <w:r>
        <w:rPr>
          <w:lang w:val="sw_KE" w:bidi="sw_KE"/>
        </w:rPr>
        <w:t>Walipowasili Golgotha, askari wa Kirumi walimsulubisha Yesu na wahalifu wawili kila upande wake. Yesu na wale wahalifu wawili kila mmoja alikuwa na msalaba wake mwenyewe wa mbao. Walipigilia misumari mikono yake kwenye boriti ya msalaba huku mikono yake ikiwa imetandazwa, na kisha wakainua boriti hiyo ili kuipigilia misumari kwenye boriti ya mbao iliyo wima. Boriti hii ya wima pengine ilikuwa takriban futi 10, au mita 3, kwa urefu. Wakati mwingine watu pia walipigilia misumari miguu ya mhalifu kwenye mbao. Wakati mwingine kulikuwa na kiegemeo cha miguu au kiti ili mhalifu autegemeze mwili wake. Kwa kawaida, ilichukua siku mbili au tatu kwa mhalifu kufa kama kulikuwa na mahali kwa mhalifu kuegemeza mwili wake. Mhalifu angeweza kupumzika kwenye kiegemeo na kifo kingetokea polepole kwa sababu angeweza kupumua kwa urahisi zaidi na damu yake bado ingeweza kuzunguka mwilini mwake kwa uhuru zaidi. Kusulubishwa ilikuwa aina ya adhabu ya kifo iliyotumiwa tu kwa watumwa au wahalifu wengine.</w:t>
      </w:r>
    </w:p>
    <w:p>
      <w:pPr/>
      <w:r>
        <w:rPr>
          <w:lang w:val="sw_KE" w:bidi="sw_KE"/>
        </w:rPr>
      </w:r>
      <w:r>
        <w:rPr>
          <w:lang w:val="sw_KE" w:bidi="sw_KE"/>
        </w:rPr>
        <w:t xml:space="preserve">Simameni hapa na muangalie picha ya </w:t>
      </w:r>
      <w:r>
        <w:rPr>
          <w:lang w:val="sw_KE" w:bidi="sw_KE"/>
        </w:rPr>
        <w:t>msalaba</w:t>
      </w:r>
      <w:r>
        <w:rPr>
          <w:lang w:val="sw_KE" w:bidi="sw_KE"/>
        </w:rPr>
        <w:t xml:space="preserve"> na picha ya </w:t>
      </w:r>
      <w:r>
        <w:rPr>
          <w:lang w:val="sw_KE" w:bidi="sw_KE"/>
        </w:rPr>
        <w:t>mtu anayebeba boriti la msalaba</w:t>
      </w:r>
      <w:r>
        <w:rPr>
          <w:lang w:val="sw_KE" w:bidi="sw_KE"/>
        </w:rPr>
        <w:t xml:space="preserve"> kama kikundi. Sitisha sauti hii hapa.</w:t>
      </w:r>
    </w:p>
    <w:p>
      <w:pPr/>
      <w:r>
        <w:rPr>
          <w:lang w:val="sw_KE" w:bidi="sw_KE"/>
        </w:rPr>
      </w:r>
      <w:r>
        <w:rPr>
          <w:lang w:val="sw_KE" w:bidi="sw_KE"/>
        </w:rPr>
        <w:t>Ilikuwa jambo la kawaida kuandika uhalifu wa mhalifu kwenye kibao na kukining'iniza shingoni mwa mhalifu. Wakati mwingine Warumi pia walipigilia msumari kibao kwenye msalaba ili kila mtu asome kosa hilo. Pilato aliamuru askari waandike "Yesu Mnazareti, Mfalme wa Wayahudi" na kuutundika ujumbe huo kwenye msalaba wa Yesu. Pilato aliwafanya waandike ishara mara tatu kwa lugha tatu—Kiebrania, Kilatini, na Kigiriki—ili kila mtu aweze kusoma kuhusu uhalifu wa Yesu. Wayahudi hukisoma kwa lugha ya Kiebrania. Wengi wasio Wayahudi walisoma kwa lugha ya Kilatini kwa Warumi au kwa lugha ya Kigiriki kwa Wagiriki. Wayahudi walikisoma kwa sababu wengi wao waliishi karibu na au katika mji wa Yerusalemu, au walikuja Yerusalemu kwa ajili ya sherehe ya Pasaka. Watu waliwasulubisha wahalifu katika mahali pa umma ili kuwaonya wengine dhidi ya kufanya uhalifu wa namna hiyo.</w:t>
      </w:r>
    </w:p>
    <w:p>
      <w:pPr/>
      <w:r>
        <w:rPr>
          <w:lang w:val="sw_KE" w:bidi="sw_KE"/>
        </w:rPr>
      </w:r>
      <w:r>
        <w:rPr>
          <w:lang w:val="sw_KE" w:bidi="sw_KE"/>
        </w:rPr>
        <w:t>"Mnazareti" inamaanisha kwamba Yesu alikuwa kutoka Nazareti, ambayo ilikuwa mji katika mkoa wa Galilaya. Kesi na kusulubishwa kwa Yesu vilifanyika Yerusalemu. Kibao hicho pia kilisema, "Mfalme wa Wayahudi," ambayo pengine haimaanishi Pilato aliamini Yesu alikuwa Mfalme wa Wayahudi. Pilato pengine alikuwa akimdhihaki Wayahudi, au aliwaagiza askari waandike kwa sababu hii ndiyo sababu Wayahudi walitaka kumwua Yesu.</w:t>
      </w:r>
    </w:p>
    <w:p>
      <w:pPr/>
      <w:r>
        <w:rPr>
          <w:lang w:val="sw_KE" w:bidi="sw_KE"/>
        </w:rPr>
      </w:r>
      <w:r>
        <w:rPr>
          <w:lang w:val="sw_KE" w:bidi="sw_KE"/>
        </w:rPr>
        <w:t xml:space="preserve">Simameni hapa na uangalie ramani ambayo inajumuisha </w:t>
      </w:r>
      <w:r>
        <w:rPr>
          <w:lang w:val="sw_KE" w:bidi="sw_KE"/>
        </w:rPr>
        <w:t>Nazareti na Yerusalemu</w:t>
      </w:r>
      <w:r>
        <w:rPr>
          <w:lang w:val="sw_KE" w:bidi="sw_KE"/>
        </w:rPr>
        <w:t xml:space="preserve"> kama kikundi. Sitisha sauti hii hapa.</w:t>
      </w:r>
    </w:p>
    <w:p>
      <w:pPr/>
      <w:r>
        <w:rPr>
          <w:lang w:val="sw_KE" w:bidi="sw_KE"/>
        </w:rPr>
      </w:r>
      <w:r>
        <w:rPr>
          <w:lang w:val="sw_KE" w:bidi="sw_KE"/>
        </w:rPr>
        <w:t>Makuhani wakuu hawakuwa na furaha kwamba Pilato aliwaagiza askari wa Kirumi waandike "Mfalme wa Wayahudi" kwenye ishara ya Yesu. Makuhani wakuu walikuwa viongozi wakuu wa kidini wa Kiyahudi. Makuhani wakuu walitaka Pilato abadili ishara. Makuhani wakuu walijua hawakuweza kumwambia Pilato aondoe ishara kabisa. Walitaka Pilato aweke ishara mpya ambayo ilisema, "Mtu huyu alidai kuwa Mfalme wa Wayahudi." Makuhani wakuu walimrejelea Yesu kama "mtu huyu" kwa sababu hawakumheshimu au kumwamini. Yesu hakusema kamwe kwamba alikuwa Mfalme wa Wayahudi, lakini hili ndilo ambalo makuhani wakuu walimshtaki Yesu kwa kusema alikuwa hivyo. Pilato aliwajibu makuhani wakuu, "Kile nilichoandika, nimeandika." Pilato alikataa kubadilisha ishara.</w:t>
      </w:r>
    </w:p>
    <w:p>
      <w:pPr/>
      <w:r>
        <w:rPr>
          <w:lang w:val="sw_KE" w:bidi="sw_KE"/>
        </w:rPr>
      </w:r>
      <w:r>
        <w:rPr>
          <w:lang w:val="sw_KE" w:bidi="sw_KE"/>
        </w:rPr>
        <w:t>Kabla ya askari kumsulubisha Yesu, waliondoa mavazi yake. Baada ya kumsulubisha, waligawana mavazi yake. Ilikuwa kawaida kwa askari kuchukua mavazi kutoka kwa mhalifu. Mavazi yakawa mali ya askari ambao walimwua mhalifu. Mavazi pengine yalijumuisha ukanda na viatu. Askari waligawanya mavazi ya Yesu katika sehemu nne, sehemu moja kwa kila mmoja wa askari wanne. Pengine wote wanne walikuwa katika kikundi kimoja cha kijeshi pamoja. Baada ya kugawanya vipande vinne vya mavazi kati yao, pia kulikuwa na vazi. Vazi pengine lilikuwa shati refu lililovaliwa chini ya mavazi mengine. Wanaume na wanawake wote walivaa mavazi ya tuniki. Kanzu ya Yesu ilifumwa kwa kipande kilekile cha kitambaa. Vazi lililotengenezwa kutoka kwa kipande kimoja cha kitambaa lilikuwa na thamani zaidi kuliko vazi lililotengenezwa kutoka kwa vipande tofauti vya kitambaa.</w:t>
      </w:r>
    </w:p>
    <w:p>
      <w:pPr/>
      <w:r>
        <w:rPr>
          <w:lang w:val="sw_KE" w:bidi="sw_KE"/>
        </w:rPr>
      </w:r>
      <w:r>
        <w:rPr>
          <w:lang w:val="sw_KE" w:bidi="sw_KE"/>
        </w:rPr>
        <w:t xml:space="preserve">Simameni hapa na mwangalie picha ya </w:t>
      </w:r>
      <w:r>
        <w:rPr>
          <w:lang w:val="sw_KE" w:bidi="sw_KE"/>
        </w:rPr>
        <w:t>vazi</w:t>
      </w:r>
      <w:r>
        <w:rPr>
          <w:lang w:val="sw_KE" w:bidi="sw_KE"/>
        </w:rPr>
        <w:t xml:space="preserve"> kama kikundi. Sitisha sauti hii hapa.</w:t>
      </w:r>
    </w:p>
    <w:p>
      <w:pPr/>
      <w:r>
        <w:rPr>
          <w:lang w:val="sw_KE" w:bidi="sw_KE"/>
        </w:rPr>
      </w:r>
      <w:r>
        <w:rPr>
          <w:lang w:val="sw_KE" w:bidi="sw_KE"/>
        </w:rPr>
        <w:t>Askari waliamua kupiga kura kwa ajili ya vazi la Yesu kwa sababu lilikuwa na thamani zaidi kama kipande kimoja kuliko ikiwa walilipasua vipande vinne, moja kwa kila mmoja wao. Kupiga kura kunamaanisha kutupa au kutumia kura ili kuamua kitu. Askari huenda walitumia mawe madogo ili kuamua ni nani anayepaswa kuwa na vazi. Watu walipiga kura kwa sababu waliamini kura hizo zingefichua mapenzi ya miungu yao. Kulikuwa na unabii katika Agano la Kale kwamba watu waligawana mavazi ya Yesu, na wakapiga kura kwa ajili ya vazi lake. Matendo ya askari yalitimiza unabii huu wa Agano la Kale wa kugawanya mavazi ya Yesu na kupiga kura kwa ajili yake. Yesu sasa alikuwa uchi na kuvuliwa mali yake yote ya kidunia, hata mavazi yake.</w:t>
      </w:r>
    </w:p>
    <w:p>
      <w:pPr/>
      <w:r>
        <w:rPr>
          <w:lang w:val="sw_KE" w:bidi="sw_KE"/>
        </w:rPr>
      </w:r>
      <w:r>
        <w:rPr>
          <w:lang w:val="sw_KE" w:bidi="sw_KE"/>
        </w:rPr>
        <w:t>Sitisha hapa na mjadili swali hili kama kikundi: Ni aina gani za kamari au kupiga kura ya bahati zipo katika utamaduni wenu? Sitisha sauti hii hapa.</w:t>
      </w:r>
    </w:p>
    <w:p>
      <w:pPr/>
      <w:r>
        <w:rPr>
          <w:lang w:val="sw_KE" w:bidi="sw_KE"/>
        </w:rPr>
      </w:r>
      <w:r>
        <w:rPr>
          <w:lang w:val="sw_KE" w:bidi="sw_KE"/>
        </w:rPr>
        <w:t>Kisha, Yesu anazungumza na mama yake na mwanafunzi ambaye alimpenda alipokuwa akining'inia msalabani. Watu wengine wanaamini hii ilikuwa sehemu ya mchakato wa kufa: kwanza Yesu alipoteza mavazi yake, kisha Yesu alipoteza mahusiano yake ya karibu zaidi, na kisha hatimaye maisha yenyewe. Kulikuwa na wanawake wanne waliosimama karibu na msalaba wa Yesu: mama yake Yesu, dada ya mama yake, mwanamke mmoja aitwaye Maria aliyekuwa mke wa Klopa, na Maria Magdalena. Watu wengine wanaamini mwanamke anayeitwa Maria, mke wa Klopa, alikuwa mtu yuleyule na shangazi yake Yesu. Hii si uwezekano, hata hivyo, kwa sababu mama ya Yesu pia aliitwa Maria. Dada wawili kwa kawaida hawangekuwa na jina lile. Maria Magdalena alikuwa kutoka kijiji cha Magdala. Yesu anazungumza na mama yake na "mwanafunzi ambaye alimpenda." Mwanafunzi huyu uwezekano mkubwa alikuwa Yohana, ambaye alikuwa akiandika kitabu hiki. Yesu hakosi heshima anapomwita mama yake "mwanamke". Anaonyesha heshima, na anamtunza mama yake kwa sababu yeye ni mwana wa kwanza. Anataka Maria amtunze Yohana kama mwana wake mwenyewe. Vivyo hivyo, Yesu anataka Yohana amtunze mama yake baada ya kifo chake na awe kama mwana kwa mama ya Yesu. "Kutoka saa hiyo" inamaanisha kutoka wakati huo, Yohana alimkaribisha mama ya Yesu katika nyumba yake na kumtunza. Yohana anamtii na kumtunza mama wa Yesu Maria.</w:t>
      </w:r>
    </w:p>
    <w:p>
      <w:pPr/>
      <w:r>
        <w:rPr>
          <w:lang w:val="sw_KE" w:bidi="sw_KE"/>
        </w:rPr>
      </w:r>
      <w:r>
        <w:rPr>
          <w:lang w:val="sw_KE" w:bidi="sw_KE"/>
        </w:rPr>
        <w:t>Sitisha hapa na mjadili swali hili kama kikundi: Eleza ni nani huwatunza mama na baba wazee katika utamaduni wenu. Ni nini kinatokea ikiwa mwana/binti anakufa kabla ya wazazi? Nani anawajali wazazi basi? Sitisha sauti hii hapa.</w:t>
      </w:r>
    </w:p>
    <w:p>
      <w:pPr/>
      <w:r>
        <w:rPr>
          <w:lang w:val="sw_KE" w:bidi="sw_KE"/>
        </w:rPr>
      </w:r>
      <w:r>
        <w:rPr>
          <w:lang w:val="sw_KE" w:bidi="sw_KE"/>
        </w:rPr>
        <w:t>Hatua ya mwisho ya kufa inafuata. Yesu alijua kwamba mambo yote yalikamilika, ikimaanisha Yesu alikuwa amemaliza kila kitu ambacho Mungu alikuwa amemtuma ulimwenguni afanye. Kisha Yesu alisema, "Nina kiu." Watu wengine wanaamini Yesu alikuwa na kiu ya maji halisi kwa sababu alikuwa akitoka damu na kufa katika jua . Wengine wanaamini Yesu alimaanisha alikuwa na kiu ya Mungu kwa sababu Yesu alitenganishwa na Mungu alipokufa msalabani. Wengine wanaamini Yesu alikuwa akizungumza kuhusu unabii katika Zaburi ambazo zinasema, "Nilikuwa na kiu, walinipa siki." Watu hawa wanaamini kwamba Yesu alisema, "Nina kiu" ili kufanya unabii huu uwe kweli. Kulikuwa na mtungi wa divai iliyochacha karibu na msalaba. Divai iliyochachwa ilikuwa divai ya bei nafuu iliyochanganywa na maji au siki ambayo askari au watu maskini walikunywa. Divai hiyo pengine ilikuwa kwa ajili ya askari wa Kirumi kunywa.</w:t>
      </w:r>
    </w:p>
    <w:p>
      <w:pPr/>
      <w:r>
        <w:rPr>
          <w:lang w:val="sw_KE" w:bidi="sw_KE"/>
        </w:rPr>
      </w:r>
      <w:r>
        <w:rPr>
          <w:lang w:val="sw_KE" w:bidi="sw_KE"/>
        </w:rPr>
        <w:t xml:space="preserve">Simama hapa na uangalie picha ya </w:t>
      </w:r>
      <w:r>
        <w:rPr>
          <w:b/>
          <w:lang w:val="sw_KE" w:bidi="sw_KE"/>
        </w:rPr>
        <w:t>mtungi wa divai iliyochachuka</w:t>
      </w:r>
      <w:r>
        <w:rPr>
          <w:lang w:val="sw_KE" w:bidi="sw_KE"/>
        </w:rPr>
        <w:t xml:space="preserve"> kama kikundi. Sitisha sauti hii hapa.</w:t>
      </w:r>
    </w:p>
    <w:p>
      <w:pPr/>
      <w:r>
        <w:rPr>
          <w:lang w:val="sw_KE" w:bidi="sw_KE"/>
        </w:rPr>
      </w:r>
      <w:r>
        <w:rPr>
          <w:lang w:val="sw_KE" w:bidi="sw_KE"/>
        </w:rPr>
        <w:t>Mtu, pengine mmoja wa askari, alidhani Yesu alikuwa na kiu ya maji. Askari aliweka sifongo kwenye tawi la kichaka cha hisopo na kuichovya katika mtungi wa divai iliyochacha. Sifongo lilifyonza divai ya chachu. Askari alikiinua hadi kwenye mdomo wa Yesu ili Yesu aweze kunywa sehemu yake.</w:t>
      </w:r>
    </w:p>
    <w:p>
      <w:pPr/>
      <w:r>
        <w:rPr>
          <w:lang w:val="sw_KE" w:bidi="sw_KE"/>
        </w:rPr>
      </w:r>
      <w:r>
        <w:rPr>
          <w:lang w:val="sw_KE" w:bidi="sw_KE"/>
        </w:rPr>
        <w:t xml:space="preserve">Simama hapa na uangalie picha za </w:t>
      </w:r>
      <w:r>
        <w:rPr>
          <w:lang w:val="sw_KE" w:bidi="sw_KE"/>
        </w:rPr>
        <w:t>sifongo</w:t>
      </w:r>
      <w:r>
        <w:rPr>
          <w:lang w:val="sw_KE" w:bidi="sw_KE"/>
        </w:rPr>
        <w:t xml:space="preserve"> na </w:t>
      </w:r>
      <w:r>
        <w:rPr>
          <w:lang w:val="sw_KE" w:bidi="sw_KE"/>
        </w:rPr>
        <w:t>tawi la mti wa hisopo</w:t>
      </w:r>
      <w:r>
        <w:rPr>
          <w:lang w:val="sw_KE" w:bidi="sw_KE"/>
        </w:rPr>
        <w:t xml:space="preserve"> kama kikundi. Sitisha sauti hii hapa.</w:t>
      </w:r>
    </w:p>
    <w:p>
      <w:pPr/>
      <w:r>
        <w:rPr>
          <w:lang w:val="sw_KE" w:bidi="sw_KE"/>
        </w:rPr>
      </w:r>
      <w:r>
        <w:rPr>
          <w:lang w:val="sw_KE" w:bidi="sw_KE"/>
        </w:rPr>
        <w:t>Yesu alifyonza kiasi cha divai kutoka kwenye sifongo. Kisha, Yesu alisema, "Imekwisha!" Hii ina maana Yesu alikuwa amemaliza kufanya kila kitu ambacho Mungu alikuwa amemtuma afanye. Yesu aliinamisha kichwa chake mbele, jambo ambalo linaweza kumaanisha kuwa hatimaye Yesu alikuwa amepumzika na yuko nyumbani. Mapema, Yesu alikuwa amesema, "Mwana wa Mtu hana mahali pa kuinamisha kichwa chake." Kisha, Yesu alikata roho. Hii ina maana Yesu alikufa na kuruhusu roho yake kurudi kwa Mungu.</w:t>
      </w:r>
    </w:p>
    <w:p>
      <w:pPr/>
      <w:r>
        <w:rPr>
          <w:lang w:val="sw_KE" w:bidi="sw_KE"/>
        </w:rPr>
      </w:r>
      <w:r>
        <w:rPr>
          <w:lang w:val="sw_KE" w:bidi="sw_KE"/>
        </w:rPr>
        <w:t>Simameni hapa na mjadili swali hili kama kikundi: Je, mnazungumziaje kifo katika lugha na utamaduni wenu? Ni njia gani za kawaida za kuelezea kifo cha mtu au kile kinachotokea kwao baada ya kufa?</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19:17–30 katika tafsiri rahisi zaidi kuelewa.</w:t>
      </w:r>
    </w:p>
    <w:p>
      <w:pPr/>
      <w:r>
        <w:rPr>
          <w:lang w:val="sw_KE" w:bidi="sw_KE"/>
        </w:rPr>
      </w:r>
      <w:r>
        <w:rPr>
          <w:lang w:val="sw_KE" w:bidi="sw_KE"/>
        </w:rPr>
        <w:t>Katika hatua hii, kikundi kitafafanua matukio, wahusika na mpangilio wa kifungu hiki. Kisha kikundi kitawazia fungu hili.</w:t>
      </w:r>
    </w:p>
    <w:p>
      <w:pPr/>
      <w:r>
        <w:rPr>
          <w:lang w:val="sw_KE" w:bidi="sw_KE"/>
        </w:rPr>
      </w:r>
      <w:r>
        <w:rPr>
          <w:lang w:val="sw_KE" w:bidi="sw_KE"/>
        </w:rPr>
        <w:t>Simulizi hii ina matukio 4.</w:t>
      </w:r>
    </w:p>
    <w:p>
      <w:pPr/>
      <w:r>
        <w:rPr>
          <w:lang w:val="sw_KE" w:bidi="sw_KE"/>
        </w:rPr>
      </w:r>
      <w:r>
        <w:rPr>
          <w:b/>
          <w:lang w:val="sw_KE" w:bidi="sw_KE"/>
        </w:rPr>
        <w:t>Katika tukio la kwanza:</w:t>
      </w:r>
      <w:r>
        <w:rPr>
          <w:lang w:val="sw_KE" w:bidi="sw_KE"/>
        </w:rPr>
        <w:t xml:space="preserve"> Askari wa Kirumi wanamsulubisha Yesu. Pilato anawafanya waandike "Yesu Mnazareti. Mfalme wa Wayahudi" kwenye ishara kwenye msalaba.</w:t>
      </w:r>
    </w:p>
    <w:p>
      <w:pPr/>
      <w:r>
        <w:rPr>
          <w:lang w:val="sw_KE" w:bidi="sw_KE"/>
        </w:rPr>
      </w:r>
      <w:r>
        <w:rPr>
          <w:b/>
          <w:lang w:val="sw_KE" w:bidi="sw_KE"/>
        </w:rPr>
        <w:t>Katika tukio la pili:</w:t>
      </w:r>
      <w:r>
        <w:rPr>
          <w:lang w:val="sw_KE" w:bidi="sw_KE"/>
        </w:rPr>
        <w:t xml:space="preserve"> Askari wa Kirumi wanagawana mavazi ya Yesu.</w:t>
      </w:r>
    </w:p>
    <w:p>
      <w:pPr/>
      <w:r>
        <w:rPr>
          <w:lang w:val="sw_KE" w:bidi="sw_KE"/>
        </w:rPr>
      </w:r>
      <w:r>
        <w:rPr>
          <w:b/>
          <w:lang w:val="sw_KE" w:bidi="sw_KE"/>
        </w:rPr>
        <w:t>Katika tukio la tatu:</w:t>
      </w:r>
      <w:r>
        <w:rPr>
          <w:lang w:val="sw_KE" w:bidi="sw_KE"/>
        </w:rPr>
        <w:t xml:space="preserve"> Yesu anazungumza na mwanafunzi anayempenda na mama yake.</w:t>
      </w:r>
    </w:p>
    <w:p>
      <w:pPr/>
      <w:r>
        <w:rPr>
          <w:lang w:val="sw_KE" w:bidi="sw_KE"/>
        </w:rPr>
      </w:r>
      <w:r>
        <w:rPr>
          <w:b/>
          <w:lang w:val="sw_KE" w:bidi="sw_KE"/>
        </w:rPr>
        <w:t>Katika tukio la nne:</w:t>
      </w:r>
      <w:r>
        <w:rPr>
          <w:lang w:val="sw_KE" w:bidi="sw_KE"/>
        </w:rPr>
        <w:t xml:space="preserve"> Yesu anachukua kinywaji chake cha mwisho na kisha anakufa.</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Pilato, gavana wa Kirumi</w:t>
      </w:r>
    </w:p>
    <w:p>
      <w:pPr>
        <w:pStyle w:val="ListBullet"/>
        <w:spacing w:line="240" w:lineRule="auto"/>
        <w:ind w:left="720"/>
      </w:pPr>
      <w:r>
        <w:rPr>
          <w:lang w:val="sw_KE" w:bidi="sw_KE"/>
        </w:rPr>
      </w:r>
      <w:r>
        <w:rPr>
          <w:lang w:val="sw_KE" w:bidi="sw_KE"/>
        </w:rPr>
        <w:t>Askari wanne wa Kirumi</w:t>
      </w:r>
    </w:p>
    <w:p>
      <w:pPr>
        <w:pStyle w:val="ListBullet"/>
        <w:spacing w:line="240" w:lineRule="auto"/>
        <w:ind w:left="720"/>
      </w:pPr>
      <w:r>
        <w:rPr>
          <w:lang w:val="sw_KE" w:bidi="sw_KE"/>
        </w:rPr>
      </w:r>
      <w:r>
        <w:rPr>
          <w:lang w:val="sw_KE" w:bidi="sw_KE"/>
        </w:rPr>
        <w:t>Wanaume wengine wawili ambao walisulubishwa</w:t>
      </w:r>
    </w:p>
    <w:p>
      <w:pPr>
        <w:pStyle w:val="ListBullet"/>
        <w:spacing w:line="240" w:lineRule="auto"/>
        <w:ind w:left="720"/>
      </w:pPr>
      <w:r>
        <w:rPr>
          <w:lang w:val="sw_KE" w:bidi="sw_KE"/>
        </w:rPr>
      </w:r>
      <w:r>
        <w:rPr>
          <w:lang w:val="sw_KE" w:bidi="sw_KE"/>
        </w:rPr>
        <w:t>Wayahudi na wasio Wayahudi ambao wanaona misalaba</w:t>
      </w:r>
    </w:p>
    <w:p>
      <w:pPr>
        <w:pStyle w:val="ListBullet"/>
        <w:spacing w:line="240" w:lineRule="auto"/>
        <w:ind w:left="720"/>
      </w:pPr>
      <w:r>
        <w:rPr>
          <w:lang w:val="sw_KE" w:bidi="sw_KE"/>
        </w:rPr>
      </w:r>
      <w:r>
        <w:rPr>
          <w:lang w:val="sw_KE" w:bidi="sw_KE"/>
        </w:rPr>
        <w:t>Makuhani wakuu wa Kiyahudi</w:t>
      </w:r>
    </w:p>
    <w:p>
      <w:pPr>
        <w:pStyle w:val="ListBullet"/>
        <w:spacing w:line="240" w:lineRule="auto"/>
        <w:ind w:left="720"/>
      </w:pPr>
      <w:r>
        <w:rPr>
          <w:lang w:val="sw_KE" w:bidi="sw_KE"/>
        </w:rPr>
      </w:r>
      <w:r>
        <w:rPr>
          <w:lang w:val="sw_KE" w:bidi="sw_KE"/>
        </w:rPr>
        <w:t>Mama ya Yesu</w:t>
      </w:r>
    </w:p>
    <w:p>
      <w:pPr>
        <w:pStyle w:val="ListBullet"/>
        <w:spacing w:line="240" w:lineRule="auto"/>
        <w:ind w:left="720"/>
      </w:pPr>
      <w:r>
        <w:rPr>
          <w:lang w:val="sw_KE" w:bidi="sw_KE"/>
        </w:rPr>
      </w:r>
      <w:r>
        <w:rPr>
          <w:lang w:val="sw_KE" w:bidi="sw_KE"/>
        </w:rPr>
        <w:t>Dada ya mama ya Yesu</w:t>
      </w:r>
    </w:p>
    <w:p>
      <w:pPr>
        <w:pStyle w:val="ListBullet"/>
        <w:spacing w:line="240" w:lineRule="auto"/>
        <w:ind w:left="720"/>
      </w:pPr>
      <w:r>
        <w:rPr>
          <w:lang w:val="sw_KE" w:bidi="sw_KE"/>
        </w:rPr>
      </w:r>
      <w:r>
        <w:rPr>
          <w:lang w:val="sw_KE" w:bidi="sw_KE"/>
        </w:rPr>
        <w:t>Maria, mke wa Cleopa</w:t>
      </w:r>
    </w:p>
    <w:p>
      <w:pPr>
        <w:pStyle w:val="ListBullet"/>
        <w:spacing w:line="240" w:lineRule="auto"/>
        <w:ind w:left="720"/>
      </w:pPr>
      <w:r>
        <w:rPr>
          <w:lang w:val="sw_KE" w:bidi="sw_KE"/>
        </w:rPr>
      </w:r>
      <w:r>
        <w:rPr>
          <w:lang w:val="sw_KE" w:bidi="sw_KE"/>
        </w:rPr>
        <w:t>Maria Magdalena</w:t>
      </w:r>
    </w:p>
    <w:p>
      <w:pPr>
        <w:pStyle w:val="ListBullet"/>
        <w:spacing w:line="240" w:lineRule="auto"/>
        <w:ind w:left="720"/>
      </w:pPr>
      <w:r>
        <w:rPr>
          <w:lang w:val="sw_KE" w:bidi="sw_KE"/>
        </w:rPr>
      </w:r>
      <w:r>
        <w:rPr>
          <w:lang w:val="sw_KE" w:bidi="sw_KE"/>
        </w:rPr>
        <w:t>Na Yohana, mwanafunzi ambaye Yesu alimpenda</w:t>
      </w:r>
    </w:p>
    <w:p>
      <w:pPr/>
      <w:r>
        <w:rPr>
          <w:lang w:val="sw_KE" w:bidi="sw_KE"/>
        </w:rPr>
      </w:r>
      <w:r>
        <w:rPr>
          <w:lang w:val="sw_KE" w:bidi="sw_KE"/>
        </w:rPr>
        <w:t>Kama kikundi, zingatia sehemu hizi za mpangilio wa simulizi:</w:t>
      </w:r>
    </w:p>
    <w:p>
      <w:pPr/>
      <w:r>
        <w:rPr>
          <w:lang w:val="sw_KE" w:bidi="sw_KE"/>
        </w:rPr>
      </w:r>
      <w:r>
        <w:rPr>
          <w:lang w:val="sw_KE" w:bidi="sw_KE"/>
        </w:rPr>
        <w:t>Katika tukio la kwanza, Pilato anamkabidhi Yesu kwa askari wa Kirumi ili asulubiwe. Kumbuka askari na Yesu waliondoka mji kwa sababu kusulubishwa kunaweza tu kutokea nje ya mji. Walienda mahali panapoitwa Golgotha ambapo pengine ilionekana kama kilima cha mviringo. Kumbuka pia kwamba Yesu alikuwa akibeba msalaba wake mwenyewe, na kuna uwezekano Yesu alikuwa akibeba tu boriti ya msalaba.</w:t>
      </w:r>
    </w:p>
    <w:p>
      <w:pPr/>
      <w:r>
        <w:rPr>
          <w:lang w:val="sw_KE" w:bidi="sw_KE"/>
        </w:rPr>
      </w:r>
      <w:r>
        <w:rPr>
          <w:lang w:val="sw_KE" w:bidi="sw_KE"/>
        </w:rPr>
        <w:t xml:space="preserve">Simama hapa na uangalie picha ya </w:t>
      </w:r>
      <w:r>
        <w:rPr>
          <w:lang w:val="sw_KE" w:bidi="sw_KE"/>
        </w:rPr>
        <w:t>mtu anayebeba boriti la msalaba</w:t>
      </w:r>
      <w:r>
        <w:rPr>
          <w:lang w:val="sw_KE" w:bidi="sw_KE"/>
        </w:rPr>
        <w:t xml:space="preserve"> tena kama kikundi ikiwa inahitajika. Sitisha sauti hii hapa.</w:t>
      </w:r>
    </w:p>
    <w:p>
      <w:pPr/>
      <w:r>
        <w:rPr>
          <w:lang w:val="sw_KE" w:bidi="sw_KE"/>
        </w:rPr>
      </w:r>
      <w:r>
        <w:rPr>
          <w:lang w:val="sw_KE" w:bidi="sw_KE"/>
        </w:rPr>
        <w:t>Huko Golgotha, wale askari walimsulubisha Yesu na wahalifu wawili. Kumbuka kwamba hii pengine ilikuwa eneo lenye shughuli nyingi na watu wengi waliopita. Warumi waliwasulubisha watu katika mahali pa umma ili kuwaonya wengine kuhusu kile kinachotokea wanapofanya uhalifu mkubwa. Walimpigilia Yesu misumari kwenye msalaba wake, na waliwapigilia misumari wahalifu wawili kwenye misalaba yao wenyewe. Askari walisimama misalaba yote mitatu, na Yesu alikuwa kati ya wahalifu wawili. Kumbuka kwamba watu ambao walisulubishwa wanaweza kuchukua siku kufa, na ilikuwa ya uchungu sana. Huenda kulikuwa na kiegemeo cha miguu au kiti kwa ajili ya Yesu na wale wahalifu ili kuegemeza miili yao, na jambo hili lingewaweka hai kwa muda mrefu zaidi.</w:t>
      </w:r>
    </w:p>
    <w:p>
      <w:pPr/>
      <w:r>
        <w:rPr>
          <w:lang w:val="sw_KE" w:bidi="sw_KE"/>
        </w:rPr>
      </w:r>
      <w:r>
        <w:rPr>
          <w:lang w:val="sw_KE" w:bidi="sw_KE"/>
        </w:rPr>
        <w:t>Ni muhimu kukumbuka kwamba Pilato aliwaambia askari wa Kirumi waandike ishara na kuining'iniza kwenye msalaba wa Yesu. Ishara ilisema, "Yesu Mnazareti, Mfalme wa Wayahudi." Kumbuka kwamba Yohana anatupa maelezo ya ziada kwamba Wayahudi wengi na wasio Wayahudi walisoma ile ishara kwa sababu askari walimsulubisha Yesu hadharani. Ishara iliandikwa kwa lugha tatu tofauti, ili watu wengi tofauti waweze kuisoma wakiingia mjini na wakitoka mjini. Kumbuka kwamba kuandika uhalifu wa wahalifu kwenye ishara kama hii kulikuwa jambo la kawaida katika kusulubiwa.</w:t>
      </w:r>
    </w:p>
    <w:p>
      <w:pPr/>
      <w:r>
        <w:rPr>
          <w:lang w:val="sw_KE" w:bidi="sw_KE"/>
        </w:rPr>
      </w:r>
      <w:r>
        <w:rPr>
          <w:lang w:val="sw_KE" w:bidi="sw_KE"/>
        </w:rPr>
        <w:t>Kumbuka makuhani wakuu walikasirishwa na maneno yaliyokuwa kwenye kibao cha msalaba wa Yesu. Makuhani wakuu walitaka Pilato abadili ishara ili kusema, "Mtu huyu alidai kuwa Mfalme wa Wayahudi." Kumbuka makuhani wakuu hawakumheshimu Yesu, na walikuwa wale ambao walitaka Yesu afe. Pilato alikataa kubadilisha ishara.</w:t>
      </w:r>
    </w:p>
    <w:p>
      <w:pPr/>
      <w:r>
        <w:rPr>
          <w:lang w:val="sw_KE" w:bidi="sw_KE"/>
        </w:rPr>
      </w:r>
      <w:r>
        <w:rPr>
          <w:lang w:val="sw_KE" w:bidi="sw_KE"/>
        </w:rPr>
        <w:t>Katika tukio la pili, askari wa Kirumi wanagawana mavazi ya Yesu. Kabla ya kumpigilia misumari Yesu na wahalifu wengine kwenye misalaba yao, walitoa mavazi yao. Wahalifu kwa kawaida walisulubishwa wakiwa uchi. Kumbuka kwamba askari wanne sasa walimiliki mavazi ya Yesu na wahalifu wawili kwa sababu waliwasulubisha. Kila mmoja wa askari alichukua sehemu moja ya mavazi ya Yesu, na vazi la Yesu lilibaki. Askari hawakutaka kupasua vazi kwa sababu ilikuwa kipande kimoja cha kitambaa, kwa hiyo walipiga kura kwa ajili ya vazi hilo. Vazi lilikuwa na thamani zaidi likiwa kipande kimoja kuliko ikiwa wangalilipasua vipande vinne tofauti. Simulizi haisemi askari gani alishinda vazi hilo. Kumbuka pia kwamba matendo ya askari yalitimiza unabii wa Agano la Kale.</w:t>
      </w:r>
    </w:p>
    <w:p>
      <w:pPr/>
      <w:r>
        <w:rPr>
          <w:lang w:val="sw_KE" w:bidi="sw_KE"/>
        </w:rPr>
      </w:r>
      <w:r>
        <w:rPr>
          <w:lang w:val="sw_KE" w:bidi="sw_KE"/>
        </w:rPr>
        <w:t xml:space="preserve">Simama hapa na uangalie picha ya </w:t>
      </w:r>
      <w:r>
        <w:rPr>
          <w:lang w:val="sw_KE" w:bidi="sw_KE"/>
        </w:rPr>
        <w:t>vazi la kanzu</w:t>
      </w:r>
      <w:r>
        <w:rPr>
          <w:lang w:val="sw_KE" w:bidi="sw_KE"/>
        </w:rPr>
        <w:t xml:space="preserve"> tena kama kikundi ikiwa inahitajika. Sitisha sauti hii hapa.</w:t>
      </w:r>
    </w:p>
    <w:p>
      <w:pPr/>
      <w:r>
        <w:rPr>
          <w:lang w:val="sw_KE" w:bidi="sw_KE"/>
        </w:rPr>
      </w:r>
      <w:r>
        <w:rPr>
          <w:lang w:val="sw_KE" w:bidi="sw_KE"/>
        </w:rPr>
        <w:t>Katika tukio la tatu, Yesu anazungumza na mama yake na mwanafunzi aliyempenda. Kumbuka pengine kulikuwa na wanawake wanne karibu na msalaba: mama ya Yesu, dada ya mama ya Yesu, mwanamke anayeitwa Maria ambaye alikuwa mke wa Cleopa, na Maria Magdalena. Kumbuka kwamba Yesu ni mwana wa kwanza, na ni jukumu lake kumtunza mama yake baada ya kifo chake. Mwanafunzi ambaye Yesu alimpenda uwezekano mkubwa ni Yohana, ambaye anaandika kitabu hiki. Yesu anamwambia Yohana amtunze mama yake. Yesu anamwita mama yake "mwanamke," ambayo ilikuwa njia ya heshima ya kuzungumza na mwanamke wakati wa Yesu.</w:t>
      </w:r>
    </w:p>
    <w:p>
      <w:pPr/>
      <w:r>
        <w:rPr>
          <w:lang w:val="sw_KE" w:bidi="sw_KE"/>
        </w:rPr>
      </w:r>
      <w:r>
        <w:rPr>
          <w:lang w:val="sw_KE" w:bidi="sw_KE"/>
        </w:rPr>
        <w:t>Sitisha hapa na mjadili swali hili kama kikundi: Zungumzeni kuhusu jinsi mnavyomwita mama yenu au mwanamke mwenye umri mkubwa mnayemjua. Ni neno gani la heshima kwao? Sitisha sauti hii hapa.</w:t>
      </w:r>
    </w:p>
    <w:p>
      <w:pPr/>
      <w:r>
        <w:rPr>
          <w:lang w:val="sw_KE" w:bidi="sw_KE"/>
        </w:rPr>
      </w:r>
      <w:r>
        <w:rPr>
          <w:lang w:val="sw_KE" w:bidi="sw_KE"/>
        </w:rPr>
        <w:t>Yesu anamwambia mama yake awe kama mama kwa Yohana. Yohana anamchukua mama ya Yesu katika nyumba yake mwenyewe na kumtunza kama mama yake mwenyewe.</w:t>
      </w:r>
    </w:p>
    <w:p>
      <w:pPr/>
      <w:r>
        <w:rPr>
          <w:lang w:val="sw_KE" w:bidi="sw_KE"/>
        </w:rPr>
      </w:r>
      <w:r>
        <w:rPr>
          <w:lang w:val="sw_KE" w:bidi="sw_KE"/>
        </w:rPr>
        <w:t>Katika tukio la nne, Yesu amemaliza mambo yote ambayo Mungu alimpa afanye. Yesu anasema mambo mawili ya mwisho. Kwanza, anasema, "Nina kiu." Askari wanafikiri Yesu ana kiu ya maji ya kimwili, kwa hiyo wanampa divai iliyochacha kunywa. Wanaweka sifongo kwenye ncha ya tawi la hisopo na kuichovya katika mtungi wa divai iliyochacha ulio karibu na msalaba. Kisha wale askari wakashikilia tawi lenye sifongo juu yake ili Yesu anywe. Kumbuka kwamba divai iliyochachwa ilikuwa divai ya bei nafuu ambayo watu maskini au askari kwa kawaida walikunywa.</w:t>
      </w:r>
    </w:p>
    <w:p>
      <w:pPr/>
      <w:r>
        <w:rPr>
          <w:lang w:val="sw_KE" w:bidi="sw_KE"/>
        </w:rPr>
      </w:r>
      <w:r>
        <w:rPr>
          <w:lang w:val="sw_KE" w:bidi="sw_KE"/>
        </w:rPr>
        <w:t xml:space="preserve">Simama hapa na uangalie picha za </w:t>
      </w:r>
      <w:r>
        <w:rPr>
          <w:b/>
          <w:lang w:val="sw_KE" w:bidi="sw_KE"/>
        </w:rPr>
        <w:t>mtungi wa siki</w:t>
      </w:r>
      <w:r>
        <w:rPr>
          <w:lang w:val="sw_KE" w:bidi="sw_KE"/>
        </w:rPr>
        <w:t xml:space="preserve">, </w:t>
      </w:r>
      <w:r>
        <w:rPr>
          <w:lang w:val="sw_KE" w:bidi="sw_KE"/>
        </w:rPr>
        <w:t>sifongo</w:t>
      </w:r>
      <w:r>
        <w:rPr>
          <w:lang w:val="sw_KE" w:bidi="sw_KE"/>
        </w:rPr>
        <w:t xml:space="preserve">, na </w:t>
      </w:r>
      <w:r>
        <w:rPr>
          <w:lang w:val="sw_KE" w:bidi="sw_KE"/>
        </w:rPr>
        <w:t>tawi la hisopo</w:t>
      </w:r>
      <w:r>
        <w:rPr>
          <w:lang w:val="sw_KE" w:bidi="sw_KE"/>
        </w:rPr>
        <w:t xml:space="preserve"> tena kama kikundi ikiwa inahitajika. Sitisha sauti hii hapa.</w:t>
      </w:r>
    </w:p>
    <w:p>
      <w:pPr/>
      <w:r>
        <w:rPr>
          <w:lang w:val="sw_KE" w:bidi="sw_KE"/>
        </w:rPr>
      </w:r>
      <w:r>
        <w:rPr>
          <w:lang w:val="sw_KE" w:bidi="sw_KE"/>
        </w:rPr>
        <w:t>Baada ya Yesu kunywa divai iliyochachuka kutoka kwenye sifongo, Yesu anasema maneno yake ya mwisho. Anasema, "Imekwisha!" Yesu alikuwa amemaliza kila kitu ambacho Mungu alimpa afanye. Kumbuka kwamba matendo ya Yesu yalisababisha Maandiko kutimizwa. Yesu aliinamisha kichwa chake na kukata roho yake. "Alikata roho yake" ina maana Yesu alikufa, na roho yake ilirudi kwa Mungu. Si kawaida kuzungumza kuhusu kufa jinsi hii. Hii inaweza kuonyesha kwamba Yesu alikuwa na uamuzi kuhusu wakati wa kufa kwake.</w:t>
      </w:r>
    </w:p>
    <w:p>
      <w:pPr/>
      <w:r>
        <w:rPr>
          <w:lang w:val="sw_KE" w:bidi="sw_KE"/>
        </w:rPr>
      </w:r>
      <w:r>
        <w:rPr>
          <w:lang w:val="sw_KE" w:bidi="sw_KE"/>
        </w:rPr>
        <w:t>Sasa, kikundi kinapaswa kuunda ubao wa hadithi, kuchora, au kutumia vitu ili kuonyesha kifungu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19:17–30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Simulizi hii ina matukio 4.</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Pilato, gavana wa Kirumi</w:t>
      </w:r>
    </w:p>
    <w:p>
      <w:pPr>
        <w:pStyle w:val="ListBullet"/>
        <w:spacing w:line="240" w:lineRule="auto"/>
        <w:ind w:left="720"/>
      </w:pPr>
      <w:r>
        <w:rPr>
          <w:lang w:val="sw_KE" w:bidi="sw_KE"/>
        </w:rPr>
      </w:r>
      <w:r>
        <w:rPr>
          <w:lang w:val="sw_KE" w:bidi="sw_KE"/>
        </w:rPr>
        <w:t>Askari wanne wa Kirumi</w:t>
      </w:r>
    </w:p>
    <w:p>
      <w:pPr>
        <w:pStyle w:val="ListBullet"/>
        <w:spacing w:line="240" w:lineRule="auto"/>
        <w:ind w:left="720"/>
      </w:pPr>
      <w:r>
        <w:rPr>
          <w:lang w:val="sw_KE" w:bidi="sw_KE"/>
        </w:rPr>
      </w:r>
      <w:r>
        <w:rPr>
          <w:lang w:val="sw_KE" w:bidi="sw_KE"/>
        </w:rPr>
        <w:t>Wanaume wengine wawili ambao walisulubishwa</w:t>
      </w:r>
    </w:p>
    <w:p>
      <w:pPr>
        <w:pStyle w:val="ListBullet"/>
        <w:spacing w:line="240" w:lineRule="auto"/>
        <w:ind w:left="720"/>
      </w:pPr>
      <w:r>
        <w:rPr>
          <w:lang w:val="sw_KE" w:bidi="sw_KE"/>
        </w:rPr>
      </w:r>
      <w:r>
        <w:rPr>
          <w:lang w:val="sw_KE" w:bidi="sw_KE"/>
        </w:rPr>
        <w:t>Wayahudi na wasio Wayahudi ambao wanaona misalaba</w:t>
      </w:r>
    </w:p>
    <w:p>
      <w:pPr>
        <w:pStyle w:val="ListBullet"/>
        <w:spacing w:line="240" w:lineRule="auto"/>
        <w:ind w:left="720"/>
      </w:pPr>
      <w:r>
        <w:rPr>
          <w:lang w:val="sw_KE" w:bidi="sw_KE"/>
        </w:rPr>
      </w:r>
      <w:r>
        <w:rPr>
          <w:lang w:val="sw_KE" w:bidi="sw_KE"/>
        </w:rPr>
        <w:t>Makuhani wakuu wa Kiyahudi</w:t>
      </w:r>
    </w:p>
    <w:p>
      <w:pPr>
        <w:pStyle w:val="ListBullet"/>
        <w:spacing w:line="240" w:lineRule="auto"/>
        <w:ind w:left="720"/>
      </w:pPr>
      <w:r>
        <w:rPr>
          <w:lang w:val="sw_KE" w:bidi="sw_KE"/>
        </w:rPr>
      </w:r>
      <w:r>
        <w:rPr>
          <w:lang w:val="sw_KE" w:bidi="sw_KE"/>
        </w:rPr>
        <w:t>Mama ya Yesu</w:t>
      </w:r>
    </w:p>
    <w:p>
      <w:pPr>
        <w:pStyle w:val="ListBullet"/>
        <w:spacing w:line="240" w:lineRule="auto"/>
        <w:ind w:left="720"/>
      </w:pPr>
      <w:r>
        <w:rPr>
          <w:lang w:val="sw_KE" w:bidi="sw_KE"/>
        </w:rPr>
      </w:r>
      <w:r>
        <w:rPr>
          <w:lang w:val="sw_KE" w:bidi="sw_KE"/>
        </w:rPr>
        <w:t>Dada ya mama ya Yesu</w:t>
      </w:r>
    </w:p>
    <w:p>
      <w:pPr>
        <w:pStyle w:val="ListBullet"/>
        <w:spacing w:line="240" w:lineRule="auto"/>
        <w:ind w:left="720"/>
      </w:pPr>
      <w:r>
        <w:rPr>
          <w:lang w:val="sw_KE" w:bidi="sw_KE"/>
        </w:rPr>
      </w:r>
      <w:r>
        <w:rPr>
          <w:lang w:val="sw_KE" w:bidi="sw_KE"/>
        </w:rPr>
        <w:t>Maria, mke wa Cleopa</w:t>
      </w:r>
    </w:p>
    <w:p>
      <w:pPr>
        <w:pStyle w:val="ListBullet"/>
        <w:spacing w:line="240" w:lineRule="auto"/>
        <w:ind w:left="720"/>
      </w:pPr>
      <w:r>
        <w:rPr>
          <w:lang w:val="sw_KE" w:bidi="sw_KE"/>
        </w:rPr>
      </w:r>
      <w:r>
        <w:rPr>
          <w:lang w:val="sw_KE" w:bidi="sw_KE"/>
        </w:rPr>
        <w:t>Maria Magdalena</w:t>
      </w:r>
    </w:p>
    <w:p>
      <w:pPr>
        <w:pStyle w:val="ListBullet"/>
        <w:spacing w:line="240" w:lineRule="auto"/>
        <w:ind w:left="720"/>
      </w:pPr>
      <w:r>
        <w:rPr>
          <w:lang w:val="sw_KE" w:bidi="sw_KE"/>
        </w:rPr>
      </w:r>
      <w:r>
        <w:rPr>
          <w:lang w:val="sw_KE" w:bidi="sw_KE"/>
        </w:rPr>
        <w:t>Na Yohana, mwanafunzi ambaye Yesu alimpenda</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nyakati fulani za igizo, sitisha igizo na muulize yule anayeigiza mhusika, "Unahisi nini au unafikiria nini?" Muigizaji anayeigiza wahusika hao anapaswa kueleza hisia au mawazo yake iwapo angekuwa mhusika huyo. Kisha Enedelea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Askari wa Kirumi wanamchukua Yesu ili kumsulubisha. Yesu anabeba msalaba wake mwenyewe. Wanakwenda nje ya mji hadi mahali panapoitwa Golgotha.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nini?" Mtu anaweza kujibu mambo kama, "Kwa maumivu kutokana na kupigwa," au "Ameazimia kumaliza kifo hiki ambacho Mungu aliamuru," au "Akihangaika chini ya uzito wa boriti nzito ya msalaba wa mbao."</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Askari wanampigilia Yesu misumari msalabani na kuusimamisha msalaba. Kuna wahalifu wawili wenye misalaba yao wenyewe, mmoja alisulubishwa kila upande wa Yesu. Pilato anawaamuru askari watengeneze ishara na kuiweka kwenye msalaba wa Yesu. Ishara inasema, "Yesu Mnazareti, Mfalme wa Wayahudi." Ishara inatafsiriwa katika lugha tatu tofauti ili kila mtu aweze kuisoma na kuielewa. Misalaba mitatu iko mahali pa umma karibu na mji wa Yerusalemu, kwa hiyo Wayahudi na wasio Wayahudi wanaona misalaba na ishara kwenye msalaba wa Yesu.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Wayahudi na wasio Wayahudi ambao wanaona misalaba, "Mnahisi vipi?" Watu wanaweza kujibu mambo kama, "Kutotaka kufanya uhalifu wowote dhidi ya Warumi ikiwa hilo ndilo linalowapata wahalifu," au "Kujiuliza Yesu Mnazareti alikuwa nani," au "Kutotaka kuwaangalia wale wanaume watatu wanaokufa kwenye misalaba kwa sababu kuna damu nyingi na ni jambo la kutisha."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Makuhani wakuu hawafurahi na kile kilichoandikwa kwenye ishara ya Yesu. Makuhani wakuu wanajaribu kumfanya Pilato abadili ishara ili isomeke, "Mtu huyu alidai kuwa Mfalme wa Wayahudi." Pilato anakataa kubadilisha ishara.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wanaowaigiza wakuu wa makuhani, "Mnahisi vipi?" Watu wanaweza kujibu mambo kama, "Nimeshangazwa kwamba Pilato aliandika Mfalme wa Wayahudi kwenye kibao cha Yesu," au "Nina wasiwasi kwamba watu watakielewa vibaya kibao hicho, kwa sababu Yesu si mfalme wetu kwa kweli!" au "Nina hasira kwa Pilato kwa kutofanya kile tunachotaka."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Askari wa Kirumi waligawanya mavazi ya Yesu. Kuna askari wanne, kwa hiyo kila mmoja anachukua kipande kimoja cha mavazi ya Yesu. Wanaamua kupiga kura kwa ajili ya vazi la Yesu kwa sababu ni kipande kimoja cha kitambaa na ni cha thamani zaidi kwa kipande kimoja.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wanaowaigiza askari wa Kirumi, "Mnahisi vipi?" Watu wanaweza kujibu mambo kama, "Natumaini kwamba nitashinda lile vazi la thamani," au "Natumaini wahalifu hawa wafe hivi karibuni ili mambo haya yamalizike," au "Ninafurahi kupiga kura ya kura ili tuwe na jambo la kufanya wakati wahalifu wakifia kwenye misalaba yao."</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Mama ya Yesu, dada ya mama yake, mwanamke anayeitwa Maria ambaye alikuwa mke wa Kleopa, na Maria Magdalena wote wanne wamesimama karibu na msalaba. Yohana, mwanafunzi ambaye Yesu anampenda, pia anasimama karibu na msalaba. Yesu anazungumza na mama yake na Yohana. Yesu anamwambia mama yake amfikirie Yohana kama mwana wake. Yesu pia anamwambia Yohana amfikirie mama yake kama mama yake mwenyewe. Yohana anamtii Yesu na kumkaribisha mama ya Yesu katika nyumba yake mwenyewe ili kumtunza.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mama yake Yesu, "Unahisi nini?" Mtu anaweza kujibu mambo kama, "Ninahuzunika sana kwamba mwana wangu Yesu anakufa," au "Ninajiuliza kwa nini Mungu anamruhusu Yesu afe wakati Yesu ni Mwana wa Mungu," au "Nimefarijika kwamba Yesu alizungumza nami mara ya mwisho," au "Ninafurahi kwa Yohana kunitunza baada ya Yesu kufa."</w:t>
      </w:r>
    </w:p>
    <w:p>
      <w:pPr>
        <w:pStyle w:val="ListBullet"/>
        <w:spacing w:line="240" w:lineRule="auto"/>
        <w:ind w:left="720"/>
      </w:pPr>
      <w:r>
        <w:rPr>
          <w:lang w:val="sw_KE" w:bidi="sw_KE"/>
        </w:rPr>
      </w:r>
      <w:r>
        <w:rPr>
          <w:lang w:val="sw_KE" w:bidi="sw_KE"/>
        </w:rPr>
        <w:t>Pia, muulize mtu anayeigiza Yohana, "Unahisi nini?" Mtu anaweza kujibu mambo kama, "Nimechanganyikiwa kuhusu kwa nini Yesu anahitaji kufa," au "Ninafurahi kuwa na jukumu la kumtunza mama ya Yesu," au "Nimeshangazwa kwamba Yesu anawaacha askari hawa kumwua."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alijua kwamba alikuwa amemaliza kila kitu ambacho Mungu alikuwa amempa afanye. Yesu anasema, "Nina kiu." Mmoja wa askari wa Kirumi anaweka sifongo kwenye ncha ya tawi la hisopo na kuchovya sifongo hiyo katika mtungi wa siki. Askari anaishika juu ili Yesu anywe divai ya siki kutoka kwenye sifongo. Baada ya Yesu kunywa, anasema, "Imekwisha." Kisha Yesu anainamisha kichwa chake na kutoa roho yake, ikimaanisha anakufa.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nini?" Mtu anaweza kujibu mambo kama, "Ninafurahi kwamba nimeweza kumaliza kila kitu ambacho Mungu alinipa nifanye," au "Tayari kufa," au "Ninatoa roho yangu kwa Mungu."</w:t>
      </w:r>
      <w:r>
        <w:rPr>
          <w:lang w:val="sw_KE" w:bidi="sw_KE"/>
        </w:rPr>
      </w:r>
    </w:p>
    <w:p>
      <w:pPr>
        <w:pStyle w:val="Heading3"/>
      </w:pPr>
      <w:r>
        <w:rPr>
          <w:lang w:val="sw_KE" w:bidi="sw_KE"/>
        </w:rPr>
        <w:t>Kujaza Mapengo</w:t>
      </w:r>
    </w:p>
    <w:p>
      <w:pPr/>
      <w:r>
        <w:rPr>
          <w:lang w:val="sw_KE" w:bidi="sw_KE"/>
        </w:rPr>
      </w:r>
      <w:r>
        <w:rPr>
          <w:lang w:val="sw_KE" w:bidi="sw_KE"/>
        </w:rPr>
        <w:t>Sikiliza toleo la sauti la Yohana 19:17–30 katika tafsiri rahisi zaidi kuelewa.</w:t>
      </w:r>
    </w:p>
    <w:p>
      <w:pPr/>
      <w:r>
        <w:rPr>
          <w:lang w:val="sw_KE" w:bidi="sw_KE"/>
        </w:rPr>
      </w:r>
      <w:r>
        <w:rPr>
          <w:lang w:val="sw_KE" w:bidi="sw_KE"/>
        </w:rPr>
        <w:t>Katika hatua hii kikundi kitajadili maneno muhimu na istilahi zilizomo katika simulizi hii.</w:t>
      </w:r>
    </w:p>
    <w:p>
      <w:pPr/>
      <w:r>
        <w:rPr>
          <w:lang w:val="sw_KE" w:bidi="sw_KE"/>
        </w:rPr>
      </w:r>
      <w:r>
        <w:rPr>
          <w:lang w:val="sw_KE" w:bidi="sw_KE"/>
        </w:rPr>
        <w:t xml:space="preserve">Yesu alibeba </w:t>
      </w:r>
      <w:r>
        <w:rPr>
          <w:b/>
          <w:lang w:val="sw_KE" w:bidi="sw_KE"/>
        </w:rPr>
        <w:t>msalaba</w:t>
      </w:r>
      <w:r>
        <w:rPr>
          <w:lang w:val="sw_KE" w:bidi="sw_KE"/>
        </w:rPr>
        <w:t xml:space="preserve"> wake mwenyewe au </w:t>
      </w:r>
      <w:r>
        <w:rPr>
          <w:b/>
          <w:lang w:val="sw_KE" w:bidi="sw_KE"/>
        </w:rPr>
        <w:t>boriti la msalaba</w:t>
      </w:r>
      <w:r>
        <w:rPr>
          <w:lang w:val="sw_KE" w:bidi="sw_KE"/>
        </w:rPr>
        <w:t xml:space="preserve"> njiani ili </w:t>
      </w:r>
      <w:r>
        <w:rPr>
          <w:b/>
          <w:lang w:val="sw_KE" w:bidi="sw_KE"/>
        </w:rPr>
        <w:t>asulubiwe</w:t>
      </w:r>
      <w:r>
        <w:rPr>
          <w:lang w:val="sw_KE" w:bidi="sw_KE"/>
        </w:rPr>
        <w:t xml:space="preserve"> na askari wa Kirumi. </w:t>
      </w:r>
      <w:r>
        <w:rPr>
          <w:b/>
          <w:lang w:val="sw_KE" w:bidi="sw_KE"/>
        </w:rPr>
        <w:t>Kusulubishwa</w:t>
      </w:r>
      <w:r>
        <w:rPr>
          <w:lang w:val="sw_KE" w:bidi="sw_KE"/>
        </w:rPr>
        <w:t xml:space="preserve"> ilikuwa namna mbaya zaidi ya adhabu ya kifo ambayo askari wa Kirumi walitumia kwa wahalifu. Tumia neno lile lile kwa ajili ya kusulubiwa kama ulivyotumia katika vifungu vya awali. Kwa maelezo zaidi kuhusu </w:t>
      </w:r>
      <w:r>
        <w:rPr>
          <w:lang w:val="sw_KE" w:bidi="sw_KE"/>
        </w:rPr>
        <w:t>kusulubiwa</w:t>
      </w:r>
      <w:r>
        <w:rPr>
          <w:lang w:val="sw_KE" w:bidi="sw_KE"/>
        </w:rPr>
        <w:t>, rejelea Faharasa Kuu.</w:t>
      </w:r>
    </w:p>
    <w:p>
      <w:pPr/>
      <w:r>
        <w:rPr>
          <w:lang w:val="sw_KE" w:bidi="sw_KE"/>
        </w:rPr>
      </w:r>
      <w:r>
        <w:rPr>
          <w:lang w:val="sw_KE" w:bidi="sw_KE"/>
        </w:rPr>
        <w:t xml:space="preserve">Simameni hapa na muangalie picha ya </w:t>
      </w:r>
      <w:r>
        <w:rPr>
          <w:lang w:val="sw_KE" w:bidi="sw_KE"/>
        </w:rPr>
        <w:t>msalaba</w:t>
      </w:r>
      <w:r>
        <w:rPr>
          <w:lang w:val="sw_KE" w:bidi="sw_KE"/>
        </w:rPr>
        <w:t xml:space="preserve"> uliotumiwa kwa kusulubishwa tena kama kikundi ikiwa inahitajika. Sitisha sauti hii hapa. Pia, simameni hapa na mjadili kama kikundi neno gani au kifungu gani cha maneno mtakachotumia kwa </w:t>
      </w:r>
      <w:r>
        <w:rPr>
          <w:b/>
          <w:lang w:val="sw_KE" w:bidi="sw_KE"/>
        </w:rPr>
        <w:t>msalaba</w:t>
      </w:r>
      <w:r>
        <w:rPr>
          <w:lang w:val="sw_KE" w:bidi="sw_KE"/>
        </w:rPr>
        <w:t xml:space="preserve">. Tazama </w:t>
      </w:r>
      <w:r>
        <w:rPr>
          <w:lang w:val="sw_KE" w:bidi="sw_KE"/>
        </w:rPr>
        <w:t>msalaba</w:t>
      </w:r>
      <w:r>
        <w:rPr>
          <w:lang w:val="sw_KE" w:bidi="sw_KE"/>
        </w:rPr>
        <w:t xml:space="preserve"> katika Faharasa Kuu kwa maelezo zaidi. Sitisha sauti hii hapa.</w:t>
      </w:r>
    </w:p>
    <w:p>
      <w:pPr/>
      <w:r>
        <w:rPr>
          <w:lang w:val="sw_KE" w:bidi="sw_KE"/>
        </w:rPr>
      </w:r>
      <w:r>
        <w:rPr>
          <w:lang w:val="sw_KE" w:bidi="sw_KE"/>
        </w:rPr>
        <w:t xml:space="preserve">Askari wa Kirumi walimchukua Yesu hadi Mahali pa Fuvu. Hapa ilikuwa mahali pa kusulubishwa nje ya mji wa Yerusalemu. Pengine iliitwa Mahali pa Fuvu kwa sababu ilikuwa kwenye kilima kilichoonekana kama kichwa chenye mviringo. Kwa </w:t>
      </w:r>
      <w:r>
        <w:rPr>
          <w:b/>
          <w:lang w:val="sw_KE" w:bidi="sw_KE"/>
        </w:rPr>
        <w:t>Kiebrania</w:t>
      </w:r>
      <w:r>
        <w:rPr>
          <w:lang w:val="sw_KE" w:bidi="sw_KE"/>
        </w:rPr>
        <w:t>, mahali hapa paliitwa Golgotha. Kiebrania ilikuwa lugha ambayo Wayahudi walizungumza.</w:t>
      </w:r>
    </w:p>
    <w:p>
      <w:pPr/>
      <w:r>
        <w:rPr>
          <w:lang w:val="sw_KE" w:bidi="sw_KE"/>
        </w:rPr>
      </w:r>
      <w:r>
        <w:rPr>
          <w:lang w:val="sw_KE" w:bidi="sw_KE"/>
        </w:rPr>
        <w:t xml:space="preserve">Simameni hapa na mjadili kama kikundi neno gani au kifungu gani cha maneno mtakachotumia kwa </w:t>
      </w:r>
      <w:r>
        <w:rPr>
          <w:b/>
          <w:lang w:val="sw_KE" w:bidi="sw_KE"/>
        </w:rPr>
        <w:t>Kiebrania</w:t>
      </w:r>
      <w:r>
        <w:rPr>
          <w:lang w:val="sw_KE" w:bidi="sw_KE"/>
        </w:rPr>
        <w:t xml:space="preserve">. Tafuta </w:t>
      </w:r>
      <w:r>
        <w:rPr>
          <w:lang w:val="sw_KE" w:bidi="sw_KE"/>
        </w:rPr>
        <w:t>Kiebrania</w:t>
      </w:r>
      <w:r>
        <w:rPr>
          <w:lang w:val="sw_KE" w:bidi="sw_KE"/>
        </w:rPr>
        <w:t xml:space="preserve"> katika Faharasa Kuu kwa maelezo zaidi. Sitisha sauti hii hapa.</w:t>
      </w:r>
    </w:p>
    <w:p>
      <w:pPr/>
      <w:r>
        <w:rPr>
          <w:lang w:val="sw_KE" w:bidi="sw_KE"/>
        </w:rPr>
      </w:r>
      <w:r>
        <w:rPr>
          <w:lang w:val="sw_KE" w:bidi="sw_KE"/>
        </w:rPr>
        <w:t>Askari wa Kirumi walimsulubisha Yesu na wahalifu wawili, na kisha wakatundika ishara kwenye msalaba wa Yesu. Pilato aliwaambia askari wa Kirumi kile cha kuandika kwenye kibao. Pilato alikuwa gavana wa Kirumi wa mkoa wote wa Yudea. Tumia neno lile lile kwa Pilato kama ulilotumia katika vifungu vya awali.</w:t>
      </w:r>
    </w:p>
    <w:p>
      <w:pPr/>
      <w:r>
        <w:rPr>
          <w:lang w:val="sw_KE" w:bidi="sw_KE"/>
        </w:rPr>
      </w:r>
      <w:r>
        <w:rPr>
          <w:lang w:val="sw_KE" w:bidi="sw_KE"/>
        </w:rPr>
        <w:t>Ishara ilisema, "Yesu Mnazareti, Mfalme wa Wayahudi."</w:t>
      </w:r>
    </w:p>
    <w:p>
      <w:pPr/>
      <w:r>
        <w:rPr>
          <w:lang w:val="sw_KE" w:bidi="sw_KE"/>
        </w:rPr>
      </w:r>
      <w:r>
        <w:rPr>
          <w:lang w:val="sw_KE" w:bidi="sw_KE"/>
        </w:rPr>
        <w:t xml:space="preserve">"Mnazareti" ina maana Yesu alikuwa kutoka </w:t>
      </w:r>
      <w:r>
        <w:rPr>
          <w:b/>
          <w:lang w:val="sw_KE" w:bidi="sw_KE"/>
        </w:rPr>
        <w:t>Nazareti</w:t>
      </w:r>
      <w:r>
        <w:rPr>
          <w:lang w:val="sw_KE" w:bidi="sw_KE"/>
        </w:rPr>
        <w:t xml:space="preserve">. Nazareti ulikuwa mji mdogo katika mkoa wa Galilaya. Tumia neno lile lile kwa ajili ya Nazareti kama ulivyotumia katika vifungu vilivyopita. Kwa maelezo zaidi kuhusu </w:t>
      </w:r>
      <w:r>
        <w:rPr>
          <w:lang w:val="sw_KE" w:bidi="sw_KE"/>
        </w:rPr>
        <w:t>Nazareti</w:t>
      </w:r>
      <w:r>
        <w:rPr>
          <w:lang w:val="sw_KE" w:bidi="sw_KE"/>
        </w:rPr>
        <w:t>, rejelea Faharasa Kuu.</w:t>
      </w:r>
    </w:p>
    <w:p>
      <w:pPr/>
      <w:r>
        <w:rPr>
          <w:lang w:val="sw_KE" w:bidi="sw_KE"/>
        </w:rPr>
      </w:r>
      <w:r>
        <w:rPr>
          <w:lang w:val="sw_KE" w:bidi="sw_KE"/>
        </w:rPr>
        <w:t xml:space="preserve">Simama hapa na uangalie ramani ambayo inaonyesha </w:t>
      </w:r>
      <w:r>
        <w:rPr>
          <w:lang w:val="sw_KE" w:bidi="sw_KE"/>
        </w:rPr>
        <w:t>Nazareti na Yerusalemu</w:t>
      </w:r>
      <w:r>
        <w:rPr>
          <w:lang w:val="sw_KE" w:bidi="sw_KE"/>
        </w:rPr>
        <w:t xml:space="preserve"> tena kama kikundi ikiwa inahitajika. Sitisha sauti hii hapa.</w:t>
      </w:r>
    </w:p>
    <w:p>
      <w:pPr/>
      <w:r>
        <w:rPr>
          <w:lang w:val="sw_KE" w:bidi="sw_KE"/>
        </w:rPr>
      </w:r>
      <w:r>
        <w:rPr>
          <w:lang w:val="sw_KE" w:bidi="sw_KE"/>
        </w:rPr>
        <w:t>Ishara pia ilisema, "</w:t>
      </w:r>
      <w:r>
        <w:rPr>
          <w:b/>
          <w:lang w:val="sw_KE" w:bidi="sw_KE"/>
        </w:rPr>
        <w:t>Mfalme</w:t>
      </w:r>
      <w:r>
        <w:rPr>
          <w:lang w:val="sw_KE" w:bidi="sw_KE"/>
        </w:rPr>
        <w:t xml:space="preserve"> wa Wayahudi." Mfalme alikuwa mtu ambaye alitawala mji au himaya. Tumia neno lile lile kwa ajili ya mfalme kama ulivyotumia katika vifungu vya awali. Kwa maelezo zaidi kuhusu </w:t>
      </w:r>
      <w:r>
        <w:rPr>
          <w:lang w:val="sw_KE" w:bidi="sw_KE"/>
        </w:rPr>
        <w:t>mfalme</w:t>
      </w:r>
      <w:r>
        <w:rPr>
          <w:lang w:val="sw_KE" w:bidi="sw_KE"/>
        </w:rPr>
        <w:t>, rejelea Faharasa Kuu.</w:t>
      </w:r>
    </w:p>
    <w:p>
      <w:pPr/>
      <w:r>
        <w:rPr>
          <w:lang w:val="sw_KE" w:bidi="sw_KE"/>
        </w:rPr>
      </w:r>
      <w:r>
        <w:rPr>
          <w:lang w:val="sw_KE" w:bidi="sw_KE"/>
        </w:rPr>
        <w:t>Askari wa Kirumi waliandika ishara mara tatu: mara moja kila mmoja kwa Kiebrania, Kilatini, na Kigiriki. Kilatini ilikuwa lugha ambayo Warumi walizungumza. Kigiriki ilikuwa lugha ambayo Wagiriki walizungumza. Watu wote wanaopita kwenye misalaba waliweza kusoma ishara kwa lugha yao wenyewe.</w:t>
      </w:r>
    </w:p>
    <w:p>
      <w:pPr/>
      <w:r>
        <w:rPr>
          <w:lang w:val="sw_KE" w:bidi="sw_KE"/>
        </w:rPr>
      </w:r>
      <w:r>
        <w:rPr>
          <w:b/>
          <w:lang w:val="sw_KE" w:bidi="sw_KE"/>
        </w:rPr>
        <w:t>Makuhani wakuu</w:t>
      </w:r>
      <w:r>
        <w:rPr>
          <w:lang w:val="sw_KE" w:bidi="sw_KE"/>
        </w:rPr>
        <w:t xml:space="preserve"> hawakufurahia kile alichoandika Pilato kwenye kibao. Makuhani wakuu walikuwa viongozi wa kidini wa Kiyahudi, na walikuwa wawakilishi wa Mungu kwa Israeli. Tumia neno lile lile kwa ajili ya wakuu wa makuhani kama ulivyotumia katika vifungu vya awali. Kwa maelezo zaidi kuhusu </w:t>
      </w:r>
      <w:r>
        <w:rPr>
          <w:lang w:val="sw_KE" w:bidi="sw_KE"/>
        </w:rPr>
        <w:t>makuhani</w:t>
      </w:r>
      <w:r>
        <w:rPr>
          <w:lang w:val="sw_KE" w:bidi="sw_KE"/>
        </w:rPr>
        <w:t>, rejelea Faharasa Kuu.</w:t>
      </w:r>
    </w:p>
    <w:p>
      <w:pPr/>
      <w:r>
        <w:rPr>
          <w:lang w:val="sw_KE" w:bidi="sw_KE"/>
        </w:rPr>
      </w:r>
      <w:r>
        <w:rPr>
          <w:lang w:val="sw_KE" w:bidi="sw_KE"/>
        </w:rPr>
        <w:t xml:space="preserve">Askari wa Kirumi waligawanya mavazi ya Yesu. Walimtumikia gavana wa Kirumi, Pilato. Askari walilipwa kwa huduma yao ya kijeshi. Walipiga kura kwa ajili ya </w:t>
      </w:r>
      <w:r>
        <w:rPr>
          <w:b/>
          <w:lang w:val="sw_KE" w:bidi="sw_KE"/>
        </w:rPr>
        <w:t>vazi</w:t>
      </w:r>
      <w:r>
        <w:rPr>
          <w:lang w:val="sw_KE" w:bidi="sw_KE"/>
        </w:rPr>
        <w:t xml:space="preserve"> la Yesu kwa sababu lilifanywa kwa kipande kimoja cha kitambaa na lilikuwa la thamani zaidi kama kipande kimoja cha mavazi. Tuniki ilikuwa shati refu lililovaliwa ndani ya mavazi mengine. Tumia neno lile lile kwa ajili ya kanzu kama ulivyotumia katika vifungu vya awali. Kwa maelezo zaidi kuhusu </w:t>
      </w:r>
      <w:r>
        <w:rPr>
          <w:lang w:val="sw_KE" w:bidi="sw_KE"/>
        </w:rPr>
        <w:t>tuniki</w:t>
      </w:r>
      <w:r>
        <w:rPr>
          <w:lang w:val="sw_KE" w:bidi="sw_KE"/>
        </w:rPr>
        <w:t>, rejelea Faharasa Kuu.</w:t>
      </w:r>
    </w:p>
    <w:p>
      <w:pPr/>
      <w:r>
        <w:rPr>
          <w:lang w:val="sw_KE" w:bidi="sw_KE"/>
        </w:rPr>
      </w:r>
      <w:r>
        <w:rPr>
          <w:lang w:val="sw_KE" w:bidi="sw_KE"/>
        </w:rPr>
        <w:t xml:space="preserve">Simamia hapa na uangalie picha ya </w:t>
      </w:r>
      <w:r>
        <w:rPr>
          <w:lang w:val="sw_KE" w:bidi="sw_KE"/>
        </w:rPr>
        <w:t>vazi la kanzu</w:t>
      </w:r>
      <w:r>
        <w:rPr>
          <w:lang w:val="sw_KE" w:bidi="sw_KE"/>
        </w:rPr>
        <w:t xml:space="preserve"> tena kama kikundi ikiwa inahitajika. Sitisha sauti hii hapa.</w:t>
      </w:r>
    </w:p>
    <w:p>
      <w:pPr/>
      <w:r>
        <w:rPr>
          <w:lang w:val="sw_KE" w:bidi="sw_KE"/>
        </w:rPr>
      </w:r>
      <w:r>
        <w:rPr>
          <w:b/>
          <w:lang w:val="sw_KE" w:bidi="sw_KE"/>
        </w:rPr>
        <w:t>Kupiga kura</w:t>
      </w:r>
      <w:r>
        <w:rPr>
          <w:lang w:val="sw_KE" w:bidi="sw_KE"/>
        </w:rPr>
        <w:t xml:space="preserve"> kunamaanisha kutumia kura ili kuamua kitu. Askari huenda walitumia mawe madogo au vipande vya ufinyanzi vilivyovunjika kama kura zao. Kulingana na jinsi mawe yalivyotua au ni jiwe gani lilichukuliwa, mtu huyo angeshinda vazi hilo.</w:t>
      </w:r>
    </w:p>
    <w:p>
      <w:pPr/>
      <w:r>
        <w:rPr>
          <w:lang w:val="sw_KE" w:bidi="sw_KE"/>
        </w:rPr>
      </w:r>
      <w:r>
        <w:rPr>
          <w:lang w:val="sw_KE" w:bidi="sw_KE"/>
        </w:rPr>
        <w:t>Sitisha hapa na mjadili ni neno gani au kifungu gani mtakachotumia kwa kupiga kura. Sitisha sauti hii hapa.</w:t>
      </w:r>
    </w:p>
    <w:p>
      <w:pPr/>
      <w:r>
        <w:rPr>
          <w:lang w:val="sw_KE" w:bidi="sw_KE"/>
        </w:rPr>
      </w:r>
      <w:r>
        <w:rPr>
          <w:lang w:val="sw_KE" w:bidi="sw_KE"/>
        </w:rPr>
        <w:t xml:space="preserve">Askari walipiga kura kwa ajili ya mavazi ya Yesu ili </w:t>
      </w:r>
      <w:r>
        <w:rPr>
          <w:b/>
          <w:lang w:val="sw_KE" w:bidi="sw_KE"/>
        </w:rPr>
        <w:t>utimie</w:t>
      </w:r>
      <w:r>
        <w:rPr>
          <w:lang w:val="sw_KE" w:bidi="sw_KE"/>
        </w:rPr>
        <w:t xml:space="preserve"> unabii wa Agano la Kale. Kutimiza kunamaanisha kumaliza, kukamilisha, au kufanya ahadi itimie.</w:t>
      </w:r>
    </w:p>
    <w:p>
      <w:pPr/>
      <w:r>
        <w:rPr>
          <w:lang w:val="sw_KE" w:bidi="sw_KE"/>
        </w:rPr>
      </w:r>
      <w:r>
        <w:rPr>
          <w:lang w:val="sw_KE" w:bidi="sw_KE"/>
        </w:rPr>
        <w:t>Mama ya Yesu alikuwa amesimama karibu na msalaba. Tunajua jina lake ni Maria kutoka kwa injili zingine. Dada ya mama ya Yesu pia alikuwa karibu na msalaba. Hatujui jina lake. Mwanamke mwingine pale pia aliitwa Maria, na alikuwa mke wa mtu aliyeitwa Cleopa. Maria Magdalena alikuwa mwanamke wa nne aliyesimama karibu na msalaba. Alikuwa kutoka kijiji kinachoitwa Magdala.</w:t>
      </w:r>
    </w:p>
    <w:p>
      <w:pPr/>
      <w:r>
        <w:rPr>
          <w:lang w:val="sw_KE" w:bidi="sw_KE"/>
        </w:rPr>
      </w:r>
      <w:r>
        <w:rPr>
          <w:lang w:val="sw_KE" w:bidi="sw_KE"/>
        </w:rPr>
        <w:t xml:space="preserve">Mwanafunzi ambaye Yesu alimpenda pia alikuwa karibu na msalaba. Jina lake lilikuwa Yohana, na aliandika kitabu hiki. Alikuwa rafiki wa karibu wa Yesu. Yesu alimwambia Yohana amchukue mama yake Yesu katika </w:t>
      </w:r>
      <w:r>
        <w:rPr>
          <w:b/>
          <w:lang w:val="sw_KE" w:bidi="sw_KE"/>
        </w:rPr>
        <w:t>nyumba</w:t>
      </w:r>
      <w:r>
        <w:rPr>
          <w:lang w:val="sw_KE" w:bidi="sw_KE"/>
        </w:rPr>
        <w:t xml:space="preserve"> yake mwenyewe. Tumia neno lile lile kwa ajili ya kaya kama ulivyotumia katika vifungu vya awali. Kwa maelezo zaidi kuhusu </w:t>
      </w:r>
      <w:r>
        <w:rPr>
          <w:lang w:val="sw_KE" w:bidi="sw_KE"/>
        </w:rPr>
        <w:t>kaya</w:t>
      </w:r>
      <w:r>
        <w:rPr>
          <w:lang w:val="sw_KE" w:bidi="sw_KE"/>
        </w:rPr>
        <w:t>, rejelea Faharasa Kuu.</w:t>
      </w:r>
    </w:p>
    <w:p>
      <w:pPr/>
      <w:r>
        <w:rPr>
          <w:lang w:val="sw_KE" w:bidi="sw_KE"/>
        </w:rPr>
      </w:r>
      <w:r>
        <w:rPr>
          <w:lang w:val="sw_KE" w:bidi="sw_KE"/>
        </w:rPr>
        <w:t>Yesu alisema, "Nina kiu." Mmoja wa askari wa Kirumi aliweka sifongo mwishoni mwa tawi la hisopo na kuchovya sifongo hiyo katika chupa ya siki. Askari aliinyanyua juu ili Yesu anywe divai ya chachu kutoka kwenye sifongo. Divai iliyochachuka ilikuwa divai ya bei nafuu. Ilikuwa katika mtungi, pengine uliotengenezwa kwa udongo.</w:t>
      </w:r>
    </w:p>
    <w:p>
      <w:pPr/>
      <w:r>
        <w:rPr>
          <w:lang w:val="sw_KE" w:bidi="sw_KE"/>
        </w:rPr>
      </w:r>
      <w:r>
        <w:rPr>
          <w:lang w:val="sw_KE" w:bidi="sw_KE"/>
        </w:rPr>
        <w:t xml:space="preserve">Simama hapa na uangalie picha ya </w:t>
      </w:r>
      <w:r>
        <w:rPr>
          <w:b/>
          <w:lang w:val="sw_KE" w:bidi="sw_KE"/>
        </w:rPr>
        <w:t>mtungi wa divai iliyochachwa</w:t>
      </w:r>
      <w:r>
        <w:rPr>
          <w:lang w:val="sw_KE" w:bidi="sw_KE"/>
        </w:rPr>
        <w:t xml:space="preserve"> tena kama kikundi ikiwa inahitajika. Sitisha sauti hii hapa.</w:t>
      </w:r>
    </w:p>
    <w:p>
      <w:pPr/>
      <w:r>
        <w:rPr>
          <w:lang w:val="sw_KE" w:bidi="sw_KE"/>
        </w:rPr>
      </w:r>
      <w:r>
        <w:rPr>
          <w:lang w:val="sw_KE" w:bidi="sw_KE"/>
        </w:rPr>
        <w:t>Sifongo ilikuwa kiumbe kama mmea chenye mashimo ndani yake. Sifongo lilifyonza divai ya chachu. Tawi la hisopo lilikuwa kutoka kwa mmea wa kawaida unaoitwa kichaka cha hisopo.</w:t>
      </w:r>
    </w:p>
    <w:p>
      <w:pPr/>
      <w:r>
        <w:rPr>
          <w:lang w:val="sw_KE" w:bidi="sw_KE"/>
        </w:rPr>
      </w:r>
      <w:r>
        <w:rPr>
          <w:lang w:val="sw_KE" w:bidi="sw_KE"/>
        </w:rPr>
        <w:t xml:space="preserve">Simama hapa na uangalie picha za </w:t>
      </w:r>
      <w:r>
        <w:rPr>
          <w:lang w:val="sw_KE" w:bidi="sw_KE"/>
        </w:rPr>
        <w:t>sifongo</w:t>
      </w:r>
      <w:r>
        <w:rPr>
          <w:lang w:val="sw_KE" w:bidi="sw_KE"/>
        </w:rPr>
        <w:t xml:space="preserve"> na </w:t>
      </w:r>
      <w:r>
        <w:rPr>
          <w:lang w:val="sw_KE" w:bidi="sw_KE"/>
        </w:rPr>
        <w:t>tawi la mti wa hisopo</w:t>
      </w:r>
      <w:r>
        <w:rPr>
          <w:lang w:val="sw_KE" w:bidi="sw_KE"/>
        </w:rPr>
        <w:t xml:space="preserve"> tena kama kikundi ikiwa inahitajika. Sitisha sauti hii hapa.</w:t>
      </w:r>
    </w:p>
    <w:p>
      <w:pPr/>
      <w:r>
        <w:rPr>
          <w:lang w:val="sw_KE" w:bidi="sw_KE"/>
        </w:rPr>
      </w:r>
      <w:r>
        <w:rPr>
          <w:lang w:val="sw_KE" w:bidi="sw_KE"/>
        </w:rPr>
        <w:t xml:space="preserve">Yesu alisema, "Imekwisha!" "Imekwisha" inamaanisha kwamba Yesu alikamilisha kila kitu ambacho Mungu alimtuma afanye. Kitu cha mwisho ambacho Yesu alihitaji kufanya kilikuwa ni kufa. Yesu alitoa </w:t>
      </w:r>
      <w:r>
        <w:rPr>
          <w:b/>
          <w:lang w:val="sw_KE" w:bidi="sw_KE"/>
        </w:rPr>
        <w:t>roho</w:t>
      </w:r>
      <w:r>
        <w:rPr>
          <w:lang w:val="sw_KE" w:bidi="sw_KE"/>
        </w:rPr>
        <w:t xml:space="preserve"> yake, ambayo ina maana alikufa. Neno roho linaweza kuwa sawa na nafsi. Roho pia inaweza kurejelea asili ya kiroho ya Mungu. Tumia neno lile lile kwa ajili ya roho kama ulivyotumia katika vifungu vya awali. Kwa maelezo zaidi kuhusu </w:t>
      </w:r>
      <w:r>
        <w:rPr>
          <w:lang w:val="sw_KE" w:bidi="sw_KE"/>
        </w:rPr>
        <w:t>roho</w:t>
      </w:r>
      <w:r>
        <w:rPr>
          <w:lang w:val="sw_KE" w:bidi="sw_KE"/>
        </w:rPr>
        <w:t>, rejelea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kusahihishana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vyovyote, miondoko au ubao wao wa hadithi ili kuwasaidia kukumbuka fungu hilo la maneno. Sitisha sauti hii ya kurekodi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19:31–42</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19:31–42 na muiweke mioyoni mwenu.</w:t>
      </w:r>
    </w:p>
    <w:p>
      <w:pPr/>
      <w:r>
        <w:rPr>
          <w:lang w:val="sw_KE" w:bidi="sw_KE"/>
        </w:rPr>
      </w:r>
      <w:r>
        <w:rPr>
          <w:lang w:val="sw_KE" w:bidi="sw_KE"/>
        </w:rPr>
        <w:t>Sikiliza toleo la sauti la Yohana 19:31–42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Simulizi hii inatuambia nini kuhusu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19:31–42 katika tafsiri rahisi zaidi kuelewa.</w:t>
      </w:r>
    </w:p>
    <w:p>
      <w:pPr/>
      <w:r>
        <w:rPr>
          <w:lang w:val="sw_KE" w:bidi="sw_KE"/>
        </w:rPr>
      </w:r>
      <w:r>
        <w:rPr>
          <w:lang w:val="sw_KE" w:bidi="sw_KE"/>
        </w:rPr>
        <w:t>Yesu anakamatwa na hatimaye gavana wa Kirumi, Pilato, anamtuma Yesu ili asulubiwe na askari wa Kirumi. Askari pia wanawasulubisha wanaume wengine wawili kila upande wa Yesu. Askari wanagawana mavazi ya Yesu, na Yesu anazungumza na mama yake na mwanafunzi anayempenda. Yesu pia anasema, "Imekwisha," na kisha anakufa. Sasa, Wayahudi wanamwomba Pilato awaagize askari wavunje miguu ya wale wanaume watatu kwenye misalaba ili wafe haraka zaidi. Askari wanampata Yesu tayari amekufa, kwa hiyo hawavunji miguu ya Yesu. Yosefu wa Arimathia na Nikodemo wanachukua mwili wa Yesu kutoka msalabani na kumzika Yesu katika kaburi jipya katika bustani ya karibu.</w:t>
      </w:r>
    </w:p>
    <w:p>
      <w:pPr/>
      <w:r>
        <w:rPr>
          <w:lang w:val="sw_KE" w:bidi="sw_KE"/>
        </w:rPr>
      </w:r>
      <w:r>
        <w:rPr>
          <w:lang w:val="sw_KE" w:bidi="sw_KE"/>
        </w:rPr>
        <w:t>Wayahudi hawakutaka miili ya wale wanaume watatu waliosulubishwa ibaki kwenye misalaba kwa ajili ya Sabato ya siku ya mapumziko ya siku iliyofuata. Kuna sababu chache za hii. Kwanza, sheria ya Kiyahudi ilisema hakuna mwili wa mfu unaopaswa kubaki juu ya mti usiku kucha, la sivyo itamaanisha laana kwa mtu huyo. Pili, Sabato ilikuwa siku takatifu ya kupumzika, na ilikuwa siku baada ya kusulubishwa kwa Yesu. Ijumaa ilikuwa siku ya maandalizi ya Sabato, na Sabato ilianza wakati wa machweo usiku wa Ijumaa. Hatimaye, Sabato hii ilikuwa muhimu kwa sababu ilikuwa wakati wa wiki ya Pasaka. Pasaka ilikuwa sherehe muhimu ya kidini ya Kiyahudi.</w:t>
      </w:r>
    </w:p>
    <w:p>
      <w:pPr/>
      <w:r>
        <w:rPr>
          <w:lang w:val="sw_KE" w:bidi="sw_KE"/>
        </w:rPr>
      </w:r>
      <w:r>
        <w:rPr>
          <w:lang w:val="sw_KE" w:bidi="sw_KE"/>
        </w:rPr>
        <w:t>Sitisha hapa na mjadili swali hili kama kikundi: Ni mazoea gani ya kawaida kwa kifo na mazishi katika utamaduni wenu? Ni nini hutokea ikiwa mwili utaachwa nje usiku kucha? Sitisha sauti hii hapa.</w:t>
      </w:r>
    </w:p>
    <w:p>
      <w:pPr/>
      <w:r>
        <w:rPr>
          <w:lang w:val="sw_KE" w:bidi="sw_KE"/>
        </w:rPr>
      </w:r>
      <w:r>
        <w:rPr>
          <w:lang w:val="sw_KE" w:bidi="sw_KE"/>
        </w:rPr>
        <w:t>Kwa sababu ya sababu hizi zote, Wayahudi, yaani viongozi wa Kiyahudi, walimwomba Pilato, gavana wa Kirumi, avunje miguu ya Yesu na wanaume wengine wawili. Wayahudi walitaka wanaume watatu wafe haraka ili miili yao iweze kuteremshwa kutoka misalabani kabla ya jua kutua siku ya Ijumaa. Kwa kawaida, ikiwa mtu angeweza kujisukuma juu kwa kutumia misumari iliyo msalabani, angeweza kuendelea kuishi kwa siku chache zaidi. Kwa tegemeo kama vile misumari au kiti kilichounganishwa na msalaba, damu ya mtu ingeweza kuendelea kutiririka kwa uhuru zaidi na angeishi kwa muda mrefu zaidi. Kuvunja miguu yao kwa nyundo kubwa au rungu kungemaliza uchungu wa mtu anayekufa mapema zaidi, kwa hiyo baadhi ya watu waliona kitendo hiki kama cha huruma. Si wazi, hata hivyo, kwamba Wayahudi walikuwa wakifikiria kuwa wenye rehema. Watu ambao walisulubishwa mara nyingi waliachwa kwenye misalaba miili yao ikioza, na kisha wakawekwa katika kaburi la pamoja na miili mingine ya wafu.</w:t>
      </w:r>
    </w:p>
    <w:p>
      <w:pPr/>
      <w:r>
        <w:rPr>
          <w:lang w:val="sw_KE" w:bidi="sw_KE"/>
        </w:rPr>
      </w:r>
      <w:r>
        <w:rPr>
          <w:lang w:val="sw_KE" w:bidi="sw_KE"/>
        </w:rPr>
        <w:t>Askari wa Kirumi walitii kile Pilato alichowaambia wafanye. Walivunja miguu ya wanaume wengine wawili kwenye misalaba karibu na Yesu. Askari wanaona kwamba Yesu tayari amekufa, kwa hiyo hawavunji miguu yake. Mmoja wa askari anachoma ubavu wa Yesu kwa mkuki. Mkuki ni silaha ndefu yenye ncha kali ya chuma. Ilikuwa silaha ya kawaida kwa askari wa Kirumi kuwa nayo. Damu na maji vilitoka kwa Yesu. Askari pengine alitarajia kuona damu, lakini maji yanashangaza. Huenda kulikuwa na damu na maji yaliyotoka kwa Yesu wakati askari alipouchoma ubavu wa Yesu. Pia inawezekana kwamba damu na maji yalikuwa ishara za kuonyesha maisha ya Yesu, au kwamba yeye ni maji yaliyo hai. Hatujui kwa nini Yohana anaongeza maelezo haya ya damu na maji yanayotoka kwa Yesu.</w:t>
      </w:r>
    </w:p>
    <w:p>
      <w:pPr/>
      <w:r>
        <w:rPr>
          <w:lang w:val="sw_KE" w:bidi="sw_KE"/>
        </w:rPr>
      </w:r>
      <w:r>
        <w:rPr>
          <w:lang w:val="sw_KE" w:bidi="sw_KE"/>
        </w:rPr>
        <w:t xml:space="preserve">Simameni hapa na muangalie picha ya </w:t>
      </w:r>
      <w:r>
        <w:rPr>
          <w:lang w:val="sw_KE" w:bidi="sw_KE"/>
        </w:rPr>
        <w:t>mkuki</w:t>
      </w:r>
      <w:r>
        <w:rPr>
          <w:lang w:val="sw_KE" w:bidi="sw_KE"/>
        </w:rPr>
        <w:t xml:space="preserve"> kama kikundi. Sitisha sauti hii hapa.</w:t>
      </w:r>
    </w:p>
    <w:p>
      <w:pPr/>
      <w:r>
        <w:rPr>
          <w:lang w:val="sw_KE" w:bidi="sw_KE"/>
        </w:rPr>
      </w:r>
      <w:r>
        <w:rPr>
          <w:lang w:val="sw_KE" w:bidi="sw_KE"/>
        </w:rPr>
        <w:t>Kauli inayofuata pengine inasemwa na Yohana, mwandishi wa kitabu hiki. Watu wengine wanaamini inaweza kuwa mmoja wa askari wa Kirumi ambao walishuhudia Yesu akifa na mkuki ukiwekwa ubavuni mwa Yesu. Hii inawezekana kwa sababu kuna akida wa Kirumi katika Marko ambaye anasema Yesu ni "Mwana wa Mungu." Hata hivyo, ni bora kuacha ushuhuda huo bila kutaja jina. Ushuhuda ni kueleza kile ambacho mtu amekiona. Sababu ya ushuhuda ni ili wasomaji wa kitabu cha Yohana waweze kumwamini Yesu. Katika lugha ya asili, si wazi kama ushuhuda huu unakusudiwa kuwasaidia waumini wa sasa kuimarisha imani yao kwa Yesu, au kama ushuhuda huo ni wa kuwasaidia watu wengine kuamini na kumtumaini Yesu kwa mara ya kwanza. Kwa njia yoyote, mtu anayetoa ushuhuda anataka wasomaji wajue kwamba Yesu kwa kweli alikufa, na hii ni ripoti sahihi ya kile kilichotokea.</w:t>
      </w:r>
    </w:p>
    <w:p>
      <w:pPr/>
      <w:r>
        <w:rPr>
          <w:lang w:val="sw_KE" w:bidi="sw_KE"/>
        </w:rPr>
      </w:r>
      <w:r>
        <w:rPr>
          <w:lang w:val="sw_KE" w:bidi="sw_KE"/>
        </w:rPr>
        <w:t>"Mambo haya"—Yesu kufa na askari wa Kirumi kutia mkuki ubavuni mwa Yesu—yalitokea kutimiza Maandiko, au kufanya Maandiko haya ya Agano la Kale yatimie. Kumbukumbu ya kwanza ya Maandiko huenda inatoka katika kitabu cha Kutoka, ambacho kinasema usivunje mifupa ya mwanakondoo yeyote wa Pasaka. Yesu alikufa siku kabla ya Pasaka, kwa hiyo inawezekana Yesu ni kama kondoo wa Pasaka katika mstari huu. Askari hawakuvunja mifupa yoyote ya Yesu, ambayo inatimiza Maandiko. Pia inawezekana Maandiko yanatoka katika Zaburi, ambayo inasema hakuna hata mmoja wa mifupa ya mtu mwenye haki utakaovunjwa.</w:t>
      </w:r>
    </w:p>
    <w:p>
      <w:pPr/>
      <w:r>
        <w:rPr>
          <w:lang w:val="sw_KE" w:bidi="sw_KE"/>
        </w:rPr>
      </w:r>
      <w:r>
        <w:rPr>
          <w:lang w:val="sw_KE" w:bidi="sw_KE"/>
        </w:rPr>
        <w:t>Mstari wa pili ni, "Watamwangalia yule waliyemchoma." Maandiko yaliandikwa katika kitabu cha nabii Zekaria, na watu wangeweza kusoma mstari huu. "Kuchoma" kunamaanisha kudunga kitu kwa kuingiza kitu kikali ndani yake. Watu waliweza kuona askari wakichoma ubavu wa Yesu kwa mkuki, kwa hiyo maandiko haya ya Agano la Kale pia yalitimia.</w:t>
      </w:r>
    </w:p>
    <w:p>
      <w:pPr/>
      <w:r>
        <w:rPr>
          <w:lang w:val="sw_KE" w:bidi="sw_KE"/>
        </w:rPr>
      </w:r>
      <w:r>
        <w:rPr>
          <w:lang w:val="sw_KE" w:bidi="sw_KE"/>
        </w:rPr>
        <w:t>Baada ya haya, Yosefu alimwuliza Pilato kama angeweza kuja na kuchukua mwili wa Yesu kutoka msalabani ili aweze kuzika mwili wa Yesu. Yosefu alikuwa kutoka mji wa Arimathia, na alikuwa mfuasi wa Yesu. Arimathia pengine ulikuwa mji katika Yudea, lakini watu hawajui hasa ulikuwa wapi. Yosefu alikuwa mmoja wa maafisa wa Kiyahudi, lakini hakuwaambia Wayahudi hadharani kwamba alimfuata Yesu. Yosefu pengine aliogopa kwamba ikiwa Wayahudi walijua Yosefu alikuwa mwanafunzi wa Yesu, viongozi wa kidini wangemfanya Yosefu apoteze nafasi yake kama afisa wa kidini. Pilato alimpa Yosefu ruhusa, ambayo haikuwa ya kawaida. Pilato kwa kawaida hangempa mtu ruhusa ya mazishi maalum kama haya. Yosefu alikuja kuchukua mwili wa Yesu ili aweze kumzika. Yosefu pengine alibeba mwili wa Yesu kwenye mkeka au kitu kingine ambacho kinaweza kutumiwa kubeba mwili.</w:t>
      </w:r>
    </w:p>
    <w:p>
      <w:pPr/>
      <w:r>
        <w:rPr>
          <w:lang w:val="sw_KE" w:bidi="sw_KE"/>
        </w:rPr>
      </w:r>
      <w:r>
        <w:rPr>
          <w:lang w:val="sw_KE" w:bidi="sw_KE"/>
        </w:rPr>
        <w:t>Sitisha hapa na mjadili swali hili kama kikundi: Zungumzeni kuhusu desturi za mazishi katika utamaduni wenu. Watu wanazika vipi wafu wao? Wanatumia nini ili kuzuia harufu mbaya? Watu wanazika wapi wafu wao? Sitisha sauti hii hapa.</w:t>
      </w:r>
    </w:p>
    <w:p>
      <w:pPr/>
      <w:r>
        <w:rPr>
          <w:lang w:val="sw_KE" w:bidi="sw_KE"/>
        </w:rPr>
      </w:r>
      <w:r>
        <w:rPr>
          <w:lang w:val="sw_KE" w:bidi="sw_KE"/>
        </w:rPr>
        <w:t>Nikodemo pia alikuja kusaidia kushusha mwili wa Yesu na kumzika. Nikodemo alikuwa mtu yule yule ambaye alikuja kwa Yesu usiku ili kuzungumza na Yesu. Nikodemo pia alikuwa mmoja wa maafisa wa kidini wa Kiyahudi. Nikodemo alileta mchanganyiko wa manemane na mshubiri ili kuuvika juu ya mwili wa Yesu. Manemane ilikuwa utomvu unaonata kutoka kwenye kichaka, na ilitengenezwa kuwa unga. Ilikuwa ya gharama kubwa sana. Mshubiri pengine ulikuwa unga uliotengenezwa kutoka kwa mti wa msandali. Manemane na shubiri vyote vilikuwa manukato yenye harufu nzuri yaliyotumiwa kuficha harufu mbaya ya mwili wa mfu. Inawezekana viungo hivi vilichanganywa na mafuta.</w:t>
      </w:r>
    </w:p>
    <w:p>
      <w:pPr/>
      <w:r>
        <w:rPr>
          <w:lang w:val="sw_KE" w:bidi="sw_KE"/>
        </w:rPr>
      </w:r>
      <w:r>
        <w:rPr>
          <w:lang w:val="sw_KE" w:bidi="sw_KE"/>
        </w:rPr>
        <w:t xml:space="preserve">Simama hapa na uangalie picha za </w:t>
      </w:r>
      <w:r>
        <w:rPr>
          <w:lang w:val="sw_KE" w:bidi="sw_KE"/>
        </w:rPr>
        <w:t>mti wa msandali</w:t>
      </w:r>
      <w:r>
        <w:rPr>
          <w:lang w:val="sw_KE" w:bidi="sw_KE"/>
        </w:rPr>
        <w:t xml:space="preserve"> na </w:t>
      </w:r>
      <w:r>
        <w:rPr>
          <w:lang w:val="sw_KE" w:bidi="sw_KE"/>
        </w:rPr>
        <w:t>kichaka cha manemane</w:t>
      </w:r>
      <w:r>
        <w:rPr>
          <w:lang w:val="sw_KE" w:bidi="sw_KE"/>
        </w:rPr>
        <w:t xml:space="preserve"> kama kikundi. Sitisha sauti hii hapa.</w:t>
      </w:r>
    </w:p>
    <w:p>
      <w:pPr/>
      <w:r>
        <w:rPr>
          <w:lang w:val="sw_KE" w:bidi="sw_KE"/>
        </w:rPr>
      </w:r>
      <w:r>
        <w:rPr>
          <w:lang w:val="sw_KE" w:bidi="sw_KE"/>
        </w:rPr>
        <w:t>Nikodemo alikuwa na pauni 75, au takriban kilo 30, za manukato, ambayo yalikuwa manukato ya kutosha kumzika mtu tajiri. Nikodemo alikuwa tajiri na pengine alikuwa na watumishi wa kusaidia kubeba manukato. Nikodemo na Yosefu waliufunga mwili wa Yesu katika vitambaa vya kitani pamoja na manukato yaliyozungushwa mwilini. Kitambaa cha kitani kilikuwa cheupe na cha thamani. Hii ilikuwa njia ya kawaida ambayo Wayahudi waliwazika wafu wao, lakini kiasi cha manukato kilikuwa zaidi kuliko kawaida.</w:t>
      </w:r>
    </w:p>
    <w:p>
      <w:pPr/>
      <w:r>
        <w:rPr>
          <w:lang w:val="sw_KE" w:bidi="sw_KE"/>
        </w:rPr>
      </w:r>
      <w:r>
        <w:rPr>
          <w:lang w:val="sw_KE" w:bidi="sw_KE"/>
        </w:rPr>
        <w:t xml:space="preserve">Sitisha hapa na uangalie picha ya </w:t>
      </w:r>
      <w:r>
        <w:rPr>
          <w:b/>
          <w:lang w:val="sw_KE" w:bidi="sw_KE"/>
        </w:rPr>
        <w:t>umeme kama</w:t>
      </w:r>
      <w:r>
        <w:rPr>
          <w:lang w:val="sw_KE" w:bidi="sw_KE"/>
        </w:rPr>
        <w:t xml:space="preserve"> kikundi. Sitisha sauti hii hapa.</w:t>
      </w:r>
    </w:p>
    <w:p>
      <w:pPr/>
      <w:r>
        <w:rPr>
          <w:lang w:val="sw_KE" w:bidi="sw_KE"/>
        </w:rPr>
      </w:r>
      <w:r>
        <w:rPr>
          <w:lang w:val="sw_KE" w:bidi="sw_KE"/>
        </w:rPr>
        <w:t>Yosefu na Nikodemo waliweka mwili wa Yesu katika kaburi karibu na mahali ambapo Yesu alisulubiwa. Kaburi lilikuwa katika bustani. Walichagua kaburi hili kwa sababu lilikuwa karibu na hawakuwa na wakati mwingi kabla ya jua kutua na mwanzo wa Sabato. Kaburi pengine lilikuwa kama pango lililochimbwa kando ya kilima. Kulikuwa na jiwe kubwa mbele ya kaburi ili kulinda mwili uliokuwa kaburini. Hakuna mtu mwingine alikuwa amewahi kuzikwa katika kaburi hilo. Kwa kawaida, Wayahudi waliweka mwili wa mfu katika kaburi, na baada ya mwili kuoza, waliweka mifupa katika sanduku katika kaburi. Kisha waliweka mwili mwingine katika kaburi. Katika kaburi la Yesu, hakukuwa na miili mingine katika kaburi, na haikuwahi kutumiwa hapo awali.</w:t>
      </w:r>
    </w:p>
    <w:p>
      <w:pPr/>
      <w:r>
        <w:rPr>
          <w:lang w:val="sw_KE" w:bidi="sw_KE"/>
        </w:rPr>
      </w:r>
      <w:r>
        <w:rPr>
          <w:lang w:val="sw_KE" w:bidi="sw_KE"/>
        </w:rPr>
        <w:t xml:space="preserve">Simameni hapa na muangalie picha ya </w:t>
      </w:r>
      <w:r>
        <w:rPr>
          <w:lang w:val="sw_KE" w:bidi="sw_KE"/>
        </w:rPr>
        <w:t>kaburi lenye jiwe kubwa mbele yake</w:t>
      </w:r>
      <w:r>
        <w:rPr>
          <w:lang w:val="sw_KE" w:bidi="sw_KE"/>
        </w:rPr>
        <w:t xml:space="preserve"> mkiwa kama kikundi.</w:t>
      </w:r>
    </w:p>
    <w:p>
      <w:pPr/>
      <w:r>
        <w:rPr>
          <w:lang w:val="sw_KE" w:bidi="sw_KE"/>
        </w:rPr>
      </w:r>
      <w:r>
        <w:rPr>
          <w:lang w:val="sw_KE" w:bidi="sw_KE"/>
        </w:rPr>
        <w:t>Askari walivunja miguu ya wahalifu wawili waliosulubishwa kila upande wa Yesu, na kisha wahalifu hao walikufa wakati fulani. Hatujui hasa kile kilichotokea kwa miili yao baada ya hapo, lakini kuna uwezekano kwamba mtu alikuja na kuiondoa miili yao. Hiki ndicho Wayahudi walichomwomba Pilato katika mwanzo wa simulizi hii. Inawezekana walizikwa katika kaburi la pamoja na wahalifu wengine.</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19:31–42 katika tafsiri rahisi zaidi kuelewa.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Simulizi hii ina matukio 3.</w:t>
      </w:r>
    </w:p>
    <w:p>
      <w:pPr/>
      <w:r>
        <w:rPr>
          <w:lang w:val="sw_KE" w:bidi="sw_KE"/>
        </w:rPr>
      </w:r>
      <w:r>
        <w:rPr>
          <w:b/>
          <w:lang w:val="sw_KE" w:bidi="sw_KE"/>
        </w:rPr>
        <w:t>Katika tukio la kwanza:</w:t>
      </w:r>
      <w:r>
        <w:rPr>
          <w:lang w:val="sw_KE" w:bidi="sw_KE"/>
        </w:rPr>
        <w:t xml:space="preserve"> Askari wanavunja miguu ya wahalifu wawili waliosulubishwa karibu na Yesu. Askari wanachoma ubavu wa Yesu kwa mkuki badala ya kuvunja miguu yake.</w:t>
      </w:r>
    </w:p>
    <w:p>
      <w:pPr/>
      <w:r>
        <w:rPr>
          <w:lang w:val="sw_KE" w:bidi="sw_KE"/>
        </w:rPr>
      </w:r>
      <w:r>
        <w:rPr>
          <w:b/>
          <w:lang w:val="sw_KE" w:bidi="sw_KE"/>
        </w:rPr>
        <w:t>Katika tukio la pili:</w:t>
      </w:r>
      <w:r>
        <w:rPr>
          <w:lang w:val="sw_KE" w:bidi="sw_KE"/>
        </w:rPr>
        <w:t xml:space="preserve"> Yosefu anakuja kwa Pilato ili kuomba ruhusa ya kuzika mwili wa Yesu. Pilato anampa Yosefu ruhusa.</w:t>
      </w:r>
    </w:p>
    <w:p>
      <w:pPr/>
      <w:r>
        <w:rPr>
          <w:lang w:val="sw_KE" w:bidi="sw_KE"/>
        </w:rPr>
      </w:r>
      <w:r>
        <w:rPr>
          <w:b/>
          <w:lang w:val="sw_KE" w:bidi="sw_KE"/>
        </w:rPr>
        <w:t>Katika tukio la tatu:</w:t>
      </w:r>
      <w:r>
        <w:rPr>
          <w:lang w:val="sw_KE" w:bidi="sw_KE"/>
        </w:rPr>
        <w:t xml:space="preserve"> Yosefu wa Arimathia na Nikodemo wanakuja kuchukua mwili wa Yesu ili kumzika. Wanatayarisha mwili kwa ajili ya mazishi na kisha kumzika Yesu katika kaburi jipya katika bustani ya karibu.</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Wayahudi, au viongozi wa Kiyahudi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Pilato, gavana wa Kirumi</w:t>
      </w:r>
    </w:p>
    <w:p>
      <w:pPr>
        <w:pStyle w:val="ListBullet"/>
        <w:spacing w:line="240" w:lineRule="auto"/>
        <w:ind w:left="720"/>
      </w:pPr>
      <w:r>
        <w:rPr>
          <w:lang w:val="sw_KE" w:bidi="sw_KE"/>
        </w:rPr>
      </w:r>
      <w:r>
        <w:rPr>
          <w:lang w:val="sw_KE" w:bidi="sw_KE"/>
        </w:rPr>
        <w:t>Askari wa Kirumi</w:t>
      </w:r>
    </w:p>
    <w:p>
      <w:pPr>
        <w:pStyle w:val="ListBullet"/>
        <w:spacing w:line="240" w:lineRule="auto"/>
        <w:ind w:left="720"/>
      </w:pPr>
      <w:r>
        <w:rPr>
          <w:lang w:val="sw_KE" w:bidi="sw_KE"/>
        </w:rPr>
      </w:r>
      <w:r>
        <w:rPr>
          <w:lang w:val="sw_KE" w:bidi="sw_KE"/>
        </w:rPr>
        <w:t>Wanaume wengine wawili ambao walisulubishwa</w:t>
      </w:r>
    </w:p>
    <w:p>
      <w:pPr>
        <w:pStyle w:val="ListBullet"/>
        <w:spacing w:line="240" w:lineRule="auto"/>
        <w:ind w:left="720"/>
      </w:pPr>
      <w:r>
        <w:rPr>
          <w:lang w:val="sw_KE" w:bidi="sw_KE"/>
        </w:rPr>
      </w:r>
      <w:r>
        <w:rPr>
          <w:lang w:val="sw_KE" w:bidi="sw_KE"/>
        </w:rPr>
        <w:t>Mtu ambaye alishuhudia mambo haya</w:t>
      </w:r>
    </w:p>
    <w:p>
      <w:pPr>
        <w:pStyle w:val="ListBullet"/>
        <w:spacing w:line="240" w:lineRule="auto"/>
        <w:ind w:left="720"/>
      </w:pPr>
      <w:r>
        <w:rPr>
          <w:lang w:val="sw_KE" w:bidi="sw_KE"/>
        </w:rPr>
      </w:r>
      <w:r>
        <w:rPr>
          <w:lang w:val="sw_KE" w:bidi="sw_KE"/>
        </w:rPr>
        <w:t>Yosefu wa Arimathia</w:t>
      </w:r>
    </w:p>
    <w:p>
      <w:pPr>
        <w:pStyle w:val="ListBullet"/>
        <w:spacing w:line="240" w:lineRule="auto"/>
        <w:ind w:left="720"/>
      </w:pPr>
      <w:r>
        <w:rPr>
          <w:lang w:val="sw_KE" w:bidi="sw_KE"/>
        </w:rPr>
      </w:r>
      <w:r>
        <w:rPr>
          <w:lang w:val="sw_KE" w:bidi="sw_KE"/>
        </w:rPr>
        <w:t>Na Nikodemo</w:t>
      </w:r>
    </w:p>
    <w:p>
      <w:pPr/>
      <w:r>
        <w:rPr>
          <w:lang w:val="sw_KE" w:bidi="sw_KE"/>
        </w:rPr>
      </w:r>
      <w:r>
        <w:rPr>
          <w:lang w:val="sw_KE" w:bidi="sw_KE"/>
        </w:rPr>
        <w:t>Kama kikundi, zingatia sehemu hizi za mpangilio wa simulizi:</w:t>
      </w:r>
    </w:p>
    <w:p>
      <w:pPr/>
      <w:r>
        <w:rPr>
          <w:lang w:val="sw_KE" w:bidi="sw_KE"/>
        </w:rPr>
      </w:r>
      <w:r>
        <w:rPr>
          <w:lang w:val="sw_KE" w:bidi="sw_KE"/>
        </w:rPr>
        <w:t>Katika tukio la kwanza, Wayahudi wanamwomba Pilato avunje miguu ya wanaume watatu kwenye misalaba. Kumbuka kwamba kuvunja miguu yao kungewafanya wafe haraka, na kisha miili yao inaweza kushushwa kutoka kwenye misalaba. Kumbuka pia kwamba Wayahudi pengine hawakuwa wakifikiria kumaliza uchungu wa wanaume kwenye misalaba. Wayahudi walitaka kuepuka kuvunja sheria zao kuhusu kuacha mwili kwenye mti usiku kucha. Pia walitaka miili itushwe kabla ya Sabato, ambayo ilianza wakati wa machweo. Sabato ilikuwa Sabato maalum kwa sababu pia ilikuwa wiki ya Pasaka. Kumbuka, Yesu alikufa siku ya Ijumaa, na pengine wakati huo ilikuwa alasiri ya Ijumaa.</w:t>
      </w:r>
    </w:p>
    <w:p>
      <w:pPr/>
      <w:r>
        <w:rPr>
          <w:lang w:val="sw_KE" w:bidi="sw_KE"/>
        </w:rPr>
      </w:r>
      <w:r>
        <w:rPr>
          <w:lang w:val="sw_KE" w:bidi="sw_KE"/>
        </w:rPr>
        <w:t>Kumbuka kwamba askari walikuja na kuvunja miguu ya wale wanaume wawili waliokuwa pande zote mbili za Yesu. Si wazi kwa nini askari walichagua kuanza na wanaume wengine wawili na kisha kuja kwa Yesu wa mwisho ili kuvunja miguu yake. Pengine walitumia nyundo kubwa au rungu. Simulizi haisemi haswa kwamba Pilato aliwaambia askari wafanye hivyo, lakini ni wazi kwamba askari walitii amri ya Pilato ya kuvunja miguu ya wanaume. Kumbuka kwamba askari walipokuja kwa Yesu, walimwona Yesu tayari alikuwa amekufa. Hawakuvunja miguu yake kwa sababu hakukuwa na haja ya kuharakisha kifo cha Yesu. Badala ya kuvunja miguu ya Yesu, askari mmoja alichoma mkuki ubavuni mwa Yesu. Inawezekana askari alifanya hivyo ili kuhakikisha Yesu alikuwa amekufa kweli. Kumbuka kwamba damu na maji yalitoka ubavuni mwa Yesu. Maji yanaweza kuwa maji ya kimwili, au maji yanaweza kuwakilisha maji yaliyo hai ambayo Yesu alizungumzia. Kumbuka kwamba Yesu hakika alikuwa amekufa.</w:t>
      </w:r>
    </w:p>
    <w:p>
      <w:pPr/>
      <w:r>
        <w:rPr>
          <w:lang w:val="sw_KE" w:bidi="sw_KE"/>
        </w:rPr>
      </w:r>
      <w:r>
        <w:rPr>
          <w:lang w:val="sw_KE" w:bidi="sw_KE"/>
        </w:rPr>
        <w:t xml:space="preserve">Simama hapa na uangalie picha ya </w:t>
      </w:r>
      <w:r>
        <w:rPr>
          <w:lang w:val="sw_KE" w:bidi="sw_KE"/>
        </w:rPr>
        <w:t>mkuki</w:t>
      </w:r>
      <w:r>
        <w:rPr>
          <w:lang w:val="sw_KE" w:bidi="sw_KE"/>
        </w:rPr>
        <w:t xml:space="preserve"> tena kama kikundi ikiwa inahitajika. Sitisha sauti hii hapa.</w:t>
      </w:r>
    </w:p>
    <w:p>
      <w:pPr/>
      <w:r>
        <w:rPr>
          <w:lang w:val="sw_KE" w:bidi="sw_KE"/>
        </w:rPr>
      </w:r>
      <w:r>
        <w:rPr>
          <w:lang w:val="sw_KE" w:bidi="sw_KE"/>
        </w:rPr>
        <w:t>Ni muhimu kukumbuka kwamba taarifa inayofuata si sehemu ya tendo la tukio hilo. Ni taarifa ambayo inasema mtu ambaye aliona mambo haya yakitokea anatoa ushuhuda wa kweli na sahihi wa kile kilichotokea. Pia ni muhimu kwamba sababu ya ushuhuda huu ni ili watu ambao wanasikia hili wawe na kumwamini Yesu. Kumbuka kuna uwezekano kwamba Yohana, mwandishi wa kitabu hiki, ndiye anayetoa ushuhuda huu. Ni bora kutokusema ni nani anatoa ushuhuda, hata hivyo.</w:t>
      </w:r>
    </w:p>
    <w:p>
      <w:pPr/>
      <w:r>
        <w:rPr>
          <w:lang w:val="sw_KE" w:bidi="sw_KE"/>
        </w:rPr>
      </w:r>
      <w:r>
        <w:rPr>
          <w:lang w:val="sw_KE" w:bidi="sw_KE"/>
        </w:rPr>
        <w:t>Sitisha hapa na mjadili swali hili kama kikundi: Mtatambulisha vipi taarifa hii katika lugha yenu? Ni njia gani ya asili zaidi ya kuzungumza kuhusu ushuhuda wa matukio ambayo yalitokea? Sitisha sauti hii hapa.</w:t>
      </w:r>
    </w:p>
    <w:p>
      <w:pPr/>
      <w:r>
        <w:rPr>
          <w:lang w:val="sw_KE" w:bidi="sw_KE"/>
        </w:rPr>
      </w:r>
      <w:r>
        <w:rPr>
          <w:lang w:val="sw_KE" w:bidi="sw_KE"/>
        </w:rPr>
        <w:t>Taarifa mbili za mwisho katika tukio hili pia ni maoni kuhusu kile kilichotokea wakati askari walivunja miguu ya wanaume wawili na kuchoma ubavu wa Yesu kwa mkuki. Kumbuka kuna unabii mbili kutoka Agano la Kale. Matendo ambayo yalitokea baada ya kifo cha Yesu yanatimiza unabii huu mbili. Ile ya kwanza ni "Si moja ya mifupa yake itakayovunjwa." Kumbuka hii pengine ni kutoka kwa unabii ambao unasema wasivunje mifupa ya wana-kondoo wa Pasaka. Yesu ni kama kondoo wa Pasaka anapokufa kwenye msalaba wakati wa wiki ya Pasaka. Pia inawezekana Maandiko yanatoka katika Zaburi, ambayo inasema hakuna hata mmoja wa mifupa ya mtu mwenye haki utakaovunjwa.</w:t>
      </w:r>
    </w:p>
    <w:p>
      <w:pPr/>
      <w:r>
        <w:rPr>
          <w:lang w:val="sw_KE" w:bidi="sw_KE"/>
        </w:rPr>
      </w:r>
      <w:r>
        <w:rPr>
          <w:lang w:val="sw_KE" w:bidi="sw_KE"/>
        </w:rPr>
        <w:t>Kumbuka kwamba taarifa ya pili ni amri nyingine kutoka kwa Agano la Kale. Inasema, "Watamtazama yule waliyemchoma." Kumbuka hii ni kutoka kwa kitabu cha nabii Zekaria katika Agano la Kale. Wakati askari alichoma ubavu wa Yesu kwa mkuki, jambo hili lilifanya unabii huu katika Zekaria uwe kweli.</w:t>
      </w:r>
    </w:p>
    <w:p>
      <w:pPr/>
      <w:r>
        <w:rPr>
          <w:lang w:val="sw_KE" w:bidi="sw_KE"/>
        </w:rPr>
      </w:r>
      <w:r>
        <w:rPr>
          <w:lang w:val="sw_KE" w:bidi="sw_KE"/>
        </w:rPr>
        <w:t>Katika tukio la pili, Yosefu anakuja kwa Pilato ili kuomba ruhusa ya kuzika mwili wa Yesu. Kumbuka ilikuwa jambo lisilo kawaida kwa Pilato kumpa mtu ruhusa ya kumzika mtu kama huyu. Kumbuka kwamba Yosefu anatoka mji wa Arimathia, na yeye ni afisa wa kidini wa Kiyahudi. Yosefu ni mfuasi wa Yesu, lakini haambii watu kuhusu hili kwa sababu anaogopa Wayahudi. Kumbuka anaweza kuwa na hofu ya kupoteza nafasi yake mbele ya viongozi wa kidini. Yosefu alitaka kutunza mwili wa Yesu, na ndiyo sababu alimwomba Pilato ruhusa.</w:t>
      </w:r>
    </w:p>
    <w:p>
      <w:pPr/>
      <w:r>
        <w:rPr>
          <w:lang w:val="sw_KE" w:bidi="sw_KE"/>
        </w:rPr>
      </w:r>
      <w:r>
        <w:rPr>
          <w:lang w:val="sw_KE" w:bidi="sw_KE"/>
        </w:rPr>
        <w:t>Katika tukio la tatu, Yosefu wa Arimathia na Nikodemo wanakuja kuchukua mwili wa Yesu ili kumzika. Kumbuka kwamba simulizi haisemi kile kinachotokea kwa miili ya wanaume wengine wawili kwenye misalaba karibu na Yesu. Wakati Wayahudi walimwomba Pilato avunje miguu ya Yesu na wale wanaume wawili waliokuwa karibu naye, uwezekano mkubwa ni kwamba Wayahudi walikuwa wakifikiria tu kuhusu Sabato inayokuja na uhitaji wa kuzishika sheria za kidini.</w:t>
      </w:r>
    </w:p>
    <w:p>
      <w:pPr/>
      <w:r>
        <w:rPr>
          <w:lang w:val="sw_KE" w:bidi="sw_KE"/>
        </w:rPr>
      </w:r>
      <w:r>
        <w:rPr>
          <w:lang w:val="sw_KE" w:bidi="sw_KE"/>
        </w:rPr>
        <w:t>Nikodemo pia alikuwa na Yosefu. Kumbuka, huyu alikuwa Nikodemo yule ambaye alikuja kuzungumza na Yesu usiku. Nikodemo pia alikuwa afisa wa kidini wa Kiyahudi, na pengine alikuwa tajiri. Alileta takriban pauni 75, au takriban kilo 30, za viungo ili kuandaa mwili wa Yesu kwa mazishi. Viungo vilikuwa manemane na shubiri, na vilinukia vizuri. Kumbuka kwamba kiasi cha viungo kilikuwa kikubwa zaidi kuliko kawaida kwa mazishi ya kawaida. Nikodemo alikuwa akimtayarisha Yesu kwa mazishi kama kwamba alikuwa mfalme. Kumbuka kwamba Nikodemo na Yosefu waliufunga mwili wa Yesu kwa vitambaa vya kitani na manukato. Hii ilikuwa njia ambayo Wayahudi waliandaa mwili kwa ajili ya mazishi.</w:t>
      </w:r>
    </w:p>
    <w:p>
      <w:pPr/>
      <w:r>
        <w:rPr>
          <w:lang w:val="sw_KE" w:bidi="sw_KE"/>
        </w:rPr>
      </w:r>
      <w:r>
        <w:rPr>
          <w:lang w:val="sw_KE" w:bidi="sw_KE"/>
        </w:rPr>
        <w:t xml:space="preserve">Simama hapa na uangalie picha ya </w:t>
      </w:r>
      <w:r>
        <w:rPr>
          <w:b/>
          <w:lang w:val="sw_KE" w:bidi="sw_KE"/>
        </w:rPr>
        <w:t>vitambaa vya kitani</w:t>
      </w:r>
      <w:r>
        <w:rPr>
          <w:lang w:val="sw_KE" w:bidi="sw_KE"/>
        </w:rPr>
        <w:t xml:space="preserve"> tena kama kikundi ikiwa inahitajika. Sitisha sauti hii hapa.</w:t>
      </w:r>
    </w:p>
    <w:p>
      <w:pPr/>
      <w:r>
        <w:rPr>
          <w:lang w:val="sw_KE" w:bidi="sw_KE"/>
        </w:rPr>
      </w:r>
      <w:r>
        <w:rPr>
          <w:lang w:val="sw_KE" w:bidi="sw_KE"/>
        </w:rPr>
        <w:t>Baada ya Nikodemo na Yosefu kumaliza kuufunga mwili wa Yesu, walimweka katika kaburi jipya. Kaburi pengine lilikuwa pango lililochimbwa kando ya kilima. Ilikuwa katika bustani karibu na mahali ambapo Yesu alisulubishwa. Kumbuka pengine walimzika Yesu katika kaburi hili kwa sababu lilikuwa karibu na hakukuwa na wakati mwingi kabla ya jua kutua. Kumbuka pia ilikuwa kaburi jipya, na hakuna mtu aliyekuwa amezikwa pale hapo awali.</w:t>
      </w:r>
    </w:p>
    <w:p>
      <w:pPr/>
      <w:r>
        <w:rPr>
          <w:lang w:val="sw_KE" w:bidi="sw_KE"/>
        </w:rPr>
      </w:r>
      <w:r>
        <w:rPr>
          <w:lang w:val="sw_KE" w:bidi="sw_KE"/>
        </w:rPr>
        <w:t xml:space="preserve">Simameni hapa na muangalie picha ya </w:t>
      </w:r>
      <w:r>
        <w:rPr>
          <w:lang w:val="sw_KE" w:bidi="sw_KE"/>
        </w:rPr>
        <w:t>kaburi lenye jiwe kubwa mbele yake</w:t>
      </w:r>
      <w:r>
        <w:rPr>
          <w:lang w:val="sw_KE" w:bidi="sw_KE"/>
        </w:rPr>
        <w:t xml:space="preserve"> tena kama kikundi ikihitajika. Sitisha sauti hii hapa.</w:t>
      </w:r>
    </w:p>
    <w:p>
      <w:pPr/>
      <w:r>
        <w:rPr>
          <w:lang w:val="sw_KE" w:bidi="sw_KE"/>
        </w:rPr>
      </w:r>
      <w:r>
        <w:rPr>
          <w:lang w:val="sw_KE" w:bidi="sw_KE"/>
        </w:rPr>
        <w:t>Sasa, kikundi kinapaswa kutengeneza ubao wa hadithi, kuchora, au kutumia vitu ili kuonyesha kifungu na matukio yaliyomo.</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19:31–42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Simulizi hii ina matukio 3.</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Wayahudi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Pilato, gavana wa Kirumi</w:t>
      </w:r>
    </w:p>
    <w:p>
      <w:pPr>
        <w:pStyle w:val="ListBullet"/>
        <w:spacing w:line="240" w:lineRule="auto"/>
        <w:ind w:left="720"/>
      </w:pPr>
      <w:r>
        <w:rPr>
          <w:lang w:val="sw_KE" w:bidi="sw_KE"/>
        </w:rPr>
      </w:r>
      <w:r>
        <w:rPr>
          <w:lang w:val="sw_KE" w:bidi="sw_KE"/>
        </w:rPr>
        <w:t>Askari wa Kirumi</w:t>
      </w:r>
    </w:p>
    <w:p>
      <w:pPr>
        <w:pStyle w:val="ListBullet"/>
        <w:spacing w:line="240" w:lineRule="auto"/>
        <w:ind w:left="720"/>
      </w:pPr>
      <w:r>
        <w:rPr>
          <w:lang w:val="sw_KE" w:bidi="sw_KE"/>
        </w:rPr>
      </w:r>
      <w:r>
        <w:rPr>
          <w:lang w:val="sw_KE" w:bidi="sw_KE"/>
        </w:rPr>
        <w:t>Wanaume wengine wawili ambao walisulubishwa</w:t>
      </w:r>
    </w:p>
    <w:p>
      <w:pPr>
        <w:pStyle w:val="ListBullet"/>
        <w:spacing w:line="240" w:lineRule="auto"/>
        <w:ind w:left="720"/>
      </w:pPr>
      <w:r>
        <w:rPr>
          <w:lang w:val="sw_KE" w:bidi="sw_KE"/>
        </w:rPr>
      </w:r>
      <w:r>
        <w:rPr>
          <w:lang w:val="sw_KE" w:bidi="sw_KE"/>
        </w:rPr>
        <w:t>Mtu ambaye alishuhudia mambo haya</w:t>
      </w:r>
    </w:p>
    <w:p>
      <w:pPr>
        <w:pStyle w:val="ListBullet"/>
        <w:spacing w:line="240" w:lineRule="auto"/>
        <w:ind w:left="720"/>
      </w:pPr>
      <w:r>
        <w:rPr>
          <w:lang w:val="sw_KE" w:bidi="sw_KE"/>
        </w:rPr>
      </w:r>
      <w:r>
        <w:rPr>
          <w:lang w:val="sw_KE" w:bidi="sw_KE"/>
        </w:rPr>
        <w:t>Yosefu wa Arimathia</w:t>
      </w:r>
    </w:p>
    <w:p>
      <w:pPr>
        <w:pStyle w:val="ListBullet"/>
        <w:spacing w:line="240" w:lineRule="auto"/>
        <w:ind w:left="720"/>
      </w:pPr>
      <w:r>
        <w:rPr>
          <w:lang w:val="sw_KE" w:bidi="sw_KE"/>
        </w:rPr>
      </w:r>
      <w:r>
        <w:rPr>
          <w:lang w:val="sw_KE" w:bidi="sw_KE"/>
        </w:rPr>
        <w:t>Na Nikodemo</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nyakati fulani za igizo, sitisha igizo na muulize yule anayeigiza mhusika, "Unahisi nini au unafikiria nini?" Muigizaji anayeigiza wahusika hao anapaswa kueleza hisia au mawazo yake iwapo angekuwa mhusika huyo. Kisha Enedelea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Wayahudi wanamwomba Pilato avunje miguu ya wanaume kwenye misalaba. Wayahudi wanataka wanaume wafe kabla ya Sabato kuanza wakati wa jua kutua siku hiyo. Pia ni Sabato maalum, kwa hiyo Wayahudi wanataka kuhakikisha hakuna miili kwenye misalaba baada ya Sabato kuanza wakati wa jua kuzama. Pilato anakubali ombi la Wayahudi.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wanaowaigiza Wayahudi, "Mnahisi vipi?" Watu wanaweza kujibu mambo kama, "Kutaka wanaume wafe haraka," au "Kuwa na wasiwasi kwamba tutavunja sheria ya Sabato kwa kuwaacha wanaume hawa bado wakiwa kwenye misalaba yao wakati wa jua kutua," au "Kutofikiria kuhusu kuwa na rehema ili kuwasaidia wanaume kumaliza uchungu wao na kufa mapema zaidi."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Askari wa Kirumi wanavunja miguu ya wahalifu wawili upande wa Yesu. Askari wanakuja kwa Yesu, na wanamwona Yesu tayari amekufa. Askari hawavunji miguu ya Yesu kwa sababu Yesu tayari amekufa. Badala yake, mmoja wa askari anadunga mkuki ubavuni mwa Yesu, na damu na maji yanatoka ubavuni mwa Yesu.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wanaume wawili waliosulubishwa karibu na Yesu, "Mnahisi vipi?" Watu wanaweza kujibu mambo kama, "Nashukuru kwa kuvunjwa miguu yangu ili niweze kumaliza maumivu haya ya kutisha na kufa," au "Ninajiuliza mbona Yesu tayari amekufa kando yetu—hahitaji miguu yake kuvunjwa," au "Katika maumivu makali."</w:t>
      </w:r>
    </w:p>
    <w:p>
      <w:pPr>
        <w:pStyle w:val="ListBullet"/>
        <w:spacing w:line="240" w:lineRule="auto"/>
        <w:ind w:left="720"/>
      </w:pPr>
      <w:r>
        <w:rPr>
          <w:lang w:val="sw_KE" w:bidi="sw_KE"/>
        </w:rPr>
      </w:r>
      <w:r>
        <w:rPr>
          <w:lang w:val="sw_KE" w:bidi="sw_KE"/>
        </w:rPr>
        <w:t>Pia, muulize mtu anayeigiza askari anayechoma mkuki ubavuni mwa Yesu, "Unahisi nini?" Mtu anaweza kujibu mambo kama, "Ninashangaa mtu huyu tayari amekufa hivi karibuni," au "Ninataka kuhakikisha amekufa kwa kweli," au "Ninashangaa kwamba damu na maji yanatoka ubavuni mwa Yesu."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Mtu ambaye aliona haya yote yakitokea anashuhudia kwamba ni kweli. Anasimulia kuhusu jinsi Yesu alivyokufa msalabani na kuhusu mkuki ambao askari aliuweka ubavuni mwa Yesu. Anasimulia hili ili watu wanaosikia hadithi hii wamwamini Yesu na kuweka imani yao kwake. Askari hawakuvunja mifupa yoyote ya Yesu, ambayo inatimiza Maandiko ya Agano la Kale. Maandiko haya yanasema, "Hakuna mfupa wake hata mmoja uliovunjwa." Askari pia aliweka mkuki wake ubavuni mwa Yesu, jambo ambalo linatimiza Maandiko mengine ya Agano la Kale ambayo yanasema, "Watamwangalia yule waliyemchoma."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mtu ambaye alishuhudia mambo haya, "Unahisi nini?" Mtu anaweza kujibu mambo kama, "Kutaka wengine wamwamini Yesu," au "Kutaka watu wajue kwamba Yesu kwa kweli alikufa na kwamba jinsi ilivyotokea ilitimiza Maandiko ya Agano la Kale," au "Nina tumaini kwamba ushuhuda wangu utawasaidia watu kumwamini Yesu."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Yosefu wa Arimathia alimwuliza Pilato kama angeweza kushusha mwili wa Yesu na kumzika. Yosefu alikuwa afisa wa kidini wa Kiyahudi, na alikuwa mfuasi wa siri wa Yesu. Hakutaka Wayahudi wajue kwamba alikuwa mfuasi wa Yesu kwa sababu aliwaogopa. Pilato alikubali ombi la Yosefu, kwa hiyo Yosefu alikuja kushusha mwili wa Yesu kutoka msalabani.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Yosefu wa Arimathia, "Unahisi nini?" Mtu anaweza kujibu mambo kama, "Nimeazimia kuzika mwili wa Yesu," au "Ninaogopa kwamba mtu ataniona, lakini bado ninataka kumzika Yesu," au "Ninafurahi kwamba Pilato alinipa ruhusa ya kumzika Yesu."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Nikodemo pia alikuja kumsaidia Yosefu wa Arimathia kumzika Yesu. Nikodemo alikuwa mtu yule yule ambaye alikuja kumtembelea Yesu usiku. Nikodemo alikuwa afisa wa kidini wa Kiyahudi. Alileta kilo 30 za manemane na shubiri. Viungo hivi vilikuwa na harufu nzuri, na watu walivitumia walipozika mwili. Nikodemo na Yosefu walichukua mwili wa Yesu na kumvika katika vitambaa vya kitani pamoja na viungo kati ya vitambaa. Hii ilikuwa njia ya kawaida ambayo Wayahudi waliwazika wafu wao. Nikodemo na Yosefu waliweka mwili wa Yesu katika kaburi jipya katika bustani ya karibu.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Nikodemo, "Unahisi nini?" Mtu anaweza kujibu mambo kama, "Ninafurahi kuweza kumtumikia Yesu kwa mazishi ya kifalme ya manukato," au "Nataka kuharakisha mchakato wa mazishi ili tumalize kabla ya jua kutua na mwanzo wa Sabato," au "Nimesikitika sana kwamba Yesu alikufa baada ya kuniambia kuhusu kuzaliwa tena."</w:t>
      </w:r>
      <w:r>
        <w:rPr>
          <w:lang w:val="sw_KE" w:bidi="sw_KE"/>
        </w:rPr>
      </w:r>
    </w:p>
    <w:p>
      <w:pPr>
        <w:pStyle w:val="Heading3"/>
      </w:pPr>
      <w:r>
        <w:rPr>
          <w:lang w:val="sw_KE" w:bidi="sw_KE"/>
        </w:rPr>
        <w:t>Kujaza Mapengo</w:t>
      </w:r>
    </w:p>
    <w:p>
      <w:pPr/>
      <w:r>
        <w:rPr>
          <w:lang w:val="sw_KE" w:bidi="sw_KE"/>
        </w:rPr>
      </w:r>
      <w:r>
        <w:rPr>
          <w:lang w:val="sw_KE" w:bidi="sw_KE"/>
        </w:rPr>
        <w:t>Sikiliza toleo la sauti la Yohana 19:31–42 katika tafsiri rahisi zaidi kuelewa.</w:t>
      </w:r>
    </w:p>
    <w:p>
      <w:pPr/>
      <w:r>
        <w:rPr>
          <w:lang w:val="sw_KE" w:bidi="sw_KE"/>
        </w:rPr>
      </w:r>
      <w:r>
        <w:rPr>
          <w:lang w:val="sw_KE" w:bidi="sw_KE"/>
        </w:rPr>
        <w:t>Katika hatua hii kikundi kitajadili maneno muhimu na istilahi zilizomo katika simulizi hii.</w:t>
      </w:r>
    </w:p>
    <w:p>
      <w:pPr/>
      <w:r>
        <w:rPr>
          <w:lang w:val="sw_KE" w:bidi="sw_KE"/>
        </w:rPr>
      </w:r>
      <w:r>
        <w:rPr>
          <w:b/>
          <w:lang w:val="sw_KE" w:bidi="sw_KE"/>
        </w:rPr>
        <w:t>Wayahudi</w:t>
      </w:r>
      <w:r>
        <w:rPr>
          <w:lang w:val="sw_KE" w:bidi="sw_KE"/>
        </w:rPr>
        <w:t xml:space="preserve"> wanamwomba Pilato avunje miguu ya wanaume kwenye misalaba. Katika kitabu cha Yohana, Yohana mara nyingi anasema "Wayahudi" ili kumaanisha viongozi wa Kiyahudi. Yesu alisulubiwa kwenye </w:t>
      </w:r>
      <w:r>
        <w:rPr>
          <w:b/>
          <w:lang w:val="sw_KE" w:bidi="sw_KE"/>
        </w:rPr>
        <w:t>msalaba</w:t>
      </w:r>
      <w:r>
        <w:rPr>
          <w:lang w:val="sw_KE" w:bidi="sw_KE"/>
        </w:rPr>
        <w:t xml:space="preserve">, na kulikuwa na mhalifu aliyesulubishwa kwenye msalaba kila upande wa Yesu, pia. Tumia maneno yale yale kwa Wayahudi na msalaba kama ulivyotumia katika vifungu vilivyotangulia. Kwa maelezo zaidi kuhusu </w:t>
      </w:r>
      <w:r>
        <w:rPr>
          <w:lang w:val="sw_KE" w:bidi="sw_KE"/>
        </w:rPr>
        <w:t>Wayahudi</w:t>
      </w:r>
      <w:r>
        <w:rPr>
          <w:lang w:val="sw_KE" w:bidi="sw_KE"/>
        </w:rPr>
        <w:t xml:space="preserve"> na </w:t>
      </w:r>
      <w:r>
        <w:rPr>
          <w:lang w:val="sw_KE" w:bidi="sw_KE"/>
        </w:rPr>
        <w:t>msalaba</w:t>
      </w:r>
      <w:r>
        <w:rPr>
          <w:lang w:val="sw_KE" w:bidi="sw_KE"/>
        </w:rPr>
        <w:t>, rejelea Faharasa Kuu.</w:t>
      </w:r>
    </w:p>
    <w:p>
      <w:pPr/>
      <w:r>
        <w:rPr>
          <w:lang w:val="sw_KE" w:bidi="sw_KE"/>
        </w:rPr>
      </w:r>
      <w:r>
        <w:rPr>
          <w:b/>
          <w:lang w:val="sw_KE" w:bidi="sw_KE"/>
        </w:rPr>
        <w:t>Pilato</w:t>
      </w:r>
      <w:r>
        <w:rPr>
          <w:lang w:val="sw_KE" w:bidi="sw_KE"/>
        </w:rPr>
        <w:t xml:space="preserve"> alikuwa gavana wa Kirumi wa mkoa wote wa Yudea. Tumia neno lile lile kwa Pilato kama ulilotumia katika vifungu vya awali.</w:t>
      </w:r>
    </w:p>
    <w:p>
      <w:pPr/>
      <w:r>
        <w:rPr>
          <w:lang w:val="sw_KE" w:bidi="sw_KE"/>
        </w:rPr>
      </w:r>
      <w:r>
        <w:rPr>
          <w:lang w:val="sw_KE" w:bidi="sw_KE"/>
        </w:rPr>
        <w:t xml:space="preserve">Siku ambayo Yesu alikufa ilikuwa Ijumaa, ambayo ilikuwa siku ya maandalizi ya </w:t>
      </w:r>
      <w:r>
        <w:rPr>
          <w:b/>
          <w:lang w:val="sw_KE" w:bidi="sw_KE"/>
        </w:rPr>
        <w:t>Sabato</w:t>
      </w:r>
      <w:r>
        <w:rPr>
          <w:lang w:val="sw_KE" w:bidi="sw_KE"/>
        </w:rPr>
        <w:t xml:space="preserve">. Wayahudi walipumzika siku ya Sabato, siku ya saba ya wiki, ambayo ilikuwa siku ya Jumamosi. Wayahudi hawakufanya kazi siku ya Sabato, na Sabato ilianza wakati wa machweo usiku wa Ijumaa. Ijumaa ilikuwa siku ya kujiandaa kwa Jumamosi wakati hakungekuwa na kazi kabisa. Pia, Sabato hii maalum ilikuwa siku maalum kwa sababu ilikuwa wiki ya karamu ya Pasaka. Tumia maneno yale yale kwa ajili ya Sabato kama uliyoyatumia katika vifungu vya awali. Kwa maelezo zaidi kuhusu </w:t>
      </w:r>
      <w:r>
        <w:rPr>
          <w:lang w:val="sw_KE" w:bidi="sw_KE"/>
        </w:rPr>
        <w:t>Sabato</w:t>
      </w:r>
      <w:r>
        <w:rPr>
          <w:lang w:val="sw_KE" w:bidi="sw_KE"/>
        </w:rPr>
        <w:t>, rejelea Faharasa Kuu.</w:t>
      </w:r>
    </w:p>
    <w:p>
      <w:pPr/>
      <w:r>
        <w:rPr>
          <w:lang w:val="sw_KE" w:bidi="sw_KE"/>
        </w:rPr>
      </w:r>
      <w:r>
        <w:rPr>
          <w:lang w:val="sw_KE" w:bidi="sw_KE"/>
        </w:rPr>
        <w:t>Wayahudi walitaka miili ya wanaume iondolewe kutoka kwenye misalaba. Kulingana na sheria ya kidini ya Kiyahudi, mwili haukuweza kuachwa kwenye msalaba usiku kucha, hasa kabla ya sikukuu muhimu ya kidini.</w:t>
      </w:r>
    </w:p>
    <w:p>
      <w:pPr/>
      <w:r>
        <w:rPr>
          <w:lang w:val="sw_KE" w:bidi="sw_KE"/>
        </w:rPr>
      </w:r>
      <w:r>
        <w:rPr>
          <w:lang w:val="sw_KE" w:bidi="sw_KE"/>
        </w:rPr>
        <w:t xml:space="preserve">Askari wa Kirumi walikwenda kwa kila mmoja wa wahalifu </w:t>
      </w:r>
      <w:r>
        <w:rPr>
          <w:b/>
          <w:lang w:val="sw_KE" w:bidi="sw_KE"/>
        </w:rPr>
        <w:t>waliosulubishwa</w:t>
      </w:r>
      <w:r>
        <w:rPr>
          <w:lang w:val="sw_KE" w:bidi="sw_KE"/>
        </w:rPr>
        <w:t xml:space="preserve"> karibu na Yesu. Askari walivunja miguu ya wanaume wawili ili kuwafanya wafe mapema zaidi. Askari walimtumikia gavana wa Kirumi, Pilato. Askari walilipwa kwa huduma yao ya kijeshi. Tumia neno lile lile kwa ajili ya </w:t>
      </w:r>
      <w:r>
        <w:rPr>
          <w:b/>
          <w:lang w:val="sw_KE" w:bidi="sw_KE"/>
        </w:rPr>
        <w:t>kusulubiwa</w:t>
      </w:r>
      <w:r>
        <w:rPr>
          <w:lang w:val="sw_KE" w:bidi="sw_KE"/>
        </w:rPr>
        <w:t xml:space="preserve"> kama ulivyotumia katika vifungu vya awali. Kwa maelezo zaidi kuhusu </w:t>
      </w:r>
      <w:r>
        <w:rPr>
          <w:lang w:val="sw_KE" w:bidi="sw_KE"/>
        </w:rPr>
        <w:t>kusulubiwa</w:t>
      </w:r>
      <w:r>
        <w:rPr>
          <w:lang w:val="sw_KE" w:bidi="sw_KE"/>
        </w:rPr>
        <w:t>, rejelea Faharasa Kuu.</w:t>
      </w:r>
    </w:p>
    <w:p>
      <w:pPr/>
      <w:r>
        <w:rPr>
          <w:lang w:val="sw_KE" w:bidi="sw_KE"/>
        </w:rPr>
      </w:r>
      <w:r>
        <w:rPr>
          <w:lang w:val="sw_KE" w:bidi="sw_KE"/>
        </w:rPr>
        <w:t xml:space="preserve">Askari walimwona Yesu tayari alikuwa amekufa, kwa hiyo hawakuvunja miguu yake. Askari mmoja alichoma ubavuni wa Yesu kwa mkuki. </w:t>
      </w:r>
      <w:r>
        <w:rPr>
          <w:b/>
          <w:lang w:val="sw_KE" w:bidi="sw_KE"/>
        </w:rPr>
        <w:t>Mkuki</w:t>
      </w:r>
      <w:r>
        <w:rPr>
          <w:lang w:val="sw_KE" w:bidi="sw_KE"/>
        </w:rPr>
        <w:t xml:space="preserve"> ni silaha ndefu yenye ncha kali ya chuma. Ilikuwa silaha ya kawaida kwa askari wa Kirumi kuwa nayo.</w:t>
      </w:r>
    </w:p>
    <w:p>
      <w:pPr/>
      <w:r>
        <w:rPr>
          <w:lang w:val="sw_KE" w:bidi="sw_KE"/>
        </w:rPr>
      </w:r>
      <w:r>
        <w:rPr>
          <w:lang w:val="sw_KE" w:bidi="sw_KE"/>
        </w:rPr>
        <w:t xml:space="preserve">Simama hapa na uangalie picha ya </w:t>
      </w:r>
      <w:r>
        <w:rPr>
          <w:lang w:val="sw_KE" w:bidi="sw_KE"/>
        </w:rPr>
        <w:t>mkuki</w:t>
      </w:r>
      <w:r>
        <w:rPr>
          <w:lang w:val="sw_KE" w:bidi="sw_KE"/>
        </w:rPr>
        <w:t xml:space="preserve"> tena kama kikundi ikiwa inahitajika.</w:t>
      </w:r>
    </w:p>
    <w:p>
      <w:pPr/>
      <w:r>
        <w:rPr>
          <w:lang w:val="sw_KE" w:bidi="sw_KE"/>
        </w:rPr>
      </w:r>
      <w:r>
        <w:rPr>
          <w:b/>
          <w:lang w:val="sw_KE" w:bidi="sw_KE"/>
        </w:rPr>
        <w:t>Damu</w:t>
      </w:r>
      <w:r>
        <w:rPr>
          <w:lang w:val="sw_KE" w:bidi="sw_KE"/>
        </w:rPr>
        <w:t xml:space="preserve"> na maji yalitoka kwa Yesu wakati askari alipochoma ubavu wa Yesu kwa mkuki. Tumia neno lile lile kwa ajili ya damu kama ulivyotumia katika vifungu vya awali. Kwa maelezo zaidi kuhusu </w:t>
      </w:r>
      <w:r>
        <w:rPr>
          <w:lang w:val="sw_KE" w:bidi="sw_KE"/>
        </w:rPr>
        <w:t>damu</w:t>
      </w:r>
      <w:r>
        <w:rPr>
          <w:lang w:val="sw_KE" w:bidi="sw_KE"/>
        </w:rPr>
        <w:t>, rejelea Faharasa Kuu.</w:t>
      </w:r>
    </w:p>
    <w:p>
      <w:pPr/>
      <w:r>
        <w:rPr>
          <w:lang w:val="sw_KE" w:bidi="sw_KE"/>
        </w:rPr>
      </w:r>
      <w:r>
        <w:rPr>
          <w:lang w:val="sw_KE" w:bidi="sw_KE"/>
        </w:rPr>
        <w:t xml:space="preserve">Mtu anayezungumza </w:t>
      </w:r>
      <w:r>
        <w:rPr>
          <w:b/>
          <w:lang w:val="sw_KE" w:bidi="sw_KE"/>
        </w:rPr>
        <w:t>anashuhudia</w:t>
      </w:r>
      <w:r>
        <w:rPr>
          <w:lang w:val="sw_KE" w:bidi="sw_KE"/>
        </w:rPr>
        <w:t xml:space="preserve"> kumwona Yesu akifa msalabani. Ule </w:t>
      </w:r>
      <w:r>
        <w:rPr>
          <w:b/>
          <w:lang w:val="sw_KE" w:bidi="sw_KE"/>
        </w:rPr>
        <w:t>ushuhuda</w:t>
      </w:r>
      <w:r>
        <w:rPr>
          <w:lang w:val="sw_KE" w:bidi="sw_KE"/>
        </w:rPr>
        <w:t xml:space="preserve"> unajumuisha ukweli kuhusu askari wakivunja miguu ya wahalifu wawili karibu na Yesu, lakini si kuvunja miguu ya Yesu. Pia inajumuisha ukweli kwamba askari alichoma ubavu wa Yesu na damu na maji yalitoka. Kushuhudia kunamaanisha kuelezea kile kilichotokea. Tumia neno lile lile kwa ajili ya kushuhudia kama ulivyotumia katika vifungu vya awali. Kwa maelezo zaidi kuhusu </w:t>
      </w:r>
      <w:r>
        <w:rPr>
          <w:lang w:val="sw_KE" w:bidi="sw_KE"/>
        </w:rPr>
        <w:t>kushuhudia</w:t>
      </w:r>
      <w:r>
        <w:rPr>
          <w:lang w:val="sw_KE" w:bidi="sw_KE"/>
        </w:rPr>
        <w:t>, rejelea Faharasa Kuu.</w:t>
      </w:r>
    </w:p>
    <w:p>
      <w:pPr/>
      <w:r>
        <w:rPr>
          <w:lang w:val="sw_KE" w:bidi="sw_KE"/>
        </w:rPr>
      </w:r>
      <w:r>
        <w:rPr>
          <w:lang w:val="sw_KE" w:bidi="sw_KE"/>
        </w:rPr>
        <w:t xml:space="preserve">Kuna </w:t>
      </w:r>
      <w:r>
        <w:rPr>
          <w:b/>
          <w:lang w:val="sw_KE" w:bidi="sw_KE"/>
        </w:rPr>
        <w:t>Maandiko</w:t>
      </w:r>
      <w:r>
        <w:rPr>
          <w:lang w:val="sw_KE" w:bidi="sw_KE"/>
        </w:rPr>
        <w:t xml:space="preserve"> mawili katika simulizi hii. Mambo ambayo yalitokea siku ambayo Yesu alikufa yalitimiza Maandiko haya. Maandiko wakati wa Yesu yalikuwa vitabu vya Agano la Kale vya Biblia. Kutimiza kunamaanisha kufanya kitu kiwe kweli. Tumia neno sawa kwa maandiko kama vile ulilotumia katika simulizi za awali. Kwa maelezo zaidi kuhusu </w:t>
      </w:r>
      <w:r>
        <w:rPr>
          <w:lang w:val="sw_KE" w:bidi="sw_KE"/>
        </w:rPr>
        <w:t>Maandiko</w:t>
      </w:r>
      <w:r>
        <w:rPr>
          <w:lang w:val="sw_KE" w:bidi="sw_KE"/>
        </w:rPr>
        <w:t>, rejelea Faharasa Kuu.</w:t>
      </w:r>
    </w:p>
    <w:p>
      <w:pPr/>
      <w:r>
        <w:rPr>
          <w:lang w:val="sw_KE" w:bidi="sw_KE"/>
        </w:rPr>
      </w:r>
      <w:r>
        <w:rPr>
          <w:lang w:val="sw_KE" w:bidi="sw_KE"/>
        </w:rPr>
        <w:t xml:space="preserve">Yosefu wa Arimathia alikuja kushusha mwili wa Yesu kutoka msalabani na kumzika. Yosefu alikuwa kutoka mji wa Arimathia na alikuwa </w:t>
      </w:r>
      <w:r>
        <w:rPr>
          <w:b/>
          <w:lang w:val="sw_KE" w:bidi="sw_KE"/>
        </w:rPr>
        <w:t>mwanafunzi</w:t>
      </w:r>
      <w:r>
        <w:rPr>
          <w:lang w:val="sw_KE" w:bidi="sw_KE"/>
        </w:rPr>
        <w:t xml:space="preserve"> wa siri wa Yesu. Alikuwa tajiri na pia afisa wa kidini wa Kiyahudi. Alimiliki kaburi jipya ambapo walizika mwili wa Yesu. Tumia neno lile lile kwa mwanafunzi kama ulivyotumia katika vifungu vya awali. Kwa maelezo zaidi kuhusu </w:t>
      </w:r>
      <w:r>
        <w:rPr>
          <w:lang w:val="sw_KE" w:bidi="sw_KE"/>
        </w:rPr>
        <w:t>mwanafunzi</w:t>
      </w:r>
      <w:r>
        <w:rPr>
          <w:lang w:val="sw_KE" w:bidi="sw_KE"/>
        </w:rPr>
        <w:t>, rejelea Faharasa Kuu.</w:t>
      </w:r>
    </w:p>
    <w:p>
      <w:pPr/>
      <w:r>
        <w:rPr>
          <w:lang w:val="sw_KE" w:bidi="sw_KE"/>
        </w:rPr>
      </w:r>
      <w:r>
        <w:rPr>
          <w:lang w:val="sw_KE" w:bidi="sw_KE"/>
        </w:rPr>
        <w:t>Nikodemo pia alikuja kusaidia kuzika mwili wa Yesu. Nikodemo alikuwa afisa yule yule wa kidini wa Kiyahudi ambaye alikuja kumtembelea Yesu usiku. Tumia neno lile lile kwa ajili ya Nikodemo kama ulivyotumia katika vifungu vya awali.</w:t>
      </w:r>
    </w:p>
    <w:p>
      <w:pPr/>
      <w:r>
        <w:rPr>
          <w:lang w:val="sw_KE" w:bidi="sw_KE"/>
        </w:rPr>
      </w:r>
      <w:r>
        <w:rPr>
          <w:lang w:val="sw_KE" w:bidi="sw_KE"/>
        </w:rPr>
        <w:t xml:space="preserve">Nikodemo alikuwa na mchanganyiko wa </w:t>
      </w:r>
      <w:r>
        <w:rPr>
          <w:b/>
          <w:lang w:val="sw_KE" w:bidi="sw_KE"/>
        </w:rPr>
        <w:t>shubiri</w:t>
      </w:r>
      <w:r>
        <w:rPr>
          <w:lang w:val="sw_KE" w:bidi="sw_KE"/>
        </w:rPr>
        <w:t xml:space="preserve"> na </w:t>
      </w:r>
      <w:r>
        <w:rPr>
          <w:b/>
          <w:lang w:val="sw_KE" w:bidi="sw_KE"/>
        </w:rPr>
        <w:t>manemane</w:t>
      </w:r>
      <w:r>
        <w:rPr>
          <w:lang w:val="sw_KE" w:bidi="sw_KE"/>
        </w:rPr>
        <w:t>. Haya yote mawili yalikuwa manukato makavu ambayo Wayahudi walitumia kufanya mwili wa mfu unukie vizuri zaidi. Wakati mwingine waliweka viungo vikavu katika mafuta au walitumia viungo vya unga bila mafuta. Nikodemo alikuwa takriban pauni 75 za manukato. Katika lugha ya asili, hii ilikuwa takriban pauni 100, lakini mfumo wa kipimo cha Kirumi ulikuwa tofauti na mfumo wa hivi sasa. Kwa kilogramu, ilikuwa takriban kilo 30. Haya yalikuwa manukato mengi zaidi kuliko yale ambayo mtu kwa kawaida angeweka kwenye mwili kwa ajili ya mazishi.</w:t>
      </w:r>
    </w:p>
    <w:p>
      <w:pPr/>
      <w:r>
        <w:rPr>
          <w:lang w:val="sw_KE" w:bidi="sw_KE"/>
        </w:rPr>
      </w:r>
      <w:r>
        <w:rPr>
          <w:lang w:val="sw_KE" w:bidi="sw_KE"/>
        </w:rPr>
        <w:t xml:space="preserve">Simama hapa na uangalie picha za </w:t>
      </w:r>
      <w:r>
        <w:rPr>
          <w:lang w:val="sw_KE" w:bidi="sw_KE"/>
        </w:rPr>
        <w:t>mti wa msandali</w:t>
      </w:r>
      <w:r>
        <w:rPr>
          <w:lang w:val="sw_KE" w:bidi="sw_KE"/>
        </w:rPr>
        <w:t xml:space="preserve"> na </w:t>
      </w:r>
      <w:r>
        <w:rPr>
          <w:lang w:val="sw_KE" w:bidi="sw_KE"/>
        </w:rPr>
        <w:t>kichaka cha manemane</w:t>
      </w:r>
      <w:r>
        <w:rPr>
          <w:lang w:val="sw_KE" w:bidi="sw_KE"/>
        </w:rPr>
        <w:t xml:space="preserve"> tena kama kikundi ikihitajika. Sitisha sauti hii hapa.</w:t>
      </w:r>
    </w:p>
    <w:p>
      <w:pPr/>
      <w:r>
        <w:rPr>
          <w:lang w:val="sw_KE" w:bidi="sw_KE"/>
        </w:rPr>
      </w:r>
      <w:r>
        <w:rPr>
          <w:lang w:val="sw_KE" w:bidi="sw_KE"/>
        </w:rPr>
        <w:t xml:space="preserve">Nikodemo na Yosefu waliviringisha mwili wa Yesu katika </w:t>
      </w:r>
      <w:r>
        <w:rPr>
          <w:b/>
          <w:lang w:val="sw_KE" w:bidi="sw_KE"/>
        </w:rPr>
        <w:t>vitambaa vya kitani</w:t>
      </w:r>
      <w:r>
        <w:rPr>
          <w:lang w:val="sw_KE" w:bidi="sw_KE"/>
        </w:rPr>
        <w:t xml:space="preserve"> na kuweka manukato kwenye mwili wake. Kitambaa cha kitani kilikuwa cheupe kwa rangi na kilikuwa cha thamani.</w:t>
      </w:r>
    </w:p>
    <w:p>
      <w:pPr/>
      <w:r>
        <w:rPr>
          <w:lang w:val="sw_KE" w:bidi="sw_KE"/>
        </w:rPr>
      </w:r>
      <w:r>
        <w:rPr>
          <w:lang w:val="sw_KE" w:bidi="sw_KE"/>
        </w:rPr>
        <w:t xml:space="preserve">Simama hapa na uangalie picha ya </w:t>
      </w:r>
      <w:r>
        <w:rPr>
          <w:b/>
          <w:lang w:val="sw_KE" w:bidi="sw_KE"/>
        </w:rPr>
        <w:t>vitambaa vya kitani</w:t>
      </w:r>
      <w:r>
        <w:rPr>
          <w:lang w:val="sw_KE" w:bidi="sw_KE"/>
        </w:rPr>
        <w:t xml:space="preserve"> tena kama kikundi ikiwa inahitajika. Sitisha sauti hii hapa.</w:t>
      </w:r>
    </w:p>
    <w:p>
      <w:pPr/>
      <w:r>
        <w:rPr>
          <w:lang w:val="sw_KE" w:bidi="sw_KE"/>
        </w:rPr>
      </w:r>
      <w:r>
        <w:rPr>
          <w:lang w:val="sw_KE" w:bidi="sw_KE"/>
        </w:rPr>
        <w:t xml:space="preserve">Yosefu na Nikodemo walichukua mwili wa Yesu na kumweka katika </w:t>
      </w:r>
      <w:r>
        <w:rPr>
          <w:b/>
          <w:lang w:val="sw_KE" w:bidi="sw_KE"/>
        </w:rPr>
        <w:t>kaburi</w:t>
      </w:r>
      <w:r>
        <w:rPr>
          <w:lang w:val="sw_KE" w:bidi="sw_KE"/>
        </w:rPr>
        <w:t xml:space="preserve"> jipya katika bustani ya karibu. Bustani ilikuwa mahali ambapo watu walipanda mimea, maua, mboga, au matunda. Wakati wa Yesu, kaburi mara nyingi lilikuwa pango lililochimbwa upande wa kilima. Kaburi hili lilikuwa kaburi jipya, ikimaanisha hakuna miili mingine iliyozikwa hapo. Huenda kulikuwa na jiwe kubwa mbele ya kaburi ili kulinda mwili. Yosefu na Nikodemo hawakumweka Yesu katika ardhi au kufunika mwili wa Yesu kwa udongo.</w:t>
      </w:r>
    </w:p>
    <w:p>
      <w:pPr/>
      <w:r>
        <w:rPr>
          <w:lang w:val="sw_KE" w:bidi="sw_KE"/>
        </w:rPr>
      </w:r>
      <w:r>
        <w:rPr>
          <w:lang w:val="sw_KE" w:bidi="sw_KE"/>
        </w:rPr>
        <w:t xml:space="preserve">Simameni hapa na muangalie picha ya </w:t>
      </w:r>
      <w:r>
        <w:rPr>
          <w:lang w:val="sw_KE" w:bidi="sw_KE"/>
        </w:rPr>
        <w:t>kaburi lenye jiwe kubwa mbele yake tena mkiwa kama kikundi</w:t>
      </w:r>
      <w:r>
        <w:rPr>
          <w:lang w:val="sw_KE" w:bidi="sw_KE"/>
        </w:rPr>
        <w:t xml:space="preserve"> ikiwa inahitajika. Pia, simameni hapa na mjadili kama kikundi neno gani au kifungu gani cha maneno mtakachotumia kwa </w:t>
      </w:r>
      <w:r>
        <w:rPr>
          <w:b/>
          <w:lang w:val="sw_KE" w:bidi="sw_KE"/>
        </w:rPr>
        <w:t>kaburi</w:t>
      </w:r>
      <w:r>
        <w:rPr>
          <w:lang w:val="sw_KE" w:bidi="sw_KE"/>
        </w:rPr>
        <w:t xml:space="preserve">. Tafuta </w:t>
      </w:r>
      <w:r>
        <w:rPr>
          <w:lang w:val="sw_KE" w:bidi="sw_KE"/>
        </w:rPr>
        <w:t>kaburi</w:t>
      </w:r>
      <w:r>
        <w:rPr>
          <w:lang w:val="sw_KE" w:bidi="sw_KE"/>
        </w:rPr>
        <w:t xml:space="preserve"> kwenye Faharasa Kuu kwa maelezo zaidi.</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kusahihishana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vyovyote, miondoko au ubao wao wa hadithi ili kuwasaidia kukumbuka fungu hilo la maneno. Sitisha sauti hii ya kurekodi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20:1–18</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20:1–18 na muiweke mioyoni mwenu.</w:t>
      </w:r>
    </w:p>
    <w:p>
      <w:pPr/>
      <w:r>
        <w:rPr>
          <w:lang w:val="sw_KE" w:bidi="sw_KE"/>
        </w:rPr>
      </w:r>
      <w:r>
        <w:rPr>
          <w:lang w:val="sw_KE" w:bidi="sw_KE"/>
        </w:rPr>
        <w:t>Sikiliza toleo la sauti la Yohana 20:1–18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Simulizi hii inatuambia nini kuhusu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20:1–18 katika tafsiri rahisi zaidi kuelewa.</w:t>
      </w:r>
    </w:p>
    <w:p>
      <w:pPr/>
      <w:r>
        <w:rPr>
          <w:lang w:val="sw_KE" w:bidi="sw_KE"/>
        </w:rPr>
      </w:r>
      <w:r>
        <w:rPr>
          <w:lang w:val="sw_KE" w:bidi="sw_KE"/>
        </w:rPr>
        <w:t>Yesu anakamatwa na hatimaye Pilato anamtuma Yesu ili asulubiwe na askari wa Kirumi. Baada ya Yesu kufa msalabani, Yosefu wa Arimathia na Nikodemo wanachukua mwili wa Yesu kutoka msalabani na wanamzika Yesu katika kaburi jipya katika bustani ya karibu.</w:t>
      </w:r>
    </w:p>
    <w:p>
      <w:pPr/>
      <w:r>
        <w:rPr>
          <w:lang w:val="sw_KE" w:bidi="sw_KE"/>
        </w:rPr>
      </w:r>
      <w:r>
        <w:rPr>
          <w:lang w:val="sw_KE" w:bidi="sw_KE"/>
        </w:rPr>
        <w:t>Sasa, Maria Magdalena, Petro, na mwanafunzi mwingine wote wanakuja kuona kaburi tupu. Wote wanaona kwamba Yesu hayuko kaburini. Baada ya Petro na mwanafunzi mwingine kuondoka, Maria anamwona Yesu, lakini hamtambui mwanzoni. Yesu anazungumza na Maria, na kisha anatambua kuwa ni Yesu. Maria anarudi ili kuwaambia wanafunzi kwamba alimwona Yesu.</w:t>
      </w:r>
    </w:p>
    <w:p>
      <w:pPr/>
      <w:r>
        <w:rPr>
          <w:lang w:val="sw_KE" w:bidi="sw_KE"/>
        </w:rPr>
      </w:r>
      <w:r>
        <w:rPr>
          <w:lang w:val="sw_KE" w:bidi="sw_KE"/>
        </w:rPr>
        <w:t>Simulizi hii inaanza na Maria Magdalena akitembea hadi kwenye kaburi la Yesu. Ni mapema asubuhi, na bado ni giza. Ni siku ya kwanza ya wiki, ambayo ni Jumapili katika utamaduni wa Kiyahudi. Huyu ni Maria Magdalene yuleyule aliyekuwa kando ya msalaba wa Yesu pamoja na wanawake wengine kadhaa wakati Yesu alipokuwa akifa Ijumaa. Anatoka mji wa Magdala, lakini sasa anakaa Yerusalemu. Simulizi haisemi kwamba kuna mtu mwingine yeyote anayefuatana naye hadi kaburini. Pia haisemi kwa nini anakuja kaburini—Yosefu na Nikodemo tayari waliandaa mwili wa Yesu kwa manukato. Sehemu muhimu zaidi ya maandishi ya Yohana ni kile kinachotokea katika kaburi tupu.</w:t>
      </w:r>
    </w:p>
    <w:p>
      <w:pPr/>
      <w:r>
        <w:rPr>
          <w:lang w:val="sw_KE" w:bidi="sw_KE"/>
        </w:rPr>
      </w:r>
      <w:r>
        <w:rPr>
          <w:lang w:val="sw_KE" w:bidi="sw_KE"/>
        </w:rPr>
        <w:t>Sitisha hapa na mjadili swali hili kama kikundi: Katika utamaduni wako, ni aina gani za ziara watu hufanya kwenye kaburi au maziara, kama zipo? Kwa nini wanatembelea maziara au kaburi? Sitisha sauti hii hapa.</w:t>
      </w:r>
    </w:p>
    <w:p>
      <w:pPr/>
      <w:r>
        <w:rPr>
          <w:lang w:val="sw_KE" w:bidi="sw_KE"/>
        </w:rPr>
      </w:r>
      <w:r>
        <w:rPr>
          <w:lang w:val="sw_KE" w:bidi="sw_KE"/>
        </w:rPr>
        <w:t>Maria anawasili kwenye kaburi la Yesu lililoko bustanini, na anaona lile jiwe kubwa ambalo kwa kawaida hufunika ingilio la kaburi halipo mbele ya ingilio hilo. Katika utamaduni wa Kiyahudi, makaburi mara nyingi yalikuwa mapango yaliyokatwa upande wa kilima. Ndani ya kaburi kulikuwa na rafu ya jiwe ya kuwekea mwili. Ni wazi mtu alihamisha jiwe kubwa. Shimo la lango liko wazi. Lango la makaburi mengi lilikuwa shimo kwenye usawa wa ardhi. Lango kwa kawaida lilikuwa na kimo cha takriban mita moja tu. Watu wazima walihitaji kuinama ili kuingia ndani.</w:t>
      </w:r>
    </w:p>
    <w:p>
      <w:pPr/>
      <w:r>
        <w:rPr>
          <w:lang w:val="sw_KE" w:bidi="sw_KE"/>
        </w:rPr>
      </w:r>
      <w:r>
        <w:rPr>
          <w:lang w:val="sw_KE" w:bidi="sw_KE"/>
        </w:rPr>
        <w:t xml:space="preserve">Simama hapa na uangalie picha za </w:t>
      </w:r>
      <w:r>
        <w:rPr>
          <w:lang w:val="sw_KE" w:bidi="sw_KE"/>
        </w:rPr>
        <w:t>kaburi, jiwe kubwa</w:t>
      </w:r>
      <w:r>
        <w:rPr>
          <w:lang w:val="sw_KE" w:bidi="sw_KE"/>
        </w:rPr>
        <w:t xml:space="preserve">, na </w:t>
      </w:r>
      <w:r>
        <w:rPr>
          <w:lang w:val="sw_KE" w:bidi="sw_KE"/>
        </w:rPr>
        <w:t>rafu ya jiwe katika kaburi</w:t>
      </w:r>
      <w:r>
        <w:rPr>
          <w:lang w:val="sw_KE" w:bidi="sw_KE"/>
        </w:rPr>
        <w:t xml:space="preserve"> kama kikundi. Sitisha sauti hapa.</w:t>
      </w:r>
    </w:p>
    <w:p>
      <w:pPr/>
      <w:r>
        <w:rPr>
          <w:lang w:val="sw_KE" w:bidi="sw_KE"/>
        </w:rPr>
      </w:r>
      <w:r>
        <w:rPr>
          <w:lang w:val="sw_KE" w:bidi="sw_KE"/>
        </w:rPr>
        <w:t>Maria haendi ndani ya kaburi. Badala yake, anafikiri mtu aliuiba mwili wa Yesu. Anajua jiwe liliondolewa, na anafikiri mtu alihamisha mwili wa Yesu. Anakimbia ili kumtafuta Simoni Petro na mwanafunzi ambaye Yesu alimpenda, ikimaanisha kwamba mwanafunzi huyu pengine alikuwa rafiki wa karibu. Huyu pengine ni Yohana, mwandishi wa kitabu hiki. Inawezekana walikuwa wakikaa katika nyumba moja pamoja huko Yerusalemu, au huenda walikuwa katika nyumba tofauti. Anawaambia kwamba mtu aliuondoa mwili wa Bwana kutoka kaburini. "Bwana" ni neno la heshima kwa Yesu. Anasema, "Hatujui mahali ambapo wamemweka!" Watu wengine wanafikiri hii ina maana wanawake wengine pia walikuwa pamoja na Maria alipoona kaburi tupu. Wengine wanaamini anasema "hatujui" kwa sababu anajumuisha wanafunzi wote katika kikundi cha watu ambao hawajui mahali ambapo mwili wa Yesu ulipo.</w:t>
      </w:r>
    </w:p>
    <w:p>
      <w:pPr/>
      <w:r>
        <w:rPr>
          <w:lang w:val="sw_KE" w:bidi="sw_KE"/>
        </w:rPr>
      </w:r>
      <w:r>
        <w:rPr>
          <w:lang w:val="sw_KE" w:bidi="sw_KE"/>
        </w:rPr>
        <w:t>Petro na mwanafunzi mwingine wanakimbia hadi kaburini. Wanaenda haraka kwa sababu wana hamu ya kuona kile kilichotokea. Mwanafunzi mwingine anakimbia kasi kuliko Petro na anatangulia kufika kaburini. Mwanafunzi mwingine anainama kwenye lango la kaburi na kuangalia ndani ya kaburi, lakini haingii ndani. Anaona vitambaa vya kitani vilivyowekwa kaburini, na hakuna mwili. Wayahudi waliviringisha vitambaa vya kitani kwenye maiti. Kitani kilikuwa kitambaa cheupe cha ubora mzuri. Vitambaa vya kitani pengine vilikuwa kwenye rafu katika kaburi ambapo mwili wa Yesu ulikuwa umewekwa. Jua limechomoza angalau kwa sehemu sasa kwa sababu mwanafunzi huyu anaweza kuona vitambaa vya kitani katika kaburi. Isingekuwa rahisi kwa mtu kuiba mwili lakini aache nyuma vitambaa vya kitani vilivyokuwa vimezungushwa mwilini.</w:t>
      </w:r>
    </w:p>
    <w:p>
      <w:pPr/>
      <w:r>
        <w:rPr>
          <w:lang w:val="sw_KE" w:bidi="sw_KE"/>
        </w:rPr>
      </w:r>
      <w:r>
        <w:rPr>
          <w:lang w:val="sw_KE" w:bidi="sw_KE"/>
        </w:rPr>
        <w:t xml:space="preserve">Simama hapa na uangalie picha ya </w:t>
      </w:r>
      <w:r>
        <w:rPr>
          <w:b/>
          <w:lang w:val="sw_KE" w:bidi="sw_KE"/>
        </w:rPr>
        <w:t>nguo za kitani</w:t>
      </w:r>
      <w:r>
        <w:rPr>
          <w:lang w:val="sw_KE" w:bidi="sw_KE"/>
        </w:rPr>
        <w:t xml:space="preserve"> kama kikundi. Sitisha sauti hapa.</w:t>
      </w:r>
    </w:p>
    <w:p>
      <w:pPr/>
      <w:r>
        <w:rPr>
          <w:lang w:val="sw_KE" w:bidi="sw_KE"/>
        </w:rPr>
      </w:r>
      <w:r>
        <w:rPr>
          <w:lang w:val="sw_KE" w:bidi="sw_KE"/>
        </w:rPr>
        <w:t>Si wazi kwa nini mwanafunzi haingii kaburini mara moja—pengine alimngoja Petro kwa sababu alimheshimu Petro. Petro anawasili kwenye kaburi baada ya mwanafunzi mwingine, na Petro anaingia ndani ya kaburi. Petro pia alihitaji kuinama ili kwenda ndani ya kaburi. Petro anaona vitambaa vya kitani vikiwa vimekaa kaburini, pamoja na kitambaa cha kichwani, lakini mwili haupo. Katika siku hizo, watu pengine walifunga kitambaa kuzunguka kichwa cha mtu aliyekufa ili kuzuia kinywa kisianguke na kuwa wazi. Kitambaa cha kichwa kilikuwa kimekaa kando na vile vitambaa vingine vya kitani vya mwili. Hii inaweza kumaanisha kitambaa cha kichwa kiliachwa katika umbo lilelile kama kilivyokuwa kimezungushwa kichwani mwa Yesu, lakini jambo hili haliko wazi.</w:t>
      </w:r>
    </w:p>
    <w:p>
      <w:pPr/>
      <w:r>
        <w:rPr>
          <w:lang w:val="sw_KE" w:bidi="sw_KE"/>
        </w:rPr>
      </w:r>
      <w:r>
        <w:rPr>
          <w:lang w:val="sw_KE" w:bidi="sw_KE"/>
        </w:rPr>
        <w:t>Mwanafunzi mwingine sasa anaenda ndani ya kaburi. Inawezekana mwanafunzi huyu pia aliona vitambaa vya kitani na kitambaa cha kichwa kwenye rafu katika kaburi. Mwanafunzi huyu anaona, na anaamini. Hii haimaanishi kwamba Petro hakuamini, lakini hakuna kitu katika simulizi hii kinatuambia itikio la Petro. Inawezekana mwanafunzi huyu anaamini Yesu yuko hai na si mfu tena kwa sababu ya kuona kaburi tupu likiwa na vitambaa vya kitani tu na bila mwili. Mwanafunzi hafikiri kwamba mtu aliiba mwili wa Yesu.</w:t>
      </w:r>
    </w:p>
    <w:p>
      <w:pPr/>
      <w:r>
        <w:rPr>
          <w:lang w:val="sw_KE" w:bidi="sw_KE"/>
        </w:rPr>
      </w:r>
      <w:r>
        <w:rPr>
          <w:lang w:val="sw_KE" w:bidi="sw_KE"/>
        </w:rPr>
        <w:t>Yohana, mwandishi wa kitabu, anajumuisha baadhi ya maelezo ya asili sasa. Anasema kwamba Petro na mwanafunzi mwingine bado hawakuelewa kutoka Maandiko kwamba Yesu ni lazima afufuke kutoka kwa wafu. Mwanafunzi mwingine aliamini Yesu alikuwa hai baada ya kuona kaburi tupu, na si kwa sababu ya Maandiko. Maandiko yanahusu Agano la Kale. "Ni lazima afufuke kutoka kwa wafu" ina maana kwamba Mungu aliamua Yesu angefufuka baada ya kufa.</w:t>
      </w:r>
    </w:p>
    <w:p>
      <w:pPr/>
      <w:r>
        <w:rPr>
          <w:lang w:val="sw_KE" w:bidi="sw_KE"/>
        </w:rPr>
      </w:r>
      <w:r>
        <w:rPr>
          <w:lang w:val="sw_KE" w:bidi="sw_KE"/>
        </w:rPr>
        <w:t>Katika sheria ya Kiyahudi, ni muhimu kwa wanaume wawili kushuhudia kitu. Petro na mwanafunzi mwingine wote wawili walishuhudia kaburi tupu, ambalo linathibitisha ukweli wa kaburi tupu. Wayahudi wengi hawakuuona ushuhuda wa mwanamke kuwa wa kuaminika, kwa hiyo inawezekana baadhi ya watu hawangemwamini Maria ikiwa yeye pekee ndiye aliyeona kaburi tupu. Petro na mwanafunzi mwingine sasa wanarudi ambapo walikuwa wakikaa Yerusalemu.</w:t>
      </w:r>
    </w:p>
    <w:p>
      <w:pPr/>
      <w:r>
        <w:rPr>
          <w:lang w:val="sw_KE" w:bidi="sw_KE"/>
        </w:rPr>
      </w:r>
      <w:r>
        <w:rPr>
          <w:lang w:val="sw_KE" w:bidi="sw_KE"/>
        </w:rPr>
        <w:t>Komea hapa na mjadili swali hili kama kikundi: Ni aina gani ya mtu katika utamaduni wako anachukuliwa kuwa "shahidi mzuri" wakati kitu muhimu kinatokea? Sitisha sauti hii hapa.</w:t>
      </w:r>
    </w:p>
    <w:p>
      <w:pPr/>
      <w:r>
        <w:rPr>
          <w:lang w:val="sw_KE" w:bidi="sw_KE"/>
        </w:rPr>
      </w:r>
      <w:r>
        <w:rPr>
          <w:lang w:val="sw_KE" w:bidi="sw_KE"/>
        </w:rPr>
        <w:t>Sasa, Maria anarudi kaburini tena. Aliwafuata wale wanafunzi wawili kurudi kaburini na akabaki huko baada ya wao kuondoka. Analia karibu na kaburi. Wakati analia, anainama na kuangalia ndani ya kaburi. Anaona malaika wawili wakiwa na mavazi meupe ndani ya kaburi. Malaika ni mjumbe wa Mungu, na mavazi meupe yanaonyesha kuwa malaika wanatoka mbinguni. Malaika wanaketi kwenye ncha zote mbili za rafu katika kaburi. Malaika mmoja alikuwa mahali ambapo kichwa cha Yesu kilikuwa, na malaika mmoja alikuwa mahali ambapo miguu ya Yesu ilikuwa. Hatujui kama Maria anaona vitambaa vyovyote vya kitani katika kaburi au la. Sehemu muhimu zaidi ni kwamba mwili wa Yesu hauko kaburini.</w:t>
      </w:r>
    </w:p>
    <w:p>
      <w:pPr/>
      <w:r>
        <w:rPr>
          <w:lang w:val="sw_KE" w:bidi="sw_KE"/>
        </w:rPr>
      </w:r>
      <w:r>
        <w:rPr>
          <w:lang w:val="sw_KE" w:bidi="sw_KE"/>
        </w:rPr>
        <w:t>Sitisha hapa na mjadili swali hili kama kikundi: Jadili ni rangi gani ya mavazi ambayo watu huvaa wakati mtu anapokufa. Ni aina gani za desturi ulizonazo katika utamaduni wako kuhusu rangi za mavazi ya kuvaa wakati fulani? Sitisha sauti hii hapa.</w:t>
      </w:r>
    </w:p>
    <w:p>
      <w:pPr/>
      <w:r>
        <w:rPr>
          <w:lang w:val="sw_KE" w:bidi="sw_KE"/>
        </w:rPr>
      </w:r>
      <w:r>
        <w:rPr>
          <w:lang w:val="sw_KE" w:bidi="sw_KE"/>
        </w:rPr>
        <w:t>Malaika wanamwuliza Maria kwa nini analia. Malaika wanamwita "mwanamke," ambayo ilikuwa njia ya heshima ya kuzungumza na mwanamke wakati wa Yesu. Malaika tayari wanajua kwa nini Maria analia. Pia wanajua kwamba Yesu yuko hai, na kwamba Maria hahitaji kulia. Maria anawajibu malaika kwamba analia kwa sababu bado anaamini mtu alichukua mwili wa Yesu kutoka kaburini. Maria bado anaamini Yesu amekufa. Maria anamwita Yesu "Bwana wangu," ambayo ni njia ya heshima ya kuzungumza kuhusu mtu mwenye mamlaka. Maria anageuka mbali na wale malaika na lile kaburi. Anamwona Yesu amesimama hapo, lakini hatambui mwanzoni kuwa ni Yesu. Inawezekana anaonekana tofauti kidogo.</w:t>
      </w:r>
    </w:p>
    <w:p>
      <w:pPr/>
      <w:r>
        <w:rPr>
          <w:lang w:val="sw_KE" w:bidi="sw_KE"/>
        </w:rPr>
      </w:r>
      <w:r>
        <w:rPr>
          <w:lang w:val="sw_KE" w:bidi="sw_KE"/>
        </w:rPr>
        <w:t>Yesu anamwuliza Maria maswali mawili: kwa nini analia na anamtafuta nani. Tena, neno "mwanamke" ni njia ya heshima ya kuzungumza na mwanamke. Yesu tayari anajua majibu ya maswali yake—Maria analia kwa sababu anafikiri Yesu bado amekufa. Maria alidhani Yesu alikuwa mtunza bustani, au mtu ambaye anafanya kazi katika bustani. Kaburi lilikuwa katika bustani. Maria anamwambia mtu huyo kwamba ikiwa yeye ndiye aliyeuhamisha mwili wa Yesu, basi amwambie mahali mwili wa Yesu ulipo sasa. Maria bado hajui kwamba anazungumza na Yesu mwenyewe, na anamwita "bwana" kama njia ya heshima ya kuzungumza na mtu. Katika lugha ya asili, neno hili ni neno lile lile lililotafsiriwa kama "Bwana." Anataka kupata mwili wa Yesu ili aweze kumzika tena.</w:t>
      </w:r>
    </w:p>
    <w:p>
      <w:pPr/>
      <w:r>
        <w:rPr>
          <w:lang w:val="sw_KE" w:bidi="sw_KE"/>
        </w:rPr>
      </w:r>
      <w:r>
        <w:rPr>
          <w:lang w:val="sw_KE" w:bidi="sw_KE"/>
        </w:rPr>
        <w:t>Yesu anamwita Maria kwa jina, na kisha Maria anamgeukia Yesu. Maria hatimaye anamtambua Yesu anapomsikia Yesu akiita jina lake. Anamwita Yesu "Rabbouni." Hili ni neno katika lugha ya Kiebrania ambayo Wayahudi wanazungumza. Rabbouni inamaanisha "mwalimu wangu." Mwalimu ni mtu ambaye ana mamlaka ya kufundisha kuhusu Mungu, si mwalimu wa shule tu. Yesu anamjibu Maria na kumwambia asimshikilie. Hii inaweza kumaanisha Maria tayari anamshikilia Yesu, na Yesu anataka aache. Yesu anamwambia Maria kwamba bado hajapaa, au kwenda juu, kwa Baba. Baba anamaanisha Mungu mbinguni. Watu wengine wanafikiri Yesu anamaanisha atamwona Maria tena kabla ya kurudi kwa Mungu mbinguni. Watu wengine wanafikiri Yesu anataka Maria aharakishe na kutoa ujumbe kwa wanafunzi. Yesu anataka wajue kwamba hivi karibuni ataenda kwa Mungu mbinguni. Yesu hatakaa duniani milele.</w:t>
      </w:r>
    </w:p>
    <w:p>
      <w:pPr/>
      <w:r>
        <w:rPr>
          <w:lang w:val="sw_KE" w:bidi="sw_KE"/>
        </w:rPr>
      </w:r>
      <w:r>
        <w:rPr>
          <w:lang w:val="sw_KE" w:bidi="sw_KE"/>
        </w:rPr>
        <w:t>Yesu anamwambia Maria aende kwa ndugu zake, akimaanisha wanafunzi 11. Katika hali hii, "ndugu" haimaanishi washiriki wa familia ya Yesu. Yesu anataka Maria awape wanafunzi ujumbe muhimu. Ujumbe ni kwamba "Ninarudi kwa yule ambaye ni Baba yangu na Baba yako." Huyu ndiye yuleyule ambaye ni Mungu ambaye Yesu anamwabudu na Mungu ambaye wanafunzi wanamwabudu. Misemo "Baba yangu," "Baba yako," "Mungu wangu," na "Mungu wako" yote inarejelea Mungu yuleyule. Maria alifanya kile Yesu alichosema na akaenda kwa wanafunzi. Aliwaambia, "Nimemwona Bwana!" ikimaanisha alimwona Yesu akiwa hai. Maria pia aliwaambia wanafunzi kila kitu Yesu alimwambia aseme.</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20:1–18 katika tafsiri rahisi zaidi kuelewa.</w:t>
      </w:r>
    </w:p>
    <w:p>
      <w:pPr/>
      <w:r>
        <w:rPr>
          <w:lang w:val="sw_KE" w:bidi="sw_KE"/>
        </w:rPr>
      </w:r>
      <w:r>
        <w:rPr>
          <w:lang w:val="sw_KE" w:bidi="sw_KE"/>
        </w:rPr>
        <w:t>Katika hatua hii, kikundi kitafafanua matukio, wahusika na mpangilio wa kifungu hiki. Kisha kikundi kitawazia fungu hili.</w:t>
      </w:r>
    </w:p>
    <w:p>
      <w:pPr/>
      <w:r>
        <w:rPr>
          <w:lang w:val="sw_KE" w:bidi="sw_KE"/>
        </w:rPr>
      </w:r>
      <w:r>
        <w:rPr>
          <w:lang w:val="sw_KE" w:bidi="sw_KE"/>
        </w:rPr>
        <w:t>Simulizi hii ina matukio 4.</w:t>
      </w:r>
    </w:p>
    <w:p>
      <w:pPr/>
      <w:r>
        <w:rPr>
          <w:lang w:val="sw_KE" w:bidi="sw_KE"/>
        </w:rPr>
      </w:r>
      <w:r>
        <w:rPr>
          <w:b/>
          <w:lang w:val="sw_KE" w:bidi="sw_KE"/>
        </w:rPr>
        <w:t>Katika tukio la kwanza:</w:t>
      </w:r>
      <w:r>
        <w:rPr>
          <w:lang w:val="sw_KE" w:bidi="sw_KE"/>
        </w:rPr>
        <w:t xml:space="preserve"> Maria Magdalena anaenda kaburini la Yesu mapema Jumapili asubuhi. Anaona jiwe limeondolewa kutoka lango la kaburi, na anafikiri mtu aliiba mwili wa Yesu.</w:t>
      </w:r>
    </w:p>
    <w:p>
      <w:pPr/>
      <w:r>
        <w:rPr>
          <w:lang w:val="sw_KE" w:bidi="sw_KE"/>
        </w:rPr>
      </w:r>
      <w:r>
        <w:rPr>
          <w:b/>
          <w:lang w:val="sw_KE" w:bidi="sw_KE"/>
        </w:rPr>
        <w:t>Katika tukio la pili:</w:t>
      </w:r>
      <w:r>
        <w:rPr>
          <w:lang w:val="sw_KE" w:bidi="sw_KE"/>
        </w:rPr>
        <w:t xml:space="preserve"> Maria anaenda kumwambia Petro na mwanafunzi mwingine habari kuhusu kaburi tupu.</w:t>
      </w:r>
    </w:p>
    <w:p>
      <w:pPr/>
      <w:r>
        <w:rPr>
          <w:lang w:val="sw_KE" w:bidi="sw_KE"/>
        </w:rPr>
      </w:r>
      <w:r>
        <w:rPr>
          <w:b/>
          <w:lang w:val="sw_KE" w:bidi="sw_KE"/>
        </w:rPr>
        <w:t>Katika tukio la tatu:</w:t>
      </w:r>
      <w:r>
        <w:rPr>
          <w:lang w:val="sw_KE" w:bidi="sw_KE"/>
        </w:rPr>
        <w:t xml:space="preserve"> Petro na mwanafunzi mwingine wanakimbia kaburini. Wanaona vitambaa vya kitani katika kaburi. Mwanafunzi mwingine anaona na kuamini.</w:t>
      </w:r>
    </w:p>
    <w:p>
      <w:pPr/>
      <w:r>
        <w:rPr>
          <w:lang w:val="sw_KE" w:bidi="sw_KE"/>
        </w:rPr>
      </w:r>
      <w:r>
        <w:rPr>
          <w:b/>
          <w:lang w:val="sw_KE" w:bidi="sw_KE"/>
        </w:rPr>
        <w:t>Katika tukio la nne:</w:t>
      </w:r>
      <w:r>
        <w:rPr>
          <w:lang w:val="sw_KE" w:bidi="sw_KE"/>
        </w:rPr>
        <w:t xml:space="preserve"> Maria Magdalena anaona malaika wawili kaburini. Pia anamwona Yesu mwenyewe, lakini mwanzoni, hamtambui. Anamtambua kuwa ni Yesu anapotaja jina lake. Yesu anamwambia Maria awape wanafunzi ujumbe.</w:t>
      </w:r>
    </w:p>
    <w:p>
      <w:pPr/>
      <w:r>
        <w:rPr>
          <w:lang w:val="sw_KE" w:bidi="sw_KE"/>
        </w:rPr>
      </w:r>
      <w:r>
        <w:rPr>
          <w:b/>
          <w:lang w:val="sw_KE" w:bidi="sw_KE"/>
        </w:rPr>
        <w:t>Katika tukio la tano:</w:t>
      </w:r>
      <w:r>
        <w:rPr>
          <w:lang w:val="sw_KE" w:bidi="sw_KE"/>
        </w:rPr>
        <w:t xml:space="preserve"> Maria anaenda kwa wanafunzi na kuwapa ujumbe kutoka kwa Yesu. Anasema pia, "Nimemwona Bwana!"</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Maria Magdalena</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Mwanafunzi mwingine, ambaye Yesu alimpenda</w:t>
      </w:r>
    </w:p>
    <w:p>
      <w:pPr>
        <w:pStyle w:val="ListBullet"/>
        <w:spacing w:line="240" w:lineRule="auto"/>
        <w:ind w:left="720"/>
      </w:pPr>
      <w:r>
        <w:rPr>
          <w:lang w:val="sw_KE" w:bidi="sw_KE"/>
        </w:rPr>
      </w:r>
      <w:r>
        <w:rPr>
          <w:lang w:val="sw_KE" w:bidi="sw_KE"/>
        </w:rPr>
        <w:t>Malaika wawili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Na wanafunzi wengine</w:t>
      </w:r>
    </w:p>
    <w:p>
      <w:pPr/>
      <w:r>
        <w:rPr>
          <w:lang w:val="sw_KE" w:bidi="sw_KE"/>
        </w:rPr>
      </w:r>
      <w:r>
        <w:rPr>
          <w:lang w:val="sw_KE" w:bidi="sw_KE"/>
        </w:rPr>
        <w:t>Kama kikundi, zingatia sehemu hizi za mpangilio wa simulizi:</w:t>
      </w:r>
    </w:p>
    <w:p>
      <w:pPr/>
      <w:r>
        <w:rPr>
          <w:lang w:val="sw_KE" w:bidi="sw_KE"/>
        </w:rPr>
      </w:r>
      <w:r>
        <w:rPr>
          <w:lang w:val="sw_KE" w:bidi="sw_KE"/>
        </w:rPr>
        <w:t>Katika tukio la kwanza, kumbuka kwamba Yosefu wa Arimathia na Nikodemo waliweka mwili wa Yesu katika kaburi jipya siku ya Ijumaa kabla ya utangulizi wa Sabato. Kumbuka, kaburi liko katika bustani. Wakati tukio la kwanza linaanza katika simulizi hii, sasa ni Jumapili asubuhi, siku ya kwanza ya wiki. Ni mapema sana asubuhi, na Maria Magdalena anakuja kutembelea kaburi la Yesu. Kumbuka anaishi Yerusalemu, kwa hiyo haikuwa safari ndefu kwenda kaburini. Kumbuka pia alikuwa kwenye kusulubishwa siku ya Ijumaa wakati Yesu alipokufa. Hatujui hasa kwa nini anakuja kaburini, lakini anapowasili, anaona jiwe limeondolewa mbele ya lango la kaburi. Maria anaamini mtu aliiba mwili wa Yesu kwa sababu jiwe halipo mbele ya lango la kaburi. Kumbuka, Maria haangalii wala kuingia ndani ya kaburi kwa wakati huu. Kumbuka, kaburi lilikuwa pango lililokatwa kuwa mwamba, na lango pengine lilikuwa kimo cha mita moja tu.</w:t>
      </w:r>
    </w:p>
    <w:p>
      <w:pPr/>
      <w:r>
        <w:rPr>
          <w:lang w:val="sw_KE" w:bidi="sw_KE"/>
        </w:rPr>
      </w:r>
      <w:r>
        <w:rPr>
          <w:lang w:val="sw_KE" w:bidi="sw_KE"/>
        </w:rPr>
        <w:t xml:space="preserve">Simama hapa na uangalie picha za </w:t>
      </w:r>
      <w:r>
        <w:rPr>
          <w:lang w:val="sw_KE" w:bidi="sw_KE"/>
        </w:rPr>
        <w:t>kaburi, jiwe kubwa</w:t>
      </w:r>
      <w:r>
        <w:rPr>
          <w:lang w:val="sw_KE" w:bidi="sw_KE"/>
        </w:rPr>
        <w:t xml:space="preserve">, na </w:t>
      </w:r>
      <w:r>
        <w:rPr>
          <w:lang w:val="sw_KE" w:bidi="sw_KE"/>
        </w:rPr>
        <w:t>rafu ya jiwe katika kaburi</w:t>
      </w:r>
      <w:r>
        <w:rPr>
          <w:lang w:val="sw_KE" w:bidi="sw_KE"/>
        </w:rPr>
        <w:t xml:space="preserve"> kama kikundi. Sitisha sauti hapa.</w:t>
      </w:r>
    </w:p>
    <w:p>
      <w:pPr/>
      <w:r>
        <w:rPr>
          <w:lang w:val="sw_KE" w:bidi="sw_KE"/>
        </w:rPr>
      </w:r>
      <w:r>
        <w:rPr>
          <w:lang w:val="sw_KE" w:bidi="sw_KE"/>
        </w:rPr>
        <w:t>Katika tukio la pili, Maria anarudi kwa wanafunzi huko Yerusalemu. Anampata Petro na mwanafunzi ambaye Yesu alimpenda. Kumbuka kwamba kuna uwezekano mkubwa kwamba huyu ni Yohana, mwandishi wa kitabu hiki. Anawaambia, "Wamemwondoa Bwana kaburini, na hatujui walipomweka." Kumbuka kwamba bado anafikiri mtu aliiba mwili wa Yesu na kwamba Yesu bado amekufa.</w:t>
      </w:r>
    </w:p>
    <w:p>
      <w:pPr/>
      <w:r>
        <w:rPr>
          <w:lang w:val="sw_KE" w:bidi="sw_KE"/>
        </w:rPr>
      </w:r>
      <w:r>
        <w:rPr>
          <w:lang w:val="sw_KE" w:bidi="sw_KE"/>
        </w:rPr>
        <w:t>Katika tukio la tatu, Petro na mwanafunzi mwingine wanakimbia kuelekea kaburini. Wanataka kujionea wenyewe kile Maria anachozungumzia. Mwanafunzi yule mwingine anakimbia mbele na kuwa wa kwanza kufika kaburini. Kumbuka kwamba hata ingawa mwanafunzi huyu anawasili kwanza kaburini, haingii ndani. Anainama na kuangalia ndani, ingawa. Anaona vitambaa vya kitani vikiwa vimewekwa kaburini. Kumbuka, pengine kulikuwa na mwanga nje ili mwanafunzi aweze kuona vitambaa.</w:t>
      </w:r>
    </w:p>
    <w:p>
      <w:pPr/>
      <w:r>
        <w:rPr>
          <w:lang w:val="sw_KE" w:bidi="sw_KE"/>
        </w:rPr>
      </w:r>
      <w:r>
        <w:rPr>
          <w:lang w:val="sw_KE" w:bidi="sw_KE"/>
        </w:rPr>
        <w:t xml:space="preserve">Simama hapa na uangalie picha ya </w:t>
      </w:r>
      <w:r>
        <w:rPr>
          <w:b/>
          <w:lang w:val="sw_KE" w:bidi="sw_KE"/>
        </w:rPr>
        <w:t>vitambaa vya kitani</w:t>
      </w:r>
      <w:r>
        <w:rPr>
          <w:lang w:val="sw_KE" w:bidi="sw_KE"/>
        </w:rPr>
        <w:t xml:space="preserve"> tena kama kikundi ikiwa inahitajika. Sitisha sauti hapa.</w:t>
      </w:r>
    </w:p>
    <w:p>
      <w:pPr/>
      <w:r>
        <w:rPr>
          <w:lang w:val="sw_KE" w:bidi="sw_KE"/>
        </w:rPr>
      </w:r>
      <w:r>
        <w:rPr>
          <w:lang w:val="sw_KE" w:bidi="sw_KE"/>
        </w:rPr>
        <w:t>Kisha, Petro anawasili kaburini. Petro anaenda ndani ya kaburi na kuona vitambaa vya kitani, na pia kitambaa cha uso kimewekwa kando. Vitambaa vyote pengine vilikuwa vimeegemea kwenye rafu kaburini. Kumbuka, mwanafunzi mwingine kisha anaenda ndani ya kaburi. Kumbuka kwamba pengine anaona kitu sawa na Petro—vitambaa vya kitani na kitambaa cha uso kwenye rafu ya kaburi. Mwanafunzi huyu anaona, na anaamini. Kumbuka kwamba mwanafunzi huyu anaamini kwamba Yesu yuko hai kulingana na kile anachoona kaburini, na si kulingana na Maandiko ambayo yanasema Yesu atafufuka kutoka kwa wafu. Petro na mwanafunzi mwingine wanaondoka kaburini na kurudi ambapo wanaishi Yerusalemu.</w:t>
      </w:r>
    </w:p>
    <w:p>
      <w:pPr/>
      <w:r>
        <w:rPr>
          <w:lang w:val="sw_KE" w:bidi="sw_KE"/>
        </w:rPr>
      </w:r>
      <w:r>
        <w:rPr>
          <w:lang w:val="sw_KE" w:bidi="sw_KE"/>
        </w:rPr>
        <w:t>Katika tukio la nne, Maria amerejea kaburini tena. Amesimama karibu na kaburi, na analia. Kumbuka kwamba Maria bado anaamini kwamba mtu aliiba mwili wa Yesu. Maria anainama na kuangalia ndani, na anaona malaika wawili. Malaika wamevaa mavazi meupe. Kumbuka kwamba malaika mmoja yuko kwenye kila mwisho wa rafu ambapo mwili wa Yesu ulikuwa awali. Malaika wanamwuliza Maria, "Mwanamke, kwa nini unalia?" Kumbuka, tayari wanajua kwamba Maria analia kwa sababu anafikiri Yesu bado amekufa. Neno "mwanamke" ni njia ya heshima ya kuzungumza na mwanamke.</w:t>
      </w:r>
    </w:p>
    <w:p>
      <w:pPr/>
      <w:r>
        <w:rPr>
          <w:lang w:val="sw_KE" w:bidi="sw_KE"/>
        </w:rPr>
      </w:r>
      <w:r>
        <w:rPr>
          <w:lang w:val="sw_KE" w:bidi="sw_KE"/>
        </w:rPr>
        <w:t>Sitisha hapa na mjadili swali hili kama kikundi: Zungumzeni kuhusu neno gani mnalotumia kama neno la heshima unapozungumza na mwanamke katika utamaduni wako. Sitisha sauti hii hapa.</w:t>
      </w:r>
    </w:p>
    <w:p>
      <w:pPr/>
      <w:r>
        <w:rPr>
          <w:lang w:val="sw_KE" w:bidi="sw_KE"/>
        </w:rPr>
      </w:r>
      <w:r>
        <w:rPr>
          <w:lang w:val="sw_KE" w:bidi="sw_KE"/>
        </w:rPr>
        <w:t>Maria anawaambia malaika wawili kwamba analia kwa sababu mtu ameiba mwili wa Yesu. Kumbuka kwamba Maria anamwita Yesu "Bwana wangu." Anakabiliana na malaika ndani ya kaburi wakati wanazungumza pamoja. Kisha, anageuka kutoka kwa malaika. Maria anamwona mtu amesimama hapo, lakini hamtambui. Ni Yesu. Yesu na Maria sasa wana mazungumzo. Yesu anamwuliza maswali mawili: kwa nini analia na anamtafuta nani. Yesu tayari anajua jibu la maswali haya mawili. Yesu anajua Maria analia kwa sababu anafikiri Yesu bado amekufa na mtu alihamisha mwili wake. Yesu pia anajua kwamba Maria anamtafuta Yesu, na anawatafuta watu ambao wanaweza kuwa wameuhamisha mwili wa Yesu.</w:t>
      </w:r>
    </w:p>
    <w:p>
      <w:pPr/>
      <w:r>
        <w:rPr>
          <w:lang w:val="sw_KE" w:bidi="sw_KE"/>
        </w:rPr>
      </w:r>
      <w:r>
        <w:rPr>
          <w:lang w:val="sw_KE" w:bidi="sw_KE"/>
        </w:rPr>
        <w:t>Maria anamjibu Yesu, na anafikiri Yesu ni mtunza bustani. Kumbuka kwamba anamwita "bwana" na anamwuliza kwa heshima kama anaweza kumwambia mahali ambapo mwili wa Yesu ulipo.</w:t>
      </w:r>
    </w:p>
    <w:p>
      <w:pPr/>
      <w:r>
        <w:rPr>
          <w:lang w:val="sw_KE" w:bidi="sw_KE"/>
        </w:rPr>
      </w:r>
      <w:r>
        <w:rPr>
          <w:lang w:val="sw_KE" w:bidi="sw_KE"/>
        </w:rPr>
        <w:t>Sitisha hapa na mjadili swali hili kama kikundi: Zungumzeni kuhusu kama itakuwa jambo la kawaida zaidi katika lugha yako kutumia swali au taarifa hapa wakati Maria anapofanya ombi lake kwa Yesu. Baadhi ya mifano inaweza kuwa: "Tafadhali niambie ambapo ulimweka," au "Je, unaweza kunijulisha ambapo uliweka mwili wake?" Sitisha sauti hii hapa.</w:t>
      </w:r>
    </w:p>
    <w:p>
      <w:pPr/>
      <w:r>
        <w:rPr>
          <w:lang w:val="sw_KE" w:bidi="sw_KE"/>
        </w:rPr>
      </w:r>
      <w:r>
        <w:rPr>
          <w:lang w:val="sw_KE" w:bidi="sw_KE"/>
        </w:rPr>
        <w:t>Kisha, Yesu anasema jina la Maria. Kusikia jina lake hatimaye kunamsaidia Maria kutambua Yesu ni nani. Maria anamgeukia Yesu sasa na anamwita Yesu "Rabbouni," ambayo ina maana "mwalimu wangu."</w:t>
      </w:r>
    </w:p>
    <w:p>
      <w:pPr/>
      <w:r>
        <w:rPr>
          <w:lang w:val="sw_KE" w:bidi="sw_KE"/>
        </w:rPr>
      </w:r>
      <w:r>
        <w:rPr>
          <w:lang w:val="sw_KE" w:bidi="sw_KE"/>
        </w:rPr>
        <w:t>Yesu anampa Maria ujumbe ili kuwaambia wanafunzi. Kumbuka kwamba Maria pengine tayari anamshikilia Yesu—alikuwa akisema aache kile alichokuwa tayari akifanya. Yesu hataki Maria amng'ang'anie kwa sababu bado hajaenda kwa Baba yake mbinguni. Yesu anataka Maria awaambie wanafunzi, "Ninarudi kwa Baba yangu na Baba yenu, kwa Mungu wangu na Mungu wenu." Kumbuka, hii yote inarejelea Mungu yule yule.</w:t>
      </w:r>
    </w:p>
    <w:p>
      <w:pPr/>
      <w:r>
        <w:rPr>
          <w:lang w:val="sw_KE" w:bidi="sw_KE"/>
        </w:rPr>
      </w:r>
      <w:r>
        <w:rPr>
          <w:lang w:val="sw_KE" w:bidi="sw_KE"/>
        </w:rPr>
        <w:t>Katika tukio la tano, Maria anatii kile Yesu anachomwambia afanye. Maria anaondoka kaburini na kurudi kwa wanafunzi huko Yerusalemu. Anawaambia, "Nimemwona Bwana!" Pia anawaambia kila kitu ambacho Yesu amemwambia aseme.</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20:1–18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Simulizi hii ina matukio 5.</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Maria Magdalena</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Mwanafunzi mwingine, ambaye Yesu alimpenda</w:t>
      </w:r>
    </w:p>
    <w:p>
      <w:pPr>
        <w:pStyle w:val="ListBullet"/>
        <w:spacing w:line="240" w:lineRule="auto"/>
        <w:ind w:left="720"/>
      </w:pPr>
      <w:r>
        <w:rPr>
          <w:lang w:val="sw_KE" w:bidi="sw_KE"/>
        </w:rPr>
      </w:r>
      <w:r>
        <w:rPr>
          <w:lang w:val="sw_KE" w:bidi="sw_KE"/>
        </w:rPr>
        <w:t>Malaika wawili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Na wanafunzi wengine</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nyakati fulani za igizo, sitisha igizo na muulize yule anayeigiza mhusika, "Unahisi nini au unafikiria nini?" Muigizaji anayeigiza wahusika hao anapaswa kueleza hisia au mawazo yake iwapo angekuwa mhusika huyo. Kisha Enedelea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Mariamu Magdalena anakuja kaburini mapema Jumapili asubuhi. Bado ni giza nje. Anawasili kaburini, na anaona kwamba mtu alivingirisha jiwe mbali na lango la kaburi.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Maria, "Unahisi vipi au unawaza nini?" Mtu anaweza kujibu mambo kama, "Nilishangaa kwamba jiwe liliondolewa kutoka kwenye lango la kaburi," au "Ninafikiri kwamba mtu aliiba mwili wa Yesu kutoka kaburini," au "Ninahitajika kushiriki habari hii ya kutisha na mtu mara moja," au "Nimekata tamaa kwa baadhi ya wanaume kuja kuona kile nilichoona—najua watu hawataamini ushuhuda wangu kwa sababu mimi ni mwanamke."</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Maria anakimbia kurudi Yerusalemu. Anamwambia Petro na mwanafunzi ambaye Yesu alipenda kwamba mtu alichukua mwili wa Yesu kutoka kaburini.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Petro na mwanafunzi mwingine, "Mnahisi vipi?" Watu wanaweza kujibu mambo kama, "Wanajiuliza kile Maria anamaanisha kwa habari hii ya kutisha," au "Ninahitaji kwenda kuona kaburi ili kujua kile anachozungumzia," au "Wanajiuliza ni nani angeweza kuiba mwili wa Yesu kutoka kaburini."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Petro na mwanafunzi mwingine wanakimbia hadi kaburini. Mwanafunzi yule mwingine anakimbia haraka kuliko Petro. Mwanafunzi mwingine anawasili kaburini kwanza na kuangalia ndani ya kaburi. Anaona vitambaa vya kitani kaburini na hakuna mwili.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yule mwanafunzi mwingine, "Unahisi vipi?" Mtu anaweza kujibu mambo kama, "Mwili wa Yesu uko wapi?" au "Sina hakika kama ninataka kwenda ndani ya kaburi au la," au "Nilishangaa kwamba Maria alikuwa akisema ukweli kuhusu jiwe liliondolewa kutoka lango la kaburi."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Petro anawasili kaburini sasa. Anaingia ndani ya kaburi na kuona vitambaa vya kitani, na pia kitambaa cha uso kikiwa kimewekwa kando. Kisha, mwanafunzi mwingine anaenda ndani ya kaburi. Mwanafunzi mwingine anaona na kuamini. Bado hawaelewi kwamba Maandiko yanasema Yesu ni lazima afufuke kutoka kwa wafu. Wanarudi ambapo wanaishi Yerusalemu.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Petro, "Unahisi vipi au unawaza nini?" Mtu anaweza kujibu mambo kama, "Ninashangaa kwamba mwili wa Yesu hauko kaburini," au "Anajiuliza ambapo Yesu angeweza kuwa sasa," au "Sijui nini cha kufikiria kuhusu kaburi tupu."</w:t>
      </w:r>
    </w:p>
    <w:p>
      <w:pPr>
        <w:pStyle w:val="ListBullet"/>
        <w:spacing w:line="240" w:lineRule="auto"/>
        <w:ind w:left="720"/>
      </w:pPr>
      <w:r>
        <w:rPr>
          <w:lang w:val="sw_KE" w:bidi="sw_KE"/>
        </w:rPr>
      </w:r>
      <w:r>
        <w:rPr>
          <w:lang w:val="sw_KE" w:bidi="sw_KE"/>
        </w:rPr>
        <w:t>Pia, muulize mtu anayeigiza yule mwanafunzi mwingine, "Unahisi vipi?" Mtu anaweza kujibu mambo kama, "Ninaamini kwamba Yesu yuko hai tena," au "Ninajiuliza lini tutamwona," au "Ninajaribu kuelewa jinsi hii ilitokea."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Maria anarudi kaburini tena. Anasimama karibu na kaburi, na analia. Anainama ili kuangalia ndani ya kaburi, na anaona malaika wawili wenye vazi jeupe wameketi kwenye kila mwisho wa rafu. Malaika wanamwuliza, "Kwa nini unalia?"</w:t>
      </w:r>
    </w:p>
    <w:p>
      <w:pPr/>
      <w:r>
        <w:rPr>
          <w:lang w:val="sw_KE" w:bidi="sw_KE"/>
        </w:rPr>
      </w:r>
      <w:r>
        <w:rPr>
          <w:lang w:val="sw_KE" w:bidi="sw_KE"/>
        </w:rPr>
        <w:t>Maria anajibu kwamba analia kwa sababu mtu alichukua mwili wa bwana wake na hajui yuko wapi.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Maria, "Unahisi nini?" Mtu anaweza kujibu mambo kama, "Ninajiuliza kwa nini malaika hawa wako kaburini," au "Bado nashangaa kwamba mtu aliiba mwili wa Yesu kutoka kaburini mwake," au "Bado nahuzunika kuhusu kifo cha Yesu."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Maria anageuka na kumwona mtu katika bustani. Ni Yesu, lakini hamtambui mwanzoni. Yesu anamwuliza Maria, "Kwa nini unalia?" Unamtafuta nani?"</w:t>
      </w:r>
    </w:p>
    <w:p>
      <w:pPr/>
      <w:r>
        <w:rPr>
          <w:lang w:val="sw_KE" w:bidi="sw_KE"/>
        </w:rPr>
      </w:r>
      <w:r>
        <w:rPr>
          <w:lang w:val="sw_KE" w:bidi="sw_KE"/>
        </w:rPr>
        <w:t>Maria anafikiri Yesu ni mtunza bustani, kwa hiyo anamwuliza Yesu kama anajua ambapo mwili wa Yesu uko sasa. Yesu anamwita Maria kwa jina, na Maria anamgeukia Yesu. Anamtambua na kumwita "Rabbouni," ambayo inamaanisha "mwalimu wangu."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nini?" Mtu anaweza kujibu mambo kama, "Ninafurahi kwamba Maria hatimaye ananitambua," au "Nimejaa huruma kwa sababu bado anaomboleza na haelewi," au "Ninataka wanafunzi wengine wajue kwamba niko hai pia."</w:t>
      </w:r>
    </w:p>
    <w:p>
      <w:pPr>
        <w:pStyle w:val="ListBullet"/>
        <w:spacing w:line="240" w:lineRule="auto"/>
        <w:ind w:left="720"/>
      </w:pPr>
      <w:r>
        <w:rPr>
          <w:lang w:val="sw_KE" w:bidi="sw_KE"/>
        </w:rPr>
      </w:r>
      <w:r>
        <w:rPr>
          <w:lang w:val="sw_KE" w:bidi="sw_KE"/>
        </w:rPr>
        <w:t>Pia, muulize mtu anayeigiza Maria, "Unahisi vipi?" Mtu anaweza kujibu mambo kama, "Nimeshangazwa kwamba Yesu yuko hai!" au "Nimechanganyikiwa kuhusu jinsi Yesu alivyoweza kuwa hai nilipomwona akifa msalabani siku ya Ijumaa," au "Ninataka kumshikilia Yesu."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Maria pengine anamfikia na kumshikilia Yesu. Yesu anamwambia Maria asimshike kwa sababu bado hajaenda kwa Baba yake mbinguni. Yesu anamwambia arudi kwa wanafunzi ili kuwapa ujumbe. Ujumbe ni, "Ninarudi kwa Baba yangu na Baba yenyu, kwa Mungu wangu na Mungu wenyu."</w:t>
      </w:r>
    </w:p>
    <w:p>
      <w:pPr/>
      <w:r>
        <w:rPr>
          <w:lang w:val="sw_KE" w:bidi="sw_KE"/>
        </w:rPr>
      </w:r>
      <w:r>
        <w:rPr>
          <w:lang w:val="sw_KE" w:bidi="sw_KE"/>
        </w:rPr>
        <w:t>Maria anaondoka kaburini na kwenda kwa wanafunzi. Anawaambia, "Nimemwona Bwana!" Pia anawaambia ujumbe ambao Yesu aliwaambia wawapa.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wanaowaigiza wale wanafunzi wengine, "Mnahisi vipi?" Watu wanaweza kujibu mambo kama, "Je, inaweza kuwa kweli kwamba Yesu yuko hai?" au "Kuamini habari ya Maria kwamba Yesu alirudi kutoka kwa wafu," au "Tunataka kumwona Yesu akiwa hai kwa ajili yetu wenyewe."</w:t>
      </w:r>
      <w:r>
        <w:rPr>
          <w:lang w:val="sw_KE" w:bidi="sw_KE"/>
        </w:rPr>
      </w:r>
    </w:p>
    <w:p>
      <w:pPr>
        <w:pStyle w:val="Heading3"/>
      </w:pPr>
      <w:r>
        <w:rPr>
          <w:lang w:val="sw_KE" w:bidi="sw_KE"/>
        </w:rPr>
        <w:t>Kujaza Mapengo</w:t>
      </w:r>
    </w:p>
    <w:p>
      <w:pPr/>
      <w:r>
        <w:rPr>
          <w:lang w:val="sw_KE" w:bidi="sw_KE"/>
        </w:rPr>
      </w:r>
      <w:r>
        <w:rPr>
          <w:lang w:val="sw_KE" w:bidi="sw_KE"/>
        </w:rPr>
        <w:t>Sikiliza toleo la sauti la Yohana 20:1–18 katika tafsiri rahisi zaidi kuelewa.</w:t>
      </w:r>
    </w:p>
    <w:p>
      <w:pPr/>
      <w:r>
        <w:rPr>
          <w:lang w:val="sw_KE" w:bidi="sw_KE"/>
        </w:rPr>
      </w:r>
      <w:r>
        <w:rPr>
          <w:lang w:val="sw_KE" w:bidi="sw_KE"/>
        </w:rPr>
        <w:t>Katika hatua hii kikundi kitajadili maneno muhimu na istilahi zilizomo katika simulizi hii.</w:t>
      </w:r>
    </w:p>
    <w:p>
      <w:pPr/>
      <w:r>
        <w:rPr>
          <w:lang w:val="sw_KE" w:bidi="sw_KE"/>
        </w:rPr>
      </w:r>
      <w:r>
        <w:rPr>
          <w:lang w:val="sw_KE" w:bidi="sw_KE"/>
        </w:rPr>
        <w:t>Maria Magdalena alikwenda kaburini mapema asubuhi siku ya kwanza ya wiki. Maria anatoka kijiji cha Magdala, na alikuwa msalabani wakati Yesu alipokufa. Katika utamaduni wa Kiyahudi, siku ya kwanza ya wiki ni Jumapili.</w:t>
      </w:r>
    </w:p>
    <w:p>
      <w:pPr/>
      <w:r>
        <w:rPr>
          <w:lang w:val="sw_KE" w:bidi="sw_KE"/>
        </w:rPr>
      </w:r>
      <w:r>
        <w:rPr>
          <w:b/>
          <w:lang w:val="sw_KE" w:bidi="sw_KE"/>
        </w:rPr>
        <w:t>Kaburi</w:t>
      </w:r>
      <w:r>
        <w:rPr>
          <w:lang w:val="sw_KE" w:bidi="sw_KE"/>
        </w:rPr>
        <w:t xml:space="preserve"> wakati wa Yesu mara nyingi lilikuwa pango lililochimbwa upande wa kilima. Kwa kawaida kulikuwa na jiwe kubwa mbele ya kaburi ili kulinda mwili. Tumia neno lile lile kwa kaburi kama ulivyotumia katika vifungu vya awali. Kwa maelezo zaidi kuhusu </w:t>
      </w:r>
      <w:r>
        <w:rPr>
          <w:lang w:val="sw_KE" w:bidi="sw_KE"/>
        </w:rPr>
        <w:t>kaburi</w:t>
      </w:r>
      <w:r>
        <w:rPr>
          <w:lang w:val="sw_KE" w:bidi="sw_KE"/>
        </w:rPr>
        <w:t xml:space="preserve">, rejelea Faharasa Kuu. </w:t>
      </w:r>
    </w:p>
    <w:p>
      <w:pPr/>
      <w:r>
        <w:rPr>
          <w:lang w:val="sw_KE" w:bidi="sw_KE"/>
        </w:rPr>
      </w:r>
      <w:r>
        <w:rPr>
          <w:lang w:val="sw_KE" w:bidi="sw_KE"/>
        </w:rPr>
        <w:t xml:space="preserve">Simama hapa na uangalie picha za </w:t>
      </w:r>
      <w:r>
        <w:rPr>
          <w:lang w:val="sw_KE" w:bidi="sw_KE"/>
        </w:rPr>
        <w:t>kaburi, jiwe kubwa</w:t>
      </w:r>
      <w:r>
        <w:rPr>
          <w:lang w:val="sw_KE" w:bidi="sw_KE"/>
        </w:rPr>
        <w:t xml:space="preserve">, na </w:t>
      </w:r>
      <w:r>
        <w:rPr>
          <w:lang w:val="sw_KE" w:bidi="sw_KE"/>
        </w:rPr>
        <w:t>rafu ya jiwe katika kaburi</w:t>
      </w:r>
      <w:r>
        <w:rPr>
          <w:lang w:val="sw_KE" w:bidi="sw_KE"/>
        </w:rPr>
        <w:t xml:space="preserve"> kama kikundi. Sitisha sauti hapa.</w:t>
      </w:r>
    </w:p>
    <w:p>
      <w:pPr/>
      <w:r>
        <w:rPr>
          <w:lang w:val="sw_KE" w:bidi="sw_KE"/>
        </w:rPr>
      </w:r>
      <w:r>
        <w:rPr>
          <w:lang w:val="sw_KE" w:bidi="sw_KE"/>
        </w:rPr>
        <w:t xml:space="preserve">Simoni Petro na mwanafunzi ambaye Yesu alimpenda ni wawili kati ya wanafunzi 12 wa Yesu. </w:t>
      </w:r>
      <w:r>
        <w:rPr>
          <w:b/>
          <w:lang w:val="sw_KE" w:bidi="sw_KE"/>
        </w:rPr>
        <w:t>Wanafunzi</w:t>
      </w:r>
      <w:r>
        <w:rPr>
          <w:lang w:val="sw_KE" w:bidi="sw_KE"/>
        </w:rPr>
        <w:t xml:space="preserve"> walimfuata Yesu na kujifunza kutoka kwake. Tumia neno lile lile kwa mwanafunzi kama ulivyotumia katika vifungu vya awali. Kwa maelezo zaidi kuhusu </w:t>
      </w:r>
      <w:r>
        <w:rPr>
          <w:lang w:val="sw_KE" w:bidi="sw_KE"/>
        </w:rPr>
        <w:t>mwanafunzi</w:t>
      </w:r>
      <w:r>
        <w:rPr>
          <w:lang w:val="sw_KE" w:bidi="sw_KE"/>
        </w:rPr>
        <w:t>, rejelea Faharasa Kuu.</w:t>
      </w:r>
    </w:p>
    <w:p>
      <w:pPr/>
      <w:r>
        <w:rPr>
          <w:lang w:val="sw_KE" w:bidi="sw_KE"/>
        </w:rPr>
      </w:r>
      <w:r>
        <w:rPr>
          <w:lang w:val="sw_KE" w:bidi="sw_KE"/>
        </w:rPr>
        <w:t xml:space="preserve">Maria alimwambia Simoni Petro na yule mwanafunzi mwingine, "Wamemwondoa Bwana kaburini." </w:t>
      </w:r>
      <w:r>
        <w:rPr>
          <w:b/>
          <w:lang w:val="sw_KE" w:bidi="sw_KE"/>
        </w:rPr>
        <w:t>Bwana</w:t>
      </w:r>
      <w:r>
        <w:rPr>
          <w:lang w:val="sw_KE" w:bidi="sw_KE"/>
        </w:rPr>
        <w:t xml:space="preserve"> alikuwa neno la heshima kwa Yesu ambalo linaweza kutafsiriwa "bwana." Pia ilikuwa njia kwa wafuasi wa Yesu kumrejelea Yesu kama Mungu na bwana. Tumia neno sawa kwa bwana kama vile ulilotumia katika simulizi za awali. Kwa maelezo zaidi kuhusu </w:t>
      </w:r>
      <w:r>
        <w:rPr>
          <w:lang w:val="sw_KE" w:bidi="sw_KE"/>
        </w:rPr>
        <w:t>Bwana</w:t>
      </w:r>
      <w:r>
        <w:rPr>
          <w:lang w:val="sw_KE" w:bidi="sw_KE"/>
        </w:rPr>
        <w:t xml:space="preserve">, rejelea Faharasa Kuu. </w:t>
      </w:r>
    </w:p>
    <w:p>
      <w:pPr/>
      <w:r>
        <w:rPr>
          <w:lang w:val="sw_KE" w:bidi="sw_KE"/>
        </w:rPr>
      </w:r>
      <w:r>
        <w:rPr>
          <w:lang w:val="sw_KE" w:bidi="sw_KE"/>
        </w:rPr>
        <w:t>Mwanafunzi mwingine anawasili kaburini kwanza. Anainama ili kuangalia ndani ya kaburi kwa sababu lango la kaburi lilikuwa kimo cha mita moja tu. Anaona vitambaa vya kitani katika kaburi.</w:t>
      </w:r>
    </w:p>
    <w:p>
      <w:pPr/>
      <w:r>
        <w:rPr>
          <w:lang w:val="sw_KE" w:bidi="sw_KE"/>
        </w:rPr>
      </w:r>
      <w:r>
        <w:rPr>
          <w:lang w:val="sw_KE" w:bidi="sw_KE"/>
        </w:rPr>
        <w:t xml:space="preserve">Simama hapa na uangalie picha ya </w:t>
      </w:r>
      <w:r>
        <w:rPr>
          <w:b/>
          <w:lang w:val="sw_KE" w:bidi="sw_KE"/>
        </w:rPr>
        <w:t>vitambaa vya kitani</w:t>
      </w:r>
      <w:r>
        <w:rPr>
          <w:lang w:val="sw_KE" w:bidi="sw_KE"/>
        </w:rPr>
        <w:t xml:space="preserve"> tena kama kikundi ikiwa inahitajika. Sitisha sauti hapa.</w:t>
      </w:r>
    </w:p>
    <w:p>
      <w:pPr/>
      <w:r>
        <w:rPr>
          <w:lang w:val="sw_KE" w:bidi="sw_KE"/>
        </w:rPr>
      </w:r>
      <w:r>
        <w:rPr>
          <w:lang w:val="sw_KE" w:bidi="sw_KE"/>
        </w:rPr>
        <w:t xml:space="preserve">Petro anawasili kaburini na kwenda ndani ya kaburi. Anaona vitambaa vya kitani na pia kitambaa cha uso kimewekwa kando kaburini. Mwanafunzi mwingine kisha anaangalia ndani ya kaburi pia. Anaona na </w:t>
      </w:r>
      <w:r>
        <w:rPr>
          <w:b/>
          <w:lang w:val="sw_KE" w:bidi="sw_KE"/>
        </w:rPr>
        <w:t>kuamini</w:t>
      </w:r>
      <w:r>
        <w:rPr>
          <w:lang w:val="sw_KE" w:bidi="sw_KE"/>
        </w:rPr>
        <w:t xml:space="preserve">. </w:t>
      </w:r>
      <w:r>
        <w:rPr>
          <w:b/>
          <w:lang w:val="sw_KE" w:bidi="sw_KE"/>
        </w:rPr>
        <w:t>Imani</w:t>
      </w:r>
      <w:r>
        <w:rPr>
          <w:lang w:val="sw_KE" w:bidi="sw_KE"/>
        </w:rPr>
        <w:t xml:space="preserve"> ina maana mwanafunzi mwingine anaamini Yesu yuko hai na si mfu tena. Tumia neno sawa kwa imani kama vile ulilotumia katika simulizi za awali. Kwa maelezo zaidi kuhusu </w:t>
      </w:r>
      <w:r>
        <w:rPr>
          <w:lang w:val="sw_KE" w:bidi="sw_KE"/>
        </w:rPr>
        <w:t>imani</w:t>
      </w:r>
      <w:r>
        <w:rPr>
          <w:lang w:val="sw_KE" w:bidi="sw_KE"/>
        </w:rPr>
        <w:t>, rejelea Faharasa Kuu.</w:t>
      </w:r>
    </w:p>
    <w:p>
      <w:pPr/>
      <w:r>
        <w:rPr>
          <w:lang w:val="sw_KE" w:bidi="sw_KE"/>
        </w:rPr>
      </w:r>
      <w:r>
        <w:rPr>
          <w:lang w:val="sw_KE" w:bidi="sw_KE"/>
        </w:rPr>
        <w:t xml:space="preserve">Petro na mwanafunzi mwingine bado hawakuelewa kile </w:t>
      </w:r>
      <w:r>
        <w:rPr>
          <w:b/>
          <w:lang w:val="sw_KE" w:bidi="sw_KE"/>
        </w:rPr>
        <w:t>Maandiko</w:t>
      </w:r>
      <w:r>
        <w:rPr>
          <w:lang w:val="sw_KE" w:bidi="sw_KE"/>
        </w:rPr>
        <w:t xml:space="preserve"> yalisema kuhusu Yesu kurudi kutoka kwa wafu. Maandiko wakati wa Yesu yalikuwa vitabu vya Agano la Kale vya Biblia. Tumia neno sawa kwa jangwa kama vile ulilotumia katika simulizi za awali. Kwa maelezo zaidi kuhusu </w:t>
      </w:r>
      <w:r>
        <w:rPr>
          <w:lang w:val="sw_KE" w:bidi="sw_KE"/>
        </w:rPr>
        <w:t>Sabato</w:t>
      </w:r>
      <w:r>
        <w:rPr>
          <w:lang w:val="sw_KE" w:bidi="sw_KE"/>
        </w:rPr>
        <w:t>, rejelea Faharasa Kuu.</w:t>
      </w:r>
    </w:p>
    <w:p>
      <w:pPr/>
      <w:r>
        <w:rPr>
          <w:lang w:val="sw_KE" w:bidi="sw_KE"/>
        </w:rPr>
      </w:r>
      <w:r>
        <w:rPr>
          <w:lang w:val="sw_KE" w:bidi="sw_KE"/>
        </w:rPr>
        <w:t xml:space="preserve">Maria aliona malaika wawili ndani ya kaburi. </w:t>
      </w:r>
      <w:r>
        <w:rPr>
          <w:b/>
          <w:lang w:val="sw_KE" w:bidi="sw_KE"/>
        </w:rPr>
        <w:t>Malaika</w:t>
      </w:r>
      <w:r>
        <w:rPr>
          <w:lang w:val="sw_KE" w:bidi="sw_KE"/>
        </w:rPr>
        <w:t xml:space="preserve"> ni mjumbe wa Mungu. Tumia neno sawa kwa jangwa kama vile ulilotumia katika simulizi za awali. Kwa maelezo zaidi kuhusu </w:t>
      </w:r>
      <w:r>
        <w:rPr>
          <w:lang w:val="sw_KE" w:bidi="sw_KE"/>
        </w:rPr>
        <w:t>Sabato</w:t>
      </w:r>
      <w:r>
        <w:rPr>
          <w:lang w:val="sw_KE" w:bidi="sw_KE"/>
        </w:rPr>
        <w:t>, rejelea Faharasa Kuu.</w:t>
      </w:r>
    </w:p>
    <w:p>
      <w:pPr/>
      <w:r>
        <w:rPr>
          <w:lang w:val="sw_KE" w:bidi="sw_KE"/>
        </w:rPr>
      </w:r>
      <w:r>
        <w:rPr>
          <w:lang w:val="sw_KE" w:bidi="sw_KE"/>
        </w:rPr>
        <w:t xml:space="preserve">Yesu anazungumza na Maria, lakini anafikiri mwanzoni kwamba yeye ni </w:t>
      </w:r>
      <w:r>
        <w:rPr>
          <w:b/>
          <w:lang w:val="sw_KE" w:bidi="sw_KE"/>
        </w:rPr>
        <w:t>mtunza</w:t>
      </w:r>
      <w:r>
        <w:rPr>
          <w:lang w:val="sw_KE" w:bidi="sw_KE"/>
        </w:rPr>
        <w:t xml:space="preserve"> bustani, mtu ambaye anatunza bustani. Kaburi liko katika bustani.</w:t>
      </w:r>
    </w:p>
    <w:p>
      <w:pPr/>
      <w:r>
        <w:rPr>
          <w:lang w:val="sw_KE" w:bidi="sw_KE"/>
        </w:rPr>
      </w:r>
      <w:r>
        <w:rPr>
          <w:lang w:val="sw_KE" w:bidi="sw_KE"/>
        </w:rPr>
        <w:t xml:space="preserve">Maria anamtambua Yesu anapolitaja jina lake. Kisha Maria anasema "Rabbouni." Hii ina maana "mwalimu wangu" kwa </w:t>
      </w:r>
      <w:r>
        <w:rPr>
          <w:b/>
          <w:lang w:val="sw_KE" w:bidi="sw_KE"/>
        </w:rPr>
        <w:t>Kiebrania</w:t>
      </w:r>
      <w:r>
        <w:rPr>
          <w:lang w:val="sw_KE" w:bidi="sw_KE"/>
        </w:rPr>
        <w:t xml:space="preserve">. Rabbouni inatoka kwa neno sawa na </w:t>
      </w:r>
      <w:r>
        <w:rPr>
          <w:b/>
          <w:lang w:val="sw_KE" w:bidi="sw_KE"/>
        </w:rPr>
        <w:t>Rabbi</w:t>
      </w:r>
      <w:r>
        <w:rPr>
          <w:lang w:val="sw_KE" w:bidi="sw_KE"/>
        </w:rPr>
        <w:t xml:space="preserve">, ikimaanisha "mwalimu." Kiebrania ni lugha ambayo Wayahudi wanazungumza. Tumia maneno yale yale kwa Kiebrania na Rabi kama ulivyotumia katika vifungu vilivyotangulia. Kwa maelezo zaidi kuhusu </w:t>
      </w:r>
      <w:r>
        <w:rPr>
          <w:lang w:val="sw_KE" w:bidi="sw_KE"/>
        </w:rPr>
        <w:t>Kiebrania</w:t>
      </w:r>
      <w:r>
        <w:rPr>
          <w:lang w:val="sw_KE" w:bidi="sw_KE"/>
        </w:rPr>
        <w:t xml:space="preserve"> na </w:t>
      </w:r>
      <w:r>
        <w:rPr>
          <w:lang w:val="sw_KE" w:bidi="sw_KE"/>
        </w:rPr>
        <w:t>Rabi</w:t>
      </w:r>
      <w:r>
        <w:rPr>
          <w:lang w:val="sw_KE" w:bidi="sw_KE"/>
        </w:rPr>
        <w:t>, rejelea Faharasa Kuu.</w:t>
      </w:r>
    </w:p>
    <w:p>
      <w:pPr/>
      <w:r>
        <w:rPr>
          <w:lang w:val="sw_KE" w:bidi="sw_KE"/>
        </w:rPr>
      </w:r>
      <w:r>
        <w:rPr>
          <w:lang w:val="sw_KE" w:bidi="sw_KE"/>
        </w:rPr>
        <w:t xml:space="preserve">Yesu anamwambia Maria asimshikilie kwa sababu bado hajaenda kwa Baba yake. Baba anamaanisha Baba wa Yesu Mungu mbinguni. Yesu anamwambia Maria awape ndugu zake ujumbe. </w:t>
      </w:r>
      <w:r>
        <w:rPr>
          <w:b/>
          <w:lang w:val="sw_KE" w:bidi="sw_KE"/>
        </w:rPr>
        <w:t>Ndugu</w:t>
      </w:r>
      <w:r>
        <w:rPr>
          <w:lang w:val="sw_KE" w:bidi="sw_KE"/>
        </w:rPr>
        <w:t xml:space="preserve"> inamaanisha wanafunzi wake, na si ndugu zake wa damu.</w:t>
      </w:r>
    </w:p>
    <w:p>
      <w:pPr/>
      <w:r>
        <w:rPr>
          <w:lang w:val="sw_KE" w:bidi="sw_KE"/>
        </w:rPr>
      </w:r>
      <w:r>
        <w:rPr>
          <w:lang w:val="sw_KE" w:bidi="sw_KE"/>
        </w:rPr>
        <w:t xml:space="preserve">Ujumbe ni, "Ninarudi kwa Baba yangu na Baba yako, kwa Mungu wangu na Mungu wako." </w:t>
      </w:r>
      <w:r>
        <w:rPr>
          <w:b/>
          <w:lang w:val="sw_KE" w:bidi="sw_KE"/>
        </w:rPr>
        <w:t>Baba</w:t>
      </w:r>
      <w:r>
        <w:rPr>
          <w:lang w:val="sw_KE" w:bidi="sw_KE"/>
        </w:rPr>
        <w:t xml:space="preserve"> inamaanisha Baba wa Yesu, Mungu aliye mbinguni, na huyu ni yuleyule kama Mungu ambaye wote wanamwabudu.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kusahihishana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vyovyote, miondoko au ubao wao wa hadithi ili kuwasaidia kukumbuka fungu hilo la maneno. Sitisha sauti hii ya kurekodi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20:19–31</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20:19–31 na muiweke mioyoni mwenu.</w:t>
      </w:r>
    </w:p>
    <w:p>
      <w:pPr/>
      <w:r>
        <w:rPr>
          <w:lang w:val="sw_KE" w:bidi="sw_KE"/>
        </w:rPr>
      </w:r>
      <w:r>
        <w:rPr>
          <w:lang w:val="sw_KE" w:bidi="sw_KE"/>
        </w:rPr>
        <w:t>Sikiliza toleo la sauti la Yohana 20:19–31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Simulizi hii inatuambia nini kuhusu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20:19–31 katika tafsiri rahisi zaidi kuelewa.</w:t>
      </w:r>
    </w:p>
    <w:p>
      <w:pPr/>
      <w:r>
        <w:rPr>
          <w:lang w:val="sw_KE" w:bidi="sw_KE"/>
        </w:rPr>
      </w:r>
      <w:r>
        <w:rPr>
          <w:lang w:val="sw_KE" w:bidi="sw_KE"/>
        </w:rPr>
        <w:t>Yesu anakamatwa na kisha anasulubishwa na askari wa Kirumi. Yosefu wa Arimathia na Nikodemo wanazika mwili wa Yesu katika kaburi jipya katika bustani ya karibu. Siku ya Jumapili, Maria Magdalena, Petro, na mwanafunzi mwingine wote wanakuja na kuona kaburi tupu. Yesu pia anazungumza na Maria, na Maria anarudi ili kuwaambia wanafunzi kwamba alimwona Yesu. Sasa, Yesu anaonekana kwa wanafunzi wote na kuzungumza nao. Pia anarudi mara ya pili siku nane baadaye. Wakati huu Tomasi, mmoja wa wanafunzi, pia yuko pale na anamwona Yesu.</w:t>
      </w:r>
    </w:p>
    <w:p>
      <w:pPr/>
      <w:r>
        <w:rPr>
          <w:lang w:val="sw_KE" w:bidi="sw_KE"/>
        </w:rPr>
      </w:r>
      <w:r>
        <w:rPr>
          <w:lang w:val="sw_KE" w:bidi="sw_KE"/>
        </w:rPr>
        <w:t>Simulizi hii inaanza siku hiyo hiyo ambayo Maria, Petro, na mwanafunzi mwingine wanaenda kwenye kaburi tupu. Sasa ni Jumapili jioni, siku ya kwanza ya wiki. Wanafunzi wako pamoja, na milango ya nyumba imefungwa. Hii pengine ina maana wanafunzi walisukuma baa la mbao au chuma dhidi ya mlango wa chumba au nyumba ili watu wasiweze kuingia. Pia inawezekana lango la nyumba lilikuwa limefungwa. Lango lilikuwa mlango nje ya nyumba ambao watu walifungua na kufunga ili kuja katika shamba mbele ya nyumba. Wanafunzi walifunga nyumba kwa sababu waliogopa Wayahudi, ikimaanisha viongozi wa kidini wa Kiyahudi. Viongozi wa Kiyahudi walimpa Yesu kwa Warumi ili asulubiwe, kwa hiyo wanafunzi pengine waliogopa viongozi wa Kiyahudi wangeweza kuwakamata pia.</w:t>
      </w:r>
    </w:p>
    <w:p>
      <w:pPr/>
      <w:r>
        <w:rPr>
          <w:lang w:val="sw_KE" w:bidi="sw_KE"/>
        </w:rPr>
      </w:r>
      <w:r>
        <w:rPr>
          <w:lang w:val="sw_KE" w:bidi="sw_KE"/>
        </w:rPr>
        <w:t xml:space="preserve">Simameni hapa na uangalie picha ya kufuli la </w:t>
      </w:r>
      <w:r>
        <w:rPr>
          <w:b/>
          <w:lang w:val="sw_KE" w:bidi="sw_KE"/>
        </w:rPr>
        <w:t>mbao au chuma kama kikundi</w:t>
      </w:r>
      <w:r>
        <w:rPr>
          <w:lang w:val="sw_KE" w:bidi="sw_KE"/>
        </w:rPr>
        <w:t>. Sitisha sauti hapa.</w:t>
      </w:r>
    </w:p>
    <w:p>
      <w:pPr/>
      <w:r>
        <w:rPr>
          <w:lang w:val="sw_KE" w:bidi="sw_KE"/>
        </w:rPr>
      </w:r>
      <w:r>
        <w:rPr>
          <w:lang w:val="sw_KE" w:bidi="sw_KE"/>
        </w:rPr>
        <w:t>Yesu anakuja chumbani na kusimama pale pamoja na wanafunzi. Inawezekana hii ilikuwa muujiza kwa sababu milango ilikuwa imefungwa, lakini hakuna kitu katika simulizi kinachosema jinsi Yesu alivyoingia chumbani. Yesu anasema, "Amani iwe pamoja nanyi!" Hii ilikuwa salamu ya kawaida ya Kiyahudi. Yesu anajua wanaogopa, na anataka kuwafariji. Amani ina maana kukosekana kwa migogoro na utimilifu au ukamilifu wa maisha.</w:t>
      </w:r>
    </w:p>
    <w:p>
      <w:pPr/>
      <w:r>
        <w:rPr>
          <w:lang w:val="sw_KE" w:bidi="sw_KE"/>
        </w:rPr>
      </w:r>
      <w:r>
        <w:rPr>
          <w:lang w:val="sw_KE" w:bidi="sw_KE"/>
        </w:rPr>
        <w:t>Sitisha hapa na mjadili swali hili kama kikundi: Mnamsalimu vipi mtu kwa lugha yako? Unasemaje? Ni mambo gani mengine unayofanya unapomsalimu mtu, kama vile busu, kukumbatiana, kushikana mikono, au kitu kingine? Sitisha sauti hii hapa.</w:t>
      </w:r>
    </w:p>
    <w:p>
      <w:pPr/>
      <w:r>
        <w:rPr>
          <w:lang w:val="sw_KE" w:bidi="sw_KE"/>
        </w:rPr>
      </w:r>
      <w:r>
        <w:rPr>
          <w:lang w:val="sw_KE" w:bidi="sw_KE"/>
        </w:rPr>
        <w:t>Kisha, Yesu anawaonyesha wanafunzi majeraha—alama au makovu—katika mikono yake na ubavu wake. Yesu aliposulubishwa, askari wa Kirumi walipigiliwa misumari kupitia mikono yake na kuweka mkuki upande wake. Neno la "mkono" katika lugha ya awali linajumuisha mkono wenyewe na kifundo cha mkono. Askari wa Kirumi waliweka misumari katika kiwiko cha mkono cha mhalifu ili kumshikilia msalabani kwa sababu msumari kupitia kiganja cha mkono wa mtu ungepasua mkono na si kushikilia mwili msalabani. Inawezekana kwamba watu ambao waliona kusulubishwa waliwaambia wanafunzi wengine kuhusu misumari mikononi mwa Yesu na mkuki upande wake. Yesu pengine anawaonyesha wanafunzi alama hizi au makovu haya ili waweze kujua ni yeye kweli, yule ambaye alisulubishwa. Anataka wajue kwamba yuko hai tena na kwamba yeye ni mtu halisi.</w:t>
      </w:r>
    </w:p>
    <w:p>
      <w:pPr/>
      <w:r>
        <w:rPr>
          <w:lang w:val="sw_KE" w:bidi="sw_KE"/>
        </w:rPr>
      </w:r>
      <w:r>
        <w:rPr>
          <w:lang w:val="sw_KE" w:bidi="sw_KE"/>
        </w:rPr>
        <w:t>Wanafunzi wanafurahi sana, sana kumwona Bwana, ikimaanisha Yesu. "Bwana" maana yake ni mkuu, mtu mwenye mamlaka, au Mungu. Hapa, ina maana wanafunzi wanajua Yesu ni Mungu kwa sababu Yesu alirudi kutoka kwa wafu na yuko hai. Itikio lao ni sawa na kile Maria anachowaambia wanafunzi baada ya kuzungumza na Yesu kaburini. Anasema, "Nimemwona Bwana!"</w:t>
      </w:r>
    </w:p>
    <w:p>
      <w:pPr/>
      <w:r>
        <w:rPr>
          <w:lang w:val="sw_KE" w:bidi="sw_KE"/>
        </w:rPr>
      </w:r>
      <w:r>
        <w:rPr>
          <w:lang w:val="sw_KE" w:bidi="sw_KE"/>
        </w:rPr>
        <w:t>Yesu anaendelea kuzungumza nao, na anasema mara ya pili, "Amani iwe pamoja nanyi!" Kisha, Yesu anawaambia wanafunzi mambo machache muhimu. Kwanza, anasema kwamba kwa njia sawa na ambayo Baba, Mungu mbinguni, alimtuma Yesu kwa watu wote wa ulimwengu, Yesu sasa anatuma wanafunzi wake kwa watu wote wa ulimwengu. Yesu anawapumulia wanafunzi, inamaanisha anapuliza hewa kuelekea upande wao. Yesu anasema, "Pokea Roho Mtakatifu." Kupumua kunaonyesha kwamba Yesu yuko hai. Hili ni neno lile lile lililotumiwa katika Mwanzo wakati Mungu anamwumba mtu na kupumua uhai ndani yake. Hii inaonyesha anawapa Roho Mtakatifu. "Pokea" pengine ina maana kumkubali Roho Mtakatifu katika maisha yao. Watu wengine wanafikiri hii ni vigumu kuielewa kwa sababu Roho Mtakatifu anakuja kwa wanafunzi katika kitabu cha Luka kwa wakati tofauti. Hata hivyo, simulizi hii haisemi kwamba wanafunzi wanapokea Roho Mtakatifu mara moja wakati Yesu anapowapumulia. Watu wengine wanasema kwamba maelezo ya Luka ya kuja kwa Roho Mtakatifu ni tafsiri tofauti ya tukio hili katika kitabu cha Yohana. Kwa njia yoyote, ni muhimu kukumbuka kwamba Roho Mtakatifu anajaza watu katika nyakati tofauti na kwa njia tofauti.</w:t>
      </w:r>
    </w:p>
    <w:p>
      <w:pPr/>
      <w:r>
        <w:rPr>
          <w:lang w:val="sw_KE" w:bidi="sw_KE"/>
        </w:rPr>
      </w:r>
      <w:r>
        <w:rPr>
          <w:lang w:val="sw_KE" w:bidi="sw_KE"/>
        </w:rPr>
        <w:t>Kisha, Yesu anawaambia wanafunzi kwamba ikiwa watasamehe dhambi za watu wengine, Mungu atawasamehe watu hao dhambi zao. Kusamehe maana yake ni kutomwadhibu mtu kwa dhambi yake, au tendo lisilo sahihi, dhidi yao. Watu wengine wanafikiri Yesu anazungumza kuhusu msamaha kwa ujumla, na wengine wanaamini Yesu anawapa wanafunzi mamlaka ya kuwasamehe wengine. Katika lugha ya asili, inasema Yesu anawapa watu wake mamlaka ya kutangaza wakati Mungu amesamehe watu. Wakati watu wanakubali ujumbe ambao wanafunzi wanauleta, wanafunzi wanatangaza kwamba Mungu anawasamehe watu hao. Wakati watu wanakataa ujumbe ambao wanafunzi wanawaleta, wanafunzi wanatangaza kwamba Mungu hawasamehe. Mungu ndiye yule ambaye anawasamehe watu.</w:t>
      </w:r>
    </w:p>
    <w:p>
      <w:pPr/>
      <w:r>
        <w:rPr>
          <w:lang w:val="sw_KE" w:bidi="sw_KE"/>
        </w:rPr>
      </w:r>
      <w:r>
        <w:rPr>
          <w:lang w:val="sw_KE" w:bidi="sw_KE"/>
        </w:rPr>
        <w:t>Tomaso hakuwa pamoja na wanafunzi wakati Yesu alipokuja kwao katika nyumba iliyofungwa. Yeye ni mmoja wa wanafunzi kumi na wawili, na jina lake lingine ni "Pacha." Baadaye, wanafunzi wengine walimwambia Tomasi, "Tumemwona Bwana," ikimaanisha Yesu. Hili ni jambo lile lile alilosema Maria baada ya kumwona Yesu. Tomaso alisema alihitaji kumwona Yesu mwenyewe na kugusa majeraha yake mwenyewe ili kuamini kwamba Yesu yuko hai. Tomaso alitaka kuona alama hizo mikononi mwa Yesu na kuweka kidole chake katika alama za misumari na mkono wake upande wa Yesu ambapo mkuki ulichoma.</w:t>
      </w:r>
    </w:p>
    <w:p>
      <w:pPr/>
      <w:r>
        <w:rPr>
          <w:lang w:val="sw_KE" w:bidi="sw_KE"/>
        </w:rPr>
      </w:r>
      <w:r>
        <w:rPr>
          <w:lang w:val="sw_KE" w:bidi="sw_KE"/>
        </w:rPr>
        <w:t>Sitisha hapa na mjadili swali hili kama kikundi: Zungumzeni kuhusu wakati wewe au mtu unayemjua alijeruhiwa. Ni aina gani ya kovu uliyopata baada ya jeraha lako kuponywa? Sitisha sauti hii hapa.</w:t>
      </w:r>
    </w:p>
    <w:p>
      <w:pPr/>
      <w:r>
        <w:rPr>
          <w:lang w:val="sw_KE" w:bidi="sw_KE"/>
        </w:rPr>
      </w:r>
      <w:r>
        <w:rPr>
          <w:lang w:val="sw_KE" w:bidi="sw_KE"/>
        </w:rPr>
        <w:t>Siku nane baadaye, wanafunzi wako tena katika chumba kilicho na milango iliyofungwa. Ilikuwa Jumapili iliyofuata baada ya Jumapili ambayo Yesu alikuwa amefufuka kutoka kwa wafu. Wanafunzi pengine bado wanawaogopa viongozi wa Kiyahudi, hata ingawa walimwona Yesu akiwa hai siku nane zilizopita. Wanafunzi pengine walikusanyika katika nyumba hii kila jioni. Wakati huu, Tomaso pia yuko pamoja na wanafunzi katika chumba kilichofungwa. Yesu anakuja na kusimama pamoja nao tena. Tena, anawasalimu kwa kusema, "Amani iwe pamoja nawe!" Pengine ni muujiza mwingine kwamba Yesu anakuja chumbani hata ingawa milango imefungwa.</w:t>
      </w:r>
    </w:p>
    <w:p>
      <w:pPr/>
      <w:r>
        <w:rPr>
          <w:lang w:val="sw_KE" w:bidi="sw_KE"/>
        </w:rPr>
      </w:r>
      <w:r>
        <w:rPr>
          <w:lang w:val="sw_KE" w:bidi="sw_KE"/>
        </w:rPr>
        <w:t>Yesu anamwambia Tomaso aweke kidole chake mikononi mwa Yesu, na kuona alama za misumari mikononi mwake. Yesu pia anamwambia Tomaso aweke mkono wake ubavuni mwa Yesu ili kuhisi jeraha lililosababishwa na mkuki. Yesu alijua Tomaso alitaka uthibitisho kwamba Yesu alikuwa hai. Yesu anataka Tomaso aache kuwa na mashaka na kuanza kuamini kwamba Yesu yuko hai. Simulizi haisemi kwamba Tomaso aliweka kidole chake kwenye alama za misumari, au kwamba aliweka mkono wake ubavuni mwa Yesu. Badala yake, Tomaso anamwita Yesu "Bwana wangu na Mungu wangu." Hii ina maana Tomaso anaamini Yesu ni yule ambaye anatawala juu yake, na Yesu ni Mungu ambaye anamwabudu Yesu anajibu kwamba Tomaso anaamini Yesu yuko hai kwa sababu Tomaso alimwona Yesu. Yesu anasema kwamba watu ambao wanaamini bila kumwona Yesu wao wenyewe wamebarikiwa, au wamepata kibali cha Mungu. Hii ni pamoja na watu wote ambao wanamwamini Yesu baada ya Yesu kurudi mbinguni. Msemo unaanza na "heri," ambayo ilikuwa njia ya kawaida ya kuanza msemo wa hekima wakati wa Yesu.</w:t>
      </w:r>
    </w:p>
    <w:p>
      <w:pPr/>
      <w:r>
        <w:rPr>
          <w:lang w:val="sw_KE" w:bidi="sw_KE"/>
        </w:rPr>
      </w:r>
      <w:r>
        <w:rPr>
          <w:lang w:val="sw_KE" w:bidi="sw_KE"/>
        </w:rPr>
        <w:t>Hatimaye, mwandishi Yohana anatoa maelezo ya asili. Yohana anawaambia wasikilizaji kwamba Yesu alifanya miujiza mingine mingi mbele ya wanafunzi wake. Miujiza hii mingine ya Yesu haiko katika kitabu hiki. Watu wengi wanafikiri hii ni kuhusu maisha na kazi yote ya Yesu, ikimaanisha Yesu alifanya miujiza mingine katika kipindi chote cha huduma yake kwa watu. Wanaamini taarifa hii ni muhtasari wa kitabu chote na kwamba huu ulikuwa mwisho wa awali wa kitabu cha Yohana. Watu wengine wanafikiri hii ina maana Yesu alifanya miujiza mingine baada ya kufufuka kutoka kwa wafu.</w:t>
      </w:r>
    </w:p>
    <w:p>
      <w:pPr/>
      <w:r>
        <w:rPr>
          <w:lang w:val="sw_KE" w:bidi="sw_KE"/>
        </w:rPr>
      </w:r>
      <w:r>
        <w:rPr>
          <w:lang w:val="sw_KE" w:bidi="sw_KE"/>
        </w:rPr>
        <w:t>Yohana anasema kuna sababu mbili ambazo zilimfanya kurekodi ishara hizi za Yesu. Kwanza, alirekodi ili watu waamini Yesu ni Kristo, Mwana wa Mungu. "Kristo" na "Masihi" zina maana sawa katika lugha za asili. "Kristo" na "Masihi" inamaanisha yule ambaye Mungu anamtia mafuta, au yule ambaye Mungu anamchagua kuwa kiongozi wao na mwokozi. "Mwana wa Mungu" ina maana Yesu ana asili sawa na Mungu, na kwamba Mungu Baba ana uhusiano wa karibu na Yesu kama Mwana wake. Watu wengi wanaamini wasikilizaji wa Yohana hawakuwa waumini kamili, kwa hiyo aliandika kitabu hiki kwa ajili yao waanze kumwamini Yesu. Wengine wanaamini wasomaji tayari walikuwa waumini na walihitaji kuimarishwa katika imani yao.</w:t>
      </w:r>
    </w:p>
    <w:p>
      <w:pPr/>
      <w:r>
        <w:rPr>
          <w:lang w:val="sw_KE" w:bidi="sw_KE"/>
        </w:rPr>
      </w:r>
      <w:r>
        <w:rPr>
          <w:lang w:val="sw_KE" w:bidi="sw_KE"/>
        </w:rPr>
        <w:t>Yohana pia aliandika ishara hizi ili watu ambao wanamwamini Yesu wawe na uzima kwa jina la Yesu. Maisha haya ni maisha ya kiroho na Mungu. "Kwa jina la Yesu" inamaanisha kwamba tuna uzima kupitia Yesu. Wakati wa Yesu, "jina" la mtu liliwakilisha kila kitu muhimu kuhusu mtu.</w:t>
      </w:r>
    </w:p>
    <w:p>
      <w:pPr/>
      <w:r>
        <w:rPr>
          <w:lang w:val="sw_KE" w:bidi="sw_KE"/>
        </w:rPr>
      </w:r>
      <w:r>
        <w:rPr>
          <w:lang w:val="sw_KE" w:bidi="sw_KE"/>
        </w:rPr>
        <w:t>Sitisha hapa na mjadili swali hili kama kikundi: Zungumzeni kuhusu majina katika utamaduni wenu. Jina lako linamaanisha nini? Katika utamaduni wako, kwa nini watu huchagua majina fulani kwa ajili ya watu? Nani anachagua jina na kwa nini?</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20:19–31 katika tafsiri rahisi zaidi kuelewa.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Simulizi hii ina matukio manne.</w:t>
      </w:r>
    </w:p>
    <w:p>
      <w:pPr/>
      <w:r>
        <w:rPr>
          <w:lang w:val="sw_KE" w:bidi="sw_KE"/>
        </w:rPr>
      </w:r>
      <w:r>
        <w:rPr>
          <w:b/>
          <w:lang w:val="sw_KE" w:bidi="sw_KE"/>
        </w:rPr>
        <w:t>Katika tukio la kwanza:</w:t>
      </w:r>
      <w:r>
        <w:rPr>
          <w:lang w:val="sw_KE" w:bidi="sw_KE"/>
        </w:rPr>
        <w:t xml:space="preserve"> Yesu anaonekana ghafla kwa wanafunzi wakati milango ya nyumba imefungwa. Yesu anazungumza nao.</w:t>
      </w:r>
    </w:p>
    <w:p>
      <w:pPr/>
      <w:r>
        <w:rPr>
          <w:lang w:val="sw_KE" w:bidi="sw_KE"/>
        </w:rPr>
      </w:r>
      <w:r>
        <w:rPr>
          <w:b/>
          <w:lang w:val="sw_KE" w:bidi="sw_KE"/>
        </w:rPr>
        <w:t>Katika tukio la pili:</w:t>
      </w:r>
      <w:r>
        <w:rPr>
          <w:lang w:val="sw_KE" w:bidi="sw_KE"/>
        </w:rPr>
        <w:t xml:space="preserve"> Tomasi, mmoja wa wanafunzi, anasikia kuhusu Yesu kuja kuwaona wanafunzi wengine wote. Tomaso hakuwa pale Yesu alipokuja, na anataka kumwona Yesu yeye mwenyewe.</w:t>
      </w:r>
    </w:p>
    <w:p>
      <w:pPr/>
      <w:r>
        <w:rPr>
          <w:lang w:val="sw_KE" w:bidi="sw_KE"/>
        </w:rPr>
      </w:r>
      <w:r>
        <w:rPr>
          <w:b/>
          <w:lang w:val="sw_KE" w:bidi="sw_KE"/>
        </w:rPr>
        <w:t>Katika tukio la tatu:</w:t>
      </w:r>
      <w:r>
        <w:rPr>
          <w:lang w:val="sw_KE" w:bidi="sw_KE"/>
        </w:rPr>
        <w:t xml:space="preserve"> Siku nane baadaye, Yesu anakuja kwa wanafunzi mara ya pili wakiwa katika nyumba iliyofungwa. Yesu anamwambia Tomaso aweke vidole vyake kwenye alama za misumari za Yesu na mkono wake upande wa Yesu. Yesu anasema watu wamebarikiwa ambao wanaamini bila kumwona.</w:t>
      </w:r>
    </w:p>
    <w:p>
      <w:pPr/>
      <w:r>
        <w:rPr>
          <w:lang w:val="sw_KE" w:bidi="sw_KE"/>
        </w:rPr>
      </w:r>
      <w:r>
        <w:rPr>
          <w:b/>
          <w:lang w:val="sw_KE" w:bidi="sw_KE"/>
        </w:rPr>
        <w:t>Katika tukio la nne:</w:t>
      </w:r>
      <w:r>
        <w:rPr>
          <w:lang w:val="sw_KE" w:bidi="sw_KE"/>
        </w:rPr>
        <w:t xml:space="preserve"> Mwandishi Yohana anatoa maelezo ya asili kuhusu kwa nini alirekodi hadithi hizi na miujiza ya Yesu.</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Viongozi wa Kiyahudi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Thomaso</w:t>
      </w:r>
    </w:p>
    <w:p>
      <w:pPr>
        <w:pStyle w:val="ListBullet"/>
        <w:spacing w:line="240" w:lineRule="auto"/>
        <w:ind w:left="720"/>
      </w:pPr>
      <w:r>
        <w:rPr>
          <w:lang w:val="sw_KE" w:bidi="sw_KE"/>
        </w:rPr>
      </w:r>
      <w:r>
        <w:rPr>
          <w:lang w:val="sw_KE" w:bidi="sw_KE"/>
        </w:rPr>
        <w:t>Na Yohana, mwandishi wa kitabu hiki</w:t>
      </w:r>
    </w:p>
    <w:p>
      <w:pPr/>
      <w:r>
        <w:rPr>
          <w:lang w:val="sw_KE" w:bidi="sw_KE"/>
        </w:rPr>
      </w:r>
      <w:r>
        <w:rPr>
          <w:lang w:val="sw_KE" w:bidi="sw_KE"/>
        </w:rPr>
        <w:t>Kama kikundi, zingatia sehemu hizi za mpangilio wa simulizi:</w:t>
      </w:r>
    </w:p>
    <w:p>
      <w:pPr/>
      <w:r>
        <w:rPr>
          <w:lang w:val="sw_KE" w:bidi="sw_KE"/>
        </w:rPr>
      </w:r>
      <w:r>
        <w:rPr>
          <w:lang w:val="sw_KE" w:bidi="sw_KE"/>
        </w:rPr>
        <w:t>Katika tukio la kwanza, kumbuka kwamba ni siku hiyo ambayo Yesu alifufuka kutoka kwa wafu. Asubuhi mapema, Maria alikwenda kaburini na kupata jiwe limevingirishwa. Alimwambia Petro na mwanafunzi mwingine, na pia waliona kaburi tupu. Maria alirudi na kuzungumza na Yesu kaburini, na alichukua ujumbe kwa wanafunzi asubuhi hiyo hiyo. Matukio haya yote yalitokea siku ya Jumapili, siku ya kwanza ya wiki. Sasa, ni jioni ya siku hiyo hiyo. Wanafunzi wote wako pamoja katika nyumba iliyofungwa kwa sababu wanaogopa viongozi wa Kiyahudi.</w:t>
      </w:r>
    </w:p>
    <w:p>
      <w:pPr/>
      <w:r>
        <w:rPr>
          <w:lang w:val="sw_KE" w:bidi="sw_KE"/>
        </w:rPr>
      </w:r>
      <w:r>
        <w:rPr>
          <w:lang w:val="sw_KE" w:bidi="sw_KE"/>
        </w:rPr>
        <w:t>Ghafla, Yesu anaonekana! Yesu anasimama pamoja na wanafunzi katika chumba kilichofungwa. Kumbuka kwamba pengine ilikuwa muujiza kwamba aliingia ndani ingawa milango ilikuwa imefungwa. Kitu cha kwanza anachowaambia wanafunzi ni, "Amani iwe pamoja nanyi!" Kumbuka, hii ni salamu ya kawaida ya Kiyahudi, lakini pia ililenga kuwafariji na kuwapa amani. Kumbuka kwamba Yesu pia alionyesha wanafunzi mikono yake na upande, ikimaanisha majeraha kwenye mikono yake na upande. Kumbuka, majeraha kutoka kwa misumari pengine yalikuwa kwenye vifundo vya mikono yake kwa sababu hapo ndipo askari wa Kirumi waliweka misumari. Yesu alikuwa akionyesha wanafunzi kwamba ni yeye, Yesu yule ambaye alisulubishwa.</w:t>
      </w:r>
    </w:p>
    <w:p>
      <w:pPr/>
      <w:r>
        <w:rPr>
          <w:lang w:val="sw_KE" w:bidi="sw_KE"/>
        </w:rPr>
      </w:r>
      <w:r>
        <w:rPr>
          <w:lang w:val="sw_KE" w:bidi="sw_KE"/>
        </w:rPr>
        <w:t>Itikio la wanafunzi ni furaha. Wana furaha sana, sana. Kumbuka kwamba Yesu anasema, "Amani iwe pamoja nanyi!" tena. Kisha, anawaambia kwamba anatuma wanafunzi ulimwenguni kwa njia sawa na ambayo Mungu alimtuma Yesu ulimwenguni. Kumbuka pia kwamba Yesu anawapumua na kusema, "Pokeeni Roho Mtakatifu." Hatimaye, Yesu anasema kama wanafunzi wanasamehe dhambi za watu wengine, Mungu atawasamehe watu hao kwa dhambi zao. Kwa njia hiyo hiyo, kama wanafunzi hawasamehe dhambi za watu wengine, Mungu hatawasamehe watu hao. Ikiwa Mungu anawasamehe watu, wanabaki kusamehewa, na Mungu hatawaadhibu. Pia, ikiwa Mungu hawasamehe watu, wanabaki bila kusamehewa. Yesu anataka wanafunzi wajue kwamba watatenda chini ya mamlaka ya Yesu wanapozungumza na watu ulimwenguni.</w:t>
      </w:r>
    </w:p>
    <w:p>
      <w:pPr/>
      <w:r>
        <w:rPr>
          <w:lang w:val="sw_KE" w:bidi="sw_KE"/>
        </w:rPr>
      </w:r>
      <w:r>
        <w:rPr>
          <w:lang w:val="sw_KE" w:bidi="sw_KE"/>
        </w:rPr>
        <w:t>Katika tukio la pili, Tomaso anazungumza na wanafunzi wengine. Tomaso ni mwanafunzi wa Yesu, na jina lake lingine ni "Pacha." Kumbuka kwamba Tomaso hakuwa pale wakati Yesu alipoonekana katika chumba kilichofungwa na kuzungumza na wanafunzi. Wanafunzi wengine wanamwambia Tomaso kuhusu kumwona Bwana, yaani Yesu. Tomaso anasema hataamini kwamba Yesu yuko hai isipokuwa amwone Yesu mwenyewe. Tomaso hata anataka kuweka vidole vyake katika alama za misumari kwenye mikono ya Yesu na mkono wake ubavuni mwa Yesu. Kumbuka kwamba Tomaso hakuamini neno la wanafunzi wengine, hata ingawa wanafunzi wengine walimwambia Tomaso kwamba walimwona Yesu.</w:t>
      </w:r>
    </w:p>
    <w:p>
      <w:pPr/>
      <w:r>
        <w:rPr>
          <w:lang w:val="sw_KE" w:bidi="sw_KE"/>
        </w:rPr>
      </w:r>
      <w:r>
        <w:rPr>
          <w:lang w:val="sw_KE" w:bidi="sw_KE"/>
        </w:rPr>
        <w:t>Tukio la tatu linatokea siku nane baada ya Jumapili wakati Yesu alifufuka kutoka kwa wafu. Kumbuka kwamba tukio hili ni sawa sana na tukio la kwanza—wanafunzi wako pamoja tena katika nyumba iliyofungwa. Tofauti kuu ni kwamba wakati huu, Tomaso yuko pamoja na wanafunzi. Yesu anaonekana kwao ghafla, kama vile mara ya kwanza. Pengine ni muujiza mwingine kwamba Yesu alikuja chumbani hata ingawa mlango ulikuwa umefungwa.</w:t>
      </w:r>
    </w:p>
    <w:p>
      <w:pPr/>
      <w:r>
        <w:rPr>
          <w:lang w:val="sw_KE" w:bidi="sw_KE"/>
        </w:rPr>
      </w:r>
      <w:r>
        <w:rPr>
          <w:lang w:val="sw_KE" w:bidi="sw_KE"/>
        </w:rPr>
        <w:t>Kitu cha kwanza ambacho Yesu anasema pia ni sawa: "Amani iwe pamoja nanyi!" Wakati huu, Yesu anazungumza moja kwa moja na Tomasi. Yesu anamwambia Tomaso aweke kidole chake kwenye mikono ya Yesu, angalie alama za misumari mikononi mwake, na aweke mkono wake ubavuni mwa Yesu. Yesu anamwambia Tomaso aache kutokuamini na kuanza kuamini! Kumbuka kwamba Yesu anajua Tomaso anataka aina hii ya uthibitisho kwamba Yesu yuko hai. Pia, kumbuka kwamba simulizi haisemi kama Tomaso kwa kweli aliweka kidole chake mikononi mwa Yesu au ubavuni mwa Yesu. Badala yake, Tomaso anasema, "Bwana wangu na Mungu wangu." Kumbuka kwamba Yesu anamwambia Tomaso anaamini kwa sababu anamwona Yesu. Yesu anasema watu wamebarikiwa, au kupata kibali cha Mungu, wanapoamini bila kumwona.</w:t>
      </w:r>
    </w:p>
    <w:p>
      <w:pPr/>
      <w:r>
        <w:rPr>
          <w:lang w:val="sw_KE" w:bidi="sw_KE"/>
        </w:rPr>
      </w:r>
      <w:r>
        <w:rPr>
          <w:lang w:val="sw_KE" w:bidi="sw_KE"/>
        </w:rPr>
        <w:t>Katika tukio la nne, kumbuka hii pengine ni kauli ya muhtasari wa kitabu chote cha Yohana. Kumbuka Yohana, mwandishi wa kitabu hiki, anatoa maelezo ya asili. Yohana anasema Yesu alifanya miujiza mingine mingi mbele ya wanafunzi wake, na miujiza hiyo mingine haikuandikwa katika kitabu hiki. Yohana pia anatoa madhumuni mawili ya kuandika kitabu hiki. Kusudi la kwanza ni ili watu waamini kwamba Yesu ndiye Kristo, Mwana wa Mungu. Madhumuni ya pili ni ili watu ambao wanaamini wawe na uzima kwa jina la Yesu. "Uzima kwa jina la Yesu" inamaanisha kuishi milele na Mungu kwa sababu ya kile Yesu alichofanya. Pia ina maana kuwa na maisha mapya na kamilifu sasa duniani.</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20:19–31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Simulizi hii ina matukio 4.</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Viongozi wa Kiyahudi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Tomaso</w:t>
      </w:r>
    </w:p>
    <w:p>
      <w:pPr>
        <w:pStyle w:val="ListBullet"/>
        <w:spacing w:line="240" w:lineRule="auto"/>
        <w:ind w:left="720"/>
      </w:pPr>
      <w:r>
        <w:rPr>
          <w:lang w:val="sw_KE" w:bidi="sw_KE"/>
        </w:rPr>
      </w:r>
      <w:r>
        <w:rPr>
          <w:lang w:val="sw_KE" w:bidi="sw_KE"/>
        </w:rPr>
        <w:t>Na Yohana, mwandishi wa kitabu hiki</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nyakati fulani za igizo, sitisha igizo na muulize yule anayeigiza mhusika, "Unahisi nini au unafikiria nini?" Mtu anayeigiza mhusika huyo anapaswa kujibu kile ambacho angekuwa anahisi au kufikiria iwapo angekuwa mhusika huyo. Kisha endelea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Wanafunzi wako katika nyumba iliyofungwa siku ya Jumapili jioni. Wanafunzi wako katika chumba kilichofungwa kwa sababu wanawaogopa viongozi wa Kiyahudi. Ghafla, Yesu anakuja chumbani wakati milango imefungwa. Yesu anasema, "Amani iwe pamoja nanyi!"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wanaowaigiza wale wanafunzi, "Mnahisi vipi?" Watu wanaweza kujibu mambo kama, "Kushangaa jinsi Yesu alivyoingia chumbani kwa kuwa milango ilikuwa imefungwa," au "Kushtuka kwamba Yesu amesimama pamoja nasi!" au "Ninafurahi kwamba Yesu alisema 'Amani' kwetu kwa sababu sote tunaogopa sasa."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anawaonyesha wanafunzi majeraha yaliyo mikononi na ubavuni mwake. Wanafunzi wanafurahi sana, sana kumwona Bwana wao, Yesu, akiwa hai.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nini?" Mtu anaweza kujibu mambo kama, "Ninafurahi kuwaona wanafunzi wangu tena," au "Ninafurahi kushiriki wakati huu maalum na marafiki wangu," au "Ninataka wanafunzi wangu wahisi amani."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anasema tena, "Amani iwe nanyi!" Kisha, anawaambia wanafunzi kwamba kwa njia sawa na Baba yao Mungu mbinguni alimtuma Yesu ulimwenguni, sasa Yesu anawatuma wanafunzi ulimwenguni. Kisha, Yesu anawapumulia wanafunzi na kusema, "Pokeeni Roho Mtakatifu."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wanaowaigiza wale wanafunzi, "Mnahisi vipi?" Watu wanaweza kujibu mambo kama, "Kujaribu kuelewa kile Yesu anamaanisha kuhusu kututuma ulimwenguni," au "Wanashangaa kwamba Yesu alituambia tupokee Roho Mtakatifu," au "Nimefurahi kwamba Yesu angetuma kama Mungu alimtuma Yesu ulimwenguni."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anawaambia wanafunzi kwamba ikiwa watasamehe dhambi za watu wengine, Mungu atawasamehe watu hao dhambi zao. Ikiwa wanafunzi hawatamsamehe mtu, Mungu hatawasamehe watu hao.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wanaowaigiza wanafunzi, "Mnahisi vipi?" Watu wanaweza kujibu mambo kama, "Nimechanganyikiwa kuhusu kile Yesu anamaanisha," au "Wanajiuliza jinsi Yesu anaweza kutuamini kwa aina hii ya mamlaka ya kutenda kwa niaba yake," au "Natumaini kwamba Yesu ataelezea jambo hili zaidi."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Tomaso hayuko pamoja na wanafunzi wakati Yesu anapokuja kwao. Wanafunzi wanamwambia Tomasi, "Tumemwona Bwana!" Tomaso hawaamini. Tomaso anawaambia anataka kumwona Yesu kwa ajili yake mwenyewe. Tomaso anataka kuweka kidole chake mwenyewe kwenye alama za misumari mikononi mwa Yesu, na mkono wake mwenyewe ubavuni mwa Yesu.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Tomaso, "Unahisi nini?" Mtu anaweza kujibu mambo kama, "Nina wivu kwamba sikuweza kumwona Yesu pamoja na wanafunzi wengine," au "Natumaini kwamba Yesu atarudi tena ili niweze kumwona mwenyewe," au "Sina hakika kama Yesu yuko hai kweli kwa sababu sikumwona kwa ajili yangu mwenyewe."</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Siku nane baadaye, wanafunzi wako tena katika chumba kilichofungwa. Wakati huu, Tomaso yuko pamoja nao. Ghafla, Yesu anaonekana chumbani pamoja nao tena, hata ingawa milango imefungwa! Yesu awaambia, "Amani iwe nanyi!" Kisha Yesu anamwambia Tomaso aweke kidole chake katika alama za misumari kwenye mikono ya Yesu na ubavuni mwa Yesu. Tomaso anamwambia Yesu, "Bwana wangu na Mungu wangu!"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Tomaso, "Unahisi nini?" Mtu anaweza kujibu mambo kama, "Yesu alijua vipi kwamba nilitaka kuona alama za misumari yake na kuweka kidole changu juu yake, na kuweka mkono wangu ubavuni pake?" au "Ninaamini kwamba Yesu yuko hai, na kwamba kwa kweli yeye ni mteule wa Mungu," au "Sihitaji kuweka mkono wangu ubavuni mwake au kugusa alama za misumari yake—ninaamini Yesu kweli ni Mungu."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anamwambia Tomaso kwamba Tomaso anaamini kwa sababu anamwona Yesu. Yesu anasema kwamba watu ambao wanaamini bila kumwona Yesu wamebarikiwa au wamepata kibali cha Mungu.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wanaowaigiza wale wanafunzi wengine, "Mnahisi vipi?" Watu wanaweza kujibu mambo kama, "Mtu anawezaje kubarikiwa zaidi kuliko sisi, kwa sababu tunamwona Yesu akiwa hai kwa macho yetu wenyewe?" au "Pia tunaamini Yesu ni Bwana wetu na kwamba Yesu ni Mungu," au "Tunajiuliza Yesu anamaanisha nini anaposema kuwa watu hawa watabarikiwa."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Yohana, mwandishi wa kitabu, anatoa maelezo ya usuli. Anasema kwamba Yesu alifanya miujiza mingine mingi mbele ya wanafunzi wake. Yohana hakurekodi miujiza hii mingine katika kitabu chake. Yohana aliandika kitabu ili watu wapate kuamini kwamba Yesu ndiye Kristo, Mwana wa Mungu. Yohana pia aliandika kitabu hiki ili watu ambao wanamwamini Yesu wawe na uzima kwa jina la Yesu.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John, "Unahisi nini?" Mtu anaweza kujibu mambo kama, "Ninatumaini kwamba watu wengi watamwamini Yesu baada ya kusoma kitabu hiki," au "Ninafurahi kuweza kushiriki kuhusu Yesu na miujiza yake na watu ambao wanasoma kitabu hiki," au "Ninataka watu wengi wawe na uzima kwa jina la Yesu."</w:t>
      </w:r>
      <w:r>
        <w:rPr>
          <w:lang w:val="sw_KE" w:bidi="sw_KE"/>
        </w:rPr>
      </w:r>
    </w:p>
    <w:p>
      <w:pPr>
        <w:pStyle w:val="Heading3"/>
      </w:pPr>
      <w:r>
        <w:rPr>
          <w:lang w:val="sw_KE" w:bidi="sw_KE"/>
        </w:rPr>
        <w:t>Kujaza Mapengo</w:t>
      </w:r>
    </w:p>
    <w:p>
      <w:pPr/>
      <w:r>
        <w:rPr>
          <w:lang w:val="sw_KE" w:bidi="sw_KE"/>
        </w:rPr>
      </w:r>
      <w:r>
        <w:rPr>
          <w:lang w:val="sw_KE" w:bidi="sw_KE"/>
        </w:rPr>
        <w:t>Sikiliza toleo la sauti la Yohana 20:19–31 katika tafsiri rahisi zaidi kuelewa.</w:t>
      </w:r>
    </w:p>
    <w:p>
      <w:pPr/>
      <w:r>
        <w:rPr>
          <w:lang w:val="sw_KE" w:bidi="sw_KE"/>
        </w:rPr>
      </w:r>
      <w:r>
        <w:rPr>
          <w:lang w:val="sw_KE" w:bidi="sw_KE"/>
        </w:rPr>
        <w:t>Katika hatua hii kikundi kitajadili maneno muhimu na istilahi zilizomo katika simulizi hii.</w:t>
      </w:r>
    </w:p>
    <w:p>
      <w:pPr/>
      <w:r>
        <w:rPr>
          <w:lang w:val="sw_KE" w:bidi="sw_KE"/>
        </w:rPr>
      </w:r>
      <w:r>
        <w:rPr>
          <w:b/>
          <w:lang w:val="sw_KE" w:bidi="sw_KE"/>
        </w:rPr>
        <w:t>Wanafunzi</w:t>
      </w:r>
      <w:r>
        <w:rPr>
          <w:lang w:val="sw_KE" w:bidi="sw_KE"/>
        </w:rPr>
        <w:t xml:space="preserve"> wako pamoja jioni siku ya kwanza ya wiki. Katika utamaduni wa Kiyahudi, siku ya kwanza ya wiki ni Jumapili. Wanafunzi walimfuata Yesu na kujifunza kutoka kwake. Inawezekana wanafunzi wote kumi kati ya 12 walikuwa pale jioni hiyo, na pengine wanafunzi wengine pia. Tumia neno sawa kwa wanafunzi kama vile ulilotumia katika simulizi za awali. Kwa maelezo zaidi kuhusu </w:t>
      </w:r>
      <w:r>
        <w:rPr>
          <w:lang w:val="sw_KE" w:bidi="sw_KE"/>
        </w:rPr>
        <w:t>wanafunzi</w:t>
      </w:r>
      <w:r>
        <w:rPr>
          <w:lang w:val="sw_KE" w:bidi="sw_KE"/>
        </w:rPr>
        <w:t>, rejelea Faharasa Kuu.</w:t>
      </w:r>
    </w:p>
    <w:p>
      <w:pPr/>
      <w:r>
        <w:rPr>
          <w:lang w:val="sw_KE" w:bidi="sw_KE"/>
        </w:rPr>
      </w:r>
      <w:r>
        <w:rPr>
          <w:lang w:val="sw_KE" w:bidi="sw_KE"/>
        </w:rPr>
        <w:t xml:space="preserve">Wanafunzi wako katika nyumba iliyofungwa. Walifunga milango ya chumba au nyumba kwa sababu waliogopa </w:t>
      </w:r>
      <w:r>
        <w:rPr>
          <w:b/>
          <w:lang w:val="sw_KE" w:bidi="sw_KE"/>
        </w:rPr>
        <w:t>Wayahudi</w:t>
      </w:r>
      <w:r>
        <w:rPr>
          <w:lang w:val="sw_KE" w:bidi="sw_KE"/>
        </w:rPr>
        <w:t xml:space="preserve">, yaani viongozi wa Kiyahudi. Tumia neno lile lile kwa Wayahudi kama ulivyotumia katika vifungu vya awali. Kwa maelezo zaidi kuhusu </w:t>
      </w:r>
      <w:r>
        <w:rPr>
          <w:lang w:val="sw_KE" w:bidi="sw_KE"/>
        </w:rPr>
        <w:t>wayahudi</w:t>
      </w:r>
      <w:r>
        <w:rPr>
          <w:lang w:val="sw_KE" w:bidi="sw_KE"/>
        </w:rPr>
        <w:t>, rejelea Faharasa Kuu.</w:t>
      </w:r>
    </w:p>
    <w:p>
      <w:pPr/>
      <w:r>
        <w:rPr>
          <w:lang w:val="sw_KE" w:bidi="sw_KE"/>
        </w:rPr>
      </w:r>
      <w:r>
        <w:rPr>
          <w:lang w:val="sw_KE" w:bidi="sw_KE"/>
        </w:rPr>
        <w:t xml:space="preserve">Yesu anaonekana ghafla katika chumba kilichofungwa na kusema, "Amani iwe nanyi!" </w:t>
      </w:r>
      <w:r>
        <w:rPr>
          <w:b/>
          <w:lang w:val="sw_KE" w:bidi="sw_KE"/>
        </w:rPr>
        <w:t>Amani</w:t>
      </w:r>
      <w:r>
        <w:rPr>
          <w:lang w:val="sw_KE" w:bidi="sw_KE"/>
        </w:rPr>
        <w:t xml:space="preserve"> inamaanisha zaidi ya kutokuwepo kwa migogoro au vita pekee. Yesu alitaka wanafunzi wake wawe watulivu na kuishi pamoja kwa umoja na upendo. Tumia neno sawa kwa amani kama vile ulilotumia katika simulizi za awali. Kwa maelezo zaidi kuhusu </w:t>
      </w:r>
      <w:r>
        <w:rPr>
          <w:lang w:val="sw_KE" w:bidi="sw_KE"/>
        </w:rPr>
        <w:t>amani</w:t>
      </w:r>
      <w:r>
        <w:rPr>
          <w:lang w:val="sw_KE" w:bidi="sw_KE"/>
        </w:rPr>
        <w:t>, rejelea Faharasa Kuu.</w:t>
      </w:r>
    </w:p>
    <w:p>
      <w:pPr/>
      <w:r>
        <w:rPr>
          <w:lang w:val="sw_KE" w:bidi="sw_KE"/>
        </w:rPr>
      </w:r>
      <w:r>
        <w:rPr>
          <w:lang w:val="sw_KE" w:bidi="sw_KE"/>
        </w:rPr>
        <w:t xml:space="preserve">Yesu anawaonyesha wanafunzi alama katika mikono yake na ubavuni mwake. Wanafunzi wanafurahi sana, sana kumwona </w:t>
      </w:r>
      <w:r>
        <w:rPr>
          <w:b/>
          <w:lang w:val="sw_KE" w:bidi="sw_KE"/>
        </w:rPr>
        <w:t>Bwana</w:t>
      </w:r>
      <w:r>
        <w:rPr>
          <w:lang w:val="sw_KE" w:bidi="sw_KE"/>
        </w:rPr>
        <w:t xml:space="preserve">. Bwana alikuwa neno la heshima kwa Yesu ambalo linaweza kutafsiriwa "bwana." Pia ilikuwa njia kwa wafuasi wa Yesu kumrejelea Yesu kama Mungu na bwana. Tumia neno sawa kwa bwana kama vile ulilotumia katika simulizi za awali. Kwa maelezo zaidi kuhusu </w:t>
      </w:r>
      <w:r>
        <w:rPr>
          <w:lang w:val="sw_KE" w:bidi="sw_KE"/>
        </w:rPr>
        <w:t>Bwana</w:t>
      </w:r>
      <w:r>
        <w:rPr>
          <w:lang w:val="sw_KE" w:bidi="sw_KE"/>
        </w:rPr>
        <w:t xml:space="preserve">, rejelea Faharasa Kuu. </w:t>
      </w:r>
    </w:p>
    <w:p>
      <w:pPr/>
      <w:r>
        <w:rPr>
          <w:lang w:val="sw_KE" w:bidi="sw_KE"/>
        </w:rPr>
      </w:r>
      <w:r>
        <w:rPr>
          <w:lang w:val="sw_KE" w:bidi="sw_KE"/>
        </w:rPr>
        <w:t xml:space="preserve">Yesu anasema anawatuma wanafunzi ulimwenguni kwa njia sawa na ile Baba alivyomtuma Yesu ulimwenguni. Yesu anataka wanafunzi wawe wawakilishi wake duniani kwa njia sawa na vile Yesu alivyokuwa mwakilishi wa Mungu Baba duniani. </w:t>
      </w:r>
      <w:r>
        <w:rPr>
          <w:b/>
          <w:lang w:val="sw_KE" w:bidi="sw_KE"/>
        </w:rPr>
        <w:t>Baba</w:t>
      </w:r>
      <w:r>
        <w:rPr>
          <w:lang w:val="sw_KE" w:bidi="sw_KE"/>
        </w:rPr>
        <w:t xml:space="preserve"> inamaanisha Mungu mbinguni.</w:t>
      </w:r>
    </w:p>
    <w:p>
      <w:pPr/>
      <w:r>
        <w:rPr>
          <w:lang w:val="sw_KE" w:bidi="sw_KE"/>
        </w:rPr>
      </w:r>
      <w:r>
        <w:rPr>
          <w:lang w:val="sw_KE" w:bidi="sw_KE"/>
        </w:rPr>
        <w:t xml:space="preserve">Yesu anawapumulia wanafunzi na kusema, "Pokeeni Roho Mtakatifu." </w:t>
      </w:r>
      <w:r>
        <w:rPr>
          <w:b/>
          <w:lang w:val="sw_KE" w:bidi="sw_KE"/>
        </w:rPr>
        <w:t>Roho Mtakatifu</w:t>
      </w:r>
      <w:r>
        <w:rPr>
          <w:lang w:val="sw_KE" w:bidi="sw_KE"/>
        </w:rPr>
        <w:t xml:space="preserve"> ni roho wa Mungu. Tumia neno sawa kwa Roho Mtakatifu kama vile ulivyotumia katika simulizi za awali. Kwa maelezo zaidi kuhusu </w:t>
      </w:r>
      <w:r>
        <w:rPr>
          <w:lang w:val="sw_KE" w:bidi="sw_KE"/>
        </w:rPr>
        <w:t>Roho Mtakatifu</w:t>
      </w:r>
      <w:r>
        <w:rPr>
          <w:lang w:val="sw_KE" w:bidi="sw_KE"/>
        </w:rPr>
        <w:t>, rejelea Faharasa Kuu.</w:t>
      </w:r>
    </w:p>
    <w:p>
      <w:pPr/>
      <w:r>
        <w:rPr>
          <w:lang w:val="sw_KE" w:bidi="sw_KE"/>
        </w:rPr>
      </w:r>
      <w:r>
        <w:rPr>
          <w:lang w:val="sw_KE" w:bidi="sw_KE"/>
        </w:rPr>
        <w:t xml:space="preserve">Yesu anawaambia wanafunzi kwamba ikiwa </w:t>
      </w:r>
      <w:r>
        <w:rPr>
          <w:b/>
          <w:lang w:val="sw_KE" w:bidi="sw_KE"/>
        </w:rPr>
        <w:t>watasamehe</w:t>
      </w:r>
      <w:r>
        <w:rPr>
          <w:lang w:val="sw_KE" w:bidi="sw_KE"/>
        </w:rPr>
        <w:t xml:space="preserve"> dhambi za watu wengine, Mungu atawasamehe watu hao dhambi zao. Ikiwa wanafunzi hawamsamehe mtu, Mungu hatamsamehe mtu huyo. </w:t>
      </w:r>
      <w:r>
        <w:rPr>
          <w:b/>
          <w:lang w:val="sw_KE" w:bidi="sw_KE"/>
        </w:rPr>
        <w:t>Msamaha</w:t>
      </w:r>
      <w:r>
        <w:rPr>
          <w:lang w:val="sw_KE" w:bidi="sw_KE"/>
        </w:rPr>
        <w:t xml:space="preserve"> una maana kutomwadhibu mtu kama anavyostahili, au kuifuta au kufuta dhambi zao.</w:t>
      </w:r>
    </w:p>
    <w:p>
      <w:pPr/>
      <w:r>
        <w:rPr>
          <w:lang w:val="sw_KE" w:bidi="sw_KE"/>
        </w:rPr>
      </w:r>
      <w:r>
        <w:rPr>
          <w:lang w:val="sw_KE" w:bidi="sw_KE"/>
        </w:rPr>
        <w:t xml:space="preserve">Simameni hapa na mjadili kama kikundi neno gani au kifungu gani cha maneno mtakachotumia kwa </w:t>
      </w:r>
      <w:r>
        <w:rPr>
          <w:b/>
          <w:lang w:val="sw_KE" w:bidi="sw_KE"/>
        </w:rPr>
        <w:t>kusamehe</w:t>
      </w:r>
      <w:r>
        <w:rPr>
          <w:lang w:val="sw_KE" w:bidi="sw_KE"/>
        </w:rPr>
        <w:t xml:space="preserve">. Tafuta neno </w:t>
      </w:r>
      <w:r>
        <w:rPr>
          <w:lang w:val="sw_KE" w:bidi="sw_KE"/>
        </w:rPr>
        <w:t>kusamehe</w:t>
      </w:r>
      <w:r>
        <w:rPr>
          <w:lang w:val="sw_KE" w:bidi="sw_KE"/>
        </w:rPr>
        <w:t xml:space="preserve"> katika Faharasa Kuu kwa maelezo zaidi. Sitisha sauti hii hapa.</w:t>
      </w:r>
    </w:p>
    <w:p>
      <w:pPr/>
      <w:r>
        <w:rPr>
          <w:lang w:val="sw_KE" w:bidi="sw_KE"/>
        </w:rPr>
      </w:r>
      <w:r>
        <w:rPr>
          <w:lang w:val="sw_KE" w:bidi="sw_KE"/>
        </w:rPr>
        <w:t xml:space="preserve">Dhambi ni tendo lolote la uasi kwa Mungu. Tumia neno lile lile kwa </w:t>
      </w:r>
      <w:r>
        <w:rPr>
          <w:b/>
          <w:lang w:val="sw_KE" w:bidi="sw_KE"/>
        </w:rPr>
        <w:t>dhambi</w:t>
      </w:r>
      <w:r>
        <w:rPr>
          <w:lang w:val="sw_KE" w:bidi="sw_KE"/>
        </w:rPr>
        <w:t xml:space="preserve"> kama ulilotumia katika vifungu vya awali. Kwa maelezo zaidi kuhusu </w:t>
      </w:r>
      <w:r>
        <w:rPr>
          <w:lang w:val="sw_KE" w:bidi="sw_KE"/>
        </w:rPr>
        <w:t>dhambi</w:t>
      </w:r>
      <w:r>
        <w:rPr>
          <w:lang w:val="sw_KE" w:bidi="sw_KE"/>
        </w:rPr>
        <w:t xml:space="preserve">, rejelea Faharasa Kuu. </w:t>
      </w:r>
    </w:p>
    <w:p>
      <w:pPr/>
      <w:r>
        <w:rPr>
          <w:lang w:val="sw_KE" w:bidi="sw_KE"/>
        </w:rPr>
      </w:r>
      <w:r>
        <w:rPr>
          <w:lang w:val="sw_KE" w:bidi="sw_KE"/>
        </w:rPr>
        <w:t xml:space="preserve">Tomaso ni mmoja wa wanafunzi kumi na wawili wa Yesu. Jina lingine la pacha. Wanafunzi wengine wanamwambia Tomaso kuhusu kumwona Yesu, lakini Tomaso anasema hataamini Yesu yuko hai </w:t>
      </w:r>
      <w:r>
        <w:rPr>
          <w:b/>
          <w:lang w:val="sw_KE" w:bidi="sw_KE"/>
        </w:rPr>
        <w:t>mpaka</w:t>
      </w:r>
      <w:r>
        <w:rPr>
          <w:lang w:val="sw_KE" w:bidi="sw_KE"/>
        </w:rPr>
        <w:t xml:space="preserve"> amwone Yesu kwa ajili yake mwenyewe. </w:t>
      </w:r>
      <w:r>
        <w:rPr>
          <w:b/>
          <w:lang w:val="sw_KE" w:bidi="sw_KE"/>
        </w:rPr>
        <w:t>Imani</w:t>
      </w:r>
      <w:r>
        <w:rPr>
          <w:lang w:val="sw_KE" w:bidi="sw_KE"/>
        </w:rPr>
        <w:t xml:space="preserve"> ina maana kuamini kwamba kile Yesu anachosema kuhusu yeye mwenyewe ni kweli. Tumia neno lile lile kwa kuamini kama ulivyotumia katika vifungu vya awali. Kwa maelezo zaidi kuhusu </w:t>
      </w:r>
      <w:r>
        <w:rPr>
          <w:lang w:val="sw_KE" w:bidi="sw_KE"/>
        </w:rPr>
        <w:t>imani</w:t>
      </w:r>
      <w:r>
        <w:rPr>
          <w:lang w:val="sw_KE" w:bidi="sw_KE"/>
        </w:rPr>
        <w:t>, rejelea Faharasa Kuu.</w:t>
      </w:r>
    </w:p>
    <w:p>
      <w:pPr/>
      <w:r>
        <w:rPr>
          <w:lang w:val="sw_KE" w:bidi="sw_KE"/>
        </w:rPr>
      </w:r>
      <w:r>
        <w:rPr>
          <w:lang w:val="sw_KE" w:bidi="sw_KE"/>
        </w:rPr>
        <w:t>Siku nane baadaye, wanafunzi wako tena katika chumba kilichofungwa. Hii ina maana ilikuwa Jumapili iliyofuata. Ilikuwa jioni tena.</w:t>
      </w:r>
    </w:p>
    <w:p>
      <w:pPr/>
      <w:r>
        <w:rPr>
          <w:lang w:val="sw_KE" w:bidi="sw_KE"/>
        </w:rPr>
      </w:r>
      <w:r>
        <w:rPr>
          <w:lang w:val="sw_KE" w:bidi="sw_KE"/>
        </w:rPr>
        <w:t xml:space="preserve">Yesu anaonekana tena na kuzungumza na Tomasi. Yesu anasema watu ambao wanaamini bila kumwona Yesu </w:t>
      </w:r>
      <w:r>
        <w:rPr>
          <w:b/>
          <w:lang w:val="sw_KE" w:bidi="sw_KE"/>
        </w:rPr>
        <w:t>wamebarikiwa</w:t>
      </w:r>
      <w:r>
        <w:rPr>
          <w:lang w:val="sw_KE" w:bidi="sw_KE"/>
        </w:rPr>
        <w:t xml:space="preserve">. Baraka maana yake ni Mungu kusaidia, kumtendea mema, au kumpendelea mtu au kitu. Jaribu kuepuka kutumia neno linalohusiana na bahati au michezo ya kubahatisha. Wakati watu wanabariki kitu, kwa kawaida ina maana kwamba wanatoa shukrani kwa hilo na kuifanya iwe tofauti kwa kitu maalum. Tumia neno lile lile kwa ajili ya bariki kama ulivyotumia katika vifungu vya awali. Kwa maelezo zaidi kuhusu </w:t>
      </w:r>
      <w:r>
        <w:rPr>
          <w:lang w:val="sw_KE" w:bidi="sw_KE"/>
        </w:rPr>
        <w:t>bariki</w:t>
      </w:r>
      <w:r>
        <w:rPr>
          <w:lang w:val="sw_KE" w:bidi="sw_KE"/>
        </w:rPr>
        <w:t>, rejelea Faharasa Kuu.</w:t>
      </w:r>
    </w:p>
    <w:p>
      <w:pPr/>
      <w:r>
        <w:rPr>
          <w:lang w:val="sw_KE" w:bidi="sw_KE"/>
        </w:rPr>
      </w:r>
      <w:r>
        <w:rPr>
          <w:lang w:val="sw_KE" w:bidi="sw_KE"/>
        </w:rPr>
        <w:t xml:space="preserve">Yesu alifanya </w:t>
      </w:r>
      <w:r>
        <w:rPr>
          <w:b/>
          <w:lang w:val="sw_KE" w:bidi="sw_KE"/>
        </w:rPr>
        <w:t>ishara</w:t>
      </w:r>
      <w:r>
        <w:rPr>
          <w:lang w:val="sw_KE" w:bidi="sw_KE"/>
        </w:rPr>
        <w:t xml:space="preserve"> nyingine nyingi za miujiza. Hizi ni ishara ambazo Mungu pekee ndiye anayeweza kuzifanya. Tumia neno lile lile kwa ishara kama ulilotumia katika vifungu vya awali. Kwa maelezo zaidi kuhusu </w:t>
      </w:r>
      <w:r>
        <w:rPr>
          <w:lang w:val="sw_KE" w:bidi="sw_KE"/>
        </w:rPr>
        <w:t>ishara</w:t>
      </w:r>
      <w:r>
        <w:rPr>
          <w:lang w:val="sw_KE" w:bidi="sw_KE"/>
        </w:rPr>
        <w:t>, rejelea Faharasa Kuu.</w:t>
      </w:r>
    </w:p>
    <w:p>
      <w:pPr/>
      <w:r>
        <w:rPr>
          <w:lang w:val="sw_KE" w:bidi="sw_KE"/>
        </w:rPr>
      </w:r>
      <w:r>
        <w:rPr>
          <w:lang w:val="sw_KE" w:bidi="sw_KE"/>
        </w:rPr>
        <w:t xml:space="preserve">Mwandishi wa kitabu hiki, Yohana, alisema aliandika ishara hizi za Yesu ili watu waamini Yesu ni </w:t>
      </w:r>
      <w:r>
        <w:rPr>
          <w:lang w:val="sw_KE" w:bidi="sw_KE"/>
        </w:rPr>
        <w:t>Kristo</w:t>
      </w:r>
      <w:r>
        <w:rPr>
          <w:lang w:val="sw_KE" w:bidi="sw_KE"/>
        </w:rPr>
        <w:t xml:space="preserve">. </w:t>
      </w:r>
      <w:r>
        <w:rPr>
          <w:b/>
          <w:lang w:val="sw_KE" w:bidi="sw_KE"/>
        </w:rPr>
        <w:t>Kristo</w:t>
      </w:r>
      <w:r>
        <w:rPr>
          <w:lang w:val="sw_KE" w:bidi="sw_KE"/>
        </w:rPr>
        <w:t xml:space="preserve"> na </w:t>
      </w:r>
      <w:r>
        <w:rPr>
          <w:b/>
          <w:lang w:val="sw_KE" w:bidi="sw_KE"/>
        </w:rPr>
        <w:t>Masihi</w:t>
      </w:r>
      <w:r>
        <w:rPr>
          <w:lang w:val="sw_KE" w:bidi="sw_KE"/>
        </w:rPr>
        <w:t xml:space="preserve"> wote wawili wanamaanisha yule ambaye Mungu anamtia mafuta na anamchagua kuwa kiongozi. Yesu ni Masihi, yaani yeye ndiye yule ambaye Mungu aliahidi kumtuma ili kuokoa watu wake. Tumia neno sawa kwa Masihi kama vile ulilotumia katika simulizi za awali. Kwa maelezo zaidi kuhusu </w:t>
      </w:r>
      <w:r>
        <w:rPr>
          <w:lang w:val="sw_KE" w:bidi="sw_KE"/>
        </w:rPr>
        <w:t>Masihi</w:t>
      </w:r>
      <w:r>
        <w:rPr>
          <w:lang w:val="sw_KE" w:bidi="sw_KE"/>
        </w:rPr>
        <w:t>, rejelea Faharasa Kuu.</w:t>
      </w:r>
    </w:p>
    <w:p>
      <w:pPr/>
      <w:r>
        <w:rPr>
          <w:lang w:val="sw_KE" w:bidi="sw_KE"/>
        </w:rPr>
      </w:r>
      <w:r>
        <w:rPr>
          <w:lang w:val="sw_KE" w:bidi="sw_KE"/>
        </w:rPr>
        <w:t xml:space="preserve">Yohana pia alitaka watu waamini kwamba Yesu ni </w:t>
      </w:r>
      <w:r>
        <w:rPr>
          <w:b/>
          <w:lang w:val="sw_KE" w:bidi="sw_KE"/>
        </w:rPr>
        <w:t>Mwana wa Mungu</w:t>
      </w:r>
      <w:r>
        <w:rPr>
          <w:lang w:val="sw_KE" w:bidi="sw_KE"/>
        </w:rPr>
        <w:t xml:space="preserve">. Hii ina maana Yesu alikuwa Masihi kutoka kwa Mungu, alikuwa Mungu mwenyewe, na alifurahia uhusiano maalum na Mungu. Tumia neno lile lile kwa Mwana wa Mungu kama ulivyotumia katika vifungu vya awali. Kwa maelezo zaidi kuhusu </w:t>
      </w:r>
      <w:r>
        <w:rPr>
          <w:lang w:val="sw_KE" w:bidi="sw_KE"/>
        </w:rPr>
        <w:t>Mwana wa Mungu</w:t>
      </w:r>
      <w:r>
        <w:rPr>
          <w:lang w:val="sw_KE" w:bidi="sw_KE"/>
        </w:rPr>
        <w:t>, rejelea Faharasa Kuu.</w:t>
      </w:r>
    </w:p>
    <w:p>
      <w:pPr/>
      <w:r>
        <w:rPr>
          <w:lang w:val="sw_KE" w:bidi="sw_KE"/>
        </w:rPr>
      </w:r>
      <w:r>
        <w:rPr>
          <w:lang w:val="sw_KE" w:bidi="sw_KE"/>
        </w:rPr>
        <w:t xml:space="preserve">Yohana alitaka watu wawe na uzima kwa jina la Yesu. </w:t>
      </w:r>
      <w:r>
        <w:rPr>
          <w:b/>
          <w:lang w:val="sw_KE" w:bidi="sw_KE"/>
        </w:rPr>
        <w:t>Uzima</w:t>
      </w:r>
      <w:r>
        <w:rPr>
          <w:lang w:val="sw_KE" w:bidi="sw_KE"/>
        </w:rPr>
        <w:t xml:space="preserve"> hapa yanamaanisha zaidi ya maisha ya kimwili. Ni maisha ya kiroho na Mungu. "Kwa jina la Yesu" inamaanisha kwamba watu wana maisha haya na Mungu kwa sababu ya Yesu mwenyewe.</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kifungu chote. Wanachama wa kikundi wanaweza kusahihishana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vya bahati nasibu, harakati au ubao wao wa hadithi ili kuwasaidia kukumbuka sehemu ya maandiko. Sitisha sauti hii ya kurekodi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21:1–14</w:t>
      </w:r>
      <w:r>
        <w:rPr>
          <w:lang w:val="sw_KE" w:bidi="sw_KE"/>
        </w:rPr>
      </w:r>
    </w:p>
    <w:p>
      <w:pPr>
        <w:pStyle w:val="Heading3"/>
      </w:pPr>
      <w:r>
        <w:rPr>
          <w:lang w:val="sw_KE" w:bidi="sw_KE"/>
        </w:rPr>
        <w:t>Sikiliza na Moyo</w:t>
      </w:r>
    </w:p>
    <w:p>
      <w:pPr/>
      <w:r>
        <w:rPr>
          <w:lang w:val="sw_KE" w:bidi="sw_KE"/>
        </w:rPr>
      </w:r>
      <w:r>
        <w:rPr>
          <w:lang w:val="sw_KE" w:bidi="sw_KE"/>
        </w:rPr>
        <w:t>Katika hatua hii, sikilizeni Yohana 21:1–14 na muiweke mioyoni mwenu.</w:t>
      </w:r>
    </w:p>
    <w:p>
      <w:pPr/>
      <w:r>
        <w:rPr>
          <w:lang w:val="sw_KE" w:bidi="sw_KE"/>
        </w:rPr>
      </w:r>
      <w:r>
        <w:rPr>
          <w:lang w:val="sw_KE" w:bidi="sw_KE"/>
        </w:rPr>
        <w:t>Sikiliza toleo la sauti la Yohana 21:1–14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Simulizi hii inatuambia nini kuhusu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21:1–14 katika tafsiri rahisi zaidi kuelewa.</w:t>
      </w:r>
    </w:p>
    <w:p>
      <w:pPr/>
      <w:r>
        <w:rPr>
          <w:lang w:val="sw_KE" w:bidi="sw_KE"/>
        </w:rPr>
      </w:r>
      <w:r>
        <w:rPr>
          <w:lang w:val="sw_KE" w:bidi="sw_KE"/>
        </w:rPr>
        <w:t>Yesu anasulubishwa siku ya Ijumaa. Siku ya Jumapili, Maria Magdalena, Petro, na mwanafunzi mwingine wote wanaona kaburi tupu la Yesu. Usiku huo, Yesu anaonekana kwa wanafunzi katika chumba kilichofungwa. Kisha, Yesu anarudi mara ya pili siku nane baadaye. Wakati huu Tomasi, mmoja wa wanafunzi, pia yuko pale na kumwona Yesu. Haya yote yanatokea Yerusalemu. Sasa, Yesu anawatokea wanafunzi wake mara nyingine wakati wanavua samaki katika Bahari ya Galilaya. Yesu anatoa samaki kwa muujiza ili waweze kuvua samaki, na kisha wote wanakula kifungu kinywa pamoja kwenye pwani ya ziwa.</w:t>
      </w:r>
    </w:p>
    <w:p>
      <w:pPr/>
      <w:r>
        <w:rPr>
          <w:lang w:val="sw_KE" w:bidi="sw_KE"/>
        </w:rPr>
      </w:r>
      <w:r>
        <w:rPr>
          <w:lang w:val="sw_KE" w:bidi="sw_KE"/>
        </w:rPr>
        <w:t>Simulizi hii ni maelezo ya ziada baada ya mwisho wa kitabu cha Yohana. Inatoa maelezo zaidi kuhusu wakati mwingine Yesu alipowatokea wanafunzi wake. Mwandishi pengine aliongeza simulizi hii na simulizi inayofuata ili kutoa maelezo zaidi kuhusu Yesu ambayo yangekuwa yamepotea. Mwandishi pengine pia aliongeza simulizi baada ya hii kwa sababu alitaka kuwasaidia wasomaji wake kuelewa baadhi ya mambo kuhusiana na uvumi juu ya mwanafunzi ambaye Yesu alimpenda.</w:t>
      </w:r>
    </w:p>
    <w:p>
      <w:pPr/>
      <w:r>
        <w:rPr>
          <w:lang w:val="sw_KE" w:bidi="sw_KE"/>
        </w:rPr>
      </w:r>
      <w:r>
        <w:rPr>
          <w:lang w:val="sw_KE" w:bidi="sw_KE"/>
        </w:rPr>
        <w:t>Hadithi hii inatokea wakati mwingine baada ya Yesu kuonekana kwa Tomaso na wanafunzi wengine katika chumba kilichofungwa Yerusalemu, ambacho kilikuwa katika mkoa wa Yudea. Hatujui hasa ni muda gani umepita, lakini pengine ilikuwa siku chache au wiki chache baadaye. Wanafunzi wamerudi katika mkoa wa Galilaya katika Bahari ya Tiberia, ambayo ni jina la Kirumi la Bahari ya Galilaya. Bahari ya Galilaya ni ziwa la maji safi, na hii ni mkoa ambapo wanafunzi wanatoka. Hadithi hii inasema jinsi Yesu anavyojionyesha kwa wanafunzi.</w:t>
      </w:r>
    </w:p>
    <w:p>
      <w:pPr/>
      <w:r>
        <w:rPr>
          <w:lang w:val="sw_KE" w:bidi="sw_KE"/>
        </w:rPr>
      </w:r>
      <w:r>
        <w:rPr>
          <w:lang w:val="sw_KE" w:bidi="sw_KE"/>
        </w:rPr>
        <w:t xml:space="preserve">Sitisha hapa na uangalie picha ya </w:t>
      </w:r>
      <w:r>
        <w:rPr>
          <w:lang w:val="sw_KE" w:bidi="sw_KE"/>
        </w:rPr>
        <w:t>Bahari ya Galilaya</w:t>
      </w:r>
      <w:r>
        <w:rPr>
          <w:lang w:val="sw_KE" w:bidi="sw_KE"/>
        </w:rPr>
        <w:t xml:space="preserve"> na ramani inayoonyesha </w:t>
      </w:r>
      <w:r>
        <w:rPr>
          <w:lang w:val="sw_KE" w:bidi="sw_KE"/>
        </w:rPr>
        <w:t>Yerusalemu, Bahari ya Galilaya, na mikoa ya Yudea</w:t>
      </w:r>
      <w:r>
        <w:rPr>
          <w:lang w:val="sw_KE" w:bidi="sw_KE"/>
        </w:rPr>
        <w:t xml:space="preserve"> na Galilaya kama kikundi. Sitisha sauti hapa.</w:t>
      </w:r>
    </w:p>
    <w:p>
      <w:pPr/>
      <w:r>
        <w:rPr>
          <w:lang w:val="sw_KE" w:bidi="sw_KE"/>
        </w:rPr>
      </w:r>
      <w:r>
        <w:rPr>
          <w:lang w:val="sw_KE" w:bidi="sw_KE"/>
        </w:rPr>
        <w:t>Wanafunzi saba wa Yesu wako hapo. Simoni Petro ni mwanafunzi wa kwanza aliyetajwa, na yeye ni mwanafunzi muhimu zaidi katika hadithi hii. Wanafunzi wengine waliokuwa pamoja na Simoni Petro ni Tomaso ambaye pia anaitwa Pacha, Nathanaeli ambaye anatoka mji unaoitwa Kana katika mkoa wa Galilaya, na wana wa Zebedayo. Wana wa Zebedayo ni wanafunzi wawili wanaoitwa Yakobo na Yohana, na jina la baba yao ni Zebedayo. Pia kuna wanafunzi wengine wawili. Inawezekana kwamba Yohana, mwandishi wa kitabu hiki, ni mmoja wa wanafunzi hapo. Watu wengi wanafikiri "mwanafunzi ambaye Yesu alimpenda" anarejelea Yohana.</w:t>
      </w:r>
    </w:p>
    <w:p>
      <w:pPr/>
      <w:r>
        <w:rPr>
          <w:lang w:val="sw_KE" w:bidi="sw_KE"/>
        </w:rPr>
      </w:r>
      <w:r>
        <w:rPr>
          <w:lang w:val="sw_KE" w:bidi="sw_KE"/>
        </w:rPr>
        <w:t>Wanafunzi saba pengine wanakutana pamoja katika nyumba ya mtu kando ya ziwa. Simoni Petro anawaambia wanafunzi wengine sita kwamba anapanga kwenda kuvua kwenye ziwa hivi karibuni sana. Kabla ya kuwa mwanafunzi wa Yesu, Simoni Petro alikuwa mvuvi. Wanafunzi wengine kadhaa pia walikuwa wavuvi kabla ya kumfuata Yesu. Wanafunzi wengine walimwambia Simoni Petro kuwa wangeenda kuvua samaki pamoja na Petro. Wanafunzi wote waliondoka mahali walipokuwa na kwenda kwenye Bahari ya Galilaya. Waliingia katika mashua ya uvuvi wakiwa na nyavu zao za uvuvi. Walijaribu kuvua samaki usiku wote katika nyavu zao, lakini hawakupata samaki wowote katika nyavu zao. Wakati wa Yesu, wavuvi walitumia nyavu ili kutega au kuvua samaki. Wavu pengine ulikuwa mduara wenye vyuma vidogo kuzunguka upindo wake. Pia ilikuwa jambo la kawaida kwa wavuvi kufanya kazi usiku.</w:t>
      </w:r>
    </w:p>
    <w:p>
      <w:pPr/>
      <w:r>
        <w:rPr>
          <w:lang w:val="sw_KE" w:bidi="sw_KE"/>
        </w:rPr>
      </w:r>
      <w:r>
        <w:rPr>
          <w:lang w:val="sw_KE" w:bidi="sw_KE"/>
        </w:rPr>
        <w:t xml:space="preserve">Simama hapa na uangalie picha za wavu wa </w:t>
      </w:r>
      <w:r>
        <w:rPr>
          <w:lang w:val="sw_KE" w:bidi="sw_KE"/>
        </w:rPr>
        <w:t>uvuvi</w:t>
      </w:r>
      <w:r>
        <w:rPr>
          <w:lang w:val="sw_KE" w:bidi="sw_KE"/>
        </w:rPr>
        <w:t xml:space="preserve"> na </w:t>
      </w:r>
      <w:r>
        <w:rPr>
          <w:lang w:val="sw_KE" w:bidi="sw_KE"/>
        </w:rPr>
        <w:t>mashua</w:t>
      </w:r>
      <w:r>
        <w:rPr>
          <w:lang w:val="sw_KE" w:bidi="sw_KE"/>
        </w:rPr>
        <w:t xml:space="preserve"> kama kikundi. Sitisha sauti hii hapa.</w:t>
      </w:r>
    </w:p>
    <w:p>
      <w:pPr/>
      <w:r>
        <w:rPr>
          <w:lang w:val="sw_KE" w:bidi="sw_KE"/>
        </w:rPr>
      </w:r>
      <w:r>
        <w:rPr>
          <w:lang w:val="sw_KE" w:bidi="sw_KE"/>
        </w:rPr>
        <w:t>Pia, sitisha hapa na mjadili swali hili kama kikundi: Ikiwa watu wanavua katika jumuiya yenu, zungumzeni wakati na mahali ambapo wanavua. Wanatumia nini ili kukamata samaki? Je, wanatumia nyavu, mikuki, mistari, au njia nyingine ili kukamata samaki? Sitisha sauti hii hapa.</w:t>
      </w:r>
    </w:p>
    <w:p>
      <w:pPr/>
      <w:r>
        <w:rPr>
          <w:lang w:val="sw_KE" w:bidi="sw_KE"/>
        </w:rPr>
      </w:r>
      <w:r>
        <w:rPr>
          <w:lang w:val="sw_KE" w:bidi="sw_KE"/>
        </w:rPr>
        <w:t>Asubuhi na mapema, wanafunzi wanamwona mtu amesimama pwani, nchi kavu kando ya Bahari ya Galilaya. Mtu aliyesimama pwani ni Yesu, lakini wanafunzi hawamtambui. Si wazi kwa nini wanafunzi hawamtambui Yesu. Pengine wanafunzi hawamtambui Yesu kwa sababu anaonekana tofauti, kwa sababu wako mbali sana na pwani kiasi cha kutoweza kumwona mtu vizuri, au kwa sababu ni asubuhi na mapema na bado hakuna mwanga wa jua wa kutosha kumwona vizuri.</w:t>
      </w:r>
    </w:p>
    <w:p>
      <w:pPr/>
      <w:r>
        <w:rPr>
          <w:lang w:val="sw_KE" w:bidi="sw_KE"/>
        </w:rPr>
      </w:r>
      <w:r>
        <w:rPr>
          <w:lang w:val="sw_KE" w:bidi="sw_KE"/>
        </w:rPr>
        <w:t>Yesu anawaambia wanafunzi, "Rafiki zangu, bado hamjavua samaki wowote, sivyo?" Neno la "marafiki" katika lugha ya awali lilikuwa njia ya kirafiki ya kuzungumza na vijana, na wanafunzi wote walikuwa vijana. Wakati mwingine watu wanatafsiri neno hili "watoto," lakini neno hili halimaanishi watoto wadogo, na halikuwa jambo lisilo na heshima. Yesu anauliza swali hili kwa njia ya kuonyesha anatarajia waseme "Hapana, hatukupata samaki wowote."</w:t>
      </w:r>
    </w:p>
    <w:p>
      <w:pPr/>
      <w:r>
        <w:rPr>
          <w:lang w:val="sw_KE" w:bidi="sw_KE"/>
        </w:rPr>
      </w:r>
      <w:r>
        <w:rPr>
          <w:lang w:val="sw_KE" w:bidi="sw_KE"/>
        </w:rPr>
        <w:t>Simameni hapa na mjadili swali hili kama kikundi: Ni njia gani ya kawaida ya kurejelea vijana katika lugha yenu? Sitisha sauti hii hapa.</w:t>
      </w:r>
    </w:p>
    <w:p>
      <w:pPr/>
      <w:r>
        <w:rPr>
          <w:lang w:val="sw_KE" w:bidi="sw_KE"/>
        </w:rPr>
      </w:r>
      <w:r>
        <w:rPr>
          <w:lang w:val="sw_KE" w:bidi="sw_KE"/>
        </w:rPr>
        <w:t>Wanafunzi wanamjibu Yesu, "Hapana." Wanafunzi walikuwa hawajavua samaki wowote bado. Sasa, Yesu anawaambia wanafunzi watupie wavu wao majini upande wa kulia wa mashua, nao watapata samaki. Hii ina maana wavuvi wanapaswa kutupa upande mmoja wa wavu katika maji na kushikilia upande mwingine wa wavu. Wanafunzi wanafanya kile Yesu anachosema—wanatupa wavu wao katika maji upande wa kuume wa mashua. Wanafunzi wanakamata samaki wengi sana katika wavu wao kiasi kwamba wanafunzi hawana nguvu ya kutosha kuvuta wavu tena katika mashua. Wavu ni mzito sana na samaki wote waliokamatwa. Huu ni muujiza, na ni moja ya sehemu muhimu zaidi za hadithi.</w:t>
      </w:r>
    </w:p>
    <w:p>
      <w:pPr/>
      <w:r>
        <w:rPr>
          <w:lang w:val="sw_KE" w:bidi="sw_KE"/>
        </w:rPr>
      </w:r>
      <w:r>
        <w:rPr>
          <w:lang w:val="sw_KE" w:bidi="sw_KE"/>
        </w:rPr>
        <w:t xml:space="preserve">Simameni hapa na mwangalie picha ya </w:t>
      </w:r>
      <w:r>
        <w:rPr>
          <w:lang w:val="sw_KE" w:bidi="sw_KE"/>
        </w:rPr>
        <w:t>samaki</w:t>
      </w:r>
      <w:r>
        <w:rPr>
          <w:lang w:val="sw_KE" w:bidi="sw_KE"/>
        </w:rPr>
        <w:t xml:space="preserve"> kama kikundi. Sitisha sauti hii hapa.</w:t>
      </w:r>
    </w:p>
    <w:p>
      <w:pPr/>
      <w:r>
        <w:rPr>
          <w:lang w:val="sw_KE" w:bidi="sw_KE"/>
        </w:rPr>
      </w:r>
      <w:r>
        <w:rPr>
          <w:lang w:val="sw_KE" w:bidi="sw_KE"/>
        </w:rPr>
        <w:t>Mwanafunzi ambaye Yesu alimpenda—rafiki wa karibu wa Yesu, pengine Yohana—anaona muujiza huu wa samaki wote katika wavu, na anasema, "Ni Bwana!" Mwanafunzi huyu anajua kwamba mtu aliye ufukweni ni Bwana. Bwana anamaanisha mkuu au mtu mwenye mamlaka, na ilikuwa njia ya kawaida ambayo wanafunzi walizungumza kuhusu Yesu.</w:t>
      </w:r>
    </w:p>
    <w:p>
      <w:pPr/>
      <w:r>
        <w:rPr>
          <w:lang w:val="sw_KE" w:bidi="sw_KE"/>
        </w:rPr>
      </w:r>
      <w:r>
        <w:rPr>
          <w:lang w:val="sw_KE" w:bidi="sw_KE"/>
        </w:rPr>
        <w:t>Simoni Petro anamsikia mwanafunzi mwingine akisema, "Ni Bwana," na mara moja anakuwa tayari kwenda kumwona Yesu. Simoni Petro anajifunga au anayaweka sawa mavazi yake ya nje. Inawezekana Petro anataka kuvaa nguo zaidi ili asiwe uchi anapozungumza na Yesu pwani, kwa lengo la kuonyesha heshima kwake. Au pengine Petro amevaa vazi lake la nje na kulikunja ili aweze kusonga kwa urahisi zaidi. Petro pengine hayuko uchi kabisa ndani ya mavazi yake ya nje. Pengine amevaa mavazi ya kawaida ya mvuvi kwa ndani: shati refu au kitu fulani kiunoni mwake. Petro anaruka katika maji na kuogelea kwenye pwani ili kumwona Yesu.</w:t>
      </w:r>
    </w:p>
    <w:p>
      <w:pPr/>
      <w:r>
        <w:rPr>
          <w:lang w:val="sw_KE" w:bidi="sw_KE"/>
        </w:rPr>
      </w:r>
      <w:r>
        <w:rPr>
          <w:lang w:val="sw_KE" w:bidi="sw_KE"/>
        </w:rPr>
        <w:t>Wanafunzi wengine wanapiga makasia ya mashua kuelekea pwani. Wanaacha wavu uliojaa samaki majini kwa sababu ni mzito sana kuuleta kwenye mashua. Wanaweza kuvuta wavu nyuma ya mashua kwa sababu wako karibu na pwani. Pwani iko takriban mita 100 tu.</w:t>
      </w:r>
    </w:p>
    <w:p>
      <w:pPr/>
      <w:r>
        <w:rPr>
          <w:lang w:val="sw_KE" w:bidi="sw_KE"/>
        </w:rPr>
      </w:r>
      <w:r>
        <w:rPr>
          <w:lang w:val="sw_KE" w:bidi="sw_KE"/>
        </w:rPr>
        <w:t>Wanafunzi wanawasili katika pwani karibu na ziwa katika mashua yao. Wanatoka kwenye mashua kwenye pwani, na wanaona moto wa makaa na samaki anayepikwa juu yake. Moto wa makaa ni moto uliotengenezwa kwa makaa ya moto yanayowaka. Pia kuna mkate, ambao pengine tayari umepikwa. Yesu anapika chakula hiki kwa ajili ya kifungua kinywa.</w:t>
      </w:r>
    </w:p>
    <w:p>
      <w:pPr/>
      <w:r>
        <w:rPr>
          <w:lang w:val="sw_KE" w:bidi="sw_KE"/>
        </w:rPr>
      </w:r>
      <w:r>
        <w:rPr>
          <w:lang w:val="sw_KE" w:bidi="sw_KE"/>
        </w:rPr>
        <w:t xml:space="preserve">Simamieni hapa na mwangalie picha ya </w:t>
      </w:r>
      <w:r>
        <w:rPr>
          <w:lang w:val="sw_KE" w:bidi="sw_KE"/>
        </w:rPr>
        <w:t>moto wa makaa</w:t>
      </w:r>
      <w:r>
        <w:rPr>
          <w:lang w:val="sw_KE" w:bidi="sw_KE"/>
        </w:rPr>
        <w:t>. Sitisha sauti hii hapa.</w:t>
      </w:r>
    </w:p>
    <w:p>
      <w:pPr/>
      <w:r>
        <w:rPr>
          <w:lang w:val="sw_KE" w:bidi="sw_KE"/>
        </w:rPr>
      </w:r>
      <w:r>
        <w:rPr>
          <w:lang w:val="sw_KE" w:bidi="sw_KE"/>
        </w:rPr>
        <w:t>Yesu anawaambia wanafunzi walete baadhi ya samaki waliowakamata dakika chache zilizopita. Yesu pengine anataka kupika samaki zaidi, wakati huu kutoka kwa wale samaki ambao wanafunzi walivua. Simoni Petro anarudi katika mashua ili kusaidia kuvuta wavu uliojaa samaki kwenye pwani. Wanafunzi wanahesabu samaki, na kuna samaki wakubwa 153. Watu wengine wanafikiri idadi hiyo ina maana maalum, lakini pengine inaonyesha tu kwamba mwandishi aliona jambo hili likitokea na anakumbuka idadi halisi ya samaki katika wavu. Kwa kawaida, wavu wa uvuvi ungechanika ukiwa na samaki wengi wakubwa kiasi hiki ndani yake. Inashangaza kwamba wavu haujachanika wala kupasuka, hata ukiwa na samaki wengi wakubwa hivi ndani yake!</w:t>
      </w:r>
    </w:p>
    <w:p>
      <w:pPr/>
      <w:r>
        <w:rPr>
          <w:lang w:val="sw_KE" w:bidi="sw_KE"/>
        </w:rPr>
      </w:r>
      <w:r>
        <w:rPr>
          <w:lang w:val="sw_KE" w:bidi="sw_KE"/>
        </w:rPr>
        <w:t>Yesu anawaambia wanafunzi, "Njoni mle chakula cha asubuhi pamoja nami." Kifungua kinywa ni chakula cha kwanza cha siku. Ni asubuhi, na Yesu anataka kushiriki chakula hiki cha samaki kilichopikwa na mkate na wanafunzi wake. Hakuna hata mmoja wa wanafunzi anayemwuliza Yesu, "Wewe ni nani?" Wanafunzi wanaogopa kumwuliza Yesu yeye ni nani. Sababu ambayo wanafunzi hawamwulizi Yesu "wewe ni nani?" Ni kwa sababu wanajua ni Bwana. Wanajua yeye ni Bwana wao Yesu, hata kama anaweza kuonekana tofauti.</w:t>
      </w:r>
    </w:p>
    <w:p>
      <w:pPr/>
      <w:r>
        <w:rPr>
          <w:lang w:val="sw_KE" w:bidi="sw_KE"/>
        </w:rPr>
      </w:r>
      <w:r>
        <w:rPr>
          <w:lang w:val="sw_KE" w:bidi="sw_KE"/>
        </w:rPr>
        <w:t>Yesu anakuja na kuwapa wanafunzi mkate. Kisha Yesu anawapa wanafunzi samaki waliopikwa. Yesu anawapakulia wanafunzi chakula kwa ajili ya mlo wao wa pamoja. Hatujui kama Yesu alikula samaki yeyote. Inawezekana wanafunzi wanakumbuka miujiza mingine ambayo Yesu alifanya, kama vile Yesu alipotoa mkate na samaki kwa watu elfu tano kando ya kilima.</w:t>
      </w:r>
    </w:p>
    <w:p>
      <w:pPr/>
      <w:r>
        <w:rPr>
          <w:lang w:val="sw_KE" w:bidi="sw_KE"/>
        </w:rPr>
      </w:r>
      <w:r>
        <w:rPr>
          <w:lang w:val="sw_KE" w:bidi="sw_KE"/>
        </w:rPr>
        <w:t>Sasa, mwandishi Yohana anatoa maelezo ya asili kuhusu hadithi hii ya muujiza wa samaki na Yesu kula kifungu cha kinywa na wanafunzi wake. Hii ni mara ya tatu Yesu anajionyesha kwa wanafunzi baada ya Yesu kufufuka kutoka kwa wafu. Watu wengi wanahesabu mara ya kwanza kama wakati Yesu anajionyesha kwa wanafunzi katika chumba kilichofungwa. Mara ya pili ni wakati Yesu anakuja tena katika chumba kilichofungwa na Tomaso pia yuko pale na wanafunzi wengine. Hii ni mara ya tatu wanafunzi wanamwona Yesu, na ni huko Galilaya kando ya Bahari ya Galilaya. Maria Magdalena pia alimwona Yesu katika bustani, lakini watu wengi hawahesabu tukio hili kama moja ya matukio hayo. Inawezekana kuhesabu zile mara mbili katika chumba kilichofungwa kama mara moja Yesu alijionyesha kwa wanafunzi kwa sababu yalikuwa matukio yanayofanana sana kwa wanafunzi. Hata hivyo, watu wengi hawahesabu hivi.</w:t>
      </w:r>
    </w:p>
    <w:p>
      <w:pPr/>
      <w:r>
        <w:rPr>
          <w:lang w:val="sw_KE" w:bidi="sw_KE"/>
        </w:rPr>
      </w:r>
      <w:r>
        <w:rPr>
          <w:lang w:val="sw_KE" w:bidi="sw_KE"/>
        </w:rPr>
        <w:t>Yohana pengine anashiriki maelezo haya ili kutoa ushahidi zaidi au uthibitisho kwamba Yesu kwa kweli alirudi kutoka kwa wafu. Yesu anajionyesha kwa wanafunzi wake zaidi ya mara moja, na katika zaidi ya sehemu moja.</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21:1–14 katika tafsiri rahisi zaidi kuelewa.</w:t>
      </w:r>
    </w:p>
    <w:p>
      <w:pPr/>
      <w:r>
        <w:rPr>
          <w:lang w:val="sw_KE" w:bidi="sw_KE"/>
        </w:rPr>
      </w:r>
      <w:r>
        <w:rPr>
          <w:lang w:val="sw_KE" w:bidi="sw_KE"/>
        </w:rPr>
        <w:t>Katika hatua hii, kikundi kitafafanua matukio, wahusika na mpangilio wa kifungu hiki. Kisha kikundi kitawazia fungu hili.</w:t>
      </w:r>
    </w:p>
    <w:p>
      <w:pPr/>
      <w:r>
        <w:rPr>
          <w:lang w:val="sw_KE" w:bidi="sw_KE"/>
        </w:rPr>
      </w:r>
      <w:r>
        <w:rPr>
          <w:lang w:val="sw_KE" w:bidi="sw_KE"/>
        </w:rPr>
        <w:t>Simulizi hii ina matukio 4.</w:t>
      </w:r>
    </w:p>
    <w:p>
      <w:pPr/>
      <w:r>
        <w:rPr>
          <w:lang w:val="sw_KE" w:bidi="sw_KE"/>
        </w:rPr>
      </w:r>
      <w:r>
        <w:rPr>
          <w:b/>
          <w:lang w:val="sw_KE" w:bidi="sw_KE"/>
        </w:rPr>
        <w:t>Katika tukio la kwanza:</w:t>
      </w:r>
      <w:r>
        <w:rPr>
          <w:lang w:val="sw_KE" w:bidi="sw_KE"/>
        </w:rPr>
        <w:t xml:space="preserve"> Simoni Petro na wanafunzi wengine sita wanaenda uvuvi usiku wote kwenye Bahari ya Galilaya. Hawavui samaki wowote.</w:t>
      </w:r>
    </w:p>
    <w:p>
      <w:pPr/>
      <w:r>
        <w:rPr>
          <w:lang w:val="sw_KE" w:bidi="sw_KE"/>
        </w:rPr>
      </w:r>
      <w:r>
        <w:rPr>
          <w:b/>
          <w:lang w:val="sw_KE" w:bidi="sw_KE"/>
        </w:rPr>
        <w:t>Katika tukio la pili:</w:t>
      </w:r>
      <w:r>
        <w:rPr>
          <w:lang w:val="sw_KE" w:bidi="sw_KE"/>
        </w:rPr>
        <w:t xml:space="preserve"> Yesu anazungumza na wanafunzi kutoka pwani ya ziwa. Anawaambia jinsi ya kuvua samaki zaidi, na wanafanya kile Yesu anachosema wafanye. Wanakamata samaki wengi.</w:t>
      </w:r>
    </w:p>
    <w:p>
      <w:pPr/>
      <w:r>
        <w:rPr>
          <w:lang w:val="sw_KE" w:bidi="sw_KE"/>
        </w:rPr>
      </w:r>
      <w:r>
        <w:rPr>
          <w:b/>
          <w:lang w:val="sw_KE" w:bidi="sw_KE"/>
        </w:rPr>
        <w:t>Katika tukio la tatu:</w:t>
      </w:r>
      <w:r>
        <w:rPr>
          <w:lang w:val="sw_KE" w:bidi="sw_KE"/>
        </w:rPr>
        <w:t xml:space="preserve"> Mwanafunzi ambaye Yesu alimpenda anamtambua Yesu. Simoni Petro anaruka kutoka kwenye mashua na kuja pwani ili kumwona Yesu. Wanafunzi wengine wanavuta wavu uliojaa samaki.</w:t>
      </w:r>
    </w:p>
    <w:p>
      <w:pPr/>
      <w:r>
        <w:rPr>
          <w:lang w:val="sw_KE" w:bidi="sw_KE"/>
        </w:rPr>
      </w:r>
      <w:r>
        <w:rPr>
          <w:b/>
          <w:lang w:val="sw_KE" w:bidi="sw_KE"/>
        </w:rPr>
        <w:t>Katika tukio la nne:</w:t>
      </w:r>
      <w:r>
        <w:rPr>
          <w:lang w:val="sw_KE" w:bidi="sw_KE"/>
        </w:rPr>
        <w:t xml:space="preserve"> Yesu anaandaa chakula cha asubuhi cha samaki na mkate kwa ajili ya wanafunzi ufukweni. Wanakula chakula pamoja.</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Simoni Petro</w:t>
      </w:r>
    </w:p>
    <w:p>
      <w:pPr>
        <w:pStyle w:val="ListBullet"/>
        <w:spacing w:line="240" w:lineRule="auto"/>
        <w:ind w:left="720"/>
      </w:pPr>
      <w:r>
        <w:rPr>
          <w:lang w:val="sw_KE" w:bidi="sw_KE"/>
        </w:rPr>
      </w:r>
      <w:r>
        <w:rPr>
          <w:lang w:val="sw_KE" w:bidi="sw_KE"/>
        </w:rPr>
        <w:t>Tomaso</w:t>
      </w:r>
    </w:p>
    <w:p>
      <w:pPr>
        <w:pStyle w:val="ListBullet"/>
        <w:spacing w:line="240" w:lineRule="auto"/>
        <w:ind w:left="720"/>
      </w:pPr>
      <w:r>
        <w:rPr>
          <w:lang w:val="sw_KE" w:bidi="sw_KE"/>
        </w:rPr>
      </w:r>
      <w:r>
        <w:rPr>
          <w:lang w:val="sw_KE" w:bidi="sw_KE"/>
        </w:rPr>
        <w:t>Nathaneli</w:t>
      </w:r>
    </w:p>
    <w:p>
      <w:pPr>
        <w:pStyle w:val="ListBullet"/>
        <w:spacing w:line="240" w:lineRule="auto"/>
        <w:ind w:left="720"/>
      </w:pPr>
      <w:r>
        <w:rPr>
          <w:lang w:val="sw_KE" w:bidi="sw_KE"/>
        </w:rPr>
      </w:r>
      <w:r>
        <w:rPr>
          <w:lang w:val="sw_KE" w:bidi="sw_KE"/>
        </w:rPr>
        <w:t>Wana wawili wa Zebedayo</w:t>
      </w:r>
    </w:p>
    <w:p>
      <w:pPr>
        <w:pStyle w:val="ListBullet"/>
        <w:spacing w:line="240" w:lineRule="auto"/>
        <w:ind w:left="720"/>
      </w:pPr>
      <w:r>
        <w:rPr>
          <w:lang w:val="sw_KE" w:bidi="sw_KE"/>
        </w:rPr>
      </w:r>
      <w:r>
        <w:rPr>
          <w:lang w:val="sw_KE" w:bidi="sw_KE"/>
        </w:rPr>
        <w:t>Wanafunzi wengine wawili</w:t>
      </w:r>
    </w:p>
    <w:p>
      <w:pPr>
        <w:pStyle w:val="ListBullet"/>
        <w:spacing w:line="240" w:lineRule="auto"/>
        <w:ind w:left="720"/>
      </w:pPr>
      <w:r>
        <w:rPr>
          <w:lang w:val="sw_KE" w:bidi="sw_KE"/>
        </w:rPr>
      </w:r>
      <w:r>
        <w:rPr>
          <w:lang w:val="sw_KE" w:bidi="sw_KE"/>
        </w:rPr>
        <w:t>Na Yesu</w:t>
      </w:r>
    </w:p>
    <w:p>
      <w:pPr/>
      <w:r>
        <w:rPr>
          <w:lang w:val="sw_KE" w:bidi="sw_KE"/>
        </w:rPr>
      </w:r>
      <w:r>
        <w:rPr>
          <w:lang w:val="sw_KE" w:bidi="sw_KE"/>
        </w:rPr>
        <w:t>Kama kikundi, zingatia sehemu hizi za mpangilio wa simulizi:</w:t>
      </w:r>
    </w:p>
    <w:p>
      <w:pPr/>
      <w:r>
        <w:rPr>
          <w:lang w:val="sw_KE" w:bidi="sw_KE"/>
        </w:rPr>
      </w:r>
      <w:r>
        <w:rPr>
          <w:lang w:val="sw_KE" w:bidi="sw_KE"/>
        </w:rPr>
        <w:t>Katika tukio la kwanza, kumbuka kwamba hii inatokea siku chache au wiki chache baada ya Yesu kuja katika chumba kilichofungwa kwa mara ya pili ili kumwona Tomaso na wanafunzi wengine. Kumbuka pia kwamba sasa wanafunzi wanarudi katika mkoa wao wa Galilaya. Yesu alikufa na kufufuka kutoka kwa wafu katika Yerusalemu, katika mkoa wa Yudea kusini. Sasa wako Galilaya kaskazini, karibu na Bahari ya Galilaya. Kumbuka, ziwa hilo linaitwa Bahari ya Tiberia katika lugha ya Kirumi.</w:t>
      </w:r>
    </w:p>
    <w:p>
      <w:pPr/>
      <w:r>
        <w:rPr>
          <w:lang w:val="sw_KE" w:bidi="sw_KE"/>
        </w:rPr>
      </w:r>
      <w:r>
        <w:rPr>
          <w:lang w:val="sw_KE" w:bidi="sw_KE"/>
        </w:rPr>
        <w:t xml:space="preserve">Sitisha hapa na uangalie picha ya </w:t>
      </w:r>
      <w:r>
        <w:rPr>
          <w:lang w:val="sw_KE" w:bidi="sw_KE"/>
        </w:rPr>
        <w:t>Bahari ya Galilaya</w:t>
      </w:r>
      <w:r>
        <w:rPr>
          <w:lang w:val="sw_KE" w:bidi="sw_KE"/>
        </w:rPr>
        <w:t xml:space="preserve"> na ramani inayoonyesha </w:t>
      </w:r>
      <w:r>
        <w:rPr>
          <w:lang w:val="sw_KE" w:bidi="sw_KE"/>
        </w:rPr>
        <w:t>Yerusalemu, Bahari ya Galilaya, na mikoa ya Yudea</w:t>
      </w:r>
      <w:r>
        <w:rPr>
          <w:lang w:val="sw_KE" w:bidi="sw_KE"/>
        </w:rPr>
        <w:t xml:space="preserve"> na Galilaya kama kikundi. Sitisha sauti hii hapa.</w:t>
      </w:r>
    </w:p>
    <w:p>
      <w:pPr/>
      <w:r>
        <w:rPr>
          <w:lang w:val="sw_KE" w:bidi="sw_KE"/>
        </w:rPr>
      </w:r>
      <w:r>
        <w:rPr>
          <w:lang w:val="sw_KE" w:bidi="sw_KE"/>
        </w:rPr>
        <w:t>Kumbuka pia kwamba wanafunzi saba wako pamoja karibu na Bahari ya Galilaya. Wanafunzi ni Simoni Petro, Tomaso Pacha, Nathanaeli kutoka mji unaoitwa Kana katika Galilaya, wana wawili wa Zebedayo, na wanafunzi wengine wawili. Kumbuka kwamba Simoni Petro anawaambia wanafunzi wengine, "Ninaenda kuvua samaki." Kumbuka Simoni Petro, na wanafunzi wengine wengi, walikuwa wavuvi kabla ya kuanza kumfuata Yesu. Wanafunzi wengine wanaenda na Simoni Petro ili kumsaidia kuvua kwenye Bahari ya Galilaya. Wote waliingia katika mashua yao ya uvuvi na kwenda kwenye ziwa kuvua kwa nyavu. Kumbuka kwamba walivua usiku wote, na hawakuvuta samaki wowote.</w:t>
      </w:r>
    </w:p>
    <w:p>
      <w:pPr/>
      <w:r>
        <w:rPr>
          <w:lang w:val="sw_KE" w:bidi="sw_KE"/>
        </w:rPr>
      </w:r>
      <w:r>
        <w:rPr>
          <w:lang w:val="sw_KE" w:bidi="sw_KE"/>
        </w:rPr>
        <w:t xml:space="preserve">Simama hapa na uangalie picha za wavu wa </w:t>
      </w:r>
      <w:r>
        <w:rPr>
          <w:lang w:val="sw_KE" w:bidi="sw_KE"/>
        </w:rPr>
        <w:t>uvuvi</w:t>
      </w:r>
      <w:r>
        <w:rPr>
          <w:lang w:val="sw_KE" w:bidi="sw_KE"/>
        </w:rPr>
        <w:t xml:space="preserve"> na </w:t>
      </w:r>
      <w:r>
        <w:rPr>
          <w:lang w:val="sw_KE" w:bidi="sw_KE"/>
        </w:rPr>
        <w:t>mashua</w:t>
      </w:r>
      <w:r>
        <w:rPr>
          <w:lang w:val="sw_KE" w:bidi="sw_KE"/>
        </w:rPr>
        <w:t xml:space="preserve"> tena kama kikundi ikiwa inahitajika. Sitisha sauti hii hapa.</w:t>
      </w:r>
    </w:p>
    <w:p>
      <w:pPr/>
      <w:r>
        <w:rPr>
          <w:lang w:val="sw_KE" w:bidi="sw_KE"/>
        </w:rPr>
      </w:r>
      <w:r>
        <w:rPr>
          <w:lang w:val="sw_KE" w:bidi="sw_KE"/>
        </w:rPr>
        <w:t>Katika tukio la pili, kumbuka kwamba sasa ni asubuhi na mapema. Jua linaanza kuchomoza, kwa hiyo si giza sana sasa. Wanafunzi wanamwona mtu amesimama pwani, nchi karibu na maji. Kumbuka, bado hawajui kuwa ni Yesu. Yesu anawauliza, "Marafiki, bado hamjavua samaki wowote, sivyo?" Kumbuka kwamba Yesu anazungumza nao kwa njia ya kirafiki. Pia, anauliza swali hili kwa namna inayoonyesha kuwa anatarajia waseme, "hapana."</w:t>
      </w:r>
    </w:p>
    <w:p>
      <w:pPr/>
      <w:r>
        <w:rPr>
          <w:lang w:val="sw_KE" w:bidi="sw_KE"/>
        </w:rPr>
      </w:r>
      <w:r>
        <w:rPr>
          <w:lang w:val="sw_KE" w:bidi="sw_KE"/>
        </w:rPr>
        <w:t>Simameni hapa na mjadili swali hili kama kikundi: Mngeuliza vipi swali hili katika lugha yenu ili kuonyesha Yesu anatarajia jibu "hapana"? Baadhi ya mifano inaweza kuwa: "Je, hukuvua samaki wowote?" au "Hakuna samaki leo?" Sitisha sauti hii hapa.</w:t>
      </w:r>
    </w:p>
    <w:p>
      <w:pPr/>
      <w:r>
        <w:rPr>
          <w:lang w:val="sw_KE" w:bidi="sw_KE"/>
        </w:rPr>
      </w:r>
      <w:r>
        <w:rPr>
          <w:lang w:val="sw_KE" w:bidi="sw_KE"/>
        </w:rPr>
        <w:t>Kumbuka, wanafunzi wanamjibu Yesu "hapana," ikimaanisha bado hawakuvua samaki wowote. Kumbuka, bado hawamtambui Yesu. Kisha, Yesu anawaambia jinsi ya kuvua samaki. Yesu anawaambia watupe wavu wao upande wa kuume wa mashua ili kuvua samaki. Kumbuka, wanafunzi wanatumia wavu mkubwa ili kuvua samaki. Wanafunzi wanafanya kile Yesu anachosema, na wanatupa wavu wao katika maji upande wa kuume wa mashua. Kumbuka, wanashikilia upande mmoja wa wavu. Wanakamata wavu mzima uliojaa samaki. Kumbuka, wavu umejaa sana, wanafunzi hawawezi kuukurudisha katika mashua. Mashua pengine ingezama ikiwa wangejaribu kuweka wavu uliojaa samaki katika mashua. Kumbuka kwamba huu ni muujiza kwamba wanafunzi wanakamata samaki wengi hivi.</w:t>
      </w:r>
    </w:p>
    <w:p>
      <w:pPr/>
      <w:r>
        <w:rPr>
          <w:lang w:val="sw_KE" w:bidi="sw_KE"/>
        </w:rPr>
      </w:r>
      <w:r>
        <w:rPr>
          <w:lang w:val="sw_KE" w:bidi="sw_KE"/>
        </w:rPr>
        <w:t xml:space="preserve">Simama hapa na uangalie picha ya </w:t>
      </w:r>
      <w:r>
        <w:rPr>
          <w:lang w:val="sw_KE" w:bidi="sw_KE"/>
        </w:rPr>
        <w:t>samaki</w:t>
      </w:r>
      <w:r>
        <w:rPr>
          <w:lang w:val="sw_KE" w:bidi="sw_KE"/>
        </w:rPr>
        <w:t xml:space="preserve"> tena kama kikundi ikiwa inahitajika. Sitisha sauti hii hapa.</w:t>
      </w:r>
    </w:p>
    <w:p>
      <w:pPr/>
      <w:r>
        <w:rPr>
          <w:lang w:val="sw_KE" w:bidi="sw_KE"/>
        </w:rPr>
      </w:r>
      <w:r>
        <w:rPr>
          <w:lang w:val="sw_KE" w:bidi="sw_KE"/>
        </w:rPr>
        <w:t>Katika tukio la tatu, mmoja wa wanafunzi hatimaye anamtambua Yesu. Kumbuka huyu ni mwanafunzi ambaye Yesu alimpenda. Baada ya mwanafunzi huyu kuona muujiza wa wavu uliojaa samaki, anajua Yesu ndiye yule aliyesimama pwani. Kumbuka anasema, "Ni Bwana!" "Bwana" lilikuwa jina la kawaida ambalo wanafunzi walilitumia kumwita Yesu. Inamaanisha bwana, au yule mwenye mamlaka.</w:t>
      </w:r>
    </w:p>
    <w:p>
      <w:pPr/>
      <w:r>
        <w:rPr>
          <w:lang w:val="sw_KE" w:bidi="sw_KE"/>
        </w:rPr>
      </w:r>
      <w:r>
        <w:rPr>
          <w:lang w:val="sw_KE" w:bidi="sw_KE"/>
        </w:rPr>
        <w:t>Kumbuka kwamba Simoni Petro anasikia maneno, "Ni Bwana," na mara moja anatenda. Simoni Petro anataka kwenda pwani haraka iwezekanavyo ili kumwona Yesu. Simoni Petro anajifunga mavazi yake ya nje, pengine ili awe amevaa mavazi zaidi anapomwona Yesu. Anaruka majini na kuogelea kuelekea ufuoni ili kumwona Yesu. Katika lugha ya asili, neno hilo ni "alijitupa ndani ya" maji. Hii ina maana Petro aliruka haraka na kwa shauku.</w:t>
      </w:r>
    </w:p>
    <w:p>
      <w:pPr/>
      <w:r>
        <w:rPr>
          <w:lang w:val="sw_KE" w:bidi="sw_KE"/>
        </w:rPr>
      </w:r>
      <w:r>
        <w:rPr>
          <w:lang w:val="sw_KE" w:bidi="sw_KE"/>
        </w:rPr>
        <w:t>Kumbuka kwamba wanafunzi wengine wanabaki katika mashua ya uvuvi. Wanavuta wavu uliojaa samaki nyuma ya mashua huku wakiipiga makasia mashua hiyo kuelekea ufukoni. Kumbuka, hawako mbali na pwani, ni takriban mita 100 tu.</w:t>
      </w:r>
    </w:p>
    <w:p>
      <w:pPr/>
      <w:r>
        <w:rPr>
          <w:lang w:val="sw_KE" w:bidi="sw_KE"/>
        </w:rPr>
      </w:r>
      <w:r>
        <w:rPr>
          <w:lang w:val="sw_KE" w:bidi="sw_KE"/>
        </w:rPr>
        <w:t>Katika tukio la nne, wanafunzi wote wanawasili pwani na kutoka kwenye mashua. Wanaona moto wa makaa yanayowaka na baadhi ya samaki wakipikwa juu yake. Pia kuna mkate. Kumbuka Yesu ndiye anayewapikia chakula hiki.</w:t>
      </w:r>
    </w:p>
    <w:p>
      <w:pPr/>
      <w:r>
        <w:rPr>
          <w:lang w:val="sw_KE" w:bidi="sw_KE"/>
        </w:rPr>
      </w:r>
      <w:r>
        <w:rPr>
          <w:lang w:val="sw_KE" w:bidi="sw_KE"/>
        </w:rPr>
        <w:t xml:space="preserve">Simama hapa na uangalie picha ya </w:t>
      </w:r>
      <w:r>
        <w:rPr>
          <w:lang w:val="sw_KE" w:bidi="sw_KE"/>
        </w:rPr>
        <w:t>moto wa mkaa</w:t>
      </w:r>
      <w:r>
        <w:rPr>
          <w:lang w:val="sw_KE" w:bidi="sw_KE"/>
        </w:rPr>
        <w:t xml:space="preserve"> tena kama kikundi ikiwa inahitajika. Sitisha sauti hii hapa.</w:t>
      </w:r>
    </w:p>
    <w:p>
      <w:pPr/>
      <w:r>
        <w:rPr>
          <w:lang w:val="sw_KE" w:bidi="sw_KE"/>
        </w:rPr>
      </w:r>
      <w:r>
        <w:rPr>
          <w:lang w:val="sw_KE" w:bidi="sw_KE"/>
        </w:rPr>
        <w:t>Yesu anawaambia wanafunzi walete baadhi ya samaki waliovua. Kumbuka, Yesu tayari anapika samaki, na Yesu anawaomba walete samaki zaidi. Simoni Petro anaenda kwenye mashua na kusaidia kuvuta wavu uliojaa samaki. Pengine hakufanya hivyo peke yake kwa sababu wavu ulikuwa umejaa sana na ulikuwa mzito. Kumbuka, kuna samaki wakubwa 153. Kumbuka, ni jambo la kushangaza kwamba wavu hauvunjiki wala kupasuka hata ingawa kuna samaki wengi wakubwa ndani yake.</w:t>
      </w:r>
    </w:p>
    <w:p>
      <w:pPr/>
      <w:r>
        <w:rPr>
          <w:lang w:val="sw_KE" w:bidi="sw_KE"/>
        </w:rPr>
      </w:r>
      <w:r>
        <w:rPr>
          <w:lang w:val="sw_KE" w:bidi="sw_KE"/>
        </w:rPr>
        <w:t>Kisha, Yesu anasema, "Njooni mle kifungua kinywa pamoja nami." Kumbuka, ni asubuhi na mapema na chakula cha asubuhi ni chakula cha kwanza cha siku. Yesu anataka kula samaki aliyepikwa na mkate pamoja na wanafunzi wake. Hakuna hata mmoja wa wanafunzi anayemwuliza Yesu, "Wewe ni nani?" Pengine kulikuwa na sababu fulani walitaka kumwuliza Yesu hili—pengine kwa sababu Yesu alionekana tofauti—lakini hakuna hata mmoja wao anasema chochote. Kumbuka, wanajua yeye ni Bwana, lakini pengine bado walikuwa na maswali.</w:t>
      </w:r>
    </w:p>
    <w:p>
      <w:pPr/>
      <w:r>
        <w:rPr>
          <w:lang w:val="sw_KE" w:bidi="sw_KE"/>
        </w:rPr>
      </w:r>
      <w:r>
        <w:rPr>
          <w:lang w:val="sw_KE" w:bidi="sw_KE"/>
        </w:rPr>
        <w:t>Yesu anakuja na kuwapa wanafunzi mkate na samaki. Kumbuka mwandishi Yohana anatoa maelezo ya asili hapa. Yohana anasema muujiza huu—Yesu kuwapatia wanafunzi samaki na Yesu kula chakula na wanafunzi pwani—ni mara ya tatu Yesu anajionyesha kwa wanafunzi baada ya Mungu kumfufua Yesu kutoka kwa wafu. Kumbuka watu wengi wanahesabu zile mara mbili za kwanza anazokuja Yesu kama zile mara mbili ambazo Yesu yumo katika chumba kilichofungwa kule Yerusalemu pamoja na wanafunzi wake. Sasa hii ni mara ya tatu wanafunzi wanamwona Yesu, na inafanyika karibu na Bahari ya Galilaya katika mkoa wa Galilaya.</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21:1–14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Simulizi hii ina matukio 4.</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Simoni Petro</w:t>
      </w:r>
    </w:p>
    <w:p>
      <w:pPr>
        <w:pStyle w:val="ListBullet"/>
        <w:spacing w:line="240" w:lineRule="auto"/>
        <w:ind w:left="720"/>
      </w:pPr>
      <w:r>
        <w:rPr>
          <w:lang w:val="sw_KE" w:bidi="sw_KE"/>
        </w:rPr>
      </w:r>
      <w:r>
        <w:rPr>
          <w:lang w:val="sw_KE" w:bidi="sw_KE"/>
        </w:rPr>
        <w:t>Tomaso</w:t>
      </w:r>
    </w:p>
    <w:p>
      <w:pPr>
        <w:pStyle w:val="ListBullet"/>
        <w:spacing w:line="240" w:lineRule="auto"/>
        <w:ind w:left="720"/>
      </w:pPr>
      <w:r>
        <w:rPr>
          <w:lang w:val="sw_KE" w:bidi="sw_KE"/>
        </w:rPr>
      </w:r>
      <w:r>
        <w:rPr>
          <w:lang w:val="sw_KE" w:bidi="sw_KE"/>
        </w:rPr>
        <w:t>Nathanieli</w:t>
      </w:r>
    </w:p>
    <w:p>
      <w:pPr>
        <w:pStyle w:val="ListBullet"/>
        <w:spacing w:line="240" w:lineRule="auto"/>
        <w:ind w:left="720"/>
      </w:pPr>
      <w:r>
        <w:rPr>
          <w:lang w:val="sw_KE" w:bidi="sw_KE"/>
        </w:rPr>
      </w:r>
      <w:r>
        <w:rPr>
          <w:lang w:val="sw_KE" w:bidi="sw_KE"/>
        </w:rPr>
        <w:t>Wana wawili wa Zebedayo</w:t>
      </w:r>
    </w:p>
    <w:p>
      <w:pPr>
        <w:pStyle w:val="ListBullet"/>
        <w:spacing w:line="240" w:lineRule="auto"/>
        <w:ind w:left="720"/>
      </w:pPr>
      <w:r>
        <w:rPr>
          <w:lang w:val="sw_KE" w:bidi="sw_KE"/>
        </w:rPr>
      </w:r>
      <w:r>
        <w:rPr>
          <w:lang w:val="sw_KE" w:bidi="sw_KE"/>
        </w:rPr>
        <w:t>Wanafunzi wengine wawili</w:t>
      </w:r>
    </w:p>
    <w:p>
      <w:pPr>
        <w:pStyle w:val="ListBullet"/>
        <w:spacing w:line="240" w:lineRule="auto"/>
        <w:ind w:left="720"/>
      </w:pPr>
      <w:r>
        <w:rPr>
          <w:lang w:val="sw_KE" w:bidi="sw_KE"/>
        </w:rPr>
      </w:r>
      <w:r>
        <w:rPr>
          <w:lang w:val="sw_KE" w:bidi="sw_KE"/>
        </w:rPr>
        <w:t>Na Yesu</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nyakati fulani za igizo, sitisha igizo na muulize yule anayeigiza mhusika, "Unahisi nini au unafikiria nini?" Mtu anayeigiza mhusika huyo anapaswa kujibu kile ambacho angekuwa anahisi au kufikiria iwapo angekuwa mhusika huyo. Kisha endelea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Wanafunzi saba wa Yesu wako pamoja karibu na Bahari ya Galilaya katika mkoa wa Galilaya. Walikuwa wamesafiri kurudi Galilaya kutoka Yerusalemu katika Yudea. Simoni Petro anawaambia wanafunzi wengine sita pamoja naye, "Ninaenda kuvua samaki." Wanafunzi wengine sita wanasema, "Tutaenda pamoja nawe kuvua samaki." Kwa hiyo wote wanaenda kuvua pamoja kwenye Bahari ya Galilaya. Wanavua usiku wote katika mashua kwa kutumia nyavu za mviringo. Hawavui samaki wowote.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wanafunzi, "Mnahisi vipi au mnawaza nini?" Watu wanaweza kujibu mambo kama, "Kuhitaji kuvua ili kupata chakula ili kula na kupata pesa ya kuishi," au "Nimechanganyikiwa kuhusu kile cha kufanya sasa kwamba Yesu alikufa na kurudi maisha," au "Nimekata tamaa kwamba hatukuvua samaki wowote usiku wote."</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Wanafunzi wanamwona mtu amesimama pwani asubuhi na mapema. Hawajui ni Yesu amesimama hapo. Yesu anawauliza, "Marafiki, bado hamjavua samaki wowote, sivyo?" Wanafunzi wanamjibu Yesu, "hapana." Yesu anawaambia wanafunzi watupe nyavu zao upande wa kuume wa mashua ili kuvua samaki.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wanafunzi, "Mnahisi vipi au mnawaza nini?" Watu wanaweza kujibu mambo kama, "Ninajiuliza mtu huyu yuko pwani," au "Kutaka kujaribu pendekezo lake na kuona kama tutapata samaki kama anavyosema," au "Sijui kama kwa kweli tutapata samaki wakati huu—tumekuwa tukifanya kazi usiku wote, na hatukuvua chochote."</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Wanafunzi wanatupa wavu upande wa kuume wa mashua. Wanakamata samaki wengi. Wavu wao umejaa samaki sana kiasi kwamba hawawezi kuvuta wavu katika mashua yao.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wanafunzi, "Mnahisi vipi au mnawaza nini?" Watu wanaweza kujibu mambo kama, "Hii ilitokeaje hivyo?" au "Huu ni muujiza!" Sijawahi kuona samaki wengi sana katika wavu mmoja!" au "Nani angeweza kuwa mtu huyu pwani Alijua vipi kwamba tungekamata wavu uliojaa samaki?" au "Tutakuwa na mengi ya kula na hata samaki wa ziada wa kuuza sasa—hii ni habari njema sana!"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Mwanafunzi ambaye Yesu alimpenda anajua mtu aliyekuwa pwani ni nani. Kwa sababu ya muujiza ambao Yesu ametoka tu kuufanya, anatambua kwamba ni Yesu, Bwana! Anasema, "Ni Bwana!"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mwanafunzi ambaye Yesu alimpenda, "Unahisi nini au unawaza nini?" Mtu anaweza kujibu mambo kama, "Muujiza kama huu unaweza tu kuwa kutoka kwa Yesu," au "Mtu kwenye pwani ni lazima awe Yesu!" au "Ninafurahi kumwona Yesu tena, na sasa katika mji wetu wa asili."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Simoni Petro anasikia maneno, "Ni Bwana!" Simoni Petro anajitayarisha kuogelea hadi pwani ili kumwona Yesu. Simoni Petro anajifunga mavazi yake ya nje—pengine anataka kuwa na mavazi zaidi ili kumwona Yesu. Petro anaruka katika maji na kuogelea kwenye pwani ili kumwona Yesu. Wanafunzi wengine wanamfuata Simoni Petro. Wanafunzi wengine wanapiga makasia kwenye mashua na kuvuta wavu uliojaa samaki nyuma ya mashua. Wanakanda mashua takriban mita 100 ili kufika pwani.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Simoni Petro, "Unahisi vipi au unawaza nini?" Mtu anaweza kujibu mambo kama "Kwa kweli ni Yesu ufukweni!" au "Ninafurahi kumwona Yesu tena haraka iwezekanavyo" au "Siwezi kusubiri kupiga mashua pwani—ni lazima nifikie Yesu haraka iwezekanavyo!" au "Kutaka kuwa na mavazi zaidi juu yake ili nisione aibu mbele ya Yesu."</w:t>
      </w:r>
    </w:p>
    <w:p>
      <w:pPr>
        <w:pStyle w:val="ListBullet"/>
        <w:spacing w:line="240" w:lineRule="auto"/>
        <w:ind w:left="720"/>
      </w:pPr>
      <w:r>
        <w:rPr>
          <w:lang w:val="sw_KE" w:bidi="sw_KE"/>
        </w:rPr>
      </w:r>
      <w:r>
        <w:rPr>
          <w:lang w:val="sw_KE" w:bidi="sw_KE"/>
        </w:rPr>
        <w:t>Waulize watu wanaoigiza wanafunzi, "Mnahisi vipi au mnawaza nini?" Watu wanaweza kujibu mambo kama, "Kwa nini Simoni Petro hatusaidii kwa wavu uliojaa samaki?" au "Kutaka kuvuta makasia haraka ili kufika pwani haraka iwezekanavyo ili kumwona Yesu," au "Nimeshangazwa na wavu uliojaa samaki nyuma ya mashua yetu—ni mizito sana!"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Wanafunzi wanawasili pwani na kutoka kwenye mashua. Wanaona moto wa makaa kwenye pwani. Kuna samaki anayepikwa kwenye moto, na pia kuna mkate. Yesu anawapikia chakula ili wale.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wanafunzi, "Mnahisi vipi au mnawaza nini?" Watu wanaweza kujibu mambo kama, "Kwa kweli ni Yesu!" au "Yesu alipata wapi samaki wake wa kupika?" au "Mwenye njaa na aliye tayari kula kiamsha kinywa na Yesu."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anawaambia wanafunzi walete samaki kiasi. Simoni Petro anaenda kwenye mashua na kusaidia kuvuta wavu uliojaa samaki mpaka pwani. Kuna samaki wakubwa 153. Wavu haujavunjika wala kuchanika, hata ingawa kuna samaki wengi sana.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wanafunzi, "Mnahisi vipi au mnawaza nini?" Watu wanaweza kujibu mambo kama, "Kwa kweli inashangaza kuona samaki wengi hivi katika wavu mmoja!" au "Mbona wavu haukukatika ukiwa na samaki wengi hivi ndani yake?" au "Tulishangazwa na muujiza ambao Yesu alifanya kwa kutupa samaki wengi hivi!"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anasema, "Njooni mle kifungua kinywa pamoja nami." Yesu anataka kushiriki chakula na wanafunzi. Hakuna hata mmoja wa wanafunzi anayemwuliza Yesu, "Wewe ni nani?" Wanajua yeye ni Bwana, lakini bado wanataka kumwuliza maswali.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wanafunzi, "Mnahisi vipi au mnawaza nini?" Watu wanaweza kujibu mambo kama, "Kwa kweli ni Yesu, Bwana wetu!" au "kwa nini Yesu anaonekana tofauti? Kwa nini hatukumtambua mwanzoni?" au "Nina aibu kumwuliza Yesu chochote."</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anakuja na kuwapa mkate na samaki wa kula.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nini au unawaza nini?" Mtu anaweza kujibu mambo kama, "Ninafurahi kushiriki chakula hiki na marafiki wangu wa karibu," au "Ninafurahi kuwaona wanafunzi wangu tena," au "Ninafurahi uwezo wangu wa kumpa samaki huyu na mkate ili wale."</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Mwandishi Yohana anatoa maelezo ya asili kuhusu muujiza huu. Yohana anasema hii ni mara ya tatu Yesu anajionyesha kwa wanafunzi.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wanafunzi, "Mnahisi vipi au mnawaza nini?" Watu wanaweza kujibu mambo kama, "Tumeshangazwa kwamba Yesu kwa kweli yuko hai tena!" au "Tunafurahi kwamba tumeweza kumwona Yesu mara tatu sasa," au "Tumeshangazwa na jinsi Yesu alivyokuja kwetu Yerusalemu, na sasa kule Galilaya."</w:t>
      </w:r>
      <w:r>
        <w:rPr>
          <w:lang w:val="sw_KE" w:bidi="sw_KE"/>
        </w:rPr>
      </w:r>
    </w:p>
    <w:p>
      <w:pPr>
        <w:pStyle w:val="Heading3"/>
      </w:pPr>
      <w:r>
        <w:rPr>
          <w:lang w:val="sw_KE" w:bidi="sw_KE"/>
        </w:rPr>
        <w:t>Kujaza Mapengo</w:t>
      </w:r>
    </w:p>
    <w:p>
      <w:pPr/>
      <w:r>
        <w:rPr>
          <w:lang w:val="sw_KE" w:bidi="sw_KE"/>
        </w:rPr>
      </w:r>
      <w:r>
        <w:rPr>
          <w:lang w:val="sw_KE" w:bidi="sw_KE"/>
        </w:rPr>
        <w:t>Sikiliza toleo la sauti la Yohana 21:1–14 katika tafsiri rahisi zaidi kuelewa.</w:t>
      </w:r>
    </w:p>
    <w:p>
      <w:pPr/>
      <w:r>
        <w:rPr>
          <w:lang w:val="sw_KE" w:bidi="sw_KE"/>
        </w:rPr>
      </w:r>
      <w:r>
        <w:rPr>
          <w:lang w:val="sw_KE" w:bidi="sw_KE"/>
        </w:rPr>
        <w:t>Katika hatua hii kikundi kitajadili maneno muhimu na istilahi zilizomo katika simulizi hii.</w:t>
      </w:r>
    </w:p>
    <w:p>
      <w:pPr/>
      <w:r>
        <w:rPr>
          <w:lang w:val="sw_KE" w:bidi="sw_KE"/>
        </w:rPr>
      </w:r>
      <w:r>
        <w:rPr>
          <w:lang w:val="sw_KE" w:bidi="sw_KE"/>
        </w:rPr>
        <w:t xml:space="preserve">Yesu anajionyesha kwa wanafunzi wake wakati mwingine. </w:t>
      </w:r>
      <w:r>
        <w:rPr>
          <w:b/>
          <w:lang w:val="sw_KE" w:bidi="sw_KE"/>
        </w:rPr>
        <w:t>Wanafunzi</w:t>
      </w:r>
      <w:r>
        <w:rPr>
          <w:lang w:val="sw_KE" w:bidi="sw_KE"/>
        </w:rPr>
        <w:t xml:space="preserve"> walimfuata Yesu na kujifunza kutoka kwake. Tumia neno sawa kwa jangwa kama vile ulilotumia katika simulizi za awali. Kwa maelezo zaidi kuhusu </w:t>
      </w:r>
      <w:r>
        <w:rPr>
          <w:lang w:val="sw_KE" w:bidi="sw_KE"/>
        </w:rPr>
        <w:t>wanafunzi</w:t>
      </w:r>
      <w:r>
        <w:rPr>
          <w:lang w:val="sw_KE" w:bidi="sw_KE"/>
        </w:rPr>
        <w:t>, rejelea Faharasa Kuu.</w:t>
      </w:r>
    </w:p>
    <w:p>
      <w:pPr/>
      <w:r>
        <w:rPr>
          <w:lang w:val="sw_KE" w:bidi="sw_KE"/>
        </w:rPr>
      </w:r>
      <w:r>
        <w:rPr>
          <w:lang w:val="sw_KE" w:bidi="sw_KE"/>
        </w:rPr>
        <w:t xml:space="preserve">Wanafunzi saba wako pamoja kando ya </w:t>
      </w:r>
      <w:r>
        <w:rPr>
          <w:b/>
          <w:lang w:val="sw_KE" w:bidi="sw_KE"/>
        </w:rPr>
        <w:t>Bahari ya Galilaya</w:t>
      </w:r>
      <w:r>
        <w:rPr>
          <w:lang w:val="sw_KE" w:bidi="sw_KE"/>
        </w:rPr>
        <w:t xml:space="preserve">. Bahari ya Galilaya ni ziwa kubwa la maji safi katika mkoa wa Galilaya. Tumia neno lile lile kwa Bahari ya Galilaya kama ulivyotumia katika vifungu vya awali. Kwa maelezo zaidi kuhusu </w:t>
      </w:r>
      <w:r>
        <w:rPr>
          <w:lang w:val="sw_KE" w:bidi="sw_KE"/>
        </w:rPr>
        <w:t>Bahari ya Galilaya</w:t>
      </w:r>
      <w:r>
        <w:rPr>
          <w:lang w:val="sw_KE" w:bidi="sw_KE"/>
        </w:rPr>
        <w:t>, mashua, na Bahari ya Galilaya rejelea Faharasa Kuu.</w:t>
      </w:r>
    </w:p>
    <w:p>
      <w:pPr/>
      <w:r>
        <w:rPr>
          <w:lang w:val="sw_KE" w:bidi="sw_KE"/>
        </w:rPr>
      </w:r>
      <w:r>
        <w:rPr>
          <w:lang w:val="sw_KE" w:bidi="sw_KE"/>
        </w:rPr>
        <w:t xml:space="preserve">Sitisha hapa na uangalie picha ya </w:t>
      </w:r>
      <w:r>
        <w:rPr>
          <w:lang w:val="sw_KE" w:bidi="sw_KE"/>
        </w:rPr>
        <w:t>Bahari ya Galilaya</w:t>
      </w:r>
      <w:r>
        <w:rPr>
          <w:lang w:val="sw_KE" w:bidi="sw_KE"/>
        </w:rPr>
        <w:t xml:space="preserve"> na ramani inayoonyesha </w:t>
      </w:r>
      <w:r>
        <w:rPr>
          <w:lang w:val="sw_KE" w:bidi="sw_KE"/>
        </w:rPr>
        <w:t>Yerusalemu, Bahari ya Galilaya, na mikoa ya Yudea</w:t>
      </w:r>
      <w:r>
        <w:rPr>
          <w:lang w:val="sw_KE" w:bidi="sw_KE"/>
        </w:rPr>
        <w:t xml:space="preserve"> na Galilaya kama kikundi. Sitisha sauti hii hapa.</w:t>
      </w:r>
    </w:p>
    <w:p>
      <w:pPr/>
      <w:r>
        <w:rPr>
          <w:lang w:val="sw_KE" w:bidi="sw_KE"/>
        </w:rPr>
      </w:r>
      <w:r>
        <w:rPr>
          <w:lang w:val="sw_KE" w:bidi="sw_KE"/>
        </w:rPr>
        <w:t xml:space="preserve">Wanafunzi karibu na ziwa ni Simoni Petro, Tomaso Pacha, Nathanaeli kutoka mji unaoitwa Kana katika Galilaya, wana wawili wa Zebedayo, na wanafunzi wengine wawili. Wanafunzi wanaingia katika </w:t>
      </w:r>
      <w:r>
        <w:rPr>
          <w:b/>
          <w:lang w:val="sw_KE" w:bidi="sw_KE"/>
        </w:rPr>
        <w:t>mashua</w:t>
      </w:r>
      <w:r>
        <w:rPr>
          <w:lang w:val="sw_KE" w:bidi="sw_KE"/>
        </w:rPr>
        <w:t xml:space="preserve"> ya uvuvi ili kwenda kuvuvi kwenye ziwa. Wanaleta nyavu za uvuvi </w:t>
      </w:r>
      <w:r>
        <w:rPr>
          <w:b/>
          <w:lang w:val="sw_KE" w:bidi="sw_KE"/>
        </w:rPr>
        <w:t>pamoja</w:t>
      </w:r>
      <w:r>
        <w:rPr>
          <w:lang w:val="sw_KE" w:bidi="sw_KE"/>
        </w:rPr>
        <w:t xml:space="preserve"> nao. Tumia neno lile lile kwa ajili ya bariki kama ulivyotumia katika vifungu vya awali. Kwa maelezo zaidi kuhusu </w:t>
      </w:r>
      <w:r>
        <w:rPr>
          <w:lang w:val="sw_KE" w:bidi="sw_KE"/>
        </w:rPr>
        <w:t>ufalme</w:t>
      </w:r>
      <w:r>
        <w:rPr>
          <w:lang w:val="sw_KE" w:bidi="sw_KE"/>
        </w:rPr>
        <w:t xml:space="preserve"> na </w:t>
      </w:r>
      <w:r>
        <w:rPr>
          <w:lang w:val="sw_KE" w:bidi="sw_KE"/>
        </w:rPr>
        <w:t>kuhani</w:t>
      </w:r>
      <w:r>
        <w:rPr>
          <w:lang w:val="sw_KE" w:bidi="sw_KE"/>
        </w:rPr>
        <w:t>, rejelea Faharasa Kuu.</w:t>
      </w:r>
    </w:p>
    <w:p>
      <w:pPr/>
      <w:r>
        <w:rPr>
          <w:lang w:val="sw_KE" w:bidi="sw_KE"/>
        </w:rPr>
      </w:r>
      <w:r>
        <w:rPr>
          <w:lang w:val="sw_KE" w:bidi="sw_KE"/>
        </w:rPr>
        <w:t xml:space="preserve">Simama hapa na uangalie picha za wavu wa </w:t>
      </w:r>
      <w:r>
        <w:rPr>
          <w:lang w:val="sw_KE" w:bidi="sw_KE"/>
        </w:rPr>
        <w:t>uvuvi</w:t>
      </w:r>
      <w:r>
        <w:rPr>
          <w:lang w:val="sw_KE" w:bidi="sw_KE"/>
        </w:rPr>
        <w:t xml:space="preserve"> na </w:t>
      </w:r>
      <w:r>
        <w:rPr>
          <w:lang w:val="sw_KE" w:bidi="sw_KE"/>
        </w:rPr>
        <w:t>mashua</w:t>
      </w:r>
      <w:r>
        <w:rPr>
          <w:lang w:val="sw_KE" w:bidi="sw_KE"/>
        </w:rPr>
        <w:t xml:space="preserve"> tena kama kikundi ikiwa inahitajika. Sitisha sauti hii hapa.</w:t>
      </w:r>
    </w:p>
    <w:p>
      <w:pPr/>
      <w:r>
        <w:rPr>
          <w:lang w:val="sw_KE" w:bidi="sw_KE"/>
        </w:rPr>
      </w:r>
      <w:r>
        <w:rPr>
          <w:lang w:val="sw_KE" w:bidi="sw_KE"/>
        </w:rPr>
        <w:t xml:space="preserve">Mapema asubuhi, wanafunzi wanamwona mtu amesimama pwani. </w:t>
      </w:r>
      <w:r>
        <w:rPr>
          <w:b/>
          <w:lang w:val="sw_KE" w:bidi="sw_KE"/>
        </w:rPr>
        <w:t>Pwani</w:t>
      </w:r>
      <w:r>
        <w:rPr>
          <w:lang w:val="sw_KE" w:bidi="sw_KE"/>
        </w:rPr>
        <w:t>, au pwani, ni nchi karibu na ziwa.</w:t>
      </w:r>
    </w:p>
    <w:p>
      <w:pPr/>
      <w:r>
        <w:rPr>
          <w:lang w:val="sw_KE" w:bidi="sw_KE"/>
        </w:rPr>
      </w:r>
      <w:r>
        <w:rPr>
          <w:lang w:val="sw_KE" w:bidi="sw_KE"/>
        </w:rPr>
        <w:t xml:space="preserve">Mwanafunzi ambaye Yesu alimpenda anasema, "Ni </w:t>
      </w:r>
      <w:r>
        <w:rPr>
          <w:b/>
          <w:lang w:val="sw_KE" w:bidi="sw_KE"/>
        </w:rPr>
        <w:t>Bwana</w:t>
      </w:r>
      <w:r>
        <w:rPr>
          <w:lang w:val="sw_KE" w:bidi="sw_KE"/>
        </w:rPr>
        <w:t xml:space="preserve">!" Anamtambua Yesu kwenye pwani baada ya muujiza wa wavu uliojaa samaki. Bwana alikuwa neno la heshima kwa Yesu ambalo linaweza kutafsiriwa "bwana." Pia ilikuwa njia kwa wafuasi wa Yesu kumrejelea Yesu kama Mungu na bwana. Tumia neno sawa kwa bwana kama vile ulilotumia katika simulizi za awali. Kwa maelezo zaidi kuhusu </w:t>
      </w:r>
      <w:r>
        <w:rPr>
          <w:lang w:val="sw_KE" w:bidi="sw_KE"/>
        </w:rPr>
        <w:t>Bwana</w:t>
      </w:r>
      <w:r>
        <w:rPr>
          <w:lang w:val="sw_KE" w:bidi="sw_KE"/>
        </w:rPr>
        <w:t xml:space="preserve">, rejelea Faharasa Kuu. </w:t>
      </w:r>
    </w:p>
    <w:p>
      <w:pPr/>
      <w:r>
        <w:rPr>
          <w:lang w:val="sw_KE" w:bidi="sw_KE"/>
        </w:rPr>
      </w:r>
      <w:r>
        <w:rPr>
          <w:lang w:val="sw_KE" w:bidi="sw_KE"/>
        </w:rPr>
        <w:t xml:space="preserve">Simoni Petro anaweka ndani mavazi yake ya nje, ambayo pengine ni </w:t>
      </w:r>
      <w:r>
        <w:rPr>
          <w:b/>
          <w:lang w:val="sw_KE" w:bidi="sw_KE"/>
        </w:rPr>
        <w:t>vazi</w:t>
      </w:r>
      <w:r>
        <w:rPr>
          <w:lang w:val="sw_KE" w:bidi="sw_KE"/>
        </w:rPr>
        <w:t xml:space="preserve"> au </w:t>
      </w:r>
      <w:r>
        <w:rPr>
          <w:b/>
          <w:lang w:val="sw_KE" w:bidi="sw_KE"/>
        </w:rPr>
        <w:t>vazi</w:t>
      </w:r>
      <w:r>
        <w:rPr>
          <w:lang w:val="sw_KE" w:bidi="sw_KE"/>
        </w:rPr>
        <w:t xml:space="preserve">. Vazi ni nguo ndefu ambayo watu walivaa juu ya mavazi yao mengine. Kwa maelezo zaidi kuhusu </w:t>
      </w:r>
      <w:r>
        <w:rPr>
          <w:lang w:val="sw_KE" w:bidi="sw_KE"/>
        </w:rPr>
        <w:t>vazi</w:t>
      </w:r>
      <w:r>
        <w:rPr>
          <w:lang w:val="sw_KE" w:bidi="sw_KE"/>
        </w:rPr>
        <w:t xml:space="preserve">, rejelea </w:t>
      </w:r>
      <w:r>
        <w:rPr>
          <w:lang w:val="sw_KE" w:bidi="sw_KE"/>
        </w:rPr>
        <w:t>Faharasa</w:t>
      </w:r>
      <w:r>
        <w:rPr>
          <w:lang w:val="sw_KE" w:bidi="sw_KE"/>
        </w:rPr>
        <w:t xml:space="preserve"> Kuu.</w:t>
      </w:r>
    </w:p>
    <w:p>
      <w:pPr/>
      <w:r>
        <w:rPr>
          <w:lang w:val="sw_KE" w:bidi="sw_KE"/>
        </w:rPr>
      </w:r>
      <w:r>
        <w:rPr>
          <w:lang w:val="sw_KE" w:bidi="sw_KE"/>
        </w:rPr>
        <w:t>Wanafunzi wanavuta wavu uliojaa samaki nyuma ya mashua yao. Wao ni mita 100 kutoka pwani.</w:t>
      </w:r>
    </w:p>
    <w:p>
      <w:pPr/>
      <w:r>
        <w:rPr>
          <w:lang w:val="sw_KE" w:bidi="sw_KE"/>
        </w:rPr>
      </w:r>
      <w:r>
        <w:rPr>
          <w:lang w:val="sw_KE" w:bidi="sw_KE"/>
        </w:rPr>
        <w:t>Wanafunzi wanawasili kwenye pwani na kuona moto wa mkaa unaopika samaki juu yake. Moto wa makaa ni moto uliotengenezwa kwa makaa ya moto yanayowaka. Tumia maneno yale yale kwa samaki aliyepikwa na makaa kama ulivyotumia katika vifungu vilivyotangulia.</w:t>
      </w:r>
    </w:p>
    <w:p>
      <w:pPr/>
      <w:r>
        <w:rPr>
          <w:lang w:val="sw_KE" w:bidi="sw_KE"/>
        </w:rPr>
      </w:r>
      <w:r>
        <w:rPr>
          <w:lang w:val="sw_KE" w:bidi="sw_KE"/>
        </w:rPr>
        <w:t xml:space="preserve">Simamia hapa na uangalie picha ya </w:t>
      </w:r>
      <w:r>
        <w:rPr>
          <w:lang w:val="sw_KE" w:bidi="sw_KE"/>
        </w:rPr>
        <w:t>moto wa mkaa</w:t>
      </w:r>
      <w:r>
        <w:rPr>
          <w:lang w:val="sw_KE" w:bidi="sw_KE"/>
        </w:rPr>
        <w:t xml:space="preserve"> tena kama kikundi ikiwa inahitajika. Sitisha sauti hii hapa.</w:t>
      </w:r>
    </w:p>
    <w:p>
      <w:pPr/>
      <w:r>
        <w:rPr>
          <w:lang w:val="sw_KE" w:bidi="sw_KE"/>
        </w:rPr>
      </w:r>
      <w:r>
        <w:rPr>
          <w:lang w:val="sw_KE" w:bidi="sw_KE"/>
        </w:rPr>
        <w:t>Pia, sitisha hapa na mjadili swali hili kama kikundi: Katika lugha yenu, mjadili jinsi mtakavyotafsiri samaki ambao wako hai na wanaogelea katika ziwa, na samaki ambao wanapikwa kwa ajili ya chakula. Jadili kama mtatumia maneno sawa au tofauti.</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kusahihishana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vyovyote, miondoko au ubao wao wa hadithi ili kuwasaidia kukumbuka fungu hilo la maneno. Sitisha sauti hii ya kurekodi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Yohana 21:15–25</w:t>
      </w:r>
      <w:r>
        <w:rPr>
          <w:lang w:val="sw_KE" w:bidi="sw_KE"/>
        </w:rPr>
      </w:r>
    </w:p>
    <w:p>
      <w:pPr>
        <w:pStyle w:val="Heading3"/>
      </w:pPr>
      <w:r>
        <w:rPr>
          <w:lang w:val="sw_KE" w:bidi="sw_KE"/>
        </w:rPr>
        <w:t>Sikiliza na Moyo</w:t>
      </w:r>
    </w:p>
    <w:p>
      <w:pPr/>
      <w:r>
        <w:rPr>
          <w:lang w:val="sw_KE" w:bidi="sw_KE"/>
        </w:rPr>
      </w:r>
      <w:r>
        <w:rPr>
          <w:lang w:val="sw_KE" w:bidi="sw_KE"/>
        </w:rPr>
        <w:t>Katika hatua hii, sikiliza Yohana 21:15–25 na muiweke mioyoni mwenu.</w:t>
      </w:r>
    </w:p>
    <w:p>
      <w:pPr/>
      <w:r>
        <w:rPr>
          <w:lang w:val="sw_KE" w:bidi="sw_KE"/>
        </w:rPr>
      </w:r>
      <w:r>
        <w:rPr>
          <w:lang w:val="sw_KE" w:bidi="sw_KE"/>
        </w:rPr>
        <w:t>Sikiliza toleo la sauti la Yohana 21:15–25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Simulizi hii inatuambia nini kuhusu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Yohana 21:15–25 katika tafsiri rahisi zaidi kuelewa.</w:t>
      </w:r>
    </w:p>
    <w:p>
      <w:pPr/>
      <w:r>
        <w:rPr>
          <w:lang w:val="sw_KE" w:bidi="sw_KE"/>
        </w:rPr>
      </w:r>
      <w:r>
        <w:rPr>
          <w:lang w:val="sw_KE" w:bidi="sw_KE"/>
        </w:rPr>
        <w:t>Yesu anasulubishwa na kisha anarudi kutoka kwa wafu. Yesu anaonekana kwa wanafunzi wake mara mbili katika chumba kilichofungwa Yerusalemu. Kisha, anaonekana kwao katika Bahari ya Galilaya. Yesu anawawezesha wanafunzi kuvua samaki, na kisha wanakula chakula cha asubuhi pamoja ufuoni. Baada ya kula, Yesu anazungumza na Simoni Petro, mwanafunzi anayejulikana pia kama Petro wa haki, na kumtia moyo. Simoni Petro anamwuliza Yesu kuhusu mwanafunzi ambaye Yesu alimpenda. Hatimaye, kitabu cha Yohana kinamalizika na taarifa kutoka kwa mwandishi Yohana. Yohana anasema kile alichoandika ni cha kuaminika, na kwamba Yesu alifanya miujiza mingine mingi mbali na ile katika kitabu hiki.</w:t>
      </w:r>
    </w:p>
    <w:p>
      <w:pPr/>
      <w:r>
        <w:rPr>
          <w:lang w:val="sw_KE" w:bidi="sw_KE"/>
        </w:rPr>
      </w:r>
      <w:r>
        <w:rPr>
          <w:lang w:val="sw_KE" w:bidi="sw_KE"/>
        </w:rPr>
        <w:t>Yesu na wanafunzi walikula samaki na mkate pamoja kwa chakula cha kwanza cha siku. Yesu anamwuliza Simoni Petro maswali matatu, na Simoni Petro anamjibu Yesu kila wakati. Kabla ya kifo cha Yesu, Simoni Petro alikanusha kumjua Yesu mara tatu, na sasa Yesu anamwuliza Simoni Petro maswali matatu. Moja ya madhumuni ya simulizi hii ni kwamba Yesu anarejesha uhusiano wa Simoni Petro na Yesu. Kila wakati, Yesu anamwita Simoni Petro "Simoni, mwana wa Yohana" kwa sababu Yohana ni jina la baba ya Simoni Petro. Swali la kwanza ambalo Yesu anamwuliza Simoni Petro ni, "Je, unanipenda zaidi kuliko hawa?" Mwandishi Yohana anatumia neno fulani kwa "upendo" katika moja ya lugha za asili. Katika jibu la Simoni Petro, "Unajua ninakupenda," kuna neno tofauti kwa upendo katika lugha ya asili. Watu wengine wanafikiri mwandishi Yohana anatumia neno lenye nguvu kwa "upendo" katika maswali mawili ya kwanza ya Yesu kuliko neno la upendo katika majibu ya Simoni Petro, lakini watu wengi wanaamini maneno hayo mawili yana maana sawa. Katika sehemu zingine za kitabu cha Yohana, maneno haya yote mawili kwa upendo katika lugha ya awali yanatumiwa kwa upendo wa Mungu na upendo wa wanafunzi kwa Yesu.</w:t>
      </w:r>
    </w:p>
    <w:p>
      <w:pPr/>
      <w:r>
        <w:rPr>
          <w:lang w:val="sw_KE" w:bidi="sw_KE"/>
        </w:rPr>
      </w:r>
      <w:r>
        <w:rPr>
          <w:lang w:val="sw_KE" w:bidi="sw_KE"/>
        </w:rPr>
        <w:t>Sitisha hapa na mjadili swali hili kama kikundi: Zungumzeni kuhusu watu mnaowapenda sana au mnaowahusudu. Zingatia maneno unayotumia ili kuelezea upendo wako Ni aina gani tofauti za maneno unatumia, na unatumia lini maneno tofauti? Sitisha sauti hii hapa.</w:t>
      </w:r>
    </w:p>
    <w:p>
      <w:pPr/>
      <w:r>
        <w:rPr>
          <w:lang w:val="sw_KE" w:bidi="sw_KE"/>
        </w:rPr>
      </w:r>
      <w:r>
        <w:rPr>
          <w:lang w:val="sw_KE" w:bidi="sw_KE"/>
        </w:rPr>
        <w:t>Swali la kwanza ambalo Yesu anamwuliza Simoni Petro ni, "Je, unanipenda zaidi kuliko hawa?" Maneno "zaidi ya haya" yanaweza kumaanisha, "Je, unanipenda zaidi kuliko unavyopenda mashua yako na nyavu zako?" lakini hii si uwezekano. "Zaidi ya hawa" pengine ina maana, "Je, unanipenda zaidi kuliko wanafunzi wengine wananipenda?"</w:t>
      </w:r>
    </w:p>
    <w:p>
      <w:pPr/>
      <w:r>
        <w:rPr>
          <w:lang w:val="sw_KE" w:bidi="sw_KE"/>
        </w:rPr>
      </w:r>
      <w:r>
        <w:rPr>
          <w:lang w:val="sw_KE" w:bidi="sw_KE"/>
        </w:rPr>
        <w:t>Jibu la Simoni Petro kwa Yesu ni, "Ndiyo Bwana, unajua kwamba ninakupenda." Simoni Petro anamwita Yesu "Bwana," akimaanisha yule mwenye mamlaka juu yake. Simoni Petro hasemi kwamba anampenda Yesu zaidi kuliko wanafunzi wengine. Simoni Petro anasema tu, "Unajua ninakupenda."</w:t>
      </w:r>
    </w:p>
    <w:p>
      <w:pPr/>
      <w:r>
        <w:rPr>
          <w:lang w:val="sw_KE" w:bidi="sw_KE"/>
        </w:rPr>
      </w:r>
      <w:r>
        <w:rPr>
          <w:lang w:val="sw_KE" w:bidi="sw_KE"/>
        </w:rPr>
        <w:t>Jibu la kwanza la Yesu kwa Simoni Petro ni, "Lisha wanakondoo wangu." Neno "wanakondoo" hapa linamaanisha wafuasi wa Yesu. "Wanakondoo" ni kondoo wadogo. Kwa sababu Simoni Petro anampenda Yesu, Simoni Petro anapaswa kuwatunza wafuasi wa Yesu kwa njia sawa na mchungaji anavyowatunza wanakondoo na kondoo wake. Yesu alijiita mchungaji hapo awali. Sasa, Yesu anajua ataondoka hivi karibuni, na Yesu anataka Simoni Petro awatunze wafuasi wa Yesu wakati Yesu atakapokuwa ameshaondoka. Yesu bado ni mchungaji wa kweli wa watu wake.</w:t>
      </w:r>
    </w:p>
    <w:p>
      <w:pPr/>
      <w:r>
        <w:rPr>
          <w:lang w:val="sw_KE" w:bidi="sw_KE"/>
        </w:rPr>
      </w:r>
      <w:r>
        <w:rPr>
          <w:lang w:val="sw_KE" w:bidi="sw_KE"/>
        </w:rPr>
        <w:t xml:space="preserve">Sitisha hapa na uangalie picha za mwanakondoo na kondoo </w:t>
      </w:r>
      <w:r>
        <w:rPr>
          <w:lang w:val="sw_KE" w:bidi="sw_KE"/>
        </w:rPr>
        <w:t>kama</w:t>
      </w:r>
      <w:r>
        <w:rPr>
          <w:lang w:val="sw_KE" w:bidi="sw_KE"/>
        </w:rPr>
        <w:t xml:space="preserve"> </w:t>
      </w:r>
      <w:r>
        <w:rPr>
          <w:lang w:val="sw_KE" w:bidi="sw_KE"/>
        </w:rPr>
        <w:t>kikundi</w:t>
      </w:r>
      <w:r>
        <w:rPr>
          <w:lang w:val="sw_KE" w:bidi="sw_KE"/>
        </w:rPr>
        <w:t>. Sitisha sauti hii hapa.</w:t>
      </w:r>
    </w:p>
    <w:p>
      <w:pPr/>
      <w:r>
        <w:rPr>
          <w:lang w:val="sw_KE" w:bidi="sw_KE"/>
        </w:rPr>
      </w:r>
      <w:r>
        <w:rPr>
          <w:lang w:val="sw_KE" w:bidi="sw_KE"/>
        </w:rPr>
        <w:t>Pia, sitisha hapa na mjadili swali hili kama kikundi: Watu wanawajali vipi wanyama katika jumuiya yako? Sitisha sauti hii hapa.</w:t>
      </w:r>
    </w:p>
    <w:p>
      <w:pPr/>
      <w:r>
        <w:rPr>
          <w:lang w:val="sw_KE" w:bidi="sw_KE"/>
        </w:rPr>
      </w:r>
      <w:r>
        <w:rPr>
          <w:lang w:val="sw_KE" w:bidi="sw_KE"/>
        </w:rPr>
        <w:t>Yesu anamwuliza Simoni Petro tena kama Simoni Petro anampenda Yesu. Wakati huu, Yesu hajumuishi maneno "zaidi ya hawa" kwa sababu Yesu hamwombi Simoni Petro kulinganisha upendo wake na upendo wa wanafunzi wengine. Tena, Simoni Petro anajibu kitu sawa kama awali: "Ndio, Bwana, unajua kwamba ninakupenda."</w:t>
      </w:r>
    </w:p>
    <w:p>
      <w:pPr/>
      <w:r>
        <w:rPr>
          <w:lang w:val="sw_KE" w:bidi="sw_KE"/>
        </w:rPr>
      </w:r>
      <w:r>
        <w:rPr>
          <w:lang w:val="sw_KE" w:bidi="sw_KE"/>
        </w:rPr>
        <w:t>Tena, Yesu anamwambia Simoni Petro, "Linda kondoo wangu." Maneno haya katika lugha ya awali yana maana sawa na "Lisha wanakondoo wangu."</w:t>
      </w:r>
    </w:p>
    <w:p>
      <w:pPr/>
      <w:r>
        <w:rPr>
          <w:lang w:val="sw_KE" w:bidi="sw_KE"/>
        </w:rPr>
      </w:r>
      <w:r>
        <w:rPr>
          <w:lang w:val="sw_KE" w:bidi="sw_KE"/>
        </w:rPr>
        <w:t>Hatimaye, Yesu anamwuliza Simoni Petro "je, unanipenda?" mara ya tatu. Simoni Petro anahuzunika na kukasirika kwa sababu Yesu anamwuliza swali sawa kwa mara ya tatu. Simoni Petro anaweza pia kukasirika kwa sababu Simoni Petro anakumbuka kumkataa Yesu mara tatu.</w:t>
      </w:r>
    </w:p>
    <w:p>
      <w:pPr/>
      <w:r>
        <w:rPr>
          <w:lang w:val="sw_KE" w:bidi="sw_KE"/>
        </w:rPr>
      </w:r>
      <w:r>
        <w:rPr>
          <w:lang w:val="sw_KE" w:bidi="sw_KE"/>
        </w:rPr>
        <w:t>Simoni Petro anamwambia Yesu, "Wewe unajua kila kitu." Unajua ninakupenda." Katika lugha ya asili, neno "wewe" ni la kwanza katika sentensi katika majibu yote matatu ya Simoni Petro kwa sababu Simoni Petro anafanya hili kuwa sehemu muhimu ya jibu lake. Simoni Petro anajua kwamba Yesu anajua yote kuhusu hisia za Simoni Petro. Yesu anasema mara ya tatu, "Lisha kondoo wangu," yaani Simoni Petro anapaswa kuwatunza wafuasi wa Yesu kama mchungaji anavyowajali kondoo wake.</w:t>
      </w:r>
    </w:p>
    <w:p>
      <w:pPr/>
      <w:r>
        <w:rPr>
          <w:lang w:val="sw_KE" w:bidi="sw_KE"/>
        </w:rPr>
      </w:r>
      <w:r>
        <w:rPr>
          <w:lang w:val="sw_KE" w:bidi="sw_KE"/>
        </w:rPr>
        <w:t>Kisha, Yesu analinganisha maisha ya Simoni Petro kama kijana na kama mtu mzee na kuzungumza kuhusu aina ya kifo ambacho Simoni Petro angefanya baadaye. Yesu anaanza kwa kusema "kweli nawaambia" ili kusisitiza kwamba anakaribia kusema kitu muhimu sana. Yesu anasema wakati Simoni Petro alikuwa kijana, Simoni Petro alijivika, au alijifunga mshipi wake mwenyewe. Hii ni sawa na hadithi iliyotangulia ambapo Simoni Petro anajifunga mavazi yake kabla ya kuruka baharini ili kuogelea kuelekea alipo Yesu pwani. Wakati wa Yesu, watu kwa kawaida walitumia kitu kama kamba ili kufunga mavazi yao mirefu karibu nao ili mavazi yao yasiangukie chini.</w:t>
      </w:r>
    </w:p>
    <w:p>
      <w:pPr/>
      <w:r>
        <w:rPr>
          <w:lang w:val="sw_KE" w:bidi="sw_KE"/>
        </w:rPr>
      </w:r>
      <w:r>
        <w:rPr>
          <w:lang w:val="sw_KE" w:bidi="sw_KE"/>
        </w:rPr>
        <w:t>Sitisha hapa na mjadili swali hili kama kikundi: Zungumzeni kuhusu mavazi katika utamaduni wenu. Watu hufunga au kuvaa vipi mavazi yao ili kuyakaza? Je, wanatumia mikanda, kamba, au kitu kingine? Sitisha sauti hii hapa.</w:t>
      </w:r>
    </w:p>
    <w:p>
      <w:pPr/>
      <w:r>
        <w:rPr>
          <w:lang w:val="sw_KE" w:bidi="sw_KE"/>
        </w:rPr>
      </w:r>
      <w:r>
        <w:rPr>
          <w:lang w:val="sw_KE" w:bidi="sw_KE"/>
        </w:rPr>
        <w:t>Yesu anasema Simoni Petro pia alikuwa huru kwenda popote alipotaka kwenda. Simoni Petro anapozeeka, Simoni Petro hataweza kwenda mahali anapotaka kwenda. Simoni Petro atakuwa na uhuru kidogo atakapokuwa mkubwa. Hii ni kawaida kwa watu wanavyozidi kuzeeka. Watu wengi wanaamini maneno "mtanyoosha mikono yenu" pengine yanamaanisha askari wa Kirumi watamandaa Simoni Petro ili asulubiwe kama Yesu alivyosulubishwa kwenye msalaba. Mtu mwingine, pengine askari wa Kirumi, pia atafunga mikono ya Simoni Petro kwenye msalaba wakati Simoni Petro anaposulubishwa. Watu wengine wanafikiri "mtu mwingine atakufunga" ina maana mtu mwingine atafunga mavazi ya Simoni Petro. Kuna uwezekano zaidi kwamba hii ni kuhusu jinsi Simoni Petro atakufa. Inawezekana hii inaonyesha Simoni Petro atakufa kwa kumfuata Yesu, lakini inaweza kuwa kutoka kwa kusulubishwa. Mwandishi Yohana anasema Yesu anamwambia Simoni Petro mambo haya ili kuonyesha ni aina gani ya kifo ambacho Simoni Petro atakipata. Kifo hiki kitaleta utukufu au heshima kwa Mungu.</w:t>
      </w:r>
    </w:p>
    <w:p>
      <w:pPr/>
      <w:r>
        <w:rPr>
          <w:lang w:val="sw_KE" w:bidi="sw_KE"/>
        </w:rPr>
      </w:r>
      <w:r>
        <w:rPr>
          <w:lang w:val="sw_KE" w:bidi="sw_KE"/>
        </w:rPr>
        <w:t>Kitu cha mwisho ambacho Yesu anamwambia Simoni Petro ni, "Nifuate." Yesu anataka Simoni Petro amfuate Yesu kwa kuendelea kumwamini Yesu na kuendelea kumtii Yesu. Hii pia inaweza kumaanisha kwamba Yesu anataka Simoni Petro amfuate Yesu kwa kifo au afe kwa njia sawa na ambayo Yesu alikufa.</w:t>
      </w:r>
    </w:p>
    <w:p>
      <w:pPr/>
      <w:r>
        <w:rPr>
          <w:lang w:val="sw_KE" w:bidi="sw_KE"/>
        </w:rPr>
      </w:r>
      <w:r>
        <w:rPr>
          <w:lang w:val="sw_KE" w:bidi="sw_KE"/>
        </w:rPr>
        <w:t>Wakati fulani, Simoni Petro anatembea na Yesu. Simoni Petro anageuka na kumwona mwanafunzi ambaye Yesu alimpenda. Mwanafunzi huyu anatembea nyuma yao. Mwandishi anatoa maelezo ya asili kuhusu mwanafunzi huyu. Yeye ni mwanafunzi ambaye aliegemea nyuma wakati wa chakula cha mwisho kabla ya Yesu kufa ili kumwuliza Yesu, "Bwana, ni nani atakayekusaliti?" Kusaliti hapa kunamaanisha kuwasaidia maadui wa Yesu kumkamata Yesu. Wakati Simoni Petro anamwona mwanafunzi huyu, Simoni Petro anamwuliza Yesu kuhusu mwanafunzi huyu. Simoni Petro anataka kujua kile kitakachotokea kwa mwanafunzi huyu mwingine, au jinsi mwanafunzi huyu mwingine angekufa. Yesu anamjibu Simoni Petro kwa swali ambalo linaonyesha Simoni Petro hahitaji kujua kile kitakachotokea kwa mwanafunzi mwingine. Yesu anasema, "Ikiwa ninataka abaki mpaka nitakaporudi, inakuhusu nini?" Kurudi kwa Yesu kunamaanisha wakati Yesu atarudi duniani kwa mara ya pili. Yesu hataki jibu la swali lake. Yesu anamwambia Simoni Petro tena, "Wewe, nifuate!" Yesu anataka Simoni Petro azingatie kumfuata Yesu na asiwe na wasiwasi kuhusu mtu mwingine yeyote.</w:t>
      </w:r>
    </w:p>
    <w:p>
      <w:pPr/>
      <w:r>
        <w:rPr>
          <w:lang w:val="sw_KE" w:bidi="sw_KE"/>
        </w:rPr>
      </w:r>
      <w:r>
        <w:rPr>
          <w:lang w:val="sw_KE" w:bidi="sw_KE"/>
        </w:rPr>
        <w:t>Yohana, mwandishi wa kitabu, anaongeza maelezo zaidi ya asili. Yohana anasema kulikuwa na uvumi kwamba mwanafunzi ambaye Yesu alimpenda hangekufa. Wanafunzi walizungumza kuhusu kile Yesu alichosema, na jumuiya yote ya waumini ilipitisha maelezo ili mwanafunzi aweze asife. Uvumi ni msemo ambao si uhakika. Watu wanasema uvumi kwa watu wengine, na mara nyingi uvumi huo ulienea katika jamii.</w:t>
      </w:r>
    </w:p>
    <w:p>
      <w:pPr/>
      <w:r>
        <w:rPr>
          <w:lang w:val="sw_KE" w:bidi="sw_KE"/>
        </w:rPr>
      </w:r>
      <w:r>
        <w:rPr>
          <w:lang w:val="sw_KE" w:bidi="sw_KE"/>
        </w:rPr>
        <w:t>Sitisha hapa na mjadili swali hili kama kikundi: Zungumzeni kuhusu mavazi katika utamaduni wenu. Ni aina gani za mambo ambayo watu huzungumzia? Watu wanajua vipi kama uvumi ni kweli au si kweli? Sitisha sauti hii hapa.</w:t>
      </w:r>
    </w:p>
    <w:p>
      <w:pPr/>
      <w:r>
        <w:rPr>
          <w:lang w:val="sw_KE" w:bidi="sw_KE"/>
        </w:rPr>
      </w:r>
      <w:r>
        <w:rPr>
          <w:lang w:val="sw_KE" w:bidi="sw_KE"/>
        </w:rPr>
        <w:t>Mwandishi anasahihisha uvumi huu usio wa kweli kwamba mwanafunzi ambaye Yesu alimpenda hangekufa. Yesu hakusema kweli, "Mwanafunzi huyu hatakufa." Yesu alisema, "Ikiwa ninataka mwanafunzi huyu abaki hai mpaka nitakapokuja, hiyo haipaswi kuwa jambo lolote kwako, Simoni Petro."</w:t>
      </w:r>
    </w:p>
    <w:p>
      <w:pPr/>
      <w:r>
        <w:rPr>
          <w:lang w:val="sw_KE" w:bidi="sw_KE"/>
        </w:rPr>
      </w:r>
      <w:r>
        <w:rPr>
          <w:lang w:val="sw_KE" w:bidi="sw_KE"/>
        </w:rPr>
        <w:t>Kitabu cha Yohana kinamalizika na taarifa zaidi kutoka kwa mwandishi. Kwanza, anasema yeye, Yohana, ni mwanafunzi ambaye Yesu alimpenda. Hii ni mara ya kwanza tunajifunza mwandishi ni nani wa kitabu cha Yohana. Pia anasema mambo haya yote aliyoandika ni kweli kwa sababu aliwaona yakitokea, na ushuhuda wake ni kweli. "Mambo haya" yanaweza kumaanisha kitabu chote cha Yohana, au hadithi ya muujiza wa samaki na kula na kuzungumza na Yesu kwenye pwani ya Bahari ya Galilaya. Ushuhuda ni ripoti ya kile mtu anachoona au anapata. Inawezekana Yohana mwenyewe aliandika kitabu hicho kwa mkono wake mwenyewe, au pengine alimwambia mtu mwingine aandike kile alichowaambia.</w:t>
      </w:r>
    </w:p>
    <w:p>
      <w:pPr/>
      <w:r>
        <w:rPr>
          <w:lang w:val="sw_KE" w:bidi="sw_KE"/>
        </w:rPr>
      </w:r>
      <w:r>
        <w:rPr>
          <w:lang w:val="sw_KE" w:bidi="sw_KE"/>
        </w:rPr>
        <w:t>Hatimaye, taarifa ya mwisho ya kitabu cha Yohana ni kwamba kulikuwa na mambo mengine mengi ambayo Yesu alifanya mbali na yale yaliyoandikwa katika kitabu hiki. Mambo haya mengine pengine yalikuwa miujiza mingine ambayo Yesu alifanya. Mwandishi anasema ikiwa mtu alijaribu kuandika miujiza yote katika vitabu vingine, hakungekuwa na nafasi ya kutosha ulimwenguni kwa vitabu vyote. Hii ni kutia chumvi . Hii ina maana kungekuwa na vitabu vingi, vingi vilivyojaa miujiza ya Yesu.</w:t>
      </w:r>
      <w:r>
        <w:rPr>
          <w:lang w:val="sw_KE" w:bidi="sw_KE"/>
        </w:rPr>
      </w:r>
    </w:p>
    <w:p>
      <w:pPr>
        <w:pStyle w:val="Heading3"/>
      </w:pPr>
      <w:r>
        <w:rPr>
          <w:lang w:val="sw_KE" w:bidi="sw_KE"/>
        </w:rPr>
        <w:t>Kufafanua Matukio</w:t>
      </w:r>
    </w:p>
    <w:p>
      <w:pPr/>
      <w:r>
        <w:rPr>
          <w:lang w:val="sw_KE" w:bidi="sw_KE"/>
        </w:rPr>
      </w:r>
      <w:r>
        <w:rPr>
          <w:lang w:val="sw_KE" w:bidi="sw_KE"/>
        </w:rPr>
        <w:t>Sikiliza toleo la sauti la Yohana 21:15–25 katika tafsiri rahisi zaidi kuelewa.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Simulizi hii ina matukio 3.</w:t>
      </w:r>
    </w:p>
    <w:p>
      <w:pPr/>
      <w:r>
        <w:rPr>
          <w:lang w:val="sw_KE" w:bidi="sw_KE"/>
        </w:rPr>
      </w:r>
      <w:r>
        <w:rPr>
          <w:b/>
          <w:lang w:val="sw_KE" w:bidi="sw_KE"/>
        </w:rPr>
        <w:t>Katika tukio la kwanza:</w:t>
      </w:r>
      <w:r>
        <w:rPr>
          <w:lang w:val="sw_KE" w:bidi="sw_KE"/>
        </w:rPr>
        <w:t xml:space="preserve"> Yesu anamwuliza Simoni Petro mara tatu, "Je, unanipenda?" Simoni Petro anamjibu Yesu mara tatu. Mara tatu, Yesu anamwambia Simoni Petro, "Lisha kondoo wangu." Yesu pia anazungumza kuhusu jinsi Simoni Petro atakavyokufa.</w:t>
      </w:r>
    </w:p>
    <w:p>
      <w:pPr/>
      <w:r>
        <w:rPr>
          <w:lang w:val="sw_KE" w:bidi="sw_KE"/>
        </w:rPr>
      </w:r>
      <w:r>
        <w:rPr>
          <w:b/>
          <w:lang w:val="sw_KE" w:bidi="sw_KE"/>
        </w:rPr>
        <w:t>Katika tukio la pili:</w:t>
      </w:r>
      <w:r>
        <w:rPr>
          <w:lang w:val="sw_KE" w:bidi="sw_KE"/>
        </w:rPr>
        <w:t xml:space="preserve"> Simoni Petro anamwuliza Yesu kuhusu mwanafunzi ambaye Yesu alimpenda. Yesu anamwambia Simoni Petro kwamba Simoni Petro hapaswi kuwa na wasiwasi kuhusu mwanafunzi huyo. Yesu anamkumbusha Simoni Petro, "Unanifuata."</w:t>
      </w:r>
    </w:p>
    <w:p>
      <w:pPr/>
      <w:r>
        <w:rPr>
          <w:lang w:val="sw_KE" w:bidi="sw_KE"/>
        </w:rPr>
      </w:r>
      <w:r>
        <w:rPr>
          <w:b/>
          <w:lang w:val="sw_KE" w:bidi="sw_KE"/>
        </w:rPr>
        <w:t>Katika tukio la tatu:</w:t>
      </w:r>
      <w:r>
        <w:rPr>
          <w:lang w:val="sw_KE" w:bidi="sw_KE"/>
        </w:rPr>
        <w:t xml:space="preserve"> Mwandishi Yohana anasema ushuhuda wake ni kweli katika kitabu hiki. Pia anasema Yesu alifanya miujiza mingine mingi ambayo haiko katika kitabu hiki.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Simoni Petro</w:t>
      </w:r>
    </w:p>
    <w:p>
      <w:pPr>
        <w:pStyle w:val="ListBullet"/>
        <w:spacing w:line="240" w:lineRule="auto"/>
        <w:ind w:left="720"/>
      </w:pPr>
      <w:r>
        <w:rPr>
          <w:lang w:val="sw_KE" w:bidi="sw_KE"/>
        </w:rPr>
      </w:r>
      <w:r>
        <w:rPr>
          <w:lang w:val="sw_KE" w:bidi="sw_KE"/>
        </w:rPr>
        <w:t>Wanafunzi wengine</w:t>
      </w:r>
    </w:p>
    <w:p>
      <w:pPr>
        <w:pStyle w:val="ListBullet"/>
        <w:spacing w:line="240" w:lineRule="auto"/>
        <w:ind w:left="720"/>
      </w:pPr>
      <w:r>
        <w:rPr>
          <w:lang w:val="sw_KE" w:bidi="sw_KE"/>
        </w:rPr>
      </w:r>
      <w:r>
        <w:rPr>
          <w:lang w:val="sw_KE" w:bidi="sw_KE"/>
        </w:rPr>
        <w:t>Mwanafunzi Yesu alimpenda nani ni Yohana, mwandishi wa kitabu hiki</w:t>
      </w:r>
    </w:p>
    <w:p>
      <w:pPr>
        <w:pStyle w:val="ListBullet"/>
        <w:spacing w:line="240" w:lineRule="auto"/>
        <w:ind w:left="720"/>
      </w:pPr>
      <w:r>
        <w:rPr>
          <w:lang w:val="sw_KE" w:bidi="sw_KE"/>
        </w:rPr>
      </w:r>
      <w:r>
        <w:rPr>
          <w:lang w:val="sw_KE" w:bidi="sw_KE"/>
        </w:rPr>
        <w:t>Na jumuiya ya waumini</w:t>
      </w:r>
    </w:p>
    <w:p>
      <w:pPr/>
      <w:r>
        <w:rPr>
          <w:lang w:val="sw_KE" w:bidi="sw_KE"/>
        </w:rPr>
      </w:r>
      <w:r>
        <w:rPr>
          <w:lang w:val="sw_KE" w:bidi="sw_KE"/>
        </w:rPr>
        <w:t>Kama kikundi, zingatia sehemu hizi za mpangilio wa simulizi:</w:t>
      </w:r>
    </w:p>
    <w:p>
      <w:pPr/>
      <w:r>
        <w:rPr>
          <w:lang w:val="sw_KE" w:bidi="sw_KE"/>
        </w:rPr>
      </w:r>
      <w:r>
        <w:rPr>
          <w:lang w:val="sw_KE" w:bidi="sw_KE"/>
        </w:rPr>
        <w:t>Katika tukio la kwanza, kumbuka kwamba Yesu na wanafunzi wameketi kwenye pwani ya Bahari ya Galilaya pamoja. Ni asubuhi, na wametoka tu kula chakula cha asubuhi pamoja. Yesu anazungumza na Simoni Petro, mmoja wa wanafunzi wake. Hatujui hasa Simoni Petro na Yesu wako wapi wakati wanazungumza. Huenda tayari wawe wanatembea pamoja. Pengine wako karibu na wanafunzi wengine kando ya pwani. Kumbuka kwamba Yesu anamwuliza Simoni Petro maswali matatu kuhusu upendo wa Simoni Petro kwa Yesu. Mara tatu, Simoni Petro anamjibu Yesu kwamba anampenda Yesu. Simoni Petro anamwita Yesu "Bwana." Mara tatu, Yesu anamwambia Simoni Petro amtunze wafuasi wa Yesu kama mchungaji anavyowatunza kondoo wake. Kumbuka hii ni lugha maalum ambayo inalinganisha wafuasi wa Yesu na kondoo, na kumlinganisha Simoni Petro na mchungaji.</w:t>
      </w:r>
    </w:p>
    <w:p>
      <w:pPr/>
      <w:r>
        <w:rPr>
          <w:lang w:val="sw_KE" w:bidi="sw_KE"/>
        </w:rPr>
      </w:r>
      <w:r>
        <w:rPr>
          <w:lang w:val="sw_KE" w:bidi="sw_KE"/>
        </w:rPr>
        <w:t>Kumbuka kwamba swali la kwanza ambalo Yesu anauliza ni "Je, unanipenda zaidi kuliko hawa?" Yesu haweki wazi kile ambacho Petro anaweza kumpenda zaidi kuliko Yesu. Hata hivyo, Yesu pengine anataka kujua kama Simoni Petro anampenda Yesu zaidi kuliko wanafunzi wengine wanampenda Yesu. Unaweza kuacha hii wazi katika tafsiri, au ikiwa unahitaji, unaweza kusema, "Je, unanipenda zaidi kuliko wanafunzi hawa wengine wananipenda?" Kumbuka kwamba mwandishi Yohana anatumia maneno mawili tofauti katika lugha ya awali kwa "upendo" katika maswali mawili ya kwanza ya Yesu na katika jibu la Simoni Petro kwa Yesu. Kumbuka kwamba maneno mawili ya "upendo" yana maana sawa. Swali la pili ambalo Yesu anamwuliza Simoni Petro ni "Je, unanipenda?" bila "zaidi ya hawa." Kwa maswali yote mawili ya Yesu, Simoni Petro anajibu kitu kilekile: "Ndiyo, Bwana, mnajua kwamba ninakupenda."</w:t>
      </w:r>
    </w:p>
    <w:p>
      <w:pPr/>
      <w:r>
        <w:rPr>
          <w:lang w:val="sw_KE" w:bidi="sw_KE"/>
        </w:rPr>
      </w:r>
      <w:r>
        <w:rPr>
          <w:lang w:val="sw_KE" w:bidi="sw_KE"/>
        </w:rPr>
        <w:t>Kumbuka, Yesu anamwuliza Simoni Petro kwa mara ya tatu, "Je, unanipenda?" Kifungu "mara ya tatu" kinarudiwa mara mbili ili kusisitiza kwamba Yesu anauliza swali hili kwa mara ya tatu. Kumbuka, Simoni Petro anahuzunika kwamba Yesu anamwuliza kitu kilekile mara tatu. Simoni Petro anasema, "Bwana, unajua kila kitu; unajua kwamba ninakupenda." Kumbuka kwamba njia ambayo Simoni Petro anamjibu Yesu inasisitiza kwamba Yesu anajua mambo haya. Yesu anajua kila kitu—anajua mawazo na hisia za Simoni Petro.</w:t>
      </w:r>
    </w:p>
    <w:p>
      <w:pPr/>
      <w:r>
        <w:rPr>
          <w:lang w:val="sw_KE" w:bidi="sw_KE"/>
        </w:rPr>
      </w:r>
      <w:r>
        <w:rPr>
          <w:lang w:val="sw_KE" w:bidi="sw_KE"/>
        </w:rPr>
        <w:t>Yesu anasema kwa mara ya tatu, "Lisha kondoo wangu." Kumbuka kwamba maneno "kuwalisha wanakondoo wangu" na "kuwatunza kondoo wangu" yanamaanisha kitu kilekile.</w:t>
      </w:r>
    </w:p>
    <w:p>
      <w:pPr/>
      <w:r>
        <w:rPr>
          <w:lang w:val="sw_KE" w:bidi="sw_KE"/>
        </w:rPr>
      </w:r>
      <w:r>
        <w:rPr>
          <w:lang w:val="sw_KE" w:bidi="sw_KE"/>
        </w:rPr>
        <w:t>Kisha, Yesu anamwambia Simoni Petro, "Kwa kweli nakuambia..." Hii ina maana Yesu anakaribia kusema kitu muhimu na Simoni Petro anapaswa kuwa makini.</w:t>
      </w:r>
    </w:p>
    <w:p>
      <w:pPr/>
      <w:r>
        <w:rPr>
          <w:lang w:val="sw_KE" w:bidi="sw_KE"/>
        </w:rPr>
      </w:r>
      <w:r>
        <w:rPr>
          <w:lang w:val="sw_KE" w:bidi="sw_KE"/>
        </w:rPr>
        <w:t>Simameni hapa na mjadili swali hili kama kikundi: Mnasema nini katika lugha yenu ili kusisitiza kuwa jambo mtakalosema baadaye litakuwa muhimu sana? Sitisha sauti hii hapa.</w:t>
      </w:r>
    </w:p>
    <w:p>
      <w:pPr/>
      <w:r>
        <w:rPr>
          <w:lang w:val="sw_KE" w:bidi="sw_KE"/>
        </w:rPr>
      </w:r>
      <w:r>
        <w:rPr>
          <w:lang w:val="sw_KE" w:bidi="sw_KE"/>
        </w:rPr>
        <w:t>Yesu analinganisha maisha ya Simoni Petro kama kijana na kama mtu mzee. Kumbuka kwamba Yesu anaelezea njia mbili za kutumia neno "funga." Ya kwanza ni jinsi Simoni Petro alivyofunga mavazi yake mwenyewe alipokuwa kijana. Kumbuka watu mara nyingi walitumia kitu kama kamba ili kuzuia mavazi yao yasiguse ardhini. Kumbuka pia Yesu anasema Simoni Petro angeweza kwenda mahali alipotaka alipokuwa mdogo.</w:t>
      </w:r>
    </w:p>
    <w:p>
      <w:pPr/>
      <w:r>
        <w:rPr>
          <w:lang w:val="sw_KE" w:bidi="sw_KE"/>
        </w:rPr>
      </w:r>
      <w:r>
        <w:rPr>
          <w:lang w:val="sw_KE" w:bidi="sw_KE"/>
        </w:rPr>
        <w:t>Kisha, Yesu anaelezea maisha ya Simoni Petro kama mzee. Wakati Simoni Petro atakapokuwa mzee, hataweza kwenda mahali anapotaka kwenda. Watu wengine wanafikiri hii ina maana mtu, pengine askari wa Kirumi, pia atainyoosha mikono ya Simoni Petro. Kumbuka hii pengine ina maana askari wa Kirumi watamsulubisha Simoni Petro siku moja wakati Simoni Petro atakapokuwa mzee. Mtu pia atamvisha au kumfunga Simoni Petro, pengine ikimaanisha watafunga mikono ya Simoni Petro kwenye msalaba ili kumwua. Inaweza pia kumaanisha mtu atamvisha au kumfunga mavazi Simoni Petro, lakini kuna uwezekano mkubwa kuwa ni kuhusu jinsi Simoni Petro atakavyokufa. Kumbuka, mwandishi wa kitabu hiki anasema kwamba Yesu alimwambia Simoni Petro mambo haya ili Simoni Petro ajue kuhusu kifo chake mwenyewe. Kifo hiki kitamletea Mungu heshima.</w:t>
      </w:r>
    </w:p>
    <w:p>
      <w:pPr/>
      <w:r>
        <w:rPr>
          <w:lang w:val="sw_KE" w:bidi="sw_KE"/>
        </w:rPr>
      </w:r>
      <w:r>
        <w:rPr>
          <w:lang w:val="sw_KE" w:bidi="sw_KE"/>
        </w:rPr>
        <w:t>Ni muhimu kukumbuka kwamba kitu cha mwisho ambacho Yesu anamwambia Simoni Petro ni, "Nifuate." Yesu anataka Simoni Petro aendelee kumtii Yesu.</w:t>
      </w:r>
    </w:p>
    <w:p>
      <w:pPr/>
      <w:r>
        <w:rPr>
          <w:lang w:val="sw_KE" w:bidi="sw_KE"/>
        </w:rPr>
      </w:r>
      <w:r>
        <w:rPr>
          <w:lang w:val="sw_KE" w:bidi="sw_KE"/>
        </w:rPr>
        <w:t>Katika tukio la pili, Yesu na Simoni Petro wanatembea pamoja. Hatujui kama wamekuwa wakitembea pamoja, au kama walianza tu kutembea pamoja sasa. Simoni Petro anageuka na kumwona mwanafunzi mwingine akifuata nyuma yao. Mwanafunzi huyu mwingine ni mwanafunzi ambaye Yesu alimpenda. Mwandishi Yohana anatoa maelezo ya asili kuhusu mwanafunzi huyu mwingine alikuwa nani. Alikuwa mtu ambaye alimwuliza Yesu, "Bwana, ni nani atakayekusaliti?" kwenye chakula usiku kabla ya Yesu kufa. Simoni Petro anamwuliza Yesu swali wakati Simoni Petro anamwona mwanafunzi huyu mwingine akifuata nyuma yao. Simoni Petro anasema, "Bwana, ni nini kuhusu yeye?" Kumbuka kwamba Simoni Petro anataka kujua kile kitakachotokea kwa mwanafunzi huyo mwingine. Kumbuka, Yesu alizungumza na Simoni Petro mapema kuhusu kifo cha Simoni Petro, na sasa Simoni Petro anataka kujua jinsi mwanafunzi huyo mwingine atakavyokufa.</w:t>
      </w:r>
    </w:p>
    <w:p>
      <w:pPr/>
      <w:r>
        <w:rPr>
          <w:lang w:val="sw_KE" w:bidi="sw_KE"/>
        </w:rPr>
      </w:r>
      <w:r>
        <w:rPr>
          <w:lang w:val="sw_KE" w:bidi="sw_KE"/>
        </w:rPr>
        <w:t>Yesu anamjibu Simoni Petro, "Ikiwa ninataka abaki mpaka nitakaporudi, hiyo inamaanisha nini?" Yesu hataki jibu la swali hili. Yesu anasema kwamba hataki Simoni Petro awe na wasiwasi kuhusu kile kinachotokea kwa mwanafunzi mwingine. Yesu pia anasema tena, "Nifuate."</w:t>
      </w:r>
    </w:p>
    <w:p>
      <w:pPr/>
      <w:r>
        <w:rPr>
          <w:lang w:val="sw_KE" w:bidi="sw_KE"/>
        </w:rPr>
      </w:r>
      <w:r>
        <w:rPr>
          <w:lang w:val="sw_KE" w:bidi="sw_KE"/>
        </w:rPr>
        <w:t>Simameni hapa na mjadili swali hili kama kikundi: Ni njia gani ya asili zaidi ya kusema hili katika lugha yenu? Je, ungetumia swali, au taarifa kama: "Ikiwa ninataka awe mpaka nitakaporudi duniani, huhitaji kujua kuhusu hilo." Sitisha sauti hii hapa.</w:t>
      </w:r>
    </w:p>
    <w:p>
      <w:pPr/>
      <w:r>
        <w:rPr>
          <w:lang w:val="sw_KE" w:bidi="sw_KE"/>
        </w:rPr>
      </w:r>
      <w:r>
        <w:rPr>
          <w:lang w:val="sw_KE" w:bidi="sw_KE"/>
        </w:rPr>
        <w:t>Kisha, kumbuka kuna maelezo zaidi ya asili kutoka kwa mwandishi wa kitabu. Yohana anasema kulikuwa na uvumi kwamba mwanafunzi ambaye Yesu alimpenda hangekufa. Uvumi huu haukuwa kweli—Yesu hakusema kamwe, "Mwanafunzi huyu hatakufa." Mwandishi anasahihisha maelezo haya yasiyo sahihi. Mwandishi anaweka ulinganifu mkubwa ili kuonyesha tofauti kati ya uvumi kuhusu kile ambacho Yesu hakusema, na kile ambacho Yesu alisema. Anasema kwamba Yesu kwa kweli alisema, "Ikiwa ninataka mwanafunzi huyu abaki hai mpaka nitakapokuja, hiyo haikuhusu, Simoni Petro."</w:t>
      </w:r>
    </w:p>
    <w:p>
      <w:pPr/>
      <w:r>
        <w:rPr>
          <w:lang w:val="sw_KE" w:bidi="sw_KE"/>
        </w:rPr>
      </w:r>
      <w:r>
        <w:rPr>
          <w:lang w:val="sw_KE" w:bidi="sw_KE"/>
        </w:rPr>
        <w:t>Katika tukio la tatu, kumbuka kuna maelezo ya ziada kutoka kwa mwandishi wa kitabu. Kumbuka kwamba anasema, "Mimi ni mwanafunzi ambaye Yesu alimpenda." Kumbuka hii ni mara ya kwanza tunajua ni nani aliandika kitabu cha Yohana. Anasema aliandika mambo haya na kwamba ushuhuda wake kuhusu kile kilichotokea ni kweli. Kumbuka pia kwamba Yesu alifanya miujiza mingine mingi. Miujiza hii mingine haikuandikwa katika kitabu hiki. Yohana anasema ulimwengu usingeweza kuvitosha vitabu vilivyojaa miujiza hii mingine. Huu ni mubalagha ili kuonyesha kwamba Yesu alifanya miujiza mingi, mingi mingine.</w:t>
      </w:r>
    </w:p>
    <w:p>
      <w:pPr/>
      <w:r>
        <w:rPr>
          <w:lang w:val="sw_KE" w:bidi="sw_KE"/>
        </w:rPr>
      </w:r>
      <w:r>
        <w:rPr>
          <w:lang w:val="sw_KE" w:bidi="sw_KE"/>
        </w:rPr>
        <w:t>Simameni hapa na mjadili swali hili kama kikundi: Mnasisitiza vipi kuwa kitu ni kingi? Je, ungetumia chumvi kama "ulimwengu haukuweza kushikilia vitabu vyote" au ungesema kwa njia tofauti?</w:t>
      </w:r>
      <w:r>
        <w:rPr>
          <w:lang w:val="sw_KE" w:bidi="sw_KE"/>
        </w:rPr>
      </w:r>
    </w:p>
    <w:p>
      <w:pPr>
        <w:pStyle w:val="Heading3"/>
      </w:pPr>
      <w:r>
        <w:rPr>
          <w:lang w:val="sw_KE" w:bidi="sw_KE"/>
        </w:rPr>
        <w:t>Kudhihirisha Maandiko</w:t>
      </w:r>
    </w:p>
    <w:p>
      <w:pPr/>
      <w:r>
        <w:rPr>
          <w:lang w:val="sw_KE" w:bidi="sw_KE"/>
        </w:rPr>
      </w:r>
      <w:r>
        <w:rPr>
          <w:lang w:val="sw_KE" w:bidi="sw_KE"/>
        </w:rPr>
        <w:t>Sikiliza toleo la sauti la Yohana 21:15–25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Simulizi hii ina matukio 3.</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Simoni Petro</w:t>
      </w:r>
    </w:p>
    <w:p>
      <w:pPr>
        <w:pStyle w:val="ListBullet"/>
        <w:spacing w:line="240" w:lineRule="auto"/>
        <w:ind w:left="720"/>
      </w:pPr>
      <w:r>
        <w:rPr>
          <w:lang w:val="sw_KE" w:bidi="sw_KE"/>
        </w:rPr>
      </w:r>
      <w:r>
        <w:rPr>
          <w:lang w:val="sw_KE" w:bidi="sw_KE"/>
        </w:rPr>
        <w:t>Wanafunzi wengine</w:t>
      </w:r>
    </w:p>
    <w:p>
      <w:pPr>
        <w:pStyle w:val="ListBullet"/>
        <w:spacing w:line="240" w:lineRule="auto"/>
        <w:ind w:left="720"/>
      </w:pPr>
      <w:r>
        <w:rPr>
          <w:lang w:val="sw_KE" w:bidi="sw_KE"/>
        </w:rPr>
      </w:r>
      <w:r>
        <w:rPr>
          <w:lang w:val="sw_KE" w:bidi="sw_KE"/>
        </w:rPr>
        <w:t>Mwanafunzi ambaye Yesu alimpenda na ni Yohana, mwandishi wa kitabu hiki</w:t>
      </w:r>
    </w:p>
    <w:p>
      <w:pPr>
        <w:pStyle w:val="ListBullet"/>
        <w:spacing w:line="240" w:lineRule="auto"/>
        <w:ind w:left="720"/>
      </w:pPr>
      <w:r>
        <w:rPr>
          <w:lang w:val="sw_KE" w:bidi="sw_KE"/>
        </w:rPr>
      </w:r>
      <w:r>
        <w:rPr>
          <w:lang w:val="sw_KE" w:bidi="sw_KE"/>
        </w:rPr>
        <w:t>Na jumuiya ya waumini</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w:t>
      </w:r>
    </w:p>
    <w:p>
      <w:pPr/>
      <w:r>
        <w:rPr>
          <w:lang w:val="sw_KE" w:bidi="sw_KE"/>
        </w:rPr>
      </w:r>
      <w:r>
        <w:rPr>
          <w:lang w:val="sw_KE" w:bidi="sw_KE"/>
        </w:rPr>
        <w:t>Sitisha sauti hii hapa na uigize simulizi hii.</w:t>
      </w:r>
    </w:p>
    <w:p>
      <w:pPr/>
      <w:r>
        <w:rPr>
          <w:lang w:val="sw_KE" w:bidi="sw_KE"/>
        </w:rPr>
      </w:r>
      <w:r>
        <w:rPr>
          <w:lang w:val="sw_KE" w:bidi="sw_KE"/>
        </w:rPr>
        <w:t>Kikundi kinapaswa kuigiza simulizi hii kwa mara ya pili. Katika nyakati fulani za igizo, sitisha igizo na muulize yule anayeigiza mhusika, "Unahisi nini au unafikiria nini?" Mtu anayeigiza mhusika huyo anapaswa kujibu kile ambacho angekuwa anahisi au kufikiria iwapo angekuwa mhusika huyo. Kisha endelea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Yesu na wanafunzi wameketi kwenye pwani ya Bahari ya Galilaya. Wamemaliza tu kula chakula cha asubuhi. Sasa, Yesu anamwuliza Simoni Petro maswali matatu. Kwanza, Yesu anasema, "Je, unanipenda kuliko hawa?"</w:t>
      </w:r>
    </w:p>
    <w:p>
      <w:pPr/>
      <w:r>
        <w:rPr>
          <w:lang w:val="sw_KE" w:bidi="sw_KE"/>
        </w:rPr>
      </w:r>
      <w:r>
        <w:rPr>
          <w:lang w:val="sw_KE" w:bidi="sw_KE"/>
        </w:rPr>
        <w:t>Simoni Petro anajibu, "Bwana, unajua ninakupenda."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Simoni Petro, "Unahisi nini?" Mtu anaweza kujibu mambo kama, "Kumtaka Yesu ajue ni kiasi gani ninampenda," au "Kufikiria kuhusu jinsi nilivyomkana Yesu mara tatu na kutamani ningekuwa mwaminifu kwa Yesu," au "Kutotaka kujilinganisha na upendo wa watu wengine kwa Yesu sasa."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anamwambia Simoni Petro, "Lisha wana-kondoo wangu." Yesu anataka Simoni Petro awatunze wafuasi wa Yesu kama mchungaji anavyowatunza kondoo wake.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Simoni Petro, "Unahisi nini?" Mtu anaweza kujibu mambo kama, "Ninajiuliza kwa nini Yesu angetaka niwatunze wafuasi wake wakati nilikana kumjua Yesu," au "Ninaheshimiwa kwamba Yesu anataka niwe kama mchungaji kwa wafuasi wake," au "Sina hakika nitajua jinsi ya kuwatunza wafuasi wa Yesu."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anamwuliza Simoni Petro kwa mara ya pili, "Je, unanipenda?"</w:t>
      </w:r>
    </w:p>
    <w:p>
      <w:pPr/>
      <w:r>
        <w:rPr>
          <w:lang w:val="sw_KE" w:bidi="sw_KE"/>
        </w:rPr>
      </w:r>
      <w:r>
        <w:rPr>
          <w:lang w:val="sw_KE" w:bidi="sw_KE"/>
        </w:rPr>
        <w:t>Simoni Petro anasema tena, "Ndiyo, Bwana, unajua kwamba ninakupenda."</w:t>
      </w:r>
    </w:p>
    <w:p>
      <w:pPr/>
      <w:r>
        <w:rPr>
          <w:lang w:val="sw_KE" w:bidi="sw_KE"/>
        </w:rPr>
      </w:r>
      <w:r>
        <w:rPr>
          <w:lang w:val="sw_KE" w:bidi="sw_KE"/>
        </w:rPr>
        <w:t>Tena, Yesu anasema, "Watunze kondoo wangu."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wanaowaigiza wale wanafunzi wengine, "Mnahisi vipi?" Watu wanaweza kujibu mambo kama, "Tunajiuliza kwa nini Yesu alimwuliza Simoni Petro swali lile mara mbili," au "Tumechanganyikiwa kuhusu kwa nini Yesu anazungumza tu na Simoni Petro na si nasi," au "Tunataka kumwambia Yesu kwamba tunampenda pia," au "Tunajiuliza kama Yesu atamkasirikia Simoni Petro kwa kumkataa Yesu mara tatu."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anamwuliza Simoni Petro kwa mara ya tatu, "Je, unanipenda?" Simoni Petro ana huzuni wakati huu kwa sababu Yesu anamwuliza swali lile lile mara tatu.</w:t>
      </w:r>
    </w:p>
    <w:p>
      <w:pPr/>
      <w:r>
        <w:rPr>
          <w:lang w:val="sw_KE" w:bidi="sw_KE"/>
        </w:rPr>
      </w:r>
      <w:r>
        <w:rPr>
          <w:lang w:val="sw_KE" w:bidi="sw_KE"/>
        </w:rPr>
        <w:t>Simoni Petro anasema, "Bwana, unajua kila kitu." Unajua kwamba ninakupenda."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Simoni Petro, "Unahisi nini?" Mtu anaweza kujibu mambo kama, "Nina huzuni kwamba Yesu anafikiri pengine sisemi ukweli kuhusu kumpenda," au "Nina wasiwasi kwamba Yesu ananikasirikia kwa kumkataa mara tatu," au "Bado ninataka Yesu ajue ni kiasi gani ninampenda."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Mara ya tatu, Yesu anamwambia Simoni Petro, "Lisha kondoo wangu." Kisha, Yesu analinganisha maisha ya Simoni Petro alipokuwa kijana na maisha yake ya baadaye atakapokuwa mzee. Yesu anasema kwamba Simoni Petro angeweza kufunga mavazi yake mwenyewe kama kijana, na kwenda mahali alipotaka kwenda. Yesu pia anamwambia Simoni Petro, "Utakapokuwa mzee, utanyoosha mikono yako na mtu mwingine atakufunga mshipi na kukupeleka usikotaka. Watakupeleka mahali ambapo hutaki kwenda." Yesu alimwambia Simoni Petro jambo hili ili Simoni Petro aweze kujua aina ya kifo ambacho Simoni Petro angekufa. Kifo hiki kingemheshimu Mungu.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Simoni Petro, "Unahisi nini?" Mtu anaweza kujibu mambo kama, "Yesu anamaanisha nini kuhusu kunyoosha mikono yangu na kunivisha au kunifunga?" au "Ninajiuliza kama Yesu anamaanisha nitakufa kama alivyokufa msalabani," au "Ninafurahi kwamba kifo changu kitamheshimu Mungu," au "Nina hofu kuhusu ni aina gani ya kifo nitakachokuwa nacho."</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Kitu cha mwisho ambacho Yesu anamwambia Simoni Petro ni, "Nifuate."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nini?" Mtu anaweza kujibu mambo kama, "Ninatumaini kwamba Simoni Petro anaelewa mambo ambayo nilimwambia," au "Ninafurahi kuweza kurejesha uhusiano wangu na Simoni Petro," au "Ninamtaka Simoni Petro anifuate na asifikirie kuhusu mtu mwingine yeyote sasa."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Simoni Petro na Yesu wanatembea pamoja. Simoni Petro anageuka na kumwona mwanafunzi ambaye Yesu alimpenda. Mwanafunzi huyu anamfuata Yesu. Huyu ni mwanafunzi yule ambaye alimwuliza Yesu, "Bwana, ni nani atakayekusaliti?" katika chakula cha mwisho kabla ya Yesu kufa. Simoni Petro anamwuliza Yesu, "Na huyu mwanafunzi mwingine itakuwaje kwake?" Simoni Petro anataka kujua jinsi mwanafunzi huyu mwingine atakavyokufa.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mwanafunzi ambaye Yesu alimpenda, "Unahisi nini?" Mtu anaweza kujibu mambo kama, "Kutaka kumfuata Yesu na kujifunza kutoka kwake," au "Kutotaka kusema chochote sasa," au "Ninajiuliza kile Yesu atakachosema kuhusu kifo changu, kwa sababu Yesu alisema Simoni Petro atakuwa na kifo ambacho kinamletea Mungu heshima."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anamwambia Simoni Petro kwamba Simoni Petro hapaswi kuwa na wasiwasi kuhusu mwanafunzi huyo. Yesu anasema, ikiwa anataka mwanafunzi huyu mwingine abaki hai mpaka Yesu arudi, hilo halimuhusu Simoni Petro. Yesu anamwambia Simoni Petro, "Wewe nifuate!" Mwandishi anatoa maelezo ya awali hapa kwamba watu wengi walizungumza kuhusu uvumi huu. Watu walidhani kwamba mwanafunzi ambaye Yesu alimpenda asingekufa. Yesu hakusema kamwe mwanafunzi huyu hatakufa. Yesu alisema tu kuwa Simoni Petro hapaswi kuwa na wasiwasi kuhusu mwanafunzi huyu mwingine.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wanaowaigiza wale wanafunzi wengine, "Mnahisi vipi?" Watu wanaweza kujibu mambo kama, "Kujiuliza kama pengine mwanafunzi huyu ambaye Yesu alimpenda atabaki hai mpaka Yesu arudi," au "Kujaribu kuelewa kile Yesu alimaanisha kwamba Simoni Petro hapaswi kuwa na wasiwasi kuhusu mwanafunzi huyu mwingine," au "Kutaka kujua ukweli kuhusu wakati mwanafunzi huyu mwingine atakufa."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Mwandishi wa kitabu cha Yohana anatoa baadhi ya maelezo muhimu. Anasema kwamba yeye ni mwanafunzi ambaye Yesu alimpenda. Ndiye aliyeandika kitabu hiki kuhusu Yesu. Anasema ushuhuda wake ni wa kweli na kwamba aliandika kila kitu chini. Pia anasema Yesu alifanya mambo mengine mengi. Ikiwa mtu angeandika mambo yote ambayo Yesu alifanya, ulimwengu wote usingeweza kutoshea vitabu vilivyojaa mambo haya.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Yohana, "Unahisi nini?" Mtu anaweza kujibu mambo kama, "Ninafurahi kuandika mambo haya ili watu wamwamini Yesu," au "Ninatumaini kwamba watu wanaamini ushuhuda wangu kuhusu Yesu," au "Ninatamani kwamba watu wangeweza kuona mambo yote ambayo Yesu alifanya na kusema, lakini ninafurahi kwamba niliweza kuandika mambo niliyowaandikia."</w:t>
      </w:r>
      <w:r>
        <w:rPr>
          <w:lang w:val="sw_KE" w:bidi="sw_KE"/>
        </w:rPr>
      </w:r>
    </w:p>
    <w:p>
      <w:pPr>
        <w:pStyle w:val="Heading3"/>
      </w:pPr>
      <w:r>
        <w:rPr>
          <w:lang w:val="sw_KE" w:bidi="sw_KE"/>
        </w:rPr>
        <w:t>Kujaza Mapengo</w:t>
      </w:r>
    </w:p>
    <w:p>
      <w:pPr/>
      <w:r>
        <w:rPr>
          <w:lang w:val="sw_KE" w:bidi="sw_KE"/>
        </w:rPr>
      </w:r>
      <w:r>
        <w:rPr>
          <w:lang w:val="sw_KE" w:bidi="sw_KE"/>
        </w:rPr>
        <w:t>Sikiliza toleo la sauti la Yohana 21:15–25 katika tafsiri rahisi zaidi kuelewa.</w:t>
      </w:r>
    </w:p>
    <w:p>
      <w:pPr/>
      <w:r>
        <w:rPr>
          <w:lang w:val="sw_KE" w:bidi="sw_KE"/>
        </w:rPr>
      </w:r>
      <w:r>
        <w:rPr>
          <w:lang w:val="sw_KE" w:bidi="sw_KE"/>
        </w:rPr>
        <w:t>Katika hatua hii kikundi kitajadili maneno muhimu na istilahi zilizomo katika simulizi hii.</w:t>
      </w:r>
    </w:p>
    <w:p>
      <w:pPr/>
      <w:r>
        <w:rPr>
          <w:lang w:val="sw_KE" w:bidi="sw_KE"/>
        </w:rPr>
      </w:r>
      <w:r>
        <w:rPr>
          <w:lang w:val="sw_KE" w:bidi="sw_KE"/>
        </w:rPr>
        <w:t xml:space="preserve">Yesu anamwita Simoni Petro, "Simoni, mwana wa Yohana." Jina la baba ya Simoni Petro lilikuwa Yohana. Yesu anamwuliza Simoni Petro kama anampenda Yesu zaidi kuliko wanafunzi wengine wanampenda Yesu. </w:t>
      </w:r>
      <w:r>
        <w:rPr>
          <w:b/>
          <w:lang w:val="sw_KE" w:bidi="sw_KE"/>
        </w:rPr>
        <w:t>Upendo</w:t>
      </w:r>
      <w:r>
        <w:rPr>
          <w:lang w:val="sw_KE" w:bidi="sw_KE"/>
        </w:rPr>
        <w:t xml:space="preserve"> unamaanisha kumtunza mtu. Maneno mawili tofauti katika lugha ya awali yanamaanisha "upendo," na wakati mwingine watu wanafikiri kwamba neno moja ni zaidi kwa upendo wa Mungu na neno moja ni zaidi kwa upendo wa binadamu. Hata hivyo, Yesu anatumia maneno yote mawili katika kitabu cha Yohana ili kuzungumza kuhusu upendo kwa Mungu na upendo kwa watu.</w:t>
      </w:r>
    </w:p>
    <w:p>
      <w:pPr/>
      <w:r>
        <w:rPr>
          <w:lang w:val="sw_KE" w:bidi="sw_KE"/>
        </w:rPr>
      </w:r>
      <w:r>
        <w:rPr>
          <w:lang w:val="sw_KE" w:bidi="sw_KE"/>
        </w:rPr>
        <w:t xml:space="preserve">Simoni Petro anatumia neno </w:t>
      </w:r>
      <w:r>
        <w:rPr>
          <w:b/>
          <w:lang w:val="sw_KE" w:bidi="sw_KE"/>
        </w:rPr>
        <w:t>Bwana</w:t>
      </w:r>
      <w:r>
        <w:rPr>
          <w:lang w:val="sw_KE" w:bidi="sw_KE"/>
        </w:rPr>
        <w:t xml:space="preserve"> mara tatu anapojibu maswali ya Yesu. Bwana lilikuwa neno la heshima kwa Yesu ambalo pia lingeweza kutafsiriwa kama "bwana mkubwa." Pia ilikuwa njia kwa wafuasi wa Yesu kumrejelea Yesu kama Mungu na Bwana. Tumia neno lile lile kwa Bwana kama ulilotumia katika vifungu vya awali. Kwa maelezo zaidi kuhusu </w:t>
      </w:r>
      <w:r>
        <w:rPr>
          <w:lang w:val="sw_KE" w:bidi="sw_KE"/>
        </w:rPr>
        <w:t>Bwana</w:t>
      </w:r>
      <w:r>
        <w:rPr>
          <w:lang w:val="sw_KE" w:bidi="sw_KE"/>
        </w:rPr>
        <w:t>, rejelea Faharasa Kuu.</w:t>
      </w:r>
    </w:p>
    <w:p>
      <w:pPr/>
      <w:r>
        <w:rPr>
          <w:lang w:val="sw_KE" w:bidi="sw_KE"/>
        </w:rPr>
      </w:r>
      <w:r>
        <w:rPr>
          <w:lang w:val="sw_KE" w:bidi="sw_KE"/>
        </w:rPr>
        <w:t>Yesu anamwambia Simoni Petro "lisha wana-kondoo wangu," "chunga kondoo wangu," na "lisha kondoo wangu." Kila wakati, Yesu anamwambia Simoni Petro awatunze wafuasi wa Yesu kwa njia sawa na ambayo mchungaji anawatunza kondoo wake. Yesu anajilinganisha na mchungaji, na wafuasi wake na kondoo.</w:t>
      </w:r>
    </w:p>
    <w:p>
      <w:pPr/>
      <w:r>
        <w:rPr>
          <w:lang w:val="sw_KE" w:bidi="sw_KE"/>
        </w:rPr>
      </w:r>
      <w:r>
        <w:rPr>
          <w:lang w:val="sw_KE" w:bidi="sw_KE"/>
        </w:rPr>
        <w:t xml:space="preserve">Sitisha hapa na uangalie picha za mwana kondoo na </w:t>
      </w:r>
      <w:r>
        <w:rPr>
          <w:lang w:val="sw_KE" w:bidi="sw_KE"/>
        </w:rPr>
        <w:t>kondoo</w:t>
      </w:r>
      <w:r>
        <w:rPr>
          <w:lang w:val="sw_KE" w:bidi="sw_KE"/>
        </w:rPr>
        <w:t xml:space="preserve"> kama </w:t>
      </w:r>
      <w:r>
        <w:rPr>
          <w:lang w:val="sw_KE" w:bidi="sw_KE"/>
        </w:rPr>
        <w:t>kikundi</w:t>
      </w:r>
      <w:r>
        <w:rPr>
          <w:lang w:val="sw_KE" w:bidi="sw_KE"/>
        </w:rPr>
        <w:t>. Sitisha sauti hii hapa.</w:t>
      </w:r>
    </w:p>
    <w:p>
      <w:pPr/>
      <w:r>
        <w:rPr>
          <w:lang w:val="sw_KE" w:bidi="sw_KE"/>
        </w:rPr>
      </w:r>
      <w:r>
        <w:rPr>
          <w:lang w:val="sw_KE" w:bidi="sw_KE"/>
        </w:rPr>
        <w:t xml:space="preserve">Yesu anasema kifo cha Simoni Petro kitamtukuza Mungu. </w:t>
      </w:r>
      <w:r>
        <w:rPr>
          <w:b/>
          <w:lang w:val="sw_KE" w:bidi="sw_KE"/>
        </w:rPr>
        <w:t>Kutukuza</w:t>
      </w:r>
      <w:r>
        <w:rPr>
          <w:lang w:val="sw_KE" w:bidi="sw_KE"/>
        </w:rPr>
        <w:t xml:space="preserve"> kunamaanisha kuleta heshima kwa Mungu. Tumia neno lile lile kwa ajili ya kutukuza kama ulivyotumia katika vifungu vya awali. Kwa maelezo zaidi kuhusu </w:t>
      </w:r>
      <w:r>
        <w:rPr>
          <w:lang w:val="sw_KE" w:bidi="sw_KE"/>
        </w:rPr>
        <w:t>kutukuza</w:t>
      </w:r>
      <w:r>
        <w:rPr>
          <w:lang w:val="sw_KE" w:bidi="sw_KE"/>
        </w:rPr>
        <w:t>, rejelea Faharasa Kuu.</w:t>
      </w:r>
    </w:p>
    <w:p>
      <w:pPr/>
      <w:r>
        <w:rPr>
          <w:lang w:val="sw_KE" w:bidi="sw_KE"/>
        </w:rPr>
      </w:r>
      <w:r>
        <w:rPr>
          <w:lang w:val="sw_KE" w:bidi="sw_KE"/>
        </w:rPr>
        <w:t xml:space="preserve">Simoni Petro anamwona mwanafunzi ambaye Yesu alimpenda. </w:t>
      </w:r>
      <w:r>
        <w:rPr>
          <w:b/>
          <w:lang w:val="sw_KE" w:bidi="sw_KE"/>
        </w:rPr>
        <w:t>Wanafunzi</w:t>
      </w:r>
      <w:r>
        <w:rPr>
          <w:lang w:val="sw_KE" w:bidi="sw_KE"/>
        </w:rPr>
        <w:t xml:space="preserve"> walimfuata Yesu na kujifunza kutoka kwake. Tumia neno sawa kwa wanafunzi kama vile ulilotumia katika simulizi za awali. Kwa maelezo zaidi kuhusu </w:t>
      </w:r>
      <w:r>
        <w:rPr>
          <w:lang w:val="sw_KE" w:bidi="sw_KE"/>
        </w:rPr>
        <w:t>wanafunzi</w:t>
      </w:r>
      <w:r>
        <w:rPr>
          <w:lang w:val="sw_KE" w:bidi="sw_KE"/>
        </w:rPr>
        <w:t>, rejelea Faharasa Kuu.</w:t>
      </w:r>
    </w:p>
    <w:p>
      <w:pPr/>
      <w:r>
        <w:rPr>
          <w:lang w:val="sw_KE" w:bidi="sw_KE"/>
        </w:rPr>
      </w:r>
      <w:r>
        <w:rPr>
          <w:lang w:val="sw_KE" w:bidi="sw_KE"/>
        </w:rPr>
        <w:t>Kulikuwa na msemo au uvumi ambao ulizunguka jumuiya ya waumini. Msemo ulikuwa kwamba mwanafunzi ambaye Yesu alimpenda asingekufa. Katika lugha ya asili, msemo huo ulikwenda kwa ndugu wote, jambo ambalo halimaanishi ndugu wa damu. Inamaanisha ndugu na dada katika jumuiya ya waumini.</w:t>
      </w:r>
    </w:p>
    <w:p>
      <w:pPr/>
      <w:r>
        <w:rPr>
          <w:lang w:val="sw_KE" w:bidi="sw_KE"/>
        </w:rPr>
      </w:r>
      <w:r>
        <w:rPr>
          <w:lang w:val="sw_KE" w:bidi="sw_KE"/>
        </w:rPr>
        <w:t xml:space="preserve">Mwandishi wa kitabu hicho </w:t>
      </w:r>
      <w:r>
        <w:rPr>
          <w:b/>
          <w:lang w:val="sw_KE" w:bidi="sw_KE"/>
        </w:rPr>
        <w:t>anashuhudia</w:t>
      </w:r>
      <w:r>
        <w:rPr>
          <w:lang w:val="sw_KE" w:bidi="sw_KE"/>
        </w:rPr>
        <w:t xml:space="preserve"> kwamba mambo haya ni kweli. </w:t>
      </w:r>
      <w:r>
        <w:rPr>
          <w:b/>
          <w:lang w:val="sw_KE" w:bidi="sw_KE"/>
        </w:rPr>
        <w:t>Ushuhuda</w:t>
      </w:r>
      <w:r>
        <w:rPr>
          <w:lang w:val="sw_KE" w:bidi="sw_KE"/>
        </w:rPr>
        <w:t xml:space="preserve"> ni kuelezea kuhusu jambo lililotokea katika uzoefu wa mtu mwenyewe. Tumia neno lile lile kwa ajili ya ushuhuda kama ulivyotumia katika vifungu vya awali. Kwa maelezo zaidi kuhusu </w:t>
      </w:r>
      <w:r>
        <w:rPr>
          <w:lang w:val="sw_KE" w:bidi="sw_KE"/>
        </w:rPr>
        <w:t>ushuhuda</w:t>
      </w:r>
      <w:r>
        <w:rPr>
          <w:lang w:val="sw_KE" w:bidi="sw_KE"/>
        </w:rPr>
        <w:t>, rejelea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kusahihishana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vyovyote, miondoko au ubao wao wa hadithi ili kuwasaidia kukumbuka fungu hilo la maneno. Sitisha sauti hii ya kurekodi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