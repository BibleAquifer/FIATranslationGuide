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w:t>
      </w:r>
      <w:r>
        <w:rPr>
          <w:lang w:val="sw_KE" w:bidi="sw_KE"/>
        </w:rPr>
      </w:r>
    </w:p>
    <w:p>
      <w:pPr/>
      <w:r>
        <w:rPr>
          <w:lang w:val="sw_KE" w:bidi="sw_KE"/>
        </w:rPr>
      </w:r>
      <w:r>
        <w:rPr>
          <w:b/>
          <w:lang w:val="sw_KE" w:bidi="sw_KE"/>
        </w:rPr>
        <w:t>Familiarization, Internalization, Articulation (FIA) Translation Guide</w:t>
      </w:r>
      <w:r>
        <w:rPr>
          <w:lang w:val="sw_KE" w:bidi="sw_KE"/>
        </w:rPr>
        <w:t xml:space="preserve"> © 2025 Word Collective Released under CC BY-SA 4.0 license. </w:t>
      </w:r>
      <w:r>
        <w:rPr>
          <w:lang w:val="sw_KE" w:bidi="sw_KE"/>
        </w:rPr>
        <w:t>Familiarization, Internalization, Articulation (FIA) Translation Guide</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TIT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Tito 1:1–4</w:t>
      </w:r>
      <w:r>
        <w:rPr>
          <w:lang w:val="sw_KE" w:bidi="sw_KE"/>
        </w:rPr>
      </w:r>
    </w:p>
    <w:p>
      <w:pPr>
        <w:pStyle w:val="Heading3"/>
      </w:pPr>
      <w:r>
        <w:rPr>
          <w:lang w:val="sw_KE" w:bidi="sw_KE"/>
        </w:rPr>
        <w:t>Sikiliza na Moyo</w:t>
      </w:r>
    </w:p>
    <w:p>
      <w:pPr/>
      <w:r>
        <w:rPr>
          <w:lang w:val="sw_KE" w:bidi="sw_KE"/>
        </w:rPr>
      </w:r>
      <w:r>
        <w:rPr>
          <w:lang w:val="sw_KE" w:bidi="sw_KE"/>
        </w:rPr>
        <w:t>Katika hatua hii, sikia Titus 1:1–4 na kuiweka katika mioyo mwenu.</w:t>
      </w:r>
    </w:p>
    <w:p>
      <w:pPr/>
      <w:r>
        <w:rPr>
          <w:lang w:val="sw_KE" w:bidi="sw_KE"/>
        </w:rPr>
      </w:r>
      <w:r>
        <w:rPr>
          <w:lang w:val="sw_KE" w:bidi="sw_KE"/>
        </w:rPr>
        <w:t>Sikiliza toleo la sauti la Titus 1:1–4 mara tatu, katika tafsiri tatu tofauti, ikiwa inawezekana.</w:t>
      </w:r>
    </w:p>
    <w:p>
      <w:pPr/>
      <w:r>
        <w:rPr>
          <w:lang w:val="sw_KE" w:bidi="sw_KE"/>
        </w:rPr>
      </w:r>
      <w:r>
        <w:rPr>
          <w:lang w:val="sw_KE" w:bidi="sw_KE"/>
        </w:rPr>
        <w:t>Sitisha rekodi hii ya sauti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kifungu hiki? Sitisha rekodi hii ya sauti hapa.</w:t>
      </w:r>
    </w:p>
    <w:p>
      <w:pPr>
        <w:pStyle w:val="ListBullet"/>
        <w:spacing w:line="240" w:lineRule="auto"/>
        <w:ind w:left="720"/>
      </w:pPr>
      <w:r>
        <w:rPr>
          <w:lang w:val="sw_KE" w:bidi="sw_KE"/>
        </w:rPr>
      </w:r>
      <w:r>
        <w:rPr>
          <w:lang w:val="sw_KE" w:bidi="sw_KE"/>
        </w:rPr>
        <w:t>Je, hupendi au huelewi nini katika kifungu hiki? Sitisha rekodi hii ya sauti hapa.</w:t>
      </w:r>
    </w:p>
    <w:p>
      <w:pPr>
        <w:pStyle w:val="ListBullet"/>
        <w:spacing w:line="240" w:lineRule="auto"/>
        <w:ind w:left="720"/>
      </w:pPr>
      <w:r>
        <w:rPr>
          <w:lang w:val="sw_KE" w:bidi="sw_KE"/>
        </w:rPr>
      </w:r>
      <w:r>
        <w:rPr>
          <w:lang w:val="sw_KE" w:bidi="sw_KE"/>
        </w:rPr>
        <w:t>Ufahamu huu unatuambia nini kumhusu Mungu au Yesu? Sitisha rekodi hii ya sauti hapa.</w:t>
      </w:r>
    </w:p>
    <w:p>
      <w:pPr>
        <w:pStyle w:val="ListBullet"/>
        <w:spacing w:line="240" w:lineRule="auto"/>
        <w:ind w:left="720"/>
      </w:pPr>
      <w:r>
        <w:rPr>
          <w:lang w:val="sw_KE" w:bidi="sw_KE"/>
        </w:rPr>
      </w:r>
      <w:r>
        <w:rPr>
          <w:lang w:val="sw_KE" w:bidi="sw_KE"/>
        </w:rPr>
        <w:t>Ufahamu huu inatuambia nini kuhusu watu? Sitisha rekodi hii ya sauti hapa.</w:t>
      </w:r>
    </w:p>
    <w:p>
      <w:pPr>
        <w:pStyle w:val="ListBullet"/>
        <w:spacing w:line="240" w:lineRule="auto"/>
        <w:ind w:left="720"/>
      </w:pPr>
      <w:r>
        <w:rPr>
          <w:lang w:val="sw_KE" w:bidi="sw_KE"/>
        </w:rPr>
      </w:r>
      <w:r>
        <w:rPr>
          <w:lang w:val="sw_KE" w:bidi="sw_KE"/>
        </w:rPr>
        <w:t>Kifungu hiki kinaathirije maisha yetu ya kila siku? Sitisha rekodi hii ya sauti hapa.</w:t>
      </w:r>
    </w:p>
    <w:p>
      <w:pPr>
        <w:pStyle w:val="ListBullet"/>
        <w:spacing w:line="240" w:lineRule="auto"/>
        <w:ind w:left="720"/>
      </w:pPr>
      <w:r>
        <w:rPr>
          <w:lang w:val="sw_KE" w:bidi="sw_KE"/>
        </w:rPr>
      </w:r>
      <w:r>
        <w:rPr>
          <w:lang w:val="sw_KE" w:bidi="sw_KE"/>
        </w:rPr>
        <w:t>Je, unajua mtu anayehitaji kusikia ufahamu huu?</w:t>
      </w:r>
    </w:p>
    <w:p>
      <w:pPr/>
      <w:r>
        <w:rPr>
          <w:lang w:val="sw_KE" w:bidi="sw_KE"/>
        </w:rPr>
      </w:r>
      <w:r>
        <w:rPr>
          <w:b/>
          <w:lang w:val="sw_KE" w:bidi="sw_KE"/>
        </w:rPr>
        <w:t>Huu ndiyo mwisho wa rekodi.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Titus 1:1–4 katika tafsiri iliyo rahisi zaidi kueleweka.</w:t>
      </w:r>
    </w:p>
    <w:p>
      <w:pPr/>
      <w:r>
        <w:rPr>
          <w:lang w:val="sw_KE" w:bidi="sw_KE"/>
        </w:rPr>
      </w:r>
      <w:r>
        <w:rPr>
          <w:lang w:val="sw_KE" w:bidi="sw_KE"/>
        </w:rPr>
        <w:t>Kifungu hiki ni utangulizi wa barua ambayo Paulo alimwandikia Tito. Paulo alikuwa mmoja wa viongozi wa kanisa la awali la Kikristo. Wakati mwingine katika siku za nyuma, Paulo na Tito walifanya kazi pamoja kuanza makanisa mapya katika kisiwa cha Krete, katika bahari ya Mediterania karibu na Ugiriki. Sasa, Paulo ameondoka Krete na amemwamuru Tito kuongoza na kutunza makanisa ya Krete. Paulo anaandika barua kwa Tito kukumbusha Tito kuhusu kile cha kuwafundisha waumini wapya huko Krete. Katika kifungu hiki, Paulo kwanza anaelezea mwenyewe na huduma yake, kisha Paulo anamsalimu Tito. Kifungu hiki ni utangulizi wa barua ya Paulo kwa Tito.</w:t>
      </w:r>
    </w:p>
    <w:p>
      <w:pPr/>
      <w:r>
        <w:rPr>
          <w:lang w:val="sw_KE" w:bidi="sw_KE"/>
        </w:rPr>
      </w:r>
      <w:r>
        <w:rPr>
          <w:lang w:val="sw_KE" w:bidi="sw_KE"/>
        </w:rPr>
        <w:t xml:space="preserve">Simamia hapa na uangalie kama kikundi katika ramani ya kisiwa cha </w:t>
      </w:r>
      <w:r>
        <w:rPr>
          <w:b/>
          <w:lang w:val="sw_KE" w:bidi="sw_KE"/>
        </w:rPr>
        <w:t>Krete</w:t>
      </w:r>
      <w:r>
        <w:rPr>
          <w:lang w:val="sw_KE" w:bidi="sw_KE"/>
        </w:rPr>
        <w:t>. Sitisha rekodi hii ya sauti hapa.</w:t>
      </w:r>
    </w:p>
    <w:p>
      <w:pPr/>
      <w:r>
        <w:rPr>
          <w:lang w:val="sw_KE" w:bidi="sw_KE"/>
        </w:rPr>
      </w:r>
      <w:r>
        <w:rPr>
          <w:lang w:val="sw_KE" w:bidi="sw_KE"/>
        </w:rPr>
        <w:t>Katika barua hii, Paulo huenda alizungumza ujumbe wake, mtu mwingine aliandika, na kisha mtu mwingine alimtolea Tito ujumbe katika Krete. Tito na wengine wangesoma barua hii kwa sauti walipoipokea. Wakati wa Paulo, hii ilikuwa njia ya kawaida ya kutuma na kupokea barua.</w:t>
      </w:r>
    </w:p>
    <w:p>
      <w:pPr/>
      <w:r>
        <w:rPr>
          <w:lang w:val="sw_KE" w:bidi="sw_KE"/>
        </w:rPr>
      </w:r>
      <w:r>
        <w:rPr>
          <w:lang w:val="sw_KE" w:bidi="sw_KE"/>
        </w:rPr>
        <w:t>Salamu za Paulo kwa Tito ni sawa na salamu zingine za Paulo katika barua zingine kwa wafanyakazi wenzake. Katika barua hii, Paulo hasemi tu kwamba aliandika barua, lakini pia anajumuisha kile anachofanya kama mtumishi wa Mungu na kama mtume. Paulo anaelezea kusudi la Mungu kwake na mamlaka ambayo Mungu amempa. Kwa sababu ya matatizo katika kanisa la Krete, Paulo huenda alitaka kuonyesha kwamba ana mamlaka ya kumfundisha Tito kuhusu jinsi ya kuongoza makanisa ya Krete.</w:t>
      </w:r>
    </w:p>
    <w:p>
      <w:pPr/>
      <w:r>
        <w:rPr>
          <w:lang w:val="sw_KE" w:bidi="sw_KE"/>
        </w:rPr>
      </w:r>
      <w:r>
        <w:rPr>
          <w:lang w:val="sw_KE" w:bidi="sw_KE"/>
        </w:rPr>
        <w:t>Paulo anasema yeye ni "mtumwa wa Mungu" na "mtume wa Yesu Kristo." Kwanza, Paulo anajiita "mtumwa wa Mungu," ambayo inamaanisha Paulo ni wa Mungu na anamtumikia Mungu. Katika barua zingine, Paulo anasema yeye ni "mtumwa wa Yesu Kristo." Watu wengine muhimu katika Agano la Kale walijiita "watumwa wa Mungu," kama vile Musa, Danieli, Daudi, na Ibrahimu. Ni muhimu hapa kwamba Paulo anaonyesha yeye ni mtumishi wa Mungu kwa njia ile ambayo watu wengine kabla ya Yesu waliishi, kutumikia, na alikuwa wa Mungu kabisa kama mtumwa aliyekuwa wa bwana wao. Kwa Paulo, ilikuwa heshima kumtumikia Mungu kama vile watu wengine katika Agano la Kale. Mungu yule wa Agano la Kale ndiye yule anayempa Paulo ujumbe wa kushiriki na Tito na makanisa ya Krete.</w:t>
      </w:r>
    </w:p>
    <w:p>
      <w:pPr/>
      <w:r>
        <w:rPr>
          <w:lang w:val="sw_KE" w:bidi="sw_KE"/>
        </w:rPr>
      </w:r>
      <w:r>
        <w:rPr>
          <w:lang w:val="sw_KE" w:bidi="sw_KE"/>
        </w:rPr>
        <w:t>Paulo kisha anasema yeye ni mtume wa Yesu Kristo. Mtume ni mwakilishi wa Mungu ambaye ana mamlaka ya kutoa ujumbe na kufanya maamuzi kuhusu mambo ya kiroho. Katika lugha ya asili, Kristo anamaanisha Masihi, au mwokozi na mfalme ambaye Mungu alimteua kwa kazi maalum. Yesu Kristo ni cheo cha Yesu, yule ambaye Mungu alimchagua kama mwokozi na mfalme. Sasa Yesu alimtuma Paulo na kazi maalum ya kushiriki ujumbe na mafundisho yake. Kazi ya Paulo kama mtume ni "kuendeleza imani" ya watu waliochaguliwa na Mungu, au watu wale wanaomfuata Yesu. Kadiri imani yao inavyokua, wataelewa ukweli kutoka kwa Yesu zaidi na zaidi. Wanapoelewa ukweli, matokeo ya asili ni kwamba wataishi kwa njia zinazompendeza Mungu.</w:t>
      </w:r>
    </w:p>
    <w:p>
      <w:pPr/>
      <w:r>
        <w:rPr>
          <w:lang w:val="sw_KE" w:bidi="sw_KE"/>
        </w:rPr>
      </w:r>
      <w:r>
        <w:rPr>
          <w:lang w:val="sw_KE" w:bidi="sw_KE"/>
        </w:rPr>
        <w:t>Kusudi la Paulo kama mtume ni kuwasaidia watu ambao Mungu alichagua kumfuata wamwamini Yesu zaidi na kumfuata Yesu vizuri. Uwezekano mkubwa zaidi, Paulo anataka kuimarisha imani ya watu ambao tayari wanamwamini Mungu kwa sababu barua nyingi kwa Tito ni kuhusu kuwatunza watu ambao tayari wanamwamini Yesu.</w:t>
      </w:r>
    </w:p>
    <w:p>
      <w:pPr/>
      <w:r>
        <w:rPr>
          <w:lang w:val="sw_KE" w:bidi="sw_KE"/>
        </w:rPr>
      </w:r>
      <w:r>
        <w:rPr>
          <w:lang w:val="sw_KE" w:bidi="sw_KE"/>
        </w:rPr>
        <w:t>Paulo anapowasaidia watu kuimarisha imani yao, au kumwamini Yesu, pia watapata maarifa zaidi ya ukweli. Ukweli huu ni mafundisho kuhusu Yesu na mafundisho ambayo Yesu aliwapa watu. Watu wanajua zaidi kuhusu Yesu, kwa kawaida wataishi kwa njia ambazo zinaheshimu na kumheshimu Mungu. Kwa maneno mengine, wataishi maisha ya kimungu.</w:t>
      </w:r>
    </w:p>
    <w:p>
      <w:pPr/>
      <w:r>
        <w:rPr>
          <w:lang w:val="sw_KE" w:bidi="sw_KE"/>
        </w:rPr>
      </w:r>
      <w:r>
        <w:rPr>
          <w:lang w:val="sw_KE" w:bidi="sw_KE"/>
        </w:rPr>
        <w:t>Sababu kuu ya Paulo anafanya kazi kama mtume wa Yesu Kristo ni kwa sababu ana tumaini la uzima wa milele. Watu waliochaguliwa na Mungu wanaweza kutarajia kwa ujasiri, au kutarajia, kuishi milele na Mungu. Mungu aliahidi kuwapa uzima wa milele watu aliowachagua kabla ya Mungu kuumba ulimwengu. Na Mungu hasemi uongo. Watu walijua kwamba miungu ya uongo katika Krete ilidanganya wakati wote. Kwa hivyo, watu katika utamaduni wa Kikrete pia walidanganya sana. Paulo anaonyesha kwamba Mungu wake ni tofauti na miungu ya Wakrethani. Mungu hasemi uongo.</w:t>
      </w:r>
    </w:p>
    <w:p>
      <w:pPr/>
      <w:r>
        <w:rPr>
          <w:lang w:val="sw_KE" w:bidi="sw_KE"/>
        </w:rPr>
      </w:r>
      <w:r>
        <w:rPr>
          <w:lang w:val="sw_KE" w:bidi="sw_KE"/>
        </w:rPr>
        <w:t>Sitisha hapa na mjadili kama kikundi: Ni tofauti gani kuu kati ya jinsi Mungu wetu anavyotenda na jinsi miungu ya utamaduni wako inavyotenda ni nini? Unaelezea tofauti hizo kwa jamii yako? Sitisha rekodi hii ya sauti hapa.</w:t>
      </w:r>
    </w:p>
    <w:p>
      <w:pPr/>
      <w:r>
        <w:rPr>
          <w:lang w:val="sw_KE" w:bidi="sw_KE"/>
        </w:rPr>
      </w:r>
      <w:r>
        <w:rPr>
          <w:lang w:val="sw_KE" w:bidi="sw_KE"/>
        </w:rPr>
        <w:t>Mungu anaonyesha kwamba hasemi uongo, kwa sababu amefanya ahadi zake ziwe kweli. Mungu sasa yuko tayari kumwonyesha kila mtu habari hii njema, au ujumbe, kuhusu uzima wa milele. Sasa ni wakati ambao watu wa Mungu wanaweza kuona na kuelewa ujumbe huu kuhusu jinsi tunaweza kutarajia kuwa na uzima wa milele na Mungu wakati tunapomfuata Yesu. Mungu aliamuru Paulo ahubiri ujumbe huu ili kila mtu aweze kusikia wazi. Mungu alimwamini Paulo na ujumbe huu.</w:t>
      </w:r>
    </w:p>
    <w:p>
      <w:pPr/>
      <w:r>
        <w:rPr>
          <w:lang w:val="sw_KE" w:bidi="sw_KE"/>
        </w:rPr>
      </w:r>
      <w:r>
        <w:rPr>
          <w:lang w:val="sw_KE" w:bidi="sw_KE"/>
        </w:rPr>
        <w:t>Simamisha hapa na mjadili kama kikundi: Simulia hadithi kuhusu wakati wewe au mtu katika jamii yako alimwamini mtu mwingine na ujumbe. Mtu huyo alimpaje mjumbe mamlaka? Mjumbe alionyeshaje kwamba walikuwa na mamlaka? Sitisha rekodi hii ya sauti hapa.</w:t>
      </w:r>
    </w:p>
    <w:p>
      <w:pPr/>
      <w:r>
        <w:rPr>
          <w:lang w:val="sw_KE" w:bidi="sw_KE"/>
        </w:rPr>
      </w:r>
      <w:r>
        <w:rPr>
          <w:lang w:val="sw_KE" w:bidi="sw_KE"/>
        </w:rPr>
        <w:t>Mungu alimkabidhi Paulo hii kuhubiri, kumaanisha Mungu alimpa Paulo kazi hii ya kufanya. Mungu aliamuru Paulo kusema mambo haya kuhusu Yesu, na hii inampa mamlaka ya barua ya Paulo. Paulo anasema, "Mungu Mwokozi wetu aliniamuru," ambayo inaonyesha kwamba Mungu mwenyewe ndiye anayewaokoa watu. Wokovu ni wazo muhimu katika barua ya Paulo kwa Tito.</w:t>
      </w:r>
    </w:p>
    <w:p>
      <w:pPr/>
      <w:r>
        <w:rPr>
          <w:lang w:val="sw_KE" w:bidi="sw_KE"/>
        </w:rPr>
      </w:r>
      <w:r>
        <w:rPr>
          <w:lang w:val="sw_KE" w:bidi="sw_KE"/>
        </w:rPr>
        <w:t>Katika sehemu ya pili ya kifungu hiki, Paulo anasema kwamba anatuma barua hii kwa Tito. Paulo anamwita Tito "mwana wangu wa kweli katika imani yetu ya pamoja." "Mtoto wa kweli" inamaanisha mtoto mwenye haki, na katika muktadha huu, inaweza kumaanisha kwamba Paulo alimsaidia Tito kumwamini Yesu. Tito ni kama mwana wa Paulo kwa sababu Paulo alimpenda Tito kwa njia ile ambayo Paulo angempenda mwana wa mwili. Hakuna uhusiano wa damu kati ya Paulo na Tito; hata hivyo, wakati wa Paulo, ilikuwa ya kawaida kwa walimu kuwaita wanafunzi wao "watoto." Paulo anasema kwamba Tito ni mwana wake wa kweli katika imani yao ya pamoja kwa sababu wote wawili wanashiriki imani sawa katika Yesu, pamoja na waumini wengine wa Yesu. Paulo ana mambo muhimu ya kushiriki na Tito, mtu ambaye Paulo anampenda kama mwana. Paulo anatarajia kwamba Tito atamsikiliza Paulo kama mwana anavyosikiliza baba yake.</w:t>
      </w:r>
    </w:p>
    <w:p>
      <w:pPr/>
      <w:r>
        <w:rPr>
          <w:lang w:val="sw_KE" w:bidi="sw_KE"/>
        </w:rPr>
      </w:r>
      <w:r>
        <w:rPr>
          <w:lang w:val="sw_KE" w:bidi="sw_KE"/>
        </w:rPr>
        <w:t>Katika sehemu ya mwisho ya kifungu hiki, Paulo anamsalimu Tito. Salamu hii ni sawa sana na salamu ambayo Paulo anatoa mwanzoni mwa barua zake mbili kwa Timotheo. Paulo anasali kwamba Mungu, ambaye ni kama Baba kwa waumini wote, ampa Tito neema na amani. Paulo anataka Tito awe na neema, au ukamilifu wa upendo wa Mungu ingawa hatustahili. Paulo pia anataka Tito awe na amani, au umoja na Mungu na wengine.</w:t>
      </w:r>
    </w:p>
    <w:p>
      <w:pPr/>
      <w:r>
        <w:rPr>
          <w:lang w:val="sw_KE" w:bidi="sw_KE"/>
        </w:rPr>
      </w:r>
      <w:r>
        <w:rPr>
          <w:lang w:val="sw_KE" w:bidi="sw_KE"/>
        </w:rPr>
        <w:t>Simamisha hapa na mjadili swali hili kama kikundi: salamu za kawaida ni nini katika lugha yenu? Mnapewa maneno au baraka za aina gani mnaposalimiana? Sitisha rekodi hii ya sauti hapa.</w:t>
      </w:r>
    </w:p>
    <w:p>
      <w:pPr/>
      <w:r>
        <w:rPr>
          <w:lang w:val="sw_KE" w:bidi="sw_KE"/>
        </w:rPr>
      </w:r>
      <w:r>
        <w:rPr>
          <w:lang w:val="sw_KE" w:bidi="sw_KE"/>
        </w:rPr>
        <w:t>Paulo pia anaomba kwamba Kristo Yesu ampe Tito neema na amani. Ni muhimu kwamba Paulo anasema Kristo Yesu ni "Mwokozi wetu" pia kwa sababu Mungu ni Mwokozi katika Agano la Kale. Mapema katika utangulizi huu, Paulo alimwita Mungu Mwokozi wetu. Sasa, Paulo anaonyesha kwamba Yesu ndiye mwokozi ambaye Mungu aliwaahidi watu wake. Katika barua kwa Tito, Paulo ataendelea kuonyesha jinsi ni muhimu kwamba Yesu ni Kristo, Mwokozi wetu.</w:t>
      </w:r>
    </w:p>
    <w:p>
      <w:pPr/>
      <w:r>
        <w:rPr>
          <w:lang w:val="sw_KE" w:bidi="sw_KE"/>
        </w:rPr>
      </w:r>
      <w:r>
        <w:rPr>
          <w:b/>
          <w:lang w:val="sw_KE" w:bidi="sw_KE"/>
        </w:rPr>
        <w:t>Huu ndiyo mwisho wa rekodi.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Titus 1:1–4 katika tafsiri iliyo rahisi zaidi kueleweka.</w:t>
      </w:r>
    </w:p>
    <w:p>
      <w:pPr/>
      <w:r>
        <w:rPr>
          <w:lang w:val="sw_KE" w:bidi="sw_KE"/>
        </w:rPr>
      </w:r>
      <w:r>
        <w:rPr>
          <w:lang w:val="sw_KE" w:bidi="sw_KE"/>
        </w:rPr>
        <w:t>Katika hatua hii, kikundi kitafafanua sehemu, wahusika na mpangilio wa kifungu hiki. Kisha kikundi kitakuwa na taswira ya kifungu hiki.</w:t>
      </w:r>
    </w:p>
    <w:p>
      <w:pPr/>
      <w:r>
        <w:rPr>
          <w:lang w:val="sw_KE" w:bidi="sw_KE"/>
        </w:rPr>
      </w:r>
      <w:r>
        <w:rPr>
          <w:lang w:val="sw_KE" w:bidi="sw_KE"/>
        </w:rPr>
        <w:t>Kifungu hiki kina sehemu 3.</w:t>
      </w:r>
    </w:p>
    <w:p>
      <w:pPr/>
      <w:r>
        <w:rPr>
          <w:lang w:val="sw_KE" w:bidi="sw_KE"/>
        </w:rPr>
      </w:r>
      <w:r>
        <w:rPr>
          <w:b/>
          <w:lang w:val="sw_KE" w:bidi="sw_KE"/>
        </w:rPr>
        <w:t>Katika sehemu ya kwanza:</w:t>
      </w:r>
      <w:r>
        <w:rPr>
          <w:lang w:val="sw_KE" w:bidi="sw_KE"/>
        </w:rPr>
        <w:t xml:space="preserve"> Paulo anaelezea mwenyewe na anachofanya.</w:t>
      </w:r>
    </w:p>
    <w:p>
      <w:pPr/>
      <w:r>
        <w:rPr>
          <w:lang w:val="sw_KE" w:bidi="sw_KE"/>
        </w:rPr>
      </w:r>
      <w:r>
        <w:rPr>
          <w:b/>
          <w:lang w:val="sw_KE" w:bidi="sw_KE"/>
        </w:rPr>
        <w:t>Katika sehemu ya pili:</w:t>
      </w:r>
      <w:r>
        <w:rPr>
          <w:lang w:val="sw_KE" w:bidi="sw_KE"/>
        </w:rPr>
        <w:t xml:space="preserve"> Paulo anaelezea msingi wa kazi yake.</w:t>
      </w:r>
    </w:p>
    <w:p>
      <w:pPr/>
      <w:r>
        <w:rPr>
          <w:lang w:val="sw_KE" w:bidi="sw_KE"/>
        </w:rPr>
      </w:r>
      <w:r>
        <w:rPr>
          <w:b/>
          <w:lang w:val="sw_KE" w:bidi="sw_KE"/>
        </w:rPr>
        <w:t>Katika sehemu ya tatu:</w:t>
      </w:r>
      <w:r>
        <w:rPr>
          <w:lang w:val="sw_KE" w:bidi="sw_KE"/>
        </w:rPr>
        <w:t xml:space="preserve"> Paulo anasema barua ni ya Tito, na Paulo anamsalimu Tito.</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Yesu Kristo</w:t>
      </w:r>
    </w:p>
    <w:p>
      <w:pPr>
        <w:pStyle w:val="ListBullet"/>
        <w:spacing w:line="240" w:lineRule="auto"/>
        <w:ind w:left="720"/>
      </w:pPr>
      <w:r>
        <w:rPr>
          <w:lang w:val="sw_KE" w:bidi="sw_KE"/>
        </w:rPr>
      </w:r>
      <w:r>
        <w:rPr>
          <w:lang w:val="sw_KE" w:bidi="sw_KE"/>
        </w:rPr>
        <w:t>Waumini wa Krethani</w:t>
      </w:r>
    </w:p>
    <w:p>
      <w:pPr>
        <w:pStyle w:val="ListBullet"/>
        <w:spacing w:line="240" w:lineRule="auto"/>
        <w:ind w:left="720"/>
      </w:pPr>
      <w:r>
        <w:rPr>
          <w:lang w:val="sw_KE" w:bidi="sw_KE"/>
        </w:rPr>
      </w:r>
      <w:r>
        <w:rPr>
          <w:lang w:val="sw_KE" w:bidi="sw_KE"/>
        </w:rPr>
        <w:t>Na Tito</w:t>
      </w:r>
    </w:p>
    <w:p>
      <w:pPr/>
      <w:r>
        <w:rPr>
          <w:lang w:val="sw_KE" w:bidi="sw_KE"/>
        </w:rPr>
      </w:r>
      <w:r>
        <w:rPr>
          <w:lang w:val="sw_KE" w:bidi="sw_KE"/>
        </w:rPr>
        <w:t>Kama kikundi zingatia sehemu hizi katika mpangilio wa kifungu:</w:t>
      </w:r>
    </w:p>
    <w:p>
      <w:pPr/>
      <w:r>
        <w:rPr>
          <w:lang w:val="sw_KE" w:bidi="sw_KE"/>
        </w:rPr>
      </w:r>
      <w:r>
        <w:rPr>
          <w:lang w:val="sw_KE" w:bidi="sw_KE"/>
        </w:rPr>
        <w:t>Ni muhimu kukumbuka kifungu hiki ni kuanzishwa kwa barua ambayo Paulo anamtuma Tito. Kumbuka kwamba Paulo na Tito awali walikuwa pamoja katika kisiwa cha Krete, na sasa Paulo anamtuma Tito barua. Krete alikuwa na miungu mingi na Wakretho walikuwa na sifa ya uongo. Muktadha huu ni muhimu kwa kile Paulo anasema kwa Tito katika ujumbe huu. Kumbuka pia ni uwezekano kwamba Paulo alizungumza ujumbe huu na mtu mwingine aliandika. Kisha mtu mwingine alimtolea Tito ujumbe katika Krete. Kumbuka kwamba mtu huenda anasoma ujumbe huu kwa sauti.</w:t>
      </w:r>
    </w:p>
    <w:p>
      <w:pPr/>
      <w:r>
        <w:rPr>
          <w:lang w:val="sw_KE" w:bidi="sw_KE"/>
        </w:rPr>
      </w:r>
      <w:r>
        <w:rPr>
          <w:lang w:val="sw_KE" w:bidi="sw_KE"/>
        </w:rPr>
        <w:t xml:space="preserve">Simamia hapa na uangalie kama kikundi katika ramani ya kisiwa cha </w:t>
      </w:r>
      <w:r>
        <w:rPr>
          <w:b/>
          <w:lang w:val="sw_KE" w:bidi="sw_KE"/>
        </w:rPr>
        <w:t>Krete</w:t>
      </w:r>
      <w:r>
        <w:rPr>
          <w:lang w:val="sw_KE" w:bidi="sw_KE"/>
        </w:rPr>
        <w:t xml:space="preserve"> tena ikiwezekana. Sitisha rekodi hii ya sauti hapa.</w:t>
      </w:r>
    </w:p>
    <w:p>
      <w:pPr/>
      <w:r>
        <w:rPr>
          <w:lang w:val="sw_KE" w:bidi="sw_KE"/>
        </w:rPr>
      </w:r>
      <w:r>
        <w:rPr>
          <w:lang w:val="sw_KE" w:bidi="sw_KE"/>
        </w:rPr>
        <w:t>Kumbuka kwamba barua hii ni sawa na barua zingine mbili ambazo Paulo anamwandikia Timotheo. Paulo anaanza barua hii kwa njia sawa. Kumbuka kwamba wakati wa Paulo, sehemu tatu kuu za kuanzishwa kwa barua ya Kikristo zilikuwa jina la mtu anayetuma barua, jina la mtu anayepokea barua, na salamu ya Kikristo. Kumbuka ingawa, utangulizi huu wa barua kwa Tito ni tofauti na barua zingine ambazo Paulo alituma kwa sababu Paulo pia alijumuisha maelezo marefu ya kazi yake. Inawezekana kwamba Paulo alitaka kuonyesha kwamba alikuwa na mamlaka ya kuandika barua hii kwa Tito.</w:t>
      </w:r>
    </w:p>
    <w:p>
      <w:pPr/>
      <w:r>
        <w:rPr>
          <w:lang w:val="sw_KE" w:bidi="sw_KE"/>
        </w:rPr>
      </w:r>
      <w:r>
        <w:rPr>
          <w:lang w:val="sw_KE" w:bidi="sw_KE"/>
        </w:rPr>
        <w:t>Ingawa kuna mawazo mengi katika salamu hii, tunaweza kuyavunja katika sehemu fupi ili kuzielewa bora. Unaweza hata kuchagua kuelezea kwa utaratibu tofauti kuliko Paulo alivyofanya.</w:t>
      </w:r>
    </w:p>
    <w:p>
      <w:pPr/>
      <w:r>
        <w:rPr>
          <w:lang w:val="sw_KE" w:bidi="sw_KE"/>
        </w:rPr>
      </w:r>
      <w:r>
        <w:rPr>
          <w:lang w:val="sw_KE" w:bidi="sw_KE"/>
        </w:rPr>
        <w:t>Katika sehemu ya kwanza ya kifungu hiki, Paulo kwanza anasema jina lake mwenyewe, na kisha anajiita mambo mawili: "mtumwa wa Mungu" na "mtume wa Yesu Kristo." Kumbuka kwamba Paulo anataka kujitambulisha kama mtumwa wa Mungu kwa njia ile watu muhimu katika Agano la Kale walikuwa watumishi, au watumwa wa Mungu. Kumbuka pia kwamba mtume ni mtu aliyetumwa na kazi maalum ya kufanya. Yesu Kristo ndiye aliyemtuma Paulo na kazi maalum, ambayo ni kuwaambia watu kuhusu Yesu.</w:t>
      </w:r>
    </w:p>
    <w:p>
      <w:pPr/>
      <w:r>
        <w:rPr>
          <w:lang w:val="sw_KE" w:bidi="sw_KE"/>
        </w:rPr>
      </w:r>
      <w:r>
        <w:rPr>
          <w:lang w:val="sw_KE" w:bidi="sw_KE"/>
        </w:rPr>
        <w:t>Simamia hapa na mjadili swali hili kama kikundi. Hii ni sehemu ya barua ambapo Paulo anajitambulisha kama mwandishi. Paulo anatoa jina lake na majukumu yake mawili: mtumwa wa Mungu na mtume, au mjumbe, wa Yesu Kristo. Fanya mazoezi ya kujitambulisha unapotuma ujumbe kwa mtu. Unawapa wasikilizaji wako habari ya aina gani? Unawapa habari ya aina gani wakati unahitaji kuonyesha mamlaka yako? Sitisha rekodi hii ya sauti hapa.</w:t>
      </w:r>
    </w:p>
    <w:p>
      <w:pPr/>
      <w:r>
        <w:rPr>
          <w:lang w:val="sw_KE" w:bidi="sw_KE"/>
        </w:rPr>
      </w:r>
      <w:r>
        <w:rPr>
          <w:lang w:val="sw_KE" w:bidi="sw_KE"/>
        </w:rPr>
        <w:t>Kumbuka kwamba kazi ya Paulo kama mtume ni "kuendeleza imani" ya watu waliochaguliwa na Mungu, au watu wale wanaomfuata Yesu. Kumbuka kwamba imani yao au imani yao kwa Yesu inapokua, pia wataelewa ukweli kutoka kwa Yesu zaidi na zaidi. Wanapoelewa ukweli, matokeo ya asili ni kwamba wataishi kwa njia zinazompendeza Mungu. Watu wanapokua katika imani yao au kujifunza kumwamini Yesu zaidi, wanamuelewa Yesu zaidi. Wanapomwelewa Yesu zaidi, wanaishi maisha ya kimungu zaidi.</w:t>
      </w:r>
    </w:p>
    <w:p>
      <w:pPr/>
      <w:r>
        <w:rPr>
          <w:lang w:val="sw_KE" w:bidi="sw_KE"/>
        </w:rPr>
      </w:r>
      <w:r>
        <w:rPr>
          <w:lang w:val="sw_KE" w:bidi="sw_KE"/>
        </w:rPr>
        <w:t>Simamia hapa na mjadili swali hili kama kikundi. Unawezaje kutafsiri bora maneno "kwa imani ya watu waliochaguliwa na Mungu" katika lugha yako? Ikiwa inawezekana, tafsiri kwa njia ambayo inaweza kumaanisha "kuimarisha imani ya waumini" na "kuwasaidia waumini wapya kuamini kwa mara ya kwanza." Ikiwa hii haiwezekani, chagua kutafsiri kama kuimarisha imani ya watu ambao Mungu tayari amechagua. Sitisha rekodi hii ya sauti hapa.</w:t>
      </w:r>
    </w:p>
    <w:p>
      <w:pPr/>
      <w:r>
        <w:rPr>
          <w:lang w:val="sw_KE" w:bidi="sw_KE"/>
        </w:rPr>
      </w:r>
      <w:r>
        <w:rPr>
          <w:lang w:val="sw_KE" w:bidi="sw_KE"/>
        </w:rPr>
        <w:t>Katika sehemu ya pili ya kifungu hiki, Paulo anaelezea sababu au msingi wa kila kitu anachofundisha. Kumbuka sababu kuu Paulo anafanya kazi kama mtume wa Yesu Kristo ni kwa sababu ya tumaini la uzima wa milele. Kumbuka kwamba uzima wa milele ni kuishi na Mungu milele na kwamba Mungu ndiye aliyeahidi uzima wa milele kabla ya kuanza kwa muda. Kumbuka pia kwamba Paulo anasema Mungu hasemi uongo, ambayo ni tofauti na miungu ya udanganyifu na ya uongo na watu katika kisiwa cha Krete. Kumbuka kwamba katika barua hii, Paulo ataendelea kufanya hii tofauti kati ya kuishi kama watu wa Krete wanaosema uongo, na kumfuata Mungu wa kweli ambaye hasemi uongo.</w:t>
      </w:r>
    </w:p>
    <w:p>
      <w:pPr/>
      <w:r>
        <w:rPr>
          <w:lang w:val="sw_KE" w:bidi="sw_KE"/>
        </w:rPr>
      </w:r>
      <w:r>
        <w:rPr>
          <w:lang w:val="sw_KE" w:bidi="sw_KE"/>
        </w:rPr>
        <w:t>Ni muhimu kukumbuka kwamba Paulo anatofautisha kile Mungu aliahidi wakati mrefu uliopita na kile kinachotokea sasa. Katika lugha ya asili, kumbuka kwamba lengo ni kile kinachotokea sasa na kile Mungu anafichua sasa, au kuwafanya watu kujulikana. Sasa ni wakati uliowekwa, au wakati sahihi, kwa Mungu kuonyesha "neno" kwa watu. Kumbuka kwamba "neno" hii huenda inarejelea uzima wa milele ambao Mungu aliahidi, lakini pia ujumbe kuhusu Yesu ambaye Paulo anahubiri.</w:t>
      </w:r>
    </w:p>
    <w:p>
      <w:pPr/>
      <w:r>
        <w:rPr>
          <w:lang w:val="sw_KE" w:bidi="sw_KE"/>
        </w:rPr>
      </w:r>
      <w:r>
        <w:rPr>
          <w:lang w:val="sw_KE" w:bidi="sw_KE"/>
        </w:rPr>
        <w:t>Simamia hapa na mjadili swali hili kama kikundi. Simulia kuhusu wakati ambao kitu kilitokea katika maisha yako ambacho hukuelewa wakati huo. Kisha, simulia kuhusu wakati hatimaye ulielewa ukweli kuhusu kile kilichotokea kwako. Sitisha rekodi hii ya sauti hapa.</w:t>
      </w:r>
    </w:p>
    <w:p>
      <w:pPr/>
      <w:r>
        <w:rPr>
          <w:lang w:val="sw_KE" w:bidi="sw_KE"/>
        </w:rPr>
      </w:r>
      <w:r>
        <w:rPr>
          <w:lang w:val="sw_KE" w:bidi="sw_KE"/>
        </w:rPr>
        <w:t>Sasa Paulo anafikia hatua kuu ya kuanzishwa kwake. Paulo ameelezea kazi gani ambayo Mungu amempa, na Paulo ameelezea msingi wa kazi hii. Paulo sasa anatukumbusha kwamba Mungu amemwamuru kufanya kazi hii. Hii ndivyo inampa Paulo mamlaka ya kusema mambo ambayo anasema. Kumbuka pia kwamba Paulo anasema, "Mungu Mwokozi wetu," ambayo inaonyesha kwamba Mungu anawaokoa watu. Maneno haya "Mungu Mwokozi wetu" ni muhimu sana kwa sababu yanatukumbusha kwamba Yesu na Mungu ni sawa. Tunajua hii kwa sababu katika sehemu ya mwisho ya kifungu hiki Paulo anasema, "Kristo Yesu Mwokozi wetu."</w:t>
      </w:r>
    </w:p>
    <w:p>
      <w:pPr/>
      <w:r>
        <w:rPr>
          <w:lang w:val="sw_KE" w:bidi="sw_KE"/>
        </w:rPr>
      </w:r>
      <w:r>
        <w:rPr>
          <w:lang w:val="sw_KE" w:bidi="sw_KE"/>
        </w:rPr>
        <w:t>Katika sehemu ya tatu ya kifungu hiki, kumbuka kwamba Paulo anasema barua hii ni ya Tito. Kumbuka Paulo anamwita Tito "mwana wangu wa kweli," ambayo huenda inamaanisha kwamba Paulo alimpenda Tito kama baba anavyopenda mwana wake. Kumbuka kwamba Paulo si baba anayehusishwa na damu ya Tito. Paulo huenda alimsaidia Tito kuanza kuwa na imani kwa Yesu, kwa hivyo Paulo anahisi kama baba ya kiroho kwa Tito. Kumbuka pia kwamba Paulo anasema, "katika imani yetu ya pamoja," kumaanisha Paulo na Tito wanashiriki imani ya kawaida katika Yesu.</w:t>
      </w:r>
    </w:p>
    <w:p>
      <w:pPr/>
      <w:r>
        <w:rPr>
          <w:lang w:val="sw_KE" w:bidi="sw_KE"/>
        </w:rPr>
      </w:r>
      <w:r>
        <w:rPr>
          <w:lang w:val="sw_KE" w:bidi="sw_KE"/>
        </w:rPr>
        <w:t>Simamia hapa na mjadili swali hili kama kikundi. Unazungumzaje kuhusu mtu ambaye unampenda sana, hata wakati hawahusiani na damu? Sitisha rekodi hii ya sauti hapa.</w:t>
      </w:r>
    </w:p>
    <w:p>
      <w:pPr/>
      <w:r>
        <w:rPr>
          <w:lang w:val="sw_KE" w:bidi="sw_KE"/>
        </w:rPr>
      </w:r>
      <w:r>
        <w:rPr>
          <w:lang w:val="sw_KE" w:bidi="sw_KE"/>
        </w:rPr>
        <w:t>Kumbuka kwamba sehemu ya mwisho ya kifungu hiki ni salamu kwa Tito. Hii ni salamu ya kawaida kati ya waumini. Kumbuka Paulo anaomba neema na amani kwa Tito kutoka kwa Mungu Baba yetu, na Kristo Yesu Mwokozi wetu. Kwa kiasi kikubwa, Paulo anasema Kristo Yesu ni "Mwokozi wetu," hasa baada ya Paulo kusema "Mungu Mwokozi wetu" katika sehemu ya kwanza ya kifungu hiki. Paulo anaonyesha umuhimu wa Yesu Kristo kama njia Mungu anachagua kuokoa watu.</w:t>
      </w:r>
    </w:p>
    <w:p>
      <w:pPr/>
      <w:r>
        <w:rPr>
          <w:lang w:val="sw_KE" w:bidi="sw_KE"/>
        </w:rPr>
      </w:r>
      <w:r>
        <w:rPr>
          <w:lang w:val="sw_KE" w:bidi="sw_KE"/>
        </w:rPr>
        <w:t>Sasa, kikundi kinapaswa kuwa na ubao wa hadithi, kuchora, au kutumia vitu ili kupata taswira ya kifungu na kitendo ndani yake. Chagua watu, michoro, au vitu kuwa kila moja ya wahusika. Unapoanza kusimulia tena hadithi ya mistari hii, Paulo anarejelea mwenyewe na kuelezea mwenyewe kama mtumwa na mtume. Paulo kisha anaelezea watu ambao wamechagua kumfuata Mungu. Paulo anawaita watu waliochaguliwa na Mungu. Paulo anaelezea kwamba anasaidia kufanya imani yao, au imani, katika Yesu kuwa imara. Watu wanaweza kuonyesha kwamba wanamwamini Yesu zaidi na zaidi. Matokeo ya wao kuamini ni kwamba wanaelewa zaidi na zaidi kuhusu Mungu. Wanapoelewa zaidi, wanaishi maisha yanayoonyesha kwamba wanamfuata Yesu. Sasa Paulo anaelezea ukweli ambao wanaamini. Mungu hasemi uongo. Hata kabla ya Mungu kuumba ulimwengu, Mungu alipanga watu wake kuwa na uzima wa milele pamoja naye. Watu wanaonyesha kwamba wana ujasiri na wanaamini kwamba watakuwa na uzima wa milele na Mungu.</w:t>
      </w:r>
    </w:p>
    <w:p>
      <w:pPr/>
      <w:r>
        <w:rPr>
          <w:lang w:val="sw_KE" w:bidi="sw_KE"/>
        </w:rPr>
      </w:r>
      <w:r>
        <w:rPr>
          <w:lang w:val="sw_KE" w:bidi="sw_KE"/>
        </w:rPr>
        <w:t>Sasa Mungu anaingia na kuamuru Paulo kushiriki ujumbe huu na kila mtu. Paulo anapokea maagizo ya Mungu na anaanza kushiriki ujumbe.</w:t>
      </w:r>
    </w:p>
    <w:p>
      <w:pPr/>
      <w:r>
        <w:rPr>
          <w:lang w:val="sw_KE" w:bidi="sw_KE"/>
        </w:rPr>
      </w:r>
      <w:r>
        <w:rPr>
          <w:lang w:val="sw_KE" w:bidi="sw_KE"/>
        </w:rPr>
        <w:t>Sasa Paulo anageuka kwa Tito na kumsalimu kwa kumbariki na zawadi nzuri za Mungu. Paulo, Tito, Mungu, na Yesu wanasimama pamoja kwa sababu wote wamekusanyika katika familia moja.</w:t>
      </w:r>
    </w:p>
    <w:p>
      <w:pPr/>
      <w:r>
        <w:rPr>
          <w:lang w:val="sw_KE" w:bidi="sw_KE"/>
        </w:rPr>
      </w:r>
      <w:r>
        <w:rPr>
          <w:b/>
          <w:lang w:val="sw_KE" w:bidi="sw_KE"/>
        </w:rPr>
        <w:t>Huu ndiyo mwisho wa rekodi.</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Titus 1:1–4 katika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Kifungu hiki kina sehemu 3.</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Yesu Kristo</w:t>
      </w:r>
    </w:p>
    <w:p>
      <w:pPr>
        <w:pStyle w:val="ListBullet"/>
        <w:spacing w:line="240" w:lineRule="auto"/>
        <w:ind w:left="720"/>
      </w:pPr>
      <w:r>
        <w:rPr>
          <w:lang w:val="sw_KE" w:bidi="sw_KE"/>
        </w:rPr>
      </w:r>
      <w:r>
        <w:rPr>
          <w:lang w:val="sw_KE" w:bidi="sw_KE"/>
        </w:rPr>
        <w:t>Waumini wa Krethani</w:t>
      </w:r>
    </w:p>
    <w:p>
      <w:pPr>
        <w:pStyle w:val="ListBullet"/>
        <w:spacing w:line="240" w:lineRule="auto"/>
        <w:ind w:left="720"/>
      </w:pPr>
      <w:r>
        <w:rPr>
          <w:lang w:val="sw_KE" w:bidi="sw_KE"/>
        </w:rPr>
      </w:r>
      <w:r>
        <w:rPr>
          <w:lang w:val="sw_KE" w:bidi="sw_KE"/>
        </w:rPr>
        <w:t>Na Tito</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Paulo anaanza barua kwa Tito. Paulo anajitambulisha kama mtumwa wa Mungu na mtume wa Yesu Kristo.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"Unafikiria au kuhisi vipi?" Mtu huyo anaweza kujibu mambo kama "kufurahia kutuma barua hii muhimu kwa Tito," au "kuhisi kuheshimiwa kuwa mtumwa wa Mungu kama Daudi, Danieli, au Musa katika Agano la Kale," au "kutumaini kwamba Tito anaelewa kazi yangu muhimu kama mtume wa Yesu Kristo."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kusudi la kazi yake ni kuwasaidia watu ambao Mungu alichagua kumwamini Mungu zaidi na zaidi. Kisha watu wataelewa ukweli kuhusu Yesu, na wataishi kwa njia ambayo inampendeza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"Unafikiria au kuhisi vipi?" Mtu huyo anaweza kujibu mambo kama "kuhisi jukumu la kushiriki kuhusu Yesu na watu ambao Mungu alichagua," au "kutumaini kwamba watu wataishi kwa njia ambazo zinampendeza Mungu kwa sababu ya kuelewa ukweli kuhusu Yesu," au "kutaka barua hii kumsaidia Tito na waumini Wakrethani kujua jinsi ya kuishi kwa njia ambazo zinampendeza Mungu."</w:t>
      </w:r>
    </w:p>
    <w:p>
      <w:pPr>
        <w:pStyle w:val="ListBullet"/>
        <w:spacing w:line="240" w:lineRule="auto"/>
        <w:ind w:left="720"/>
      </w:pPr>
      <w:r>
        <w:rPr>
          <w:lang w:val="sw_KE" w:bidi="sw_KE"/>
        </w:rPr>
      </w:r>
      <w:r>
        <w:rPr>
          <w:lang w:val="sw_KE" w:bidi="sw_KE"/>
        </w:rPr>
        <w:t>Waulize watu wanaogiza waumini wa kikretani, "Mnafikiria au kuhisi vipi?" Watu wanaweza kujibu mambo kama "kumwamini Mungu zaidi na zaidi," au "kufurahia kwamba tunajua zaidi kuhusu Yesu," au "kutaka kuishi maisha ambayo yanaonyesha tunamwamini Mungu na kujua zaidi kuhusu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anaelezea sababu ya kazi yake-tumaini la uzima wa milele. Mungu aliahidi uzima wa milele kabla ya kuanza kwa wakati. Mungu hawezi kudanganya.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Tito na waumini wa Kikrethani, "Mnahisi au kufikiria vipi?" Watu wanaweza kujibu mambo kama "kutazamia uzima wa milele na Mungu Baba yetu," au "kushangaa kwamba Paulo anasema Mungu hawezi uongo-hiyo si kama miungu ya Krete au watu wanaoishi hapa Krete," au "wanaamini kwamba Mungu ataweka ahadi zake kwa sababu Mungu hawezi uongo."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Wakati unaofaa Mungu alifunua, au kufanywa kujulikana, neno kuhusu Yesu. Neno hili ni uzima wa milele ambao Mungu aliahidi, na pia ujumbe ambao Mungu alimpa Paulo kuhubiri. Mungu aliamuru Paulo kusema mambo haya kuhusu Yesu. Paulo anamwita Mungu "Mwokozi wetu."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"Unafikiria au kuhisi vipi?" Mtu huyo anaweza kujibu mambo kama "kufikiria kwamba kile Paulo anasema katika barua hii lazima iwe muhimu kwa sababu Mungu alimwamuru kusema mambo haya kuhusu Yesu," au "kutumaini kwamba watu watatambua mamlaka ya Paulo kwa sababu Mungu aliamuru Paulo kuzungumza ujumbe huu kuhusu Yesu," au "kutumaini watu pia watanisikiliza ninapowafundisha waumini ujumbe ambao Paulo ananipa kusema katika barua hii."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barua hii ni kwa Tito. Tito ni kama mwana wa Paulo, na wanashiriki imani ya kawaida katika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"Unafikiria au kuhisi vipi?" Mtu huyo anaweza kujibu mambo kama "kuheshimiwa kupokea barua kutoka kwa Paulo, baba yangu ya kiroho," au "kuhisi kulazimika kumsikiliza Paulo kama mwana mzuri anavyosikiliza baba yao," au "kumshukuru Paulo kwa yote ambayo amenifundisha katika siku za nyuma."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anamsalimu Tito. Paulo anaomba Tito awe na neema na amani kutoka kwa Mungu Baba yetu. Paulo pia anaomba Tito awe na neema na amani kutoka kwa Yesu Kristo Mwokozi.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"Unafikiria au kuhisi vipi?" Mtu huyo anaweza kujibu mambo kama "kutaka kumpa Tito neema na amani kwa kazi yake," au "kushukuru kwamba Paulo anaandika barua hii kwa Tito," au "furaha kufichua kwamba Yesu ni Mwokozi wa ulimwengu."</w:t>
      </w:r>
    </w:p>
    <w:p>
      <w:pPr/>
      <w:r>
        <w:rPr>
          <w:lang w:val="sw_KE" w:bidi="sw_KE"/>
        </w:rPr>
      </w:r>
      <w:r>
        <w:rPr>
          <w:b/>
          <w:lang w:val="sw_KE" w:bidi="sw_KE"/>
        </w:rPr>
        <w:t>Huu ndiyo mwisho wa rekodi.</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Tito 1:1–4 katika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Paulo anajitambulisha kama yule anayetuma barua hii kwa Tito. Paulo anajiita </w:t>
      </w:r>
      <w:r>
        <w:rPr>
          <w:b/>
          <w:lang w:val="sw_KE" w:bidi="sw_KE"/>
        </w:rPr>
        <w:t>mtumwa</w:t>
      </w:r>
      <w:r>
        <w:rPr>
          <w:lang w:val="sw_KE" w:bidi="sw_KE"/>
        </w:rPr>
        <w:t xml:space="preserve"> wa Mungu. Mtumwa au mtumishi wote wawili wana maana sawa, na wote wawili ni watu wanaofanya kazi kwa mtu mwingine. Watumishi na watumwa hawana haki, na wanategemea kabisa bwana wao kwa kila kitu. Paulo anamtumikia Mungu kama mtumwa kwa kumtegemea Mungu na kufanya kile Mungu alimwambia afanye.</w:t>
      </w:r>
    </w:p>
    <w:p>
      <w:pPr/>
      <w:r>
        <w:rPr>
          <w:lang w:val="sw_KE" w:bidi="sw_KE"/>
        </w:rPr>
      </w:r>
      <w:r>
        <w:rPr>
          <w:lang w:val="sw_KE" w:bidi="sw_KE"/>
        </w:rPr>
        <w:t xml:space="preserve">Simamia hapa na mjadili kama kikundi jinsi utakavyotafsiri </w:t>
      </w:r>
      <w:r>
        <w:rPr>
          <w:b/>
          <w:lang w:val="sw_KE" w:bidi="sw_KE"/>
        </w:rPr>
        <w:t>mtumwa</w:t>
      </w:r>
      <w:r>
        <w:rPr>
          <w:lang w:val="sw_KE" w:bidi="sw_KE"/>
        </w:rPr>
        <w:t xml:space="preserve">. Tafsiri mtumwa kama vile ulivyotumia katika sehemu zingine za Agano Jipya. Kwa maelezo zaidi kuhusu </w:t>
      </w:r>
      <w:r>
        <w:rPr>
          <w:lang w:val="sw_KE" w:bidi="sw_KE"/>
        </w:rPr>
        <w:t>mtumwa</w:t>
      </w:r>
      <w:r>
        <w:rPr>
          <w:lang w:val="sw_KE" w:bidi="sw_KE"/>
        </w:rPr>
        <w:t>, angalia Faharasa Kuu. Sitisha rekodi hii ya sauti hapa.</w:t>
      </w:r>
    </w:p>
    <w:p>
      <w:pPr/>
      <w:r>
        <w:rPr>
          <w:lang w:val="sw_KE" w:bidi="sw_KE"/>
        </w:rPr>
      </w:r>
      <w:r>
        <w:rPr>
          <w:lang w:val="sw_KE" w:bidi="sw_KE"/>
        </w:rPr>
        <w:t xml:space="preserve">Paulo kisha anasema yeye ni </w:t>
      </w:r>
      <w:r>
        <w:rPr>
          <w:b/>
          <w:lang w:val="sw_KE" w:bidi="sw_KE"/>
        </w:rPr>
        <w:t>mtume</w:t>
      </w:r>
      <w:r>
        <w:rPr>
          <w:lang w:val="sw_KE" w:bidi="sw_KE"/>
        </w:rPr>
        <w:t xml:space="preserve"> wa Yesu Kristo. Mtume ni mtu ambaye Yesu anampa mamlaka. Mtume ana kazi maalum kutoka kwa Yesu kuwaambia watu kuhusu Yesu. </w:t>
      </w:r>
      <w:r>
        <w:rPr>
          <w:b/>
          <w:lang w:val="sw_KE" w:bidi="sw_KE"/>
        </w:rPr>
        <w:t>Kristo</w:t>
      </w:r>
      <w:r>
        <w:rPr>
          <w:lang w:val="sw_KE" w:bidi="sw_KE"/>
        </w:rPr>
        <w:t xml:space="preserve"> anamaanisha mtu aliyechaguliwa kwa kazi maalum. Katika kesi hii, Yesu alikuwa Mwokozi na mfalme aliyechaguliwa na Mungu.</w:t>
      </w:r>
    </w:p>
    <w:p>
      <w:pPr/>
      <w:r>
        <w:rPr>
          <w:lang w:val="sw_KE" w:bidi="sw_KE"/>
        </w:rPr>
      </w:r>
      <w:r>
        <w:rPr>
          <w:lang w:val="sw_KE" w:bidi="sw_KE"/>
        </w:rPr>
        <w:t xml:space="preserve">Simamia hapa na urejelee jinsi utakavyotafsiri ya </w:t>
      </w:r>
      <w:r>
        <w:rPr>
          <w:b/>
          <w:lang w:val="sw_KE" w:bidi="sw_KE"/>
        </w:rPr>
        <w:t>mtume</w:t>
      </w:r>
      <w:r>
        <w:rPr>
          <w:lang w:val="sw_KE" w:bidi="sw_KE"/>
        </w:rPr>
        <w:t xml:space="preserve"> na </w:t>
      </w:r>
      <w:r>
        <w:rPr>
          <w:b/>
          <w:lang w:val="sw_KE" w:bidi="sw_KE"/>
        </w:rPr>
        <w:t>Kristo</w:t>
      </w:r>
      <w:r>
        <w:rPr>
          <w:lang w:val="sw_KE" w:bidi="sw_KE"/>
        </w:rPr>
        <w:t xml:space="preserve">. Tafsiri mtume na Kristo sawa kama ulivyotumia katika sehemu zingine za Agano Jipya. Kwa maelezo zaidi kuhusu </w:t>
      </w:r>
      <w:r>
        <w:rPr>
          <w:lang w:val="sw_KE" w:bidi="sw_KE"/>
        </w:rPr>
        <w:t>mtume</w:t>
      </w:r>
      <w:r>
        <w:rPr>
          <w:lang w:val="sw_KE" w:bidi="sw_KE"/>
        </w:rPr>
        <w:t xml:space="preserve"> na </w:t>
      </w:r>
      <w:r>
        <w:rPr>
          <w:lang w:val="sw_KE" w:bidi="sw_KE"/>
        </w:rPr>
        <w:t>Kristo</w:t>
      </w:r>
      <w:r>
        <w:rPr>
          <w:lang w:val="sw_KE" w:bidi="sw_KE"/>
        </w:rPr>
        <w:t>, angalia Faharasa Kuu. Sitisha rekodi hii ya sauti hapa.</w:t>
      </w:r>
    </w:p>
    <w:p>
      <w:pPr/>
      <w:r>
        <w:rPr>
          <w:lang w:val="sw_KE" w:bidi="sw_KE"/>
        </w:rPr>
      </w:r>
      <w:r>
        <w:rPr>
          <w:lang w:val="sw_KE" w:bidi="sw_KE"/>
        </w:rPr>
        <w:t xml:space="preserve">Paulo ni mtume wa </w:t>
      </w:r>
      <w:r>
        <w:rPr>
          <w:b/>
          <w:lang w:val="sw_KE" w:bidi="sw_KE"/>
        </w:rPr>
        <w:t>imani</w:t>
      </w:r>
      <w:r>
        <w:rPr>
          <w:lang w:val="sw_KE" w:bidi="sw_KE"/>
        </w:rPr>
        <w:t xml:space="preserve"> ya watu waliochaguliwa na Mungu. Imani inamaanisha kuamini kwamba kile Yesu anasema kuhusu yeye mwenyewe ni kweli. Imani pia inaweza kumaanisha kuamini mafundisho ya Yesu Kristo, kumwamini Yesu, na kufanywa kufanya kile Yesu anasema kufanya.</w:t>
      </w:r>
    </w:p>
    <w:p>
      <w:pPr/>
      <w:r>
        <w:rPr>
          <w:lang w:val="sw_KE" w:bidi="sw_KE"/>
        </w:rPr>
      </w:r>
      <w:r>
        <w:rPr>
          <w:lang w:val="sw_KE" w:bidi="sw_KE"/>
        </w:rPr>
        <w:t xml:space="preserve">Simamia hapa na mjadili kama kikundi jinsi utakavyotafsiri </w:t>
      </w:r>
      <w:r>
        <w:rPr>
          <w:b/>
          <w:lang w:val="sw_KE" w:bidi="sw_KE"/>
        </w:rPr>
        <w:t>imani</w:t>
      </w:r>
      <w:r>
        <w:rPr>
          <w:lang w:val="sw_KE" w:bidi="sw_KE"/>
        </w:rPr>
        <w:t xml:space="preserve">. Tafsiri imani kama vile ulivyotumia katika sehemu zingine za Agano Jipya. Kwa maelezo zaidi kuhusu </w:t>
      </w:r>
      <w:r>
        <w:rPr>
          <w:lang w:val="sw_KE" w:bidi="sw_KE"/>
        </w:rPr>
        <w:t>imani</w:t>
      </w:r>
      <w:r>
        <w:rPr>
          <w:lang w:val="sw_KE" w:bidi="sw_KE"/>
        </w:rPr>
        <w:t>, angalia Faharasa Kuu. Sitisha rekodi hii ya sauti hapa.</w:t>
      </w:r>
    </w:p>
    <w:p>
      <w:pPr/>
      <w:r>
        <w:rPr>
          <w:lang w:val="sw_KE" w:bidi="sw_KE"/>
        </w:rPr>
      </w:r>
      <w:r>
        <w:rPr>
          <w:lang w:val="sw_KE" w:bidi="sw_KE"/>
        </w:rPr>
        <w:t>Watu waliochaguliwa na Mungu ni watu Mungu alichagua kumwamini na kumfuata.</w:t>
      </w:r>
    </w:p>
    <w:p>
      <w:pPr/>
      <w:r>
        <w:rPr>
          <w:lang w:val="sw_KE" w:bidi="sw_KE"/>
        </w:rPr>
      </w:r>
      <w:r>
        <w:rPr>
          <w:lang w:val="sw_KE" w:bidi="sw_KE"/>
        </w:rPr>
        <w:t>Simamia hapa na mjadili swali hili kama kikundi: Utaelezea vipi wazo la watu waliochaguliwa na Mungu? Sitisha rekodi hii ya sauti hapa.</w:t>
      </w:r>
    </w:p>
    <w:p>
      <w:pPr/>
      <w:r>
        <w:rPr>
          <w:lang w:val="sw_KE" w:bidi="sw_KE"/>
        </w:rPr>
      </w:r>
      <w:r>
        <w:rPr>
          <w:lang w:val="sw_KE" w:bidi="sw_KE"/>
        </w:rPr>
        <w:t>Watu wanapokua katika imani yao kwa Mungu, watu pia wanakua katika maarifa yao ya ukweli. Ukweli unamaanisha mafundisho ya Yesu. Watu wanapoelewa zaidi ya ukweli wa Yesu, matokeo ya asili ni wataishi kwa njia ambazo zinampendeza Mungu.</w:t>
      </w:r>
    </w:p>
    <w:p>
      <w:pPr/>
      <w:r>
        <w:rPr>
          <w:lang w:val="sw_KE" w:bidi="sw_KE"/>
        </w:rPr>
      </w:r>
      <w:r>
        <w:rPr>
          <w:lang w:val="sw_KE" w:bidi="sw_KE"/>
        </w:rPr>
        <w:t xml:space="preserve">Sababu ya Paulo na msingi wa mafundisho yake ni kwa sababu ya tumaini la </w:t>
      </w:r>
      <w:r>
        <w:rPr>
          <w:b/>
          <w:lang w:val="sw_KE" w:bidi="sw_KE"/>
        </w:rPr>
        <w:t>uzima</w:t>
      </w:r>
      <w:r>
        <w:rPr>
          <w:lang w:val="sw_KE" w:bidi="sw_KE"/>
        </w:rPr>
        <w:t xml:space="preserve"> wa </w:t>
      </w:r>
      <w:r>
        <w:rPr>
          <w:b/>
          <w:lang w:val="sw_KE" w:bidi="sw_KE"/>
        </w:rPr>
        <w:t>milele</w:t>
      </w:r>
      <w:r>
        <w:rPr>
          <w:lang w:val="sw_KE" w:bidi="sw_KE"/>
        </w:rPr>
        <w:t>. Tumaini linamaanisha matarajio ya ujasiri kwamba Mungu atafanya kitu. Uzima wa milele ni zawadi ambayo Mungu anawapa watu ambao wanaamini na kumwamini Yesu. Uzima wa milele ni kuishi na Mungu milele, na inaanza sasa, kutubadili na kuifanya iwezekanavyo kwa sisi kuishi katika uhusiano wa karibu na Mungu.</w:t>
      </w:r>
    </w:p>
    <w:p>
      <w:pPr/>
      <w:r>
        <w:rPr>
          <w:lang w:val="sw_KE" w:bidi="sw_KE"/>
        </w:rPr>
      </w:r>
      <w:r>
        <w:rPr>
          <w:lang w:val="sw_KE" w:bidi="sw_KE"/>
        </w:rPr>
        <w:t xml:space="preserve">Simamia hapa na mjadili kama timu: Utatafsiri vipi tumaini na </w:t>
      </w:r>
      <w:r>
        <w:rPr>
          <w:b/>
          <w:lang w:val="sw_KE" w:bidi="sw_KE"/>
        </w:rPr>
        <w:t>uzima</w:t>
      </w:r>
      <w:r>
        <w:rPr>
          <w:lang w:val="sw_KE" w:bidi="sw_KE"/>
        </w:rPr>
        <w:t xml:space="preserve"> wa </w:t>
      </w:r>
      <w:r>
        <w:rPr>
          <w:b/>
          <w:lang w:val="sw_KE" w:bidi="sw_KE"/>
        </w:rPr>
        <w:t>milele</w:t>
      </w:r>
      <w:r>
        <w:rPr>
          <w:lang w:val="sw_KE" w:bidi="sw_KE"/>
        </w:rPr>
        <w:t xml:space="preserve">? Tafsiri tumaini na uzima wa milele kama ulivyo katika sehemu zingine za Agano Jipya. Tafsiri mtume na Kristo sawa kama ulivyotumia katika sehemu zingine za Agano Jipya. Kwa maelezo zaidi kuhusu tumaini na </w:t>
      </w:r>
      <w:r>
        <w:rPr>
          <w:b/>
          <w:lang w:val="sw_KE" w:bidi="sw_KE"/>
        </w:rPr>
        <w:t>uzima</w:t>
      </w:r>
      <w:r>
        <w:rPr>
          <w:lang w:val="sw_KE" w:bidi="sw_KE"/>
        </w:rPr>
        <w:t xml:space="preserve"> wa </w:t>
      </w:r>
      <w:r>
        <w:rPr>
          <w:lang w:val="sw_KE" w:bidi="sw_KE"/>
        </w:rPr>
        <w:t>milele</w:t>
      </w:r>
      <w:r>
        <w:rPr>
          <w:lang w:val="sw_KE" w:bidi="sw_KE"/>
        </w:rPr>
        <w:t>, angalia Faharasa Kuu. Sitisha rekodi hii ya sauti hapa.</w:t>
      </w:r>
    </w:p>
    <w:p>
      <w:pPr/>
      <w:r>
        <w:rPr>
          <w:lang w:val="sw_KE" w:bidi="sw_KE"/>
        </w:rPr>
      </w:r>
      <w:r>
        <w:rPr>
          <w:lang w:val="sw_KE" w:bidi="sw_KE"/>
        </w:rPr>
        <w:t xml:space="preserve">Mungu ndiye aliyeahidi uzima wa milele. Mungu aliahidi uzima wa milele </w:t>
      </w:r>
      <w:r>
        <w:rPr>
          <w:b/>
          <w:lang w:val="sw_KE" w:bidi="sw_KE"/>
        </w:rPr>
        <w:t>kabla ya kuanza kwa</w:t>
      </w:r>
      <w:r>
        <w:rPr>
          <w:lang w:val="sw_KE" w:bidi="sw_KE"/>
        </w:rPr>
        <w:t xml:space="preserve"> Katika lugha ya asili, "kabla ya kuanza kwa wakati" ni "kabla ya umri wa milele." Maneno haya yanamaanisha kwamba ingawa Mungu si wa wakati, wakati mwingine katika siku za nyuma, Mungu aliumba ulimwengu. Kabla ya Mungu kuumba ulimwengu na wakati kuanza, Mungu tayari alikuwa na mpango wa wokovu na kuahidi uzima wa milele kwa watu wake waliochaguliwa.</w:t>
      </w:r>
    </w:p>
    <w:p>
      <w:pPr/>
      <w:r>
        <w:rPr>
          <w:lang w:val="sw_KE" w:bidi="sw_KE"/>
        </w:rPr>
      </w:r>
      <w:r>
        <w:rPr>
          <w:lang w:val="sw_KE" w:bidi="sw_KE"/>
        </w:rPr>
        <w:t>Simamia hapa na mjadili swali hili kama kikundi: zungumza kuhusu jinsi ya kutafsiri bora wazo hili "kabla ya kuanza kwa wakati" katika lugha yako. Sitisha rekodi hii ya sauti hapa.</w:t>
      </w:r>
    </w:p>
    <w:p>
      <w:pPr/>
      <w:r>
        <w:rPr>
          <w:lang w:val="sw_KE" w:bidi="sw_KE"/>
        </w:rPr>
      </w:r>
      <w:r>
        <w:rPr>
          <w:lang w:val="sw_KE" w:bidi="sw_KE"/>
        </w:rPr>
        <w:t xml:space="preserve">Sasa ni wakati ambao Mungu anafichua neno lake kwa watu. Neno huenda ni tumaini la uzima wa milele na pia ujumbe ambao Paulo anahubiri. Katika Agano Jipya, </w:t>
      </w:r>
      <w:r>
        <w:rPr>
          <w:b/>
          <w:lang w:val="sw_KE" w:bidi="sw_KE"/>
        </w:rPr>
        <w:t>neno</w:t>
      </w:r>
      <w:r>
        <w:rPr>
          <w:lang w:val="sw_KE" w:bidi="sw_KE"/>
        </w:rPr>
        <w:t xml:space="preserve"> kwa kawaida linamaanisha habari njema kwamba Yesu amekuja ulimwenguni.</w:t>
      </w:r>
    </w:p>
    <w:p>
      <w:pPr/>
      <w:r>
        <w:rPr>
          <w:lang w:val="sw_KE" w:bidi="sw_KE"/>
        </w:rPr>
      </w:r>
      <w:r>
        <w:rPr>
          <w:lang w:val="sw_KE" w:bidi="sw_KE"/>
        </w:rPr>
        <w:t xml:space="preserve">Sitisha hapa na mjadili kama kikundi: Utatafsiri vipi neno </w:t>
      </w:r>
      <w:r>
        <w:rPr>
          <w:b/>
          <w:lang w:val="sw_KE" w:bidi="sw_KE"/>
        </w:rPr>
        <w:t>neno</w:t>
      </w:r>
      <w:r>
        <w:rPr>
          <w:lang w:val="sw_KE" w:bidi="sw_KE"/>
        </w:rPr>
        <w:t xml:space="preserve">? Tafsiri imani kama vile ulivyotumia katika sehemu zingine za Agano Jipya. Kwa maelezo zaidi kuhusu </w:t>
      </w:r>
      <w:r>
        <w:rPr>
          <w:lang w:val="sw_KE" w:bidi="sw_KE"/>
        </w:rPr>
        <w:t>neno</w:t>
      </w:r>
      <w:r>
        <w:rPr>
          <w:lang w:val="sw_KE" w:bidi="sw_KE"/>
        </w:rPr>
        <w:t>, angalia Faharasa Kuu. Sitisha rekodi hii ya sauti hapa.</w:t>
      </w:r>
    </w:p>
    <w:p>
      <w:pPr/>
      <w:r>
        <w:rPr>
          <w:lang w:val="sw_KE" w:bidi="sw_KE"/>
        </w:rPr>
      </w:r>
      <w:r>
        <w:rPr>
          <w:lang w:val="sw_KE" w:bidi="sw_KE"/>
        </w:rPr>
        <w:t xml:space="preserve">Mungu alimkabidhi neno hili kwa Paulo, ili Paulo aweze kuwahubiri watu kuhusu Yesu. Mungu Mwokozi wetu </w:t>
      </w:r>
      <w:r>
        <w:rPr>
          <w:b/>
          <w:lang w:val="sw_KE" w:bidi="sw_KE"/>
        </w:rPr>
        <w:t>aliamuru</w:t>
      </w:r>
      <w:r>
        <w:rPr>
          <w:lang w:val="sw_KE" w:bidi="sw_KE"/>
        </w:rPr>
        <w:t xml:space="preserve"> Paulo kusema mambo haya. Amri ya Mungu kwa kawaida inamaanisha sheria ambazo Mungu aliwapa watu wake kufuata. Hapa, inamaanisha kwamba Mungu alimwambia Paulo kusema mambo haya kwa Tito. Kwa maelezo zaidi kuhusu </w:t>
      </w:r>
      <w:r>
        <w:rPr>
          <w:lang w:val="sw_KE" w:bidi="sw_KE"/>
        </w:rPr>
        <w:t>sheria</w:t>
      </w:r>
      <w:r>
        <w:rPr>
          <w:lang w:val="sw_KE" w:bidi="sw_KE"/>
        </w:rPr>
        <w:t>, angalia Faharasa Kuu.</w:t>
      </w:r>
    </w:p>
    <w:p>
      <w:pPr/>
      <w:r>
        <w:rPr>
          <w:lang w:val="sw_KE" w:bidi="sw_KE"/>
        </w:rPr>
      </w:r>
      <w:r>
        <w:rPr>
          <w:lang w:val="sw_KE" w:bidi="sw_KE"/>
        </w:rPr>
        <w:t xml:space="preserve">Simamia hapa na mjadili swali hili kama kikundi: Jadili jinsi utakavyotafsiri </w:t>
      </w:r>
      <w:r>
        <w:rPr>
          <w:b/>
          <w:lang w:val="sw_KE" w:bidi="sw_KE"/>
        </w:rPr>
        <w:t>amri</w:t>
      </w:r>
      <w:r>
        <w:rPr>
          <w:lang w:val="sw_KE" w:bidi="sw_KE"/>
        </w:rPr>
        <w:t xml:space="preserve"> ya Mungu. Sitisha rekodi hii ya sauti hapa.</w:t>
      </w:r>
    </w:p>
    <w:p>
      <w:pPr/>
      <w:r>
        <w:rPr>
          <w:lang w:val="sw_KE" w:bidi="sw_KE"/>
        </w:rPr>
      </w:r>
      <w:r>
        <w:rPr>
          <w:b/>
          <w:lang w:val="sw_KE" w:bidi="sw_KE"/>
        </w:rPr>
        <w:t>Mwokozi</w:t>
      </w:r>
      <w:r>
        <w:rPr>
          <w:lang w:val="sw_KE" w:bidi="sw_KE"/>
        </w:rPr>
        <w:t xml:space="preserve"> anamaanisha mtu anayeokoa au kuwakomboa watu kutoka kwa uovu au hatari. Katika kumsalimu Tito, Paulo pia anamwita Kristo Yesu "Mwokozi wetu."</w:t>
      </w:r>
    </w:p>
    <w:p>
      <w:pPr/>
      <w:r>
        <w:rPr>
          <w:lang w:val="sw_KE" w:bidi="sw_KE"/>
        </w:rPr>
      </w:r>
      <w:r>
        <w:rPr>
          <w:lang w:val="sw_KE" w:bidi="sw_KE"/>
        </w:rPr>
        <w:t xml:space="preserve">Simamia hapa na mjadili swali hili kama kikundi: Utaelezea vipi wazo la watu waliochaguliwa na </w:t>
      </w:r>
      <w:r>
        <w:rPr>
          <w:b/>
          <w:lang w:val="sw_KE" w:bidi="sw_KE"/>
        </w:rPr>
        <w:t>Mwokozi</w:t>
      </w:r>
      <w:r>
        <w:rPr>
          <w:lang w:val="sw_KE" w:bidi="sw_KE"/>
        </w:rPr>
        <w:t xml:space="preserve">? Tafsiri Mwokozi kama vile ulivyotumia katika sehemu zingine za Agano Jipya. Kwa maelezo zaidi kuhusu </w:t>
      </w:r>
      <w:r>
        <w:rPr>
          <w:lang w:val="sw_KE" w:bidi="sw_KE"/>
        </w:rPr>
        <w:t>Mwokozi</w:t>
      </w:r>
      <w:r>
        <w:rPr>
          <w:lang w:val="sw_KE" w:bidi="sw_KE"/>
        </w:rPr>
        <w:t>, angalia Faharasa Kuu. Sitisha rekodi hii ya sauti hapa.</w:t>
      </w:r>
    </w:p>
    <w:p>
      <w:pPr/>
      <w:r>
        <w:rPr>
          <w:lang w:val="sw_KE" w:bidi="sw_KE"/>
        </w:rPr>
      </w:r>
      <w:r>
        <w:rPr>
          <w:lang w:val="sw_KE" w:bidi="sw_KE"/>
        </w:rPr>
        <w:t xml:space="preserve">Paulo anatuma barua hii kwa Tito, mwana wake wa kweli katika </w:t>
      </w:r>
      <w:r>
        <w:rPr>
          <w:b/>
          <w:lang w:val="sw_KE" w:bidi="sw_KE"/>
        </w:rPr>
        <w:t>imani</w:t>
      </w:r>
      <w:r>
        <w:rPr>
          <w:lang w:val="sw_KE" w:bidi="sw_KE"/>
        </w:rPr>
        <w:t xml:space="preserve"> yao ya pamoja. Paulo alimpenda Tito kama mwana. Paulo anamsalimu Tito kwa kuomba </w:t>
      </w:r>
      <w:r>
        <w:rPr>
          <w:b/>
          <w:lang w:val="sw_KE" w:bidi="sw_KE"/>
        </w:rPr>
        <w:t>neema</w:t>
      </w:r>
      <w:r>
        <w:rPr>
          <w:lang w:val="sw_KE" w:bidi="sw_KE"/>
        </w:rPr>
        <w:t xml:space="preserve"> na </w:t>
      </w:r>
      <w:r>
        <w:rPr>
          <w:b/>
          <w:lang w:val="sw_KE" w:bidi="sw_KE"/>
        </w:rPr>
        <w:t>amani</w:t>
      </w:r>
      <w:r>
        <w:rPr>
          <w:lang w:val="sw_KE" w:bidi="sw_KE"/>
        </w:rPr>
        <w:t xml:space="preserve"> kutoka kwa Mungu Baba yetu, na kutoka kwa Kristo Yesu Mwokozi wetu.</w:t>
      </w:r>
    </w:p>
    <w:p>
      <w:pPr/>
      <w:r>
        <w:rPr>
          <w:lang w:val="sw_KE" w:bidi="sw_KE"/>
        </w:rPr>
      </w:r>
      <w:r>
        <w:rPr>
          <w:lang w:val="sw_KE" w:bidi="sw_KE"/>
        </w:rPr>
        <w:t xml:space="preserve">Simamia hapa na mjadili swali hili kama kikundi: Utatafsiri vipi </w:t>
      </w:r>
      <w:r>
        <w:rPr>
          <w:b/>
          <w:lang w:val="sw_KE" w:bidi="sw_KE"/>
        </w:rPr>
        <w:t>imani</w:t>
      </w:r>
      <w:r>
        <w:rPr>
          <w:lang w:val="sw_KE" w:bidi="sw_KE"/>
        </w:rPr>
        <w:t xml:space="preserve">, </w:t>
      </w:r>
      <w:r>
        <w:rPr>
          <w:b/>
          <w:lang w:val="sw_KE" w:bidi="sw_KE"/>
        </w:rPr>
        <w:t>neema</w:t>
      </w:r>
      <w:r>
        <w:rPr>
          <w:lang w:val="sw_KE" w:bidi="sw_KE"/>
        </w:rPr>
        <w:t xml:space="preserve">, na </w:t>
      </w:r>
      <w:r>
        <w:rPr>
          <w:b/>
          <w:lang w:val="sw_KE" w:bidi="sw_KE"/>
        </w:rPr>
        <w:t>amani</w:t>
      </w:r>
      <w:r>
        <w:rPr>
          <w:lang w:val="sw_KE" w:bidi="sw_KE"/>
        </w:rPr>
        <w:t xml:space="preserve">? Tafsiri imani ,neema na amani jinsi kama ulivyotumia katika sehemu zingine za Agano Jipya. Kwa maelezo zaidi kuhusu </w:t>
      </w:r>
      <w:r>
        <w:rPr>
          <w:lang w:val="sw_KE" w:bidi="sw_KE"/>
        </w:rPr>
        <w:t>imani</w:t>
      </w:r>
      <w:r>
        <w:rPr>
          <w:lang w:val="sw_KE" w:bidi="sw_KE"/>
        </w:rPr>
        <w:t xml:space="preserve">, </w:t>
      </w:r>
      <w:r>
        <w:rPr>
          <w:lang w:val="sw_KE" w:bidi="sw_KE"/>
        </w:rPr>
        <w:t>neema</w:t>
      </w:r>
      <w:r>
        <w:rPr>
          <w:lang w:val="sw_KE" w:bidi="sw_KE"/>
        </w:rPr>
        <w:t xml:space="preserve">, na </w:t>
      </w:r>
      <w:r>
        <w:rPr>
          <w:lang w:val="sw_KE" w:bidi="sw_KE"/>
        </w:rPr>
        <w:t>amani</w:t>
      </w:r>
      <w:r>
        <w:rPr>
          <w:lang w:val="sw_KE" w:bidi="sw_KE"/>
        </w:rPr>
        <w:t>, angalia katika Faharasa Kuu.</w:t>
      </w:r>
    </w:p>
    <w:p>
      <w:pPr/>
      <w:r>
        <w:rPr>
          <w:lang w:val="sw_KE" w:bidi="sw_KE"/>
        </w:rPr>
      </w:r>
      <w:r>
        <w:rPr>
          <w:b/>
          <w:lang w:val="sw_KE" w:bidi="sw_KE"/>
        </w:rPr>
        <w:t>Huu ndiyo mwisho wa rekodi.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p>
    <w:p>
      <w:pPr/>
      <w:r>
        <w:rPr>
          <w:lang w:val="sw_KE" w:bidi="sw_KE"/>
        </w:rPr>
      </w:r>
      <w:r>
        <w:rPr>
          <w:b/>
          <w:lang w:val="sw_KE" w:bidi="sw_KE"/>
        </w:rPr>
        <w:t>Huu ndiyo mwisho wa rekodi.</w:t>
      </w:r>
      <w:r>
        <w:rPr>
          <w:lang w:val="sw_KE" w:bidi="sw_KE"/>
        </w:rPr>
      </w:r>
      <w:r>
        <w:rPr>
          <w:lang w:val="sw_KE" w:bidi="sw_KE"/>
        </w:rPr>
      </w:r>
    </w:p>
    <w:p>
      <w:pPr/>
      <w:r>
        <w:rPr>
          <w:lang w:val="sw_KE" w:bidi="sw_KE"/>
        </w:rPr>
      </w:r>
    </w:p>
    <w:p>
      <w:pPr>
        <w:pStyle w:val="Heading2"/>
      </w:pPr>
      <w:r>
        <w:rPr>
          <w:lang w:val="sw_KE" w:bidi="sw_KE"/>
        </w:rPr>
        <w:t>Tito 1:5–9</w:t>
      </w:r>
      <w:r>
        <w:rPr>
          <w:lang w:val="sw_KE" w:bidi="sw_KE"/>
        </w:rPr>
      </w:r>
    </w:p>
    <w:p>
      <w:pPr>
        <w:pStyle w:val="Heading3"/>
      </w:pPr>
      <w:r>
        <w:rPr>
          <w:lang w:val="sw_KE" w:bidi="sw_KE"/>
        </w:rPr>
        <w:t>Sikiliza na Moyo</w:t>
      </w:r>
    </w:p>
    <w:p>
      <w:pPr/>
      <w:r>
        <w:rPr>
          <w:lang w:val="sw_KE" w:bidi="sw_KE"/>
        </w:rPr>
      </w:r>
      <w:r>
        <w:rPr>
          <w:lang w:val="sw_KE" w:bidi="sw_KE"/>
        </w:rPr>
        <w:t>Katika hatua hii, sikia Tito 1:5–9 na kuiweka katika mioyoni mwenu.</w:t>
      </w:r>
    </w:p>
    <w:p>
      <w:pPr/>
      <w:r>
        <w:rPr>
          <w:lang w:val="sw_KE" w:bidi="sw_KE"/>
        </w:rPr>
      </w:r>
      <w:r>
        <w:rPr>
          <w:lang w:val="sw_KE" w:bidi="sw_KE"/>
        </w:rPr>
        <w:t>Sikiliza toleo la sauti la Tito 1:5–9 mara tatu, katika, tafsiri tatu tofauti, ikiwa inawezekana.</w:t>
      </w:r>
    </w:p>
    <w:p>
      <w:pPr/>
      <w:r>
        <w:rPr>
          <w:lang w:val="sw_KE" w:bidi="sw_KE"/>
        </w:rPr>
      </w:r>
      <w:r>
        <w:rPr>
          <w:lang w:val="sw_KE" w:bidi="sw_KE"/>
        </w:rPr>
        <w:t>Sitisha rekodi hii ya sauti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kifungu hiki? Sitisha rekodi hii ya sauti hapa.</w:t>
      </w:r>
    </w:p>
    <w:p>
      <w:pPr>
        <w:pStyle w:val="ListBullet"/>
        <w:spacing w:line="240" w:lineRule="auto"/>
        <w:ind w:left="720"/>
      </w:pPr>
      <w:r>
        <w:rPr>
          <w:lang w:val="sw_KE" w:bidi="sw_KE"/>
        </w:rPr>
      </w:r>
      <w:r>
        <w:rPr>
          <w:lang w:val="sw_KE" w:bidi="sw_KE"/>
        </w:rPr>
        <w:t>Je, hupendi au huelewi nini katika kifungu hiki? Sitisha rekodi hii ya sauti hapa.</w:t>
      </w:r>
    </w:p>
    <w:p>
      <w:pPr>
        <w:pStyle w:val="ListBullet"/>
        <w:spacing w:line="240" w:lineRule="auto"/>
        <w:ind w:left="720"/>
      </w:pPr>
      <w:r>
        <w:rPr>
          <w:lang w:val="sw_KE" w:bidi="sw_KE"/>
        </w:rPr>
      </w:r>
      <w:r>
        <w:rPr>
          <w:lang w:val="sw_KE" w:bidi="sw_KE"/>
        </w:rPr>
        <w:t>Ufahamu huu linatuambia nini kumhusu Mungu au Yesu? Sitisha rekodi hii ya sauti hapa.</w:t>
      </w:r>
    </w:p>
    <w:p>
      <w:pPr>
        <w:pStyle w:val="ListBullet"/>
        <w:spacing w:line="240" w:lineRule="auto"/>
        <w:ind w:left="720"/>
      </w:pPr>
      <w:r>
        <w:rPr>
          <w:lang w:val="sw_KE" w:bidi="sw_KE"/>
        </w:rPr>
      </w:r>
      <w:r>
        <w:rPr>
          <w:lang w:val="sw_KE" w:bidi="sw_KE"/>
        </w:rPr>
        <w:t>Ufahamu hii inatuambia nini kuhusu watu? Sitisha rekodi hii ya sauti hapa.</w:t>
      </w:r>
    </w:p>
    <w:p>
      <w:pPr>
        <w:pStyle w:val="ListBullet"/>
        <w:spacing w:line="240" w:lineRule="auto"/>
        <w:ind w:left="720"/>
      </w:pPr>
      <w:r>
        <w:rPr>
          <w:lang w:val="sw_KE" w:bidi="sw_KE"/>
        </w:rPr>
      </w:r>
      <w:r>
        <w:rPr>
          <w:lang w:val="sw_KE" w:bidi="sw_KE"/>
        </w:rPr>
        <w:t>Kifungu hiki kinaathirije maisha yetu ya kila siku? Sitisha rekodi hii ya sauti hapa.</w:t>
      </w:r>
    </w:p>
    <w:p>
      <w:pPr>
        <w:pStyle w:val="ListBullet"/>
        <w:spacing w:line="240" w:lineRule="auto"/>
        <w:ind w:left="720"/>
      </w:pPr>
      <w:r>
        <w:rPr>
          <w:lang w:val="sw_KE" w:bidi="sw_KE"/>
        </w:rPr>
      </w:r>
      <w:r>
        <w:rPr>
          <w:lang w:val="sw_KE" w:bidi="sw_KE"/>
        </w:rPr>
        <w:t>Je, unajua mtu anayehitaji kusikia ufahamu huu?</w:t>
      </w:r>
    </w:p>
    <w:p>
      <w:pPr/>
      <w:r>
        <w:rPr>
          <w:lang w:val="sw_KE" w:bidi="sw_KE"/>
        </w:rPr>
      </w:r>
      <w:r>
        <w:rPr>
          <w:b/>
          <w:lang w:val="sw_KE" w:bidi="sw_KE"/>
        </w:rPr>
        <w:t>Huu ndiyo mwisho wa rekodi.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Tito 1:5–9 katika tafsiri iliyo rahisi zaidi kueleweka.</w:t>
      </w:r>
    </w:p>
    <w:p>
      <w:pPr/>
      <w:r>
        <w:rPr>
          <w:lang w:val="sw_KE" w:bidi="sw_KE"/>
        </w:rPr>
      </w:r>
      <w:r>
        <w:rPr>
          <w:lang w:val="sw_KE" w:bidi="sw_KE"/>
        </w:rPr>
        <w:t>Kifungu hiki ni utangulizi wa barua ya Paulo kwa Tito. Ni kuanza kwa sehemu kuu ya barua ambayo Paulo alimwandikia Tito. Katika utangulizi wa Paulo alielezea mwenyewe na huduma yake, na kisha Paulo alisema barua ilikuwa ya Tito. Sasa, Paulo anatoa sababu ambazo Paulo alimwomba Tito kukaa katika Krete-kuweka utaratibu wa kile kilichobaki bila kumalizika, na kuchagua viongozi wa makanisa ya mitaa katika Krete. Sehemu kuu ya kifungu hiki ni kuhusu kile kiongozi mzuri wa kanisa anapaswa kuwa kama, na nini kingemfanya mtu asiwe fit kuwa kiongozi. Kiongozi mzuri wa kanisa anapaswa kutunza kaya yake mwenyewe, kuwa na sifa nzuri katika jamii, na kutunza kaya ya Mungu, ambayo ni kanisa.</w:t>
      </w:r>
    </w:p>
    <w:p>
      <w:pPr/>
      <w:r>
        <w:rPr>
          <w:lang w:val="sw_KE" w:bidi="sw_KE"/>
        </w:rPr>
      </w:r>
      <w:r>
        <w:rPr>
          <w:lang w:val="sw_KE" w:bidi="sw_KE"/>
        </w:rPr>
        <w:t xml:space="preserve">Simamia hapa na uangalie kama kikundi katika ramani ya kisiwa cha </w:t>
      </w:r>
      <w:r>
        <w:rPr>
          <w:b/>
          <w:lang w:val="sw_KE" w:bidi="sw_KE"/>
        </w:rPr>
        <w:t>Krete</w:t>
      </w:r>
      <w:r>
        <w:rPr>
          <w:lang w:val="sw_KE" w:bidi="sw_KE"/>
        </w:rPr>
        <w:t xml:space="preserve"> ikiwezekana. Sitisha rekodi hii ya sauti hapa.</w:t>
      </w:r>
    </w:p>
    <w:p>
      <w:pPr/>
      <w:r>
        <w:rPr>
          <w:lang w:val="sw_KE" w:bidi="sw_KE"/>
        </w:rPr>
      </w:r>
      <w:r>
        <w:rPr>
          <w:lang w:val="sw_KE" w:bidi="sw_KE"/>
        </w:rPr>
        <w:t>Paulo anamwambia Tito kwa nini alimwomba kukaa katika Krete-Tito alikuwa na kazi maalum ya kufanya katika makanisa ya Kikrethani. Inawezekana Paulo alifundisha habari njema na ukweli wa Yesu kwa makanisa mapya ya mitaa na waumini wapya wakati wa kukaa kwake Krete na Tito. Hata hivyo, bado kulikuwa na kazi zaidi inayohitajika kusahihisha matatizo mengine ya makanisa. Kuchagua viongozi kungesaidia makanisa kusahihisha matatizo. Paulo anataka Tito kuendelea "kutengeneza moja kwa moja," au kurekebisha, matatizo katika makanisa. Paulo huenda anataka Tito kusahihisha mafundisho ya uongo katika makanisa ya Kikrethani, na pia kukamilisha kazi ambayo Paulo na Tito walianza, ambayo inajumuisha kuteua wazee, au viongozi, katika makanisa.</w:t>
      </w:r>
    </w:p>
    <w:p>
      <w:pPr/>
      <w:r>
        <w:rPr>
          <w:lang w:val="sw_KE" w:bidi="sw_KE"/>
        </w:rPr>
      </w:r>
      <w:r>
        <w:rPr>
          <w:lang w:val="sw_KE" w:bidi="sw_KE"/>
        </w:rPr>
        <w:t>Moja ya mambo kuu ambayo Paulo anataka Tito kufanya ni kuteua au kuchagua wazee katika kila mji au mji katika Krete ambapo kuna kanisa. "Wazee" mara nyingi inamaanisha watu wazee, lakini hapa inamaanisha watu ambao wanasaidia kuongoza, kuangalia, na kuwafundisha waumini wengine. Wazee wana mamlaka ya kufanya maamuzi katika kanisa. Si wazi ikiwa kila kanisa katika Krete linapaswa kuwa na mzee mmoja tu au zaidi ya mzee mmoja. Katika kila mahali ambapo Paulo alianza makanisa, Paulo alitoa maagizo ya uongozi wa kanisa kulingana na hali na utamaduni wa eneo hilo. Ilikuwa muhimu kwamba watu katika makanisa walichagua wazee wa kanisa ambao jamii iliheshimia. Uwezekano mkubwa Tito aliomba kanisa msaada wa kujua watu gani walikuwa na sifa nzuri katika jamii.</w:t>
      </w:r>
    </w:p>
    <w:p>
      <w:pPr/>
      <w:r>
        <w:rPr>
          <w:lang w:val="sw_KE" w:bidi="sw_KE"/>
        </w:rPr>
      </w:r>
      <w:r>
        <w:rPr>
          <w:lang w:val="sw_KE" w:bidi="sw_KE"/>
        </w:rPr>
        <w:t>Simamia hapa na mjadili swali hili kama kikundi: Jamii yako inachagua viongozi vipi? Eleza nani anayechagua viongozi hawa. Sitisha rekodi hii ya sauti hapa.</w:t>
      </w:r>
    </w:p>
    <w:p>
      <w:pPr/>
      <w:r>
        <w:rPr>
          <w:lang w:val="sw_KE" w:bidi="sw_KE"/>
        </w:rPr>
      </w:r>
      <w:r>
        <w:rPr>
          <w:lang w:val="sw_KE" w:bidi="sw_KE"/>
        </w:rPr>
        <w:t>Wakati wa Paulo, ilikuwa ya kawaida kusema sifa nzuri ambazo mtu anapaswa kuwa nao, ambayo inaelezea mtu ambaye ana sifa nzuri katika jamii. Ilikuwa pia ya kawaida kusema sifa mbaya watu wanapaswa kuepuka. Paulo anatoa sifa ambazo watu katika jamii katika Krete wataheshimu katika kiongozi. Baadaye katika barua hii, Paulo atatoa sababu zaidi za kiroho za tabia mzuri ya mzee.</w:t>
      </w:r>
    </w:p>
    <w:p>
      <w:pPr/>
      <w:r>
        <w:rPr>
          <w:lang w:val="sw_KE" w:bidi="sw_KE"/>
        </w:rPr>
      </w:r>
      <w:r>
        <w:rPr>
          <w:lang w:val="sw_KE" w:bidi="sw_KE"/>
        </w:rPr>
        <w:t>Simamia hapa na mjadili swali hili kama kikundi: Jadili aina za tabia nzuri na tabia mbaya katika jamii yako. Kulingana na utamaduni wenu, ni sifa gani muhimu zaidi watu wanapaswa kuwa nao? Sitisha rekodi hii ya sauti hapa.</w:t>
      </w:r>
    </w:p>
    <w:p>
      <w:pPr/>
      <w:r>
        <w:rPr>
          <w:lang w:val="sw_KE" w:bidi="sw_KE"/>
        </w:rPr>
      </w:r>
      <w:r>
        <w:rPr>
          <w:lang w:val="sw_KE" w:bidi="sw_KE"/>
        </w:rPr>
        <w:t>Katika sehemu inayofuata ya kifungu hiki, Paulo anaelezea sifa ambazo mtu lazima awe na kuwa mzee. Paulo anamwambia Tito kwamba mzee lazima awe bila lawama. Mtu asiye na lawama anafanya kile ni sahihi na uaminifu. Hakuna mtu anayeweza kumshtaki mtu huyo kwa kufanya makosa. Lazima wawe na sifa nzuri. Kisha Paulo anazungumza kuhusu kile mtu asiye na lawama anafanya.</w:t>
      </w:r>
    </w:p>
    <w:p>
      <w:pPr/>
      <w:r>
        <w:rPr>
          <w:lang w:val="sw_KE" w:bidi="sw_KE"/>
        </w:rPr>
      </w:r>
      <w:r>
        <w:rPr>
          <w:lang w:val="sw_KE" w:bidi="sw_KE"/>
        </w:rPr>
        <w:t>Njia moja mzee lazima awe bila lawama ni kwa kuwa mume mzuri na baba. Mzee lazima awe mwaminifu kwa mke wake, ambayo inamaanisha mzee hana uhusiano wa ngono na mtu mwingine isipokuwa mke wake. Tafsiri zingine zinasema mzee lazima awe mume wa mke mmoja, kumaanisha kiongozi hawezi kuwa na mke zaidi ya mmoja wakati mmoja. Mzee pia lazima awe na watoto ambao wanamwamini Yesu, kama vile wazazi wao wanavyofanya. Hakuna mtu anayeweza kuwatuhumu watoto wa mzee kuwa na tabia mbaya, ambayo inaweza kuwa mambo kama kulewa kamari, kucheza kamari, au kupigana. Watoto wa mzee pia hawapaswi kutotii au kuasi kwa wazazi wao au mtu mwingine katika mamlaka. Paulo anataka mzee kuonyesha anaweza kutunza familia yake, na kuonyesha jinsi ya kuishi tofauti kama waumini katika utamaduni wa Kikrethani wenye uasi.</w:t>
      </w:r>
    </w:p>
    <w:p>
      <w:pPr/>
      <w:r>
        <w:rPr>
          <w:lang w:val="sw_KE" w:bidi="sw_KE"/>
        </w:rPr>
      </w:r>
      <w:r>
        <w:rPr>
          <w:lang w:val="sw_KE" w:bidi="sw_KE"/>
        </w:rPr>
        <w:t>Paulo anasema sababu kiongozi wa kanisa lazima awe na lawama ni kwa sababu kiongozi ni wakili wa Mungu. Msimamizi ni mtu anayeweza kuongoza kaya ya bwana wake. Kwa njia ile kiongozi wa kanisa lazima achukua huduma nzuri ya kaya yake mwenyewe, kumaanisha mke wake na watoto, kiongozi anapaswa pia kutazama kaya ya Mungu, ambayo ni kanisa. Paulo anamwita kiongozi "msimamizi," au mtu ambaye anahusika na ustawi wa kanisa. Mwangalizi ni neno lingine la mzee katika kanisa.</w:t>
      </w:r>
    </w:p>
    <w:p>
      <w:pPr/>
      <w:r>
        <w:rPr>
          <w:lang w:val="sw_KE" w:bidi="sw_KE"/>
        </w:rPr>
      </w:r>
      <w:r>
        <w:rPr>
          <w:lang w:val="sw_KE" w:bidi="sw_KE"/>
        </w:rPr>
        <w:t>Paulo kisha anaelezea aina kadhaa za tabia ambayo ingemfanya mtu asifanye kuongoza kaya ya Mungu, kanisa. Mtu huyo hapaswi kuwa na kiburi, au mtu ambaye daima anataka njia yao wenyewe. Mtu huyo hapaswi kukasirika kwa urahisi. Mtu huyo haipaswi kuwa mtu ambaye amelewa pombe au anayetenda kwa ukatili. Mwishowe, mtu huyo lazima asifanye mambo mabaya ili kupata pesa au kuwa na tamaa ya pesa.</w:t>
      </w:r>
    </w:p>
    <w:p>
      <w:pPr/>
      <w:r>
        <w:rPr>
          <w:lang w:val="sw_KE" w:bidi="sw_KE"/>
        </w:rPr>
      </w:r>
      <w:r>
        <w:rPr>
          <w:lang w:val="sw_KE" w:bidi="sw_KE"/>
        </w:rPr>
        <w:t>Paulo ameelezea tabia ambayo ingemfanya mtu asiwe mzuri kuwa mzee. Sasa, Paulo anaelezea jinsi mtu lazima kutenda ili kuwa mzee. Mzee lazima awe mkarimu, kumaanisha ana furaha kuwakaribisha watu nyumbani kwake au tayari kutoa chakula au mahali pa kukaa usiku kwa waumini wengine na wasafiri. Mzee lazima apende kile ni kizuri, kumaanisha lazima apende mambo mema na pia anapenda kufanya mambo mema. Mzee lazima awe na busara na kutenda kwa utulivu na kwa hekima. Mzee pia lazima awe mnyofu, kumaanisha anatenda kwa haki na watu wengine. Mzee pia lazima awe mtakatifu au kujitolea kwa Yesu, na kuadhibiwa au kudhibiti. Baadhi ya sifa hizi zina maana sawa kwa sababu pamoja zinaonyesha mtu anayeheshimika sana katika jamii.</w:t>
      </w:r>
    </w:p>
    <w:p>
      <w:pPr/>
      <w:r>
        <w:rPr>
          <w:lang w:val="sw_KE" w:bidi="sw_KE"/>
        </w:rPr>
      </w:r>
      <w:r>
        <w:rPr>
          <w:lang w:val="sw_KE" w:bidi="sw_KE"/>
        </w:rPr>
        <w:t>Simamia hapa na mjadili kama kikundi: Katika utamaduni wenu, kiongozi mzuri anafanya nini kuonyesha kwamba yeye ni mtu mzuri Fikiria kuhusu mtu ambaye unafikiria kuwa kiongozi mzuri Eleza mtu huyo na zingatia mambo ambayo mtu anafanya ambayo yanakufanya kufikiria yeye ni kiongozi mzuri Sitisha rekodi hii ya sauti hapa.</w:t>
      </w:r>
    </w:p>
    <w:p>
      <w:pPr/>
      <w:r>
        <w:rPr>
          <w:lang w:val="sw_KE" w:bidi="sw_KE"/>
        </w:rPr>
      </w:r>
      <w:r>
        <w:rPr>
          <w:lang w:val="sw_KE" w:bidi="sw_KE"/>
        </w:rPr>
        <w:t>Paulo huenda anaelezea kile mtu ambaye anaweza kuwa mzee wa kanisa la Krete kulikuwa jipya. Katika barua zingine kwa makanisa yaliyoanzishwa vizuri zaidi, Paulo haelezei mambo haya kwa sababu Paulo anachukua watu katika makanisa yaliyoanzishwa tayari walikuwa watu ambao walipenda kufanya mambo mema na tayari walikuwa na uhusiano mzuri na wengine. Utamaduni mbovu wa Kikrethani huenda ulikuwa na ushawishi mkubwa kwa waumini wapya, na Paulo alitaka makanisa mapya ya Wakrethani kuonyesha sifa hizi nzuri kuonyesha kwamba walikuwa tofauti na utamaduni wa Kikrethani uliobaki.</w:t>
      </w:r>
    </w:p>
    <w:p>
      <w:pPr/>
      <w:r>
        <w:rPr>
          <w:lang w:val="sw_KE" w:bidi="sw_KE"/>
        </w:rPr>
      </w:r>
      <w:r>
        <w:rPr>
          <w:lang w:val="sw_KE" w:bidi="sw_KE"/>
        </w:rPr>
        <w:t>Mwishowe, Paulo anasema jinsi wazee wanapaswa kuongoza kanisa. Wazee lazima kushikilia kwa nguvu au kuamini sana katika ujumbe kuhusu Yesu. Watu wanaweza kuamini ujumbe huu kuhusu Yesu, ambayo ni ujumbe sawa ambao Mungu alimpa Paulo kuwafundisha watu katika Krete. Mzee lazima asibadili ujumbe kuhusu Yesu lakini kuamini na kufundisha ujumbe hasa kama Paulo na Tito walimfundisha.</w:t>
      </w:r>
    </w:p>
    <w:p>
      <w:pPr/>
      <w:r>
        <w:rPr>
          <w:lang w:val="sw_KE" w:bidi="sw_KE"/>
        </w:rPr>
      </w:r>
      <w:r>
        <w:rPr>
          <w:lang w:val="sw_KE" w:bidi="sw_KE"/>
        </w:rPr>
        <w:t>Sababu ya mzee lazima kuendelea kuamini sana katika ujumbe wa Yesu ni kwa sababu hii itampa uwezo wa kufanya kazi mbili muhimu kwa kanisa. Kwanza, mzee ataweza kuhamasisha waumini kwa kufundisha mafundisho ya afya au mafundisho. Mzee wakati anafundisha mafundisho ya afya, anafundisha ukweli kuhusu Yesu bila makosa yoyote. Mafundisho haya yatasababisha tabia sahihi.</w:t>
      </w:r>
    </w:p>
    <w:p>
      <w:pPr/>
      <w:r>
        <w:rPr>
          <w:lang w:val="sw_KE" w:bidi="sw_KE"/>
        </w:rPr>
      </w:r>
      <w:r>
        <w:rPr>
          <w:lang w:val="sw_KE" w:bidi="sw_KE"/>
        </w:rPr>
        <w:t>Pili, mzee ataweza kukemea au kusahihisha walimu wa uongo katika Krete. ambao wanapinga ujumbe wa kweli kuhusu Yesu. Kujua ukweli kuhusu Yesu anampa mzee uwezo wa kusahihisha mafundisho yasiyo sahihi.</w:t>
      </w:r>
    </w:p>
    <w:p>
      <w:pPr/>
      <w:r>
        <w:rPr>
          <w:lang w:val="sw_KE" w:bidi="sw_KE"/>
        </w:rPr>
      </w:r>
      <w:r>
        <w:rPr>
          <w:lang w:val="sw_KE" w:bidi="sw_KE"/>
        </w:rPr>
        <w:t>Simamia hapa na mjadili kama kikundi: Eleza mtu unayemjua ambaye anaamini kitu kwa nguvu sana. Imani yao inawafanya vipi kutenda kwa njia fulani?</w:t>
      </w:r>
    </w:p>
    <w:p>
      <w:pPr/>
      <w:r>
        <w:rPr>
          <w:lang w:val="sw_KE" w:bidi="sw_KE"/>
        </w:rPr>
      </w:r>
      <w:r>
        <w:rPr>
          <w:b/>
          <w:lang w:val="sw_KE" w:bidi="sw_KE"/>
        </w:rPr>
        <w:t>Huu ndiyo mwisho wa rekodi.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Tito 1:5–9 katika tafsiri iliyo rahisi zaidi kueleweka.</w:t>
      </w:r>
    </w:p>
    <w:p>
      <w:pPr/>
      <w:r>
        <w:rPr>
          <w:lang w:val="sw_KE" w:bidi="sw_KE"/>
        </w:rPr>
      </w:r>
      <w:r>
        <w:rPr>
          <w:lang w:val="sw_KE" w:bidi="sw_KE"/>
        </w:rPr>
        <w:t>Katika hatua hii, kikundi kitafafanua sehemu, wahusika na mpangilio wa kifungu hiki. Kisha kikundi kitakuwa na taswira ya kifungu hiki.</w:t>
      </w:r>
    </w:p>
    <w:p>
      <w:pPr/>
      <w:r>
        <w:rPr>
          <w:lang w:val="sw_KE" w:bidi="sw_KE"/>
        </w:rPr>
      </w:r>
      <w:r>
        <w:rPr>
          <w:lang w:val="sw_KE" w:bidi="sw_KE"/>
        </w:rPr>
        <w:t>Hadithi hii ina matukio 5.</w:t>
      </w:r>
    </w:p>
    <w:p>
      <w:pPr/>
      <w:r>
        <w:rPr>
          <w:lang w:val="sw_KE" w:bidi="sw_KE"/>
        </w:rPr>
      </w:r>
      <w:r>
        <w:rPr>
          <w:b/>
          <w:lang w:val="sw_KE" w:bidi="sw_KE"/>
        </w:rPr>
        <w:t>Katika sehemu ya kwanza:</w:t>
      </w:r>
      <w:r>
        <w:rPr>
          <w:lang w:val="sw_KE" w:bidi="sw_KE"/>
        </w:rPr>
        <w:t xml:space="preserve"> Paulo anatoa sababu alizomwomba Tito kukaa katika Krete-kumaliza kazi iliyobaki ambayo Paulo alianza, na kuteua wazee.</w:t>
      </w:r>
    </w:p>
    <w:p>
      <w:pPr/>
      <w:r>
        <w:rPr>
          <w:lang w:val="sw_KE" w:bidi="sw_KE"/>
        </w:rPr>
      </w:r>
      <w:r>
        <w:rPr>
          <w:b/>
          <w:lang w:val="sw_KE" w:bidi="sw_KE"/>
        </w:rPr>
        <w:t>Katika sehemu ya pili:</w:t>
      </w:r>
      <w:r>
        <w:rPr>
          <w:lang w:val="sw_KE" w:bidi="sw_KE"/>
        </w:rPr>
        <w:t xml:space="preserve"> Paulo anaelezea jinsi mzee anapaswa kuwa na lawama anapotunza kaya yake mwenyewe, ambayo ni mke wake na watoto.</w:t>
      </w:r>
    </w:p>
    <w:p>
      <w:pPr/>
      <w:r>
        <w:rPr>
          <w:lang w:val="sw_KE" w:bidi="sw_KE"/>
        </w:rPr>
      </w:r>
      <w:r>
        <w:rPr>
          <w:b/>
          <w:lang w:val="sw_KE" w:bidi="sw_KE"/>
        </w:rPr>
        <w:t>Katika sehemu ya tatu:</w:t>
      </w:r>
      <w:r>
        <w:rPr>
          <w:lang w:val="sw_KE" w:bidi="sw_KE"/>
        </w:rPr>
        <w:t xml:space="preserve"> Paulo anaelezea sifa kadhaa ambazo zingemfanya mtu asiwe mzuri kuwa mzee kwa sababu mzee ni wakili wa kaya ya Mungu, kanisani.</w:t>
      </w:r>
    </w:p>
    <w:p>
      <w:pPr/>
      <w:r>
        <w:rPr>
          <w:lang w:val="sw_KE" w:bidi="sw_KE"/>
        </w:rPr>
      </w:r>
      <w:r>
        <w:rPr>
          <w:b/>
          <w:lang w:val="sw_KE" w:bidi="sw_KE"/>
        </w:rPr>
        <w:t>Katika sehemu ya nne:</w:t>
      </w:r>
      <w:r>
        <w:rPr>
          <w:lang w:val="sw_KE" w:bidi="sw_KE"/>
        </w:rPr>
        <w:t xml:space="preserve"> Paulo anatoa sifa kadhaa nzuri ambazo mtu lazima awe nazo kama msimamizi wa kaya ya Mungu.</w:t>
      </w:r>
    </w:p>
    <w:p>
      <w:pPr/>
      <w:r>
        <w:rPr>
          <w:lang w:val="sw_KE" w:bidi="sw_KE"/>
        </w:rPr>
      </w:r>
      <w:r>
        <w:rPr>
          <w:b/>
          <w:lang w:val="sw_KE" w:bidi="sw_KE"/>
        </w:rPr>
        <w:t>Katika sehemu ya tano:</w:t>
      </w:r>
      <w:r>
        <w:rPr>
          <w:lang w:val="sw_KE" w:bidi="sw_KE"/>
        </w:rPr>
        <w:t xml:space="preserve"> Paulo anasema mzee lazima ashikilie ujumbe wa Yesu ili aweze kuwafundisha waumini vizuri na pia kusahihisha mafundisho yasiyo sahihi.</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Tito</w:t>
      </w:r>
    </w:p>
    <w:p>
      <w:pPr>
        <w:pStyle w:val="ListBullet"/>
        <w:spacing w:line="240" w:lineRule="auto"/>
        <w:ind w:left="720"/>
      </w:pPr>
      <w:r>
        <w:rPr>
          <w:lang w:val="sw_KE" w:bidi="sw_KE"/>
        </w:rPr>
      </w:r>
      <w:r>
        <w:rPr>
          <w:lang w:val="sw_KE" w:bidi="sw_KE"/>
        </w:rPr>
        <w:t>Mtu ambaye anaweza kuwa mzee</w:t>
      </w:r>
    </w:p>
    <w:p>
      <w:pPr>
        <w:pStyle w:val="ListBullet"/>
        <w:spacing w:line="240" w:lineRule="auto"/>
        <w:ind w:left="720"/>
      </w:pPr>
      <w:r>
        <w:rPr>
          <w:lang w:val="sw_KE" w:bidi="sw_KE"/>
        </w:rPr>
      </w:r>
      <w:r>
        <w:rPr>
          <w:lang w:val="sw_KE" w:bidi="sw_KE"/>
        </w:rPr>
        <w:t>Mke wa mzee</w:t>
      </w:r>
    </w:p>
    <w:p>
      <w:pPr>
        <w:pStyle w:val="ListBullet"/>
        <w:spacing w:line="240" w:lineRule="auto"/>
        <w:ind w:left="720"/>
      </w:pPr>
      <w:r>
        <w:rPr>
          <w:lang w:val="sw_KE" w:bidi="sw_KE"/>
        </w:rPr>
      </w:r>
      <w:r>
        <w:rPr>
          <w:lang w:val="sw_KE" w:bidi="sw_KE"/>
        </w:rPr>
        <w:t>Watoto wa Mzee</w:t>
      </w:r>
    </w:p>
    <w:p>
      <w:pPr>
        <w:pStyle w:val="ListBullet"/>
        <w:spacing w:line="240" w:lineRule="auto"/>
        <w:ind w:left="720"/>
      </w:pPr>
      <w:r>
        <w:rPr>
          <w:lang w:val="sw_KE" w:bidi="sw_KE"/>
        </w:rPr>
      </w:r>
      <w:r>
        <w:rPr>
          <w:lang w:val="sw_KE" w:bidi="sw_KE"/>
        </w:rPr>
        <w:t>Mtu ambaye hapaswi kuwa mzee</w:t>
      </w:r>
    </w:p>
    <w:p>
      <w:pPr>
        <w:pStyle w:val="ListBullet"/>
        <w:spacing w:line="240" w:lineRule="auto"/>
        <w:ind w:left="720"/>
      </w:pPr>
      <w:r>
        <w:rPr>
          <w:lang w:val="sw_KE" w:bidi="sw_KE"/>
        </w:rPr>
      </w:r>
      <w:r>
        <w:rPr>
          <w:lang w:val="sw_KE" w:bidi="sw_KE"/>
        </w:rPr>
        <w:t>Waumini katika Krete</w:t>
      </w:r>
    </w:p>
    <w:p>
      <w:pPr/>
      <w:r>
        <w:rPr>
          <w:lang w:val="sw_KE" w:bidi="sw_KE"/>
        </w:rPr>
      </w:r>
      <w:r>
        <w:rPr>
          <w:lang w:val="sw_KE" w:bidi="sw_KE"/>
        </w:rPr>
        <w:t>Kama kikundi zingatia sehemu hizi katika mpangilio wa kifungu:</w:t>
      </w:r>
    </w:p>
    <w:p>
      <w:pPr/>
      <w:r>
        <w:rPr>
          <w:lang w:val="sw_KE" w:bidi="sw_KE"/>
        </w:rPr>
      </w:r>
      <w:r>
        <w:rPr>
          <w:lang w:val="sw_KE" w:bidi="sw_KE"/>
        </w:rPr>
        <w:t>Ni muhimu kukumbuka kwamba sehemu hii ya barua inafuata utangulizi na salamu kwa Tito. Kumbuka kwamba Paulo na Tito awali walikuwa pamoja katika kisiwa cha Krete, na sasa Paulo anamwambia Tito sababu ya kumwomba Tito kukaa katika Krete. Paulo ana kazi maalum za Tito kufanya katika Krete, ikiwa ni pamoja na kukamilisha kazi ambayo haijamalizika na kuchagua viongozi. Kumbuka kuwa Krete kulikuwa na miungu wengi na Wakretho walikuwa na sifa ya uongo. Makanisa ya Krete huenda yalikuwa mapya na yalihitaji mwongozo na mwelekeo.</w:t>
      </w:r>
    </w:p>
    <w:p>
      <w:pPr/>
      <w:r>
        <w:rPr>
          <w:lang w:val="sw_KE" w:bidi="sw_KE"/>
        </w:rPr>
      </w:r>
      <w:r>
        <w:rPr>
          <w:lang w:val="sw_KE" w:bidi="sw_KE"/>
        </w:rPr>
        <w:t xml:space="preserve">Simamia hapa na uangalie kama kikundi katika ramani ya kisiwa cha </w:t>
      </w:r>
      <w:r>
        <w:rPr>
          <w:b/>
          <w:lang w:val="sw_KE" w:bidi="sw_KE"/>
        </w:rPr>
        <w:t>Krete</w:t>
      </w:r>
      <w:r>
        <w:rPr>
          <w:lang w:val="sw_KE" w:bidi="sw_KE"/>
        </w:rPr>
        <w:t>tena ikiwezekana. Sitisha rekodi hii ya sauti hapa.</w:t>
      </w:r>
    </w:p>
    <w:p>
      <w:pPr/>
      <w:r>
        <w:rPr>
          <w:lang w:val="sw_KE" w:bidi="sw_KE"/>
        </w:rPr>
      </w:r>
      <w:r>
        <w:rPr>
          <w:lang w:val="sw_KE" w:bidi="sw_KE"/>
        </w:rPr>
        <w:t>Katika sehemu ya kwanza ya kifungu, ni ya kushangaza kwamba Paulo hashiri sala ya kushukuru, ingawa Paulo kwa kawaida anajumuisha sala ya shukrani katika barua zake. Badala Paulo anamwambia Tito kwa nini Paulo alimwomba Tito kukaa katika Krete. Paulo anataka Tito "kuweka" matatizo katika makanisa mapya ya Kikrethani. "Kuweka sawa" inaweza kumaanisha kusahihisha matatizo katika makanisa, au inaweza kumaanisha kukamilisha kazi ambayo Paulo alimpa Tito kufanya. Hii ni pamoja na kuteua wazee.</w:t>
      </w:r>
    </w:p>
    <w:p>
      <w:pPr/>
      <w:r>
        <w:rPr>
          <w:lang w:val="sw_KE" w:bidi="sw_KE"/>
        </w:rPr>
      </w:r>
      <w:r>
        <w:rPr>
          <w:lang w:val="sw_KE" w:bidi="sw_KE"/>
        </w:rPr>
        <w:t>Komea hapa na mjadili swali hili kama kikundi: Eleza wakati ambapo mlipaswa kusahihisha matatizo katika kikundi cha watu. Zingatia jinsi unavyozungumza kuhusu kusahihisha, na mjadili jinsi utakavyozungumza kuhusu "kusimamisha" matatizo katika makanisa ya Kikrethani katika tafsiri yako. Sitisha rekodi hii ya sauti hapa.</w:t>
      </w:r>
    </w:p>
    <w:p>
      <w:pPr/>
      <w:r>
        <w:rPr>
          <w:lang w:val="sw_KE" w:bidi="sw_KE"/>
        </w:rPr>
      </w:r>
      <w:r>
        <w:rPr>
          <w:lang w:val="sw_KE" w:bidi="sw_KE"/>
        </w:rPr>
        <w:t>Kumbuka kwamba mzee ni kiongozi katika jamii, na si lazima mtu mzee. Kumbuka pia kwamba kila mji au mji katika Krete ulihitaji wazee, lakini si wazi wazee wangapi walikuwa katika kila kanisa. Pia si wazi jinsi makanisa yalivyomsaidia Tito kuchagua wazee.</w:t>
      </w:r>
    </w:p>
    <w:p>
      <w:pPr/>
      <w:r>
        <w:rPr>
          <w:lang w:val="sw_KE" w:bidi="sw_KE"/>
        </w:rPr>
      </w:r>
      <w:r>
        <w:rPr>
          <w:lang w:val="sw_KE" w:bidi="sw_KE"/>
        </w:rPr>
        <w:t>Kumbuka kwamba Paulo anamkumbusha Tito kwamba Paulo alimwambia Tito kuchagua wazee. Huenda Paulo pia tayari alimpa Tito maagizo kuhusu jinsi ya kuchagua wazee. Paulo anasisitiza kwamba yeye, Paulo, alimpa Tito maagizo katika siku za nyuma. Kumbuka Paulo ana mamlaka ya kuagizwa au kumfundisha Tito.</w:t>
      </w:r>
    </w:p>
    <w:p>
      <w:pPr/>
      <w:r>
        <w:rPr>
          <w:lang w:val="sw_KE" w:bidi="sw_KE"/>
        </w:rPr>
      </w:r>
      <w:r>
        <w:rPr>
          <w:lang w:val="sw_KE" w:bidi="sw_KE"/>
        </w:rPr>
        <w:t>Komea hapa na mjadili swali hili kama kikundi: Katika lugha yenu, unasisitiza vipi kwamba wewe mwenyewe ni yule ambaye alisema kitu au alifanya kitu? Sitisha rekodi hii ya sauti hapa.</w:t>
      </w:r>
    </w:p>
    <w:p>
      <w:pPr/>
      <w:r>
        <w:rPr>
          <w:lang w:val="sw_KE" w:bidi="sw_KE"/>
        </w:rPr>
      </w:r>
      <w:r>
        <w:rPr>
          <w:lang w:val="sw_KE" w:bidi="sw_KE"/>
        </w:rPr>
        <w:t>Katika sehemu ya pili ya kifungu, kumbuka kwamba sifa kuu ambayo mzee lazima awe nayo ni kwamba hana lawama, au anafanya kile kilicho sawa. Hakuna mtu anayeweza kumshtumu kiongozi kwa kufanya makosa. Kumbuka sehemu hii ni kuhusu jinsi mzee asiye na lawama anapoongoza kaya yake, kumaanisha mke na watoto. Mzee lazima awe mwaminifu kwa mke wake, na pia ni lazima awe na watoto ambao wanamwamini Yesu. Watoto wa mzee hawapaswi kuwa na tabia mbovu, hawajizuia au kuasi wazazi wao au wengine wenye mamlaka. Kumbuka sifa hizi pamoja zinaonyesha mzee ana sifa nzuri katika jamii kama mtu anayetunza kaya yake mwenyewe.</w:t>
      </w:r>
    </w:p>
    <w:p>
      <w:pPr/>
      <w:r>
        <w:rPr>
          <w:lang w:val="sw_KE" w:bidi="sw_KE"/>
        </w:rPr>
      </w:r>
      <w:r>
        <w:rPr>
          <w:lang w:val="sw_KE" w:bidi="sw_KE"/>
        </w:rPr>
        <w:t>Komea hapa na mjadili swali hili kama kikundi: Jadili jinsi unavyoweza kutafsiri wazo la mtu ambaye ni mwitu au ambaye hana kujizuia katika jinsi anavyoishi. Ingawa hupaswi kutaja dhambi maalum katika tafsiri yako, kumbuka kwamba kuishi kwa pori kunaweza kujumuisha kuwa asiye na wasiwasi, kulewa kwenda sherehe, au kufanya ngono na mtu yeyote wanayemchagua. Sitisha rekodi hii ya sauti hapa.</w:t>
      </w:r>
    </w:p>
    <w:p>
      <w:pPr/>
      <w:r>
        <w:rPr>
          <w:lang w:val="sw_KE" w:bidi="sw_KE"/>
        </w:rPr>
      </w:r>
      <w:r>
        <w:rPr>
          <w:lang w:val="sw_KE" w:bidi="sw_KE"/>
        </w:rPr>
        <w:t>Sasa Paulo anaelezea kile mzee hapaswi kufanya, na kisha kile mzee anapaswa kufanya. Maelezo ya Paulo ya mzee katika kanisa ni sawa na maelezo ya mtu yeyote mwenye sifa nzuri katika jamii. Ni muhimu kwamba wazee katika kila kanisa pia ni watu ambao wanaheshimika sana katika jamii.</w:t>
      </w:r>
    </w:p>
    <w:p>
      <w:pPr/>
      <w:r>
        <w:rPr>
          <w:lang w:val="sw_KE" w:bidi="sw_KE"/>
        </w:rPr>
      </w:r>
      <w:r>
        <w:rPr>
          <w:lang w:val="sw_KE" w:bidi="sw_KE"/>
        </w:rPr>
        <w:t>Katika sehemu ya tatu ya kifungu, Paulo anasema mzee lazima awe bila lawama kama msimamizi wa kaya ya Mungu. Kumbuka kwamba Paulo analinganisha utunzaji wa mzee wa kaya yake ya kibinafsi na kutunza kaya ya Mungu, kanisa.</w:t>
      </w:r>
    </w:p>
    <w:p>
      <w:pPr/>
      <w:r>
        <w:rPr>
          <w:lang w:val="sw_KE" w:bidi="sw_KE"/>
        </w:rPr>
      </w:r>
      <w:r>
        <w:rPr>
          <w:lang w:val="sw_KE" w:bidi="sw_KE"/>
        </w:rPr>
        <w:t>Komea hapa na mjadili kama kikundi: Unazungumzaje kuhusu watu ambao wanasimamia nyumba yako yote kwa ajili yako? Labda hawa ni watu ambao wanahakikisha watu katika nyumba yako wana chakula, nyumba nzuri ya kuishi, mashamba mazuri ya mazao. Sitisha rekodi hii ya sauti hapa.</w:t>
      </w:r>
    </w:p>
    <w:p>
      <w:pPr/>
      <w:r>
        <w:rPr>
          <w:lang w:val="sw_KE" w:bidi="sw_KE"/>
        </w:rPr>
      </w:r>
      <w:r>
        <w:rPr>
          <w:lang w:val="sw_KE" w:bidi="sw_KE"/>
        </w:rPr>
        <w:t>Kwa sababu mzee ni msimamizi wa kaya ya Mungu, kanisa halipaswi kuchagua au kuteua watu kuwa wazee ikiwa wanaonyesha tabia au sifa fulani. Mtu huyo haipaswi kuwa na kiburi na hafai kukasirika kwa urahisi. Mtu huyo pia lazima asilewe, kutenda kwa ukatili, au kufanya mambo mabaya ili kupata pesa.</w:t>
      </w:r>
    </w:p>
    <w:p>
      <w:pPr/>
      <w:r>
        <w:rPr>
          <w:lang w:val="sw_KE" w:bidi="sw_KE"/>
        </w:rPr>
      </w:r>
      <w:r>
        <w:rPr>
          <w:lang w:val="sw_KE" w:bidi="sw_KE"/>
        </w:rPr>
        <w:t>Katika sehemu ya nne ya kifungu, Paulo sasa anafanya tofauti. Anazungumza kuhusu kile ambacho mtu anapaswa kufanya badala yake ili kanisa liweze kumteua kama mzee. Mtu huyo lazima awe mkarimu na anapenda kile ni kizuri. Mtu huyo pia ni lazima awe na busara, mnyofu, mtakatifu, na kuadhibiwa. Kumbuka Paulo alijumuisha sifa hizi kadhaa kwa sababu makanisa ya Kikrethani yalikuwa mapya na yalihitaji msaada kuelewa jinsi ya kuwa tofauti na utamaduni uliowazunguka.</w:t>
      </w:r>
    </w:p>
    <w:p>
      <w:pPr/>
      <w:r>
        <w:rPr>
          <w:lang w:val="sw_KE" w:bidi="sw_KE"/>
        </w:rPr>
      </w:r>
      <w:r>
        <w:rPr>
          <w:lang w:val="sw_KE" w:bidi="sw_KE"/>
        </w:rPr>
        <w:t>Komea hapa na mjadili swali hili kama kikundi: Unawezaje kuonyesha vipi tofauti kati ya sifa ambazo mtu lazima asiwe na ikiwa kanisa linamteua kama mzee, na sifa ambazo mzee lazima awe nao? Unatumia neno au maneno gani katika lugha yenu kuonyesha tofauti muhimu au tofauti kati ya mambo mawili? Sitisha rekodi hii ya sauti hapa.</w:t>
      </w:r>
    </w:p>
    <w:p>
      <w:pPr/>
      <w:r>
        <w:rPr>
          <w:lang w:val="sw_KE" w:bidi="sw_KE"/>
        </w:rPr>
      </w:r>
      <w:r>
        <w:rPr>
          <w:lang w:val="sw_KE" w:bidi="sw_KE"/>
        </w:rPr>
        <w:t>Katika sehemu ya tano ya kifungu, kumbuka kwamba Paulo anamwambia Tito mzee lazima kushikilia kwa nguvu au kuamini sana ujumbe wa Yesu. Kumbuka hii ni ujumbe ule wa kuaminika ambao Paulo alimfundisha Tito na watu wengine katika Krete. Kumbuka mzee lazima asibadili ujumbe huu.</w:t>
      </w:r>
    </w:p>
    <w:p>
      <w:pPr/>
      <w:r>
        <w:rPr>
          <w:lang w:val="sw_KE" w:bidi="sw_KE"/>
        </w:rPr>
      </w:r>
      <w:r>
        <w:rPr>
          <w:lang w:val="sw_KE" w:bidi="sw_KE"/>
        </w:rPr>
        <w:t>Komea hapa na mjadili kama kikundi: Paulo anazungumza kuhusu kushikilia kitu kama njia ya kuonyesha kwamba mtu anaamini kitu kwa nguvu. Simulia hadithi kutoka kwa jamii yako kuhusu wakati ambapo mtu aliamini kitu kwa nguvu sana na hangebadili imani yao. Zingatia jinsi unavyozungumza kuhusu imani yao yenye nguvu katika kitu. Sitisha rekodi hii ya sauti hapa.</w:t>
      </w:r>
    </w:p>
    <w:p>
      <w:pPr/>
      <w:r>
        <w:rPr>
          <w:lang w:val="sw_KE" w:bidi="sw_KE"/>
        </w:rPr>
      </w:r>
      <w:r>
        <w:rPr>
          <w:lang w:val="sw_KE" w:bidi="sw_KE"/>
        </w:rPr>
        <w:t>Kumbuka, kusudi la Paulo kama mtume ni kuwasaidia watu waliochaguliwa na Mungu kukua katika imani yao. Mtu anapokua kwa imani ataelewa ukweli kutoka kwa Yesu zaidi na zaidi. Matokeo ya asili ya hii ni kuishi kwa njia ambazo zinampendeza na kumheshimu Mungu. Wazee ambao Tito anapaswa kuchagua wanapaswa kuwa watu ambao wanaonyesha njia hii sahihi ya kuishi, kushikilia ujumbe wa Yesu. Sababu ya mzee lazima kushikilia ujumbe ni ili aweze kuwatia moyo waumini na kusahihisha mafundisho yasiyo sahihi. Mzee anawahimiza waumini wa makanisa kwa kuwapa mafundisho ya kweli kuhusu Yesu bila makosa yoyote. Aina hii ya mafundisho inaongoza kwa tabia sahihi.</w:t>
      </w:r>
    </w:p>
    <w:p>
      <w:pPr/>
      <w:r>
        <w:rPr>
          <w:lang w:val="sw_KE" w:bidi="sw_KE"/>
        </w:rPr>
      </w:r>
      <w:r>
        <w:rPr>
          <w:lang w:val="sw_KE" w:bidi="sw_KE"/>
        </w:rPr>
        <w:t>Komea hapa na mjadili swali hili kama kikundi: Simulia hadithi kuhusu mtu anayehitaji kufundisha kitu ambacho ni kweli na kinaongoza kwa tabia sahihi. Sikiliza jinsi unavyoelezea mafundisho ya aina hii. Utaongea vipi kuhusu mafundisho ya kuaminika na sahihi katika tafsiri yako? Sitisha rekodi hii ya sauti hapa.</w:t>
      </w:r>
    </w:p>
    <w:p>
      <w:pPr/>
      <w:r>
        <w:rPr>
          <w:lang w:val="sw_KE" w:bidi="sw_KE"/>
        </w:rPr>
      </w:r>
      <w:r>
        <w:rPr>
          <w:lang w:val="sw_KE" w:bidi="sw_KE"/>
        </w:rPr>
        <w:t>Mzee anasahihisha mafundisho yasiyo sahihi kutoka kwa watu ambao wanapinga ukweli kuhusu Yesu. Mzee anahitaji kujua ukweli kuhusu Yesu ili kufanya kazi hizi zote mbili: kuwahimiza waumini katika mafundisho ya afya na kusahihisha mafundisho yasiyo sahihi.</w:t>
      </w:r>
    </w:p>
    <w:p>
      <w:pPr/>
      <w:r>
        <w:rPr>
          <w:lang w:val="sw_KE" w:bidi="sw_KE"/>
        </w:rPr>
      </w:r>
      <w:r>
        <w:rPr>
          <w:lang w:val="sw_KE" w:bidi="sw_KE"/>
        </w:rPr>
        <w:t>Sasa, kikundi kinapaswa kuwa na ubao wa hadithi, kuteka, au kutumia vitu ili kupata taswira ya kifungu na kitendo ndani yake.</w:t>
      </w:r>
    </w:p>
    <w:p>
      <w:pPr/>
      <w:r>
        <w:rPr>
          <w:lang w:val="sw_KE" w:bidi="sw_KE"/>
        </w:rPr>
      </w:r>
      <w:r>
        <w:rPr>
          <w:lang w:val="sw_KE" w:bidi="sw_KE"/>
        </w:rPr>
        <w:t>Chagua watu, michoro, au vitu kuwa kila moja ya wahusika. Unapoanza kusimulia tena hadithi katika mistari hii, Paulo anamgeukia Tito kumwambia kwa nini alimwomba Tito kukaa katika Krete.</w:t>
      </w:r>
    </w:p>
    <w:p>
      <w:pPr/>
      <w:r>
        <w:rPr>
          <w:lang w:val="sw_KE" w:bidi="sw_KE"/>
        </w:rPr>
      </w:r>
      <w:r>
        <w:rPr>
          <w:lang w:val="sw_KE" w:bidi="sw_KE"/>
        </w:rPr>
        <w:t>Sasa gawanya kikundi kilichobaki katika watu ambao wangeweza kuwa mzee, na watu ambao hawakuweza kuwa mzee. Paulo anaelezea kikundi cha watu ambao wanaweza kuwa mzee. Kikundi hicho cha watu kinapaswa kuonyesha kile wanachofanya ili kuwa na sifa nzuri-wanatunza kaya yao wenyewe. Eleza jinsi kaya mzuri inavyoonekana. Sasa Paulo anasema kwamba wazee pia wanatunza kaya ya Mungu, kanisa.</w:t>
      </w:r>
    </w:p>
    <w:p>
      <w:pPr/>
      <w:r>
        <w:rPr>
          <w:lang w:val="sw_KE" w:bidi="sw_KE"/>
        </w:rPr>
      </w:r>
      <w:r>
        <w:rPr>
          <w:lang w:val="sw_KE" w:bidi="sw_KE"/>
        </w:rPr>
        <w:t>Paulo anageukia kikundi cha watu ambao hawawezi kuwa mzee. Eleza kile mtu anafanya wakati ana majivuno, au kiburi sana. Waonyeshe watu wakikasirika, walevi, kuwa na ghasia, au kucheza kamari. Onyesha kwamba watu hawa hawawezi kuongoza katika kaya ya Mungu.</w:t>
      </w:r>
    </w:p>
    <w:p>
      <w:pPr/>
      <w:r>
        <w:rPr>
          <w:lang w:val="sw_KE" w:bidi="sw_KE"/>
        </w:rPr>
      </w:r>
      <w:r>
        <w:rPr>
          <w:lang w:val="sw_KE" w:bidi="sw_KE"/>
        </w:rPr>
        <w:t>Rudi kwenye kikundi kilicho na sifa nzuri na uwafanye kuigiza sifa nzuri katika kaya ya Mungu, kanisa. Mzee katika kanisa anapaswa kuwa mkarimu na kupenda kile kizuri. Anapaswa pia kuwa na busara, mnyofu, mtakatifu, na mwenye adabu. Eleza au kuonyesha kile mtu mwenye busara, mnyofu, mtakatifu, na mwenye nidhamu.</w:t>
      </w:r>
    </w:p>
    <w:p>
      <w:pPr/>
      <w:r>
        <w:rPr>
          <w:lang w:val="sw_KE" w:bidi="sw_KE"/>
        </w:rPr>
      </w:r>
      <w:r>
        <w:rPr>
          <w:lang w:val="sw_KE" w:bidi="sw_KE"/>
        </w:rPr>
        <w:t>Onyesha mzee anayeshikilia ujumbe wa Yesu kwa kutii na kufundisha. Mzee anaonyeshaje kwamba anashikilia kwa nguvu ujumbe wa Yesu wa kuaminika? Onyesha jinsi mzee anavyowatia moyo waumini na kufundisha vizuri.</w:t>
      </w:r>
    </w:p>
    <w:p>
      <w:pPr/>
      <w:r>
        <w:rPr>
          <w:lang w:val="sw_KE" w:bidi="sw_KE"/>
        </w:rPr>
      </w:r>
      <w:r>
        <w:rPr>
          <w:b/>
          <w:lang w:val="sw_KE" w:bidi="sw_KE"/>
        </w:rPr>
        <w:t>Huu ndiyo mwisho wa rekodi.</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Tito 1:5–9 katika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Hadithi hii ina matukio 5.</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Tito</w:t>
      </w:r>
    </w:p>
    <w:p>
      <w:pPr>
        <w:pStyle w:val="ListBullet"/>
        <w:spacing w:line="240" w:lineRule="auto"/>
        <w:ind w:left="720"/>
      </w:pPr>
      <w:r>
        <w:rPr>
          <w:lang w:val="sw_KE" w:bidi="sw_KE"/>
        </w:rPr>
      </w:r>
      <w:r>
        <w:rPr>
          <w:lang w:val="sw_KE" w:bidi="sw_KE"/>
        </w:rPr>
        <w:t>Mtu ambaye anaweza kuwa mzee</w:t>
      </w:r>
    </w:p>
    <w:p>
      <w:pPr>
        <w:pStyle w:val="ListBullet"/>
        <w:spacing w:line="240" w:lineRule="auto"/>
        <w:ind w:left="720"/>
      </w:pPr>
      <w:r>
        <w:rPr>
          <w:lang w:val="sw_KE" w:bidi="sw_KE"/>
        </w:rPr>
      </w:r>
      <w:r>
        <w:rPr>
          <w:lang w:val="sw_KE" w:bidi="sw_KE"/>
        </w:rPr>
        <w:t>Mke wa mzee</w:t>
      </w:r>
    </w:p>
    <w:p>
      <w:pPr>
        <w:pStyle w:val="ListBullet"/>
        <w:spacing w:line="240" w:lineRule="auto"/>
        <w:ind w:left="720"/>
      </w:pPr>
      <w:r>
        <w:rPr>
          <w:lang w:val="sw_KE" w:bidi="sw_KE"/>
        </w:rPr>
      </w:r>
      <w:r>
        <w:rPr>
          <w:lang w:val="sw_KE" w:bidi="sw_KE"/>
        </w:rPr>
        <w:t>Watoto wa Mzee</w:t>
      </w:r>
    </w:p>
    <w:p>
      <w:pPr>
        <w:pStyle w:val="ListBullet"/>
        <w:spacing w:line="240" w:lineRule="auto"/>
        <w:ind w:left="720"/>
      </w:pPr>
      <w:r>
        <w:rPr>
          <w:lang w:val="sw_KE" w:bidi="sw_KE"/>
        </w:rPr>
      </w:r>
      <w:r>
        <w:rPr>
          <w:lang w:val="sw_KE" w:bidi="sw_KE"/>
        </w:rPr>
        <w:t>Mtu ambaye hapaswi kuwa mzee</w:t>
      </w:r>
    </w:p>
    <w:p>
      <w:pPr>
        <w:pStyle w:val="ListBullet"/>
        <w:spacing w:line="240" w:lineRule="auto"/>
        <w:ind w:left="720"/>
      </w:pPr>
      <w:r>
        <w:rPr>
          <w:lang w:val="sw_KE" w:bidi="sw_KE"/>
        </w:rPr>
      </w:r>
      <w:r>
        <w:rPr>
          <w:lang w:val="sw_KE" w:bidi="sw_KE"/>
        </w:rPr>
        <w:t>Waumini katika Krete</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Paulo anamwambia Tito kwa nini Paulo alimwomba Tito kukaa katika Krete. Paulo anataka Tito kusahihisha matatizo katika mafundisho ya makanisa ya Kikrethani. Paulo pia anataka Tito kukamilisha kazi ya Paulo. Moja ya njia kuu ambazo Tito anapaswa kukamilisha kazi ya Paulo ni kwa kuteua wazee katika makanisa ya Kikrethani. Paulo anamwambia Tito kuteua wazee katika Krete kama vile Paulo alivyoagizwa Tito.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"Unafikiria au kuhisi vipi?" Mtu huyo anaweza kujibu mambo kama "kutumaini kwamba Tito ataelewa jinsi kazi yake ni muhimu katika Krete," au "nina imani kwamba Tito anaweza kuteua wazee katika Krete," au "natamani pia ningeweza kuwa huko na Tito kumsaidia."</w:t>
      </w:r>
    </w:p>
    <w:p>
      <w:pPr>
        <w:pStyle w:val="ListBullet"/>
        <w:spacing w:line="240" w:lineRule="auto"/>
        <w:ind w:left="720"/>
      </w:pPr>
      <w:r>
        <w:rPr>
          <w:lang w:val="sw_KE" w:bidi="sw_KE"/>
        </w:rPr>
      </w:r>
      <w:r>
        <w:rPr>
          <w:lang w:val="sw_KE" w:bidi="sw_KE"/>
        </w:rPr>
        <w:t>Muulize mtu anayeigiza Tito, "Unafikiria au kuhisi vipi?" Mtu huyo anaweza kujibu mambo kama "kuhisi jukumu muhimu la kusahihisha matatizo katika makanisa ya Kikrethani," au "natumaini kwamba ninaweza kupata watu wa kuteua kama wazee," au "kutaka kuchagua watu wema wa kuongoza makanisa ya Krete."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anamwambia Tito kwamba mzee lazima awe bila lawama. Mzee lazima awe mwaminifu kwa mke wake na kuwa na watoto ambao wanamwamini Yesu. Watoto wa mzee hawapaswi kuwa na tabia za pori au waasi.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ambaye kanisa linafikiria kuhusu kuteua kama mzee, "Unafikiria au kuhisi vipi?" Mtu huyo anaweza kujibu mambo kama "kufurahia kuwa na sifa nzuri katika jamii," au "kuwa mwaminifu kwa mke wangu," au "kufurahia kwamba watoto wangu wanamtii na kwamba wanamwamini Yesu," au "wasiwasi kuhusu kutoridhika kama mzee kwa sababu baadhi ya watoto wangu ni waasi!"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Mzee lazima awe na lawama kama msimamizi wa kaya ya Mungu. Mzee hapaswi kuwa na kiburi, kukasirika kwa urahisi, kulewa, kutotenda kwa ukali, na kutofanya mambo mabaya ili kupata pesa.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mtu ambaye hapaswi kuwa mzee, "Unafikiria au kuhisi vipi?" Mtu huyo anaweza kujibu mambo kama "Ninapenda kuishi kama utamaduni ulionikunga," au "Sioni kwa nini ni makosa kukasirika au kufanya pesa hata hivyo ikiwa inanifaidi," au "kutaka kuishi jinsi ninavyochagua," au "Ninaogopa kwamba watu katika jamii yangu watanikataa ikiwa sitendi kama wanavyofanya."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mzee anapaswa kuwa mkarimu na kupenda kile kizuri. Mzee mzuri anahitaji kuwa na busara, mnyofu, mtakatifu, na mwenye nidhamu.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mzee, "Unafikiria au kuhisi vipi?" Mtu huyo anaweza kujibu mambo kama "kutaka kuishi kulingana na amri za Mungu," au "kutaka kufanya kile ni kizuri ili niweze kuongoza kaya ya Mungu vizuri," au "kutumaini waumini wa makanisa wanajifunza Yesu ni nani kwa njia ya mfano wangu wa kuwaongoza."</w:t>
      </w:r>
    </w:p>
    <w:p>
      <w:pPr>
        <w:pStyle w:val="ListBullet"/>
        <w:spacing w:line="240" w:lineRule="auto"/>
        <w:ind w:left="720"/>
      </w:pPr>
      <w:r>
        <w:rPr>
          <w:lang w:val="sw_KE" w:bidi="sw_KE"/>
        </w:rPr>
      </w:r>
      <w:r>
        <w:rPr>
          <w:lang w:val="sw_KE" w:bidi="sw_KE"/>
        </w:rPr>
        <w:t>Waulize watu wanaogiza waumini wa kikrete, "Mnafikiria au kuhisi vipi?" Watu wanaweza kujibu mambo kama "Ninafurahi sana hatimaye kuwa na viongozi ambao ni wakarimu na wanapenda kile kizuri," au "tunatumaini kwamba Tito anaweza kupata wazee ambao wana sifa hizi nzuri," au "kufikiria kwamba kuwa na wazee wenye sifa hizi nzuri kutatusaidia kukua."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Mzee anapaswa kushikilia ujumbe wa Yesu. Ujumbe huu ni wa kuaminika, na ni ujumbe ule ambao Paulo alimfundisha Tito. Mzee wakati wa kushikilia ujumbe wa Yesu, ataweza kuwaongoza waumini kwa mafundisho ya afya. Mzee pia ataweza kusahihisha mafundisho yasiyo sahihi.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mzee mwema "Unafikiria au kuhisi vipi?" Mtu huyo anaweza kujibu mambo kama "kutaka kushikilia ujumbe wa Yesu," au "kuhisi hii ni jukumu kubwa kuwafundisha waumini," au "kutaka kuwapa waumini mafundisho ya afya," au "wasiwasi kuhusu jinsi ya kusahihisha mafundisho makosa katika Krete-kutaka kuhakikisha kufanya sawa."</w:t>
      </w:r>
    </w:p>
    <w:p>
      <w:pPr/>
      <w:r>
        <w:rPr>
          <w:lang w:val="sw_KE" w:bidi="sw_KE"/>
        </w:rPr>
      </w:r>
      <w:r>
        <w:rPr>
          <w:b/>
          <w:lang w:val="sw_KE" w:bidi="sw_KE"/>
        </w:rPr>
        <w:t>Huu ndiyo mwisho wa rekodi.</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Tito 1:5–9 katika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Paulo anamwambia Tito kwa nini Paulo alimwomba Tito kukaa katika Krete. Krete ni kisiwa katika Bahari ya Mediterania.</w:t>
      </w:r>
    </w:p>
    <w:p>
      <w:pPr/>
      <w:r>
        <w:rPr>
          <w:lang w:val="sw_KE" w:bidi="sw_KE"/>
        </w:rPr>
      </w:r>
      <w:r>
        <w:rPr>
          <w:lang w:val="sw_KE" w:bidi="sw_KE"/>
        </w:rPr>
        <w:t xml:space="preserve">Kazi ya Tito kufanya katika Krete ni kusahihisha matatizo katika makanisa, na pia kukamilisha kazi ambayo Paulo alianza. Moja ya kazi za Tito ni kuteua au kuchagua </w:t>
      </w:r>
      <w:r>
        <w:rPr>
          <w:b/>
          <w:lang w:val="sw_KE" w:bidi="sw_KE"/>
        </w:rPr>
        <w:t>wazee</w:t>
      </w:r>
      <w:r>
        <w:rPr>
          <w:lang w:val="sw_KE" w:bidi="sw_KE"/>
        </w:rPr>
        <w:t xml:space="preserve"> katika kila mji au mji katika Krete na kanisa. Wakati wa Paulo, wazee walikuwa watu ambao walikuwa na mamlaka katika jamii. Wazee katika kanisa walikuwa viongozi katika kanisa. Wazee wanaweza kumaanisha wazee, lakini kumbuka mzee hawahitaji kuwa mzee. Wazee alipaswa kuwa tayari kutumikia watu wengine na asiwe na lawama. Paulo pia anamwita mzee kama </w:t>
      </w:r>
      <w:r>
        <w:rPr>
          <w:b/>
          <w:lang w:val="sw_KE" w:bidi="sw_KE"/>
        </w:rPr>
        <w:t>mwangalizi</w:t>
      </w:r>
      <w:r>
        <w:rPr>
          <w:lang w:val="sw_KE" w:bidi="sw_KE"/>
        </w:rPr>
        <w:t xml:space="preserve">. Kwa maelezo zaidi kuhusu </w:t>
      </w:r>
      <w:r>
        <w:rPr>
          <w:lang w:val="sw_KE" w:bidi="sw_KE"/>
        </w:rPr>
        <w:t>wazee</w:t>
      </w:r>
      <w:r>
        <w:rPr>
          <w:lang w:val="sw_KE" w:bidi="sw_KE"/>
        </w:rPr>
        <w:t xml:space="preserve"> na </w:t>
      </w:r>
      <w:r>
        <w:rPr>
          <w:b/>
          <w:lang w:val="sw_KE" w:bidi="sw_KE"/>
        </w:rPr>
        <w:t>viongozi</w:t>
      </w:r>
      <w:r>
        <w:rPr>
          <w:lang w:val="sw_KE" w:bidi="sw_KE"/>
        </w:rPr>
        <w:t>, angalia Faharasa Kuu.</w:t>
      </w:r>
    </w:p>
    <w:p>
      <w:pPr/>
      <w:r>
        <w:rPr>
          <w:lang w:val="sw_KE" w:bidi="sw_KE"/>
        </w:rPr>
      </w:r>
      <w:r>
        <w:rPr>
          <w:lang w:val="sw_KE" w:bidi="sw_KE"/>
        </w:rPr>
        <w:t xml:space="preserve">Komea hapa na mjadili swali hili kama kikundi: Mtatafsiri vipi </w:t>
      </w:r>
      <w:r>
        <w:rPr>
          <w:b/>
          <w:lang w:val="sw_KE" w:bidi="sw_KE"/>
        </w:rPr>
        <w:t>wazee</w:t>
      </w:r>
      <w:r>
        <w:rPr>
          <w:lang w:val="sw_KE" w:bidi="sw_KE"/>
        </w:rPr>
        <w:t xml:space="preserve"> na </w:t>
      </w:r>
      <w:r>
        <w:rPr>
          <w:b/>
          <w:lang w:val="sw_KE" w:bidi="sw_KE"/>
        </w:rPr>
        <w:t>waangalizi</w:t>
      </w:r>
      <w:r>
        <w:rPr>
          <w:lang w:val="sw_KE" w:bidi="sw_KE"/>
        </w:rPr>
        <w:t>? Hakikisha huchagui neno ambalo linamaanisha tu "watu wazee." Ikiwa tayari umetafsiri neno hili katika kitabu kingine cha Biblia, tumia neno lile ambalo umetumia huko. Sitisha rekodi hii ya sauti hapa.</w:t>
      </w:r>
    </w:p>
    <w:p>
      <w:pPr/>
      <w:r>
        <w:rPr>
          <w:lang w:val="sw_KE" w:bidi="sw_KE"/>
        </w:rPr>
      </w:r>
      <w:r>
        <w:rPr>
          <w:lang w:val="sw_KE" w:bidi="sw_KE"/>
        </w:rPr>
        <w:t xml:space="preserve">Mzee au mwangalizi lazima awe na lawama kwa sababu ni wakili au meneja wa kaya ya Mungu. Katika Biblia, </w:t>
      </w:r>
      <w:r>
        <w:rPr>
          <w:b/>
          <w:lang w:val="sw_KE" w:bidi="sw_KE"/>
        </w:rPr>
        <w:t>kaya</w:t>
      </w:r>
      <w:r>
        <w:rPr>
          <w:lang w:val="sw_KE" w:bidi="sw_KE"/>
        </w:rPr>
        <w:t xml:space="preserve"> inajumuisha mume, mke wake, watoto, jamaa, watumishi, na mtu mwingine ambaye anaishi nyumbani. Katika kifungu hiki, kaya ya Mungu ni kanisa. Kama msimamizi wa kaya ya Mungu, mzee anapaswa kutunza kanisa na kulinda kanisa. Kwa maelezo zaidi kuhusu </w:t>
      </w:r>
      <w:r>
        <w:rPr>
          <w:lang w:val="sw_KE" w:bidi="sw_KE"/>
        </w:rPr>
        <w:t>kaya</w:t>
      </w:r>
      <w:r>
        <w:rPr>
          <w:lang w:val="sw_KE" w:bidi="sw_KE"/>
        </w:rPr>
        <w:t xml:space="preserve"> angalia Faharasa Kuu.</w:t>
      </w:r>
    </w:p>
    <w:p>
      <w:pPr/>
      <w:r>
        <w:rPr>
          <w:lang w:val="sw_KE" w:bidi="sw_KE"/>
        </w:rPr>
      </w:r>
      <w:r>
        <w:rPr>
          <w:lang w:val="sw_KE" w:bidi="sw_KE"/>
        </w:rPr>
        <w:t xml:space="preserve">Komea hapa na mjadili swali hili kama kikundi: Utatafsiri vipi </w:t>
      </w:r>
      <w:r>
        <w:rPr>
          <w:b/>
          <w:lang w:val="sw_KE" w:bidi="sw_KE"/>
        </w:rPr>
        <w:t>msimamizi</w:t>
      </w:r>
      <w:r>
        <w:rPr>
          <w:lang w:val="sw_KE" w:bidi="sw_KE"/>
        </w:rPr>
        <w:t xml:space="preserve"> na </w:t>
      </w:r>
      <w:r>
        <w:rPr>
          <w:b/>
          <w:lang w:val="sw_KE" w:bidi="sw_KE"/>
        </w:rPr>
        <w:t>kaya</w:t>
      </w:r>
      <w:r>
        <w:rPr>
          <w:lang w:val="sw_KE" w:bidi="sw_KE"/>
        </w:rPr>
        <w:t>? Ikiwa tayari umetafsiri neno hili katika kitabu kingine cha Biblia, tumia neno lile ambalo umetumia huko. Sitisha rekodi hii ya sauti hapa.</w:t>
      </w:r>
    </w:p>
    <w:p>
      <w:pPr/>
      <w:r>
        <w:rPr>
          <w:lang w:val="sw_KE" w:bidi="sw_KE"/>
        </w:rPr>
      </w:r>
      <w:r>
        <w:rPr>
          <w:lang w:val="sw_KE" w:bidi="sw_KE"/>
        </w:rPr>
        <w:t>Paulo anamwambia Tito sifa mbaya ambazo zingemfanya mtu asiwe mzuri kuwa mzee. Mzee hapaswi kuwa na kiburi, kukasirika kwa urahisi, kulewa, kutotenda kwa ukali, na kutofanya mambo mabaya ili kupata pesa.</w:t>
      </w:r>
    </w:p>
    <w:p>
      <w:pPr/>
      <w:r>
        <w:rPr>
          <w:lang w:val="sw_KE" w:bidi="sw_KE"/>
        </w:rPr>
      </w:r>
      <w:r>
        <w:rPr>
          <w:lang w:val="sw_KE" w:bidi="sw_KE"/>
        </w:rPr>
        <w:t>Komea hapa na mjadili swali hili kama kikundi: Jadili jinsi utakavyotafsiri kila moja ya sifa hizi ambazo zingemfanya mtu asiwe mzuri kuwa mzee. Sitisha rekodi hii ya sauti hapa.</w:t>
      </w:r>
    </w:p>
    <w:p>
      <w:pPr/>
      <w:r>
        <w:rPr>
          <w:lang w:val="sw_KE" w:bidi="sw_KE"/>
        </w:rPr>
      </w:r>
      <w:r>
        <w:rPr>
          <w:lang w:val="sw_KE" w:bidi="sw_KE"/>
        </w:rPr>
        <w:t xml:space="preserve">Paulo anamwambia Tito kwamba mzee anapaswa kuwa mkarimu na kuwakaribisha watu nyumbani kwake. Mzee pia anapaswa kupenda kile ni kizuri na anapenda kufanya mema. Mzee anapaswa kuwa na busara na hekima. Anapaswa pia kuwa mnyofu, ambayo wakati mwingine hutafsiriwa kuwa na </w:t>
      </w:r>
      <w:r>
        <w:rPr>
          <w:b/>
          <w:lang w:val="sw_KE" w:bidi="sw_KE"/>
        </w:rPr>
        <w:t>haki</w:t>
      </w:r>
      <w:r>
        <w:rPr>
          <w:lang w:val="sw_KE" w:bidi="sw_KE"/>
        </w:rPr>
        <w:t xml:space="preserve">. Mwishowe, mzee anapaswa kuwa mtakatifu au kujitolea kwa Yesu, na kuadhibiwa au kujidhibiti. Mwenye haki inamaanisha mtu yuko katika uhusiano sahihi na Mungu na hana lawama mbele ya Mungu. Kwa maelezo zaidi kuhusu </w:t>
      </w:r>
      <w:r>
        <w:rPr>
          <w:lang w:val="sw_KE" w:bidi="sw_KE"/>
        </w:rPr>
        <w:t>haki</w:t>
      </w:r>
      <w:r>
        <w:rPr>
          <w:lang w:val="sw_KE" w:bidi="sw_KE"/>
        </w:rPr>
        <w:t xml:space="preserve"> angalia Faharasa Kuu.</w:t>
      </w:r>
    </w:p>
    <w:p>
      <w:pPr/>
      <w:r>
        <w:rPr>
          <w:lang w:val="sw_KE" w:bidi="sw_KE"/>
        </w:rPr>
      </w:r>
      <w:r>
        <w:rPr>
          <w:lang w:val="sw_KE" w:bidi="sw_KE"/>
        </w:rPr>
        <w:t xml:space="preserve">Simamia hapa na mjadili swali hili kama kikundi: Jadili jinsi utakavyotafsiri </w:t>
      </w:r>
      <w:r>
        <w:rPr>
          <w:b/>
          <w:lang w:val="sw_KE" w:bidi="sw_KE"/>
        </w:rPr>
        <w:t>haki</w:t>
      </w:r>
      <w:r>
        <w:rPr>
          <w:lang w:val="sw_KE" w:bidi="sw_KE"/>
        </w:rPr>
        <w:t xml:space="preserve"> ya Mungu. Ikiwa tayari umetafsiri neno hili katika kitabu kingine cha Biblia, tumia neno lile ambalo umetumia huko. Utatafsiri vipi sifa zingine za mzee mzuri Kumbuka kwamba sifa hizi nyingi zina maana sawa. Sitisha rekodi hii ya sauti hapa.</w:t>
      </w:r>
    </w:p>
    <w:p>
      <w:pPr/>
      <w:r>
        <w:rPr>
          <w:lang w:val="sw_KE" w:bidi="sw_KE"/>
        </w:rPr>
      </w:r>
      <w:r>
        <w:rPr>
          <w:lang w:val="sw_KE" w:bidi="sw_KE"/>
        </w:rPr>
        <w:t xml:space="preserve">Mzee lazima kushikilia kwa nguvu, au kufuata kwa nguvu na kutii </w:t>
      </w:r>
      <w:r>
        <w:rPr>
          <w:b/>
          <w:lang w:val="sw_KE" w:bidi="sw_KE"/>
        </w:rPr>
        <w:t>neno</w:t>
      </w:r>
      <w:r>
        <w:rPr>
          <w:lang w:val="sw_KE" w:bidi="sw_KE"/>
        </w:rPr>
        <w:t xml:space="preserve"> la Yesu. Neno hili linamaanisha habari njema kwamba Yesu alikuja ulimwenguni. Tafsiri neno kama vile ulivyotafsiri katika vifungu vya hapo awali. Kwa maelezo zaidi kuhusu </w:t>
      </w:r>
      <w:r>
        <w:rPr>
          <w:lang w:val="sw_KE" w:bidi="sw_KE"/>
        </w:rPr>
        <w:t>neno</w:t>
      </w:r>
      <w:r>
        <w:rPr>
          <w:lang w:val="sw_KE" w:bidi="sw_KE"/>
        </w:rPr>
        <w:t xml:space="preserve">, angalia Faharasa Kuu. Mzee kisha ataweza kuwatia moyo watu katika mafundisho sahihi, au </w:t>
      </w:r>
      <w:r>
        <w:rPr>
          <w:b/>
          <w:lang w:val="sw_KE" w:bidi="sw_KE"/>
        </w:rPr>
        <w:t>mafundisho</w:t>
      </w:r>
      <w:r>
        <w:rPr>
          <w:lang w:val="sw_KE" w:bidi="sw_KE"/>
        </w:rPr>
        <w:t>.</w:t>
      </w:r>
    </w:p>
    <w:p>
      <w:pPr/>
      <w:r>
        <w:rPr>
          <w:lang w:val="sw_KE" w:bidi="sw_KE"/>
        </w:rPr>
      </w:r>
      <w:r>
        <w:rPr>
          <w:lang w:val="sw_KE" w:bidi="sw_KE"/>
        </w:rPr>
        <w:t xml:space="preserve">Komea hapa na mjadili kama kikundi: Utatafsiri vipi mafundisho sahihi, au </w:t>
      </w:r>
      <w:r>
        <w:rPr>
          <w:b/>
          <w:lang w:val="sw_KE" w:bidi="sw_KE"/>
        </w:rPr>
        <w:t>desturi</w:t>
      </w:r>
      <w:r>
        <w:rPr>
          <w:lang w:val="sw_KE" w:bidi="sw_KE"/>
        </w:rPr>
        <w:t xml:space="preserve">? Tazama Faharasa Kuu kwa maelezo zaidi kuhusu </w:t>
      </w:r>
      <w:r>
        <w:rPr>
          <w:b/>
          <w:lang w:val="sw_KE" w:bidi="sw_KE"/>
        </w:rPr>
        <w:t>desturi</w:t>
      </w:r>
      <w:r>
        <w:rPr>
          <w:lang w:val="sw_KE" w:bidi="sw_KE"/>
        </w:rPr>
        <w:t>. Ikiwa tayari umetafsiri neno hili katika kitabu kingine cha Biblia, tumia neno lile ambalo umetumia huko.</w:t>
      </w:r>
    </w:p>
    <w:p>
      <w:pPr/>
      <w:r>
        <w:rPr>
          <w:lang w:val="sw_KE" w:bidi="sw_KE"/>
        </w:rPr>
      </w:r>
      <w:r>
        <w:rPr>
          <w:b/>
          <w:lang w:val="sw_KE" w:bidi="sw_KE"/>
        </w:rPr>
        <w:t>Huu ndiyo mwisho wa rekodi.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p>
    <w:p>
      <w:pPr/>
      <w:r>
        <w:rPr>
          <w:lang w:val="sw_KE" w:bidi="sw_KE"/>
        </w:rPr>
      </w:r>
      <w:r>
        <w:rPr>
          <w:b/>
          <w:lang w:val="sw_KE" w:bidi="sw_KE"/>
        </w:rPr>
        <w:t>Huu ndiyo mwisho wa rekodi.</w:t>
      </w:r>
      <w:r>
        <w:rPr>
          <w:lang w:val="sw_KE" w:bidi="sw_KE"/>
        </w:rPr>
      </w:r>
      <w:r>
        <w:rPr>
          <w:lang w:val="sw_KE" w:bidi="sw_KE"/>
        </w:rPr>
      </w:r>
    </w:p>
    <w:p>
      <w:pPr/>
      <w:r>
        <w:rPr>
          <w:lang w:val="sw_KE" w:bidi="sw_KE"/>
        </w:rPr>
      </w:r>
    </w:p>
    <w:p>
      <w:pPr>
        <w:pStyle w:val="Heading2"/>
      </w:pPr>
      <w:r>
        <w:rPr>
          <w:lang w:val="sw_KE" w:bidi="sw_KE"/>
        </w:rPr>
        <w:t>Tito 1:10–16</w:t>
      </w:r>
      <w:r>
        <w:rPr>
          <w:lang w:val="sw_KE" w:bidi="sw_KE"/>
        </w:rPr>
      </w:r>
    </w:p>
    <w:p>
      <w:pPr>
        <w:pStyle w:val="Heading3"/>
      </w:pPr>
      <w:r>
        <w:rPr>
          <w:lang w:val="sw_KE" w:bidi="sw_KE"/>
        </w:rPr>
        <w:t>Sikiliza na Moyo</w:t>
      </w:r>
    </w:p>
    <w:p>
      <w:pPr/>
      <w:r>
        <w:rPr>
          <w:lang w:val="sw_KE" w:bidi="sw_KE"/>
        </w:rPr>
      </w:r>
      <w:r>
        <w:rPr>
          <w:lang w:val="sw_KE" w:bidi="sw_KE"/>
        </w:rPr>
        <w:t>Katika hatua hii, sikia Tito 1:10–16 na kuiweka katika mioyo mwenu.</w:t>
      </w:r>
    </w:p>
    <w:p>
      <w:pPr/>
      <w:r>
        <w:rPr>
          <w:lang w:val="sw_KE" w:bidi="sw_KE"/>
        </w:rPr>
      </w:r>
      <w:r>
        <w:rPr>
          <w:lang w:val="sw_KE" w:bidi="sw_KE"/>
        </w:rPr>
        <w:t>Sikiliza toleo la sauti la Tito 1:10–16 mara tatu, katika, tafsiri tatu tofauti, ikiwa inawezekana.</w:t>
      </w:r>
    </w:p>
    <w:p>
      <w:pPr/>
      <w:r>
        <w:rPr>
          <w:lang w:val="sw_KE" w:bidi="sw_KE"/>
        </w:rPr>
      </w:r>
      <w:r>
        <w:rPr>
          <w:lang w:val="sw_KE" w:bidi="sw_KE"/>
        </w:rPr>
        <w:t>Sitisha rekodi hii ya sauti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kifungu hiki? Sitisha rekodi hii ya sauti hapa.</w:t>
      </w:r>
    </w:p>
    <w:p>
      <w:pPr>
        <w:pStyle w:val="ListBullet"/>
        <w:spacing w:line="240" w:lineRule="auto"/>
        <w:ind w:left="720"/>
      </w:pPr>
      <w:r>
        <w:rPr>
          <w:lang w:val="sw_KE" w:bidi="sw_KE"/>
        </w:rPr>
      </w:r>
      <w:r>
        <w:rPr>
          <w:lang w:val="sw_KE" w:bidi="sw_KE"/>
        </w:rPr>
        <w:t>Je, hupendi au huelewi nini katika kifungu hiki? Sitisha rekodi hii ya sauti hapa.</w:t>
      </w:r>
    </w:p>
    <w:p>
      <w:pPr>
        <w:pStyle w:val="ListBullet"/>
        <w:spacing w:line="240" w:lineRule="auto"/>
        <w:ind w:left="720"/>
      </w:pPr>
      <w:r>
        <w:rPr>
          <w:lang w:val="sw_KE" w:bidi="sw_KE"/>
        </w:rPr>
      </w:r>
      <w:r>
        <w:rPr>
          <w:lang w:val="sw_KE" w:bidi="sw_KE"/>
        </w:rPr>
        <w:t>Ufahamu huu linatuambia nini kumhusu Mungu au Yesu? Sitisha rekodi hii ya sauti hapa.</w:t>
      </w:r>
    </w:p>
    <w:p>
      <w:pPr>
        <w:pStyle w:val="ListBullet"/>
        <w:spacing w:line="240" w:lineRule="auto"/>
        <w:ind w:left="720"/>
      </w:pPr>
      <w:r>
        <w:rPr>
          <w:lang w:val="sw_KE" w:bidi="sw_KE"/>
        </w:rPr>
      </w:r>
      <w:r>
        <w:rPr>
          <w:lang w:val="sw_KE" w:bidi="sw_KE"/>
        </w:rPr>
        <w:t>Ufahamu hii inatuambia nini kuhusu watu? Sitisha rekodi hii ya sauti hapa.</w:t>
      </w:r>
    </w:p>
    <w:p>
      <w:pPr>
        <w:pStyle w:val="ListBullet"/>
        <w:spacing w:line="240" w:lineRule="auto"/>
        <w:ind w:left="720"/>
      </w:pPr>
      <w:r>
        <w:rPr>
          <w:lang w:val="sw_KE" w:bidi="sw_KE"/>
        </w:rPr>
      </w:r>
      <w:r>
        <w:rPr>
          <w:lang w:val="sw_KE" w:bidi="sw_KE"/>
        </w:rPr>
        <w:t>Kifungu hiki kinaathirije maisha yetu ya kila siku? Sitisha rekodi hii ya sauti hapa.</w:t>
      </w:r>
    </w:p>
    <w:p>
      <w:pPr>
        <w:pStyle w:val="ListBullet"/>
        <w:spacing w:line="240" w:lineRule="auto"/>
        <w:ind w:left="720"/>
      </w:pPr>
      <w:r>
        <w:rPr>
          <w:lang w:val="sw_KE" w:bidi="sw_KE"/>
        </w:rPr>
      </w:r>
      <w:r>
        <w:rPr>
          <w:lang w:val="sw_KE" w:bidi="sw_KE"/>
        </w:rPr>
        <w:t>Je, unajua mtu anayehitaji kusikia ufahamu huu?</w:t>
      </w:r>
    </w:p>
    <w:p>
      <w:pPr/>
      <w:r>
        <w:rPr>
          <w:lang w:val="sw_KE" w:bidi="sw_KE"/>
        </w:rPr>
      </w:r>
      <w:r>
        <w:rPr>
          <w:b/>
          <w:lang w:val="sw_KE" w:bidi="sw_KE"/>
        </w:rPr>
        <w:t>Huu ndiyo mwisho wa rekodi.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Tito 1:10–16 katika tafsiri iliyo rahisi zaidi kueleweka.</w:t>
      </w:r>
    </w:p>
    <w:p>
      <w:pPr/>
      <w:r>
        <w:rPr>
          <w:lang w:val="sw_KE" w:bidi="sw_KE"/>
        </w:rPr>
      </w:r>
      <w:r>
        <w:rPr>
          <w:lang w:val="sw_KE" w:bidi="sw_KE"/>
        </w:rPr>
        <w:t>Paulo anaendelea barua yake kwa Tito katika Krete. Katika kifungu cha awali, Paulo alijadili sifa ambazo kiongozi wa kanisa lazima awe na sifa ambazo zingemfanya mtu asiwe mzuri kuwa kiongozi wa kanisa. Paulo anasema kwamba kiongozi wa kanisa, au mzee, lazima kushikilia kwa nguvu ujumbe wa Yesu ili kutoa mafundisho ya kweli na sahihi kwa makanisa. Mzee pia lazima awe na uwezo wa kusahihisha walimu wa uongo katika Krete. Sasa, Paulo anaelezea walimu wa uongo katika Krete ambao wanapinga mafundisho mema, na njia walimu hawa wa uongo wanawaongoza waumini wa Kikrethani kuondoka na ukweli. Paulo pia anamwambia Tito kile cha kufanya kwa kukabiliana na walimu hawa wa uongo na jinsi ya kusahihisha mafundisho yao ya uongo.</w:t>
      </w:r>
    </w:p>
    <w:p>
      <w:pPr/>
      <w:r>
        <w:rPr>
          <w:lang w:val="sw_KE" w:bidi="sw_KE"/>
        </w:rPr>
      </w:r>
      <w:r>
        <w:rPr>
          <w:lang w:val="sw_KE" w:bidi="sw_KE"/>
        </w:rPr>
        <w:t xml:space="preserve">Simamia hapa na uangalie kama kikundi katika ramani ya kisiwa cha </w:t>
      </w:r>
      <w:r>
        <w:rPr>
          <w:b/>
          <w:lang w:val="sw_KE" w:bidi="sw_KE"/>
        </w:rPr>
        <w:t>Krete</w:t>
      </w:r>
      <w:r>
        <w:rPr>
          <w:lang w:val="sw_KE" w:bidi="sw_KE"/>
        </w:rPr>
        <w:t xml:space="preserve"> kama inawezekana Sitisha rekodi hii ya sauti hapa.</w:t>
      </w:r>
    </w:p>
    <w:p>
      <w:pPr/>
      <w:r>
        <w:rPr>
          <w:lang w:val="sw_KE" w:bidi="sw_KE"/>
        </w:rPr>
      </w:r>
      <w:r>
        <w:rPr>
          <w:lang w:val="sw_KE" w:bidi="sw_KE"/>
        </w:rPr>
        <w:t>Katika sehemu ya kwanza ya kifungu hiki, Paulo anaelezea walimu wa uongo katika Krete. Paulo anasema watu wengi ni waasi, kumaanisha hawako tayari kuwa chini ya mamlaka ya mtu mwingine. Paulo alitumia njia ile katika kifungu cha awali kuelezea mtu ambaye hafai kuwa kiongozi wa kanisa kwa sababu ni waasi.</w:t>
      </w:r>
    </w:p>
    <w:p>
      <w:pPr/>
      <w:r>
        <w:rPr>
          <w:lang w:val="sw_KE" w:bidi="sw_KE"/>
        </w:rPr>
      </w:r>
      <w:r>
        <w:rPr>
          <w:lang w:val="sw_KE" w:bidi="sw_KE"/>
        </w:rPr>
        <w:t>Walimu wa uongo pia ni "wazungumzaji tupu" ambao wanafundisha mambo tupu. Hii inamaanisha wanazungumza yasiyo ya maana, kwa kutumia maneno na hadithi ambazo hazina maana halisi na kwamba hazisaidia watu. Wanawadanganya waumini kwa njia ya mafundisho yao ya uongo.</w:t>
      </w:r>
    </w:p>
    <w:p>
      <w:pPr/>
      <w:r>
        <w:rPr>
          <w:lang w:val="sw_KE" w:bidi="sw_KE"/>
        </w:rPr>
      </w:r>
      <w:r>
        <w:rPr>
          <w:lang w:val="sw_KE" w:bidi="sw_KE"/>
        </w:rPr>
        <w:t>Mwishowe, Paulo anasema kwamba "watu wa kikundi cha tohara" ni wale ambao wanazungumza hasa yasiyo ya maana na kuwadanganya watu. Kikundi cha tohara kilirejelea watu wa Kiyahudi ambao walikuwa wamekuwa waumini wa Yesu, lakini ambao bado walitaka kufuata sheria na mila za Kiyahudi. Tohara ilikuwa desturi ya Kiyahudi kwa wanaume ambao walijumuisha kukata ngozi iliyofunguliwa mwishoni mwa uume wa mvulana, kwa kawaida wakati mvulana alikuwa na umri wa wiki moja. Tohara ilionyesha kwamba watu wa Kiyahudi walikuwa watu waliochaguliwa na Mungu. Kikundi cha tohara kilihitaji wasio Wayahudi kutahiriwa ikiwa mtu yeyote asiye Wayahudi alianza kumfuata Yesu. Viongozi muhimu wa kanisa kama Petro na Paulo walisema kwamba waumini hawakuhitaji kutahiriwa ili waweze kumfuata Yesu. Watu katika kisiwa cha Krete walikuwa zaidi wasio Wayahudi, kwa hivyo hii ilikuwa mafundisho muhimu ya uongo ya kukabiliana nao.</w:t>
      </w:r>
    </w:p>
    <w:p>
      <w:pPr/>
      <w:r>
        <w:rPr>
          <w:lang w:val="sw_KE" w:bidi="sw_KE"/>
        </w:rPr>
      </w:r>
      <w:r>
        <w:rPr>
          <w:lang w:val="sw_KE" w:bidi="sw_KE"/>
        </w:rPr>
        <w:t>Paulo anawasihi sana viongozi kukaa kimya, au "kuweka kitu juu ya mdomo wa" walimu wa uongo. Paulo anampa Tito sababu: walimu wa uongo wanaharibu kaya zima! Kaya hizi zilijumuisha watu kama baba na mama, watoto wao na familia, watumishi wowote, na mtu mwingine ambaye anaishi katika nyumba moja. Viongozi wa uongo walikuwa wakijaribu kupata pesa kutoka kwa watu hawa, na iligeuza kila mtu katika kaya hizi kuondoka na mafundisho ya kweli kuhusu Yesu.</w:t>
      </w:r>
    </w:p>
    <w:p>
      <w:pPr/>
      <w:r>
        <w:rPr>
          <w:lang w:val="sw_KE" w:bidi="sw_KE"/>
        </w:rPr>
      </w:r>
      <w:r>
        <w:rPr>
          <w:lang w:val="sw_KE" w:bidi="sw_KE"/>
        </w:rPr>
        <w:t>Simamia hapa na mjadili swali hili kama kikundi: Ni aina gani za mafundisho ya uongo ni katika utamaduni wenu? Kwa mfano, simulia hadithi kuhusu mwalimu ambaye anafundisha kupata pesa au kwa sababu nyingine mbaya badala ya kuelimisha au kuwasaidia watu. Sitisha rekodi hii ya sauti hapa.</w:t>
      </w:r>
    </w:p>
    <w:p>
      <w:pPr/>
      <w:r>
        <w:rPr>
          <w:lang w:val="sw_KE" w:bidi="sw_KE"/>
        </w:rPr>
      </w:r>
      <w:r>
        <w:rPr>
          <w:lang w:val="sw_KE" w:bidi="sw_KE"/>
        </w:rPr>
        <w:t>Sasa Paulo anasema kwamba walimu wa uongo wanatenda kwa njia ile ambayo Wakretho walifanya. Paulo anatumia msemo kutoka kwa mwalimu Mkrethani anayeheshimika kutoka miaka mingi iliyopita. Msemo unasema kwamba Wakretho wanajulikana kwa kusimulia uongo, wanatenda kama wanyama wa pori, na ni walafi wavivu. Hii inamaanisha wanakula sana na huenda pia hawana udhibiti wa kibinafsi kwa njia zingine pia. Paulo alitumia msemo huu kutoka kwa mtu wa Kikrethani anayeheshimika kuonyesha kwamba mambo haya yote ni kweli.</w:t>
      </w:r>
    </w:p>
    <w:p>
      <w:pPr/>
      <w:r>
        <w:rPr>
          <w:lang w:val="sw_KE" w:bidi="sw_KE"/>
        </w:rPr>
      </w:r>
      <w:r>
        <w:rPr>
          <w:lang w:val="sw_KE" w:bidi="sw_KE"/>
        </w:rPr>
        <w:t>Simamia hapa na mjadili kama kikundi: zungumza kuhusu maneno yanayojulikana sana kuhusu kikundi chako cha watu au utamaduni wako. Wengine wanasema nini kuhusu kikundi chako cha watu? Je, mambo haya ni kweli? Unahisi vipi kuhusu kile watu wanasema kuhusu kikundi chako cha watu? Sitisha rekodi hii ya sauti hapa.</w:t>
      </w:r>
    </w:p>
    <w:p>
      <w:pPr/>
      <w:r>
        <w:rPr>
          <w:lang w:val="sw_KE" w:bidi="sw_KE"/>
        </w:rPr>
      </w:r>
      <w:r>
        <w:rPr>
          <w:lang w:val="sw_KE" w:bidi="sw_KE"/>
        </w:rPr>
        <w:t>Paulo anamwambia Tito kukemea kwa kasi walimu wa uongo, na labda pia waumini wa Kikrethani ambao wanafuata walimu wa uongo. Tito anahitaji kuwaambia kwa nguvu kwamba wamekosea, si mara moja tu, lakini tena na tena.</w:t>
      </w:r>
    </w:p>
    <w:p>
      <w:pPr/>
      <w:r>
        <w:rPr>
          <w:lang w:val="sw_KE" w:bidi="sw_KE"/>
        </w:rPr>
      </w:r>
      <w:r>
        <w:rPr>
          <w:lang w:val="sw_KE" w:bidi="sw_KE"/>
        </w:rPr>
        <w:t>Sababu ya kwanza ya kukemea walimu wa uongo na waumini wa Kikrethani ambao wanafuata mafundisho ya uongo ni ili waweze kuwa sahihi katika kile wanachoamini kuhusu Yesu. Sababu ya pili ya kukemea ni ili hawatazingatia hadithi za Kiyahudi. Hadithi za Kiyahudi ni hadithi zinazowezekana ambazo watu wa Kiyahudi waliunda ambayo hawakuwa katika Agano la Kale au mafundisho ya Yesu. Hadithi hizi hazikuwa hadithi za kweli, na walikuwa na madhara kwa kanisa la Kikrethani.</w:t>
      </w:r>
    </w:p>
    <w:p>
      <w:pPr/>
      <w:r>
        <w:rPr>
          <w:lang w:val="sw_KE" w:bidi="sw_KE"/>
        </w:rPr>
      </w:r>
      <w:r>
        <w:rPr>
          <w:lang w:val="sw_KE" w:bidi="sw_KE"/>
        </w:rPr>
        <w:t>Simamia hapa na mjadili kama kikundi. Shiriki hadithi ya kawaida au hadithi isiyo ya kweli kutoka kwa utamaduni wako. Fikiria kuhusu nani aliyekwambia hadithi hii na maana ya hadithi. Sitisha rekodi hii ya sauti hapa.</w:t>
      </w:r>
    </w:p>
    <w:p>
      <w:pPr/>
      <w:r>
        <w:rPr>
          <w:lang w:val="sw_KE" w:bidi="sw_KE"/>
        </w:rPr>
      </w:r>
      <w:r>
        <w:rPr>
          <w:lang w:val="sw_KE" w:bidi="sw_KE"/>
        </w:rPr>
        <w:t>Paulo anasema kutozingatia amri za binadamu ambazo watu ambao hawafuati ukweli. Katika Agano la Kale, Mungu aliwapa watu wa Kiyahudi sheria nyingi kuhusu mila na vikwazo vya chakula. Paulo hazungumzi kuhusu amri za Mungu hapa, lakini kuhusu sheria za ziada ambazo watu wanafanya. Sheria hizi zinaweza kuwa sheria za ziada kuhusu kutoroka aina fulani ya chakula au mila zingine.</w:t>
      </w:r>
    </w:p>
    <w:p>
      <w:pPr/>
      <w:r>
        <w:rPr>
          <w:lang w:val="sw_KE" w:bidi="sw_KE"/>
        </w:rPr>
      </w:r>
      <w:r>
        <w:rPr>
          <w:lang w:val="sw_KE" w:bidi="sw_KE"/>
        </w:rPr>
        <w:t>Kisha, Paulo anasema msemo wa kawaida kuhusu usafi. Paulo anawahakikishia waumini. Anasema kwamba ikiwa ni safi, au inafaa kwa huduma kwa Mungu kwa sababu wako katika uhusiano sahihi na Mungu, basi hawapaswi kuepuka vyakula fulani au kufanya mila fulani. Watu ni safi kwa sababu ya uhusiano wao na Mungu, si kwa sababu ya kile wanachofanya. Paulo anasema kwamba walimu wa uongo ni wapotovu na hawaamini ukweli. "Hakuna kitu safi" kwa ajili yao, ambayo huenda inamaanisha kwamba wanafanya kila kitu wanachagusa au kufanya uchafu kwa sababu ya uhusiano wao usio sahihi na Mungu.</w:t>
      </w:r>
    </w:p>
    <w:p>
      <w:pPr/>
      <w:r>
        <w:rPr>
          <w:lang w:val="sw_KE" w:bidi="sw_KE"/>
        </w:rPr>
      </w:r>
      <w:r>
        <w:rPr>
          <w:lang w:val="sw_KE" w:bidi="sw_KE"/>
        </w:rPr>
        <w:t>Simamia hapa na mjadili swali hili kama kikundi: zungumza kuhusu tofauti kati ya vitu safi na visivyo safi katika utamaduni wako, kama chakula, maji, au kitu kingine. Ni nini kinachofanya kitu kisicho safi au chafu? Hiyo ni tofauti vipi na kifungu hiki? Sitisha rekodi hii ya sauti hapa.</w:t>
      </w:r>
    </w:p>
    <w:p>
      <w:pPr/>
      <w:r>
        <w:rPr>
          <w:lang w:val="sw_KE" w:bidi="sw_KE"/>
        </w:rPr>
      </w:r>
      <w:r>
        <w:rPr>
          <w:lang w:val="sw_KE" w:bidi="sw_KE"/>
        </w:rPr>
        <w:t>Katika sehemu ya mwisho ya kifungu hiki, Paulo anatoa maelezo ya walimu wa uongo. Walimu wa uongo wanasema wanamjua Mungu, lakini tabia yao inaonyesha walimu wa uongo hawamjui Mungu. Mungu anachukia walimu wa uongo kwa tabia yao ya kuchukiza. Walimu wa uongo hawamtii Mungu, na hawawezi kufanya kitu chochote kizuri.</w:t>
      </w:r>
    </w:p>
    <w:p>
      <w:pPr/>
      <w:r>
        <w:rPr>
          <w:lang w:val="sw_KE" w:bidi="sw_KE"/>
        </w:rPr>
      </w:r>
      <w:r>
        <w:rPr>
          <w:b/>
          <w:lang w:val="sw_KE" w:bidi="sw_KE"/>
        </w:rPr>
        <w:t>Huu ndiyo mwisho wa rekodi.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Tito 1:10–16 katika tafsiri iliyo rahisi zaidi kueleweka.</w:t>
      </w:r>
    </w:p>
    <w:p>
      <w:pPr/>
      <w:r>
        <w:rPr>
          <w:lang w:val="sw_KE" w:bidi="sw_KE"/>
        </w:rPr>
      </w:r>
      <w:r>
        <w:rPr>
          <w:lang w:val="sw_KE" w:bidi="sw_KE"/>
        </w:rPr>
        <w:t>Katika hatua hii, kikundi kitafafanua sehemu, wahusika na mpangilio wa kifungu hiki. Kisha kikundi kitakuwa na taswira ya hiki.</w:t>
      </w:r>
    </w:p>
    <w:p>
      <w:pPr/>
      <w:r>
        <w:rPr>
          <w:lang w:val="sw_KE" w:bidi="sw_KE"/>
        </w:rPr>
      </w:r>
      <w:r>
        <w:rPr>
          <w:lang w:val="sw_KE" w:bidi="sw_KE"/>
        </w:rPr>
        <w:t>Hadithi hii ina matukio 4.</w:t>
      </w:r>
    </w:p>
    <w:p>
      <w:pPr/>
      <w:r>
        <w:rPr>
          <w:lang w:val="sw_KE" w:bidi="sw_KE"/>
        </w:rPr>
      </w:r>
      <w:r>
        <w:rPr>
          <w:b/>
          <w:lang w:val="sw_KE" w:bidi="sw_KE"/>
        </w:rPr>
        <w:t>Katika sehemu ya kwanza:</w:t>
      </w:r>
      <w:r>
        <w:rPr>
          <w:lang w:val="sw_KE" w:bidi="sw_KE"/>
        </w:rPr>
        <w:t xml:space="preserve"> Paulo anaelezea walimu wa uongo ambao wanasababisha matatizo katika makanisa ya Kikrethani.</w:t>
      </w:r>
    </w:p>
    <w:p>
      <w:pPr/>
      <w:r>
        <w:rPr>
          <w:lang w:val="sw_KE" w:bidi="sw_KE"/>
        </w:rPr>
      </w:r>
      <w:r>
        <w:rPr>
          <w:b/>
          <w:lang w:val="sw_KE" w:bidi="sw_KE"/>
        </w:rPr>
        <w:t>Katika sehemu ya pili:</w:t>
      </w:r>
      <w:r>
        <w:rPr>
          <w:lang w:val="sw_KE" w:bidi="sw_KE"/>
        </w:rPr>
        <w:t xml:space="preserve"> Paulo anarejelea Kikrethani akisema kuelezea Wakrethani.</w:t>
      </w:r>
    </w:p>
    <w:p>
      <w:pPr/>
      <w:r>
        <w:rPr>
          <w:lang w:val="sw_KE" w:bidi="sw_KE"/>
        </w:rPr>
      </w:r>
      <w:r>
        <w:rPr>
          <w:b/>
          <w:lang w:val="sw_KE" w:bidi="sw_KE"/>
        </w:rPr>
        <w:t>Katika sehemu ya tatu:</w:t>
      </w:r>
      <w:r>
        <w:rPr>
          <w:lang w:val="sw_KE" w:bidi="sw_KE"/>
        </w:rPr>
        <w:t xml:space="preserve"> Paulo anamwambia Tito kukemea walimu wa uongo. Paulo pia anamwambia Tito kwa nini anahitaji kukemea walimu wa uongo.</w:t>
      </w:r>
    </w:p>
    <w:p>
      <w:pPr/>
      <w:r>
        <w:rPr>
          <w:lang w:val="sw_KE" w:bidi="sw_KE"/>
        </w:rPr>
      </w:r>
      <w:r>
        <w:rPr>
          <w:b/>
          <w:lang w:val="sw_KE" w:bidi="sw_KE"/>
        </w:rPr>
        <w:t>Katika sehemu ya nne:</w:t>
      </w:r>
      <w:r>
        <w:rPr>
          <w:lang w:val="sw_KE" w:bidi="sw_KE"/>
        </w:rPr>
        <w:t xml:space="preserve"> Paulo anatoa maelezo mengine ya walimu wa uongo katika Krete.</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Walimu wa uongo katika Krete</w:t>
      </w:r>
    </w:p>
    <w:p>
      <w:pPr>
        <w:pStyle w:val="ListBullet"/>
        <w:spacing w:line="240" w:lineRule="auto"/>
        <w:ind w:left="720"/>
      </w:pPr>
      <w:r>
        <w:rPr>
          <w:lang w:val="sw_KE" w:bidi="sw_KE"/>
        </w:rPr>
      </w:r>
      <w:r>
        <w:rPr>
          <w:lang w:val="sw_KE" w:bidi="sw_KE"/>
        </w:rPr>
        <w:t>Waumini katika Krete</w:t>
      </w:r>
    </w:p>
    <w:p>
      <w:pPr>
        <w:pStyle w:val="ListBullet"/>
        <w:spacing w:line="240" w:lineRule="auto"/>
        <w:ind w:left="720"/>
      </w:pPr>
      <w:r>
        <w:rPr>
          <w:lang w:val="sw_KE" w:bidi="sw_KE"/>
        </w:rPr>
      </w:r>
      <w:r>
        <w:rPr>
          <w:lang w:val="sw_KE" w:bidi="sw_KE"/>
        </w:rPr>
        <w:t>Wayahudi ambao wanakuwa waumini katika Krete</w:t>
      </w:r>
    </w:p>
    <w:p>
      <w:pPr>
        <w:pStyle w:val="ListBullet"/>
        <w:spacing w:line="240" w:lineRule="auto"/>
        <w:ind w:left="720"/>
      </w:pPr>
      <w:r>
        <w:rPr>
          <w:lang w:val="sw_KE" w:bidi="sw_KE"/>
        </w:rPr>
      </w:r>
      <w:r>
        <w:rPr>
          <w:lang w:val="sw_KE" w:bidi="sw_KE"/>
        </w:rPr>
        <w:t>Mwalimu anayeheshimika sana katika Krete</w:t>
      </w:r>
    </w:p>
    <w:p>
      <w:pPr>
        <w:pStyle w:val="ListBullet"/>
        <w:spacing w:line="240" w:lineRule="auto"/>
        <w:ind w:left="720"/>
      </w:pPr>
      <w:r>
        <w:rPr>
          <w:lang w:val="sw_KE" w:bidi="sw_KE"/>
        </w:rPr>
      </w:r>
      <w:r>
        <w:rPr>
          <w:lang w:val="sw_KE" w:bidi="sw_KE"/>
        </w:rPr>
        <w:t>Na Tito</w:t>
      </w:r>
    </w:p>
    <w:p>
      <w:pPr/>
      <w:r>
        <w:rPr>
          <w:lang w:val="sw_KE" w:bidi="sw_KE"/>
        </w:rPr>
      </w:r>
      <w:r>
        <w:rPr>
          <w:lang w:val="sw_KE" w:bidi="sw_KE"/>
        </w:rPr>
        <w:t>Kama kikundi zingatia sehemu hizi katika mpangilio wa kifungu:</w:t>
      </w:r>
    </w:p>
    <w:p>
      <w:pPr/>
      <w:r>
        <w:rPr>
          <w:lang w:val="sw_KE" w:bidi="sw_KE"/>
        </w:rPr>
      </w:r>
      <w:r>
        <w:rPr>
          <w:lang w:val="sw_KE" w:bidi="sw_KE"/>
        </w:rPr>
        <w:t>Kumbuka kwamba Paulo anaendelea kuelezea hali katika Krete na kwa nini ni muhimu kuwa na walimu wanaofundisha ukweli. Kumbuka kifungu hiki kinaelezea walimu wa uongo katika Krete na jinsi Tito anapaswa kuitikia kwao.</w:t>
      </w:r>
    </w:p>
    <w:p>
      <w:pPr/>
      <w:r>
        <w:rPr>
          <w:lang w:val="sw_KE" w:bidi="sw_KE"/>
        </w:rPr>
      </w:r>
      <w:r>
        <w:rPr>
          <w:lang w:val="sw_KE" w:bidi="sw_KE"/>
        </w:rPr>
        <w:t>Katika sehemu ya kwanza ya kifungu hiki, Paulo anaanza kwa kuelezea walimu hawa wa uongo. Wanapinga mafundisho sahihi kuhusu Yesu. Ni muhimu kukumbuka kifungu hiki kimeshikamana na kifungu kabla ya hii moja-Paulo atasema zaidi kuhusu walimu wa uongo kutoka kwa kifungu kilichotangulia na kuelezea kwa nini ni hatari sana kwa kanisa katika Krete.</w:t>
      </w:r>
    </w:p>
    <w:p>
      <w:pPr/>
      <w:r>
        <w:rPr>
          <w:lang w:val="sw_KE" w:bidi="sw_KE"/>
        </w:rPr>
      </w:r>
      <w:r>
        <w:rPr>
          <w:lang w:val="sw_KE" w:bidi="sw_KE"/>
        </w:rPr>
        <w:t>Kumbuka walimu wa uongo ni waasi, ambayo ni sawa na jinsi Paulo alivyoelezea mtu asiyefaa kuwa mzee wa kanisa. Walimu wa uongo pia ni "wazungumza tupu" ambao wanatengeneza hadithi na kuwadanganya waumini na mafundisho yao. Inawezekana kutafsiri hii kama: "Wanawadanganya wengine na mafundisho yao tupu au yasiyo ya kweli."</w:t>
      </w:r>
    </w:p>
    <w:p>
      <w:pPr/>
      <w:r>
        <w:rPr>
          <w:lang w:val="sw_KE" w:bidi="sw_KE"/>
        </w:rPr>
      </w:r>
      <w:r>
        <w:rPr>
          <w:lang w:val="sw_KE" w:bidi="sw_KE"/>
        </w:rPr>
        <w:t>Simamia hapa na mjadili swali hili kama kikundi: zungumza kuhusu maneno "wazungumzaji tupu." Unaelezea mtu katika lugha yako ambaye anazungumza yasiyo ya maana au anasema mambo yasiyo na maana? Sitisha rekodi hii ya sauti hapa.</w:t>
      </w:r>
    </w:p>
    <w:p>
      <w:pPr/>
      <w:r>
        <w:rPr>
          <w:lang w:val="sw_KE" w:bidi="sw_KE"/>
        </w:rPr>
      </w:r>
      <w:r>
        <w:rPr>
          <w:lang w:val="sw_KE" w:bidi="sw_KE"/>
        </w:rPr>
        <w:t>Paulo pia anasema kikundi cha tohara ni muhimu hasa kwa Tito kuona. Kumbuka kikundi hiki huenda kinaundwa na Wayahudi ambao walimfuata Yesu. Wayahudi hawa huenda walijaribu kuwafanya wasio Wayahudi kufuata sheria za Kiyahudi kama tohara. Kumbuka kwamba Paulo na viongozi wengine wa kanisa tayari wamesema kwamba tohara ya Kiyahudi si muhimu kwa wasio Wayahudi ambao wanaanza kumfuata Yesu. Watu hawa huenda wanajaribu kuwafanya Wakrethani wasio Wayahudi kutahiriwa wakati wanamfuata Yesu.</w:t>
      </w:r>
    </w:p>
    <w:p>
      <w:pPr/>
      <w:r>
        <w:rPr>
          <w:lang w:val="sw_KE" w:bidi="sw_KE"/>
        </w:rPr>
      </w:r>
      <w:r>
        <w:rPr>
          <w:lang w:val="sw_KE" w:bidi="sw_KE"/>
        </w:rPr>
        <w:t>Ni muhimu kukumbuka kwamba Paulo anataka Tito kunyamazisha walimu hawa wa uongo. Hii inamaanisha walimu wa uongo wanahitaji kuacha kufundisha mazungumzo yao yasiyo na maana na waumini katika Krete. Paulo anatoa sababu nzuri ya kuhitaji kunyamazisha walimu wa uongo-wanaharibu kaya nzima. Kumbuka kwamba kaya inajumuisha watu wote ambao wanaishi katika nyumba, na inawezekana walimu wa uongo wanamwongoza kila mtu katika kaya mbali na mafundisho ya kweli kuhusu Yesu. Walimu wa uongo wanafundisha kile hawapaswi kufundisha ili kupata pesa. Paulo anatofautisha hii moja kwa moja na kile alichosema awali kuhusu wazee kutofanya mambo mabaya ili kupata pesa.</w:t>
      </w:r>
    </w:p>
    <w:p>
      <w:pPr/>
      <w:r>
        <w:rPr>
          <w:lang w:val="sw_KE" w:bidi="sw_KE"/>
        </w:rPr>
      </w:r>
      <w:r>
        <w:rPr>
          <w:lang w:val="sw_KE" w:bidi="sw_KE"/>
        </w:rPr>
        <w:t>Katika sehemu ya pili ya kifungu hiki, kumbuka kwamba Paulo anatoa maelezo ya asili ili kuunga mkono maelezo yake ya walimu wa uongo. Paulo anatumia msemo kuhusu Wakretho kutoka kwa mwalimu Kikrethani anayeheshimika sana. Paulo anamwita mwalimu Kikrethani nabii, lakini hii haimaanishi Paulo anafikiria mtu huyu ni nabii kutoka kwa Mungu. Mtu huyu alikuwa mwalimu anayeheshimika tu katika utamaduni wa Kikrethani lakini watu walijua kusema yake vizuri na waliamini kwamba ilielezea kile Wakretho walikuwa kama kwa ujumla.</w:t>
      </w:r>
    </w:p>
    <w:p>
      <w:pPr/>
      <w:r>
        <w:rPr>
          <w:lang w:val="sw_KE" w:bidi="sw_KE"/>
        </w:rPr>
      </w:r>
      <w:r>
        <w:rPr>
          <w:lang w:val="sw_KE" w:bidi="sw_KE"/>
        </w:rPr>
        <w:t>Simamia hapa na mjadili hii kama kikundi: Simulia hadithi kuhusu kitu ambacho kilitokea kwako na kisha jumuisha maelezo ya asili kuhusu hadithi. Zingatia jinsi unavyoonyesha tofauti kati ya hadithi kuu na habari ya historia. Sitisha rekodi hii ya sauti hapa.</w:t>
      </w:r>
    </w:p>
    <w:p>
      <w:pPr/>
      <w:r>
        <w:rPr>
          <w:lang w:val="sw_KE" w:bidi="sw_KE"/>
        </w:rPr>
      </w:r>
      <w:r>
        <w:rPr>
          <w:lang w:val="sw_KE" w:bidi="sw_KE"/>
        </w:rPr>
        <w:t>Msemo wa Kikrethani una sehemu tatu. Kwanza, "Wakretho daima ni waongo" inamaanisha Wakretho wanajulikana vizuri kwa uongo. Hii haimaanishi kwamba kila kitu Wakretho walisema daima kilikuwa uongo. Kisha, "Wakretho ni wanyama waovu," kumaanisha Wakretho walifanya kama wanyama wa pori hatari. Hii ni sawa na wazo la walimu waasi wa uongo ambao hawako tayari kuwa chini ya mamlaka ya mtu mwingine. Sehemu ya mwisho ya kusema ni kwamba Wakretho ni walafi wavivu, ambayo inamaanisha hawana kujizuia na kula chakula kingi sana. Hii pia inaweza kurejelea hamu ya Wakretho ya kupata pesa kwa ukosefu wa uaminifu. Kumbuka kwamba Paulo alikuwa anaonyesha jinsi kila moja ya sehemu hizi za kusema ya Kikrethani inahusiana na walimu wa uongo wa udanganyifu, waasi, na wasio waaminifu katika Krete. Paulo anasema kwamba kile mwalimu huyu Mkrethani anasema kuhusu Wakretho ni kweli.</w:t>
      </w:r>
    </w:p>
    <w:p>
      <w:pPr/>
      <w:r>
        <w:rPr>
          <w:lang w:val="sw_KE" w:bidi="sw_KE"/>
        </w:rPr>
      </w:r>
      <w:r>
        <w:rPr>
          <w:lang w:val="sw_KE" w:bidi="sw_KE"/>
        </w:rPr>
        <w:t>Katika sehemu ya tatu ya kifungu hiki, Paulo anarudi kwenye mada yake kuu tena. Paulo anamwambia Tito kukemea walimu wa uongo kwa ukali. Kumbuka inawezekana Paulo pia anamaanisha Tito kukemea waumini Wakrethani ambao wanafuata mafundisho ya uongo. Paulo anataka Tito kuendelea kusahihisha, si wakati mmoja tu kwa sababu mafundisho ya uongo ni hatari kwa makanisa katika Krete.</w:t>
      </w:r>
    </w:p>
    <w:p>
      <w:pPr/>
      <w:r>
        <w:rPr>
          <w:lang w:val="sw_KE" w:bidi="sw_KE"/>
        </w:rPr>
      </w:r>
      <w:r>
        <w:rPr>
          <w:lang w:val="sw_KE" w:bidi="sw_KE"/>
        </w:rPr>
        <w:t>Simamia hapa na mjadili kama kikundi: Unazungumzaje kuhusu kuendelea kufanya jambo muhimu tena na tena? Utaongea vipi kuhusu Tito kuendelea kukemea walimu wa uongo kwa nguvu, tena na tena? Sitisha rekodi hii ya sauti hapa.</w:t>
      </w:r>
    </w:p>
    <w:p>
      <w:pPr/>
      <w:r>
        <w:rPr>
          <w:lang w:val="sw_KE" w:bidi="sw_KE"/>
        </w:rPr>
      </w:r>
      <w:r>
        <w:rPr>
          <w:lang w:val="sw_KE" w:bidi="sw_KE"/>
        </w:rPr>
        <w:t>Kuna madhumuni mawili ya kukemea walimu wa uongo. Kwanza, wakati Tito anawarekebisha walimu wa uongo, watakuwa sahihi katika kile wanachoamini na kufundisha kuhusu Yesu. Pili, wakati Tito anapokemea walimu wa uongo wataacha kusikiliza hadithi za Kiyahudi na sheria ambazo wanadamu waliunda. Kumbuka hadithi za Kiyahudi na amri za watu ziliongoza waumini wa Kikrethani kuondoka na ukweli kuhusu Yesu. Sheria hizi zilikuwa zinawezekana kuhusu aina gani ya chakula ambacho wangeweza kula au mila zingine au mazoezi. Watu wanaofuata sheria hizi wanakataa kufuata mafundisho ya kweli kuhusu Yesu.</w:t>
      </w:r>
    </w:p>
    <w:p>
      <w:pPr/>
      <w:r>
        <w:rPr>
          <w:lang w:val="sw_KE" w:bidi="sw_KE"/>
        </w:rPr>
      </w:r>
      <w:r>
        <w:rPr>
          <w:lang w:val="sw_KE" w:bidi="sw_KE"/>
        </w:rPr>
        <w:t>Inaweza kuwa rahisi kupanga tena utaratibu katika sehemu ya kwanza ya sehemu hii. Mfano wa hii inaweza kuwa: Paulo anasema kuendelea kukemea walimu kwa nguvu. Paulo anataka walimu kuacha kusikiliza hadithi za Kiyahudi na sheria zilizotengenezwa kutoka kwa watu ambao wanakataa kufuata mafundisho ya kweli kuhusu Yesu. Paulo anasema kukemea walimu wa uongo ili waweze kuamini mafundisho ya kweli kuhusu Yesu.</w:t>
      </w:r>
    </w:p>
    <w:p>
      <w:pPr/>
      <w:r>
        <w:rPr>
          <w:lang w:val="sw_KE" w:bidi="sw_KE"/>
        </w:rPr>
      </w:r>
      <w:r>
        <w:rPr>
          <w:lang w:val="sw_KE" w:bidi="sw_KE"/>
        </w:rPr>
        <w:t>Simamia hapa na mjadili kama kikundi: Ni njia gani bora ya kuamuru sehemu hii ya kifungu katika lugha yenu? Je, unapaswa kuweka sababu ya kukemea walimu wa uongo mwanzoni au mwishoni mwa sehemu hii? Sitisha rekodi hii ya sauti hapa.</w:t>
      </w:r>
    </w:p>
    <w:p>
      <w:pPr/>
      <w:r>
        <w:rPr>
          <w:lang w:val="sw_KE" w:bidi="sw_KE"/>
        </w:rPr>
      </w:r>
      <w:r>
        <w:rPr>
          <w:lang w:val="sw_KE" w:bidi="sw_KE"/>
        </w:rPr>
        <w:t>Kumbuka kwamba sehemu inayofuata ya sehemu hii ni kuhusu usafi. Paulo anasema mambo mawili kuhusu usafi ambao ni tofauti na kila mmoja. Kwanza, "kwa safi mambo yote ni safi" inamaanisha kwamba watu ambao ni safi mbele ya Mungu hawahitaji kuepuka vyakula chochote au mambo mengine. Sehemu ya pili ya kusema ni "kwa mtu aliyechafuliwa na kuasi, hakuna kitu kilicho safi." Kumbuka Paulo anasema walimu wa uongo wanachafuliwa kwa sababu wanafanya dhambi na hawaamini ukweli kuhusu Yesu. Hakuna kitu safi kwa walimu hawa wa uongo kwa sababu kila kitu wanachagusa pia kinachonajisiwa. Akili zao na dhamiri zao zinakuwa kupotoshwa, kumaanisha njia wanayofikiri inakuwa mabaya na hawawezi kusimulia sahihi kutoka kwa makosa.</w:t>
      </w:r>
    </w:p>
    <w:p>
      <w:pPr/>
      <w:r>
        <w:rPr>
          <w:lang w:val="sw_KE" w:bidi="sw_KE"/>
        </w:rPr>
      </w:r>
      <w:r>
        <w:rPr>
          <w:lang w:val="sw_KE" w:bidi="sw_KE"/>
        </w:rPr>
        <w:t>Simamia hapa na mjadili kama kikundi: Unazungumzaje kuhusu sehemu ya mtu ambaye anafikiria na kuhisi katika lugha yako? Ni njia gani bora ya kutafsiri mawazo mawili ya "akili," au jinsi watu wanafikiria, na "dhamiri," kumaanisha kusimulia sahihi kutoka kwa makosa? Wanaweza kuwa mawazo sawa sana katika lugha yako. Sitisha rekodi hii ya sauti hapa.</w:t>
      </w:r>
    </w:p>
    <w:p>
      <w:pPr/>
      <w:r>
        <w:rPr>
          <w:lang w:val="sw_KE" w:bidi="sw_KE"/>
        </w:rPr>
      </w:r>
      <w:r>
        <w:rPr>
          <w:lang w:val="sw_KE" w:bidi="sw_KE"/>
        </w:rPr>
        <w:t>Katika sehemu ya nne ya kifungu hiki, Paulo anatoa maelezo ya mwisho ya walimu wa uongo. Sehemu hii ni muhtasari wa kila kitu Paulo alisema kuhusu walimu wa uongo katika kifungu hiki. Walimu wa uongo wanasema wanamjua Mungu, lakini ni wazi kwamba walimu wa uongo hawamjui Mungu. Tabia yao inathibitisha hawamjui Mungu. Paulo anatoa maelezo matatu ya mwisho ya walimu wa uongo-wao ni ya kuchukiza kwa Mungu, kuasi Mungu, na hawezi kufanya kitu chochote kizuri. Kuchukiza inamaanisha kitu kiovu sana kwamba watu wanakichukia.</w:t>
      </w:r>
    </w:p>
    <w:p>
      <w:pPr/>
      <w:r>
        <w:rPr>
          <w:lang w:val="sw_KE" w:bidi="sw_KE"/>
        </w:rPr>
      </w:r>
      <w:r>
        <w:rPr>
          <w:lang w:val="sw_KE" w:bidi="sw_KE"/>
        </w:rPr>
        <w:t>Sasa, kikundi kinapaswa kuwa na ubao wa hadithi, kuchora, au kutumia vitu ili kupata taswira ya kifungu na kitendo ndani yake.</w:t>
      </w:r>
    </w:p>
    <w:p>
      <w:pPr/>
      <w:r>
        <w:rPr>
          <w:lang w:val="sw_KE" w:bidi="sw_KE"/>
        </w:rPr>
      </w:r>
      <w:r>
        <w:rPr>
          <w:lang w:val="sw_KE" w:bidi="sw_KE"/>
        </w:rPr>
        <w:t>Chagua watu, michoro, au vitu kuwakilisha kila moja ya wahusika.</w:t>
      </w:r>
    </w:p>
    <w:p>
      <w:pPr/>
      <w:r>
        <w:rPr>
          <w:lang w:val="sw_KE" w:bidi="sw_KE"/>
        </w:rPr>
      </w:r>
      <w:r>
        <w:rPr>
          <w:lang w:val="sw_KE" w:bidi="sw_KE"/>
        </w:rPr>
        <w:t>Unapoanza kusimulia tena hadithi katika mistari hii, gawanya kikundi katika makundi mawili-watu wachafu ambao ni pamoja na walimu wa uongo, na watu safi ambao ni waumini wa kweli. Onyesha walimu wa uongo. Wao ni waasi, wanafundisha hadithi tupu, na wanawadanganya watu na mafundisho yao. Zingatia kwa makini kikundi cha tohara kati yao, kikundi cha walimu wa uongo ambao huenda walifundisha kwamba wasio Wayahudi walihitaji kutahiriwa ili kumfuata Yesu. Onyesha kwamba walimu hawa wa uongo wanaharibu kaya nzima ya watu. Wakati mwingine wanachukua pesa kutoka kwa watu.</w:t>
      </w:r>
    </w:p>
    <w:p>
      <w:pPr/>
      <w:r>
        <w:rPr>
          <w:lang w:val="sw_KE" w:bidi="sw_KE"/>
        </w:rPr>
      </w:r>
      <w:r>
        <w:rPr>
          <w:lang w:val="sw_KE" w:bidi="sw_KE"/>
        </w:rPr>
        <w:t>Paulo anamgeukia Tito na kumwambia Tito kuwanyamazisha walimu hawa wa uongo. Paulo anatumia msemo unaojulikana sana kutoka kwa mmoja wa walimu wanaoheshimika wa Krete mwenyewe: "Wakretho wanajulikana vizuri kama waongo, wanatenda kama wanyama wa pori, na ni walafi wavivu na hawana kujizuia." Paulo anasema taarifa hii kutoka kwa Mkrethani ni kweli.</w:t>
      </w:r>
    </w:p>
    <w:p>
      <w:pPr/>
      <w:r>
        <w:rPr>
          <w:lang w:val="sw_KE" w:bidi="sw_KE"/>
        </w:rPr>
      </w:r>
      <w:r>
        <w:rPr>
          <w:lang w:val="sw_KE" w:bidi="sw_KE"/>
        </w:rPr>
        <w:t>Paulo anamwambia Tito kuendelea kukemea sana walimu wa uongo ili walimu wa uongo wanaweza kuwa sahihi katika kile wanachoamini kuhusu Yesu. Tito wakati kukemea walimu wa uongo, walimu wa uongo kisha wataacha kusikiliza hadithi za Kiyahudi na amri za binadamu za watu ambao wanakataa ukweli kuhusu Yesu.</w:t>
      </w:r>
    </w:p>
    <w:p>
      <w:pPr/>
      <w:r>
        <w:rPr>
          <w:lang w:val="sw_KE" w:bidi="sw_KE"/>
        </w:rPr>
      </w:r>
      <w:r>
        <w:rPr>
          <w:lang w:val="sw_KE" w:bidi="sw_KE"/>
        </w:rPr>
        <w:t>Sasa angalia watu safi. Watu safi ni waumini wa kweli. Watu safi wanaweza kula kila kitu-wana uhusiano mzuri na Mungu. Watu wachafu, ikiwa ni pamoja na walimu wa uongo, wana uhusiano mbaya na Mungu kwa sababu wanaendelea kutenda dhambi, au kuasi Mungu. Wanafanya kila kitu wanachagusa au kufanya najisi. Njia wanayofikiria ni mabaya na hawawezi kusimulia sahihi kutoka kwa makosa.</w:t>
      </w:r>
    </w:p>
    <w:p>
      <w:pPr/>
      <w:r>
        <w:rPr>
          <w:lang w:val="sw_KE" w:bidi="sw_KE"/>
        </w:rPr>
      </w:r>
      <w:r>
        <w:rPr>
          <w:lang w:val="sw_KE" w:bidi="sw_KE"/>
        </w:rPr>
        <w:t>Walimu hawa wa uongo katika kikundi kisicho safi wanasema wanamjua Mungu, lakini matendo yao yanaonyesha kwamba hawamjui Mungu. Mungu anawachukia, na wanamuasi Mungu. Walimu wa uongo hawawezi kufanya kitu chochote kizuri.</w:t>
      </w:r>
    </w:p>
    <w:p>
      <w:pPr/>
      <w:r>
        <w:rPr>
          <w:lang w:val="sw_KE" w:bidi="sw_KE"/>
        </w:rPr>
      </w:r>
      <w:r>
        <w:rPr>
          <w:b/>
          <w:lang w:val="sw_KE" w:bidi="sw_KE"/>
        </w:rPr>
        <w:t>Huu ndiyo mwisho wa rekodi.</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Tito 1:10–16 katika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Hadithi hii ina matukio 4.</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Walimu wa uongo katika Krete</w:t>
      </w:r>
    </w:p>
    <w:p>
      <w:pPr>
        <w:pStyle w:val="ListBullet"/>
        <w:spacing w:line="240" w:lineRule="auto"/>
        <w:ind w:left="720"/>
      </w:pPr>
      <w:r>
        <w:rPr>
          <w:lang w:val="sw_KE" w:bidi="sw_KE"/>
        </w:rPr>
      </w:r>
      <w:r>
        <w:rPr>
          <w:lang w:val="sw_KE" w:bidi="sw_KE"/>
        </w:rPr>
        <w:t>Waumini katika Krete</w:t>
      </w:r>
    </w:p>
    <w:p>
      <w:pPr>
        <w:pStyle w:val="ListBullet"/>
        <w:spacing w:line="240" w:lineRule="auto"/>
        <w:ind w:left="720"/>
      </w:pPr>
      <w:r>
        <w:rPr>
          <w:lang w:val="sw_KE" w:bidi="sw_KE"/>
        </w:rPr>
      </w:r>
      <w:r>
        <w:rPr>
          <w:lang w:val="sw_KE" w:bidi="sw_KE"/>
        </w:rPr>
        <w:t>Wayahudi ambao ni Wakristo</w:t>
      </w:r>
    </w:p>
    <w:p>
      <w:pPr>
        <w:pStyle w:val="ListBullet"/>
        <w:spacing w:line="240" w:lineRule="auto"/>
        <w:ind w:left="720"/>
      </w:pPr>
      <w:r>
        <w:rPr>
          <w:lang w:val="sw_KE" w:bidi="sw_KE"/>
        </w:rPr>
      </w:r>
      <w:r>
        <w:rPr>
          <w:lang w:val="sw_KE" w:bidi="sw_KE"/>
        </w:rPr>
        <w:t>Mwalimu anayeheshimika sana katika Krete</w:t>
      </w:r>
    </w:p>
    <w:p>
      <w:pPr>
        <w:pStyle w:val="ListBullet"/>
        <w:spacing w:line="240" w:lineRule="auto"/>
        <w:ind w:left="720"/>
      </w:pPr>
      <w:r>
        <w:rPr>
          <w:lang w:val="sw_KE" w:bidi="sw_KE"/>
        </w:rPr>
      </w:r>
      <w:r>
        <w:rPr>
          <w:lang w:val="sw_KE" w:bidi="sw_KE"/>
        </w:rPr>
        <w:t>Na Tito</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Paulo anamwambia Tito kuhusu walimu waongo katika Krete Paulo anasema walimu hawa wa uongo ni waasi, wanafundisha hadithi tupu, zisizo na maana, na wanawadanganya watu na mafundisho yao. Kikundi cha tohara ni muhimu hasa kwa Tito kuangalia.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Uliza watu wanaoigiza kama waumini kuke Krete "Mnahisi au kufikiri vipi?" Watu wanaweza kujibu mambo kama "kukerwa kwamba Paulo anawashtaki walimu wetu kwa kutuambia hadithi zisizo na maana," au "kuhangaa kile Paulo hapendi kuhusu walimu wetu," au "wasiwasi kwamba labda tunapaswa kuacha kusikiliza walimu wetu ikiwa Paulo anasema wanatudanganya."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kuwanyamazisha walimu hawa. Paulo anasema walimu hawa wa uongo wanaharibu kaya zima kwa kufundisha kile hawapaswi kufundisha. Walimu wa uongo wanafanya mafundisho yao kwa pesa.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Uliza watu wanaoigiza kama waumini kuke Krete "Mnahisi au kufikiri vipi?" Watu wanaweza kujibu mambo kama "kukasirika kwamba Paulo anasema Tito anapaswa kutunyamazisha," au "kukerwa kwamba Paulo anafikiria mafundisho yetu ni yasiyo na maana na ya udanganyifu," au "kuhangaa ikiwa tunapaswa kubadilisha jinsi tunavyowafundisha watu."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anatumia Wakrethani kusema kutoka kwa mmoja wa walimu wao wanaoheshimika sana. Msemo ni: "Wakretho wanajulikana vizuri kama waongo, wanatenda kama wanyama wa pori, na ni walafi wavivu na hawana udhibiti wa kibinafsi." Paulo anasema hii ni kweli.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Uliza watu wanaoigiza kama waumini kuke Krete "Mnahisi au kufikiri vipi?" Watu wanaweza kujibu mambo kama "ndiyo, kusema kwamba ni kweli kuhusu watu hapa katika Krete," au "kutaka kwamba sifa yetu haikuwa mbaya sana," au "kuaibika kwamba watu wanasema mambo haya kuhusu sisi."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anamwambia Tito kukemea walimu wa uongo kwa kasi ili waweze kuwa sahihi katika kile wanachoamini kuhusu Yesu. Paulo hataki walimu wa uongo kulipa kipaumbele chochote kwa hadithi za Kiyahudi, au amri ambazo watu wanafanya. Watu ambao wanafuata amri hizi wanakataa ukweli kuhusu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Tito, "Unafikiria au kuhisi vipi?" Mtu huyo anaweza kujibu mambo kama "kuogopa kuhusu kukemea walimu wote wa uongo na kusahihisha mafundisho yao yasiyo sahihi," au "nina imani kwamba ninaweza kuwasaidia walimu wa uongo kuamini ukweli kuhusu Yesu badala ya hadithi zao za kutengeneza," au "kuhangaa jinsi nitaweza kukemea walimu na ikiwa watasikiliza kile ninachosema."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kwamba kwa safi, mambo yote ni safi. Kwa watu ambao si safi, hakuna kitu ni safi kwa wao na kila kitu wanachagusa ni uovu. Njia watu hawa wanafikiria ni uovu na hawawezi kusimulia ukweli kutoka kwa uongo.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Wauulize watu wanaoigiza kama walimu wa uongo "mnahisi au kufikiri vipi?" Watu wanaweza kujibu mambo kama "kutishwa kwamba Paulo anaonekana kuwa akisema kwamba sheria kuhusu usafi si muhimu," au "kuhangaa jinsi tunaweza kuwashawishi watu bado kufuata sheria na sheria zetu, hata baada ya Paulo kusema hii," au "kukerwa kwamba Paulo anasema tulikuwa waovu na hatujui sahihi kutoka kwa makosa ," au "kuogopa kwa sababu njia zetu za zamani za kuelewa usafi ni makosa, na hatuna uhakika jinsi ya kuwa safi tena."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walimu wa uongo wanasema wanamjua Mungu, lakini matendo yao yanathibitisha hawamjui Mungu. Wao ni wa kuchukiza kwa Mungu, na wanamasi Mungu. Hawawezi kufanya kitu chochote kizuri.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"Unafikiria au kuhisi vipi?" Mtu huyo anaweza kujibu mambo kama "kutarajia kwamba walimu wa uongo watabadilika na kuanza kumfuata Mungu," au "kukata tamaa na walimu wa uongo katika Krete na jinsi wanavyowafundisha watu," au "kuomba kwamba Tito ataweza kushiriki ujumbe wangu wazi na walimu wa uongo."</w:t>
      </w:r>
    </w:p>
    <w:p>
      <w:pPr/>
      <w:r>
        <w:rPr>
          <w:lang w:val="sw_KE" w:bidi="sw_KE"/>
        </w:rPr>
      </w:r>
      <w:r>
        <w:rPr>
          <w:b/>
          <w:lang w:val="sw_KE" w:bidi="sw_KE"/>
        </w:rPr>
        <w:t>Huu ndiyo mwisho wa rekodi.</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Tito 1:10–16 katika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Paulo anamwambia Tito kuhusu watu waasi ambao wanafundisha hadithi tupu na zisizo na maana kwa waumini wa Kikrethani. Pia wanawadanganya waumini wa Kikrethani. Paulo anasema Tito anapaswa kuzingatia kikundi cha </w:t>
      </w:r>
      <w:r>
        <w:rPr>
          <w:b/>
          <w:lang w:val="sw_KE" w:bidi="sw_KE"/>
        </w:rPr>
        <w:t>tohara</w:t>
      </w:r>
      <w:r>
        <w:rPr>
          <w:lang w:val="sw_KE" w:bidi="sw_KE"/>
        </w:rPr>
        <w:t xml:space="preserve">. Tohara ilikuwa desturi ya Kiyahudi kwa wanaume ambao walijumuisha kukata ngozi iliyofunguliwa mwishoni mwa uume wa mvulana, kwa kawaida wakati mvulana alikuwa na umri wa wiki moja. Tohara ilikuwa ishara kwamba mvulana alikuwa sehemu ya watu wa Kiyahudi, na wasio Wayahudi walihitaji kutahiriwa kuwa Wayahudi. Katika kifungu hiki, kikundi cha tohara huenda kilikuwa kikundi cha Wayahudi ambao walikuwa wafuasi wa Yesu na walihitaji wasio Wayahudi kutahiriwa ikiwa walitaka kumfuata Yesu. Paulo na viongozi wengine wa kanisa tayari walikuwa wamesema kwamba tohara haikuhitajika kwa wasio Wayahudi kumfuata Yesu. Kwa maelezo zaidi kuhusu </w:t>
      </w:r>
      <w:r>
        <w:rPr>
          <w:lang w:val="sw_KE" w:bidi="sw_KE"/>
        </w:rPr>
        <w:t>tohara</w:t>
      </w:r>
      <w:r>
        <w:rPr>
          <w:lang w:val="sw_KE" w:bidi="sw_KE"/>
        </w:rPr>
        <w:t>, rejelea Faharasa Kuu.</w:t>
      </w:r>
    </w:p>
    <w:p>
      <w:pPr/>
      <w:r>
        <w:rPr>
          <w:lang w:val="sw_KE" w:bidi="sw_KE"/>
        </w:rPr>
      </w:r>
      <w:r>
        <w:rPr>
          <w:lang w:val="sw_KE" w:bidi="sw_KE"/>
        </w:rPr>
        <w:t xml:space="preserve">Simamia hapa na mjadili swali hili kama kikundi: Jadili jinsi utakavyotafsiri tohara na "kikundi cha </w:t>
      </w:r>
      <w:r>
        <w:rPr>
          <w:b/>
          <w:lang w:val="sw_KE" w:bidi="sw_KE"/>
        </w:rPr>
        <w:t>tohara</w:t>
      </w:r>
      <w:r>
        <w:rPr>
          <w:lang w:val="sw_KE" w:bidi="sw_KE"/>
        </w:rPr>
        <w:t>" katika lugha yako. Ikiwa tayari umetafsiri neno hili katika kitabu kingine cha Biblia, tumia neno lile ambalo umetumia huko. Sitisha rekodi hii ya sauti hapa.</w:t>
      </w:r>
    </w:p>
    <w:p>
      <w:pPr/>
      <w:r>
        <w:rPr>
          <w:lang w:val="sw_KE" w:bidi="sw_KE"/>
        </w:rPr>
      </w:r>
      <w:r>
        <w:rPr>
          <w:lang w:val="sw_KE" w:bidi="sw_KE"/>
        </w:rPr>
        <w:t xml:space="preserve">Paulo anasema Tito lazima kuwanyamazisha walimu hawa wa uongo kwa sababu wanaharibu </w:t>
      </w:r>
      <w:r>
        <w:rPr>
          <w:b/>
          <w:lang w:val="sw_KE" w:bidi="sw_KE"/>
        </w:rPr>
        <w:t>kaya</w:t>
      </w:r>
      <w:r>
        <w:rPr>
          <w:lang w:val="sw_KE" w:bidi="sw_KE"/>
        </w:rPr>
        <w:t xml:space="preserve"> zima. Kaya ni kila mtu ambaye anaishi pamoja katika nyumba moja. Inajumuisha baba, mke wake, watoto, wasichana ambao hawajaolewa, wavulana wa ndoa na familia zao, na watumishi wowote katika nyumba. Tafsiri mwalimu kama vile umetafsiri katika vifungu vilivyotangulia. Kwa maelezo zaidi kuhusu </w:t>
      </w:r>
      <w:r>
        <w:rPr>
          <w:lang w:val="sw_KE" w:bidi="sw_KE"/>
        </w:rPr>
        <w:t>kaya</w:t>
      </w:r>
      <w:r>
        <w:rPr>
          <w:lang w:val="sw_KE" w:bidi="sw_KE"/>
        </w:rPr>
        <w:t>, rejelea Faharasa Kuu.</w:t>
      </w:r>
    </w:p>
    <w:p>
      <w:pPr/>
      <w:r>
        <w:rPr>
          <w:lang w:val="sw_KE" w:bidi="sw_KE"/>
        </w:rPr>
      </w:r>
      <w:r>
        <w:rPr>
          <w:lang w:val="sw_KE" w:bidi="sw_KE"/>
        </w:rPr>
        <w:t xml:space="preserve">Paulo anatoa msemo unaojulikana sana kutoka kwa </w:t>
      </w:r>
      <w:r>
        <w:rPr>
          <w:b/>
          <w:lang w:val="sw_KE" w:bidi="sw_KE"/>
        </w:rPr>
        <w:t>nabii</w:t>
      </w:r>
      <w:r>
        <w:rPr>
          <w:lang w:val="sw_KE" w:bidi="sw_KE"/>
        </w:rPr>
        <w:t xml:space="preserve"> wa Kikrethani. Kwa kawaida, nabii katika Agano Jipya ni mtu ambaye anazungumza ujumbe kutoka kwa Mungu. Katika kifungu hiki, Paulo anatumia neno nabii kumaanisha mwalimu anayeheshimika sana katika utamaduni wa Kikrethani, na si nabii wa Mungu. Nabii huyu anasema kwamba Wakretho ni wanyama </w:t>
      </w:r>
      <w:r>
        <w:rPr>
          <w:b/>
          <w:lang w:val="sw_KE" w:bidi="sw_KE"/>
        </w:rPr>
        <w:t>waovu</w:t>
      </w:r>
      <w:r>
        <w:rPr>
          <w:lang w:val="sw_KE" w:bidi="sw_KE"/>
        </w:rPr>
        <w:t xml:space="preserve"> wa pori. Uovu ni kinyume na wema na hapa inamaanisha kwamba watu ni wakatili na wasio na fadhili. Kwa maelezo zaidi kuhusu </w:t>
      </w:r>
      <w:r>
        <w:rPr>
          <w:lang w:val="sw_KE" w:bidi="sw_KE"/>
        </w:rPr>
        <w:t>nabii</w:t>
      </w:r>
      <w:r>
        <w:rPr>
          <w:lang w:val="sw_KE" w:bidi="sw_KE"/>
        </w:rPr>
        <w:t xml:space="preserve"> na </w:t>
      </w:r>
      <w:r>
        <w:rPr>
          <w:lang w:val="sw_KE" w:bidi="sw_KE"/>
        </w:rPr>
        <w:t>maovu</w:t>
      </w:r>
      <w:r>
        <w:rPr>
          <w:lang w:val="sw_KE" w:bidi="sw_KE"/>
        </w:rPr>
        <w:t>, rejelea Faharasa Kuu.</w:t>
      </w:r>
    </w:p>
    <w:p>
      <w:pPr/>
      <w:r>
        <w:rPr>
          <w:lang w:val="sw_KE" w:bidi="sw_KE"/>
        </w:rPr>
      </w:r>
      <w:r>
        <w:rPr>
          <w:lang w:val="sw_KE" w:bidi="sw_KE"/>
        </w:rPr>
        <w:t xml:space="preserve">Simamia hapa na mjadili swali hili kama kikundi: Jadili jinsi utakavyotafsiri </w:t>
      </w:r>
      <w:r>
        <w:rPr>
          <w:b/>
          <w:lang w:val="sw_KE" w:bidi="sw_KE"/>
        </w:rPr>
        <w:t>nabii</w:t>
      </w:r>
      <w:r>
        <w:rPr>
          <w:lang w:val="sw_KE" w:bidi="sw_KE"/>
        </w:rPr>
        <w:t xml:space="preserve"> na </w:t>
      </w:r>
      <w:r>
        <w:rPr>
          <w:b/>
          <w:lang w:val="sw_KE" w:bidi="sw_KE"/>
        </w:rPr>
        <w:t>maovu</w:t>
      </w:r>
      <w:r>
        <w:rPr>
          <w:lang w:val="sw_KE" w:bidi="sw_KE"/>
        </w:rPr>
        <w:t xml:space="preserve"> katika lugha yako. Kumbuka kwamba huyu ni mwalimu anayeheshimika sana katika utamaduni wa Kikrethani na si nabii wa Mungu. Sitisha rekodi hii ya sauti hapa.</w:t>
      </w:r>
    </w:p>
    <w:p>
      <w:pPr/>
      <w:r>
        <w:rPr>
          <w:lang w:val="sw_KE" w:bidi="sw_KE"/>
        </w:rPr>
      </w:r>
      <w:r>
        <w:rPr>
          <w:lang w:val="sw_KE" w:bidi="sw_KE"/>
        </w:rPr>
        <w:t xml:space="preserve">Paulo anasema </w:t>
      </w:r>
      <w:r>
        <w:rPr>
          <w:b/>
          <w:lang w:val="sw_KE" w:bidi="sw_KE"/>
        </w:rPr>
        <w:t>ushuhuda</w:t>
      </w:r>
      <w:r>
        <w:rPr>
          <w:lang w:val="sw_KE" w:bidi="sw_KE"/>
        </w:rPr>
        <w:t xml:space="preserve"> huu wa nabii wa Kikrethani ni kweli. Ushuhuda ni hadithi ya kweli ya kile kilichotokea katika uzoefu wa mtu. Kwa maelezo zaidi kuhusu </w:t>
      </w:r>
      <w:r>
        <w:rPr>
          <w:lang w:val="sw_KE" w:bidi="sw_KE"/>
        </w:rPr>
        <w:t>ushuhuda</w:t>
      </w:r>
      <w:r>
        <w:rPr>
          <w:lang w:val="sw_KE" w:bidi="sw_KE"/>
        </w:rPr>
        <w:t>, rejelea Faharasa Kuu.</w:t>
      </w:r>
    </w:p>
    <w:p>
      <w:pPr/>
      <w:r>
        <w:rPr>
          <w:lang w:val="sw_KE" w:bidi="sw_KE"/>
        </w:rPr>
      </w:r>
      <w:r>
        <w:rPr>
          <w:lang w:val="sw_KE" w:bidi="sw_KE"/>
        </w:rPr>
        <w:t xml:space="preserve">Simamia hapa na mjadili swali hili kama kikundi: Jadili jinsi utakavyotafsiri </w:t>
      </w:r>
      <w:r>
        <w:rPr>
          <w:b/>
          <w:lang w:val="sw_KE" w:bidi="sw_KE"/>
        </w:rPr>
        <w:t>ushuhuda</w:t>
      </w:r>
      <w:r>
        <w:rPr>
          <w:lang w:val="sw_KE" w:bidi="sw_KE"/>
        </w:rPr>
        <w:t xml:space="preserve"> katika lugha yenyu. Ikiwa tayari umetafsiri neno hili katika kitabu kingine cha Biblia, tumia neno lile ambalo umetumia huko. Sitisha rekodi hii ya sauti hapa.</w:t>
      </w:r>
    </w:p>
    <w:p>
      <w:pPr/>
      <w:r>
        <w:rPr>
          <w:lang w:val="sw_KE" w:bidi="sw_KE"/>
        </w:rPr>
      </w:r>
      <w:r>
        <w:rPr>
          <w:lang w:val="sw_KE" w:bidi="sw_KE"/>
        </w:rPr>
        <w:t xml:space="preserve">Paulo anamwambia Tito kukemea walimu hawa wa uongo kwa kasi ili walimu waweze kuwa sahihi au wenye afya katika </w:t>
      </w:r>
      <w:r>
        <w:rPr>
          <w:b/>
          <w:lang w:val="sw_KE" w:bidi="sw_KE"/>
        </w:rPr>
        <w:t>imani</w:t>
      </w:r>
      <w:r>
        <w:rPr>
          <w:lang w:val="sw_KE" w:bidi="sw_KE"/>
        </w:rPr>
        <w:t xml:space="preserve"> yao. Imani inamaanisha kuamini kwamba kile Yesu anasema kuhusu yeye mwenyewe ni kweli. Tafsiri imani, kama vile ulivyotumia katika vifungu vya hapo awali. Kwa maelezo zaidi kuhusu </w:t>
      </w:r>
      <w:r>
        <w:rPr>
          <w:lang w:val="sw_KE" w:bidi="sw_KE"/>
        </w:rPr>
        <w:t>imani</w:t>
      </w:r>
      <w:r>
        <w:rPr>
          <w:lang w:val="sw_KE" w:bidi="sw_KE"/>
        </w:rPr>
        <w:t>, rejelea Faharasa Kuu.</w:t>
      </w:r>
    </w:p>
    <w:p>
      <w:pPr/>
      <w:r>
        <w:rPr>
          <w:lang w:val="sw_KE" w:bidi="sw_KE"/>
        </w:rPr>
      </w:r>
      <w:r>
        <w:rPr>
          <w:lang w:val="sw_KE" w:bidi="sw_KE"/>
        </w:rPr>
        <w:t xml:space="preserve">Paulo pia anataka walimu wa uongo wasizingatia hadithi za </w:t>
      </w:r>
      <w:r>
        <w:rPr>
          <w:b/>
          <w:lang w:val="sw_KE" w:bidi="sw_KE"/>
        </w:rPr>
        <w:t>Kiyahudi</w:t>
      </w:r>
      <w:r>
        <w:rPr>
          <w:lang w:val="sw_KE" w:bidi="sw_KE"/>
        </w:rPr>
        <w:t xml:space="preserve">. </w:t>
      </w:r>
      <w:r>
        <w:rPr>
          <w:b/>
          <w:lang w:val="sw_KE" w:bidi="sw_KE"/>
        </w:rPr>
        <w:t>Wayahudi</w:t>
      </w:r>
      <w:r>
        <w:rPr>
          <w:lang w:val="sw_KE" w:bidi="sw_KE"/>
        </w:rPr>
        <w:t xml:space="preserve"> ni wazao wa Ibrahimu, na ni watu waliochaguliwa na Mungu. Tafsiri Wayahudi kama vile ulivyotafsiri katika vifungu vya hapo awali. Kwa maelezo zaidi kuhusu </w:t>
      </w:r>
      <w:r>
        <w:rPr>
          <w:lang w:val="sw_KE" w:bidi="sw_KE"/>
        </w:rPr>
        <w:t>wayahudi</w:t>
      </w:r>
      <w:r>
        <w:rPr>
          <w:lang w:val="sw_KE" w:bidi="sw_KE"/>
        </w:rPr>
        <w:t>, rejelea Faharasa Kuu.</w:t>
      </w:r>
    </w:p>
    <w:p>
      <w:pPr/>
      <w:r>
        <w:rPr>
          <w:lang w:val="sw_KE" w:bidi="sw_KE"/>
        </w:rPr>
      </w:r>
      <w:r>
        <w:rPr>
          <w:lang w:val="sw_KE" w:bidi="sw_KE"/>
        </w:rPr>
        <w:t xml:space="preserve">Walimu wa uongo pia hawapaswi kuzingatia amri za </w:t>
      </w:r>
      <w:r>
        <w:rPr>
          <w:b/>
          <w:lang w:val="sw_KE" w:bidi="sw_KE"/>
        </w:rPr>
        <w:t>watu</w:t>
      </w:r>
      <w:r>
        <w:rPr>
          <w:lang w:val="sw_KE" w:bidi="sw_KE"/>
        </w:rPr>
        <w:t xml:space="preserve"> ambao wanakataa ukweli. Amri hizi si amri, au maagizo, kutoka kwa Mungu, lakini sheria zilizotengenezwa na watu. Ukweli unamaanisha mafundisho ya Yesu. Tafsiri amri kama vile ulivyotumia katika vifungu vya awali na ukumbuke kwamba </w:t>
      </w:r>
      <w:r>
        <w:rPr>
          <w:lang w:val="sw_KE" w:bidi="sw_KE"/>
        </w:rPr>
        <w:t>amri</w:t>
      </w:r>
      <w:r>
        <w:rPr>
          <w:lang w:val="sw_KE" w:bidi="sw_KE"/>
        </w:rPr>
        <w:t xml:space="preserve"> ziko kwenye faharasa kuu.</w:t>
      </w:r>
    </w:p>
    <w:p>
      <w:pPr/>
      <w:r>
        <w:rPr>
          <w:lang w:val="sw_KE" w:bidi="sw_KE"/>
        </w:rPr>
      </w:r>
      <w:r>
        <w:rPr>
          <w:lang w:val="sw_KE" w:bidi="sw_KE"/>
        </w:rPr>
        <w:t xml:space="preserve">Kwa watu ambao ni </w:t>
      </w:r>
      <w:r>
        <w:rPr>
          <w:b/>
          <w:lang w:val="sw_KE" w:bidi="sw_KE"/>
        </w:rPr>
        <w:t>safi</w:t>
      </w:r>
      <w:r>
        <w:rPr>
          <w:lang w:val="sw_KE" w:bidi="sw_KE"/>
        </w:rPr>
        <w:t xml:space="preserve">, au safi mbele ya Mungu, mambo yote ni safi. Hii inamaanisha wanaruhusiwa kula na kunywa chakula chochote, na hakuna kitu kilichokatazwa kwao. Katika Agano la Kale, Mungu alitoa sheria nyingi za jinsi watu wake wanapaswa kujitenga na safi ili waweze kumwabudu Mungu. Sheria hizi ni pamoja na kuosha au kubadilisha nguo ili mtu huyo angeondoa kitu chochote chafu au kisicho safi kabla ya kuja kumwabudu Sasa, Paulo anasema kwamba watu hawahitaji kufuata sheria hizi za usafi tena kwa sababu watu ni safi kwa sababu ya uhusiano wao na Mungu, si kwa sababu ya kile wanachofanya. Kwa maelezo zaidi kuhusu </w:t>
      </w:r>
      <w:r>
        <w:rPr>
          <w:b/>
          <w:lang w:val="sw_KE" w:bidi="sw_KE"/>
        </w:rPr>
        <w:t>safi</w:t>
      </w:r>
      <w:r>
        <w:rPr>
          <w:lang w:val="sw_KE" w:bidi="sw_KE"/>
        </w:rPr>
        <w:t xml:space="preserve"> rejelea Faharasa Kuu.</w:t>
      </w:r>
    </w:p>
    <w:p>
      <w:pPr/>
      <w:r>
        <w:rPr>
          <w:lang w:val="sw_KE" w:bidi="sw_KE"/>
        </w:rPr>
      </w:r>
      <w:r>
        <w:rPr>
          <w:lang w:val="sw_KE" w:bidi="sw_KE"/>
        </w:rPr>
        <w:t xml:space="preserve">Simamia hapa na mjadili swali hili kama kikundi: Jadili jinsi utakavyotafsiri </w:t>
      </w:r>
      <w:r>
        <w:rPr>
          <w:b/>
          <w:lang w:val="sw_KE" w:bidi="sw_KE"/>
        </w:rPr>
        <w:t>safi</w:t>
      </w:r>
      <w:r>
        <w:rPr>
          <w:lang w:val="sw_KE" w:bidi="sw_KE"/>
        </w:rPr>
        <w:t xml:space="preserve"> katika lugha yenyu Ikiwa tayari umetafsiri neno hili katika kitabu kingine cha Biblia, tumia neno lile ambalo umetumia huko. Sitisha rekodi hii ya sauti hapa.</w:t>
      </w:r>
    </w:p>
    <w:p>
      <w:pPr/>
      <w:r>
        <w:rPr>
          <w:lang w:val="sw_KE" w:bidi="sw_KE"/>
        </w:rPr>
      </w:r>
      <w:r>
        <w:rPr>
          <w:lang w:val="sw_KE" w:bidi="sw_KE"/>
        </w:rPr>
        <w:t xml:space="preserve">Walimu wa uongo ni wapotovu, kumaanisha wanashawishiwa na uovu. Akili zao, au jinsi wanavyofikiri, zinashawishiwa na uovu. Dhamiri zao </w:t>
      </w:r>
      <w:r>
        <w:rPr>
          <w:b/>
          <w:lang w:val="sw_KE" w:bidi="sw_KE"/>
        </w:rPr>
        <w:t>zimeporomoka</w:t>
      </w:r>
      <w:r>
        <w:rPr>
          <w:lang w:val="sw_KE" w:bidi="sw_KE"/>
        </w:rPr>
        <w:t xml:space="preserve">, kumaanisha hawawezi kusimulia yaliyo sahihi na makosa. Mambo wanayofanya ni ya kuchukiza au ya kumchukiza Mungu, wanamasi Mungu, na hawawezi kufanya kitu chochote kizuri. Kwa maelezo zaidi kuhusu </w:t>
      </w:r>
      <w:r>
        <w:rPr>
          <w:b/>
          <w:lang w:val="sw_KE" w:bidi="sw_KE"/>
        </w:rPr>
        <w:t>dhamira</w:t>
      </w:r>
      <w:r>
        <w:rPr>
          <w:lang w:val="sw_KE" w:bidi="sw_KE"/>
        </w:rPr>
        <w:t>, rejelea Faharasa Kuu.</w:t>
      </w:r>
    </w:p>
    <w:p>
      <w:pPr/>
      <w:r>
        <w:rPr>
          <w:lang w:val="sw_KE" w:bidi="sw_KE"/>
        </w:rPr>
      </w:r>
      <w:r>
        <w:rPr>
          <w:b/>
          <w:lang w:val="sw_KE" w:bidi="sw_KE"/>
        </w:rPr>
        <w:t>Huu ndiyo mwisho wa rekodi.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p>
    <w:p>
      <w:pPr/>
      <w:r>
        <w:rPr>
          <w:lang w:val="sw_KE" w:bidi="sw_KE"/>
        </w:rPr>
      </w:r>
      <w:r>
        <w:rPr>
          <w:b/>
          <w:lang w:val="sw_KE" w:bidi="sw_KE"/>
        </w:rPr>
        <w:t>Huu ndiyo mwisho wa rekodi.</w:t>
      </w:r>
      <w:r>
        <w:rPr>
          <w:lang w:val="sw_KE" w:bidi="sw_KE"/>
        </w:rPr>
      </w:r>
      <w:r>
        <w:rPr>
          <w:lang w:val="sw_KE" w:bidi="sw_KE"/>
        </w:rPr>
      </w:r>
    </w:p>
    <w:p>
      <w:pPr/>
      <w:r>
        <w:rPr>
          <w:lang w:val="sw_KE" w:bidi="sw_KE"/>
        </w:rPr>
      </w:r>
    </w:p>
    <w:p>
      <w:pPr>
        <w:pStyle w:val="Heading2"/>
      </w:pPr>
      <w:r>
        <w:rPr>
          <w:lang w:val="sw_KE" w:bidi="sw_KE"/>
        </w:rPr>
        <w:t>Tito 2:1–10</w:t>
      </w:r>
      <w:r>
        <w:rPr>
          <w:lang w:val="sw_KE" w:bidi="sw_KE"/>
        </w:rPr>
      </w:r>
    </w:p>
    <w:p>
      <w:pPr>
        <w:pStyle w:val="Heading3"/>
      </w:pPr>
      <w:r>
        <w:rPr>
          <w:lang w:val="sw_KE" w:bidi="sw_KE"/>
        </w:rPr>
        <w:t>Sikiliza na Moyo</w:t>
      </w:r>
    </w:p>
    <w:p>
      <w:pPr/>
      <w:r>
        <w:rPr>
          <w:lang w:val="sw_KE" w:bidi="sw_KE"/>
        </w:rPr>
      </w:r>
      <w:r>
        <w:rPr>
          <w:lang w:val="sw_KE" w:bidi="sw_KE"/>
        </w:rPr>
        <w:t>Katika hatua hii, sikia Tito 2:1–10 na kuiweka katika mioyo mwenu.</w:t>
      </w:r>
    </w:p>
    <w:p>
      <w:pPr/>
      <w:r>
        <w:rPr>
          <w:lang w:val="sw_KE" w:bidi="sw_KE"/>
        </w:rPr>
      </w:r>
      <w:r>
        <w:rPr>
          <w:lang w:val="sw_KE" w:bidi="sw_KE"/>
        </w:rPr>
        <w:t>Sikiliza toleo la sauti la Tito 2:1–10 mara tatu, katika, tafsiri tatu tofauti, ikiwa inawezekana.</w:t>
      </w:r>
    </w:p>
    <w:p>
      <w:pPr/>
      <w:r>
        <w:rPr>
          <w:lang w:val="sw_KE" w:bidi="sw_KE"/>
        </w:rPr>
      </w:r>
      <w:r>
        <w:rPr>
          <w:lang w:val="sw_KE" w:bidi="sw_KE"/>
        </w:rPr>
        <w:t>Sitisha rekodi hii ya sauti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kifungu hiki? Sitisha rekodi hii ya sauti hapa.</w:t>
      </w:r>
    </w:p>
    <w:p>
      <w:pPr>
        <w:pStyle w:val="ListBullet"/>
        <w:spacing w:line="240" w:lineRule="auto"/>
        <w:ind w:left="720"/>
      </w:pPr>
      <w:r>
        <w:rPr>
          <w:lang w:val="sw_KE" w:bidi="sw_KE"/>
        </w:rPr>
      </w:r>
      <w:r>
        <w:rPr>
          <w:lang w:val="sw_KE" w:bidi="sw_KE"/>
        </w:rPr>
        <w:t>Je, hupendi au huelewi nini katika kifungu hiki? Sitisha rekodi hii ya sauti hapa.</w:t>
      </w:r>
    </w:p>
    <w:p>
      <w:pPr>
        <w:pStyle w:val="ListBullet"/>
        <w:spacing w:line="240" w:lineRule="auto"/>
        <w:ind w:left="720"/>
      </w:pPr>
      <w:r>
        <w:rPr>
          <w:lang w:val="sw_KE" w:bidi="sw_KE"/>
        </w:rPr>
      </w:r>
      <w:r>
        <w:rPr>
          <w:lang w:val="sw_KE" w:bidi="sw_KE"/>
        </w:rPr>
        <w:t>Ufahamu huu linatuambia nini kumhusu Mungu au Yesu? Sitisha rekodi hii ya sauti hapa.</w:t>
      </w:r>
    </w:p>
    <w:p>
      <w:pPr>
        <w:pStyle w:val="ListBullet"/>
        <w:spacing w:line="240" w:lineRule="auto"/>
        <w:ind w:left="720"/>
      </w:pPr>
      <w:r>
        <w:rPr>
          <w:lang w:val="sw_KE" w:bidi="sw_KE"/>
        </w:rPr>
      </w:r>
      <w:r>
        <w:rPr>
          <w:lang w:val="sw_KE" w:bidi="sw_KE"/>
        </w:rPr>
        <w:t>Ufahamu hii inatuambia nini kuhusu watu? Sitisha rekodi hii ya sauti hapa.</w:t>
      </w:r>
    </w:p>
    <w:p>
      <w:pPr>
        <w:pStyle w:val="ListBullet"/>
        <w:spacing w:line="240" w:lineRule="auto"/>
        <w:ind w:left="720"/>
      </w:pPr>
      <w:r>
        <w:rPr>
          <w:lang w:val="sw_KE" w:bidi="sw_KE"/>
        </w:rPr>
      </w:r>
      <w:r>
        <w:rPr>
          <w:lang w:val="sw_KE" w:bidi="sw_KE"/>
        </w:rPr>
        <w:t>Kifungu hiki kinaathirije maisha yetu ya kila siku? Sitisha rekodi hii ya sauti hapa.</w:t>
      </w:r>
    </w:p>
    <w:p>
      <w:pPr>
        <w:pStyle w:val="ListBullet"/>
        <w:spacing w:line="240" w:lineRule="auto"/>
        <w:ind w:left="720"/>
      </w:pPr>
      <w:r>
        <w:rPr>
          <w:lang w:val="sw_KE" w:bidi="sw_KE"/>
        </w:rPr>
      </w:r>
      <w:r>
        <w:rPr>
          <w:lang w:val="sw_KE" w:bidi="sw_KE"/>
        </w:rPr>
        <w:t>Je, unajua mtu anayehitaji kusikia ufahamu huu?</w:t>
      </w:r>
    </w:p>
    <w:p>
      <w:pPr/>
      <w:r>
        <w:rPr>
          <w:lang w:val="sw_KE" w:bidi="sw_KE"/>
        </w:rPr>
      </w:r>
      <w:r>
        <w:rPr>
          <w:b/>
          <w:lang w:val="sw_KE" w:bidi="sw_KE"/>
        </w:rPr>
        <w:t>Huu ndiyo mwisho wa rekodi.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Tito 2:1–10 katika tafsiri iliyo rahisi zaidi kueleweka.</w:t>
      </w:r>
    </w:p>
    <w:p>
      <w:pPr/>
      <w:r>
        <w:rPr>
          <w:lang w:val="sw_KE" w:bidi="sw_KE"/>
        </w:rPr>
      </w:r>
      <w:r>
        <w:rPr>
          <w:lang w:val="sw_KE" w:bidi="sw_KE"/>
        </w:rPr>
        <w:t>Paulo anaendelea barua yake kwa Tito katika Krete. Katika vifungu vilivyotangulia, Paulo alimwambia Tito kuhusu walimu wa uongo ambao waliwapotosha viongozi wa kanisa na kaya zima. Mafundisho haya ya uongo yaliwafanya watu wasifuate mafundisho ya Yesu. Sasa, Paulo anamwambia Tito mafundisho sahihi ya kutoa sehemu tofauti za kaya za kuamini katika Krete, ikiwa ni pamoja na wanaume wazee, wanawake wazee, wanawake wadogo, wanaume wadogo na watumwa. Mafundisho haya sahihi yanapaswa kusababisha tabia nzuri katika kaya.</w:t>
      </w:r>
    </w:p>
    <w:p>
      <w:pPr/>
      <w:r>
        <w:rPr>
          <w:lang w:val="sw_KE" w:bidi="sw_KE"/>
        </w:rPr>
      </w:r>
      <w:r>
        <w:rPr>
          <w:lang w:val="sw_KE" w:bidi="sw_KE"/>
        </w:rPr>
        <w:t xml:space="preserve">Simamia hapa na uangalie kama kikundi katika ramani ya kisiwa cha </w:t>
      </w:r>
      <w:r>
        <w:rPr>
          <w:b/>
          <w:lang w:val="sw_KE" w:bidi="sw_KE"/>
        </w:rPr>
        <w:t>Krete</w:t>
      </w:r>
      <w:r>
        <w:rPr>
          <w:lang w:val="sw_KE" w:bidi="sw_KE"/>
        </w:rPr>
        <w:t>. Sitisha rekodi hii ya sauti hapa.</w:t>
      </w:r>
    </w:p>
    <w:p>
      <w:pPr/>
      <w:r>
        <w:rPr>
          <w:lang w:val="sw_KE" w:bidi="sw_KE"/>
        </w:rPr>
      </w:r>
      <w:r>
        <w:rPr>
          <w:lang w:val="sw_KE" w:bidi="sw_KE"/>
        </w:rPr>
        <w:t>Paulo sasa anazungumza moja kwa moja na Tito na kutofautisha mafundisho ya Tito yenye afya na mafundisho ya uongo ambayo Paulo alijadili katika kifungu kilichotangulia. Watu katika Krete walikuwa na sifa ya kutenda kwa ukali, ikiwa ni pamoja na kunywa pombe sana na kuwa na uhusiano wa ngono nje ya ndoa. Paulo anataka waumini wa Kikrethani kuishi tofauti na watu katika Krete.</w:t>
      </w:r>
    </w:p>
    <w:p>
      <w:pPr/>
      <w:r>
        <w:rPr>
          <w:lang w:val="sw_KE" w:bidi="sw_KE"/>
        </w:rPr>
      </w:r>
      <w:r>
        <w:rPr>
          <w:lang w:val="sw_KE" w:bidi="sw_KE"/>
        </w:rPr>
        <w:t>Paulo anamwambia Tito kile cha kufundisha makundi tofauti ya waumini katika kanisa la Kikrethani. Paulo anaanza na watu wazee, ambayo huenda inamaanisha watu wenye umri wa zaidi ya miaka 50 au 60. Paulo anamwambia Tito wanaume wazee wanapaswa kuishi maisha yao kwa makini. Wanapaswa kujidhibiti, ambayo inamaanisha kwamba hawapaswi kufanya dhambi dhidi ya Mungu na wengine. Wanapaswa kutenda kwa njia ambayo wengine wanaheshimu. Wanaume wazee wanapaswa kuendelea kumwamini Yesu, au kuwa "imara katika imani." Wanapaswa kuendelea kuwapenda wengine, au kuwa "wenye upendo sana." Wanapaswa kuendelea kuvumilia au kuendelea kufanya mambo mema wakati ni ngumu, au kuwa "imara katika uwezo wao wa kuvumilia."</w:t>
      </w:r>
    </w:p>
    <w:p>
      <w:pPr/>
      <w:r>
        <w:rPr>
          <w:lang w:val="sw_KE" w:bidi="sw_KE"/>
        </w:rPr>
      </w:r>
      <w:r>
        <w:rPr>
          <w:lang w:val="sw_KE" w:bidi="sw_KE"/>
        </w:rPr>
        <w:t>Sitisha hapa na mjadili swali hili kama kikundi: Unafikiria mtu kuwa mtu mzee, mwanamke mzee, mwanamke mdogo, au mtu mdogo? Mtu mzee anafanya nini ili kuwafanya watu kumheshimu? Mwanamke mzee anafanya nini? Mwanamke mdogo anafanya nini? Vipi kuhusu mwanaume mdogo? Sitisha rekodi hii ya sauti hapa.</w:t>
      </w:r>
    </w:p>
    <w:p>
      <w:pPr/>
      <w:r>
        <w:rPr>
          <w:lang w:val="sw_KE" w:bidi="sw_KE"/>
        </w:rPr>
      </w:r>
      <w:r>
        <w:rPr>
          <w:lang w:val="sw_KE" w:bidi="sw_KE"/>
        </w:rPr>
        <w:t>Wanawake wa Krete wenye umri wa zaidi ya miaka 50 au 60 mara nyingi walifanya chochote walichotaka, ikiwa ni pamoja na kuwa na uhusiano wa ngono na mtu yeyote waliyemchagua au kunywa pombe sana. Badala ya kufanya mambo haya, wanawake wazee wanapaswa kuwa wa uchaji au kuishi kwa njia ambayo inaonyesha wanamheshimu na kumheshimu Mungu. Wanawake wazee hawapaswi kuwapiga wengine au kusema mambo ya kuumiza kuhusu watu wengine. Hawapaswi kuruhusu pombe kuwadhibiti, kumaanisha hawapaswi kunywa pombe sana. Wanawake wazee wanapaswa kuwafundisha au kuwafundisha wanawake wadogo katika kile ni kizuri kwa kuwa mfano mzuri au mfano na kuwapa ushauri mzuri. Mafunzo ya aina hii huenda yalitokea nyumbani na si mahali pa umma.</w:t>
      </w:r>
    </w:p>
    <w:p>
      <w:pPr/>
      <w:r>
        <w:rPr>
          <w:lang w:val="sw_KE" w:bidi="sw_KE"/>
        </w:rPr>
      </w:r>
      <w:r>
        <w:rPr>
          <w:lang w:val="sw_KE" w:bidi="sw_KE"/>
        </w:rPr>
        <w:t>Sitisha hapa na mjadili swali hili kama kikundi: Wanawake wadogo wanajifunza vipi kutoka kwa wanawake wazee katika utamaduni wenu? Mafunzo au mafundisho yanafanyika wapi na vipi? Sitisha rekodi hii ya sauti hapa.</w:t>
      </w:r>
    </w:p>
    <w:p>
      <w:pPr/>
      <w:r>
        <w:rPr>
          <w:lang w:val="sw_KE" w:bidi="sw_KE"/>
        </w:rPr>
      </w:r>
      <w:r>
        <w:rPr>
          <w:lang w:val="sw_KE" w:bidi="sw_KE"/>
        </w:rPr>
        <w:t>Wanawake wadogo huenda ni wanawake kati ya umri wa miaka 20 na 40, na wengi wa wanawake hawa wameoa na watoto. Paulo anataka wanawake wadogo ambao ni waumini kuacha kuishi kama watu katika utamaduni wa kawaida wa Kikrethani. Paulo hataki wasioamini katika Krete waona wanawake wakitenda vibaya na kisha kufuru au kuzungumza vibaya kuhusu ujumbe wa Mungu.</w:t>
      </w:r>
    </w:p>
    <w:p>
      <w:pPr/>
      <w:r>
        <w:rPr>
          <w:lang w:val="sw_KE" w:bidi="sw_KE"/>
        </w:rPr>
      </w:r>
      <w:r>
        <w:rPr>
          <w:lang w:val="sw_KE" w:bidi="sw_KE"/>
        </w:rPr>
        <w:t>Sitisha hapa na mjadili swali hili kama kikundi: Mtu anapotenda vibaya, kwa kawaida wengine wanafikiria nini kuhusu Mungu ambaye mtu anamfuata? Mtu anapowapenda watu wengine, kwa kawaida wengine wanafikiria nini kuhusu Mungu ambaye mtu anamfuata? Maisha na matendo ya mtu yanaashiria vipi kile wanachoamini kuhusu Mungu ambaye wanamfuata? Sitisha rekodi hii ya sauti hapa.</w:t>
      </w:r>
    </w:p>
    <w:p>
      <w:pPr/>
      <w:r>
        <w:rPr>
          <w:lang w:val="sw_KE" w:bidi="sw_KE"/>
        </w:rPr>
      </w:r>
      <w:r>
        <w:rPr>
          <w:lang w:val="sw_KE" w:bidi="sw_KE"/>
        </w:rPr>
        <w:t>Paulo anasema kwamba wanawake wazee wanapaswa kuwafundisha wanawake wadogo. Wanawake wadogo wanapaswa kuwapenda waume zao na watoto na kuwatunza. Wanapaswa kujidhibiti na kuwa safi kwa ngono, kumaanisha wanawake wadogo wanapaswa kuwa na uhusiano wa ngono na waume zao. Lazima pia watunze kaya yao vizuri, kuwa na fadhili kwa jinsi wanavyohusiana na watu wengine, na kuwatii waume zao. Hizi pia ni mambo yote ambayo mke bora katika utamaduni wa Kikrethani anapaswa kufanya.</w:t>
      </w:r>
    </w:p>
    <w:p>
      <w:pPr/>
      <w:r>
        <w:rPr>
          <w:lang w:val="sw_KE" w:bidi="sw_KE"/>
        </w:rPr>
      </w:r>
      <w:r>
        <w:rPr>
          <w:lang w:val="sw_KE" w:bidi="sw_KE"/>
        </w:rPr>
        <w:t>Wanaume wadogo huenda ni kati ya umri wa miaka 20 na 40. Tito anapaswa kuwa mfano kwa vijana kwa kuishi maisha ya kujidhibiti na kuwaonyesha jinsi ya kutenda wengine mema. Tito pia anapaswa kufundisha kwa uadilifu na heshima, kumaanisha mafundisho yake kuhusu Mungu yanapaswa kuwa waaminifu na wa heshima.</w:t>
      </w:r>
    </w:p>
    <w:p>
      <w:pPr/>
      <w:r>
        <w:rPr>
          <w:lang w:val="sw_KE" w:bidi="sw_KE"/>
        </w:rPr>
      </w:r>
      <w:r>
        <w:rPr>
          <w:lang w:val="sw_KE" w:bidi="sw_KE"/>
        </w:rPr>
        <w:t>Sitisha hapa na mjadili swali hili kama kikundi: Fikiria kuhusu mtu unayemjua ambaye anatenda kwa uadilifu, au kwa nia safi na uaminifu. Eleza mfano wa jinsi mtu huyo anavyofanya. Sitisha rekodi hii ya sauti hapa.</w:t>
      </w:r>
    </w:p>
    <w:p>
      <w:pPr/>
      <w:r>
        <w:rPr>
          <w:lang w:val="sw_KE" w:bidi="sw_KE"/>
        </w:rPr>
      </w:r>
      <w:r>
        <w:rPr>
          <w:lang w:val="sw_KE" w:bidi="sw_KE"/>
        </w:rPr>
        <w:t>Tito anapaswa kuwafundisha waumini kwa "hotuba ya sauti," au kwa maneno muhimu na ya kuaminika ambayo yanawatia moyo. Hakuna mtu anayepaswa kukosoa kile Tito anawafundisha waumini kwa sababu Tito anafundisha ujumbe wa kweli kuhusu Yesu. Ikiwa Tito anafundisha kwa njia hii nzuri, basi walimu wa uongo watajihisi aibu kwa kusema mambo mabaya kuhusu mafundisho ya Tito. Kama vile makundi mengine, hakuna mtu anayeweza kusema kitu chochote kibaya kuhusu waumini.</w:t>
      </w:r>
    </w:p>
    <w:p>
      <w:pPr/>
      <w:r>
        <w:rPr>
          <w:lang w:val="sw_KE" w:bidi="sw_KE"/>
        </w:rPr>
      </w:r>
      <w:r>
        <w:rPr>
          <w:lang w:val="sw_KE" w:bidi="sw_KE"/>
        </w:rPr>
        <w:t>Paulo anamwambia Tito kwamba waumini ambao ni watumwa wanapaswa kuwatii mabwana wao katika kila kitu. Wakati wa Paulo, watumwa wengine wa kaya walikuwa na sifa ya kuzungumza na mabwana wao au kuiba kutoka kwa mabwana wao. Watumwa wanapaswa kuwapendeza mabwana wao, hawapaswi kubishana na mabwana wao au kuiba pesa kutoka kwa mabwana wao, na wanapaswa kuwa waaminifu. Watumwa wanapaswa kuwatii mabwana wao ili katika kila kitu wanachofanya, waonyeshe uzuri wa mafundisho ya Mungu. Watu katika Krete huenda walikuwa wakitazama watumwa waumini kwa karibu ili kuona jinsi walivyotenda Kama vile makundi mengine ambayo Paulo anazungumzia, matendo ya watumwa wa kuamini yanapaswa kuwasaidia wasioamini kuona mafundisho mema ya Mungu. Paulo anasema mafundisho haya ni kutoka kwa Mungu Mwokozi wetu.</w:t>
      </w:r>
    </w:p>
    <w:p>
      <w:pPr/>
      <w:r>
        <w:rPr>
          <w:lang w:val="sw_KE" w:bidi="sw_KE"/>
        </w:rPr>
      </w:r>
      <w:r>
        <w:rPr>
          <w:b/>
          <w:lang w:val="sw_KE" w:bidi="sw_KE"/>
        </w:rPr>
        <w:t>Huu ndiyo mwisho wa rekodi.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Tito 2:1–10 katika tafsiri iliyo rahisi zaidi kueleweka.</w:t>
      </w:r>
    </w:p>
    <w:p>
      <w:pPr/>
      <w:r>
        <w:rPr>
          <w:lang w:val="sw_KE" w:bidi="sw_KE"/>
        </w:rPr>
      </w:r>
      <w:r>
        <w:rPr>
          <w:lang w:val="sw_KE" w:bidi="sw_KE"/>
        </w:rPr>
        <w:t xml:space="preserve">Katika hatua hii, kikundi kitafafanua sehemu, wahusika na mpangilio wa kifungu hiki. Kisha kikundi kitakuwa na taswira ya hiki kifungu. </w:t>
      </w:r>
    </w:p>
    <w:p>
      <w:pPr/>
      <w:r>
        <w:rPr>
          <w:lang w:val="sw_KE" w:bidi="sw_KE"/>
        </w:rPr>
      </w:r>
      <w:r>
        <w:rPr>
          <w:lang w:val="sw_KE" w:bidi="sw_KE"/>
        </w:rPr>
        <w:t>Hadithi hii ina sehemu 5.</w:t>
      </w:r>
    </w:p>
    <w:p>
      <w:pPr/>
      <w:r>
        <w:rPr>
          <w:lang w:val="sw_KE" w:bidi="sw_KE"/>
        </w:rPr>
      </w:r>
      <w:r>
        <w:rPr>
          <w:b/>
          <w:lang w:val="sw_KE" w:bidi="sw_KE"/>
        </w:rPr>
        <w:t>Katika sehemu ya kwanza:</w:t>
      </w:r>
      <w:r>
        <w:rPr>
          <w:lang w:val="sw_KE" w:bidi="sw_KE"/>
        </w:rPr>
        <w:t xml:space="preserve"> Paulo anatoa muhtasari wa kile Tito anapaswa kuwafundisha waumini.</w:t>
      </w:r>
    </w:p>
    <w:p>
      <w:pPr/>
      <w:r>
        <w:rPr>
          <w:lang w:val="sw_KE" w:bidi="sw_KE"/>
        </w:rPr>
      </w:r>
      <w:r>
        <w:rPr>
          <w:b/>
          <w:lang w:val="sw_KE" w:bidi="sw_KE"/>
        </w:rPr>
        <w:t>Katika sehemu ya pili:</w:t>
      </w:r>
      <w:r>
        <w:rPr>
          <w:lang w:val="sw_KE" w:bidi="sw_KE"/>
        </w:rPr>
        <w:t xml:space="preserve"> Paulo anamwambia Tito kile cha kuwafundisha waumini ambao ni wazee.</w:t>
      </w:r>
    </w:p>
    <w:p>
      <w:pPr/>
      <w:r>
        <w:rPr>
          <w:lang w:val="sw_KE" w:bidi="sw_KE"/>
        </w:rPr>
      </w:r>
      <w:r>
        <w:rPr>
          <w:b/>
          <w:lang w:val="sw_KE" w:bidi="sw_KE"/>
        </w:rPr>
        <w:t>Katika sehemu ya tatu:</w:t>
      </w:r>
      <w:r>
        <w:rPr>
          <w:lang w:val="sw_KE" w:bidi="sw_KE"/>
        </w:rPr>
        <w:t xml:space="preserve"> Paulo anamwambia Tito kile cha kuwafundisha waumini ambao ni wanawake wazee, na kile wanawake wazee wanapaswa kuwafundisha waumini ambao ni wanawake wadogo.</w:t>
      </w:r>
    </w:p>
    <w:p>
      <w:pPr/>
      <w:r>
        <w:rPr>
          <w:lang w:val="sw_KE" w:bidi="sw_KE"/>
        </w:rPr>
      </w:r>
      <w:r>
        <w:rPr>
          <w:b/>
          <w:lang w:val="sw_KE" w:bidi="sw_KE"/>
        </w:rPr>
        <w:t>Katika sehemu ya nne:</w:t>
      </w:r>
      <w:r>
        <w:rPr>
          <w:lang w:val="sw_KE" w:bidi="sw_KE"/>
        </w:rPr>
        <w:t xml:space="preserve"> Paulo anamwambia Tito kile cha kuwafundisha waumini ambao ni vijana. Paulo pia anamwambia Tito jinsi ya kuishi kama mfano kwa vijana ambao ni waumini.</w:t>
      </w:r>
    </w:p>
    <w:p>
      <w:pPr/>
      <w:r>
        <w:rPr>
          <w:lang w:val="sw_KE" w:bidi="sw_KE"/>
        </w:rPr>
      </w:r>
      <w:r>
        <w:rPr>
          <w:b/>
          <w:lang w:val="sw_KE" w:bidi="sw_KE"/>
        </w:rPr>
        <w:t>Katika sehemu ya tano:</w:t>
      </w:r>
      <w:r>
        <w:rPr>
          <w:lang w:val="sw_KE" w:bidi="sw_KE"/>
        </w:rPr>
        <w:t xml:space="preserve"> Paulo anamwambia Tito kile cha kuwafundisha waumini ambao ni watumwa.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Tito</w:t>
      </w:r>
    </w:p>
    <w:p>
      <w:pPr>
        <w:pStyle w:val="ListBullet"/>
        <w:spacing w:line="240" w:lineRule="auto"/>
        <w:ind w:left="720"/>
      </w:pPr>
      <w:r>
        <w:rPr>
          <w:lang w:val="sw_KE" w:bidi="sw_KE"/>
        </w:rPr>
      </w:r>
      <w:r>
        <w:rPr>
          <w:lang w:val="sw_KE" w:bidi="sw_KE"/>
        </w:rPr>
        <w:t>Wanaume wazee ambao ni waumini wa Krete</w:t>
      </w:r>
    </w:p>
    <w:p>
      <w:pPr>
        <w:pStyle w:val="ListBullet"/>
        <w:spacing w:line="240" w:lineRule="auto"/>
        <w:ind w:left="720"/>
      </w:pPr>
      <w:r>
        <w:rPr>
          <w:lang w:val="sw_KE" w:bidi="sw_KE"/>
        </w:rPr>
      </w:r>
      <w:r>
        <w:rPr>
          <w:lang w:val="sw_KE" w:bidi="sw_KE"/>
        </w:rPr>
        <w:t>Wanawake wazee ambao ni waumini wa Krete</w:t>
      </w:r>
    </w:p>
    <w:p>
      <w:pPr>
        <w:pStyle w:val="ListBullet"/>
        <w:spacing w:line="240" w:lineRule="auto"/>
        <w:ind w:left="720"/>
      </w:pPr>
      <w:r>
        <w:rPr>
          <w:lang w:val="sw_KE" w:bidi="sw_KE"/>
        </w:rPr>
      </w:r>
      <w:r>
        <w:rPr>
          <w:lang w:val="sw_KE" w:bidi="sw_KE"/>
        </w:rPr>
        <w:t>Wanawake wadogo ambao ni waumini wa Krete</w:t>
      </w:r>
    </w:p>
    <w:p>
      <w:pPr>
        <w:pStyle w:val="ListBullet"/>
        <w:spacing w:line="240" w:lineRule="auto"/>
        <w:ind w:left="720"/>
      </w:pPr>
      <w:r>
        <w:rPr>
          <w:lang w:val="sw_KE" w:bidi="sw_KE"/>
        </w:rPr>
      </w:r>
      <w:r>
        <w:rPr>
          <w:lang w:val="sw_KE" w:bidi="sw_KE"/>
        </w:rPr>
        <w:t>Wanaume vijana ambao ni waumini wa Krete</w:t>
      </w:r>
    </w:p>
    <w:p>
      <w:pPr>
        <w:pStyle w:val="ListBullet"/>
        <w:spacing w:line="240" w:lineRule="auto"/>
        <w:ind w:left="720"/>
      </w:pPr>
      <w:r>
        <w:rPr>
          <w:lang w:val="sw_KE" w:bidi="sw_KE"/>
        </w:rPr>
      </w:r>
      <w:r>
        <w:rPr>
          <w:lang w:val="sw_KE" w:bidi="sw_KE"/>
        </w:rPr>
        <w:t>Wapinzani wa Tito</w:t>
      </w:r>
    </w:p>
    <w:p>
      <w:pPr>
        <w:pStyle w:val="ListBullet"/>
        <w:spacing w:line="240" w:lineRule="auto"/>
        <w:ind w:left="720"/>
      </w:pPr>
      <w:r>
        <w:rPr>
          <w:lang w:val="sw_KE" w:bidi="sw_KE"/>
        </w:rPr>
      </w:r>
      <w:r>
        <w:rPr>
          <w:lang w:val="sw_KE" w:bidi="sw_KE"/>
        </w:rPr>
        <w:t>Watumwa ambao ni waumini katika Krete</w:t>
      </w:r>
    </w:p>
    <w:p>
      <w:pPr>
        <w:pStyle w:val="ListBullet"/>
        <w:spacing w:line="240" w:lineRule="auto"/>
        <w:ind w:left="720"/>
      </w:pPr>
      <w:r>
        <w:rPr>
          <w:lang w:val="sw_KE" w:bidi="sw_KE"/>
        </w:rPr>
      </w:r>
      <w:r>
        <w:rPr>
          <w:lang w:val="sw_KE" w:bidi="sw_KE"/>
        </w:rPr>
        <w:t>Mabwana</w:t>
      </w:r>
    </w:p>
    <w:p>
      <w:pPr>
        <w:pStyle w:val="ListBullet"/>
        <w:spacing w:line="240" w:lineRule="auto"/>
        <w:ind w:left="720"/>
      </w:pPr>
      <w:r>
        <w:rPr>
          <w:lang w:val="sw_KE" w:bidi="sw_KE"/>
        </w:rPr>
      </w:r>
      <w:r>
        <w:rPr>
          <w:lang w:val="sw_KE" w:bidi="sw_KE"/>
        </w:rPr>
        <w:t>Wasioamini katika Krete</w:t>
      </w:r>
    </w:p>
    <w:p>
      <w:pPr/>
      <w:r>
        <w:rPr>
          <w:lang w:val="sw_KE" w:bidi="sw_KE"/>
        </w:rPr>
      </w:r>
      <w:r>
        <w:rPr>
          <w:lang w:val="sw_KE" w:bidi="sw_KE"/>
        </w:rPr>
        <w:t>Kama kikundi zingatia sehemu hizi katika mpangilio wa kifungu:</w:t>
      </w:r>
    </w:p>
    <w:p>
      <w:pPr/>
      <w:r>
        <w:rPr>
          <w:lang w:val="sw_KE" w:bidi="sw_KE"/>
        </w:rPr>
      </w:r>
      <w:r>
        <w:rPr>
          <w:lang w:val="sw_KE" w:bidi="sw_KE"/>
        </w:rPr>
        <w:t>Katika sehemu ya kwanza ya kifungu hiki, ni muhimu kukumbuka kwamba kifungu kilichotangulia kilikuwa kuhusu walimu wa uongo. Sasa, Paulo anaonyesha tofauti kubwa kati ya walimu hao wa uongo na Tito. Paulo pia anaonyesha tofauti kubwa kati ya jinsi wasioamini wanavyotenda na jinsi waumini wanapaswa kutenda Sasa Paulo anazungumza moja kwa moja na Tito kuhusu jinsi Tito anapaswa kuwafundisha waumini.</w:t>
      </w:r>
    </w:p>
    <w:p>
      <w:pPr/>
      <w:r>
        <w:rPr>
          <w:lang w:val="sw_KE" w:bidi="sw_KE"/>
        </w:rPr>
      </w:r>
      <w:r>
        <w:rPr>
          <w:lang w:val="sw_KE" w:bidi="sw_KE"/>
        </w:rPr>
        <w:t>Komea hapa na mjadili hii kama kikundi: Fikiria kuhusu jinsi ninyi na timu yako mnaweza kuonyesha tofauti hii yenye nguvu mwanzoni mwa kifungu. Sitisha rekodi hii ya sauti hapa.</w:t>
      </w:r>
    </w:p>
    <w:p>
      <w:pPr/>
      <w:r>
        <w:rPr>
          <w:lang w:val="sw_KE" w:bidi="sw_KE"/>
        </w:rPr>
      </w:r>
      <w:r>
        <w:rPr>
          <w:lang w:val="sw_KE" w:bidi="sw_KE"/>
        </w:rPr>
        <w:t>Kumbuka kifungu hiki ni kuhusu kile Tito anapaswa kufundisha makundi tofauti ya waumini. Paulo anaanza na watu wazee, ambao huenda ni viongozi katika jamii na wanaoheshimika sana. Inafuata ni wanawake wazee, ambao pia wanaheshimika. Kisha, Paulo anasema kile wanawake wazee wanapaswa kuwafundisha wanawake wadogo, na kuishia na wanaume wadogo na watumwa. Watumwa huenda ni watu wanaoheshimika zaidi katika jamii. Paulo anataka tabia ya waumini wote kuonyesha mafundisho ya kweli kuhusu Yesu.</w:t>
      </w:r>
    </w:p>
    <w:p>
      <w:pPr/>
      <w:r>
        <w:rPr>
          <w:lang w:val="sw_KE" w:bidi="sw_KE"/>
        </w:rPr>
      </w:r>
      <w:r>
        <w:rPr>
          <w:lang w:val="sw_KE" w:bidi="sw_KE"/>
        </w:rPr>
        <w:t>Katika sehemu ya pili ya kifungu hiki, Paulo anamwambia Tito kile anapaswa kuwafundisha waumini ambao ni watu wazee. Kumbuka kwamba wanaume wazee huenda ni wanaume wenye umri wa zaidi ya miaka 50 au 60. Kwanza, Paulo anamwambia Tito sifa tatu kuu ambazo wanaume wazee ambao ni waumini wanapaswa kuwa nao. Wanaume wazee wanapaswa kuwa na busara, au kutazama maisha yao kwa makini. Katika lugha ya asili, kuwa na busara mara nyingi inamaanisha kutokunywa pombe sana, lakini pia inaweza kumaanisha kutopoteza udhibiti kwa njia zingine. Wanapaswa kustahili heshima kutoka kwa wengine na kujidhibiti. Kumbuka kwamba hizi ni sawa na sifa ambazo Paulo alimpa kwa mtu ambaye angeweza kuwa kiongozi wa kanisa.</w:t>
      </w:r>
    </w:p>
    <w:p>
      <w:pPr/>
      <w:r>
        <w:rPr>
          <w:lang w:val="sw_KE" w:bidi="sw_KE"/>
        </w:rPr>
      </w:r>
      <w:r>
        <w:rPr>
          <w:lang w:val="sw_KE" w:bidi="sw_KE"/>
        </w:rPr>
        <w:t>Kisha, Paulo anasema wanaume wazee wanapaswa kuwa wenye nguvu katika imani, kwa upendo, na uvumilivu, kumaanisha kwamba wanapaswa kumwamini Yesu, kuwapenda wengine, na kuendelea kumfuata Yesu hata wakati inakuwa vigumu.</w:t>
      </w:r>
    </w:p>
    <w:p>
      <w:pPr/>
      <w:r>
        <w:rPr>
          <w:lang w:val="sw_KE" w:bidi="sw_KE"/>
        </w:rPr>
      </w:r>
      <w:r>
        <w:rPr>
          <w:lang w:val="sw_KE" w:bidi="sw_KE"/>
        </w:rPr>
        <w:t>Komea hapa na mjadili swali hili kama kikundi: Jadili jinsi utakavyoelezea jinsi wanaume wazee wanapaswa kutenda. Sitisha rekodi hii ya sauti hapa.</w:t>
      </w:r>
    </w:p>
    <w:p>
      <w:pPr/>
      <w:r>
        <w:rPr>
          <w:lang w:val="sw_KE" w:bidi="sw_KE"/>
        </w:rPr>
      </w:r>
      <w:r>
        <w:rPr>
          <w:lang w:val="sw_KE" w:bidi="sw_KE"/>
        </w:rPr>
        <w:t>Katika sehemu ya tatu ya kifungu hiki, Paulo anajadili kile Tito anapaswa kuwafundisha waumini ambao ni wanawake wazee. Wanawake wazee huenda ni wanawake wenye umri wa zaidi ya miaka 50 au 60. Kumbuka kwamba Paulo anamwambia Tito kile wanawake wazee wanapaswa kuwafundisha wanawake wadogo. Paulo anaonyesha kwamba maagizo kwa wanawake wazee ni sawa na maagizo ya wanaume wazee.</w:t>
      </w:r>
    </w:p>
    <w:p>
      <w:pPr/>
      <w:r>
        <w:rPr>
          <w:lang w:val="sw_KE" w:bidi="sw_KE"/>
        </w:rPr>
      </w:r>
      <w:r>
        <w:rPr>
          <w:lang w:val="sw_KE" w:bidi="sw_KE"/>
        </w:rPr>
        <w:t>Sitisha hapa na mjadili swali hili kama kikundi: Unaposema kuhusu jinsi unavyofundisha kikundi kimoja cha watu mambo yale kama unavyofundisha kikundi kingine cha watu, unaunganisha vipi seti hizi mbili za mawazo ambayo ni sawa katika lugha yako? Sitisha rekodi hii ya sauti hapa.</w:t>
      </w:r>
    </w:p>
    <w:p>
      <w:pPr/>
      <w:r>
        <w:rPr>
          <w:lang w:val="sw_KE" w:bidi="sw_KE"/>
        </w:rPr>
      </w:r>
      <w:r>
        <w:rPr>
          <w:lang w:val="sw_KE" w:bidi="sw_KE"/>
        </w:rPr>
        <w:t>Kumbuka Paulo anamwambia Tito mambo mawili ambayo wanawake wazee wanapaswa kufanya, na mambo mawili wanawake wazee hawapaswi kufanya. Ilikuwa ya kawaida wakati wa Paulo kuweka sifa mbili hasi kati ya sifa mbili chanya. Sifa ya kwanza chanya ni kwamba lazima wawe na heshima na kuishi kwa njia ambayo inaonyesha wanamheshimu na kumheshimu Mungu. Watu wanaosikiliza barua hii wangejua neno "mchungu" ilikuwa jinsi walivyozungumza kuhusu watu wanaotumikia katika maeneo ya kidini katika Krete. Sifa ya kwanza hasi ni kwamba hawapaswi kuwapiga wengine, kumaanisha hawapaswi kusema mambo ya kuumiza kuhusu watu wengine. Sifa ya pili hasi ni hawapaswi kunywa pombe sana. Mwishowe, sifa nyingine chanya ni wanapaswa kuwafundisha wanawake wadogo ambao ni waumini wa tabia nzuri.</w:t>
      </w:r>
    </w:p>
    <w:p>
      <w:pPr/>
      <w:r>
        <w:rPr>
          <w:lang w:val="sw_KE" w:bidi="sw_KE"/>
        </w:rPr>
      </w:r>
      <w:r>
        <w:rPr>
          <w:lang w:val="sw_KE" w:bidi="sw_KE"/>
        </w:rPr>
        <w:t>Sitisha hapa na mjadili swali hili kama kikundi: Jaribu kuorodhesha mambo mema ambayo watu wanapaswa kufanya, na mambo mabaya ambayo watu hawapaswi kufanya. Zingatia jinsi unavyoorodhesha mambo haya. Ni utaratibu gani wa kuzungumza kuhusu sifa chanya na hasi katika lugha yenu? Sitisha rekodi hii ya sauti hapa.</w:t>
      </w:r>
    </w:p>
    <w:p>
      <w:pPr/>
      <w:r>
        <w:rPr>
          <w:lang w:val="sw_KE" w:bidi="sw_KE"/>
        </w:rPr>
      </w:r>
      <w:r>
        <w:rPr>
          <w:lang w:val="sw_KE" w:bidi="sw_KE"/>
        </w:rPr>
        <w:t>Maelezo ya Paulo ya wanawake wazee "kuwafundisha" wanawake wadogo yangewakumbusha wasikilizaji wazo la kumwamsha mtu au kumrudisha kwenye fahamu zao. Waumini ambao ni wanawake wadogo huenda hawaishi kulingana na sifa ambazo Paulo anamweleza Tito. Kwa hivyo, wanawake wazee walihitaji "kuamsha" wanawake wadogo jinsi wanavyopaswa kuishi.</w:t>
      </w:r>
    </w:p>
    <w:p>
      <w:pPr/>
      <w:r>
        <w:rPr>
          <w:lang w:val="sw_KE" w:bidi="sw_KE"/>
        </w:rPr>
      </w:r>
      <w:r>
        <w:rPr>
          <w:lang w:val="sw_KE" w:bidi="sw_KE"/>
        </w:rPr>
        <w:t>Sitisha hapa na mjadili swali hili kama kikundi: Unawezaje kuwasiliana bora wazo la "kutambua " au "kuanza kufanya mambo sahihi" katika lugha yenu? Sitisha rekodi hii ya sauti hapa.</w:t>
      </w:r>
    </w:p>
    <w:p>
      <w:pPr/>
      <w:r>
        <w:rPr>
          <w:lang w:val="sw_KE" w:bidi="sw_KE"/>
        </w:rPr>
      </w:r>
      <w:r>
        <w:rPr>
          <w:lang w:val="sw_KE" w:bidi="sw_KE"/>
        </w:rPr>
        <w:t>Wanawake wazee wanapaswa kuwafundisha wanawake wadogo ili wanawake wadogo waweze kujifunza jinsi ya kuwapenda waume zao na watoto vizuri. Paulo anatoa maagizo sawa kwa wanawake wadogo kama anavyowapa wanaume wazee. Paulo anasema wanapaswa kuwa na busara, au kutazama maisha yao kwa makini. Wanawake wadogo pia wanapaswa kuwa safi wa ngono, kutunza kaya zao, kuwa fadhili kwa wengine, na kuwatii waume zao. Kumbuka kwamba sababu ya wanawake wadogo wanapaswa kuishi kwa njia hii ni ili hakuna mtu atakayeweza kuzungumza uovu kuhusu neno la Mungu.</w:t>
      </w:r>
    </w:p>
    <w:p>
      <w:pPr/>
      <w:r>
        <w:rPr>
          <w:lang w:val="sw_KE" w:bidi="sw_KE"/>
        </w:rPr>
      </w:r>
      <w:r>
        <w:rPr>
          <w:lang w:val="sw_KE" w:bidi="sw_KE"/>
        </w:rPr>
        <w:t>Sitisha hapa na mjadili swali hili kama kikundi: Hii ni mandhari inayorudiwa katika kifungu hiki, kwamba waumini wanapaswa kuishi kwa njia fulani ili watu wasizungumza vibaya au kuwavunja mambo kuhusu Mungu au kuhusu wao. Zungumza kuhusu jinsi utakavyoamuru sehemu hii. Je, sababu ya tabia nzuri inapaswa kuwa kabla au baada ya kuelezea kile wanawake wazee wanapaswa kufanya na kile wanawake wazee wanapaswa kuwafundisha wanawake wadogo? Sitisha rekodi hii ya sauti hapa.</w:t>
      </w:r>
    </w:p>
    <w:p>
      <w:pPr/>
      <w:r>
        <w:rPr>
          <w:lang w:val="sw_KE" w:bidi="sw_KE"/>
        </w:rPr>
      </w:r>
      <w:r>
        <w:rPr>
          <w:lang w:val="sw_KE" w:bidi="sw_KE"/>
        </w:rPr>
        <w:t>Katika sehemu ya nne ya kifungu hiki, Paulo anamwambia Tito kile cha kuwafundisha waumini ambao ni vijana. Wanaume wadogo huenda ni kati ya umri wa miaka 20 na 40. Maagizo ya Paulo kwa wanaume wadogo ni sawa na maagizo yake kwa wanaume wazee na wanawake wazee. Paulo anasema wanaume wadogo wanapaswa kuwa na busara au kujidhibiti katika kila kitu, ambayo ni maelezo sawa na Paulo aliyotumia katika kuzungumza kuhusu wanaume wazee na wanawake wadogo. Labda Paulo anasema kwamba vijana wanapaswa kutenda kwa hekima katika kila kitu wanachofanya, au kwamba Tito anapaswa kutenda kwa hekima katika kila kitu anachofanya.</w:t>
      </w:r>
    </w:p>
    <w:p>
      <w:pPr/>
      <w:r>
        <w:rPr>
          <w:lang w:val="sw_KE" w:bidi="sw_KE"/>
        </w:rPr>
      </w:r>
      <w:r>
        <w:rPr>
          <w:lang w:val="sw_KE" w:bidi="sw_KE"/>
        </w:rPr>
        <w:t>Paulo anamwambia Tito "wewe mwenyewe" anapaswa kuwa mfano kwa vijana ambao ni waumini. Hii ni tofauti na maagizo ya Paulo awali kwa sababu sasa Paulo anazungumza moja kwa moja na Tito kuhusu tabia ya Tito, na hasimulii jinsi wanaume wazee, wanawake wazee, na wanawake wadogo wanapaswa kutenda.</w:t>
      </w:r>
    </w:p>
    <w:p>
      <w:pPr/>
      <w:r>
        <w:rPr>
          <w:lang w:val="sw_KE" w:bidi="sw_KE"/>
        </w:rPr>
      </w:r>
      <w:r>
        <w:rPr>
          <w:lang w:val="sw_KE" w:bidi="sw_KE"/>
        </w:rPr>
        <w:t>Sitisha hapa na mjadili swali hili kama kikundi: Unasisitiza vipi kwamba unazungumza moja kwa moja na mtu mwingine katika lugha yenu? Sitisha rekodi hii ya sauti hapa.</w:t>
      </w:r>
    </w:p>
    <w:p>
      <w:pPr/>
      <w:r>
        <w:rPr>
          <w:lang w:val="sw_KE" w:bidi="sw_KE"/>
        </w:rPr>
      </w:r>
      <w:r>
        <w:rPr>
          <w:lang w:val="sw_KE" w:bidi="sw_KE"/>
        </w:rPr>
        <w:t>Tito anapaswa kuweka mfano, na Paulo anaendelea kuelezea jinsi. Tito anapaswa kufundisha kwa uadilifu na heshima na kutumia maneno ya kuaminika ili kuwatia moyo waumini.</w:t>
      </w:r>
    </w:p>
    <w:p>
      <w:pPr/>
      <w:r>
        <w:rPr>
          <w:lang w:val="sw_KE" w:bidi="sw_KE"/>
        </w:rPr>
      </w:r>
      <w:r>
        <w:rPr>
          <w:lang w:val="sw_KE" w:bidi="sw_KE"/>
        </w:rPr>
        <w:t>Komea hapa na mjadili swali hili kama kikundi: Jadili jinsi utakavyoelezea kila moja ya sifa ambazo Tito anapaswa kuwa nao. Sitisha rekodi hii ya sauti hapa.</w:t>
      </w:r>
    </w:p>
    <w:p>
      <w:pPr/>
      <w:r>
        <w:rPr>
          <w:lang w:val="sw_KE" w:bidi="sw_KE"/>
        </w:rPr>
      </w:r>
      <w:r>
        <w:rPr>
          <w:lang w:val="sw_KE" w:bidi="sw_KE"/>
        </w:rPr>
        <w:t>Sababu ya Tito anapaswa kuishi kwa njia hii na kufundisha kwa njia hii ni kwa sababu hakuna mtu atakayeweza kumkosoa Tito. Mtu yeyote anayempinga Tito, ama kutoka ndani ya kanisa au kutoka nje ya kanisa, ataiaibika wakati watakapoona tabia nzuri ya Tito na mafundisho sahihi. Hii ni sawa na jinsi Paulo alivyosema waumini wanapaswa kuwa na tabia nzuri ili wasimvunje Mungu. Kuvunja Mungu inamaanisha watu wanasema vibaya kuhusu Mungu au waumini. Katika sehemu hii, wapinzani wa Tito watajitambulisha na kuaibika kuhusu tabia yao kwa sababu hawatakuwa na kitu chochote kibaya cha kusema kuhusu waumini.</w:t>
      </w:r>
    </w:p>
    <w:p>
      <w:pPr/>
      <w:r>
        <w:rPr>
          <w:lang w:val="sw_KE" w:bidi="sw_KE"/>
        </w:rPr>
      </w:r>
      <w:r>
        <w:rPr>
          <w:lang w:val="sw_KE" w:bidi="sw_KE"/>
        </w:rPr>
        <w:t>Komea hapa na mjadili swali hili kama kikundi: Jadili jinsi utakavyoamuru mafundisho katika sehemu hii. Ni mahali gani bora zaidi ya kuweka mafundisho ya vijana na sifa ambazo Tito lazima awe nao? Unapaswa kuweka wapi sababu ya tabia nzuri ya Tito na mafundisho mema? Sitisha rekodi hii ya sauti hapa.</w:t>
      </w:r>
    </w:p>
    <w:p>
      <w:pPr/>
      <w:r>
        <w:rPr>
          <w:lang w:val="sw_KE" w:bidi="sw_KE"/>
        </w:rPr>
      </w:r>
      <w:r>
        <w:rPr>
          <w:lang w:val="sw_KE" w:bidi="sw_KE"/>
        </w:rPr>
        <w:t>Katika sehemu ya tano ya kifungu hiki, Paulo anawaambia waumini ambao ni watumwa kuwatii mabwana wao katika kila kitu. Paulo anaweza kumaanisha kwamba watumwa wanapaswa kuwafurahisha mabwana wao kwa kutii kila kitu mabwana wao wanawauliza. Watumwa wanapaswa kuwatii mabwana wao kwa kufanya mambo mawili, na kwa kuepuka mambo mawili. Mfano huu ni ule ambao Paulo alitumia katika kutoa sifa chanya na hasi wanawake wazee wanapaswa kuwa nao. Watumwa wa kwanza wenye ubora mzuri wanapaswa kuwa na ni lazima wafanye kile bwana wao anataka. Tafsiri zingine zinasema watumwa lazima wafurahi au kuwaheshimu mabwana wao. Sifa ya kwanza hasi ni kwamba watumwa hawapaswi kubishana au kuzungumza na mabwana wao. Kumbuka ilikuwa ya kawaida kwa watumwa kuwa na sifa ya kuzungumza tena na mabwana wao. Sifa ya pili hasi ni watumwa lazima wasiibe kutoka kwa mabwana wao. Watumwa mara nyingi walinunua vitu kwa ajili ya mabwana wao, na Paulo hakutaka watumwa kuweka pesa yoyote ya bwana wao. Mwishowe, sifa nyingine chanya ni kwa watumwa kuonyesha imani yote njema, kumaanisha ni waaminifu na waaminifu.</w:t>
      </w:r>
    </w:p>
    <w:p>
      <w:pPr/>
      <w:r>
        <w:rPr>
          <w:lang w:val="sw_KE" w:bidi="sw_KE"/>
        </w:rPr>
      </w:r>
      <w:r>
        <w:rPr>
          <w:lang w:val="sw_KE" w:bidi="sw_KE"/>
        </w:rPr>
        <w:t>Sitisha hapa na mjadili swali hili kama kikundi: Jadili jinsi utakavyozungumza kuhusu sifa tofauti ambazo watumwa wa waumini wanapaswa kuwa nao. Sitisha rekodi hii ya sauti hapa.</w:t>
      </w:r>
    </w:p>
    <w:p>
      <w:pPr/>
      <w:r>
        <w:rPr>
          <w:lang w:val="sw_KE" w:bidi="sw_KE"/>
        </w:rPr>
      </w:r>
      <w:r>
        <w:rPr>
          <w:lang w:val="sw_KE" w:bidi="sw_KE"/>
        </w:rPr>
        <w:t>Sehemu ya mwisho ya sehemu hii ni sehemu muhimu zaidi ya kifungu kizima. Paulo anasema kusudi la watumwa, na waumini wote, kutenda kulingana na maagizo haya ni ili waonyeshe jinsi neno la Mungu lilivyo la kuvutia. Hii haimaanishi mafundisho ya Mungu si mazuri tayari, lakini kwamba wasioamini wataona tabia ya waumini na kutambua jinsi mafundisho ya Mungu yalivyo nzuri. Paulo anamwita Mungu "Mwokozi wetu," ambayo inamaanisha Mungu ndiye anayewaokoa watu. Kumbuka kwamba hii ni njia ile ambayo Paulo alizungumza kuhusu Mungu mwanzoni mwa barua kwa Tito.</w:t>
      </w:r>
    </w:p>
    <w:p>
      <w:pPr/>
      <w:r>
        <w:rPr>
          <w:lang w:val="sw_KE" w:bidi="sw_KE"/>
        </w:rPr>
      </w:r>
      <w:r>
        <w:rPr>
          <w:lang w:val="sw_KE" w:bidi="sw_KE"/>
        </w:rPr>
        <w:t>Sasa, kikundi kinapaswa kuwa na ubao wa hadithi, kuteka, au kutumia vitu ili kupata taswira ya kifungu na kitendo ndani yake. Chagua watu, michoro, au vitu kuwakilisha kila moja ya wahusika.</w:t>
      </w:r>
    </w:p>
    <w:p>
      <w:pPr/>
      <w:r>
        <w:rPr>
          <w:lang w:val="sw_KE" w:bidi="sw_KE"/>
        </w:rPr>
      </w:r>
      <w:r>
        <w:rPr>
          <w:lang w:val="sw_KE" w:bidi="sw_KE"/>
        </w:rPr>
        <w:t>Unapoanza kusimulia tena hadithi katika mistari hii, Paulo anamwambia Tito awapa waumini mafundisho sahihi kuhusu Yesu. Mafundisho haya sahihi yanapaswa kusababisha tabia sahihi.</w:t>
      </w:r>
    </w:p>
    <w:p>
      <w:pPr/>
      <w:r>
        <w:rPr>
          <w:lang w:val="sw_KE" w:bidi="sw_KE"/>
        </w:rPr>
      </w:r>
      <w:r>
        <w:rPr>
          <w:lang w:val="sw_KE" w:bidi="sw_KE"/>
        </w:rPr>
        <w:t>Tengeneza makundi 7 ya watu: kuwaamini wanaume wazee, kuwaamini wanawake wazee, kuwaamini wanawake wadogo, kuwaamini wanaume wadogo, waamini watumwa, wapinzani wa Tito, na wasioamini katika Krete. Wakati wote ambao Tito anafundisha, wapinzani wa Tito na wasio waumini wanapaswa kuwa wakitazama matendo ya waumini.</w:t>
      </w:r>
    </w:p>
    <w:p>
      <w:pPr/>
      <w:r>
        <w:rPr>
          <w:lang w:val="sw_KE" w:bidi="sw_KE"/>
        </w:rPr>
      </w:r>
      <w:r>
        <w:rPr>
          <w:lang w:val="sw_KE" w:bidi="sw_KE"/>
        </w:rPr>
        <w:t>Tito anapaswa kuwageukia wanaume wazee na kuwafundisha kuwa na udhibiti wao wenyewe, wanastahili heshima, na kujidhibiti. Wanaume wazee wanapaswa kuwa wazima katika imani, kwa upendo, na kwa uvumilivu.</w:t>
      </w:r>
    </w:p>
    <w:p>
      <w:pPr/>
      <w:r>
        <w:rPr>
          <w:lang w:val="sw_KE" w:bidi="sw_KE"/>
        </w:rPr>
      </w:r>
      <w:r>
        <w:rPr>
          <w:lang w:val="sw_KE" w:bidi="sw_KE"/>
        </w:rPr>
        <w:t>Tito anapaswa kuwageukia wanawake wazee na kuwafundisha kuwa wa uchaji jinsi wanavyoishi, si kuwasingizia wengine, na si kunywa pombe sana.</w:t>
      </w:r>
    </w:p>
    <w:p>
      <w:pPr/>
      <w:r>
        <w:rPr>
          <w:lang w:val="sw_KE" w:bidi="sw_KE"/>
        </w:rPr>
      </w:r>
      <w:r>
        <w:rPr>
          <w:lang w:val="sw_KE" w:bidi="sw_KE"/>
        </w:rPr>
        <w:t>Sasa wanawake wazee wanapaswa kugeukia wanawake wadogo. Wanawake wazee pia wanapaswa kuwafundisha wanawake wadogo kwa kile kizuri ili wanawake wadogo wawapenda waume zao na watoto. Wanawake wadogo wanapaswa kujidhibiti wenyewe, kuwa safi, kutunza kaya zao, kuwa fadhili kwa wengine, na kuwatii waume zao. Wanawake wadogo wanapaswa kutenda kwa njia hii ili hakuna mtu atakayezungumza uovu kuhusu neno la Mungu.</w:t>
      </w:r>
    </w:p>
    <w:p>
      <w:pPr/>
      <w:r>
        <w:rPr>
          <w:lang w:val="sw_KE" w:bidi="sw_KE"/>
        </w:rPr>
      </w:r>
      <w:r>
        <w:rPr>
          <w:lang w:val="sw_KE" w:bidi="sw_KE"/>
        </w:rPr>
        <w:t>Tito anapaswa kuwageukia wanaume wadogo na kuwafundisha kujizuia. Paulo pia anamwambia Tito kuwa mfano kwa vijana katika matendo yake mema. Tito anapaswa kufundisha kwa uadilifu na heshima, kwa kutumia maneno ya kuaminika ili hakuna mtu anayeweza kumkosoa.</w:t>
      </w:r>
    </w:p>
    <w:p>
      <w:pPr/>
      <w:r>
        <w:rPr>
          <w:lang w:val="sw_KE" w:bidi="sw_KE"/>
        </w:rPr>
      </w:r>
      <w:r>
        <w:rPr>
          <w:lang w:val="sw_KE" w:bidi="sw_KE"/>
        </w:rPr>
        <w:t>Sasa waonyeshe wapinzani wa Tito wanaona aibu, kwa sababu hakuna kitu kibaya cha kusema kuhusu Tito.</w:t>
      </w:r>
    </w:p>
    <w:p>
      <w:pPr/>
      <w:r>
        <w:rPr>
          <w:lang w:val="sw_KE" w:bidi="sw_KE"/>
        </w:rPr>
      </w:r>
      <w:r>
        <w:rPr>
          <w:lang w:val="sw_KE" w:bidi="sw_KE"/>
        </w:rPr>
        <w:t>Tito anapaswa kuwageukia watumwa na kuwafundisha kutii mabwana wao kwa kuwapendeza mabwana wao, si kubishana, si kuiba, na kwa kuwa waaminifu kabisa.</w:t>
      </w:r>
    </w:p>
    <w:p>
      <w:pPr/>
      <w:r>
        <w:rPr>
          <w:lang w:val="sw_KE" w:bidi="sw_KE"/>
        </w:rPr>
      </w:r>
      <w:r>
        <w:rPr>
          <w:lang w:val="sw_KE" w:bidi="sw_KE"/>
        </w:rPr>
        <w:t>Wakati watumwa na waumini wote wanapotenda kulingana na mafundisho ya Mungu, onyeshe kwamba wasioamini katika Krete wanaona jinsi neno la Mungu Mwokozi lilivyo la kuvutia na nzuri.</w:t>
      </w:r>
    </w:p>
    <w:p>
      <w:pPr/>
      <w:r>
        <w:rPr>
          <w:lang w:val="sw_KE" w:bidi="sw_KE"/>
        </w:rPr>
      </w:r>
      <w:r>
        <w:rPr>
          <w:b/>
          <w:lang w:val="sw_KE" w:bidi="sw_KE"/>
        </w:rPr>
        <w:t>Huu ndiyo mwisho wa kurekodi.</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Tito 2:1–10 katika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Hadithi hii ina sehemu 5.</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Tito</w:t>
      </w:r>
    </w:p>
    <w:p>
      <w:pPr>
        <w:pStyle w:val="ListBullet"/>
        <w:spacing w:line="240" w:lineRule="auto"/>
        <w:ind w:left="720"/>
      </w:pPr>
      <w:r>
        <w:rPr>
          <w:lang w:val="sw_KE" w:bidi="sw_KE"/>
        </w:rPr>
      </w:r>
      <w:r>
        <w:rPr>
          <w:lang w:val="sw_KE" w:bidi="sw_KE"/>
        </w:rPr>
        <w:t>Wanaume wazee ambao ni waumini wa Krete</w:t>
      </w:r>
    </w:p>
    <w:p>
      <w:pPr>
        <w:pStyle w:val="ListBullet"/>
        <w:spacing w:line="240" w:lineRule="auto"/>
        <w:ind w:left="720"/>
      </w:pPr>
      <w:r>
        <w:rPr>
          <w:lang w:val="sw_KE" w:bidi="sw_KE"/>
        </w:rPr>
      </w:r>
      <w:r>
        <w:rPr>
          <w:lang w:val="sw_KE" w:bidi="sw_KE"/>
        </w:rPr>
        <w:t>Wanawake wazee ambao ni waumini wa Krete</w:t>
      </w:r>
    </w:p>
    <w:p>
      <w:pPr>
        <w:pStyle w:val="ListBullet"/>
        <w:spacing w:line="240" w:lineRule="auto"/>
        <w:ind w:left="720"/>
      </w:pPr>
      <w:r>
        <w:rPr>
          <w:lang w:val="sw_KE" w:bidi="sw_KE"/>
        </w:rPr>
      </w:r>
      <w:r>
        <w:rPr>
          <w:lang w:val="sw_KE" w:bidi="sw_KE"/>
        </w:rPr>
        <w:t>Wanawake wadogo ambao ni waumini wa Krete</w:t>
      </w:r>
    </w:p>
    <w:p>
      <w:pPr>
        <w:pStyle w:val="ListBullet"/>
        <w:spacing w:line="240" w:lineRule="auto"/>
        <w:ind w:left="720"/>
      </w:pPr>
      <w:r>
        <w:rPr>
          <w:lang w:val="sw_KE" w:bidi="sw_KE"/>
        </w:rPr>
      </w:r>
      <w:r>
        <w:rPr>
          <w:lang w:val="sw_KE" w:bidi="sw_KE"/>
        </w:rPr>
        <w:t>Wanaume vijana ambao ni waumini wa Krete</w:t>
      </w:r>
    </w:p>
    <w:p>
      <w:pPr>
        <w:pStyle w:val="ListBullet"/>
        <w:spacing w:line="240" w:lineRule="auto"/>
        <w:ind w:left="720"/>
      </w:pPr>
      <w:r>
        <w:rPr>
          <w:lang w:val="sw_KE" w:bidi="sw_KE"/>
        </w:rPr>
      </w:r>
      <w:r>
        <w:rPr>
          <w:lang w:val="sw_KE" w:bidi="sw_KE"/>
        </w:rPr>
        <w:t>Wapinzani wa Tito</w:t>
      </w:r>
    </w:p>
    <w:p>
      <w:pPr>
        <w:pStyle w:val="ListBullet"/>
        <w:spacing w:line="240" w:lineRule="auto"/>
        <w:ind w:left="720"/>
      </w:pPr>
      <w:r>
        <w:rPr>
          <w:lang w:val="sw_KE" w:bidi="sw_KE"/>
        </w:rPr>
      </w:r>
      <w:r>
        <w:rPr>
          <w:lang w:val="sw_KE" w:bidi="sw_KE"/>
        </w:rPr>
        <w:t>Watumwa ambao ni waumini katika Krete</w:t>
      </w:r>
    </w:p>
    <w:p>
      <w:pPr>
        <w:pStyle w:val="ListBullet"/>
        <w:spacing w:line="240" w:lineRule="auto"/>
        <w:ind w:left="720"/>
      </w:pPr>
      <w:r>
        <w:rPr>
          <w:lang w:val="sw_KE" w:bidi="sw_KE"/>
        </w:rPr>
      </w:r>
      <w:r>
        <w:rPr>
          <w:lang w:val="sw_KE" w:bidi="sw_KE"/>
        </w:rPr>
        <w:t>Mabwana</w:t>
      </w:r>
    </w:p>
    <w:p>
      <w:pPr>
        <w:pStyle w:val="ListBullet"/>
        <w:spacing w:line="240" w:lineRule="auto"/>
        <w:ind w:left="720"/>
      </w:pPr>
      <w:r>
        <w:rPr>
          <w:lang w:val="sw_KE" w:bidi="sw_KE"/>
        </w:rPr>
      </w:r>
      <w:r>
        <w:rPr>
          <w:lang w:val="sw_KE" w:bidi="sw_KE"/>
        </w:rPr>
        <w:t>Wasioamini katika Krete</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Paulo anamwambia Tito anapaswa kuwafundisha waumini katika Krete mafundisho ya afya kuhusu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Tito, "Unafikiria au kuhisi vipi?" Mtu huyo anaweza kujibu mambo kama "kutaka kujifunza kile ninachopaswa kuwafundisha waumini," au "kuhisi kama ni jukumu kubwa kuwafundisha waumini jinsi ya kuishi kama vile Yesu anavyofundisha," au "wasiwasi kwamba sitaweza kuwasaidia waumini wote kufuata mafundisho ya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Tito anapaswa kuwafundisha wanaume wazee ambao ni waumini kuangalia maisha yao kwa makini, kuishi maisha yanayostahili heshima, na kujidhibiti. Wanapaswa pia kuwa wazima katika imani, katika upendo, na kwa uvumilivu.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Tito, "Unafikiria au kuhisi vipi?" Mtu huyo anaweza kujibu mambo kama "kufikiria kuhusu mtu kama huyu ambaye anastahili heshima," au "kushangaa ikiwa wazee watanisikiliza wakati ninafundisha mambo haya," au "kutumaini kwamba wazee wanajifunza kuishi kwa njia hizi."</w:t>
      </w:r>
    </w:p>
    <w:p>
      <w:pPr>
        <w:pStyle w:val="ListBullet"/>
        <w:spacing w:line="240" w:lineRule="auto"/>
        <w:ind w:left="720"/>
      </w:pPr>
      <w:r>
        <w:rPr>
          <w:lang w:val="sw_KE" w:bidi="sw_KE"/>
        </w:rPr>
      </w:r>
      <w:r>
        <w:rPr>
          <w:lang w:val="sw_KE" w:bidi="sw_KE"/>
        </w:rPr>
        <w:t>Waulize watu wanaoigiza kama wazee, "Mnafikiria au kuhisi vipi?" Watu wanaweza kujibu mambo kama "kutaka kuonyesha sifa hizi zaidi ambazo Paulo anatuambia," au "kukerwa kwamba Paulo anafikiria tunapaswa kujidhibiti zaidi-tunapenda jinsi tunavyoishi sasa," au "tunatumaini kwamba tunaweza kuwa na busara na kujidhibiti kama Paulo anavyosema tunapaswa."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anamwambia Tito awafundisha wanawake wazee kuwa wa uchungu, wasiwasingize wengine, wasikunywa pombe sana, na kuwafundisha wanawake wadogo kile kizuri. Wanawake wazee wanapaswa kuwafundisha wanawake wadogo kuwapenda waume zao na watoto, kuwa wenye busara, safi, kutunza kaya zao vizuri, kuwa fadhili, na kuwatii waume zao.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Wauulize watu wanaoigiza kama wanawake wazee "mnahisi au kufikiri vipi?" Watu wanaweza kujibu mambo kama "kuhisi kwamba tuna haki ya kuishi hata jinsi tunataka," au "kushangaa jinsi tunaweza kuwafundisha wanawake wadogo jinsi ya kuishi hivi wakati sisi wenyewe hatuishi hivi sasa," au "kufikiria Paulo ana wazo nzuri la kuishi maisha ya kujidhibiti, ya busara."</w:t>
      </w:r>
    </w:p>
    <w:p>
      <w:pPr>
        <w:pStyle w:val="ListBullet"/>
        <w:spacing w:line="240" w:lineRule="auto"/>
        <w:ind w:left="720"/>
      </w:pPr>
      <w:r>
        <w:rPr>
          <w:lang w:val="sw_KE" w:bidi="sw_KE"/>
        </w:rPr>
      </w:r>
      <w:r>
        <w:rPr>
          <w:lang w:val="sw_KE" w:bidi="sw_KE"/>
        </w:rPr>
        <w:t>Waulize watu wanaogiza kama wasichana wadogo "Mnafikiria au kuhisi vipi?" Watu wanaweza kujibu mambo kama "hawana uhakika kwa nini tunahitaji kufuata mafundisho ya Paulo kuhusu kuwapenda waume wetu na watoto au kutunza kaya zetu," au "kutaka kuendelea kuishi kama utamaduni wa Kikrethani uliotuzunguka kwa sababu tunaogopa kile wengine watasema kuhusu sisi ikiwa tunabadilika," au "kuogopa kwamba wengine hawatatukubali ikiwa tunaanza kuishi tofauti na utamaduni wa kawaida wa Kikrethani," au "tunatarajia kujifunza jinsi ya kuishi kama Paulo anavyosema tunapaswa kuishi."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Tito anapaswa kuwatia moyo vijana kuwa na busara. Tito pia anapaswa kuwa mfano kwa vijana kwa kufanya matendo mema. Tito anapaswa kufundisha kwa uadilifu, heshima, na kutumia maneno sahihi na muhimu ambayo hakuna mtu anayeweza kukosoa. Watu wanapaswa kuhisi aibu ikiwa wanasema mabaya kuhusu Tito kwa sababu hakuna kitu kibaya kusema kumhusu.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Uliza watu wanaoigiza kama wavulana "Mnahisi au kufikiri vipi?" Watu wanaweza kujibu mambo kama "kwa nini Paulo anafikiria tunahitaji kuwa na busara na kujidhibiti?" au "nashangaa kwa nini Paulo hakutupa maagizo zaidi kama alivyowapa wanaume wazee, wanawake wazee, na wanawake wadogo," au "tunafurahi tuna mfano wa Tito wa kufuata jinsi ya kuishi na kufundisha."</w:t>
      </w:r>
    </w:p>
    <w:p>
      <w:pPr>
        <w:pStyle w:val="ListBullet"/>
        <w:spacing w:line="240" w:lineRule="auto"/>
        <w:ind w:left="720"/>
      </w:pPr>
      <w:r>
        <w:rPr>
          <w:lang w:val="sw_KE" w:bidi="sw_KE"/>
        </w:rPr>
      </w:r>
      <w:r>
        <w:rPr>
          <w:lang w:val="sw_KE" w:bidi="sw_KE"/>
        </w:rPr>
        <w:t>Muulize mtu anayeigiza Yesu, "Unafikiria au kuhisi vipi?" Mtu huyo anaweza kujibu mambo kama "kushangaa kwamba Paulo anataka niwe mfano kwa vijana katika jinsi ya kuishi," au "kumwomba Mungu msaada wa kufundisha na kuishi kwa usahihi na kuwa mfano mzuri kwa vijana," au "kufurahia kwamba wapinzani wangu wanaiaibika na kwamba hawaoni kitu kibaya katika tabia yangu sahihi na mafundisho mema."</w:t>
      </w:r>
    </w:p>
    <w:p>
      <w:pPr>
        <w:pStyle w:val="ListBullet"/>
        <w:spacing w:line="240" w:lineRule="auto"/>
        <w:ind w:left="720"/>
      </w:pPr>
      <w:r>
        <w:rPr>
          <w:lang w:val="sw_KE" w:bidi="sw_KE"/>
        </w:rPr>
      </w:r>
      <w:r>
        <w:rPr>
          <w:lang w:val="sw_KE" w:bidi="sw_KE"/>
        </w:rPr>
        <w:t>Waulize watu wanaogiza wapinzani wa Tito "Mnafikiria au kuhisi vipi?" Watu wanaweza kujibu mambo kama "kutafuta kitu kisicho sawa kuhusu jinsi Tito anavyofundisha na kuishi," au "kuaibika kwamba hakuna kitu kibaya kusema kuhusu Tito," au "kuaibika kwamba tulijaribu kupata kitu kibaya na Tito, na hatukuweza kupata chochote."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Tito anapaswa kuwatia moyo watumwa ambao ni waumini kuwatii mabwana wao kwa kuwafurahisha, si kuzungumza nyuma, si kuiba, na kwa kuwa waaminifu kabisa. Kusudi la watumwa kuishi maisha haya ya kutii na ya uaminifu, na kwa waumini wote kuishi kulingana na mafundisho haya, ni kuonyesha jinsi mafundisho ya Mungu Mwokozi wetu yalivyo nzuri.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kama watumwa, "Unafikiria au kuhisi vipi?" Watu wanaweza kujibu mambo kama "kufurahia kutii na kuwa waaminifu kwa bwana wangu," au "Hii ni ngumu sana! Paulo anawezaje kuniomba kumtii bwana wangu wakati yeye ni mkatili na asiye na fadhili kwangu?" au "wakitumaini kwamba watu wengine wanaona jinsi ujumbe wa Mungu ulivyo mzuri na wanataka kumfuata Mungu kwa sababu ya mfano wetu."</w:t>
      </w:r>
    </w:p>
    <w:p>
      <w:pPr/>
      <w:r>
        <w:rPr>
          <w:lang w:val="sw_KE" w:bidi="sw_KE"/>
        </w:rPr>
      </w:r>
      <w:r>
        <w:rPr>
          <w:b/>
          <w:lang w:val="sw_KE" w:bidi="sw_KE"/>
        </w:rPr>
        <w:t>Huu ndiyo mwisho wa rekodi.</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Tito 2:1–10 katika tafsiri iliyo rahisi zaidi kueleweka.</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Paulo anamwambia Tito awape waumini mafundisho au tamaduni ya </w:t>
      </w:r>
      <w:r>
        <w:rPr>
          <w:b/>
          <w:lang w:val="sw_KE" w:bidi="sw_KE"/>
        </w:rPr>
        <w:t>kweli</w:t>
      </w:r>
      <w:r>
        <w:rPr>
          <w:lang w:val="sw_KE" w:bidi="sw_KE"/>
        </w:rPr>
        <w:t xml:space="preserve">. Mafundisho haya ya kweli ni ya kuaminika na yanawaongoza waumini kuwa na tabia sahihi. Tumia neno lilekwa mafundisho au desturi umelitumia katika vifungu vilivyotangulia na ukumbuke kwamba neno </w:t>
      </w:r>
      <w:r>
        <w:rPr>
          <w:b/>
          <w:lang w:val="sw_KE" w:bidi="sw_KE"/>
        </w:rPr>
        <w:t>desturi</w:t>
      </w:r>
      <w:r>
        <w:rPr>
          <w:lang w:val="sw_KE" w:bidi="sw_KE"/>
        </w:rPr>
        <w:t xml:space="preserve"> liko kwenye faharasa kuu.</w:t>
      </w:r>
    </w:p>
    <w:p>
      <w:pPr/>
      <w:r>
        <w:rPr>
          <w:lang w:val="sw_KE" w:bidi="sw_KE"/>
        </w:rPr>
      </w:r>
      <w:r>
        <w:rPr>
          <w:lang w:val="sw_KE" w:bidi="sw_KE"/>
        </w:rPr>
        <w:t>Tito anapaswa kuwafundisha wanaume wazee kuwa wenye busara, wanaostahili heshima, na kujidhibiti.</w:t>
      </w:r>
    </w:p>
    <w:p>
      <w:pPr/>
      <w:r>
        <w:rPr>
          <w:lang w:val="sw_KE" w:bidi="sw_KE"/>
        </w:rPr>
      </w:r>
      <w:r>
        <w:rPr>
          <w:lang w:val="sw_KE" w:bidi="sw_KE"/>
        </w:rPr>
        <w:t>Sitisha hapa na mjadili swali hili kama kikundi: Utatafsiri vipi makundi tofauti ya watu katika kifungu hiki kwa njia ambayo ni ya heshima na sahihi? Fikiria kuhusu jinsi ya kutafsiri wanaume wazee, wanawake wazee, wanaume wadogo na wanawake wadogo. Sitisha rekodi hii ya sauti hapa.</w:t>
      </w:r>
    </w:p>
    <w:p>
      <w:pPr/>
      <w:r>
        <w:rPr>
          <w:lang w:val="sw_KE" w:bidi="sw_KE"/>
        </w:rPr>
      </w:r>
      <w:r>
        <w:rPr>
          <w:lang w:val="sw_KE" w:bidi="sw_KE"/>
        </w:rPr>
        <w:t xml:space="preserve">Wanaume wazee pia wanapaswa kuwa "imara katika </w:t>
      </w:r>
      <w:r>
        <w:rPr>
          <w:b/>
          <w:lang w:val="sw_KE" w:bidi="sw_KE"/>
        </w:rPr>
        <w:t>imani</w:t>
      </w:r>
      <w:r>
        <w:rPr>
          <w:lang w:val="sw_KE" w:bidi="sw_KE"/>
        </w:rPr>
        <w:t xml:space="preserve">," kumaanisha wanapaswa kuwa na nguvu katika kile wanachoamini kuhusu Mungu. Tafsiri imani, kama vile ulivyotumia katika vifungu vya hapo awali. Kwa maelezo zaidi kuhusu </w:t>
      </w:r>
      <w:r>
        <w:rPr>
          <w:lang w:val="sw_KE" w:bidi="sw_KE"/>
        </w:rPr>
        <w:t>imani</w:t>
      </w:r>
      <w:r>
        <w:rPr>
          <w:lang w:val="sw_KE" w:bidi="sw_KE"/>
        </w:rPr>
        <w:t>, rejelea Faharasa Kuu. Wanaume wazee pia wanapaswa kuendelea kuwapenda wengine, au kuwa "wenye upendo sana." Wanapaswa kuendelea kuvumilia kufanya mambo mema wakati ni ngumu, au kuwa "uvumilivu imara."</w:t>
      </w:r>
    </w:p>
    <w:p>
      <w:pPr/>
      <w:r>
        <w:rPr>
          <w:lang w:val="sw_KE" w:bidi="sw_KE"/>
        </w:rPr>
      </w:r>
      <w:r>
        <w:rPr>
          <w:lang w:val="sw_KE" w:bidi="sw_KE"/>
        </w:rPr>
        <w:t>Sitisha hapa na mjadili swali hili kama kikundi: Utatafsiri vipi maelezo haya matatu ya "sauti katika imani," "sauti katika upendo," na "sauti katika uvumilivu?" Sitisha rekodi hii ya sauti hapa.</w:t>
      </w:r>
    </w:p>
    <w:p>
      <w:pPr/>
      <w:r>
        <w:rPr>
          <w:lang w:val="sw_KE" w:bidi="sw_KE"/>
        </w:rPr>
      </w:r>
      <w:r>
        <w:rPr>
          <w:lang w:val="sw_KE" w:bidi="sw_KE"/>
        </w:rPr>
        <w:t xml:space="preserve">Tito anapaswa kuwafundisha wanawake wazee kuwa wa uchungu, ambayo inamaanisha kutenda kwa njia ambayo inaonyesha heshima na heshima kwa Mungu. Hawapaswi kushtaki au kusema mambo ya kuumiza kuhusu wengine au kunywa pombe sana, na wanapaswa kuwafundisha wanawake wadogo jinsi ya kutenda vizuri. Wanawake wadogo wanapaswa kuwa na busara na </w:t>
      </w:r>
      <w:r>
        <w:rPr>
          <w:b/>
          <w:lang w:val="sw_KE" w:bidi="sw_KE"/>
        </w:rPr>
        <w:t>safi</w:t>
      </w:r>
      <w:r>
        <w:rPr>
          <w:lang w:val="sw_KE" w:bidi="sw_KE"/>
        </w:rPr>
        <w:t xml:space="preserve">. Mtu anapokuwa safi, wanafaa kumtumikia na kumwabudu Mungu. Katika kifungu hiki, safi huenda inamaanisha kwamba mwanamke hana uhusiano wa ngono na mtu yeyote isipokuwa mume wake. Tafsiri neno safi kama vile ulivyotafsiri katika vifungu vya hapo awali. Kwa maelezo zaidi kuhusu safi, rejelea Faharasa </w:t>
      </w:r>
      <w:r>
        <w:rPr>
          <w:b/>
          <w:lang w:val="sw_KE" w:bidi="sw_KE"/>
        </w:rPr>
        <w:t>Kuu</w:t>
      </w:r>
      <w:r>
        <w:rPr>
          <w:lang w:val="sw_KE" w:bidi="sw_KE"/>
        </w:rPr>
        <w:t>.</w:t>
      </w:r>
    </w:p>
    <w:p>
      <w:pPr/>
      <w:r>
        <w:rPr>
          <w:lang w:val="sw_KE" w:bidi="sw_KE"/>
        </w:rPr>
      </w:r>
      <w:r>
        <w:rPr>
          <w:lang w:val="sw_KE" w:bidi="sw_KE"/>
        </w:rPr>
        <w:t>Wanawake wadogo pia wanapaswa kuwatii waume zao. Katika muktadha huu, utii wa mwanamke mdogo unaweza kuelezewa kama heshima kwa mume wake, kufuata uongozi wa mume wake, au kuwa chini au kumtii mume wake.</w:t>
      </w:r>
    </w:p>
    <w:p>
      <w:pPr/>
      <w:r>
        <w:rPr>
          <w:lang w:val="sw_KE" w:bidi="sw_KE"/>
        </w:rPr>
      </w:r>
      <w:r>
        <w:rPr>
          <w:lang w:val="sw_KE" w:bidi="sw_KE"/>
        </w:rPr>
        <w:t>Komea hapa na mjadili swali hili kama kikundi: Jadili jinsi utakavyotafsiri wazo la wanawake wadogo kutii au kuwa chini ya waume zao. Sitisha rekodi hii ya sauti hapa.</w:t>
      </w:r>
    </w:p>
    <w:p>
      <w:pPr/>
      <w:r>
        <w:rPr>
          <w:lang w:val="sw_KE" w:bidi="sw_KE"/>
        </w:rPr>
      </w:r>
      <w:r>
        <w:rPr>
          <w:lang w:val="sw_KE" w:bidi="sw_KE"/>
        </w:rPr>
        <w:t xml:space="preserve">Wanawake wadogo wanapaswa kuishi kwa njia hii ili hakuna mtu </w:t>
      </w:r>
      <w:r>
        <w:rPr>
          <w:b/>
          <w:lang w:val="sw_KE" w:bidi="sw_KE"/>
        </w:rPr>
        <w:t>anayekikufuru</w:t>
      </w:r>
      <w:r>
        <w:rPr>
          <w:lang w:val="sw_KE" w:bidi="sw_KE"/>
        </w:rPr>
        <w:t xml:space="preserve">, au kuzungumza uovu au kwa aibu, </w:t>
      </w:r>
      <w:r>
        <w:rPr>
          <w:b/>
          <w:lang w:val="sw_KE" w:bidi="sw_KE"/>
        </w:rPr>
        <w:t>kuhusu</w:t>
      </w:r>
      <w:r>
        <w:rPr>
          <w:lang w:val="sw_KE" w:bidi="sw_KE"/>
        </w:rPr>
        <w:t xml:space="preserve"> neno la Mungu. Mtu anayekikufuru neno la Mungu anajaribu kufanya neno la Mungu lionekane kuwa na nguvu kidogo au muhimu. Tafsiri neno kama vile ulivyotafsiri katika vifungu vya hapo awali. Kwa maelezo zaidi kuhusu </w:t>
      </w:r>
      <w:r>
        <w:rPr>
          <w:lang w:val="sw_KE" w:bidi="sw_KE"/>
        </w:rPr>
        <w:t>neno</w:t>
      </w:r>
      <w:r>
        <w:rPr>
          <w:lang w:val="sw_KE" w:bidi="sw_KE"/>
        </w:rPr>
        <w:t>, rejelea Faharasa Kuu.</w:t>
      </w:r>
    </w:p>
    <w:p>
      <w:pPr/>
      <w:r>
        <w:rPr>
          <w:lang w:val="sw_KE" w:bidi="sw_KE"/>
        </w:rPr>
      </w:r>
      <w:r>
        <w:rPr>
          <w:lang w:val="sw_KE" w:bidi="sw_KE"/>
        </w:rPr>
        <w:t xml:space="preserve">Simamia hapa na mjadili swali hili kama kikundi: Jadili jinsi utakavyotafsiri neno </w:t>
      </w:r>
      <w:r>
        <w:rPr>
          <w:b/>
          <w:lang w:val="sw_KE" w:bidi="sw_KE"/>
        </w:rPr>
        <w:t>kukufuru</w:t>
      </w:r>
      <w:r>
        <w:rPr>
          <w:lang w:val="sw_KE" w:bidi="sw_KE"/>
        </w:rPr>
        <w:t xml:space="preserve"> Mungu. Ikiwa tayari umetafsiri neno hili katika kitabu kingine cha Biblia, tumia neno lile ambalo umetumia huko. Kwa maelezo zaidi kuhusu kukufuru rejelea </w:t>
      </w:r>
      <w:r>
        <w:rPr>
          <w:lang w:val="sw_KE" w:bidi="sw_KE"/>
        </w:rPr>
        <w:t>Faharasa</w:t>
      </w:r>
      <w:r>
        <w:rPr>
          <w:lang w:val="sw_KE" w:bidi="sw_KE"/>
        </w:rPr>
        <w:t xml:space="preserve"> Kuu. Sitisha rekodi hii ya sauti hapa.</w:t>
      </w:r>
    </w:p>
    <w:p>
      <w:pPr/>
      <w:r>
        <w:rPr>
          <w:lang w:val="sw_KE" w:bidi="sw_KE"/>
        </w:rPr>
      </w:r>
      <w:r>
        <w:rPr>
          <w:lang w:val="sw_KE" w:bidi="sw_KE"/>
        </w:rPr>
        <w:t>Wanaume wadogo wanapaswa kuwa na busara au kutenda kwa hekima, na Tito anapaswa kuwapa vijana mfano kwa matendo yake mema. Tito anapaswa kufundisha kwa maneno muhimu na ya kuaminika na hakuna mtu anayepaswa kukosoa kile Tito anawafundisha waumini. Wapinzani wa Tito wataaibika wakati watakapoona mafundisho na tabia ya Tito, na hawatakuwa na kitu kibaya cha kusema kuhusu waumini.</w:t>
      </w:r>
    </w:p>
    <w:p>
      <w:pPr/>
      <w:r>
        <w:rPr>
          <w:lang w:val="sw_KE" w:bidi="sw_KE"/>
        </w:rPr>
      </w:r>
      <w:r>
        <w:rPr>
          <w:b/>
          <w:lang w:val="sw_KE" w:bidi="sw_KE"/>
        </w:rPr>
        <w:t>Watumwa</w:t>
      </w:r>
      <w:r>
        <w:rPr>
          <w:lang w:val="sw_KE" w:bidi="sw_KE"/>
        </w:rPr>
        <w:t xml:space="preserve"> wanapaswa kuwatii mabwana wao katika kila kitu. Tafsiri mtumwa kama vile ulivyotafsiri katika vifungu vya hapo awali. Kwa maelezo zaidi kuhusu </w:t>
      </w:r>
      <w:r>
        <w:rPr>
          <w:lang w:val="sw_KE" w:bidi="sw_KE"/>
        </w:rPr>
        <w:t>mtumwa</w:t>
      </w:r>
      <w:r>
        <w:rPr>
          <w:lang w:val="sw_KE" w:bidi="sw_KE"/>
        </w:rPr>
        <w:t>, rejelea Faharasa Kuu.</w:t>
      </w:r>
    </w:p>
    <w:p>
      <w:pPr/>
      <w:r>
        <w:rPr>
          <w:lang w:val="sw_KE" w:bidi="sw_KE"/>
        </w:rPr>
      </w:r>
      <w:r>
        <w:rPr>
          <w:lang w:val="sw_KE" w:bidi="sw_KE"/>
        </w:rPr>
        <w:t xml:space="preserve">Watumwa wanapaswa kuonyesha imani nzuri, kumaanisha wanapaswa kuwa waaminifu katika kila kitu. Watumwa ambao ni waumini wakati wanaishi kama Paulo alivyoeleza, wataonyesha jinsi mafundisho ya Mungu </w:t>
      </w:r>
      <w:r>
        <w:rPr>
          <w:b/>
          <w:lang w:val="sw_KE" w:bidi="sw_KE"/>
        </w:rPr>
        <w:t>Mwokozi</w:t>
      </w:r>
      <w:r>
        <w:rPr>
          <w:lang w:val="sw_KE" w:bidi="sw_KE"/>
        </w:rPr>
        <w:t xml:space="preserve"> wetu ni mazuri. </w:t>
      </w:r>
      <w:r>
        <w:rPr>
          <w:b/>
          <w:lang w:val="sw_KE" w:bidi="sw_KE"/>
        </w:rPr>
        <w:t>Mwokozi</w:t>
      </w:r>
      <w:r>
        <w:rPr>
          <w:lang w:val="sw_KE" w:bidi="sw_KE"/>
        </w:rPr>
        <w:t xml:space="preserve"> anamaanisha mtu anayeokoa au kuwakomboa watu kutoka kwa uovu au hatari. Tafsiri </w:t>
      </w:r>
      <w:r>
        <w:rPr>
          <w:b/>
          <w:lang w:val="sw_KE" w:bidi="sw_KE"/>
        </w:rPr>
        <w:t>mwokozi</w:t>
      </w:r>
      <w:r>
        <w:rPr>
          <w:lang w:val="sw_KE" w:bidi="sw_KE"/>
        </w:rPr>
        <w:t xml:space="preserve"> kama vile ulivyotafsiri katika vifungu vya hapo awali. Kwa maelezo zaidi kuhusu </w:t>
      </w:r>
      <w:r>
        <w:rPr>
          <w:b/>
          <w:lang w:val="sw_KE" w:bidi="sw_KE"/>
        </w:rPr>
        <w:t>mwokozi</w:t>
      </w:r>
      <w:r>
        <w:rPr>
          <w:lang w:val="sw_KE" w:bidi="sw_KE"/>
        </w:rPr>
        <w:t>, rejelea Faharasa Kuu.</w:t>
      </w:r>
    </w:p>
    <w:p>
      <w:pPr/>
      <w:r>
        <w:rPr>
          <w:lang w:val="sw_KE" w:bidi="sw_KE"/>
        </w:rPr>
      </w:r>
      <w:r>
        <w:rPr>
          <w:b/>
          <w:lang w:val="sw_KE" w:bidi="sw_KE"/>
        </w:rPr>
        <w:t>Huu ndiyo mwisho wa rekodi.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p>
    <w:p>
      <w:pPr/>
      <w:r>
        <w:rPr>
          <w:lang w:val="sw_KE" w:bidi="sw_KE"/>
        </w:rPr>
      </w:r>
      <w:r>
        <w:rPr>
          <w:b/>
          <w:lang w:val="sw_KE" w:bidi="sw_KE"/>
        </w:rPr>
        <w:t>Huu ndiyo mwisho wa rekodi.</w:t>
      </w:r>
      <w:r>
        <w:rPr>
          <w:lang w:val="sw_KE" w:bidi="sw_KE"/>
        </w:rPr>
      </w:r>
      <w:r>
        <w:rPr>
          <w:lang w:val="sw_KE" w:bidi="sw_KE"/>
        </w:rPr>
      </w:r>
    </w:p>
    <w:p>
      <w:pPr/>
      <w:r>
        <w:rPr>
          <w:lang w:val="sw_KE" w:bidi="sw_KE"/>
        </w:rPr>
      </w:r>
    </w:p>
    <w:p>
      <w:pPr>
        <w:pStyle w:val="Heading2"/>
      </w:pPr>
      <w:r>
        <w:rPr>
          <w:lang w:val="sw_KE" w:bidi="sw_KE"/>
        </w:rPr>
        <w:t>Tito 2:11–15</w:t>
      </w:r>
      <w:r>
        <w:rPr>
          <w:lang w:val="sw_KE" w:bidi="sw_KE"/>
        </w:rPr>
      </w:r>
    </w:p>
    <w:p>
      <w:pPr>
        <w:pStyle w:val="Heading3"/>
      </w:pPr>
      <w:r>
        <w:rPr>
          <w:lang w:val="sw_KE" w:bidi="sw_KE"/>
        </w:rPr>
        <w:t>Sikiliza na Moyo</w:t>
      </w:r>
    </w:p>
    <w:p>
      <w:pPr/>
      <w:r>
        <w:rPr>
          <w:lang w:val="sw_KE" w:bidi="sw_KE"/>
        </w:rPr>
      </w:r>
      <w:r>
        <w:rPr>
          <w:lang w:val="sw_KE" w:bidi="sw_KE"/>
        </w:rPr>
        <w:t>Katika hatua hii, sikia Tito 2:11–15 na kuiweka katika mioyo mwenu.</w:t>
      </w:r>
    </w:p>
    <w:p>
      <w:pPr/>
      <w:r>
        <w:rPr>
          <w:lang w:val="sw_KE" w:bidi="sw_KE"/>
        </w:rPr>
      </w:r>
      <w:r>
        <w:rPr>
          <w:lang w:val="sw_KE" w:bidi="sw_KE"/>
        </w:rPr>
        <w:t>Sikiliza toleo la sauti la Tito 2:11–15 mara tatu, katika tafsiri tatu tofauti, ikiwa inawezekana.</w:t>
      </w:r>
    </w:p>
    <w:p>
      <w:pPr/>
      <w:r>
        <w:rPr>
          <w:lang w:val="sw_KE" w:bidi="sw_KE"/>
        </w:rPr>
      </w:r>
      <w:r>
        <w:rPr>
          <w:lang w:val="sw_KE" w:bidi="sw_KE"/>
        </w:rPr>
        <w:t>Sitisha rekodi hii ya sauti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kifungu hiki? Sitisha rekodi hii ya sauti hapa.</w:t>
      </w:r>
    </w:p>
    <w:p>
      <w:pPr>
        <w:pStyle w:val="ListBullet"/>
        <w:spacing w:line="240" w:lineRule="auto"/>
        <w:ind w:left="720"/>
      </w:pPr>
      <w:r>
        <w:rPr>
          <w:lang w:val="sw_KE" w:bidi="sw_KE"/>
        </w:rPr>
      </w:r>
      <w:r>
        <w:rPr>
          <w:lang w:val="sw_KE" w:bidi="sw_KE"/>
        </w:rPr>
        <w:t>Je, hupendi au huelewi nini katika kifungu hiki? Sitisha rekodi hii ya sauti hapa.</w:t>
      </w:r>
    </w:p>
    <w:p>
      <w:pPr>
        <w:pStyle w:val="ListBullet"/>
        <w:spacing w:line="240" w:lineRule="auto"/>
        <w:ind w:left="720"/>
      </w:pPr>
      <w:r>
        <w:rPr>
          <w:lang w:val="sw_KE" w:bidi="sw_KE"/>
        </w:rPr>
      </w:r>
      <w:r>
        <w:rPr>
          <w:lang w:val="sw_KE" w:bidi="sw_KE"/>
        </w:rPr>
        <w:t>Ufahamu huu linatuambia nini kumhusu Mungu au Yesu? Sitisha rekodi hii ya sauti hapa.</w:t>
      </w:r>
    </w:p>
    <w:p>
      <w:pPr>
        <w:pStyle w:val="ListBullet"/>
        <w:spacing w:line="240" w:lineRule="auto"/>
        <w:ind w:left="720"/>
      </w:pPr>
      <w:r>
        <w:rPr>
          <w:lang w:val="sw_KE" w:bidi="sw_KE"/>
        </w:rPr>
      </w:r>
      <w:r>
        <w:rPr>
          <w:lang w:val="sw_KE" w:bidi="sw_KE"/>
        </w:rPr>
        <w:t>Ufahamu huu unatuambia nini kuhusu watu? Sitisha rekodi hii ya sauti hapa.</w:t>
      </w:r>
    </w:p>
    <w:p>
      <w:pPr>
        <w:pStyle w:val="ListBullet"/>
        <w:spacing w:line="240" w:lineRule="auto"/>
        <w:ind w:left="720"/>
      </w:pPr>
      <w:r>
        <w:rPr>
          <w:lang w:val="sw_KE" w:bidi="sw_KE"/>
        </w:rPr>
      </w:r>
      <w:r>
        <w:rPr>
          <w:lang w:val="sw_KE" w:bidi="sw_KE"/>
        </w:rPr>
        <w:t>Kifungu hiki kinaathirije maisha yetu ya kila siku? Sitisha rekodi hii ya sauti hapa.</w:t>
      </w:r>
    </w:p>
    <w:p>
      <w:pPr>
        <w:pStyle w:val="ListBullet"/>
        <w:spacing w:line="240" w:lineRule="auto"/>
        <w:ind w:left="720"/>
      </w:pPr>
      <w:r>
        <w:rPr>
          <w:lang w:val="sw_KE" w:bidi="sw_KE"/>
        </w:rPr>
      </w:r>
      <w:r>
        <w:rPr>
          <w:lang w:val="sw_KE" w:bidi="sw_KE"/>
        </w:rPr>
        <w:t>Je, unajua mtu anayehitaji kusikia ufahamu huu?</w:t>
      </w:r>
    </w:p>
    <w:p>
      <w:pPr/>
      <w:r>
        <w:rPr>
          <w:lang w:val="sw_KE" w:bidi="sw_KE"/>
        </w:rPr>
      </w:r>
      <w:r>
        <w:rPr>
          <w:b/>
          <w:lang w:val="sw_KE" w:bidi="sw_KE"/>
        </w:rPr>
        <w:t>Huu ndiyo mwisho wa rekodi.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Tito 2:11–15 katika tafsiri iliyo rahisi zaidi kueleweka.</w:t>
      </w:r>
    </w:p>
    <w:p>
      <w:pPr/>
      <w:r>
        <w:rPr>
          <w:lang w:val="sw_KE" w:bidi="sw_KE"/>
        </w:rPr>
      </w:r>
      <w:r>
        <w:rPr>
          <w:lang w:val="sw_KE" w:bidi="sw_KE"/>
        </w:rPr>
        <w:t>Paulo anaendelea barua yake kwa Tito katika Krete. Katika vifungu vilivyotangulia, Paulo alielezea walimu wa uongo ambao waliongoza kaya zima katika Krete kuacha kufuata njia ambayo Yesu alitaka waishi. Kisha, Paulo alimwambia Tito kile cha kuwafundisha waumini badala yake - mafundisho mema ambayo yanawaongoza kutenda kwa usahihi. Mafundisho haya mema na kuishi mema yanawafanya watu wanataka kumfuata Mungu Mwokozi wetu. Sasa, Paulo anamwambia Tito kwamba inawezekana kumfuata Mungu kwa sababu Mungu anatuokoa kutoka kwa dhambi na uovu! Paulo pia anamkumbusha Tito kusubiri kwa ujasiri kurudi kwa Yesu ajabu. Anamwambia Tito kwamba waumini wanapaswa kuendelea kuishi maisha mema wakati wanasubiri.</w:t>
      </w:r>
    </w:p>
    <w:p>
      <w:pPr/>
      <w:r>
        <w:rPr>
          <w:lang w:val="sw_KE" w:bidi="sw_KE"/>
        </w:rPr>
      </w:r>
      <w:r>
        <w:rPr>
          <w:lang w:val="sw_KE" w:bidi="sw_KE"/>
        </w:rPr>
        <w:t xml:space="preserve">Simamia hapa na uangalie kama kikundi katika ramani ya kisiwa cha </w:t>
      </w:r>
      <w:r>
        <w:rPr>
          <w:b/>
          <w:lang w:val="sw_KE" w:bidi="sw_KE"/>
        </w:rPr>
        <w:t>Krete</w:t>
      </w:r>
      <w:r>
        <w:rPr>
          <w:lang w:val="sw_KE" w:bidi="sw_KE"/>
        </w:rPr>
        <w:t>kama inawezekana. Sitisha rekodi hii ya sauti hapa.</w:t>
      </w:r>
    </w:p>
    <w:p>
      <w:pPr/>
      <w:r>
        <w:rPr>
          <w:lang w:val="sw_KE" w:bidi="sw_KE"/>
        </w:rPr>
      </w:r>
      <w:r>
        <w:rPr>
          <w:lang w:val="sw_KE" w:bidi="sw_KE"/>
        </w:rPr>
        <w:t>Paulo anamwambia Tito kwa nini waumini wanapaswa kuishi tofauti na utamaduni wa Kikrethani uliowazunguka. Kumbuka kwamba Wakretho walijulikana kwa uongo na hawakuwa na kujizuia. Lakini Mungu alimwonyesha kila mtu neema yake, kumaanisha kwamba Mungu alimpa kila mtu fursa ya kuwa na zawadi ya wokovu wa Mungu, ingawa hawakustahili. Mungu alimtuma Yesu kufa msalabani ili kuwaokoa watu wote kutoka kwa dhambi yao na kutoka kwa uovu. Mungu alifanya wokovu iwezekanavyo kwa watu wote wakati alimtuma Yesu kuwaokoa.</w:t>
      </w:r>
    </w:p>
    <w:p>
      <w:pPr/>
      <w:r>
        <w:rPr>
          <w:lang w:val="sw_KE" w:bidi="sw_KE"/>
        </w:rPr>
      </w:r>
      <w:r>
        <w:rPr>
          <w:lang w:val="sw_KE" w:bidi="sw_KE"/>
        </w:rPr>
        <w:t>Sitisha hapa na mjadili swali hili kama kikundi: Zungumza kuhusu wakati mtu aliyekupa zawadi ambayo hukupata. Au, zungumza kuhusu wakati ambao ulimpa mtu mwingine zawadi ambayo hawakustahili. Sitisha rekodi hii ya sauti hapa.</w:t>
      </w:r>
    </w:p>
    <w:p>
      <w:pPr/>
      <w:r>
        <w:rPr>
          <w:lang w:val="sw_KE" w:bidi="sw_KE"/>
        </w:rPr>
      </w:r>
      <w:r>
        <w:rPr>
          <w:lang w:val="sw_KE" w:bidi="sw_KE"/>
        </w:rPr>
        <w:t>Kwa sababu waumini wanapata zawadi ya neema ya Mungu, wanajifunza kuishi kwa njia mpya. Ni kama Mungu anawafundisha waumini kuacha kutenda dhambi na kuanza kuishi aina ya maisha ambayo Mungu anataka, kwa njia ile ambayo baba anawafundisha au kuwafundisha watoto wake. Neema ya Mungu inawaelimisha na kuwafundisha waumini kukataa uasi au kuacha kuishi kwa njia ambazo zinaonyesha hatumheshimu Mungu. Neema ya Mungu pia inatufundisha kuacha kuishi kama wasioamini ambao wana tamaa isiyo na udhibiti wa kufanya chochote wanachotaka. Paulo anajua kwamba waumini wote wanahitaji mafunzo ya aina hii, hata viongozi kama Paulo na Tito.</w:t>
      </w:r>
    </w:p>
    <w:p>
      <w:pPr/>
      <w:r>
        <w:rPr>
          <w:lang w:val="sw_KE" w:bidi="sw_KE"/>
        </w:rPr>
      </w:r>
      <w:r>
        <w:rPr>
          <w:lang w:val="sw_KE" w:bidi="sw_KE"/>
        </w:rPr>
        <w:t>Paulo anasema kwamba kwa sababu ya neema ya Mungu, waumini wataweza kujidhibiti, au kutenda kwa hekima. Wataweza kuwa waadilifu au waadilifu, au kuishi kwa njia ambayo inamaanisha wana uhusiano mzuri na kila mmoja na pamoja na Mungu. Wataweza kuwa wa kimungu, au kuishi kwa njia ambayo inampendeza Mungu. Paulo anasema kwamba waumini wanaweza kuishi kwa njia hii mpya hata sasa katika wakati huu wa sasa.</w:t>
      </w:r>
    </w:p>
    <w:p>
      <w:pPr/>
      <w:r>
        <w:rPr>
          <w:lang w:val="sw_KE" w:bidi="sw_KE"/>
        </w:rPr>
      </w:r>
      <w:r>
        <w:rPr>
          <w:lang w:val="sw_KE" w:bidi="sw_KE"/>
        </w:rPr>
        <w:t>Lakini waumini pia wanaweza kutarajia tumaini lililobarikiwa, au furaha, wanalo. Mtu anapotumaini, ana imani kitu kitatokea; hawataki kitu. Waumini wana hakika kwamba Yesu atarudi tena kufanya kila kitu sahihi ulimwenguni. Wakati huohuo, waumini wanaishi kulingana na njia za Mungu wakati wanasubiri Yesu kurudi.</w:t>
      </w:r>
    </w:p>
    <w:p>
      <w:pPr/>
      <w:r>
        <w:rPr>
          <w:lang w:val="sw_KE" w:bidi="sw_KE"/>
        </w:rPr>
      </w:r>
      <w:r>
        <w:rPr>
          <w:lang w:val="sw_KE" w:bidi="sw_KE"/>
        </w:rPr>
        <w:t>Sitisha hapa na mjadili swali hili kama kikundi: Eleza tukio ambalo unatarajia. Ni nini kinachofanya tukio la furaha au lililobarikiwa? Sitisha rekodi hii ya sauti hapa.</w:t>
      </w:r>
    </w:p>
    <w:p>
      <w:pPr/>
      <w:r>
        <w:rPr>
          <w:lang w:val="sw_KE" w:bidi="sw_KE"/>
        </w:rPr>
      </w:r>
      <w:r>
        <w:rPr>
          <w:lang w:val="sw_KE" w:bidi="sw_KE"/>
        </w:rPr>
        <w:t>Paulo anaelezea kurudi kwa Yesu. Paulo anasema utukufu utaonekana, au kuja, kumaanisha tutaona ukuu, ufalme, na nguvu za Mungu wakati Yesu atakaporudi tena. Watu wengine wanafikiria "Mungu wetu mkuu na Mwokozi" inamaanisha kwamba Mungu Baba na Yesu Kristo Mwokozi wetu wanarudi tena. Hata hivyo, tunajua kutoka kwa sehemu zingine za Agano Jipya kwamba Yesu ndiye atakayerejea mara ya pili, na si Baba. Paulo anaweza kumaanisha Yesu Kristo anaonyesha utukufu au ukuu wa Mungu wetu mkuu na Mwokozi. Hata hivyo, watu wengi wanaamini maelezo haya ni kuhusu Yesu Kristo mwenyewe. Yesu ni Mungu na Mwokozi. "Mungu Mkuu na Mwokozi" ilikuwa njia ya kawaida ya kuelezea Mungu katika Agano la Kale, kwa hivyo, inaonekana Paulo sasa anatumia maelezo haya sawa kwa Yesu Kristo wakati Paulo anazungumza kuhusu ujio wa kwanza na wa pili wa Yesu. Ni muhimu kwa Wakretho kuelewa kwamba Yesu ni Mungu na Mwokozi. Wakretho waliamini kwamba mfalme wao, au mfalme, alikuwa Mwokozi wao. Pia hawakuelewa kwamba mungu anaweza kuwa na nguvu sana. Kwa sababu hii, Paulo anaendelea kusisitiza kwamba Mungu ni Mwokozi wao, na kwamba Yesu ni Mungu.</w:t>
      </w:r>
    </w:p>
    <w:p>
      <w:pPr/>
      <w:r>
        <w:rPr>
          <w:lang w:val="sw_KE" w:bidi="sw_KE"/>
        </w:rPr>
      </w:r>
      <w:r>
        <w:rPr>
          <w:lang w:val="sw_KE" w:bidi="sw_KE"/>
        </w:rPr>
        <w:t>Paulo anasema kwamba Yesu alijitoa kwa ajili yetu, kumaanisha Yesu alikufa msalabani ili kutuokoa. Hakuna mtu aliyemlazimisha Yesu kufa-Yesu alichagua kwa hiari kufa. Paulo alijua kwamba wasikilizaji wake walifahamu jinsi Mungu alivyowakomboa, au kuwapa huru, watu wake kutoka kwa utumwa katika Misri katika Agano la Kale. Wakati wa Paulo, "kukomboa" mara nyingi ilimaanisha kumwokoa mtumwa kwa kununua tena uhuru wa mtumwa. Katika kifungu hiki, Yesu anawaweka waumini huru kutoka kwa kutenda makosa, kumaanisha waumini hawahitaji kufanya matendo yao maovu tena, na Mungu hatawaadhibu waumini kwa makosa yao.</w:t>
      </w:r>
    </w:p>
    <w:p>
      <w:pPr/>
      <w:r>
        <w:rPr>
          <w:lang w:val="sw_KE" w:bidi="sw_KE"/>
        </w:rPr>
      </w:r>
      <w:r>
        <w:rPr>
          <w:lang w:val="sw_KE" w:bidi="sw_KE"/>
        </w:rPr>
        <w:t>Sitisha hapa na mjadili swali hili kama kikundi: Katika utamaduni wenu, ni mifano gani ya mtu anayekomboa, kumtoa au kumweka mtu au kitu bure? Sitisha rekodi hii ya sauti hapa.</w:t>
      </w:r>
    </w:p>
    <w:p>
      <w:pPr/>
      <w:r>
        <w:rPr>
          <w:lang w:val="sw_KE" w:bidi="sw_KE"/>
        </w:rPr>
      </w:r>
      <w:r>
        <w:rPr>
          <w:lang w:val="sw_KE" w:bidi="sw_KE"/>
        </w:rPr>
        <w:t>Yesu alipowaokoa watu wake kutoka kwa dhambi na uovu, aliwatakasa watu wake ili waweze kumtumikia na kumwabudu Mungu. Waumini ni wa Yesu kwa sababu Yesu aliwaokoa na ni maalum kwake-ndiyo maana aliwaokoa! Kwa sababu ni wa Yesu, waumini wanataka kufanya mema na kuishi kulingana na njia za Mungu.</w:t>
      </w:r>
    </w:p>
    <w:p>
      <w:pPr/>
      <w:r>
        <w:rPr>
          <w:lang w:val="sw_KE" w:bidi="sw_KE"/>
        </w:rPr>
      </w:r>
      <w:r>
        <w:rPr>
          <w:lang w:val="sw_KE" w:bidi="sw_KE"/>
        </w:rPr>
        <w:t>Katika sehemu ya mwisho ya kifungu, Paulo anamkumbusha Tito tena kuwafundisha waumini mambo ambayo amekuwa akizungumzia. Paulo anasema, "Watieni waumini! Wanakemea au waambie watu kwa nguvu wakati wanakosa katika kile wanachoamini na kufanya!" Paulo ana nguvu katika amri zake kwa Tito, kwa sababu Paulo anataka Tito kukumbuka kwamba Tito ana mamlaka ya kufundisha, kuwatia moyo na kukemea waumini. Paulo hataki mtu yeyote kumpuuza Tito, kutomheshimu Tito, au kufikiria kwamba mafundisho haya si muhimu. Ikiwa wanamdharau Tito kwa mafundisho haya, Tito bado anapaswa kuendelea kufundisha, kuwatia moyo na kukemea waumini kwa mamlaka.</w:t>
      </w:r>
    </w:p>
    <w:p>
      <w:pPr/>
      <w:r>
        <w:rPr>
          <w:lang w:val="sw_KE" w:bidi="sw_KE"/>
        </w:rPr>
      </w:r>
      <w:r>
        <w:rPr>
          <w:lang w:val="sw_KE" w:bidi="sw_KE"/>
        </w:rPr>
        <w:t>Sitisha hapa na mjadili swali hili kama kikundi: Zungumza kuhusu wakati mtu aliyekosa kukuheshimu au mtu unayemjua. Hali ilikuwa vipi? Unafikiria kwa nini wewe au mtu mwingine alihisi kukosewa heshima?</w:t>
      </w:r>
    </w:p>
    <w:p>
      <w:pPr/>
      <w:r>
        <w:rPr>
          <w:lang w:val="sw_KE" w:bidi="sw_KE"/>
        </w:rPr>
      </w:r>
      <w:r>
        <w:rPr>
          <w:b/>
          <w:lang w:val="sw_KE" w:bidi="sw_KE"/>
        </w:rPr>
        <w:t>Huu ndiyo mwisho wa rekodi.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Tito 2:11–15 katika tafsiri iliyo rahisi zaidi kueleweka.</w:t>
      </w:r>
    </w:p>
    <w:p>
      <w:pPr/>
      <w:r>
        <w:rPr>
          <w:lang w:val="sw_KE" w:bidi="sw_KE"/>
        </w:rPr>
      </w:r>
      <w:r>
        <w:rPr>
          <w:lang w:val="sw_KE" w:bidi="sw_KE"/>
        </w:rPr>
        <w:t>Katika hatua hii, kikundi kitafafanua sehemu, wahusika na mpangilio wa kifungu hiki. Kisha kikundi kitakuwa na taswira ya hiki kifungu.</w:t>
      </w:r>
    </w:p>
    <w:p>
      <w:pPr/>
      <w:r>
        <w:rPr>
          <w:lang w:val="sw_KE" w:bidi="sw_KE"/>
        </w:rPr>
      </w:r>
      <w:r>
        <w:rPr>
          <w:lang w:val="sw_KE" w:bidi="sw_KE"/>
        </w:rPr>
        <w:t>Hadithi hii ina matukio 2.</w:t>
      </w:r>
    </w:p>
    <w:p>
      <w:pPr/>
      <w:r>
        <w:rPr>
          <w:lang w:val="sw_KE" w:bidi="sw_KE"/>
        </w:rPr>
      </w:r>
      <w:r>
        <w:rPr>
          <w:b/>
          <w:lang w:val="sw_KE" w:bidi="sw_KE"/>
        </w:rPr>
        <w:t>Katika sehemu ya kwanza:</w:t>
      </w:r>
      <w:r>
        <w:rPr>
          <w:lang w:val="sw_KE" w:bidi="sw_KE"/>
        </w:rPr>
        <w:t xml:space="preserve"> Paulo anatoa sababu za waumini katika Krete kuishi maisha ya haki.</w:t>
      </w:r>
    </w:p>
    <w:p>
      <w:pPr/>
      <w:r>
        <w:rPr>
          <w:lang w:val="sw_KE" w:bidi="sw_KE"/>
        </w:rPr>
      </w:r>
      <w:r>
        <w:rPr>
          <w:b/>
          <w:lang w:val="sw_KE" w:bidi="sw_KE"/>
        </w:rPr>
        <w:t>Katika sehemu ya pili:</w:t>
      </w:r>
      <w:r>
        <w:rPr>
          <w:lang w:val="sw_KE" w:bidi="sw_KE"/>
        </w:rPr>
        <w:t xml:space="preserve"> Paulo anamkumbusha Tito kufundisha, kuwatia moyo, na kukemea watu katika Krete.</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Yesu Kristo</w:t>
      </w:r>
    </w:p>
    <w:p>
      <w:pPr>
        <w:pStyle w:val="ListBullet"/>
        <w:spacing w:line="240" w:lineRule="auto"/>
        <w:ind w:left="720"/>
      </w:pPr>
      <w:r>
        <w:rPr>
          <w:lang w:val="sw_KE" w:bidi="sw_KE"/>
        </w:rPr>
      </w:r>
      <w:r>
        <w:rPr>
          <w:lang w:val="sw_KE" w:bidi="sw_KE"/>
        </w:rPr>
        <w:t>Waumini</w:t>
      </w:r>
    </w:p>
    <w:p>
      <w:pPr>
        <w:pStyle w:val="ListBullet"/>
        <w:spacing w:line="240" w:lineRule="auto"/>
        <w:ind w:left="720"/>
      </w:pPr>
      <w:r>
        <w:rPr>
          <w:lang w:val="sw_KE" w:bidi="sw_KE"/>
        </w:rPr>
      </w:r>
      <w:r>
        <w:rPr>
          <w:lang w:val="sw_KE" w:bidi="sw_KE"/>
        </w:rPr>
        <w:t>Na Tito</w:t>
      </w:r>
    </w:p>
    <w:p>
      <w:pPr/>
      <w:r>
        <w:rPr>
          <w:lang w:val="sw_KE" w:bidi="sw_KE"/>
        </w:rPr>
      </w:r>
      <w:r>
        <w:rPr>
          <w:lang w:val="sw_KE" w:bidi="sw_KE"/>
        </w:rPr>
        <w:t>Kama kikundi zingatia sehemu hizi katika mpangilio wa kifungu:</w:t>
      </w:r>
    </w:p>
    <w:p>
      <w:pPr/>
      <w:r>
        <w:rPr>
          <w:lang w:val="sw_KE" w:bidi="sw_KE"/>
        </w:rPr>
      </w:r>
      <w:r>
        <w:rPr>
          <w:lang w:val="sw_KE" w:bidi="sw_KE"/>
        </w:rPr>
        <w:t>Ni muhimu kukumbuka kwamba kifungu hiki kinahusiana na kifungu kilichotangulia. Kumbuka kwamba kabla ya kifungu hiki, Paulo alimwambia Tito kile Tito anapaswa kufundisha makundi tofauti ya waumini katika kanisa. Mafundisho haya sahihi yalijumuisha kuwafundisha waumini kuwa safi, wenye busara, na kujidhibiti. Katika kifungu cha sasa, Paulo sasa anatoa sababu ya waumini wanapaswa kuwa safi, wenye busara, na kujidhibiti. Sababu ni kwamba Mungu alitupa zawadi wakati alimtuma Yesu kutuokoa kutoka kwa maisha yetu ya kumtenda Mungu dhambi. Kwa sababu ya hii, waumini wanaweza kuishi maisha safi ambayo yanampendeza Mungu.</w:t>
      </w:r>
    </w:p>
    <w:p>
      <w:pPr/>
      <w:r>
        <w:rPr>
          <w:lang w:val="sw_KE" w:bidi="sw_KE"/>
        </w:rPr>
      </w:r>
      <w:r>
        <w:rPr>
          <w:lang w:val="sw_KE" w:bidi="sw_KE"/>
        </w:rPr>
        <w:t>Simamia hapa na mjadili swali hili kama kikundi: Utaonyesha vipi uhusiano kati ya kifungu hiki na kifungu kilichotangulia? Mifano mingine inaweza kuwa: "Sababu ya kuwafundisha waumini kutenda kwa njia hii ni kwa sababu...," au "Paulo anatoa sababu za waumini wanaoishi kulingana na sifa hizi. Sababu hizi ni kwa sababu..." Sitisha rekodi hii ya sauti hapa.</w:t>
      </w:r>
    </w:p>
    <w:p>
      <w:pPr/>
      <w:r>
        <w:rPr>
          <w:lang w:val="sw_KE" w:bidi="sw_KE"/>
        </w:rPr>
      </w:r>
      <w:r>
        <w:rPr>
          <w:lang w:val="sw_KE" w:bidi="sw_KE"/>
        </w:rPr>
        <w:t>Katika sehemu ya kwanza ya kifungu hiki, kumbuka kwamba Mungu alionyesha neema na fadhili wakati aliuleta wokovu kwa watu wote, kumaanisha watu wote. Watu ambao waliisikiliza barua hii walijua kwamba "wanaume wote" ilikuwa njia ya kawaida ya kuelezea wanaume na wanawake. Mungu alitoa njia ya kuokoa wanaume na wanawake wote. Mungu ndiye aliyeonyesha neema yake, na Mungu ndiye anayewafundisha waumini.</w:t>
      </w:r>
    </w:p>
    <w:p>
      <w:pPr/>
      <w:r>
        <w:rPr>
          <w:lang w:val="sw_KE" w:bidi="sw_KE"/>
        </w:rPr>
      </w:r>
      <w:r>
        <w:rPr>
          <w:lang w:val="sw_KE" w:bidi="sw_KE"/>
        </w:rPr>
        <w:t>Simamia hapa na mjadili swali hili kama kikundi: Utatafsiri vipi wazo la neema kuonekana na neema kutufundisha? Ikiwa lugha yako hairuhusu kusema kwamba "neema" inatokea na kufundisha, unaweza kujaribu moja ya mawazo haya: "Mungu alionyesha neema yake kwa..." au "kwa sababu ya neema yake, Mungu anatufundisha." Sitisha rekodi hii ya sauti hapa.</w:t>
      </w:r>
    </w:p>
    <w:p>
      <w:pPr/>
      <w:r>
        <w:rPr>
          <w:lang w:val="sw_KE" w:bidi="sw_KE"/>
        </w:rPr>
      </w:r>
      <w:r>
        <w:rPr>
          <w:lang w:val="sw_KE" w:bidi="sw_KE"/>
        </w:rPr>
        <w:t>Kumbuka kwamba neema ya Mungu inatufundisha au kutufundisha njia mbili za kuacha kuishi kama wasioamini. Kwanza, neema ya Mungu inatufundisha kukataa au kusema "hapana" kwa uasi Kumbuka kwamba uovu ni kufanya mambo Mungu hataki watu wafanye na hawamheshimu Mungu. Pili, neema ya Mungu inatufundisha kukataa tamaa za kidunia. Anasa za kidunia ni tamaa ambazo ni kali sana zinadhibiti jinsi mtu anavyotenda.</w:t>
      </w:r>
    </w:p>
    <w:p>
      <w:pPr/>
      <w:r>
        <w:rPr>
          <w:lang w:val="sw_KE" w:bidi="sw_KE"/>
        </w:rPr>
      </w:r>
      <w:r>
        <w:rPr>
          <w:lang w:val="sw_KE" w:bidi="sw_KE"/>
        </w:rPr>
        <w:t>Simamia hapa na mjadili swali hili kama kikundi: Utatafsiri vipi mawazo haya ya uasi na tamaa za kidunia? Sitisha rekodi hii ya sauti hapa.</w:t>
      </w:r>
    </w:p>
    <w:p>
      <w:pPr/>
      <w:r>
        <w:rPr>
          <w:lang w:val="sw_KE" w:bidi="sw_KE"/>
        </w:rPr>
      </w:r>
      <w:r>
        <w:rPr>
          <w:lang w:val="sw_KE" w:bidi="sw_KE"/>
        </w:rPr>
        <w:t>Neema ya Mungu pia inatufundisha kuishi maisha ya kujidhibiti, ya haki, na ya kimungu. Mtu anayejidhibiti ni mwenye hekima katika jinsi anavyotenda na mtu mwenye haki anamtii Mungu na anaishi kulingana na njia za Mungu. Mtu wa kimungu ni mtu anayefanya kile kinachompendeza Mungu. Kumbuka hizi ni sifa sawa na Paulo alivyoelezea katika kifungu kilichotangulia kuhusu jinsi waumini wanapaswa kuishi. Waumini wanapaswa kuishi kwa njia hii wakati wa umri huu wa sasa. Kumbuka hii ni njia ya kawaida ya kuzungumza kuhusu wakati wa sasa.</w:t>
      </w:r>
    </w:p>
    <w:p>
      <w:pPr/>
      <w:r>
        <w:rPr>
          <w:lang w:val="sw_KE" w:bidi="sw_KE"/>
        </w:rPr>
      </w:r>
      <w:r>
        <w:rPr>
          <w:lang w:val="sw_KE" w:bidi="sw_KE"/>
        </w:rPr>
        <w:t>Simamia hapa na mjadili swali hili kama kikundi: Utatafsiri vipi mawazo ya maisha ya kujidhibiti, ya haki, na ya kimungu? Pia, ungeelezea vipi wakati huu au umri wa sasa? Sitisha rekodi hii ya sauti hapa.</w:t>
      </w:r>
    </w:p>
    <w:p>
      <w:pPr/>
      <w:r>
        <w:rPr>
          <w:lang w:val="sw_KE" w:bidi="sw_KE"/>
        </w:rPr>
      </w:r>
      <w:r>
        <w:rPr>
          <w:lang w:val="sw_KE" w:bidi="sw_KE"/>
        </w:rPr>
        <w:t>Kumbuka kwamba Paulo anasema waumini wanapaswa kuishi maisha ya haki wakati wanasubiri Yesu kuonekana au kurudi duniani. Huu ni kuonekana kwa pili katika kifungu hiki-tukio la kwanza lilikuwa wakati neema ilionekana, ambayo ilikuwa wakati Yesu alipokuja kufa msalabani. Kumbuka kwamba kurudi kwa Yesu inaitwa "tumaini lililobariki" ambalo waumini wanayo kwa sababu waumini wana imani tukio hili la furaha litatokea.</w:t>
      </w:r>
    </w:p>
    <w:p>
      <w:pPr/>
      <w:r>
        <w:rPr>
          <w:lang w:val="sw_KE" w:bidi="sw_KE"/>
        </w:rPr>
      </w:r>
      <w:r>
        <w:rPr>
          <w:lang w:val="sw_KE" w:bidi="sw_KE"/>
        </w:rPr>
        <w:t>Kumbuka Paulo anasema kuonekana kwa Yesu kutaonyesha utukufu wa Mungu, ambayo inamaanisha watu wataona ukuu wa Mungu wakati Yesu atakaporudi tena. Njia nyingine ya kuelezea hii ni "kuonekana kwa utukufu" wa Yesu. Kumbuka pia kuna njia kadhaa za kuelewa sehemu hii kwa sababu ni vigumu kujua jinsi maneno "utukufu," "kuonekana," "Mungu wetu mkuu," "Mwokozi," na "Yesu Kristo" yanahusiana. Kumbuka kwamba "Mungu wetu mkuu na Mwokozi" huenda wote wawili wanarejelea Yesu Kristo, ingawa watu wengine wanafikiria inaweza kumaanisha Mungu Baba na Mwokozi wetu Yesu Kristo watarejea. Kumbuka Yesu ndiye atakayerudi, hata hivyo, na si Baba Mungu.</w:t>
      </w:r>
    </w:p>
    <w:p>
      <w:pPr/>
      <w:r>
        <w:rPr>
          <w:lang w:val="sw_KE" w:bidi="sw_KE"/>
        </w:rPr>
      </w:r>
      <w:r>
        <w:rPr>
          <w:lang w:val="sw_KE" w:bidi="sw_KE"/>
        </w:rPr>
        <w:t>Kumbuka pia inawezekana Paulo anamaanisha kwamba Yesu Kristo ni utukufu wa Mungu wetu mkuu na Mwokozi. Utukufu au ukuu wa Mungu wetu mkuu na Mwokozi utaonekana, kumaanisha watu watamwona Yesu Kristo, ambaye ni utukufu huu. Kunauwezekano mkubwa zaidi, Paulo anasema Yesu ni Mungu mkuu na Mwokozi katika kifungu hiki, ambayo ni taarifa muhimu sana ambayo inaonyesha Yesu ni Mungu na Mwokozi. Kumbuka sehemu inayofuata inarejelea Yesu tu, kwa hivyo hii pia inaonyesha Paulo anazungumza tu kuhusu Yesu hapa.</w:t>
      </w:r>
    </w:p>
    <w:p>
      <w:pPr/>
      <w:r>
        <w:rPr>
          <w:lang w:val="sw_KE" w:bidi="sw_KE"/>
        </w:rPr>
      </w:r>
      <w:r>
        <w:rPr>
          <w:lang w:val="sw_KE" w:bidi="sw_KE"/>
        </w:rPr>
        <w:t>Simamia hapa na mjadili swali hili kama kikundi: Utatafsiri vipi "kuonekana kwa utukufu wa Mungu wetu mkuu na Mwokozi Yesu Kristo?" Kwa nini mnachagua kutafsiri kwa njia hii? Sitisha rekodi hii ya sauti hapa.</w:t>
      </w:r>
    </w:p>
    <w:p>
      <w:pPr/>
      <w:r>
        <w:rPr>
          <w:lang w:val="sw_KE" w:bidi="sw_KE"/>
        </w:rPr>
      </w:r>
      <w:r>
        <w:rPr>
          <w:lang w:val="sw_KE" w:bidi="sw_KE"/>
        </w:rPr>
        <w:t>Katika sehemu ya mwisho ya sehemu hii, Paulo anaelezea zaidi kuhusu kile Yesu alifanya alipokuja mara ya kwanza. Kumbuka kwamba Yesu alikufa kwa hiari kwa ajili yetu, na Paulo anatoa sababu mbili kwa nini Yesu alifanya hili. Kwanza, Yesu alijitoa ili kukomboa au kutukomboa kutoka kwa uasi wote. Watu wasio sheria wanavunja sheria za Mungu na kufanya mambo mabaya. Waumini katika Krete walijua jinsi Mungu alivyowakomboa watu wake kutoka kwa utumwa katika Misri, na sasa Paulo anaonyesha kwamba Yesu aliwakomboa au kuwaokoa watu kutoka kuishi aina ya maisha ambayo walifanya mambo mabaya wakati wote.</w:t>
      </w:r>
    </w:p>
    <w:p>
      <w:pPr/>
      <w:r>
        <w:rPr>
          <w:lang w:val="sw_KE" w:bidi="sw_KE"/>
        </w:rPr>
      </w:r>
      <w:r>
        <w:rPr>
          <w:lang w:val="sw_KE" w:bidi="sw_KE"/>
        </w:rPr>
        <w:t>Pili, Yesu alijitolea ili kuwatakasa watu wake au kuwafaa kutoka kwa dhambi na uovu, ili waweze kukubalika kumwabudu Mungu. Kumbuka kwamba Yesu aliwatakasa watu kama wake mwenyewe, kumaanisha ni maalum kwake. Watu wa Yesu pia wanatamani kufanya mema kwa sababu ni wa Yesu.</w:t>
      </w:r>
    </w:p>
    <w:p>
      <w:pPr/>
      <w:r>
        <w:rPr>
          <w:lang w:val="sw_KE" w:bidi="sw_KE"/>
        </w:rPr>
      </w:r>
      <w:r>
        <w:rPr>
          <w:lang w:val="sw_KE" w:bidi="sw_KE"/>
        </w:rPr>
        <w:t>Katika sehemu ya pili ya kifungu hiki, kumbuka kwamba Paulo anamkumbusha Tito kile cha kuwafundisha waumini. Paulo anamwambia Tito awafundisha waumini mambo haya, ambayo inarejelea mambo yote katika kifungu kilichotangulia kuhusu jinsi ya kuishi, na mambo yote katika kifungu hiki cha sasa kuhusu kwa nini waumini wanapaswa kuishi kwa njia hii. Paulo ana nguvu katika kumwambia Tito moja kwa moja "kuwatia moyo waumini!" na "Muwakemee wale wenye makosa!"</w:t>
      </w:r>
    </w:p>
    <w:p>
      <w:pPr/>
      <w:r>
        <w:rPr>
          <w:lang w:val="sw_KE" w:bidi="sw_KE"/>
        </w:rPr>
      </w:r>
      <w:r>
        <w:rPr>
          <w:lang w:val="sw_KE" w:bidi="sw_KE"/>
        </w:rPr>
        <w:t>Simamia hapa na mjadili swali hili kama kikundi: Utaonyesha vipi kwamba Paulo sasa anazungumza moja kwa moja na Tito? Unawezaje kutafsiri bora amri za moja kwa moja za Paulo kwa Tito ili kuwatia moyo waumini na kukemea wale ambao wamekosea? Sitisha rekodi hii ya sauti hapa.</w:t>
      </w:r>
    </w:p>
    <w:p>
      <w:pPr/>
      <w:r>
        <w:rPr>
          <w:lang w:val="sw_KE" w:bidi="sw_KE"/>
        </w:rPr>
      </w:r>
      <w:r>
        <w:rPr>
          <w:lang w:val="sw_KE" w:bidi="sw_KE"/>
        </w:rPr>
        <w:t>Kumbuka kwamba Tito ana mamlaka yote ya kufundisha, kuwatia moyo, na kukemea waumini. Paulo anatumia maneno sawa kwa "kuwatia moyo" na "kukemea" ambayo alitumia katika vifungu vilivyotangulia alipomwambia Tito jinsi ya kuwatia moyo waumini na jinsi ya kukemea walimu wa uongo. Paulo tayari alimwambia Tito kile cha kufundisha, na sasa Paulo anamkumbusha Tito kwa nguvu kufundisha mambo haya. Kumbuka, Tito pia hapaswi kumruhusu mtu yeyote kumkosea heshima au kumdharau kwa kufundisha, kuwatia moyo, na kukemea. Sehemu hii ni mwisho wa sehemu hii ya barua kwa Tito.</w:t>
      </w:r>
    </w:p>
    <w:p>
      <w:pPr/>
      <w:r>
        <w:rPr>
          <w:lang w:val="sw_KE" w:bidi="sw_KE"/>
        </w:rPr>
      </w:r>
      <w:r>
        <w:rPr>
          <w:lang w:val="sw_KE" w:bidi="sw_KE"/>
        </w:rPr>
        <w:t>Sasa, kikundi kinapaswa kuwa na ubao wa hadithi, kuteka, au kutumia vitu ili kupata taswira ya kifungu na kitendo ndani yake.</w:t>
      </w:r>
    </w:p>
    <w:p>
      <w:pPr/>
      <w:r>
        <w:rPr>
          <w:lang w:val="sw_KE" w:bidi="sw_KE"/>
        </w:rPr>
      </w:r>
      <w:r>
        <w:rPr>
          <w:lang w:val="sw_KE" w:bidi="sw_KE"/>
        </w:rPr>
        <w:t>Chagua watu, michoro, au vitu kuwa kila moja ya wahusika. Unapoanza kusimulia tena hadithi katika mistari hii, onyeshe kile Paulo anaeleza. Paulo anatoa sababu za waumini kuishi kulingana na njia za Mungu. Kama Paulo anavyowaambia waumini kwamba neema ya Mungu ilionekana, na Mungu uje na kumtazama Yesu akifa msalabani. Hii ilipotokea, Mungu alileta wokovu kwa watu wote.</w:t>
      </w:r>
    </w:p>
    <w:p>
      <w:pPr/>
      <w:r>
        <w:rPr>
          <w:lang w:val="sw_KE" w:bidi="sw_KE"/>
        </w:rPr>
      </w:r>
      <w:r>
        <w:rPr>
          <w:lang w:val="sw_KE" w:bidi="sw_KE"/>
        </w:rPr>
        <w:t>Onyesha watu ambao hawamfuati Mungu, lakini badala yake wanafanya mambo mabaya, karibu kama wanalazimika kufanya mambo haya mabaya. Kisha watu hawa wanamtazama Yesu akifa msalabani na wanapokea wokovu wa Mungu. Onyesha jinsi Yesu anavyoosha watu hawa safi ili kuashiria jinsi Yesu anavyowatakasa watu wake. Onyesha jinsi watu ni wa Yesu sasa. Onyesha watu wanaoigiza kama wako huru sasa kutoka kwa mambo mabaya! Wanatamani kuanza kujifunza jinsi ya kujidhibiti, kuishi kwa haki, na kufuata njia za Mungu. Onyesha jinsi watu wanavyofanya mambo haya, lakini Yesu hayuko kati yao wanapofanya mambo mema. Onyesha kwamba watu hawa wanasubiri kitu kwa matarajio. Kisha onyeshe Yesu anakuja kwa watu hawa tena, na watu wanaogopa ukuu wa Mungu. Yesu ni Mungu wetu na Mwokozi!</w:t>
      </w:r>
    </w:p>
    <w:p>
      <w:pPr/>
      <w:r>
        <w:rPr>
          <w:lang w:val="sw_KE" w:bidi="sw_KE"/>
        </w:rPr>
      </w:r>
      <w:r>
        <w:rPr>
          <w:lang w:val="sw_KE" w:bidi="sw_KE"/>
        </w:rPr>
        <w:t>Paulo anamkumbusha Tito kufundisha, kuwatia moyo, na kukemea waumini katika mambo haya yote. Onyesha Tito akifundisha kwa mamlaka. Hio inaonekanaje katika utamaduni wako? Tito hapaswi kumruhusu mtu yeyote kumpuuza au mafundisho yake.</w:t>
      </w:r>
    </w:p>
    <w:p>
      <w:pPr/>
      <w:r>
        <w:rPr>
          <w:lang w:val="sw_KE" w:bidi="sw_KE"/>
        </w:rPr>
      </w:r>
      <w:r>
        <w:rPr>
          <w:b/>
          <w:lang w:val="sw_KE" w:bidi="sw_KE"/>
        </w:rPr>
        <w:t>Huu ndiyo mwisho wa rekodi.</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Tito 2:11–15 katika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Hadithi hii ina matukio 2.</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Yesu Kristo</w:t>
      </w:r>
    </w:p>
    <w:p>
      <w:pPr>
        <w:pStyle w:val="ListBullet"/>
        <w:spacing w:line="240" w:lineRule="auto"/>
        <w:ind w:left="720"/>
      </w:pPr>
      <w:r>
        <w:rPr>
          <w:lang w:val="sw_KE" w:bidi="sw_KE"/>
        </w:rPr>
      </w:r>
      <w:r>
        <w:rPr>
          <w:lang w:val="sw_KE" w:bidi="sw_KE"/>
        </w:rPr>
        <w:t>Waumini</w:t>
      </w:r>
    </w:p>
    <w:p>
      <w:pPr>
        <w:pStyle w:val="ListBullet"/>
        <w:spacing w:line="240" w:lineRule="auto"/>
        <w:ind w:left="720"/>
      </w:pPr>
      <w:r>
        <w:rPr>
          <w:lang w:val="sw_KE" w:bidi="sw_KE"/>
        </w:rPr>
      </w:r>
      <w:r>
        <w:rPr>
          <w:lang w:val="sw_KE" w:bidi="sw_KE"/>
        </w:rPr>
        <w:t>Na Tito</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Paulo anaendelea barua yake kwa Tito na anasema kwamba neema ya Mungu ilionekana, kuleta wokovu kwa watu wote. Neema ya Mungu inawafundisha na kuwafundisha waumini kukataa uasi na tamaa za kidunia. Neema ya Mungu pia inawafundisha waumini kuishi maisha ya kujidhibiti, ya haki, na ya kimungu katika wakati huu wa sasa.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kama waumini "Unafikiria au kuhisi vipi?" Watu wanaweza kujibu mambo kama "kushangaa na kushukuru kwamba Mungu alitupa neema yake," au "kushukuru kwa neema ya Mungu ambayo inaweza kutufundisha jinsi ya kukataa tamaa za kidunia na kuishi maisha ya haki," au "kushangaa jinsi neema ya Mungu inaweza kutufundisha mambo haya."</w:t>
      </w:r>
    </w:p>
    <w:p>
      <w:pPr>
        <w:pStyle w:val="ListBullet"/>
        <w:spacing w:line="240" w:lineRule="auto"/>
        <w:ind w:left="720"/>
      </w:pPr>
      <w:r>
        <w:rPr>
          <w:lang w:val="sw_KE" w:bidi="sw_KE"/>
        </w:rPr>
      </w:r>
      <w:r>
        <w:rPr>
          <w:lang w:val="sw_KE" w:bidi="sw_KE"/>
        </w:rPr>
        <w:t>Muulize mtu anayeigiza Yesu, "Unafikiria au kuhisi vipi?" Mtu huyo anaweza kujibu mambo kama "kufurahia kwamba Paulo anatoa sababu za tabia nzuri waumini wanapaswa kuwa nao," au "kumshukuru kumtumikia Mungu aliyemtuma Yesu kutuokoa," au "kutumaini kwamba waumini wanaelewa jinsi neema ya Mungu ni muhimu kwa jinsi tunavyoishi maisha yetu leo."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Waumini wanapaswa kuishi kwa njia hii wakati wanasubiri kurudi kwa Yesu. Kurudi kwa Yesu kutakuwa na utukufu na ataonyesha ukuu wa Mungu. Paulo anamwita Yesu "Mungu wetu mkuu na Mwokozi."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kama waumini "Unafikiria au kuhisi vipi?" Watu wanaweza kujibu mambo kama "wakitazamia Yesu kurudi!" au "kuhangaa tunapaswa kusubiri muda gani kwa Yesu kurudi tena," au "kuogopa kwamba Yesu ni Mungu na Mwokozi."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Yesu alijitolea kwa waumini. Yesu alifanya hili ili kuwakomboa waumini kutoka kwa matendo yote na kuwatakasa waumini kuwa watu wake maalum. Watu maalum wa Yesu wanatamani kufanya matendo mema.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"Unafikiria au kuhisi vipi?" Mtu huyo anaweza kujibu mambo kama "kufurahia kujipatia kwa ajili ya watu wangu," au "kutaka watu wangu kuishi maisha safi na kufanya matendo mema," au "kufurahia kuwa na watu wangu mwenyewe."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anamwambia Tito awafundisha waumini. Tito anapaswa kuwatia moyo na kukemea kwa mamlaka yote. Tito hapaswi kumruhusu mtu yeyote amdharau kwa mafundisho haya.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TTito, "Unafikiria au kuhisi vipi?" Mtu huyo anaweza kujibu mambo kama "kuhisi kuwajibika kufundisha, kuwatia moyo, na kukemea waumini," au "kutumaini kwamba waumini wanaheshimu mamlaka yangu," au "kutiwa moyo kwamba Paulo ananiamini na kazi hii ya kuwafundisha waumini," au "kuumiza kwamba watu wananidharau na kunipuuza na mafundisho yangu."</w:t>
      </w:r>
    </w:p>
    <w:p>
      <w:pPr>
        <w:pStyle w:val="ListBullet"/>
        <w:spacing w:line="240" w:lineRule="auto"/>
        <w:ind w:left="720"/>
      </w:pPr>
      <w:r>
        <w:rPr>
          <w:lang w:val="sw_KE" w:bidi="sw_KE"/>
        </w:rPr>
      </w:r>
      <w:r>
        <w:rPr>
          <w:lang w:val="sw_KE" w:bidi="sw_KE"/>
        </w:rPr>
        <w:t>Muulize mtu anayeigiza Paulo, "Unafikiria au kuhisi vipi?" Mtu huyo anaweza kujibu mambo kama "kumtaka Tito awafundisha waumini kwa mamlaka," au "kuomba kwamba waumini wakubali mafundisho ambayo Tito anawapa," au "kutumaini kwamba hakuna yeyote wa waumini anayemdharau Tito kwa kuwafundisha mambo haya."</w:t>
      </w:r>
    </w:p>
    <w:p>
      <w:pPr/>
      <w:r>
        <w:rPr>
          <w:lang w:val="sw_KE" w:bidi="sw_KE"/>
        </w:rPr>
      </w:r>
      <w:r>
        <w:rPr>
          <w:b/>
          <w:lang w:val="sw_KE" w:bidi="sw_KE"/>
        </w:rPr>
        <w:t>Huu ndiyo mwisho wa rekodi.</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Tito 2:11–15 katika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Paulo anasema kwamba </w:t>
      </w:r>
      <w:r>
        <w:rPr>
          <w:b/>
          <w:lang w:val="sw_KE" w:bidi="sw_KE"/>
        </w:rPr>
        <w:t>neema</w:t>
      </w:r>
      <w:r>
        <w:rPr>
          <w:lang w:val="sw_KE" w:bidi="sw_KE"/>
        </w:rPr>
        <w:t xml:space="preserve"> ya Mungu ilionekana. Mungu anaonyesha neema kwa watu anapowasamehe kwa dhambi zao ingawa hawastahili, ambayo ilitokea wakati Yesu alipokufa msalabani. Tafsiri mwokozi kama vile ulivyotafsiri katika vifungu vya hapo awali. Kwa maelezo zaidi kuhusu </w:t>
      </w:r>
      <w:r>
        <w:rPr>
          <w:lang w:val="sw_KE" w:bidi="sw_KE"/>
        </w:rPr>
        <w:t>neema</w:t>
      </w:r>
      <w:r>
        <w:rPr>
          <w:lang w:val="sw_KE" w:bidi="sw_KE"/>
        </w:rPr>
        <w:t>, rejelea Faharasa Kuu.</w:t>
      </w:r>
    </w:p>
    <w:p>
      <w:pPr/>
      <w:r>
        <w:rPr>
          <w:lang w:val="sw_KE" w:bidi="sw_KE"/>
        </w:rPr>
      </w:r>
      <w:r>
        <w:rPr>
          <w:lang w:val="sw_KE" w:bidi="sw_KE"/>
        </w:rPr>
        <w:t xml:space="preserve">Neema ya Mungu ilileta </w:t>
      </w:r>
      <w:r>
        <w:rPr>
          <w:b/>
          <w:lang w:val="sw_KE" w:bidi="sw_KE"/>
        </w:rPr>
        <w:t>wokovu</w:t>
      </w:r>
      <w:r>
        <w:rPr>
          <w:lang w:val="sw_KE" w:bidi="sw_KE"/>
        </w:rPr>
        <w:t xml:space="preserve"> kwa watu wote. Wokovu unamaanisha Mungu anawaokoa watu kutoka kwa kifo na adhabu. Mungu alifanya hili kwa kumtuma mwana wake Yesu ulimwenguni kufa.</w:t>
      </w:r>
    </w:p>
    <w:p>
      <w:pPr/>
      <w:r>
        <w:rPr>
          <w:lang w:val="sw_KE" w:bidi="sw_KE"/>
        </w:rPr>
      </w:r>
      <w:r>
        <w:rPr>
          <w:lang w:val="sw_KE" w:bidi="sw_KE"/>
        </w:rPr>
        <w:t xml:space="preserve">Simamia hapa na mjadili swali hili kama kikundi: Utaelezea vipi wazo la wokovu katika kifungu hiki? Kwa maelezo zaidi kuhusu </w:t>
      </w:r>
      <w:r>
        <w:rPr>
          <w:lang w:val="sw_KE" w:bidi="sw_KE"/>
        </w:rPr>
        <w:t>wokovu</w:t>
      </w:r>
      <w:r>
        <w:rPr>
          <w:lang w:val="sw_KE" w:bidi="sw_KE"/>
        </w:rPr>
        <w:t>, rejelea Faharasa Kuu. Tafsiri wokovu kama vile ulivyotumia katika sehemu zingine za Agano Jipya. Sitisha rekodi hii ya sauti hapa.</w:t>
      </w:r>
    </w:p>
    <w:p>
      <w:pPr/>
      <w:r>
        <w:rPr>
          <w:lang w:val="sw_KE" w:bidi="sw_KE"/>
        </w:rPr>
      </w:r>
      <w:r>
        <w:rPr>
          <w:lang w:val="sw_KE" w:bidi="sw_KE"/>
        </w:rPr>
        <w:t xml:space="preserve">Neema ya Mungu inawafundisha na kuwafundisha waumini kukataa uasi na tamaa za kidunia. Neema ya Mungu pia inawafundisha waumini kuishi maisha ya kujidhibiti, </w:t>
      </w:r>
      <w:r>
        <w:rPr>
          <w:b/>
          <w:lang w:val="sw_KE" w:bidi="sw_KE"/>
        </w:rPr>
        <w:t>ya haki</w:t>
      </w:r>
      <w:r>
        <w:rPr>
          <w:lang w:val="sw_KE" w:bidi="sw_KE"/>
        </w:rPr>
        <w:t xml:space="preserve">, na ya kimungu katika wakati huu wa sasa. Mwenye haki inamaanisha kuishi kulingana na njia za Mungu. Mtu mwenye haki yuko katika uhusiano sahihi na Mungu na anakubalika na Mungu. Tafsiri dhabihu kama vile umetafsiri katika vifungu vilivyotangulia. Kwa maelezo zaidi kuhusu </w:t>
      </w:r>
      <w:r>
        <w:rPr>
          <w:lang w:val="sw_KE" w:bidi="sw_KE"/>
        </w:rPr>
        <w:t>haki</w:t>
      </w:r>
      <w:r>
        <w:rPr>
          <w:lang w:val="sw_KE" w:bidi="sw_KE"/>
        </w:rPr>
        <w:t xml:space="preserve"> angalia Faharasa Kuu.</w:t>
      </w:r>
    </w:p>
    <w:p>
      <w:pPr/>
      <w:r>
        <w:rPr>
          <w:lang w:val="sw_KE" w:bidi="sw_KE"/>
        </w:rPr>
      </w:r>
      <w:r>
        <w:rPr>
          <w:lang w:val="sw_KE" w:bidi="sw_KE"/>
        </w:rPr>
        <w:t xml:space="preserve">Waumini wanapaswa kutarajia kwa matarajio ya </w:t>
      </w:r>
      <w:r>
        <w:rPr>
          <w:b/>
          <w:lang w:val="sw_KE" w:bidi="sw_KE"/>
        </w:rPr>
        <w:t>kubariki</w:t>
      </w:r>
      <w:r>
        <w:rPr>
          <w:b/>
          <w:lang w:val="sw_KE" w:bidi="sw_KE"/>
        </w:rPr>
        <w:t>watumaini</w:t>
      </w:r>
      <w:r>
        <w:rPr>
          <w:lang w:val="sw_KE" w:bidi="sw_KE"/>
        </w:rPr>
        <w:t xml:space="preserve"> la Yesu kurudi. Katika maeneo mengine katika Agano Jipya, kubarikiwa kwa kawaida anaelezea mtu au Mungu. Hii ni mahali pekee ambapo tumaini linaitwa kubarikiwa. Katika kifungu hiki, tumaini la ujasiri, au matarajio, ya Yesu kurudi ni tukio la furaha na nzuri. Tafsiri tumaini kama vile ulivyotumia katika vifungu vilivyotangulia, na kumbuka kwamba </w:t>
      </w:r>
      <w:r>
        <w:rPr>
          <w:b/>
          <w:lang w:val="sw_KE" w:bidi="sw_KE"/>
        </w:rPr>
        <w:t>tumaini</w:t>
      </w:r>
      <w:r>
        <w:rPr>
          <w:lang w:val="sw_KE" w:bidi="sw_KE"/>
        </w:rPr>
        <w:t xml:space="preserve"> liko katika Faharasa Kuu, ikiwa unahitaji maelezo zaidi.</w:t>
      </w:r>
    </w:p>
    <w:p>
      <w:pPr/>
      <w:r>
        <w:rPr>
          <w:lang w:val="sw_KE" w:bidi="sw_KE"/>
        </w:rPr>
      </w:r>
      <w:r>
        <w:rPr>
          <w:lang w:val="sw_KE" w:bidi="sw_KE"/>
        </w:rPr>
        <w:t xml:space="preserve">Simamia hapa na mjadili kama kikundi jinsi utakavyotafsiri </w:t>
      </w:r>
      <w:r>
        <w:rPr>
          <w:b/>
          <w:lang w:val="sw_KE" w:bidi="sw_KE"/>
        </w:rPr>
        <w:t>kubarikiwa</w:t>
      </w:r>
      <w:r>
        <w:rPr>
          <w:lang w:val="sw_KE" w:bidi="sw_KE"/>
        </w:rPr>
        <w:t xml:space="preserve">. Tafsiri kubarikiwa kama vile ulivyotafsiri katika sehemu zingine za Agano Jipya, au unaweza kusema tumaini "la furaha" au "njema". Kwa maelezo zaidi kuhusu barikiwa, rejelea </w:t>
      </w:r>
      <w:r>
        <w:rPr>
          <w:lang w:val="sw_KE" w:bidi="sw_KE"/>
        </w:rPr>
        <w:t>baraka</w:t>
      </w:r>
      <w:r>
        <w:rPr>
          <w:lang w:val="sw_KE" w:bidi="sw_KE"/>
        </w:rPr>
        <w:t xml:space="preserve"> katika Faharasa Kuu. Sitisha rekodi hii ya sauti hapa.</w:t>
      </w:r>
    </w:p>
    <w:p>
      <w:pPr/>
      <w:r>
        <w:rPr>
          <w:lang w:val="sw_KE" w:bidi="sw_KE"/>
        </w:rPr>
      </w:r>
      <w:r>
        <w:rPr>
          <w:lang w:val="sw_KE" w:bidi="sw_KE"/>
        </w:rPr>
        <w:t xml:space="preserve">Kuonekana kwa Yesu Kristo kutaonyesha </w:t>
      </w:r>
      <w:r>
        <w:rPr>
          <w:b/>
          <w:lang w:val="sw_KE" w:bidi="sw_KE"/>
        </w:rPr>
        <w:t>utukufu</w:t>
      </w:r>
      <w:r>
        <w:rPr>
          <w:lang w:val="sw_KE" w:bidi="sw_KE"/>
        </w:rPr>
        <w:t>, au ukuu, ufalme, na nguvu za Mungu.</w:t>
      </w:r>
    </w:p>
    <w:p>
      <w:pPr/>
      <w:r>
        <w:rPr>
          <w:lang w:val="sw_KE" w:bidi="sw_KE"/>
        </w:rPr>
      </w:r>
      <w:r>
        <w:rPr>
          <w:lang w:val="sw_KE" w:bidi="sw_KE"/>
        </w:rPr>
        <w:t xml:space="preserve">Simamisha hapa, na jadili jinsi utakavyotafsiri </w:t>
      </w:r>
      <w:r>
        <w:rPr>
          <w:b/>
          <w:lang w:val="sw_KE" w:bidi="sw_KE"/>
        </w:rPr>
        <w:t>utukufu</w:t>
      </w:r>
      <w:r>
        <w:rPr>
          <w:lang w:val="sw_KE" w:bidi="sw_KE"/>
        </w:rPr>
        <w:t xml:space="preserve">. Tafsiri utukufu kama vile ulivyotumia katika sehemu zingine za Agano Jipya. Kwa maelezo zaidi kuhusu </w:t>
      </w:r>
      <w:r>
        <w:rPr>
          <w:lang w:val="sw_KE" w:bidi="sw_KE"/>
        </w:rPr>
        <w:t>utukufu</w:t>
      </w:r>
      <w:r>
        <w:rPr>
          <w:lang w:val="sw_KE" w:bidi="sw_KE"/>
        </w:rPr>
        <w:t>, rejelea Faharasa Kuu. Sitisha rekodi hii ya sauti hapa.</w:t>
      </w:r>
    </w:p>
    <w:p>
      <w:pPr/>
      <w:r>
        <w:rPr>
          <w:lang w:val="sw_KE" w:bidi="sw_KE"/>
        </w:rPr>
      </w:r>
      <w:r>
        <w:rPr>
          <w:lang w:val="sw_KE" w:bidi="sw_KE"/>
        </w:rPr>
        <w:t xml:space="preserve">Paulo anasema Yesu Kristo ni Mungu wetu mkuu na Mwokozi. </w:t>
      </w:r>
      <w:r>
        <w:rPr>
          <w:b/>
          <w:lang w:val="sw_KE" w:bidi="sw_KE"/>
        </w:rPr>
        <w:t>Kristo</w:t>
      </w:r>
      <w:r>
        <w:rPr>
          <w:lang w:val="sw_KE" w:bidi="sw_KE"/>
        </w:rPr>
        <w:t xml:space="preserve"> anamaanisha aliyetiwa-mafuta, na </w:t>
      </w:r>
      <w:r>
        <w:rPr>
          <w:b/>
          <w:lang w:val="sw_KE" w:bidi="sw_KE"/>
        </w:rPr>
        <w:t>Mwokozi</w:t>
      </w:r>
      <w:r>
        <w:rPr>
          <w:lang w:val="sw_KE" w:bidi="sw_KE"/>
        </w:rPr>
        <w:t xml:space="preserve"> ndiye anayewaokoa watu kutoka kwa dhambi zao. Tafsiri Kristo kama vile ulivyotafsiri katika vifungu vya hapo awali. Kwa maelezo zaidi kuhusu </w:t>
      </w:r>
      <w:r>
        <w:rPr>
          <w:lang w:val="sw_KE" w:bidi="sw_KE"/>
        </w:rPr>
        <w:t>Kristo</w:t>
      </w:r>
      <w:r>
        <w:rPr>
          <w:lang w:val="sw_KE" w:bidi="sw_KE"/>
        </w:rPr>
        <w:t xml:space="preserve"> na</w:t>
      </w:r>
      <w:r>
        <w:rPr>
          <w:lang w:val="sw_KE" w:bidi="sw_KE"/>
        </w:rPr>
        <w:t>Mwokozi</w:t>
      </w:r>
      <w:r>
        <w:rPr>
          <w:lang w:val="sw_KE" w:bidi="sw_KE"/>
        </w:rPr>
        <w:t>, rejelea Faharasa Kuu.</w:t>
      </w:r>
    </w:p>
    <w:p>
      <w:pPr/>
      <w:r>
        <w:rPr>
          <w:lang w:val="sw_KE" w:bidi="sw_KE"/>
        </w:rPr>
      </w:r>
      <w:r>
        <w:rPr>
          <w:lang w:val="sw_KE" w:bidi="sw_KE"/>
        </w:rPr>
        <w:t xml:space="preserve">Yesu alijitolea kwa niaba yetu ili </w:t>
      </w:r>
      <w:r>
        <w:rPr>
          <w:b/>
          <w:lang w:val="sw_KE" w:bidi="sw_KE"/>
        </w:rPr>
        <w:t>kutukomboa</w:t>
      </w:r>
      <w:r>
        <w:rPr>
          <w:lang w:val="sw_KE" w:bidi="sw_KE"/>
        </w:rPr>
        <w:t xml:space="preserve"> kutoka kwa </w:t>
      </w:r>
      <w:r>
        <w:rPr>
          <w:b/>
          <w:lang w:val="sw_KE" w:bidi="sw_KE"/>
        </w:rPr>
        <w:t>uasi</w:t>
      </w:r>
      <w:r>
        <w:rPr>
          <w:lang w:val="sw_KE" w:bidi="sw_KE"/>
        </w:rPr>
        <w:t xml:space="preserve"> wote. Kuwakomboa inamaanisha kukomboa au kuwekwa huru. Katika Agano la Kale, Mungu aliwakomboa watu wake Israeli kutoka kwa utumwa katika Misri, na sasa Yesu anawakomboa au anaweka huru watu kutoka kwa njia zote wanazovunja sheria za Mungu. Uasi wa sheria unarejelea kuwa mwovu, au kutowafuata sheria yoyote ya Mungu.</w:t>
      </w:r>
    </w:p>
    <w:p>
      <w:pPr/>
      <w:r>
        <w:rPr>
          <w:lang w:val="sw_KE" w:bidi="sw_KE"/>
        </w:rPr>
      </w:r>
      <w:r>
        <w:rPr>
          <w:lang w:val="sw_KE" w:bidi="sw_KE"/>
        </w:rPr>
        <w:t xml:space="preserve">Simamia hapa na mjadili swali hili kama kikundi: Utaelezea vipi </w:t>
      </w:r>
      <w:r>
        <w:rPr>
          <w:b/>
          <w:lang w:val="sw_KE" w:bidi="sw_KE"/>
        </w:rPr>
        <w:t>wazo</w:t>
      </w:r>
      <w:r>
        <w:rPr>
          <w:lang w:val="sw_KE" w:bidi="sw_KE"/>
        </w:rPr>
        <w:t xml:space="preserve"> la watu </w:t>
      </w:r>
      <w:r>
        <w:rPr>
          <w:b/>
          <w:lang w:val="sw_KE" w:bidi="sw_KE"/>
        </w:rPr>
        <w:t>waliochaguliwa</w:t>
      </w:r>
      <w:r>
        <w:rPr>
          <w:lang w:val="sw_KE" w:bidi="sw_KE"/>
        </w:rPr>
        <w:t xml:space="preserve"> na Mungu? Ikiwa tayari umetafsiri neno hili katika kitabu kingine cha Biblia, tumia neno lile ambalo umetumia huko. Kwa maelezo zaidi kuhusu </w:t>
      </w:r>
      <w:r>
        <w:rPr>
          <w:lang w:val="sw_KE" w:bidi="sw_KE"/>
        </w:rPr>
        <w:t>kukomboa</w:t>
      </w:r>
      <w:r>
        <w:rPr>
          <w:lang w:val="sw_KE" w:bidi="sw_KE"/>
        </w:rPr>
        <w:t xml:space="preserve"> na </w:t>
      </w:r>
      <w:r>
        <w:rPr>
          <w:lang w:val="sw_KE" w:bidi="sw_KE"/>
        </w:rPr>
        <w:t>uasi</w:t>
      </w:r>
      <w:r>
        <w:rPr>
          <w:lang w:val="sw_KE" w:bidi="sw_KE"/>
        </w:rPr>
        <w:t>, rejelea Faharasa Kuu. Sitisha rekodi hii ya sauti hapa.</w:t>
      </w:r>
    </w:p>
    <w:p>
      <w:pPr/>
      <w:r>
        <w:rPr>
          <w:lang w:val="sw_KE" w:bidi="sw_KE"/>
        </w:rPr>
      </w:r>
      <w:r>
        <w:rPr>
          <w:lang w:val="sw_KE" w:bidi="sw_KE"/>
        </w:rPr>
        <w:t xml:space="preserve">Yesu alijitolea </w:t>
      </w:r>
      <w:r>
        <w:rPr>
          <w:b/>
          <w:lang w:val="sw_KE" w:bidi="sw_KE"/>
        </w:rPr>
        <w:t>kuwatakasa</w:t>
      </w:r>
      <w:r>
        <w:rPr>
          <w:lang w:val="sw_KE" w:bidi="sw_KE"/>
        </w:rPr>
        <w:t xml:space="preserve"> waumini kama watu wake mwenyewe. Kutakasa inamaanisha kumfanya mtu awe safi kiroho mbele ya Mungu, au kufaa kumtumikia au kumwabudu Mungu. Tafsiri kutakasa kwa njia sawa na jinsi ulivyotafsiri mtumwa katika vifungu </w:t>
      </w:r>
      <w:r>
        <w:rPr>
          <w:b/>
          <w:lang w:val="sw_KE" w:bidi="sw_KE"/>
        </w:rPr>
        <w:t>vya</w:t>
      </w:r>
      <w:r>
        <w:rPr>
          <w:lang w:val="sw_KE" w:bidi="sw_KE"/>
        </w:rPr>
        <w:t xml:space="preserve"> hapo awali. Kwa maelezo zaidi kuhusu </w:t>
      </w:r>
      <w:r>
        <w:rPr>
          <w:lang w:val="sw_KE" w:bidi="sw_KE"/>
        </w:rPr>
        <w:t>kutakasa</w:t>
      </w:r>
      <w:r>
        <w:rPr>
          <w:lang w:val="sw_KE" w:bidi="sw_KE"/>
        </w:rPr>
        <w:t>, rejelea Faharasa Kuu.</w:t>
      </w:r>
    </w:p>
    <w:p>
      <w:pPr/>
      <w:r>
        <w:rPr>
          <w:lang w:val="sw_KE" w:bidi="sw_KE"/>
        </w:rPr>
      </w:r>
      <w:r>
        <w:rPr>
          <w:lang w:val="sw_KE" w:bidi="sw_KE"/>
        </w:rPr>
        <w:t>Watu ambao ni watu wa Yesu wanatamani kufanya matendo mema. Katika lugha ya asili, inasema ni "wenye bidii" kwa matendo mema. Katika vifungu vingine katika Agano la Kale na Jipya, "wenye bidii" inatumiwa kuelezea watu ambao wanajitolea sana kwa Mungu au wanafuata sheria za Mungu kwa kiasi kikubwa. Wakati wa Paulo, watu wengine waliitwa "waovu," kumaanisha walikuwa Wayahudi ambao walitaka kupindua serikali ya Kirumi. Katika kifungu hiki, "wenye bidii kwa matendo mema" inamaanisha watu ambao wanataka sana kufanya mambo mema.</w:t>
      </w:r>
    </w:p>
    <w:p>
      <w:pPr/>
      <w:r>
        <w:rPr>
          <w:lang w:val="sw_KE" w:bidi="sw_KE"/>
        </w:rPr>
      </w:r>
      <w:r>
        <w:rPr>
          <w:lang w:val="sw_KE" w:bidi="sw_KE"/>
        </w:rPr>
        <w:t>Paulo anamwambia Tito awafundisha waumini. Tito anapaswa kuwatia moyo na kukemea kwa mamlaka yote. Tito hapaswi kumruhusu mtu yeyote kumpuuza au mafundisho yake.</w:t>
      </w:r>
    </w:p>
    <w:p>
      <w:pPr/>
      <w:r>
        <w:rPr>
          <w:lang w:val="sw_KE" w:bidi="sw_KE"/>
        </w:rPr>
      </w:r>
      <w:r>
        <w:rPr>
          <w:b/>
          <w:lang w:val="sw_KE" w:bidi="sw_KE"/>
        </w:rPr>
        <w:t>Huu ndiyo mwisho wa rekodi.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p>
    <w:p>
      <w:pPr/>
      <w:r>
        <w:rPr>
          <w:lang w:val="sw_KE" w:bidi="sw_KE"/>
        </w:rPr>
      </w:r>
      <w:r>
        <w:rPr>
          <w:b/>
          <w:lang w:val="sw_KE" w:bidi="sw_KE"/>
        </w:rPr>
        <w:t>Huu ndiyo mwisho wa rekodi.</w:t>
      </w:r>
      <w:r>
        <w:rPr>
          <w:lang w:val="sw_KE" w:bidi="sw_KE"/>
        </w:rPr>
      </w:r>
      <w:r>
        <w:rPr>
          <w:lang w:val="sw_KE" w:bidi="sw_KE"/>
        </w:rPr>
      </w:r>
    </w:p>
    <w:p>
      <w:pPr/>
      <w:r>
        <w:rPr>
          <w:lang w:val="sw_KE" w:bidi="sw_KE"/>
        </w:rPr>
      </w:r>
    </w:p>
    <w:p>
      <w:pPr>
        <w:pStyle w:val="Heading2"/>
      </w:pPr>
      <w:r>
        <w:rPr>
          <w:lang w:val="sw_KE" w:bidi="sw_KE"/>
        </w:rPr>
        <w:t>Tito 3:1–11</w:t>
      </w:r>
      <w:r>
        <w:rPr>
          <w:lang w:val="sw_KE" w:bidi="sw_KE"/>
        </w:rPr>
      </w:r>
    </w:p>
    <w:p>
      <w:pPr>
        <w:pStyle w:val="Heading3"/>
      </w:pPr>
      <w:r>
        <w:rPr>
          <w:lang w:val="sw_KE" w:bidi="sw_KE"/>
        </w:rPr>
        <w:t>Sikiliza na Moyo</w:t>
      </w:r>
    </w:p>
    <w:p>
      <w:pPr/>
      <w:r>
        <w:rPr>
          <w:lang w:val="sw_KE" w:bidi="sw_KE"/>
        </w:rPr>
      </w:r>
      <w:r>
        <w:rPr>
          <w:lang w:val="sw_KE" w:bidi="sw_KE"/>
        </w:rPr>
        <w:t>Katika hatua hii, sikia Tito 3:1–11 na kuiweka katika mioyo mwenu.</w:t>
      </w:r>
    </w:p>
    <w:p>
      <w:pPr/>
      <w:r>
        <w:rPr>
          <w:lang w:val="sw_KE" w:bidi="sw_KE"/>
        </w:rPr>
      </w:r>
      <w:r>
        <w:rPr>
          <w:lang w:val="sw_KE" w:bidi="sw_KE"/>
        </w:rPr>
        <w:t>Sikiliza toleo la sauti la Tito 3:1–11 mara tatu, katika, tafsiri tatu tofauti, ikiwa inawezekana.</w:t>
      </w:r>
    </w:p>
    <w:p>
      <w:pPr/>
      <w:r>
        <w:rPr>
          <w:lang w:val="sw_KE" w:bidi="sw_KE"/>
        </w:rPr>
      </w:r>
      <w:r>
        <w:rPr>
          <w:lang w:val="sw_KE" w:bidi="sw_KE"/>
        </w:rPr>
        <w:t>Sitisha rekodi hii ya sauti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kifungu hiki? Sitisha rekodi hii ya sauti hapa.</w:t>
      </w:r>
    </w:p>
    <w:p>
      <w:pPr>
        <w:pStyle w:val="ListBullet"/>
        <w:spacing w:line="240" w:lineRule="auto"/>
        <w:ind w:left="720"/>
      </w:pPr>
      <w:r>
        <w:rPr>
          <w:lang w:val="sw_KE" w:bidi="sw_KE"/>
        </w:rPr>
      </w:r>
      <w:r>
        <w:rPr>
          <w:lang w:val="sw_KE" w:bidi="sw_KE"/>
        </w:rPr>
        <w:t>Je, hupendi au huelewi nini katika kifungu hiki? Sitisha rekodi hii ya sauti hapa.</w:t>
      </w:r>
    </w:p>
    <w:p>
      <w:pPr>
        <w:pStyle w:val="ListBullet"/>
        <w:spacing w:line="240" w:lineRule="auto"/>
        <w:ind w:left="720"/>
      </w:pPr>
      <w:r>
        <w:rPr>
          <w:lang w:val="sw_KE" w:bidi="sw_KE"/>
        </w:rPr>
      </w:r>
      <w:r>
        <w:rPr>
          <w:lang w:val="sw_KE" w:bidi="sw_KE"/>
        </w:rPr>
        <w:t>Ufahamu huu linatuambia nini kumhusu Mungu au Yesu? Sitisha rekodi hii ya sauti hapa.</w:t>
      </w:r>
    </w:p>
    <w:p>
      <w:pPr>
        <w:pStyle w:val="ListBullet"/>
        <w:spacing w:line="240" w:lineRule="auto"/>
        <w:ind w:left="720"/>
      </w:pPr>
      <w:r>
        <w:rPr>
          <w:lang w:val="sw_KE" w:bidi="sw_KE"/>
        </w:rPr>
      </w:r>
      <w:r>
        <w:rPr>
          <w:lang w:val="sw_KE" w:bidi="sw_KE"/>
        </w:rPr>
        <w:t>Ufahamu hii inatuambia nini kuhusu watu? Sitisha rekodi hii ya sauti hapa.</w:t>
      </w:r>
    </w:p>
    <w:p>
      <w:pPr>
        <w:pStyle w:val="ListBullet"/>
        <w:spacing w:line="240" w:lineRule="auto"/>
        <w:ind w:left="720"/>
      </w:pPr>
      <w:r>
        <w:rPr>
          <w:lang w:val="sw_KE" w:bidi="sw_KE"/>
        </w:rPr>
      </w:r>
      <w:r>
        <w:rPr>
          <w:lang w:val="sw_KE" w:bidi="sw_KE"/>
        </w:rPr>
        <w:t>Kifungu hiki kinaathirije maisha yetu ya kila siku? Sitisha rekodi hii ya sauti hapa.</w:t>
      </w:r>
    </w:p>
    <w:p>
      <w:pPr>
        <w:pStyle w:val="ListBullet"/>
        <w:spacing w:line="240" w:lineRule="auto"/>
        <w:ind w:left="720"/>
      </w:pPr>
      <w:r>
        <w:rPr>
          <w:lang w:val="sw_KE" w:bidi="sw_KE"/>
        </w:rPr>
      </w:r>
      <w:r>
        <w:rPr>
          <w:lang w:val="sw_KE" w:bidi="sw_KE"/>
        </w:rPr>
        <w:t>Je, unajua mtu anayehitaji kusikia ufahamu huu?</w:t>
      </w:r>
    </w:p>
    <w:p>
      <w:pPr/>
      <w:r>
        <w:rPr>
          <w:lang w:val="sw_KE" w:bidi="sw_KE"/>
        </w:rPr>
      </w:r>
      <w:r>
        <w:rPr>
          <w:b/>
          <w:lang w:val="sw_KE" w:bidi="sw_KE"/>
        </w:rPr>
        <w:t>Huu ndiyo mwisho wa rekodi.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Tito 3:1–11 katika tafsiri iliyo rahisi zaidi kueleweka.</w:t>
      </w:r>
    </w:p>
    <w:p>
      <w:pPr/>
      <w:r>
        <w:rPr>
          <w:lang w:val="sw_KE" w:bidi="sw_KE"/>
        </w:rPr>
      </w:r>
      <w:r>
        <w:rPr>
          <w:lang w:val="sw_KE" w:bidi="sw_KE"/>
        </w:rPr>
        <w:t>Paulo anaendelea barua yake kwa Tito katika Krete. Katika vifungu vilivyotangulia, Paulo alielezea mafundisho ya uongo na mafundisho sahihi. Paulo alimwambia Tito kile cha kuwafundisha waumini katika Krete, na kwa nini waumini wanapaswa kuishi kulingana na njia za Mungu. Paulo anaelezea jinsi waumini tofauti katika kaya wanapaswa kutenda kwa waumini wengine. Sasa, Paulo anamwambia Tito jinsi waumini wanapaswa kuishi na wasio waumini katika jamii pana. Kama awali, Paulo anaelezea ukweli kuhusu Mungu ambao unafanya iwezekanavyo kwa waumini kuishi kwa njia hii.</w:t>
      </w:r>
    </w:p>
    <w:p>
      <w:pPr/>
      <w:r>
        <w:rPr>
          <w:lang w:val="sw_KE" w:bidi="sw_KE"/>
        </w:rPr>
      </w:r>
      <w:r>
        <w:rPr>
          <w:lang w:val="sw_KE" w:bidi="sw_KE"/>
        </w:rPr>
        <w:t xml:space="preserve">Simamia hapa na uangalie kama kikundi katika ramani ya kisiwa cha </w:t>
      </w:r>
      <w:r>
        <w:rPr>
          <w:b/>
          <w:lang w:val="sw_KE" w:bidi="sw_KE"/>
        </w:rPr>
        <w:t>Krete</w:t>
      </w:r>
      <w:r>
        <w:rPr>
          <w:lang w:val="sw_KE" w:bidi="sw_KE"/>
        </w:rPr>
        <w:t>. Sitisha rekodi hii ya sauti hapa.</w:t>
      </w:r>
    </w:p>
    <w:p>
      <w:pPr/>
      <w:r>
        <w:rPr>
          <w:lang w:val="sw_KE" w:bidi="sw_KE"/>
        </w:rPr>
      </w:r>
      <w:r>
        <w:rPr>
          <w:lang w:val="sw_KE" w:bidi="sw_KE"/>
        </w:rPr>
        <w:t>Tito anapaswa kuwakumbusha waumini kuhusu jinsi ya kutenda na wasioamini, ikiwa ni pamoja na kujisalimisha kwa watawala na mamlaka yao. Waumini lazima waheshimu mamlaka ya watawala na mamlaka, ambao wanaweza kuwa mtu yeyote mwenye mamlaka juu ya jamii na mataifa. Waumini tayari wanajua wanapaswa kuwatii viongozi wao, na Paulo anataka Tito kuendelea kuwakumbusha na kuwatia moyo waumini kufanya hili.</w:t>
      </w:r>
    </w:p>
    <w:p>
      <w:pPr/>
      <w:r>
        <w:rPr>
          <w:lang w:val="sw_KE" w:bidi="sw_KE"/>
        </w:rPr>
      </w:r>
      <w:r>
        <w:rPr>
          <w:lang w:val="sw_KE" w:bidi="sw_KE"/>
        </w:rPr>
        <w:t>Sitisha hapa na mjadili swali hili kama kikundi: Eleza watawala katika jamii yako. Watu wanaonyesha vipi utii kwa watawala au sheria ambazo watawala wanafanya? Sitisha rekodi hii ya sauti hapa.</w:t>
      </w:r>
    </w:p>
    <w:p>
      <w:pPr/>
      <w:r>
        <w:rPr>
          <w:lang w:val="sw_KE" w:bidi="sw_KE"/>
        </w:rPr>
      </w:r>
      <w:r>
        <w:rPr>
          <w:lang w:val="sw_KE" w:bidi="sw_KE"/>
        </w:rPr>
        <w:t>Waumini pia wanapaswa kuwa tayari kufanya mema kwa manufaa ya wengine katika jamii yao, ikiwa ni pamoja na wasioamini. Waumini hawapaswi kuishi kama utamaduni wa pori wa Kikrethani uliowazunguka. Waumini hawapaswi kumkashifu mtu yeyote au kuzungumza uovu dhidi ya mtu mwingine. Wanapaswa kuishi kwa amani na watu wote, kuwa wapole na fadhili kwa wengine, na wasitenda kama wao ni muhimu zaidi kuliko watu wengine.</w:t>
      </w:r>
    </w:p>
    <w:p>
      <w:pPr/>
      <w:r>
        <w:rPr>
          <w:lang w:val="sw_KE" w:bidi="sw_KE"/>
        </w:rPr>
      </w:r>
      <w:r>
        <w:rPr>
          <w:lang w:val="sw_KE" w:bidi="sw_KE"/>
        </w:rPr>
        <w:t>Sitisha hapa na mjadili kama kikundi: Zungumza kuhusu mtu unayemjua ambaye anaishi kwa amani na watu wanaowazunguka. Wanafanya mambo ya aina gani? Watu wengine wanawachukulia vipi au kufikiria kuhusu wao? Sitisha rekodi hii ya sauti hapa.</w:t>
      </w:r>
    </w:p>
    <w:p>
      <w:pPr/>
      <w:r>
        <w:rPr>
          <w:lang w:val="sw_KE" w:bidi="sw_KE"/>
        </w:rPr>
      </w:r>
      <w:r>
        <w:rPr>
          <w:lang w:val="sw_KE" w:bidi="sw_KE"/>
        </w:rPr>
        <w:t>Sasa Paulo anaanza kuelezea kwa nini waumini wanaweza kuishi vizuri na wasioamini katika jamii. Paulo anawakumbusha waumini kwamba katika siku za nyuma, pia walikuwa wakimpinga Mungu na watu wengine. Hawakumwelewa Mungu, walimwasi Mungu, na walidanganywa kwa kile walichoamini. Ugumu mwingi na tamaa za uovu ziliwatawala, na walitumia wakati kufanya mambo maovu na kuwavutia watu wengine. Watu wengine walichukia na wakachukia pia.</w:t>
      </w:r>
    </w:p>
    <w:p>
      <w:pPr/>
      <w:r>
        <w:rPr>
          <w:lang w:val="sw_KE" w:bidi="sw_KE"/>
        </w:rPr>
      </w:r>
      <w:r>
        <w:rPr>
          <w:lang w:val="sw_KE" w:bidi="sw_KE"/>
        </w:rPr>
        <w:t>Paulo anatofautisha njia hii ya maisha ya zamani na maisha mapya ambayo waumini sasa wana. Paulo anasema fadhili na upendo wa Mungu kwa watu ulionekana, kumaanisha kwamba Mungu Mwokozi wetu alionyesha fadhili na upendo kwa watu. Watu wengi wanaamini hii ilitokea wakati Mungu alipomtuma Yesu duniani. Paulo anasema Mungu aliokoa waumini kwa sababu ya huruma ya Mungu, na si kwa sababu ya matendo mema waumini walifanya wao wenyewe. Waumini hawakustahili Mungu kuokoa. Kwa sababu Mungu alionyesha upendo na fadhili kwa watu wakati bado walikuwa waovu, sasa tunapaswa kuonyesha upendo huo na fadhili kwa wengine ambao hawajaamini.</w:t>
      </w:r>
    </w:p>
    <w:p>
      <w:pPr/>
      <w:r>
        <w:rPr>
          <w:lang w:val="sw_KE" w:bidi="sw_KE"/>
        </w:rPr>
      </w:r>
      <w:r>
        <w:rPr>
          <w:lang w:val="sw_KE" w:bidi="sw_KE"/>
        </w:rPr>
        <w:t>Ni ngumu kuelewa jinsi Mungu alivyowaokoa waumini kwa kuosha, kuzaliwa tena, na kutengeneza. Kuosha inamaanisha kusafisha kwa maji ili kumfanya mtu safi. Inaweza pia kumaanisha kumtakasa mtu kiroho-au kumfanya awe mzuri kumwabudu Mungu. Hapa, inamaanisha utakaso wa ndani wa kiroho, na si kuosha kimwili au ubatizo.</w:t>
      </w:r>
    </w:p>
    <w:p>
      <w:pPr/>
      <w:r>
        <w:rPr>
          <w:lang w:val="sw_KE" w:bidi="sw_KE"/>
        </w:rPr>
      </w:r>
      <w:r>
        <w:rPr>
          <w:lang w:val="sw_KE" w:bidi="sw_KE"/>
        </w:rPr>
        <w:t>Sitisha hapa na mjadili swali hili kama kikundi: Unamtakasa mtu au kitu? Unamtakasa vipi mtu au kitu? Sitisha rekodi hii ya sauti hapa.</w:t>
      </w:r>
    </w:p>
    <w:p>
      <w:pPr/>
      <w:r>
        <w:rPr>
          <w:lang w:val="sw_KE" w:bidi="sw_KE"/>
        </w:rPr>
      </w:r>
      <w:r>
        <w:rPr>
          <w:lang w:val="sw_KE" w:bidi="sw_KE"/>
        </w:rPr>
        <w:t>Paulo anaweza kumaanisha kwamba Mungu anawatakasa waumini kiroho kwa njia ya Roho Mtakatifu, ambaye ndiye anayewapa waumini kuzaliwa upya na kutengenezwa. Kuzaliwa mpya inamaanisha kuacha nyuma njia ya zamani ya maisha kabisa na kuanza tena kama muumini na mfuasi wa Yesu, karibu kama mtu mpya. Kufanywa upya ni maisha mapya na mabadiliko ya moyo na akili ambayo yanakuja kutoka kwa kuzaliwa upya. Au, Paulo anaweza kumaanisha kwamba kuzaliwa tena na kutengenezwa ni matukio mawili tofauti kwa muumini. Mungu anatakasa mioyo ya waumini kwa kuzaliwa upya, na Roho Mtakatifu anatoa maisha mapya. Mungu alitimiza ahadi ya Agano la Kale kwa kuwapa waumini Roho wake Mtakatifu kwa uhuru na kwa ukarimu kwa njia ya Yesu Kristo. Sasa, Roho Mtakatifu daima yuko tayari kuwasaidia waumini.</w:t>
      </w:r>
    </w:p>
    <w:p>
      <w:pPr/>
      <w:r>
        <w:rPr>
          <w:lang w:val="sw_KE" w:bidi="sw_KE"/>
        </w:rPr>
      </w:r>
      <w:r>
        <w:rPr>
          <w:lang w:val="sw_KE" w:bidi="sw_KE"/>
        </w:rPr>
        <w:t>Mungu aliwapa waumini Roho wake Mtakatifu ili aweze kuheshimu waumini. Kwa maneno mengine, Mungu anarejesha uhusiano sahihi kati ya Mungu na waumini. Mungu anafanya hili kwa neema yake, kumaanisha hii ni zawadi ambayo waumini hawastahili. "Neema yake" inaweza kumaanisha neema ya Mungu au inaweza kumaanisha neema ya Yesu.</w:t>
      </w:r>
    </w:p>
    <w:p>
      <w:pPr/>
      <w:r>
        <w:rPr>
          <w:lang w:val="sw_KE" w:bidi="sw_KE"/>
        </w:rPr>
      </w:r>
      <w:r>
        <w:rPr>
          <w:lang w:val="sw_KE" w:bidi="sw_KE"/>
        </w:rPr>
        <w:t>Paulo anasema sababu ya mwisho ambayo Mungu anawaokoa waumini ni ili tuweze kuwa warithi wa Mungu. Mrithi anapokea pesa au mali kutoka kwa baba yao baada ya kufa. Katika Agano la Kale, Mungu aliahidi kuwapa watu wake nchi na baraka kama urithi wao. Katika kifungu hiki, Mungu anawapa waumini urithi wa tumaini la uzima wa milele. Uzima wa milele unamaanisha kwamba waumini wanaweza kutarajia kuishi milele na Mungu. Paulo anasema mafundisho haya ya jinsi Mungu alivyowaokoa waumini ni ya kuaminika. Waumini wanaweza kutegemea kile Paulo alisema.</w:t>
      </w:r>
    </w:p>
    <w:p>
      <w:pPr/>
      <w:r>
        <w:rPr>
          <w:lang w:val="sw_KE" w:bidi="sw_KE"/>
        </w:rPr>
      </w:r>
      <w:r>
        <w:rPr>
          <w:lang w:val="sw_KE" w:bidi="sw_KE"/>
        </w:rPr>
        <w:t>Sitisha hapa na mjadili swali hili kama kikundi: Eleza jinsi watu wanavyorithi pesa au mali zingine katika utamaduni wako. Nani anaweza kurithi kitu? Nani anaamua nani anayepokea urithi? Sitisha rekodi hii ya sauti hapa.</w:t>
      </w:r>
    </w:p>
    <w:p>
      <w:pPr/>
      <w:r>
        <w:rPr>
          <w:lang w:val="sw_KE" w:bidi="sw_KE"/>
        </w:rPr>
      </w:r>
      <w:r>
        <w:rPr>
          <w:lang w:val="sw_KE" w:bidi="sw_KE"/>
        </w:rPr>
        <w:t>Paulo anataka Tito kusisitiza mafundisho haya ili kuwahamasisha waumini kufikiria kwa makini kuhusu njia za kufanya matendo mema. Waumini wanapaswa kuhakikisha kufanya matendo haya mema. Paulo anasema "mambo haya" ni mazuri na muhimu kwa watu wote, ikiwa ni pamoja na wasioamini. Paulo tena anamkumbusha Tito kwamba waumini wanapaswa kutumia wakati kufanya mambo ambayo ni mazuri kwa kaya ya Mungu, kanisa, na watu wote katika jamii, ikiwa ni pamoja na wasioamini.</w:t>
      </w:r>
    </w:p>
    <w:p>
      <w:pPr/>
      <w:r>
        <w:rPr>
          <w:lang w:val="sw_KE" w:bidi="sw_KE"/>
        </w:rPr>
      </w:r>
      <w:r>
        <w:rPr>
          <w:lang w:val="sw_KE" w:bidi="sw_KE"/>
        </w:rPr>
        <w:t>Paulo amekuwa akizungumza kuhusu kile waumini wanapaswa kutumia wakati wao, na sasa Paulo anamwambia Tito kile cha kuepuka, au kukataa kutumia muda. Tito anapaswa kuepuka hoja za kijinga, hoja kuhusu nasaba, ugomvi, na mapigano kuhusu sheria ya Musa. Paulo anasema sababu ya Tito anapaswa kuepuka hoja hizi za kipumbavu ni kwa sababu hazina maana na tupu. Hii ni tofauti na matendo mema ambayo waumini wanapaswa kufanya, ambayo ni nzuri na ya muhimu.</w:t>
      </w:r>
    </w:p>
    <w:p>
      <w:pPr/>
      <w:r>
        <w:rPr>
          <w:lang w:val="sw_KE" w:bidi="sw_KE"/>
        </w:rPr>
      </w:r>
      <w:r>
        <w:rPr>
          <w:lang w:val="sw_KE" w:bidi="sw_KE"/>
        </w:rPr>
        <w:t>Paulo anamwambia Tito kile cha kufanya na watu, huenda walimu wa uongo, ambao wanabishana na kusababisha mgawanyiko kati ya waumini. Paulo anasema kumwonya mtu wa aina hii mara moja au mara mbili kuhusu tabia yao ya hatari kwa tumaini kwamba anaweza kubadilika au kuacha kutenda kwa njia hiyo. Ikiwa mtu huyo habadili tabia yake, basi Tito anapaswa kumkataa mtu huyu, au asimruhusu mtu huyu kushawishi waumini tena. Hii pia inaweza kumaanisha kwamba Tito anapaswa kumfanya mtu huyu aondoke kwenye kikundi cha waumini kabisa. Mtu huyu amepotoshwa au kupotoshwa katika akili na tabia yake, na dhambi zake zitathibitisha kwamba ana hatia mbele ya Mungu kwa njia anayoyasababisha mgawanyiko.</w:t>
      </w:r>
    </w:p>
    <w:p>
      <w:pPr/>
      <w:r>
        <w:rPr>
          <w:lang w:val="sw_KE" w:bidi="sw_KE"/>
        </w:rPr>
      </w:r>
      <w:r>
        <w:rPr>
          <w:b/>
          <w:lang w:val="sw_KE" w:bidi="sw_KE"/>
        </w:rPr>
        <w:t>Huu ndiyo mwisho wa rekodi.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Tito 3:1–11 katika tafsiri iliyo rahisi zaidi kueleweka.</w:t>
      </w:r>
    </w:p>
    <w:p>
      <w:pPr/>
      <w:r>
        <w:rPr>
          <w:lang w:val="sw_KE" w:bidi="sw_KE"/>
        </w:rPr>
      </w:r>
      <w:r>
        <w:rPr>
          <w:lang w:val="sw_KE" w:bidi="sw_KE"/>
        </w:rPr>
        <w:t>Katika hatua hii, kikundi kitafafanua matukio, wahusika na mpangilio wa simulizi hii. Kisha kikundi kitakuwa na taswira ya hiki kifungu.</w:t>
      </w:r>
    </w:p>
    <w:p>
      <w:pPr/>
      <w:r>
        <w:rPr>
          <w:lang w:val="sw_KE" w:bidi="sw_KE"/>
        </w:rPr>
      </w:r>
      <w:r>
        <w:rPr>
          <w:lang w:val="sw_KE" w:bidi="sw_KE"/>
        </w:rPr>
        <w:t>Hadithi hii ina matukio 4.</w:t>
      </w:r>
    </w:p>
    <w:p>
      <w:pPr/>
      <w:r>
        <w:rPr>
          <w:lang w:val="sw_KE" w:bidi="sw_KE"/>
        </w:rPr>
      </w:r>
      <w:r>
        <w:rPr>
          <w:b/>
          <w:lang w:val="sw_KE" w:bidi="sw_KE"/>
        </w:rPr>
        <w:t>Katika sehemu ya kwanza:</w:t>
      </w:r>
      <w:r>
        <w:rPr>
          <w:lang w:val="sw_KE" w:bidi="sw_KE"/>
        </w:rPr>
        <w:t xml:space="preserve"> Paulo anamwambia Tito jinsi waumini wanapaswa kuhusiana na watawala wao na wasioamini.</w:t>
      </w:r>
    </w:p>
    <w:p>
      <w:pPr/>
      <w:r>
        <w:rPr>
          <w:lang w:val="sw_KE" w:bidi="sw_KE"/>
        </w:rPr>
      </w:r>
      <w:r>
        <w:rPr>
          <w:b/>
          <w:lang w:val="sw_KE" w:bidi="sw_KE"/>
        </w:rPr>
        <w:t>Katika sehemu ya pili:</w:t>
      </w:r>
      <w:r>
        <w:rPr>
          <w:lang w:val="sw_KE" w:bidi="sw_KE"/>
        </w:rPr>
        <w:t xml:space="preserve"> Paulo anaelezea jinsi waumini walivyoishi kabla ya kuanza kumfuata Yesu.</w:t>
      </w:r>
    </w:p>
    <w:p>
      <w:pPr/>
      <w:r>
        <w:rPr>
          <w:lang w:val="sw_KE" w:bidi="sw_KE"/>
        </w:rPr>
      </w:r>
      <w:r>
        <w:rPr>
          <w:b/>
          <w:lang w:val="sw_KE" w:bidi="sw_KE"/>
        </w:rPr>
        <w:t>Katika sehemu ya tatu:</w:t>
      </w:r>
      <w:r>
        <w:rPr>
          <w:lang w:val="sw_KE" w:bidi="sw_KE"/>
        </w:rPr>
        <w:t xml:space="preserve"> Paulo anaelezea jinsi na kwa nini Mungu aliwaokoa waumini.</w:t>
      </w:r>
    </w:p>
    <w:p>
      <w:pPr/>
      <w:r>
        <w:rPr>
          <w:lang w:val="sw_KE" w:bidi="sw_KE"/>
        </w:rPr>
      </w:r>
      <w:r>
        <w:rPr>
          <w:b/>
          <w:lang w:val="sw_KE" w:bidi="sw_KE"/>
        </w:rPr>
        <w:t>Katika sehemu ya nne:</w:t>
      </w:r>
      <w:r>
        <w:rPr>
          <w:lang w:val="sw_KE" w:bidi="sw_KE"/>
        </w:rPr>
        <w:t xml:space="preserve"> Paulo anataka waumini kufanya mema, na anaelezea jinsi ya kushughulikia mgawanyiko kati ya waumini.</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Tito</w:t>
      </w:r>
    </w:p>
    <w:p>
      <w:pPr>
        <w:pStyle w:val="ListBullet"/>
        <w:spacing w:line="240" w:lineRule="auto"/>
        <w:ind w:left="720"/>
      </w:pPr>
      <w:r>
        <w:rPr>
          <w:lang w:val="sw_KE" w:bidi="sw_KE"/>
        </w:rPr>
      </w:r>
      <w:r>
        <w:rPr>
          <w:lang w:val="sw_KE" w:bidi="sw_KE"/>
        </w:rPr>
        <w:t>Waumini</w:t>
      </w:r>
    </w:p>
    <w:p>
      <w:pPr>
        <w:pStyle w:val="ListBullet"/>
        <w:spacing w:line="240" w:lineRule="auto"/>
        <w:ind w:left="720"/>
      </w:pPr>
      <w:r>
        <w:rPr>
          <w:lang w:val="sw_KE" w:bidi="sw_KE"/>
        </w:rPr>
      </w:r>
      <w:r>
        <w:rPr>
          <w:lang w:val="sw_KE" w:bidi="sw_KE"/>
        </w:rPr>
        <w:t>Watawala na mamlaka</w:t>
      </w:r>
    </w:p>
    <w:p>
      <w:pPr>
        <w:pStyle w:val="ListBullet"/>
        <w:spacing w:line="240" w:lineRule="auto"/>
        <w:ind w:left="720"/>
      </w:pPr>
      <w:r>
        <w:rPr>
          <w:lang w:val="sw_KE" w:bidi="sw_KE"/>
        </w:rPr>
      </w:r>
      <w:r>
        <w:rPr>
          <w:lang w:val="sw_KE" w:bidi="sw_KE"/>
        </w:rPr>
        <w:t>Wasioamini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Na mtu anayesababisha mgawanyiko</w:t>
      </w:r>
    </w:p>
    <w:p>
      <w:pPr/>
      <w:r>
        <w:rPr>
          <w:lang w:val="sw_KE" w:bidi="sw_KE"/>
        </w:rPr>
      </w:r>
      <w:r>
        <w:rPr>
          <w:lang w:val="sw_KE" w:bidi="sw_KE"/>
        </w:rPr>
        <w:t>Kama kikundi zingatia sehemu hizi katika mpangilio wa kifungu:</w:t>
      </w:r>
    </w:p>
    <w:p>
      <w:pPr/>
      <w:r>
        <w:rPr>
          <w:lang w:val="sw_KE" w:bidi="sw_KE"/>
        </w:rPr>
      </w:r>
      <w:r>
        <w:rPr>
          <w:lang w:val="sw_KE" w:bidi="sw_KE"/>
        </w:rPr>
        <w:t>Kumbuka kwamba Paulo anaendelea barua yake kwa Tito katika Krete. Katika kifungu kilichotangulia, Paulo anasema waumini wanapaswa kuishi maisha ya haki kwa sababu Yesu alikuja kuokoa watu, na Yesu atakuja tena. Vifungu vya awali vilikuwa kuhusu jinsi waumini wanapaswa kuwatendea waumini wengine, na sasa Paulo anaelezea jinsi waumini wanapaswa kutenda kwa watawala wao na wasioamini wengine. Paulo pia anaelezea jinsi na kwa nini Mungu aliwaokoa waumini ili waumini waweze kuelewa kwa nini ni muhimu kutenda kwa usahihi kwa wasioamini. Paulo pia anaelezea kile cha kufanya na watu wanaosababisha mgawanyiko katika kanisa.</w:t>
      </w:r>
    </w:p>
    <w:p>
      <w:pPr/>
      <w:r>
        <w:rPr>
          <w:lang w:val="sw_KE" w:bidi="sw_KE"/>
        </w:rPr>
      </w:r>
      <w:r>
        <w:rPr>
          <w:lang w:val="sw_KE" w:bidi="sw_KE"/>
        </w:rPr>
        <w:t>Katika sehemu ya kwanza ya kifungu, ni muhimu kukumbuka kwamba Paulo anamwambia Tito aendelee kuwakumbusha waumini kuhusu mambo matatu ambayo tayari amewafundisha. Kwanza, Tito anapaswa kuendelea kuwaambia waumini kuwa chini ya watawala wao, au kutambua na kukubali nafasi ya mamlaka ya watawala. Waumini pia wanapaswa kutii sheria, na wanapaswa kufanya mema kwa wengine. Paulo anataka Tito kuwakumbusha watu wote tofauti katika kaya ya kuamini kuhusu mambo haya. Kumbuka kwamba Krete ilikuwa na sifa ya jangwa, na Paulo anataka waumini kuweka mfano wa utii na kujisalimisha kwa wasioamini kuona. Njia ya waumini kuishi, kuwa kutii na kufanya mema kwa wengine, inapaswa kutofautisha na jinsi walimu wa uongo walivyoishi.</w:t>
      </w:r>
    </w:p>
    <w:p>
      <w:pPr/>
      <w:r>
        <w:rPr>
          <w:lang w:val="sw_KE" w:bidi="sw_KE"/>
        </w:rPr>
      </w:r>
      <w:r>
        <w:rPr>
          <w:lang w:val="sw_KE" w:bidi="sw_KE"/>
        </w:rPr>
        <w:t>Simamia hapa na mjadili swali hili kama kikundi: Utatafsiri vipi amri ya Paulo kwa Tito "kuendelea kuwakumbusha" waumini kuhusu mambo haya? Sitisha rekodi hii ya sauti hapa.</w:t>
      </w:r>
    </w:p>
    <w:p>
      <w:pPr/>
      <w:r>
        <w:rPr>
          <w:lang w:val="sw_KE" w:bidi="sw_KE"/>
        </w:rPr>
      </w:r>
      <w:r>
        <w:rPr>
          <w:lang w:val="sw_KE" w:bidi="sw_KE"/>
        </w:rPr>
        <w:t>Paulo anasema kuna mambo mawili ambayo waumini hawapaswi kufanya na mambo mawili ambayo waumini wanapaswa kufanya. Waumini hawapaswi kushtaki wengine au kuzungumza uovu dhidi ya watu wengine. Hawapaswi pia kupigana na wengine-badala yake, wanapaswa kuishi kwa amani na wao. Waumini wanapaswa kuwa wapole na kuonyesha unyenyekevu wa kweli au kamili kwa watu wote, kumaanisha wanaume na wanawake. Wakati wa Paulo, ilikuwa ya kawaida kusema "watu wote" kurejelea wanaume na wanawake. Paulo anataka waumini wasitenda kama wao ni muhimu zaidi kuliko watu wengine.</w:t>
      </w:r>
    </w:p>
    <w:p>
      <w:pPr/>
      <w:r>
        <w:rPr>
          <w:lang w:val="sw_KE" w:bidi="sw_KE"/>
        </w:rPr>
      </w:r>
      <w:r>
        <w:rPr>
          <w:lang w:val="sw_KE" w:bidi="sw_KE"/>
        </w:rPr>
        <w:t>Simamia hapa na mjadili swali hili kama kikundi: Utatafsiri vipi maelezo ya Paulo anatoa ya jinsi waumini wanapaswa kuishi? Utaamuru vipi mawazo ya kutokashifu wengine, si kupigana na wengine, kuwa mpole, na kuonyesha unyenyekevu kamili? Sitisha rekodi hii ya sauti hapa.</w:t>
      </w:r>
    </w:p>
    <w:p>
      <w:pPr/>
      <w:r>
        <w:rPr>
          <w:lang w:val="sw_KE" w:bidi="sw_KE"/>
        </w:rPr>
      </w:r>
      <w:r>
        <w:rPr>
          <w:lang w:val="sw_KE" w:bidi="sw_KE"/>
        </w:rPr>
        <w:t>Sehemu ya pili na sehemu ya tatu ya kifungu pamoja inaonyesha sababu za waumini kufanya mema kwa wasioamini na kuishi tofauti na utamaduni wa Kikrethani. Katika sehemu ya pili ya kifungu, Paulo anaelezea jinsi waumini waliishi kabla ya kumfuata Yesu. Paulo anajumuisha katika maelezo ya waumini kabla ya kumfuata Yesu. Anasema, "sisi wenyewe" kusisitiza kwamba hii ilikuwa jinsi waumini walivyoishi kabla ya kumfuata Yesu.</w:t>
      </w:r>
    </w:p>
    <w:p>
      <w:pPr/>
      <w:r>
        <w:rPr>
          <w:lang w:val="sw_KE" w:bidi="sw_KE"/>
        </w:rPr>
      </w:r>
      <w:r>
        <w:rPr>
          <w:lang w:val="sw_KE" w:bidi="sw_KE"/>
        </w:rPr>
        <w:t>Simamia hapa na mjadili swali hili kama kikundi: Utasisitiza vipi kwamba Paulo anazungumza kuhusu jinsi yeye na waumini wengine waliishi kabla ya kumfuata Yesu? Sitisha rekodi hii ya sauti hapa.</w:t>
      </w:r>
    </w:p>
    <w:p>
      <w:pPr/>
      <w:r>
        <w:rPr>
          <w:lang w:val="sw_KE" w:bidi="sw_KE"/>
        </w:rPr>
      </w:r>
      <w:r>
        <w:rPr>
          <w:lang w:val="sw_KE" w:bidi="sw_KE"/>
        </w:rPr>
        <w:t>Paulo anaelezea jinsi waumini waliishi kabla ya kuanza kumfuata Yesu. Walikuwa kuishi kama Wakretho kwa sababu walikuwa wapumbavu na hawakuwa tayari kuelewa mambo kuhusu Mungu. Walikuwa pia wakamwasi Mungu. Watu waliwadanganya na kuwadanganya kuhusu kile cha kuamini. Waumini walifanywa mtumwa au kudhibitiwa na tamaa yao na tamaa kwa hivyo walifanya chochote walichotaka kufanya. Waliishi maisha ya uovu na wivu, ambayo ilisababisha watu kuchukia na wakachukia pia. Kumbuka kwamba sifa hizi zote zinaelezea njia ya maisha kabla ya waumini kuanza kumfuata Yesu.</w:t>
      </w:r>
    </w:p>
    <w:p>
      <w:pPr/>
      <w:r>
        <w:rPr>
          <w:lang w:val="sw_KE" w:bidi="sw_KE"/>
        </w:rPr>
      </w:r>
      <w:r>
        <w:rPr>
          <w:lang w:val="sw_KE" w:bidi="sw_KE"/>
        </w:rPr>
        <w:t>Simamia hapa na mjadili swali hili kama kikundi: Utatafsiri vipi maelezo ya Paulo ya jinsi waumini waliishi kabla ya kumfuata Yesu? Fikiria kugawa sifa tofauti pamoja, kama upumbavu na mwasi, kudanganywa na kutumwa na tamaa, na maisha yaliyojaa uovu, na chuki. Sitisha rekodi hii ya sauti hapa.</w:t>
      </w:r>
    </w:p>
    <w:p>
      <w:pPr/>
      <w:r>
        <w:rPr>
          <w:lang w:val="sw_KE" w:bidi="sw_KE"/>
        </w:rPr>
      </w:r>
      <w:r>
        <w:rPr>
          <w:lang w:val="sw_KE" w:bidi="sw_KE"/>
        </w:rPr>
        <w:t>Katika sehemu ya tatu ya kifungu, kumbuka kwamba Paulo sasa anatofautisha njia ya maisha na maisha mapya Mungu anawapa waumini. Kumbuka kwamba Paulo anasema fadhili na upendo wa Mungu kwa watu ulionekana, ambayo ni wazo sawa na jinsi Paulo alisema kwamba neema ya Mungu ilionekana katika kifungu cha hapo awali. Kumbuka kwamba Mungu Mwokozi wetu ndiye anayetoa fadhili na upendo kwa watu kwa kumtuma Yesu duniani.</w:t>
      </w:r>
    </w:p>
    <w:p>
      <w:pPr/>
      <w:r>
        <w:rPr>
          <w:lang w:val="sw_KE" w:bidi="sw_KE"/>
        </w:rPr>
      </w:r>
      <w:r>
        <w:rPr>
          <w:lang w:val="sw_KE" w:bidi="sw_KE"/>
        </w:rPr>
        <w:t>Komea hapa na mjadili swali hili kama kikundi: Mtatafsiri vipi wazee na waangalizi? Njia nyingine ya kutafsiri hii inaweza kuwa, "Mungu alimtuma fadhili na upendo wake kwa watu." Sitisha rekodi hii ya sauti hapa.</w:t>
      </w:r>
    </w:p>
    <w:p>
      <w:pPr/>
      <w:r>
        <w:rPr>
          <w:lang w:val="sw_KE" w:bidi="sw_KE"/>
        </w:rPr>
      </w:r>
      <w:r>
        <w:rPr>
          <w:lang w:val="sw_KE" w:bidi="sw_KE"/>
        </w:rPr>
        <w:t>Kumbuka kwamba Paulo anafanya wazi kwamba Mungu hakuwaokoa waumini kwa sababu ya matendo yao mema. Waumini hawakuweza kupata wokovu wao kwa njia ya matendo mema kwa watu wengine. Sababu ya Mungu kuwaokoa watu ilikuwa kwa sababu ya wema wa Mungu, huruma, na huruma kwa watu wake.</w:t>
      </w:r>
    </w:p>
    <w:p>
      <w:pPr/>
      <w:r>
        <w:rPr>
          <w:lang w:val="sw_KE" w:bidi="sw_KE"/>
        </w:rPr>
      </w:r>
      <w:r>
        <w:rPr>
          <w:lang w:val="sw_KE" w:bidi="sw_KE"/>
        </w:rPr>
        <w:t>Simamia hapa na mjadili swali hili kama kikundi: Katika lugha yako, ni utaratibu gani bora wa kusisitiza kwa nini Mungu aliwaokoa waumini? Je, "Mungu hakuwaokoa waumini kwa matendo yao mema" kuwa kabla au baada ya sababu ya Mungu kuwaokoa waumini? Sitisha rekodi hii ya sauti hapa.</w:t>
      </w:r>
    </w:p>
    <w:p>
      <w:pPr/>
      <w:r>
        <w:rPr>
          <w:lang w:val="sw_KE" w:bidi="sw_KE"/>
        </w:rPr>
      </w:r>
      <w:r>
        <w:rPr>
          <w:lang w:val="sw_KE" w:bidi="sw_KE"/>
        </w:rPr>
        <w:t>Kumbuka kwamba Paulo anasema Mungu alituokoa kwa njia ya kuosha kwa kuzaliwa tena na kutengenezwa na Roho Mtakatifu. Kumbuka kwamba neno "kuosha" huenda halimaanishi ubatizo hapa, lakini kuosha kiroho. Kumbuka kwamba Paulo anaweza kuwa anaelezea tukio moja wakati Mungu anawatakasa waumini kwa njia ya Roho Mtakatifu, ambaye anawapa waumini kuzaliwa upya na maisha mapya. Au, Paulo anaweza kuwa anaelezea matukio mawili tofauti ambapo katika tukio moja, Mungu anawatakasa waumini kwa kuzaliwa tena, na katika tukio lingine, Roho Mtakatifu anawapa waumini maisha mapya.</w:t>
      </w:r>
    </w:p>
    <w:p>
      <w:pPr/>
      <w:r>
        <w:rPr>
          <w:lang w:val="sw_KE" w:bidi="sw_KE"/>
        </w:rPr>
      </w:r>
      <w:r>
        <w:rPr>
          <w:lang w:val="sw_KE" w:bidi="sw_KE"/>
        </w:rPr>
        <w:t>Simamia hapa na mjadili swali hili kama kikundi: Utatafsiri vipi "kwa njia ya kuosha kwa kuzaliwa tena na kutengenezwa na Roho Mtakatifu?" Unawezaje kuonyesha maana ya kuzaliwa tena na kutengenezwa? Je, tafsiri yako inaonyesha hii ni tukio moja au matukio mawili? Sitisha rekodi hii ya sauti hapa.</w:t>
      </w:r>
    </w:p>
    <w:p>
      <w:pPr/>
      <w:r>
        <w:rPr>
          <w:lang w:val="sw_KE" w:bidi="sw_KE"/>
        </w:rPr>
      </w:r>
      <w:r>
        <w:rPr>
          <w:lang w:val="sw_KE" w:bidi="sw_KE"/>
        </w:rPr>
        <w:t>Mungu aliwapa waumini Roho Mtakatifu kwa ukarimu kwa njia ya Yesu. Hii inaweza kumaanisha Mungu alitupa Roho Mtakatifu kwa sababu ya kile Yesu alifanya kwa ajili yetu, au kwamba Yesu pia ndiye anayetupa Roho Mtakatifu. Kumbuka hii ni mfano mwingine katika barua kwa Tito ambapo Paulo anasema katika kifungu sawa kwamba Mungu ni Mwokozi, na Yesu pia ni Mwokozi.</w:t>
      </w:r>
    </w:p>
    <w:p>
      <w:pPr/>
      <w:r>
        <w:rPr>
          <w:lang w:val="sw_KE" w:bidi="sw_KE"/>
        </w:rPr>
      </w:r>
      <w:r>
        <w:rPr>
          <w:lang w:val="sw_KE" w:bidi="sw_KE"/>
        </w:rPr>
        <w:t>Kisha, Paulo anatoa muhtasari wa kila kitu tayari alisema katika sehemu hii, ikiwa ni pamoja na kwamba Mungu anaheshimu waumini kwa neema yake na kwamba Mungu anawafanya waumini kuwa warithi kwa tumaini la uzima wa milele. Unaweza kutaka kupanga tena mwisho wa sehemu hii. Njia moja ni kusema kwanza kwamba Mungu aliwaokoa waumini ili kuwapa uzima wa milele. Kisha, elezea jinsi Mungu aliwaheshimu waumini kwa neema yake.</w:t>
      </w:r>
    </w:p>
    <w:p>
      <w:pPr/>
      <w:r>
        <w:rPr>
          <w:lang w:val="sw_KE" w:bidi="sw_KE"/>
        </w:rPr>
      </w:r>
      <w:r>
        <w:rPr>
          <w:lang w:val="sw_KE" w:bidi="sw_KE"/>
        </w:rPr>
        <w:t>Simamia hapa na mjadili swali hili kama kikundi: Utaamuru vipi mawazo mwishoni mwa sehemu ya tatu? Sitisha rekodi hii ya sauti hapa.</w:t>
      </w:r>
    </w:p>
    <w:p>
      <w:pPr/>
      <w:r>
        <w:rPr>
          <w:lang w:val="sw_KE" w:bidi="sw_KE"/>
        </w:rPr>
      </w:r>
      <w:r>
        <w:rPr>
          <w:lang w:val="sw_KE" w:bidi="sw_KE"/>
        </w:rPr>
        <w:t>Mungu anapowaheshimu waumini, anatangaza "hawana hatia" wakati huo anawaokoa. Sababu ya Mungu anawaokoa waumini ni ili waweze kuwa warithi wa Mungu, ambayo inamaanisha waumini watarithi uzima wa milele. Waumini wanaweza kutarajia kuishi milele na Mungu kwa sababu Mungu anaheshimu wao. Paulo anamalizia sehemu hii kwa kusema mafundisho haya yote ni ya kuaminika.</w:t>
      </w:r>
    </w:p>
    <w:p>
      <w:pPr/>
      <w:r>
        <w:rPr>
          <w:lang w:val="sw_KE" w:bidi="sw_KE"/>
        </w:rPr>
      </w:r>
      <w:r>
        <w:rPr>
          <w:lang w:val="sw_KE" w:bidi="sw_KE"/>
        </w:rPr>
        <w:t>Katika sehemu ya nne, kumbuka kwamba Paulo anataka Tito kusisitiza mafundisho haya. Mafundisho haya yanapaswa kuwahamasisha waumini kutumia wakati kufanya matendo mema, ambayo ni muhimu na nzuri kwa watu wote. "Mambo haya" yanaweza kumaanisha mafundisho ya Paulo alitoa, au inaweza kumaanisha matendo mema ambayo waumini wanapaswa kufanya.</w:t>
      </w:r>
    </w:p>
    <w:p>
      <w:pPr/>
      <w:r>
        <w:rPr>
          <w:lang w:val="sw_KE" w:bidi="sw_KE"/>
        </w:rPr>
      </w:r>
      <w:r>
        <w:rPr>
          <w:lang w:val="sw_KE" w:bidi="sw_KE"/>
        </w:rPr>
        <w:t>Paulo anamwambia Tito mambo manne ambayo Tito hapaswi kutumia muda. Paulo anasema Tito anapaswa kuepuka maswala ya kipumbavu ambayo watu wanasema kuhusu. Tito pia anapaswa kuepuka kubishana kuhusu nasaba, ambayo ni orodha ya babu katika historia ya familia. Tito anapaswa kuepuka hoja kuhusu sheria ambayo Musa aliwapa Wayahudi. Kumbuka kwamba katika vifungu vya hapo awali, Paulo alielezea walimu wa uongo ambao walitaka waumini kufuata sheria za Kiyahudi, na inaweza kuwa baadhi ya hoja sawa kuhusu sheria ya Musa ambayo Paulo anazungumza hapa. Hoja hizi ni hazina na tupu, ambayo ni tofauti na matendo mema na muhimu waumini wanapaswa kufanya.</w:t>
      </w:r>
    </w:p>
    <w:p>
      <w:pPr/>
      <w:r>
        <w:rPr>
          <w:lang w:val="sw_KE" w:bidi="sw_KE"/>
        </w:rPr>
      </w:r>
      <w:r>
        <w:rPr>
          <w:lang w:val="sw_KE" w:bidi="sw_KE"/>
        </w:rPr>
        <w:t>Simamia hapa na mjadili swali hili kama kikundi: Unawezaje kuwasiliana kwamba Paulo anataka Tito kusisitiza mafundisho haya? Utaonyesha vipi tofauti kati ya matendo mema waumini wanapaswa kufanya na mambo ambayo Paulo anamwambia Tito usifanye hivyo? Ni utaratibu gani bora wa kutafsiri haya? Sitisha rekodi hii ya sauti hapa.</w:t>
      </w:r>
    </w:p>
    <w:p>
      <w:pPr/>
      <w:r>
        <w:rPr>
          <w:lang w:val="sw_KE" w:bidi="sw_KE"/>
        </w:rPr>
      </w:r>
      <w:r>
        <w:rPr>
          <w:lang w:val="sw_KE" w:bidi="sw_KE"/>
        </w:rPr>
        <w:t>Paulo anamwambia Tito atoe maonyo moja au mawili kwa mtu anayejaribu kugawanya watu. Ikiwa mtu huyo haachi tabia yao, Paulo anamwambia Tito amkataa mtu huyo, ambayo inaweza kumaanisha kutopoteza wakati wowote zaidi kwa mtu huyo, bila kuwa na chochote cha kufanya na mtu huyu, au hata kumfanya mtu huyu aondoke kanisa. Paulo anasema kumtendea mtu huyu anayetengaza kwa njia hii kwa sababu amepotoshwa. Dhambi yake itathibitisha hatia yake mbele ya Mungu.</w:t>
      </w:r>
    </w:p>
    <w:p>
      <w:pPr/>
      <w:r>
        <w:rPr>
          <w:lang w:val="sw_KE" w:bidi="sw_KE"/>
        </w:rPr>
      </w:r>
      <w:r>
        <w:rPr>
          <w:lang w:val="sw_KE" w:bidi="sw_KE"/>
        </w:rPr>
        <w:t>Simamia hapa na mjadili kama kikundi: Utaelezea vipi mtu anayetengaza? Huyu ni mtu anayejaribu kugawanya watu kwa kuwafanya wakosoaji kuhusu mambo yasiyo na maana. Sitisha rekodi hii ya sauti hapa.</w:t>
      </w:r>
    </w:p>
    <w:p>
      <w:pPr/>
      <w:r>
        <w:rPr>
          <w:lang w:val="sw_KE" w:bidi="sw_KE"/>
        </w:rPr>
      </w:r>
      <w:r>
        <w:rPr>
          <w:lang w:val="sw_KE" w:bidi="sw_KE"/>
        </w:rPr>
        <w:t xml:space="preserve">Sasa, kikundi kinapaswa kuwa na ubao wa hadithi, kuteka, au kutumia vitu ili kupata taswira ya kifungu na kitendo ndani yake. Chagua watu, michoro, au vitu kuwakilisha kila moja ya wahusika. </w:t>
      </w:r>
    </w:p>
    <w:p>
      <w:pPr/>
      <w:r>
        <w:rPr>
          <w:lang w:val="sw_KE" w:bidi="sw_KE"/>
        </w:rPr>
      </w:r>
      <w:r>
        <w:rPr>
          <w:lang w:val="sw_KE" w:bidi="sw_KE"/>
        </w:rPr>
        <w:t>Unapoanza kusimulia tena hadithi katika mistari hii, chagua kikundi cha watu au vitu kuwa waumini, na kikundi kuwa wasioamini. Paulo anamwambia Tito awawakumbushe waumini kujisalimisha kwa watawala wao, ambao ni uwezekano mkubwa zaidi wa wasioamini. Onyesha jinsi waumini wanapaswa kutenda na watawala hawa na kwa wasioamini wengine.</w:t>
      </w:r>
    </w:p>
    <w:p>
      <w:pPr/>
      <w:r>
        <w:rPr>
          <w:lang w:val="sw_KE" w:bidi="sw_KE"/>
        </w:rPr>
      </w:r>
      <w:r>
        <w:rPr>
          <w:lang w:val="sw_KE" w:bidi="sw_KE"/>
        </w:rPr>
        <w:t>Sasa waumini wanapaswa kutenda kwa njia waliyotumia kutenda Tamaa yao iliwadhibiti, walifanya mambo maovu, na walikuwa na wivu wa kila mmoja.</w:t>
      </w:r>
    </w:p>
    <w:p>
      <w:pPr/>
      <w:r>
        <w:rPr>
          <w:lang w:val="sw_KE" w:bidi="sw_KE"/>
        </w:rPr>
      </w:r>
      <w:r>
        <w:rPr>
          <w:lang w:val="sw_KE" w:bidi="sw_KE"/>
        </w:rPr>
        <w:t>Sasa onyeshe jinsi Mungu alionyesha fadhili na upendo wake kwa watu alipomtuma Yesu duniani. Onyesha jinsi Mungu aliwaosha waumini katika kuzaliwa mpya kwa njia ya Roho Mtakatifu na jinsi Mungu aliwapa waumini Roho Mtakatifu kwa ukarimu kwa njia ya Yesu Kristo Mwokozi wetu. Mungu alitangaza waumini "hawana hatia," na sasa waumini wana tumaini la uzima wa milele.</w:t>
      </w:r>
    </w:p>
    <w:p>
      <w:pPr/>
      <w:r>
        <w:rPr>
          <w:lang w:val="sw_KE" w:bidi="sw_KE"/>
        </w:rPr>
      </w:r>
      <w:r>
        <w:rPr>
          <w:lang w:val="sw_KE" w:bidi="sw_KE"/>
        </w:rPr>
        <w:t>Paulo anamwambia Tito kusisitiza mafundisho haya ili waumini waweze kufanya matendo mema. Onyesha Tito akisisitiza mafundisho kwa waumini.</w:t>
      </w:r>
    </w:p>
    <w:p>
      <w:pPr/>
      <w:r>
        <w:rPr>
          <w:lang w:val="sw_KE" w:bidi="sw_KE"/>
        </w:rPr>
      </w:r>
      <w:r>
        <w:rPr>
          <w:lang w:val="sw_KE" w:bidi="sw_KE"/>
        </w:rPr>
        <w:t>Sasa onyeshe mtu anayekuja na nasaba na hoja kuhusu sheria ya Musa alitoa. Mtu anayetenganisha watu anapaswa kujaribu kugawanya waumini. Waumini wanapaswa kuonyesha kile wanapaswa kufanya: kumwonya mtu anayetengaza mara moja au mara mbili, kisha mwondoe kwenye kikundi. Mtu huyu amepotoshwa, na dhambi yake inathibitisha hatia yake.</w:t>
      </w:r>
    </w:p>
    <w:p>
      <w:pPr/>
      <w:r>
        <w:rPr>
          <w:lang w:val="sw_KE" w:bidi="sw_KE"/>
        </w:rPr>
      </w:r>
      <w:r>
        <w:rPr>
          <w:b/>
          <w:lang w:val="sw_KE" w:bidi="sw_KE"/>
        </w:rPr>
        <w:t>Huu ndiyo mwisho wa rekodi.</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Tito 3:1–11 katika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Hadithi hii ina matukio 4.</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Tito</w:t>
      </w:r>
    </w:p>
    <w:p>
      <w:pPr>
        <w:pStyle w:val="ListBullet"/>
        <w:spacing w:line="240" w:lineRule="auto"/>
        <w:ind w:left="720"/>
      </w:pPr>
      <w:r>
        <w:rPr>
          <w:lang w:val="sw_KE" w:bidi="sw_KE"/>
        </w:rPr>
      </w:r>
      <w:r>
        <w:rPr>
          <w:lang w:val="sw_KE" w:bidi="sw_KE"/>
        </w:rPr>
        <w:t>Waumini</w:t>
      </w:r>
    </w:p>
    <w:p>
      <w:pPr>
        <w:pStyle w:val="ListBullet"/>
        <w:spacing w:line="240" w:lineRule="auto"/>
        <w:ind w:left="720"/>
      </w:pPr>
      <w:r>
        <w:rPr>
          <w:lang w:val="sw_KE" w:bidi="sw_KE"/>
        </w:rPr>
      </w:r>
      <w:r>
        <w:rPr>
          <w:lang w:val="sw_KE" w:bidi="sw_KE"/>
        </w:rPr>
        <w:t>Watawala na mamlaka</w:t>
      </w:r>
    </w:p>
    <w:p>
      <w:pPr>
        <w:pStyle w:val="ListBullet"/>
        <w:spacing w:line="240" w:lineRule="auto"/>
        <w:ind w:left="720"/>
      </w:pPr>
      <w:r>
        <w:rPr>
          <w:lang w:val="sw_KE" w:bidi="sw_KE"/>
        </w:rPr>
      </w:r>
      <w:r>
        <w:rPr>
          <w:lang w:val="sw_KE" w:bidi="sw_KE"/>
        </w:rPr>
        <w:t>Wasioamini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Na mtu anayesababisha mgawanyiko</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Paulo anamwambia Tito awawakumbushe waumini kuwa chini ya watawala na mamlaka yao. Waumini wanapaswa kuwa tayari kufanya mema. Waumini pia hawapaswi kushtaki watu au kubishana pamoja nao. Waumini pia wanapaswa kuwa wapole na kuonyesha unyenyekevu wa kweli kwa watu wote.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kama waumini "Unafikiria au kuhisi vipi?" Watu wanaweza kujibu mambo kama "kutaka kufuata mafundisho ya Paulo kuhusu jinsi ya kuishi karibu na wasioamini," au "kutumaini kwamba maisha yetu yanaonyesha watawala mfano mzuri wa jinsi ya kumfuata Mungu," au "Paulo angewezaje kutuambia kuwatii watawala wetu katika Krete? Wao ni watu wa pori na waasi!"</w:t>
      </w:r>
    </w:p>
    <w:p>
      <w:pPr>
        <w:pStyle w:val="ListBullet"/>
        <w:spacing w:line="240" w:lineRule="auto"/>
        <w:ind w:left="720"/>
      </w:pPr>
      <w:r>
        <w:rPr>
          <w:lang w:val="sw_KE" w:bidi="sw_KE"/>
        </w:rPr>
      </w:r>
      <w:r>
        <w:rPr>
          <w:lang w:val="sw_KE" w:bidi="sw_KE"/>
        </w:rPr>
        <w:t>Waulize watu wanaogiza kama viongozi na uongozi wadogo "Mnafikiria au kuhisi vipi?" Watu wanaweza kujibu mambo kama "kushangaa jinsi watu hawa wanafanya mambo mengi mema na kutenda kwa utii kwetu," au "kufikiria watu hawa wana sifa nzuri katika jamii yetu, wakati Wakretho wengi ni pori na waasi," au "kutaka kwamba watu wetu wote walifanya kwa utii sana kwetu na kufanya mema kwa wengine."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waumini walikuwa wapumbavu, waasi, na kudanganywa kwa kile waliamini. Ugumu wao na tamaa ya kutawala, walifanya mambo maovu, na walikuwa na wivu wa wengine. Watu wengine walichukia na wakachukia pia.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kama waumini "Unafikiria au kuhisi vipi?" Watu wanaweza kujibu mambo kama "kushangaa kwamba nilikuwa kuishi kama hii kabla ya kuanza kumfuata Yesu," au "kushukuru kwamba siishi kwa njia hii tena kwa sababu ya neema ya Mungu kwa ajili yangu," au "kukumbuka kwamba nilikuwa kuishi maisha ya uovu bila Mungu."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Sasa onyeshe jinsi Mungu alionyesha fadhili na upendo wake kwa watu alipomtuma Yesu duniani. Mungu aliwaokoa waumini kwa sababu ya huruma yake. Waumini hawakufanya kitu chochote kizuri kustahili wokovu wa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kama waumini "Unafikiria au kuhisi vipi?" Watu wanaweza kujibu mambo kama "kumshukuru Mungu kwa fadhili yake, upendo, na huruma," au "kwa amani na Mungu sasa badala ya kumwasi kama nilivyofanya katika siku za nyuma," au "kukumbushwa kwamba matendo yangu mema hayapati wokovu wangu kutoka kwa Mungu."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Mungu aliwaosha waumini katika kuzaliwa mpya kwa njia ya Roho Mtakatifu. Waumini sasa wana maisha mapya. Mungu aliwapa waumini Roho Mtakatifu kwa ukarimu kwa njia ya Yesu Kristo Mwokozi wetu. Mungu alitangaza waumini "hawana hatia" kwa neema yake, na sasa waumini wana tumaini la uzima wa milele. Mafundisho haya yote ni ya kuaminika.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"Unafikiria au kuhisi vipi?" Mtu huyo anaweza kujibu mambo kama "kufurahia kutangaza watoto wangu 'hawana hatia'," au "kufurahia kushiriki uzima wa milele na watoto wangu," au "kutumaini kwamba watoto wangu wanapokea zawadi ya wokovu na kuishi kulingana na njia zangu."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anamwambia Tito kusisitiza mafundisho haya ili waumini waweze kufanya matendo mema. Matendo haya mema ni mazuri na muhimu kwa watu wote.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"Unafikiria au kuhisi vipi?" Mtu huyo anaweza kujibu mambo kama "kutumaini kwamba Tito atachukua jukumu lake kwa umakini kusisitiza mafundisho yangu kuhusu Mungu kuwaokoa waumini," au "kutarajia waumini kufanya matendo mema kwa kukabiliana na mafundisho yangu," au "kutaka wasioamini kujifunza kuhusu Mungu kutoka kwa matendo mema waumini wanafanya."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pia anamwambia Tito kuepuka hoja za kipumbavu, nasaba, mapigano, na hoja kuhusu sheria ambayo Musa aliwapa Wayahudi. Hoja hizi zote ni hazina na tupu.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wafuasi, "Unafikiria au kuhisi vipi?" Watu wanaweza kujibu mambo kama "kushtuka kwamba waumini wanasema sana," au "waumini si tofauti na sisi kwa sababu wanasema sana na wana mgawanyiko mwingi," au "kushangaa jinsi viongozi wao watashughulikia mgawanyiko na hoja hii."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Tito anapaswa kumwonya mtu anayetengaza katika kanisa mara moja au mbili. Ikiwa mtu anayetengaza habadili tabia yake baada ya maonyo haya, Tito hapaswi kuwa na chochote cha kufanya na mtu anayetengaza baada ya hapo. Mtu huyu amepotoshwa, na dhambi yake inathibitisha hatia yake.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"Unafikiria au kuhisi vipi?" Mtu huyo anaweza kujibu mambo kama "kuogopa kuhusu wazo la kumwonya mtu anayetengaza kuhusu tabia yake," au "kutumaini kwamba mtu anayetengaza atabadili njia zake na kuacha kusababisha mgawanyiko," au "tayari kufuata maagizo ya Paulo kumkataa mtu anayetengaza ikiwa habadili tabia yake."</w:t>
      </w:r>
    </w:p>
    <w:p>
      <w:pPr>
        <w:pStyle w:val="ListBullet"/>
        <w:spacing w:line="240" w:lineRule="auto"/>
        <w:ind w:left="720"/>
      </w:pPr>
      <w:r>
        <w:rPr>
          <w:lang w:val="sw_KE" w:bidi="sw_KE"/>
        </w:rPr>
      </w:r>
      <w:r>
        <w:rPr>
          <w:lang w:val="sw_KE" w:bidi="sw_KE"/>
        </w:rPr>
        <w:t>Muulize mtu anayeigiza Yesu, "Unafikiria au kuhisi vipi?" Mtu huyo anaweza kujibu mambo kama "kushtuka kwamba Paulo anafikiria tabia yangu ni mbaya sana," au "kutaka kubadilisha tabia yangu na kuacha kusababisha mgawanyiko katika kanisa," au "kutumaini kwamba Tito hatanifanya niondoke kanisa," au "kutokuwa tayari kubadilisha tabia yangu."</w:t>
      </w:r>
    </w:p>
    <w:p>
      <w:pPr/>
      <w:r>
        <w:rPr>
          <w:lang w:val="sw_KE" w:bidi="sw_KE"/>
        </w:rPr>
      </w:r>
      <w:r>
        <w:rPr>
          <w:b/>
          <w:lang w:val="sw_KE" w:bidi="sw_KE"/>
        </w:rPr>
        <w:t>Huu ndiyo mwisho wa rekodi.</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Tito 3:1–11 katika tafsiri iliyo rahisi zaidi kueleweka.</w:t>
      </w:r>
    </w:p>
    <w:p>
      <w:pPr/>
      <w:r>
        <w:rPr>
          <w:lang w:val="sw_KE" w:bidi="sw_KE"/>
        </w:rPr>
      </w:r>
      <w:r>
        <w:rPr>
          <w:lang w:val="sw_KE" w:bidi="sw_KE"/>
        </w:rPr>
        <w:t>Katika hatua hii, kikundi kitajadili maneno ya muhimu katika kifungu hiki.</w:t>
      </w:r>
    </w:p>
    <w:p>
      <w:pPr/>
      <w:r>
        <w:rPr>
          <w:lang w:val="sw_KE" w:bidi="sw_KE"/>
        </w:rPr>
      </w:r>
      <w:r>
        <w:rPr>
          <w:lang w:val="sw_KE" w:bidi="sw_KE"/>
        </w:rPr>
        <w:t>Paulo anamwambia Tito awawakumbushe waumini kuwa chini ya watawala na mamlaka yao. Watawala na mamlaka ni viongozi wa serikali, si viongozi wa kanisa. "Watawala na mamlaka" inaweza kujumuisha wakuu, viongozi, wafalme, marais, magavana, watawala, au mtu mwingine ambaye alikuwa na mamlaka juu ya jamii na mataifa. Inaweza pia kumaanisha ngazi mbili tofauti za watawala. Hii pia inaweza kutafsiriwa kama "watawala wenye nguvu" au "watu ambao wana nguvu ya kutawala."</w:t>
      </w:r>
    </w:p>
    <w:p>
      <w:pPr/>
      <w:r>
        <w:rPr>
          <w:lang w:val="sw_KE" w:bidi="sw_KE"/>
        </w:rPr>
      </w:r>
      <w:r>
        <w:rPr>
          <w:lang w:val="sw_KE" w:bidi="sw_KE"/>
        </w:rPr>
        <w:t>Ikiwa inahitajika, komesha hapa na mjadili swali hili kama kikundi: Utatafsiri vipi "watawala na mamlaka?" Je, una ngazi gani za watawala katika jamii yako, au ni aina gani tofauti ya viongozi? Sitisha rekodi hii ya sauti hapa.</w:t>
      </w:r>
    </w:p>
    <w:p>
      <w:pPr/>
      <w:r>
        <w:rPr>
          <w:lang w:val="sw_KE" w:bidi="sw_KE"/>
        </w:rPr>
      </w:r>
      <w:r>
        <w:rPr>
          <w:lang w:val="sw_KE" w:bidi="sw_KE"/>
        </w:rPr>
        <w:t xml:space="preserve">Waumini pia wanapaswa kuwatii watawala wao na mamlaka na kuwa tayari kufanya mema kwa wengine. Hawapaswi kumkashifu mtu yeyote, na wanapaswa kuishi kwa </w:t>
      </w:r>
      <w:r>
        <w:rPr>
          <w:b/>
          <w:lang w:val="sw_KE" w:bidi="sw_KE"/>
        </w:rPr>
        <w:t>amani</w:t>
      </w:r>
      <w:r>
        <w:rPr>
          <w:lang w:val="sw_KE" w:bidi="sw_KE"/>
        </w:rPr>
        <w:t xml:space="preserve"> na watu wote. Tafsiri amani kama vile umetafsiri katika vifungu vilivyotangulia. Kwa maelezo zaidi kuhusu </w:t>
      </w:r>
      <w:r>
        <w:rPr>
          <w:lang w:val="sw_KE" w:bidi="sw_KE"/>
        </w:rPr>
        <w:t>amani</w:t>
      </w:r>
      <w:r>
        <w:rPr>
          <w:lang w:val="sw_KE" w:bidi="sw_KE"/>
        </w:rPr>
        <w:t>, rejelea Faharasa Kuu.</w:t>
      </w:r>
    </w:p>
    <w:p>
      <w:pPr/>
      <w:r>
        <w:rPr>
          <w:lang w:val="sw_KE" w:bidi="sw_KE"/>
        </w:rPr>
      </w:r>
      <w:r>
        <w:rPr>
          <w:lang w:val="sw_KE" w:bidi="sw_KE"/>
        </w:rPr>
        <w:t xml:space="preserve">Waumini pia wanapaswa kuwa </w:t>
      </w:r>
      <w:r>
        <w:rPr>
          <w:b/>
          <w:lang w:val="sw_KE" w:bidi="sw_KE"/>
        </w:rPr>
        <w:t>wapole</w:t>
      </w:r>
      <w:r>
        <w:rPr>
          <w:lang w:val="sw_KE" w:bidi="sw_KE"/>
        </w:rPr>
        <w:t xml:space="preserve"> na kuonyesha unyenyekevu wa </w:t>
      </w:r>
      <w:r>
        <w:rPr>
          <w:b/>
          <w:lang w:val="sw_KE" w:bidi="sw_KE"/>
        </w:rPr>
        <w:t>kweli</w:t>
      </w:r>
      <w:r>
        <w:rPr>
          <w:lang w:val="sw_KE" w:bidi="sw_KE"/>
        </w:rPr>
        <w:t xml:space="preserve"> kwa watu wote. Katika lugha ya asili, inasema "kwa watu wote," ambayo inamaanisha wanaume na wanawake. Unyenyekevu inamaanisha kutotenda kama wewe ni bora kuliko mtu mwingine. Tafsiri ungwana kama vile umetafsiri katika vifungu vilivyotangulia.</w:t>
      </w:r>
    </w:p>
    <w:p>
      <w:pPr/>
      <w:r>
        <w:rPr>
          <w:lang w:val="sw_KE" w:bidi="sw_KE"/>
        </w:rPr>
      </w:r>
      <w:r>
        <w:rPr>
          <w:lang w:val="sw_KE" w:bidi="sw_KE"/>
        </w:rPr>
        <w:t xml:space="preserve">Waumini walikuwa wapumbavu, waasi, na kudanganywa. Ugumu wao na tamaa ya kutawala, walifanya </w:t>
      </w:r>
      <w:r>
        <w:rPr>
          <w:b/>
          <w:lang w:val="sw_KE" w:bidi="sw_KE"/>
        </w:rPr>
        <w:t>uovu</w:t>
      </w:r>
      <w:r>
        <w:rPr>
          <w:lang w:val="sw_KE" w:bidi="sw_KE"/>
        </w:rPr>
        <w:t xml:space="preserve"> kwa watu wengine, na walikuwa na wivu wa watu wengine. Watu wengine walichukia na wakachukia kila mmoja. Tafsiri uovu, kama vile ulivyotumia katika vifungu vya hapo awali. Kwa maelezo zaidi kuhusu </w:t>
      </w:r>
      <w:r>
        <w:rPr>
          <w:lang w:val="sw_KE" w:bidi="sw_KE"/>
        </w:rPr>
        <w:t>uovu</w:t>
      </w:r>
      <w:r>
        <w:rPr>
          <w:lang w:val="sw_KE" w:bidi="sw_KE"/>
        </w:rPr>
        <w:t xml:space="preserve"> rejelea Faharasa Kuu.</w:t>
      </w:r>
    </w:p>
    <w:p>
      <w:pPr/>
      <w:r>
        <w:rPr>
          <w:lang w:val="sw_KE" w:bidi="sw_KE"/>
        </w:rPr>
      </w:r>
      <w:r>
        <w:rPr>
          <w:lang w:val="sw_KE" w:bidi="sw_KE"/>
        </w:rPr>
        <w:t xml:space="preserve">Wakati fadhili na upendo wa Mungu kwa watu ulionekana, </w:t>
      </w:r>
      <w:r>
        <w:rPr>
          <w:b/>
          <w:lang w:val="sw_KE" w:bidi="sw_KE"/>
        </w:rPr>
        <w:t>alituokoa</w:t>
      </w:r>
      <w:r>
        <w:rPr>
          <w:lang w:val="sw_KE" w:bidi="sw_KE"/>
        </w:rPr>
        <w:t xml:space="preserve">. Katika kifungu hiki, Paulo anamwita Mungu "Mwokozi," na pia anamwita Yesu Kristo "Mwokozi wetu." Tafsiri </w:t>
      </w:r>
      <w:r>
        <w:rPr>
          <w:b/>
          <w:lang w:val="sw_KE" w:bidi="sw_KE"/>
        </w:rPr>
        <w:t>kuokoa</w:t>
      </w:r>
      <w:r>
        <w:rPr>
          <w:lang w:val="sw_KE" w:bidi="sw_KE"/>
        </w:rPr>
        <w:t xml:space="preserve"> kama </w:t>
      </w:r>
      <w:r>
        <w:rPr>
          <w:b/>
          <w:lang w:val="sw_KE" w:bidi="sw_KE"/>
        </w:rPr>
        <w:t>vile</w:t>
      </w:r>
      <w:r>
        <w:rPr>
          <w:lang w:val="sw_KE" w:bidi="sw_KE"/>
        </w:rPr>
        <w:t xml:space="preserve"> ulivyotafsiri katika vifungu vya hapo awali. Kwa maelezo zaidi kuhusu kuokoa, angalia </w:t>
      </w:r>
      <w:r>
        <w:rPr>
          <w:lang w:val="sw_KE" w:bidi="sw_KE"/>
        </w:rPr>
        <w:t>wokovu</w:t>
      </w:r>
      <w:r>
        <w:rPr>
          <w:lang w:val="sw_KE" w:bidi="sw_KE"/>
        </w:rPr>
        <w:t xml:space="preserve"> katika Faharasa Kuu. Kwa maelezo zaidi kuhusu </w:t>
      </w:r>
      <w:r>
        <w:rPr>
          <w:lang w:val="sw_KE" w:bidi="sw_KE"/>
        </w:rPr>
        <w:t>Mwokozi</w:t>
      </w:r>
      <w:r>
        <w:rPr>
          <w:lang w:val="sw_KE" w:bidi="sw_KE"/>
        </w:rPr>
        <w:t>, angalia Faharasa Kuu.</w:t>
      </w:r>
    </w:p>
    <w:p>
      <w:pPr/>
      <w:r>
        <w:rPr>
          <w:lang w:val="sw_KE" w:bidi="sw_KE"/>
        </w:rPr>
      </w:r>
      <w:r>
        <w:rPr>
          <w:lang w:val="sw_KE" w:bidi="sw_KE"/>
        </w:rPr>
        <w:t xml:space="preserve">Mungu hakutuokoa kwa sababu ya matendo mema tuliyofanya katika </w:t>
      </w:r>
      <w:r>
        <w:rPr>
          <w:b/>
          <w:lang w:val="sw_KE" w:bidi="sw_KE"/>
        </w:rPr>
        <w:t>haki</w:t>
      </w:r>
      <w:r>
        <w:rPr>
          <w:lang w:val="sw_KE" w:bidi="sw_KE"/>
        </w:rPr>
        <w:t xml:space="preserve">. Haki inamaanisha kuishi kulingana na njia za Mungu na kufanya mema. Tafsiri usafi, kama vile ulivyotumia katika vifungu vya hapo awali. Kwa maelezo zaidi kuhusu </w:t>
      </w:r>
      <w:r>
        <w:rPr>
          <w:lang w:val="sw_KE" w:bidi="sw_KE"/>
        </w:rPr>
        <w:t>usafi</w:t>
      </w:r>
      <w:r>
        <w:rPr>
          <w:lang w:val="sw_KE" w:bidi="sw_KE"/>
        </w:rPr>
        <w:t>, rejelea Faharasa Kuu.</w:t>
      </w:r>
    </w:p>
    <w:p>
      <w:pPr/>
      <w:r>
        <w:rPr>
          <w:lang w:val="sw_KE" w:bidi="sw_KE"/>
        </w:rPr>
      </w:r>
      <w:r>
        <w:rPr>
          <w:lang w:val="sw_KE" w:bidi="sw_KE"/>
        </w:rPr>
        <w:t xml:space="preserve">Mungu aliwaokoa watu kwa sababu ya </w:t>
      </w:r>
      <w:r>
        <w:rPr>
          <w:b/>
          <w:lang w:val="sw_KE" w:bidi="sw_KE"/>
        </w:rPr>
        <w:t>huruma</w:t>
      </w:r>
      <w:r>
        <w:rPr>
          <w:lang w:val="sw_KE" w:bidi="sw_KE"/>
        </w:rPr>
        <w:t xml:space="preserve"> yake, au fadhili yake.</w:t>
      </w:r>
    </w:p>
    <w:p>
      <w:pPr/>
      <w:r>
        <w:rPr>
          <w:lang w:val="sw_KE" w:bidi="sw_KE"/>
        </w:rPr>
      </w:r>
      <w:r>
        <w:rPr>
          <w:lang w:val="sw_KE" w:bidi="sw_KE"/>
        </w:rPr>
        <w:t xml:space="preserve">Simamia hapa na mjadili kama kikundi jinsi utakavyotafsiri </w:t>
      </w:r>
      <w:r>
        <w:rPr>
          <w:b/>
          <w:lang w:val="sw_KE" w:bidi="sw_KE"/>
        </w:rPr>
        <w:t>huruma</w:t>
      </w:r>
      <w:r>
        <w:rPr>
          <w:lang w:val="sw_KE" w:bidi="sw_KE"/>
        </w:rPr>
        <w:t xml:space="preserve">. Tafsiri huruma kama vile ulivyotumia katika sehemu zingine za Agano Jipya. Kwa maelezo zaidi kuhusu </w:t>
      </w:r>
      <w:r>
        <w:rPr>
          <w:lang w:val="sw_KE" w:bidi="sw_KE"/>
        </w:rPr>
        <w:t>huruma</w:t>
      </w:r>
      <w:r>
        <w:rPr>
          <w:lang w:val="sw_KE" w:bidi="sw_KE"/>
        </w:rPr>
        <w:t xml:space="preserve"> rejelea Faharasa Kuu. Sitisha rekodi hii ya sauti hapa.</w:t>
      </w:r>
    </w:p>
    <w:p>
      <w:pPr/>
      <w:r>
        <w:rPr>
          <w:lang w:val="sw_KE" w:bidi="sw_KE"/>
        </w:rPr>
      </w:r>
      <w:r>
        <w:rPr>
          <w:lang w:val="sw_KE" w:bidi="sw_KE"/>
        </w:rPr>
        <w:t xml:space="preserve">Mungu anawaosha waumini ili kuwafanya safi. Mungu anawapa waumini kuzaliwa tena na maisha mapya kwa njia ya </w:t>
      </w:r>
      <w:r>
        <w:rPr>
          <w:b/>
          <w:lang w:val="sw_KE" w:bidi="sw_KE"/>
        </w:rPr>
        <w:t>Roho Mtakatifu</w:t>
      </w:r>
      <w:r>
        <w:rPr>
          <w:lang w:val="sw_KE" w:bidi="sw_KE"/>
        </w:rPr>
        <w:t>.</w:t>
      </w:r>
    </w:p>
    <w:p>
      <w:pPr/>
      <w:r>
        <w:rPr>
          <w:lang w:val="sw_KE" w:bidi="sw_KE"/>
        </w:rPr>
      </w:r>
      <w:r>
        <w:rPr>
          <w:lang w:val="sw_KE" w:bidi="sw_KE"/>
        </w:rPr>
        <w:t xml:space="preserve">Ikiwa inahitajika, komesha hapa na mjadili kama kikundi jinsi utakavyotafsiri </w:t>
      </w:r>
      <w:r>
        <w:rPr>
          <w:b/>
          <w:lang w:val="sw_KE" w:bidi="sw_KE"/>
        </w:rPr>
        <w:t>Roho Mtakatifu</w:t>
      </w:r>
      <w:r>
        <w:rPr>
          <w:lang w:val="sw_KE" w:bidi="sw_KE"/>
        </w:rPr>
        <w:t xml:space="preserve">. Tafsiri roho mtakatifu kama vile ulivyotumia katika sehemu zingine za Agano Jipya. Kwa maelezo zaidi kuhusu </w:t>
      </w:r>
      <w:r>
        <w:rPr>
          <w:lang w:val="sw_KE" w:bidi="sw_KE"/>
        </w:rPr>
        <w:t>Roho Mtakatifu</w:t>
      </w:r>
      <w:r>
        <w:rPr>
          <w:lang w:val="sw_KE" w:bidi="sw_KE"/>
        </w:rPr>
        <w:t>, rejelea Faharasa Kuu. Sitisha rekodi hii ya sauti hapa.</w:t>
      </w:r>
    </w:p>
    <w:p>
      <w:pPr/>
      <w:r>
        <w:rPr>
          <w:lang w:val="sw_KE" w:bidi="sw_KE"/>
        </w:rPr>
      </w:r>
      <w:r>
        <w:rPr>
          <w:lang w:val="sw_KE" w:bidi="sw_KE"/>
        </w:rPr>
        <w:t xml:space="preserve">Mungu alitoa Roho Mtakatifu kwa watu wake. Katika lugha ya asili, inasema Mungu alimwaga Roho Mtakatifu kama maji. Timu yako inaweza kuchagua kutumia lugha hii ya "kumwaga" au kusema "alitoa kwa ukarimu." Paulo anasema Mungu alifanya hili kwa njia ya Yesu </w:t>
      </w:r>
      <w:r>
        <w:rPr>
          <w:b/>
          <w:lang w:val="sw_KE" w:bidi="sw_KE"/>
        </w:rPr>
        <w:t>Kristo</w:t>
      </w:r>
      <w:r>
        <w:rPr>
          <w:lang w:val="sw_KE" w:bidi="sw_KE"/>
        </w:rPr>
        <w:t xml:space="preserve"> Mwokozi wetu. Tafsiri kristo kama vile ulivyotafsiri katika vifungu vya hapo awali. Kwa maelezo zaidi kuhusu </w:t>
      </w:r>
      <w:r>
        <w:rPr>
          <w:lang w:val="sw_KE" w:bidi="sw_KE"/>
        </w:rPr>
        <w:t>kristo</w:t>
      </w:r>
      <w:r>
        <w:rPr>
          <w:lang w:val="sw_KE" w:bidi="sw_KE"/>
        </w:rPr>
        <w:t xml:space="preserve"> rejelea Faharasa Kuu.</w:t>
      </w:r>
    </w:p>
    <w:p>
      <w:pPr/>
      <w:r>
        <w:rPr>
          <w:lang w:val="sw_KE" w:bidi="sw_KE"/>
        </w:rPr>
      </w:r>
      <w:r>
        <w:rPr>
          <w:lang w:val="sw_KE" w:bidi="sw_KE"/>
        </w:rPr>
        <w:t xml:space="preserve">Mungu </w:t>
      </w:r>
      <w:r>
        <w:rPr>
          <w:b/>
          <w:lang w:val="sw_KE" w:bidi="sw_KE"/>
        </w:rPr>
        <w:t>anaheshimu</w:t>
      </w:r>
      <w:r>
        <w:rPr>
          <w:lang w:val="sw_KE" w:bidi="sw_KE"/>
        </w:rPr>
        <w:t xml:space="preserve"> waumini kwa </w:t>
      </w:r>
      <w:r>
        <w:rPr>
          <w:b/>
          <w:lang w:val="sw_KE" w:bidi="sw_KE"/>
        </w:rPr>
        <w:t>neema</w:t>
      </w:r>
      <w:r>
        <w:rPr>
          <w:lang w:val="sw_KE" w:bidi="sw_KE"/>
        </w:rPr>
        <w:t xml:space="preserve"> yake. Kuhalalisha inamaanisha kwamba Mungu anatangaza watu wasio na hatia. Waumini wanaweza kuwa na uhusiano sahihi na Mungu. Tafsiri neema kama vile ulivyotafsiri katika vifungu vya hapo awali. Kwa maelezo zaidi kuhusu </w:t>
      </w:r>
      <w:r>
        <w:rPr>
          <w:lang w:val="sw_KE" w:bidi="sw_KE"/>
        </w:rPr>
        <w:t>neema</w:t>
      </w:r>
      <w:r>
        <w:rPr>
          <w:lang w:val="sw_KE" w:bidi="sw_KE"/>
        </w:rPr>
        <w:t>, rejelea Faharasa Kuu.</w:t>
      </w:r>
    </w:p>
    <w:p>
      <w:pPr/>
      <w:r>
        <w:rPr>
          <w:lang w:val="sw_KE" w:bidi="sw_KE"/>
        </w:rPr>
      </w:r>
      <w:r>
        <w:rPr>
          <w:lang w:val="sw_KE" w:bidi="sw_KE"/>
        </w:rPr>
        <w:t xml:space="preserve">Ikiwa inahitajika, komesha hapa na mjadili swali hili kama kikundi: Utatafsiri vipi wazo kwamba Mungu </w:t>
      </w:r>
      <w:r>
        <w:rPr>
          <w:b/>
          <w:lang w:val="sw_KE" w:bidi="sw_KE"/>
        </w:rPr>
        <w:t>anaheshimu</w:t>
      </w:r>
      <w:r>
        <w:rPr>
          <w:lang w:val="sw_KE" w:bidi="sw_KE"/>
        </w:rPr>
        <w:t xml:space="preserve"> waumini? Kwa maelezo zaidi kuhusu kuhalalisha, angalia </w:t>
      </w:r>
      <w:r>
        <w:rPr>
          <w:lang w:val="sw_KE" w:bidi="sw_KE"/>
        </w:rPr>
        <w:t>kuhalalisha</w:t>
      </w:r>
      <w:r>
        <w:rPr>
          <w:lang w:val="sw_KE" w:bidi="sw_KE"/>
        </w:rPr>
        <w:t xml:space="preserve"> katika Faharasa Kuu. Ikiwa tayari umetafsiri neno hili katika kitabu kingine cha Biblia, tumia neno lile ambalo umetumia huko. Sitisha rekodi hii ya sauti hapa.</w:t>
      </w:r>
    </w:p>
    <w:p>
      <w:pPr/>
      <w:r>
        <w:rPr>
          <w:lang w:val="sw_KE" w:bidi="sw_KE"/>
        </w:rPr>
      </w:r>
      <w:r>
        <w:rPr>
          <w:lang w:val="sw_KE" w:bidi="sw_KE"/>
        </w:rPr>
        <w:t xml:space="preserve">Mungu anapowaokoa waumini, wanakuwa </w:t>
      </w:r>
      <w:r>
        <w:rPr>
          <w:b/>
          <w:lang w:val="sw_KE" w:bidi="sw_KE"/>
        </w:rPr>
        <w:t>warithi</w:t>
      </w:r>
      <w:r>
        <w:rPr>
          <w:lang w:val="sw_KE" w:bidi="sw_KE"/>
        </w:rPr>
        <w:t xml:space="preserve"> wa Mungu. Warithi wanapokea urithi kama pesa au mali kutoka kwa baba yao baada ya kufa. Hapa, urithi ni tumaini la </w:t>
      </w:r>
      <w:r>
        <w:rPr>
          <w:b/>
          <w:lang w:val="sw_KE" w:bidi="sw_KE"/>
        </w:rPr>
        <w:t>uzima</w:t>
      </w:r>
      <w:r>
        <w:rPr>
          <w:lang w:val="sw_KE" w:bidi="sw_KE"/>
        </w:rPr>
        <w:t xml:space="preserve"> wa </w:t>
      </w:r>
      <w:r>
        <w:rPr>
          <w:b/>
          <w:lang w:val="sw_KE" w:bidi="sw_KE"/>
        </w:rPr>
        <w:t>milele</w:t>
      </w:r>
      <w:r>
        <w:rPr>
          <w:lang w:val="sw_KE" w:bidi="sw_KE"/>
        </w:rPr>
        <w:t xml:space="preserve">. Uzima wa milele unamaanisha maisha na Mungu ambayo hayatakuisha kamwe. Tafsiri "tumaini la uzima wa milele" kama vile ulivyotafsiri katika vifungu vya hapo awali. Kwa maelezo zaidi kuhusu </w:t>
      </w:r>
      <w:r>
        <w:rPr>
          <w:b/>
          <w:lang w:val="sw_KE" w:bidi="sw_KE"/>
        </w:rPr>
        <w:t>tumaini</w:t>
      </w:r>
      <w:r>
        <w:rPr>
          <w:lang w:val="sw_KE" w:bidi="sw_KE"/>
        </w:rPr>
        <w:t xml:space="preserve"> na </w:t>
      </w:r>
      <w:r>
        <w:rPr>
          <w:lang w:val="sw_KE" w:bidi="sw_KE"/>
        </w:rPr>
        <w:t>uzima wa milele</w:t>
      </w:r>
      <w:r>
        <w:rPr>
          <w:lang w:val="sw_KE" w:bidi="sw_KE"/>
        </w:rPr>
        <w:t>, angalia Faharasa Kuu.</w:t>
      </w:r>
    </w:p>
    <w:p>
      <w:pPr/>
      <w:r>
        <w:rPr>
          <w:lang w:val="sw_KE" w:bidi="sw_KE"/>
        </w:rPr>
      </w:r>
      <w:r>
        <w:rPr>
          <w:lang w:val="sw_KE" w:bidi="sw_KE"/>
        </w:rPr>
        <w:t xml:space="preserve">Simamia hapa na mjadili kama kikundi jinsi utakavyotafsiri mrithi. Tafsiri </w:t>
      </w:r>
      <w:r>
        <w:rPr>
          <w:b/>
          <w:lang w:val="sw_KE" w:bidi="sw_KE"/>
        </w:rPr>
        <w:t>mrithi</w:t>
      </w:r>
      <w:r>
        <w:rPr>
          <w:lang w:val="sw_KE" w:bidi="sw_KE"/>
        </w:rPr>
        <w:t xml:space="preserve"> kama vile ulivyotumia katika sehemu zingine za Agano Jipya. Kwa maelezo zaidi kuhusu </w:t>
      </w:r>
      <w:r>
        <w:rPr>
          <w:lang w:val="sw_KE" w:bidi="sw_KE"/>
        </w:rPr>
        <w:t>mrithi</w:t>
      </w:r>
      <w:r>
        <w:rPr>
          <w:lang w:val="sw_KE" w:bidi="sw_KE"/>
        </w:rPr>
        <w:t xml:space="preserve"> angalia Faharasa Kuu. Sitisha rekodi hii ya sauti hapa.</w:t>
      </w:r>
    </w:p>
    <w:p>
      <w:pPr/>
      <w:r>
        <w:rPr>
          <w:lang w:val="sw_KE" w:bidi="sw_KE"/>
        </w:rPr>
      </w:r>
      <w:r>
        <w:rPr>
          <w:lang w:val="sw_KE" w:bidi="sw_KE"/>
        </w:rPr>
        <w:t xml:space="preserve">Mafundisho ya Paulo ni ya kuaminika. Tito anapaswa kusisitiza mafundisho haya ili watu ambao waliweka </w:t>
      </w:r>
      <w:r>
        <w:rPr>
          <w:b/>
          <w:lang w:val="sw_KE" w:bidi="sw_KE"/>
        </w:rPr>
        <w:t>imani</w:t>
      </w:r>
      <w:r>
        <w:rPr>
          <w:lang w:val="sw_KE" w:bidi="sw_KE"/>
        </w:rPr>
        <w:t xml:space="preserve"> yao kwa Mungu waweze kufanya matendo mema. Matendo haya mema ni mazuri na muhimu kwa watu wote. Katika lugha ya asili, inasema "kwa watu wote," ambayo inarejelea wanaume na wanawake. Tafsiri imani, kama vile ulivyotumia katika vifungu vya hapo awali. Kwa maelezo zaidi kuhusu </w:t>
      </w:r>
      <w:r>
        <w:rPr>
          <w:lang w:val="sw_KE" w:bidi="sw_KE"/>
        </w:rPr>
        <w:t>imani</w:t>
      </w:r>
      <w:r>
        <w:rPr>
          <w:lang w:val="sw_KE" w:bidi="sw_KE"/>
        </w:rPr>
        <w:t>, rejelea Faharasa Kuu.</w:t>
      </w:r>
    </w:p>
    <w:p>
      <w:pPr/>
      <w:r>
        <w:rPr>
          <w:lang w:val="sw_KE" w:bidi="sw_KE"/>
        </w:rPr>
      </w:r>
      <w:r>
        <w:rPr>
          <w:lang w:val="sw_KE" w:bidi="sw_KE"/>
        </w:rPr>
        <w:t xml:space="preserve">Tito anapaswa kuepuka utata wa kipumbavu, nasaba, </w:t>
      </w:r>
      <w:r>
        <w:rPr>
          <w:b/>
          <w:lang w:val="sw_KE" w:bidi="sw_KE"/>
        </w:rPr>
        <w:t>ugomvi</w:t>
      </w:r>
      <w:r>
        <w:rPr>
          <w:lang w:val="sw_KE" w:bidi="sw_KE"/>
        </w:rPr>
        <w:t xml:space="preserve">, na hoja kuhusu sheria ya </w:t>
      </w:r>
      <w:r>
        <w:rPr>
          <w:b/>
          <w:lang w:val="sw_KE" w:bidi="sw_KE"/>
        </w:rPr>
        <w:t>Musa</w:t>
      </w:r>
      <w:r>
        <w:rPr>
          <w:lang w:val="sw_KE" w:bidi="sw_KE"/>
        </w:rPr>
        <w:t>. Mambo haya ni tupu na hayana thamani. Nasaba ni hadithi na orodha ya babu.</w:t>
      </w:r>
    </w:p>
    <w:p>
      <w:pPr/>
      <w:r>
        <w:rPr>
          <w:lang w:val="sw_KE" w:bidi="sw_KE"/>
        </w:rPr>
      </w:r>
      <w:r>
        <w:rPr>
          <w:lang w:val="sw_KE" w:bidi="sw_KE"/>
        </w:rPr>
        <w:t xml:space="preserve">Ikiwa inahitajika, komesha hapa na mjadili kama kikundi jinsi utakavyotafsiri </w:t>
      </w:r>
      <w:r>
        <w:rPr>
          <w:b/>
          <w:lang w:val="sw_KE" w:bidi="sw_KE"/>
        </w:rPr>
        <w:t>Roho</w:t>
      </w:r>
      <w:r>
        <w:rPr>
          <w:lang w:val="sw_KE" w:bidi="sw_KE"/>
        </w:rPr>
        <w:t xml:space="preserve"> </w:t>
      </w:r>
      <w:r>
        <w:rPr>
          <w:b/>
          <w:lang w:val="sw_KE" w:bidi="sw_KE"/>
        </w:rPr>
        <w:t>Mtakatifu</w:t>
      </w:r>
      <w:r>
        <w:rPr>
          <w:lang w:val="sw_KE" w:bidi="sw_KE"/>
        </w:rPr>
        <w:t xml:space="preserve">. Tafsiri sheria na nasaba kama vile ulivyotumia katika sehemu zingine za Agano Jipya. Kwa maelezo zaidi kuhusu </w:t>
      </w:r>
      <w:r>
        <w:rPr>
          <w:lang w:val="sw_KE" w:bidi="sw_KE"/>
        </w:rPr>
        <w:t>sheria</w:t>
      </w:r>
      <w:r>
        <w:rPr>
          <w:lang w:val="sw_KE" w:bidi="sw_KE"/>
        </w:rPr>
        <w:t xml:space="preserve"> na </w:t>
      </w:r>
      <w:r>
        <w:rPr>
          <w:lang w:val="sw_KE" w:bidi="sw_KE"/>
        </w:rPr>
        <w:t>ginologia</w:t>
      </w:r>
      <w:r>
        <w:rPr>
          <w:lang w:val="sw_KE" w:bidi="sw_KE"/>
        </w:rPr>
        <w:t>, rejelea Faharasa Kuu. Sitisha rekodi hii ya sauti hapa.</w:t>
      </w:r>
    </w:p>
    <w:p>
      <w:pPr/>
      <w:r>
        <w:rPr>
          <w:lang w:val="sw_KE" w:bidi="sw_KE"/>
        </w:rPr>
      </w:r>
      <w:r>
        <w:rPr>
          <w:lang w:val="sw_KE" w:bidi="sw_KE"/>
        </w:rPr>
        <w:t xml:space="preserve">Tito anapaswa kumkataa mtu anayetengaza baada ya onyo moja au mbili. Mtu anayekataa kubadilisha tabia yake amepotoshwa katika akili yake na tabia. Dhambi </w:t>
      </w:r>
      <w:r>
        <w:rPr>
          <w:b/>
          <w:lang w:val="sw_KE" w:bidi="sw_KE"/>
        </w:rPr>
        <w:t>yake</w:t>
      </w:r>
      <w:r>
        <w:rPr>
          <w:lang w:val="sw_KE" w:bidi="sw_KE"/>
        </w:rPr>
        <w:t>, au makosa yanaonyesha kwamba ana hatia mbele za Mungu.</w:t>
      </w:r>
    </w:p>
    <w:p>
      <w:pPr/>
      <w:r>
        <w:rPr>
          <w:lang w:val="sw_KE" w:bidi="sw_KE"/>
        </w:rPr>
      </w:r>
      <w:r>
        <w:rPr>
          <w:lang w:val="sw_KE" w:bidi="sw_KE"/>
        </w:rPr>
        <w:t xml:space="preserve">Simamia hapa na mjadili kama kikundi jinsi utakavyotafsiri </w:t>
      </w:r>
      <w:r>
        <w:rPr>
          <w:b/>
          <w:lang w:val="sw_KE" w:bidi="sw_KE"/>
        </w:rPr>
        <w:t>dhambi</w:t>
      </w:r>
      <w:r>
        <w:rPr>
          <w:lang w:val="sw_KE" w:bidi="sw_KE"/>
        </w:rPr>
        <w:t xml:space="preserve">. Tafsiri mtumwa kama vile ulivyotumia katika sehemu zingine za Agano Jipya. Kwa maelezo zaidi kuhusu </w:t>
      </w:r>
      <w:r>
        <w:rPr>
          <w:lang w:val="sw_KE" w:bidi="sw_KE"/>
        </w:rPr>
        <w:t>dhambi</w:t>
      </w:r>
      <w:r>
        <w:rPr>
          <w:lang w:val="sw_KE" w:bidi="sw_KE"/>
        </w:rPr>
        <w:t>, rejelea Faharasa Kuu.</w:t>
      </w:r>
    </w:p>
    <w:p>
      <w:pPr/>
      <w:r>
        <w:rPr>
          <w:lang w:val="sw_KE" w:bidi="sw_KE"/>
        </w:rPr>
      </w:r>
      <w:r>
        <w:rPr>
          <w:b/>
          <w:lang w:val="sw_KE" w:bidi="sw_KE"/>
        </w:rPr>
        <w:t>Huu ndiyo mwisho wa rekodi.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p>
    <w:p>
      <w:pPr/>
      <w:r>
        <w:rPr>
          <w:lang w:val="sw_KE" w:bidi="sw_KE"/>
        </w:rPr>
      </w:r>
      <w:r>
        <w:rPr>
          <w:b/>
          <w:lang w:val="sw_KE" w:bidi="sw_KE"/>
        </w:rPr>
        <w:t>Huu ndiyo mwisho wa rekodi.</w:t>
      </w:r>
      <w:r>
        <w:rPr>
          <w:lang w:val="sw_KE" w:bidi="sw_KE"/>
        </w:rPr>
      </w:r>
      <w:r>
        <w:rPr>
          <w:lang w:val="sw_KE" w:bidi="sw_KE"/>
        </w:rPr>
      </w:r>
    </w:p>
    <w:p>
      <w:pPr/>
      <w:r>
        <w:rPr>
          <w:lang w:val="sw_KE" w:bidi="sw_KE"/>
        </w:rPr>
      </w:r>
    </w:p>
    <w:p>
      <w:pPr>
        <w:pStyle w:val="Heading2"/>
      </w:pPr>
      <w:r>
        <w:rPr>
          <w:lang w:val="sw_KE" w:bidi="sw_KE"/>
        </w:rPr>
        <w:t>Tito 3:12–15</w:t>
      </w:r>
      <w:r>
        <w:rPr>
          <w:lang w:val="sw_KE" w:bidi="sw_KE"/>
        </w:rPr>
      </w:r>
    </w:p>
    <w:p>
      <w:pPr>
        <w:pStyle w:val="Heading3"/>
      </w:pPr>
      <w:r>
        <w:rPr>
          <w:lang w:val="sw_KE" w:bidi="sw_KE"/>
        </w:rPr>
        <w:t>Sikiliza na Moyo</w:t>
      </w:r>
    </w:p>
    <w:p>
      <w:pPr/>
      <w:r>
        <w:rPr>
          <w:lang w:val="sw_KE" w:bidi="sw_KE"/>
        </w:rPr>
      </w:r>
      <w:r>
        <w:rPr>
          <w:lang w:val="sw_KE" w:bidi="sw_KE"/>
        </w:rPr>
        <w:t>Katika hatua hii, sikia Tito 3:12–15 na kuiweka katika mioyo mwenu.</w:t>
      </w:r>
    </w:p>
    <w:p>
      <w:pPr/>
      <w:r>
        <w:rPr>
          <w:lang w:val="sw_KE" w:bidi="sw_KE"/>
        </w:rPr>
      </w:r>
      <w:r>
        <w:rPr>
          <w:lang w:val="sw_KE" w:bidi="sw_KE"/>
        </w:rPr>
        <w:t>Sikiliza toleo la sauti la Tito 3:12–15 mara tatu, katika, tafsiri tatu tofauti, ikiwa inawezekana.</w:t>
      </w:r>
    </w:p>
    <w:p>
      <w:pPr/>
      <w:r>
        <w:rPr>
          <w:lang w:val="sw_KE" w:bidi="sw_KE"/>
        </w:rPr>
      </w:r>
      <w:r>
        <w:rPr>
          <w:lang w:val="sw_KE" w:bidi="sw_KE"/>
        </w:rPr>
        <w:t>Sitisha rekodi hii ya sauti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kifungu hiki? Sitisha rekodi hii ya sauti hapa.</w:t>
      </w:r>
    </w:p>
    <w:p>
      <w:pPr>
        <w:pStyle w:val="ListBullet"/>
        <w:spacing w:line="240" w:lineRule="auto"/>
        <w:ind w:left="720"/>
      </w:pPr>
      <w:r>
        <w:rPr>
          <w:lang w:val="sw_KE" w:bidi="sw_KE"/>
        </w:rPr>
      </w:r>
      <w:r>
        <w:rPr>
          <w:lang w:val="sw_KE" w:bidi="sw_KE"/>
        </w:rPr>
        <w:t>Je, hupendi au huelewi nini katika kifungu hiki? Sitisha rekodi hii ya sauti hapa.</w:t>
      </w:r>
    </w:p>
    <w:p>
      <w:pPr>
        <w:pStyle w:val="ListBullet"/>
        <w:spacing w:line="240" w:lineRule="auto"/>
        <w:ind w:left="720"/>
      </w:pPr>
      <w:r>
        <w:rPr>
          <w:lang w:val="sw_KE" w:bidi="sw_KE"/>
        </w:rPr>
      </w:r>
      <w:r>
        <w:rPr>
          <w:lang w:val="sw_KE" w:bidi="sw_KE"/>
        </w:rPr>
        <w:t>Ufahamu huu linatuambia nini kumhusu Mungu au Yesu? Sitisha rekodi hii ya sauti hapa.</w:t>
      </w:r>
    </w:p>
    <w:p>
      <w:pPr>
        <w:pStyle w:val="ListBullet"/>
        <w:spacing w:line="240" w:lineRule="auto"/>
        <w:ind w:left="720"/>
      </w:pPr>
      <w:r>
        <w:rPr>
          <w:lang w:val="sw_KE" w:bidi="sw_KE"/>
        </w:rPr>
      </w:r>
      <w:r>
        <w:rPr>
          <w:lang w:val="sw_KE" w:bidi="sw_KE"/>
        </w:rPr>
        <w:t>Ufahamu hii inatuambia nini kuhusu watu? Sitisha rekodi hii ya sauti hapa.</w:t>
      </w:r>
    </w:p>
    <w:p>
      <w:pPr>
        <w:pStyle w:val="ListBullet"/>
        <w:spacing w:line="240" w:lineRule="auto"/>
        <w:ind w:left="720"/>
      </w:pPr>
      <w:r>
        <w:rPr>
          <w:lang w:val="sw_KE" w:bidi="sw_KE"/>
        </w:rPr>
      </w:r>
      <w:r>
        <w:rPr>
          <w:lang w:val="sw_KE" w:bidi="sw_KE"/>
        </w:rPr>
        <w:t>Kifungu hiki kinaathirije maisha yetu ya kila siku? Sitisha rekodi hii ya sauti hapa.</w:t>
      </w:r>
    </w:p>
    <w:p>
      <w:pPr>
        <w:pStyle w:val="ListBullet"/>
        <w:spacing w:line="240" w:lineRule="auto"/>
        <w:ind w:left="720"/>
      </w:pPr>
      <w:r>
        <w:rPr>
          <w:lang w:val="sw_KE" w:bidi="sw_KE"/>
        </w:rPr>
      </w:r>
      <w:r>
        <w:rPr>
          <w:lang w:val="sw_KE" w:bidi="sw_KE"/>
        </w:rPr>
        <w:t>Je, unajua mtu anayehitaji kusikia ufahamu huu?</w:t>
      </w:r>
    </w:p>
    <w:p>
      <w:pPr/>
      <w:r>
        <w:rPr>
          <w:lang w:val="sw_KE" w:bidi="sw_KE"/>
        </w:rPr>
      </w:r>
      <w:r>
        <w:rPr>
          <w:b/>
          <w:lang w:val="sw_KE" w:bidi="sw_KE"/>
        </w:rPr>
        <w:t>Huu ndiyo mwisho wa rekodi.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Tito 3:12–15 katika tafsiri iliyo rahisi zaidi kueleweka.</w:t>
      </w:r>
    </w:p>
    <w:p>
      <w:pPr/>
      <w:r>
        <w:rPr>
          <w:lang w:val="sw_KE" w:bidi="sw_KE"/>
        </w:rPr>
      </w:r>
      <w:r>
        <w:rPr>
          <w:lang w:val="sw_KE" w:bidi="sw_KE"/>
        </w:rPr>
        <w:t>Paulo anamalizia barua yake kwa Tito katika Krete. Katika barua hii, Paulo alimwambia Tito jinsi ya kuchagua viongozi wa kanisa. Paulo alimwambia Tito jinsi ya kuja dhidi ya mafundisho ya uongo. Kisha kwa tofauti, Paulo alimwambia Tito kile cha kuwafundisha waumini katika Krete kuhusu jinsi ya kutenda na kila mmoja na jinsi ya kutenda na wasio waumini katika jamii ili tabia nzuri ya waumini itawavutia watu kwa Mungu. Paulo alimkumbusha Tito sababu ya tabia hii nzuri-kwa sababu Mungu alimtuma Yesu kuokoa. Sasa, katika hitimisho lake la barua, Paulo anampa Tito maagizo ya mwisho na mawaidha ya mwisho kuhusu kufanya mema. Paulo anamalizia barua kwa salamu kwa waumini katika Krete.</w:t>
      </w:r>
    </w:p>
    <w:p>
      <w:pPr/>
      <w:r>
        <w:rPr>
          <w:lang w:val="sw_KE" w:bidi="sw_KE"/>
        </w:rPr>
      </w:r>
      <w:r>
        <w:rPr>
          <w:lang w:val="sw_KE" w:bidi="sw_KE"/>
        </w:rPr>
        <w:t xml:space="preserve">Simamia hapa na uangalie kama kikundi katika ramani ya kisiwa cha </w:t>
      </w:r>
      <w:r>
        <w:rPr>
          <w:b/>
          <w:lang w:val="sw_KE" w:bidi="sw_KE"/>
        </w:rPr>
        <w:t>Krete</w:t>
      </w:r>
      <w:r>
        <w:rPr>
          <w:lang w:val="sw_KE" w:bidi="sw_KE"/>
        </w:rPr>
        <w:t>. Sitisha rekodi hii ya sauti hapa.</w:t>
      </w:r>
    </w:p>
    <w:p>
      <w:pPr/>
      <w:r>
        <w:rPr>
          <w:lang w:val="sw_KE" w:bidi="sw_KE"/>
        </w:rPr>
      </w:r>
      <w:r>
        <w:rPr>
          <w:lang w:val="sw_KE" w:bidi="sw_KE"/>
        </w:rPr>
        <w:t>Paulo anamwambia Tito hana hakika ikiwa atamtuma Artema au Tikiko kwenda Krete wakati anaandika barua hii. Artema na Tikiko ni waumini wengine wawili ambao wanafanya kazi na Paulo na Tito kusaidia makanisa, na Paulo anataka mmoja wao kumchukua nafasi ya Titus katika Krete. Wakati ama Artema au Tikiko anapowasili katika Krete, Paulo anataka Tito kuondoka Krete na kuharakisha kukutana na Paulo katika Nikopolis. Nikopolis ni mji kwenye pwani ya Ugiriki.</w:t>
      </w:r>
    </w:p>
    <w:p>
      <w:pPr/>
      <w:r>
        <w:rPr>
          <w:lang w:val="sw_KE" w:bidi="sw_KE"/>
        </w:rPr>
      </w:r>
      <w:r>
        <w:rPr>
          <w:lang w:val="sw_KE" w:bidi="sw_KE"/>
        </w:rPr>
        <w:t xml:space="preserve">Sitisha hapa na mtazame kama kikundi katika ramani ya mahali ambapo mji wa </w:t>
      </w:r>
      <w:r>
        <w:rPr>
          <w:b/>
          <w:lang w:val="sw_KE" w:bidi="sw_KE"/>
        </w:rPr>
        <w:t>Nikopolis</w:t>
      </w:r>
      <w:r>
        <w:rPr>
          <w:lang w:val="sw_KE" w:bidi="sw_KE"/>
        </w:rPr>
        <w:t xml:space="preserve"> katika Ugiriki ikiwa inahitajika. Sitisha rekodi hii ya sauti hapa.</w:t>
      </w:r>
    </w:p>
    <w:p>
      <w:pPr/>
      <w:r>
        <w:rPr>
          <w:lang w:val="sw_KE" w:bidi="sw_KE"/>
        </w:rPr>
      </w:r>
      <w:r>
        <w:rPr>
          <w:lang w:val="sw_KE" w:bidi="sw_KE"/>
        </w:rPr>
        <w:t>Paulo anataka kutumia majira ya baridi, au wakati baridi wa mwaka, katika Nikopolis. Paulo hayuko Nikopolis bado, lakini anapanga kusafiri huko kabla ya majira ya baridi. Msimu wa baridi katika Bahari ya Mediterania ni kati ya Novemba na Machi, na ni wakati wa baridi zaidi wa mwaka. Meli haiwezi kusafiri wakati wa baridi kwa sababu hali ya anga ni ya dhoruba.</w:t>
      </w:r>
    </w:p>
    <w:p>
      <w:pPr/>
      <w:r>
        <w:rPr>
          <w:lang w:val="sw_KE" w:bidi="sw_KE"/>
        </w:rPr>
      </w:r>
      <w:r>
        <w:rPr>
          <w:lang w:val="sw_KE" w:bidi="sw_KE"/>
        </w:rPr>
        <w:t>Sitisha hapa na mjadili swali hili kama kikundi: Eleza misimu ambapo mnaishi. Ikiwa huna wakati wa baridi wa mwaka, elezea wakati wa mwaka na hali ya hewa mbaya zaidi, kama mvua au upepo. Hali ya hewa katika eneo lako inaathiri vipi safari yako? Sitisha rekodi hii ya sauti hapa.</w:t>
      </w:r>
    </w:p>
    <w:p>
      <w:pPr/>
      <w:r>
        <w:rPr>
          <w:lang w:val="sw_KE" w:bidi="sw_KE"/>
        </w:rPr>
      </w:r>
      <w:r>
        <w:rPr>
          <w:lang w:val="sw_KE" w:bidi="sw_KE"/>
        </w:rPr>
        <w:t>Paulo pia anamwambia Tito awasaidia waumini wengine wawili wanaoitwa Zena na Apolo. Zena ni mwanasheria, ama katika sheria ya Kigiriki, ya Kirumi, au ya Kiyahudi. Mwanasheria ni mtu ambaye ni mtaalam wa sheria. Apolo huenda ni muumini mwingine ambaye alifanya kazi na Paulo katika siku za nyuma. Zena na Apolo wanaweza tayari kuwa katika Krete kuwatembelea waumini, au wanaweza bado kuwa njiani kwenda Krete. Paulo anataka Tito awape Zena na Apolo kila kitu wanachohitaji, ambayo inaweza kuwa chakula, pesa, nguo, vifaa, au kitu kingine chochote wanachohitaji kwa safari yao. Paulo hasemi mahali ambapo Zena na Apolo wataenda baada ya kuondoka Krete, tu kwamba Tito anapaswa kuhakikisha wasafiri wana kila kitu wanachohitaji kwa safari yao wakati wako tayari kuondoka. Paulo huenda anataka Tito na waumini wengine pia kugawa mahitaji ya waumini wengine.</w:t>
      </w:r>
    </w:p>
    <w:p>
      <w:pPr/>
      <w:r>
        <w:rPr>
          <w:lang w:val="sw_KE" w:bidi="sw_KE"/>
        </w:rPr>
      </w:r>
      <w:r>
        <w:rPr>
          <w:lang w:val="sw_KE" w:bidi="sw_KE"/>
        </w:rPr>
        <w:t>Sitisha hapa na mjadili swali hili kama kikundi: Eleza wakati ambapo msafiri au mgeni alikuja kukutembelea. Uliwatunza vipi? Mliwasaidia vipi walipoondoka kwenye safari yao? Sitisha rekodi hii ya sauti hapa.</w:t>
      </w:r>
    </w:p>
    <w:p>
      <w:pPr/>
      <w:r>
        <w:rPr>
          <w:lang w:val="sw_KE" w:bidi="sw_KE"/>
        </w:rPr>
      </w:r>
      <w:r>
        <w:rPr>
          <w:lang w:val="sw_KE" w:bidi="sw_KE"/>
        </w:rPr>
        <w:t>Paulo anasema waumini katika Krete lazima wajifunze kufanya wengine mema. Tito ndiye atakayewafundisha waumini jinsi ya kufanya mema. Waumini wanapaswa kufanya mema ili waweze kukidhi mahitaji ya haraka ya wengine, na ili wawe na kusudi katika maisha yao. Kufanya wengine mema pia inaonyesha neema ya Mungu inayofanya kazi katika waumini. Watu nje ya kanisa wataona mfano wa waumini wa kuishi maisha mema, kugawa mahitaji, na kuwa muhimu katika jamii zao. Wasioamini wataona mambo mema ambayo waumini wanafanya kwa wengine, na hii itawaonyesha zaidi kuhusu Yesu ni nani na kile Yesu anafanya.</w:t>
      </w:r>
    </w:p>
    <w:p>
      <w:pPr/>
      <w:r>
        <w:rPr>
          <w:lang w:val="sw_KE" w:bidi="sw_KE"/>
        </w:rPr>
      </w:r>
      <w:r>
        <w:rPr>
          <w:lang w:val="sw_KE" w:bidi="sw_KE"/>
        </w:rPr>
        <w:t>Sitisha hapa na mjadili swali hili kama kikundi: Zungumza kuhusu wakati mtu aliyekosa kukuheshimu au mtu unayemjua. Walimsaidia vipi mtu huyo mwenye haja? Sitisha rekodi hii ya sauti hapa.</w:t>
      </w:r>
    </w:p>
    <w:p>
      <w:pPr/>
      <w:r>
        <w:rPr>
          <w:lang w:val="sw_KE" w:bidi="sw_KE"/>
        </w:rPr>
      </w:r>
      <w:r>
        <w:rPr>
          <w:lang w:val="sw_KE" w:bidi="sw_KE"/>
        </w:rPr>
        <w:t>Waumini wote ambao wako pamoja na Paulo wanatuma salamu kwa Tito. Paulo pia anasema kuwasalimu "wale wote wanaotupenda katika imani," ambayo ilikuwa njia ya kawaida ya kuzungumza kuhusu waumini. Hii ni kwa sababu wafuasi wa Yesu wanapendana na wana imani ya kawaida katika Yesu.</w:t>
      </w:r>
    </w:p>
    <w:p>
      <w:pPr/>
      <w:r>
        <w:rPr>
          <w:lang w:val="sw_KE" w:bidi="sw_KE"/>
        </w:rPr>
      </w:r>
      <w:r>
        <w:rPr>
          <w:lang w:val="sw_KE" w:bidi="sw_KE"/>
        </w:rPr>
        <w:t>Paulo anamalizia barua kwa baraka kwa Tito na waumini katika Krete. Baraka hii ilikuwa njia ya kawaida ya kumalizia barua kwa waumini wengine wakati wa Paulo. Paulo anaomba kwamba Mungu aonyeshe neema yake au kutenda kwa neema kwa waumini katika Krete.</w:t>
      </w:r>
    </w:p>
    <w:p>
      <w:pPr/>
      <w:r>
        <w:rPr>
          <w:lang w:val="sw_KE" w:bidi="sw_KE"/>
        </w:rPr>
      </w:r>
      <w:r>
        <w:rPr>
          <w:lang w:val="sw_KE" w:bidi="sw_KE"/>
        </w:rPr>
        <w:t>Sitisha hapa na mjadili swali hili kama kikundi: Unamalizia vipi ujumbe ambao unamtuma kwa mtu mwingine? Unajumuisha baraka au salamu za mwisho za aina gani?</w:t>
      </w:r>
    </w:p>
    <w:p>
      <w:pPr/>
      <w:r>
        <w:rPr>
          <w:lang w:val="sw_KE" w:bidi="sw_KE"/>
        </w:rPr>
      </w:r>
      <w:r>
        <w:rPr>
          <w:b/>
          <w:lang w:val="sw_KE" w:bidi="sw_KE"/>
        </w:rPr>
        <w:t>Huu ndiyo mwisho wa rekodi.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Tito 3:12–15 katika tafsiri iliyo rahisi zaidi kueleweka.</w:t>
      </w:r>
    </w:p>
    <w:p>
      <w:pPr/>
      <w:r>
        <w:rPr>
          <w:lang w:val="sw_KE" w:bidi="sw_KE"/>
        </w:rPr>
      </w:r>
      <w:r>
        <w:rPr>
          <w:lang w:val="sw_KE" w:bidi="sw_KE"/>
        </w:rPr>
        <w:t>Katika hatua hii, kikundi kitafafanua sehemu, wahusika na mpangilio wa kifungu hiki. Kisha kikundi kitakuwa na taswira ya hiki.</w:t>
      </w:r>
    </w:p>
    <w:p>
      <w:pPr/>
      <w:r>
        <w:rPr>
          <w:lang w:val="sw_KE" w:bidi="sw_KE"/>
        </w:rPr>
      </w:r>
      <w:r>
        <w:rPr>
          <w:lang w:val="sw_KE" w:bidi="sw_KE"/>
        </w:rPr>
        <w:t>Kifungu hiki kina sehemu 3.</w:t>
      </w:r>
    </w:p>
    <w:p>
      <w:pPr/>
      <w:r>
        <w:rPr>
          <w:lang w:val="sw_KE" w:bidi="sw_KE"/>
        </w:rPr>
      </w:r>
      <w:r>
        <w:rPr>
          <w:b/>
          <w:lang w:val="sw_KE" w:bidi="sw_KE"/>
        </w:rPr>
        <w:t>Katika sehemu ya kwanza:</w:t>
      </w:r>
      <w:r>
        <w:rPr>
          <w:lang w:val="sw_KE" w:bidi="sw_KE"/>
        </w:rPr>
        <w:t xml:space="preserve"> Paulo anasema atatuma mbadala wa Tito, na kisha Tito anapaswa kukutana na Paulo katika Nikopolis. Paulo pia anamwambia Tito kumsaidia Zena na Apolo katika safari yao.</w:t>
      </w:r>
    </w:p>
    <w:p>
      <w:pPr/>
      <w:r>
        <w:rPr>
          <w:lang w:val="sw_KE" w:bidi="sw_KE"/>
        </w:rPr>
      </w:r>
      <w:r>
        <w:rPr>
          <w:b/>
          <w:lang w:val="sw_KE" w:bidi="sw_KE"/>
        </w:rPr>
        <w:t>Katika sehemu ya pili:</w:t>
      </w:r>
      <w:r>
        <w:rPr>
          <w:lang w:val="sw_KE" w:bidi="sw_KE"/>
        </w:rPr>
        <w:t xml:space="preserve"> Paulo anamkumbusha Tito na waumini kufanya matendo mema ili waweze kukidhi mahitaji ya wengine na kuwa na maisha muhimu.</w:t>
      </w:r>
    </w:p>
    <w:p>
      <w:pPr/>
      <w:r>
        <w:rPr>
          <w:lang w:val="sw_KE" w:bidi="sw_KE"/>
        </w:rPr>
      </w:r>
      <w:r>
        <w:rPr>
          <w:b/>
          <w:lang w:val="sw_KE" w:bidi="sw_KE"/>
        </w:rPr>
        <w:t>Katika sehemu ya tatu:</w:t>
      </w:r>
      <w:r>
        <w:rPr>
          <w:lang w:val="sw_KE" w:bidi="sw_KE"/>
        </w:rPr>
        <w:t xml:space="preserve"> Paulo anatoa salamu ya mwisho kwa Tito na waumini.</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Tito</w:t>
      </w:r>
    </w:p>
    <w:p>
      <w:pPr>
        <w:pStyle w:val="ListBullet"/>
        <w:spacing w:line="240" w:lineRule="auto"/>
        <w:ind w:left="720"/>
      </w:pPr>
      <w:r>
        <w:rPr>
          <w:lang w:val="sw_KE" w:bidi="sw_KE"/>
        </w:rPr>
      </w:r>
      <w:r>
        <w:rPr>
          <w:lang w:val="sw_KE" w:bidi="sw_KE"/>
        </w:rPr>
        <w:t>Artema</w:t>
      </w:r>
    </w:p>
    <w:p>
      <w:pPr>
        <w:pStyle w:val="ListBullet"/>
        <w:spacing w:line="240" w:lineRule="auto"/>
        <w:ind w:left="720"/>
      </w:pPr>
      <w:r>
        <w:rPr>
          <w:lang w:val="sw_KE" w:bidi="sw_KE"/>
        </w:rPr>
      </w:r>
      <w:r>
        <w:rPr>
          <w:lang w:val="sw_KE" w:bidi="sw_KE"/>
        </w:rPr>
        <w:t>Tikiko</w:t>
      </w:r>
    </w:p>
    <w:p>
      <w:pPr>
        <w:pStyle w:val="ListBullet"/>
        <w:spacing w:line="240" w:lineRule="auto"/>
        <w:ind w:left="720"/>
      </w:pPr>
      <w:r>
        <w:rPr>
          <w:lang w:val="sw_KE" w:bidi="sw_KE"/>
        </w:rPr>
      </w:r>
      <w:r>
        <w:rPr>
          <w:lang w:val="sw_KE" w:bidi="sw_KE"/>
        </w:rPr>
        <w:t>Zena wakili</w:t>
      </w:r>
    </w:p>
    <w:p>
      <w:pPr>
        <w:pStyle w:val="ListBullet"/>
        <w:spacing w:line="240" w:lineRule="auto"/>
        <w:ind w:left="720"/>
      </w:pPr>
      <w:r>
        <w:rPr>
          <w:lang w:val="sw_KE" w:bidi="sw_KE"/>
        </w:rPr>
      </w:r>
      <w:r>
        <w:rPr>
          <w:lang w:val="sw_KE" w:bidi="sw_KE"/>
        </w:rPr>
        <w:t>Apolo</w:t>
      </w:r>
    </w:p>
    <w:p>
      <w:pPr>
        <w:pStyle w:val="ListBullet"/>
        <w:spacing w:line="240" w:lineRule="auto"/>
        <w:ind w:left="720"/>
      </w:pPr>
      <w:r>
        <w:rPr>
          <w:lang w:val="sw_KE" w:bidi="sw_KE"/>
        </w:rPr>
      </w:r>
      <w:r>
        <w:rPr>
          <w:lang w:val="sw_KE" w:bidi="sw_KE"/>
        </w:rPr>
        <w:t>Waumini katika Krete</w:t>
      </w:r>
    </w:p>
    <w:p>
      <w:pPr/>
      <w:r>
        <w:rPr>
          <w:lang w:val="sw_KE" w:bidi="sw_KE"/>
        </w:rPr>
      </w:r>
      <w:r>
        <w:rPr>
          <w:lang w:val="sw_KE" w:bidi="sw_KE"/>
        </w:rPr>
        <w:t>Kama kikundi zingatia sehemu hizi katika mpangilio wa kifungu:</w:t>
      </w:r>
    </w:p>
    <w:p>
      <w:pPr/>
      <w:r>
        <w:rPr>
          <w:lang w:val="sw_KE" w:bidi="sw_KE"/>
        </w:rPr>
      </w:r>
      <w:r>
        <w:rPr>
          <w:lang w:val="sw_KE" w:bidi="sw_KE"/>
        </w:rPr>
        <w:t>Kumbuka kwamba hii ni sehemu ya mwisho ya barua ya Paulo kwa Tito. Paulo anatoa maagizo ya jinsi waumini wanapaswa kutenda kwa waumini wengine na kwa wasioamini. Paulo pia anasema sababu ya waumini wanapaswa kuwa na tabia nzuri ni kwa sababu Mungu alimtuma Yesu kuwaokoa. Kumbuka kwamba sehemu hii ya mwisho inajumuisha maagizo ya mwisho ya Paulo kwa Tito, salamu, na baraka kwa waumini katika Krete. Hii ni kama mwisho wa barua zingine ambazo Paulo anaandika.</w:t>
      </w:r>
    </w:p>
    <w:p>
      <w:pPr/>
      <w:r>
        <w:rPr>
          <w:lang w:val="sw_KE" w:bidi="sw_KE"/>
        </w:rPr>
      </w:r>
      <w:r>
        <w:rPr>
          <w:lang w:val="sw_KE" w:bidi="sw_KE"/>
        </w:rPr>
        <w:t>Katika sehemu ya kwanza ya kifungu, kumbuka kwamba Paulo anasema atatuma mbadala wa Tito katika Krete. Paulo anapoandika barua hii, hana hakika ikiwa atamtuma Artema au Tikiko, lakini mmoja wao atakuja kuchukua nafasi ya Tito. Artema au Tikiko anapokuja, Tito anapaswa kuondoka Krete na kukutana na Paulo katika mji wa Nikopolis. Nikopolis ni mji kwenye pwani ya Ugiriki.</w:t>
      </w:r>
    </w:p>
    <w:p>
      <w:pPr/>
      <w:r>
        <w:rPr>
          <w:lang w:val="sw_KE" w:bidi="sw_KE"/>
        </w:rPr>
      </w:r>
      <w:r>
        <w:rPr>
          <w:lang w:val="sw_KE" w:bidi="sw_KE"/>
        </w:rPr>
        <w:t xml:space="preserve">Sitisha hapa na muangalie kama kikundi katika ramani ya mji wa </w:t>
      </w:r>
      <w:r>
        <w:rPr>
          <w:b/>
          <w:lang w:val="sw_KE" w:bidi="sw_KE"/>
        </w:rPr>
        <w:t>Nikopolis</w:t>
      </w:r>
      <w:r>
        <w:rPr>
          <w:lang w:val="sw_KE" w:bidi="sw_KE"/>
        </w:rPr>
        <w:t xml:space="preserve"> katika Ugiriki tena ikiwa inahitajika. Sitisha rekodi hii ya sauti hapa.</w:t>
      </w:r>
    </w:p>
    <w:p>
      <w:pPr/>
      <w:r>
        <w:rPr>
          <w:lang w:val="sw_KE" w:bidi="sw_KE"/>
        </w:rPr>
      </w:r>
      <w:r>
        <w:rPr>
          <w:lang w:val="sw_KE" w:bidi="sw_KE"/>
        </w:rPr>
        <w:t>Paulo anapanga kutumia majira ya baridi, au miezi ya baridi, katika Nikopolis. Kumbuka kwamba Paulo hayuko Nikopolis sasa, lakini anapanga kukutana na Tito huko. Kumbuka hii ni mji kwenye pwani, na meli mara nyingi ilisafiri na kutoka Nikopolis. Kumbuka meli haiwezi kusafiri wakati wa baridi, ingawa, kwa sababu ya hali ya hewa mbaya.</w:t>
      </w:r>
    </w:p>
    <w:p>
      <w:pPr/>
      <w:r>
        <w:rPr>
          <w:lang w:val="sw_KE" w:bidi="sw_KE"/>
        </w:rPr>
      </w:r>
      <w:r>
        <w:rPr>
          <w:lang w:val="sw_KE" w:bidi="sw_KE"/>
        </w:rPr>
        <w:t>Simamia hapa na mjadili swali hili kama kikundi: Utatafsiri vipi "majira ya baridi" katika lugha yako? Fikiria kutumia kitu kama hali ya hewa ya baridi, hali ya hewa ya dhoruba, au hali ya hewa ya upepo. Sitisha rekodi hii ya sauti hapa.</w:t>
      </w:r>
    </w:p>
    <w:p>
      <w:pPr/>
      <w:r>
        <w:rPr>
          <w:lang w:val="sw_KE" w:bidi="sw_KE"/>
        </w:rPr>
      </w:r>
      <w:r>
        <w:rPr>
          <w:lang w:val="sw_KE" w:bidi="sw_KE"/>
        </w:rPr>
        <w:t>Paulo pia anamwambia Tito kumsaidia Zena na Apolo katika safari yao. Zena na Apolo wako katika Krete au watakuwa katika Krete hivi karibuni. Tito anapaswa kutunza wasafiri, ili wawe tayari kwa safari yao wanapoondoka Krete. Paulo anasema Tito anapaswa kuwapa kila kitu wanachohitaji. Njia nyingine ya kusema hii ni kwamba "hakuna kitu kinachokosa" kwa wao.</w:t>
      </w:r>
    </w:p>
    <w:p>
      <w:pPr/>
      <w:r>
        <w:rPr>
          <w:lang w:val="sw_KE" w:bidi="sw_KE"/>
        </w:rPr>
      </w:r>
      <w:r>
        <w:rPr>
          <w:lang w:val="sw_KE" w:bidi="sw_KE"/>
        </w:rPr>
        <w:t>Simamia hapa na mjadili swali hili kama kikundi: Utatafsiri vipi wazo kwamba Paulo anamwambia Tito kuwapa wasafiri kila kitu wanachohitaji? Je, ni kawaida zaidi kusema, "kila kitu wanachohitaji," au "ili hakuna kitu kinachokosa?" Sitisha rekodi hii ya sauti hapa.</w:t>
      </w:r>
    </w:p>
    <w:p>
      <w:pPr/>
      <w:r>
        <w:rPr>
          <w:lang w:val="sw_KE" w:bidi="sw_KE"/>
        </w:rPr>
      </w:r>
      <w:r>
        <w:rPr>
          <w:lang w:val="sw_KE" w:bidi="sw_KE"/>
        </w:rPr>
        <w:t>Katika sehemu ya pili ya kifungu, Paulo anasema waumini katika Krete pia wanapaswa kuwasaidia wengine kwa njia ile Tito anapaswa kuwasaidia waumini wanaosafiri, Zena na Apolo. Paulo anasema, "watu wetu," kumaanisha waumini katika Krete. Paulo anataka Tito kuwafundisha waumini jinsi ya kufanya mema mara kwa mara. Kumbuka kwamba hii ni mandhari ya barua nzima kwa Tito. Katika kifungu cha hapo awali, Paulo alisema waumini wanapaswa kufikiria kwa makini kuhusu njia za kufanya mema kwa wengine, ikiwa ni pamoja na wasioamini. Kumbuka, hii inatofautiana na jinsi watu kwa kawaida waliishi katika Krete.</w:t>
      </w:r>
    </w:p>
    <w:p>
      <w:pPr/>
      <w:r>
        <w:rPr>
          <w:lang w:val="sw_KE" w:bidi="sw_KE"/>
        </w:rPr>
      </w:r>
      <w:r>
        <w:rPr>
          <w:lang w:val="sw_KE" w:bidi="sw_KE"/>
        </w:rPr>
        <w:t>Simamia hapa na mjadili swali hili kama kikundi: Ni njia gani bora ya kutafsiri "kujitolea kufanya mema?" Utasiliana vipi wazo la kufikiria kwa makini kupata njia za kufanya mema kwa wengine? Sitisha rekodi hii ya sauti hapa.</w:t>
      </w:r>
    </w:p>
    <w:p>
      <w:pPr/>
      <w:r>
        <w:rPr>
          <w:lang w:val="sw_KE" w:bidi="sw_KE"/>
        </w:rPr>
      </w:r>
      <w:r>
        <w:rPr>
          <w:lang w:val="sw_KE" w:bidi="sw_KE"/>
        </w:rPr>
        <w:t>Paulo anasema kuna sababu mbili za waumini kufanya mema kwa wengine. Kwanza, waumini kisha wanaweza kutoa "mahitaji muhimu," au mahitaji ya kila siku ya wengine. Njia nyingine ya kutafsiri hii ni mahitaji ya haraka, halisi, au halisi.</w:t>
      </w:r>
    </w:p>
    <w:p>
      <w:pPr/>
      <w:r>
        <w:rPr>
          <w:lang w:val="sw_KE" w:bidi="sw_KE"/>
        </w:rPr>
      </w:r>
      <w:r>
        <w:rPr>
          <w:lang w:val="sw_KE" w:bidi="sw_KE"/>
        </w:rPr>
        <w:t>Simamia hapa na mjadili swali hili kama kikundi: Utatafsiri vipi wazo kwamba waumini wanapaswa kugawa mahitaji ya wengine? Sitisha rekodi hii ya sauti hapa.</w:t>
      </w:r>
    </w:p>
    <w:p>
      <w:pPr/>
      <w:r>
        <w:rPr>
          <w:lang w:val="sw_KE" w:bidi="sw_KE"/>
        </w:rPr>
      </w:r>
      <w:r>
        <w:rPr>
          <w:lang w:val="sw_KE" w:bidi="sw_KE"/>
        </w:rPr>
        <w:t>Pili, waumini wanapaswa kufanya mema ili hawataishi maisha yasiyo na mazao au yasiyo na matunda. Haizaa matunda katika lugha ya asili ilikuwa njia ya kuelezea maisha ambayo ni haina maana kwa njia ile ambayo mti ambao hauna matunda ni hauna. Njia nyingine ya kutafsiri hii ni ili waumini waweze kuishi maisha ya matunda au muhimu.</w:t>
      </w:r>
    </w:p>
    <w:p>
      <w:pPr/>
      <w:r>
        <w:rPr>
          <w:lang w:val="sw_KE" w:bidi="sw_KE"/>
        </w:rPr>
      </w:r>
      <w:r>
        <w:rPr>
          <w:lang w:val="sw_KE" w:bidi="sw_KE"/>
        </w:rPr>
        <w:t>Simamia hapa na mjadili swali hili kama kikundi: Utatafsiri vipi wazo kwamba waumini wanapaswa kufanya mema ili waweze kuishi maisha ya matunda, au muhimu? Sitisha rekodi hii ya sauti hapa.</w:t>
      </w:r>
    </w:p>
    <w:p>
      <w:pPr/>
      <w:r>
        <w:rPr>
          <w:lang w:val="sw_KE" w:bidi="sw_KE"/>
        </w:rPr>
      </w:r>
      <w:r>
        <w:rPr>
          <w:lang w:val="sw_KE" w:bidi="sw_KE"/>
        </w:rPr>
        <w:t>Sehemu ya tatu ya kifungu inajumuisha salamu ya mwisho na baraka katika barua. Hitimisho hili la barua ni kama salamu zingine na baraka mwishoni mwa barua zingine Paulo anaandika. Paulo anasema waumini ambao wako pamoja naye wote wanatuma salamu kwa Tito. Kisha, Paulo anasema Tito anapaswa kuwasalimu waumini wote katika Krete. Paulo anawaita waumini "wale wote wanaotupenda katika imani," ambayo inaweza kumaanisha Paulo anataka kuonyesha tofauti kati ya waumini wa kweli wanaomfuata Yesu, na walimu wa uongo. Ni uwezekano mkubwa zaidi kwamba Paulo anataka kuwasalimu waumini wote katika Krete. Waumini wanapendana kwani wote wana imani sawa, au imani, katika Yesu.</w:t>
      </w:r>
    </w:p>
    <w:p>
      <w:pPr/>
      <w:r>
        <w:rPr>
          <w:lang w:val="sw_KE" w:bidi="sw_KE"/>
        </w:rPr>
      </w:r>
      <w:r>
        <w:rPr>
          <w:lang w:val="sw_KE" w:bidi="sw_KE"/>
        </w:rPr>
        <w:t>Simamia hapa na mjadili swali hili kama kikundi: Utaonyesha vipi kwamba waumini na Paulo wanatuma salamu kwa Tito, na kwamba Paulo anatuma salamu kwa waumini katika Krete? Sitisha rekodi hii ya sauti hapa.</w:t>
      </w:r>
    </w:p>
    <w:p>
      <w:pPr/>
      <w:r>
        <w:rPr>
          <w:lang w:val="sw_KE" w:bidi="sw_KE"/>
        </w:rPr>
      </w:r>
      <w:r>
        <w:rPr>
          <w:lang w:val="sw_KE" w:bidi="sw_KE"/>
        </w:rPr>
        <w:t>Paulo anaomba kwamba waumini wangepata neema ya Mungu. Kumbuka hii ni baraka ambayo Paulo anaomba kwa waumini.</w:t>
      </w:r>
    </w:p>
    <w:p>
      <w:pPr/>
      <w:r>
        <w:rPr>
          <w:lang w:val="sw_KE" w:bidi="sw_KE"/>
        </w:rPr>
      </w:r>
      <w:r>
        <w:rPr>
          <w:lang w:val="sw_KE" w:bidi="sw_KE"/>
        </w:rPr>
        <w:t xml:space="preserve">Sasa, kikundi kinapaswa kuwa na ubao wa hadithi, kuteka, au kutumia vitu ili kupata taswira ya kifungu na kitendo ndani yake. Chagua watu, michoro, au vitu kuwakilisha kila moja ya wahusika. </w:t>
      </w:r>
    </w:p>
    <w:p>
      <w:pPr/>
      <w:r>
        <w:rPr>
          <w:lang w:val="sw_KE" w:bidi="sw_KE"/>
        </w:rPr>
      </w:r>
      <w:r>
        <w:rPr>
          <w:lang w:val="sw_KE" w:bidi="sw_KE"/>
        </w:rPr>
        <w:t>Unapoanza kusimulia tena hadithi katika mistari hii, na Paulo alikusanyika na Artema na Tikiko katika mahali mmoja na Tito na waumini, ikiwa ni pamoja na Zena na Apolo, katika mahali pengine. Paulo anamwambia Tito kwamba atamtuma Artema au Tikiko kwa Krete kuchukua nafasi ya Tito katika Krete. Mmoja wa watu wawili anapaswa kwenda mahali ambapo Tito iko, ambayo inawakilisha Krete. Anapowasili, anapaswa kusoma barua kwa Tito na waumini. Kisha Tito anapaswa kutoa maagizo ya kumsaidia Zena na Apolo ambao wako pamoja naye katika kikundi chake. Waumini wanapaswa kuonyesha kwamba wanafanya mambo mema kwa kila mmoja na kwa wasioamini katika jamii yao. Waumini wanapaswa kuonyesha kwamba wanakuwa muhimu. Paulo anatuma salamu kwa Tito kutoka kwa waumini na Paulo. Paulo pia anawasalimu waumini wote katika Krete. Paulo anamalizia barua kwa Tito kwa baraka. Paulo anaomba kwamba Mungu angeonyesha neema yake kwa Tito na waumini katika Krete. Onyesha waumini wanaopata neema hiyo, au zawadi ya bure kutoka kwa Mungu.</w:t>
      </w:r>
    </w:p>
    <w:p>
      <w:pPr/>
      <w:r>
        <w:rPr>
          <w:lang w:val="sw_KE" w:bidi="sw_KE"/>
        </w:rPr>
      </w:r>
      <w:r>
        <w:rPr>
          <w:lang w:val="sw_KE" w:bidi="sw_KE"/>
        </w:rPr>
        <w:t>Kisha, Tito na Paulo, kila mtu kutoka kwa maeneo yao wenyewe, wanapaswa kukutana katika mahali pa tatu kuwakilisha Nikopolis. Paulo anataka kutumia majira ya baridi katika Nikopolis na Tito.</w:t>
      </w:r>
    </w:p>
    <w:p>
      <w:pPr/>
      <w:r>
        <w:rPr>
          <w:lang w:val="sw_KE" w:bidi="sw_KE"/>
        </w:rPr>
      </w:r>
      <w:r>
        <w:rPr>
          <w:b/>
          <w:lang w:val="sw_KE" w:bidi="sw_KE"/>
        </w:rPr>
        <w:t>Huu ndiyo mwisho wa rekodi.</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Tito 3:12–15 katika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Kifungu hiki kina sehemu 3.</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Tito</w:t>
      </w:r>
    </w:p>
    <w:p>
      <w:pPr>
        <w:pStyle w:val="ListBullet"/>
        <w:spacing w:line="240" w:lineRule="auto"/>
        <w:ind w:left="720"/>
      </w:pPr>
      <w:r>
        <w:rPr>
          <w:lang w:val="sw_KE" w:bidi="sw_KE"/>
        </w:rPr>
      </w:r>
      <w:r>
        <w:rPr>
          <w:lang w:val="sw_KE" w:bidi="sw_KE"/>
        </w:rPr>
        <w:t>Artema</w:t>
      </w:r>
    </w:p>
    <w:p>
      <w:pPr>
        <w:pStyle w:val="ListBullet"/>
        <w:spacing w:line="240" w:lineRule="auto"/>
        <w:ind w:left="720"/>
      </w:pPr>
      <w:r>
        <w:rPr>
          <w:lang w:val="sw_KE" w:bidi="sw_KE"/>
        </w:rPr>
      </w:r>
      <w:r>
        <w:rPr>
          <w:lang w:val="sw_KE" w:bidi="sw_KE"/>
        </w:rPr>
        <w:t>Tikiko</w:t>
      </w:r>
    </w:p>
    <w:p>
      <w:pPr>
        <w:pStyle w:val="ListBullet"/>
        <w:spacing w:line="240" w:lineRule="auto"/>
        <w:ind w:left="720"/>
      </w:pPr>
      <w:r>
        <w:rPr>
          <w:lang w:val="sw_KE" w:bidi="sw_KE"/>
        </w:rPr>
      </w:r>
      <w:r>
        <w:rPr>
          <w:lang w:val="sw_KE" w:bidi="sw_KE"/>
        </w:rPr>
        <w:t>Zena wakili</w:t>
      </w:r>
    </w:p>
    <w:p>
      <w:pPr>
        <w:pStyle w:val="ListBullet"/>
        <w:spacing w:line="240" w:lineRule="auto"/>
        <w:ind w:left="720"/>
      </w:pPr>
      <w:r>
        <w:rPr>
          <w:lang w:val="sw_KE" w:bidi="sw_KE"/>
        </w:rPr>
      </w:r>
      <w:r>
        <w:rPr>
          <w:lang w:val="sw_KE" w:bidi="sw_KE"/>
        </w:rPr>
        <w:t>Apolo</w:t>
      </w:r>
    </w:p>
    <w:p>
      <w:pPr>
        <w:pStyle w:val="ListBullet"/>
        <w:spacing w:line="240" w:lineRule="auto"/>
        <w:ind w:left="720"/>
      </w:pPr>
      <w:r>
        <w:rPr>
          <w:lang w:val="sw_KE" w:bidi="sw_KE"/>
        </w:rPr>
      </w:r>
      <w:r>
        <w:rPr>
          <w:lang w:val="sw_KE" w:bidi="sw_KE"/>
        </w:rPr>
        <w:t>Waumini katika Krete</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Paulo anamwambia Tito kwamba atamtuma Artema au Tikiko kwa Krete. Mtu ambaye Paulo anamtuma atachukua nafasi ya Tito katika Krete. Artema au Tikiko anapowasili katika Krete, Tito anapaswa kuondoka Krete. Paulo anataka Tito kusafiri kwa Nikopolis kukutana na Paulo huko. Paulo pia atasafiri kwa Nikopolis ili aweze kutumia majira ya baridi huko.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"Unafikiria au kuhisi vipi?" Mtu huyo anaweza kujibu mambo kama "kutazama kumwona Tito tena," au "kuomba kwamba mipango hii yote ya kusafiri inafanya kazi vizuri kwa Artema au Tikiko kuja Krete, kwa Tito kuja Nikopolis, na kwa mimi kusafiri kwa Nikopolis," au "bado kujaribu kuamua ikiwa nitamtuma Artema au Tikiko kuchukua nafasi ya Tito katika Krete."</w:t>
      </w:r>
    </w:p>
    <w:p>
      <w:pPr>
        <w:pStyle w:val="ListBullet"/>
        <w:spacing w:line="240" w:lineRule="auto"/>
        <w:ind w:left="720"/>
      </w:pPr>
      <w:r>
        <w:rPr>
          <w:lang w:val="sw_KE" w:bidi="sw_KE"/>
        </w:rPr>
      </w:r>
      <w:r>
        <w:rPr>
          <w:lang w:val="sw_KE" w:bidi="sw_KE"/>
        </w:rPr>
        <w:t>Muulize mtu anayeigiza Tito, "Unafikiria au kuhisi vipi?" Mtu huyo anaweza kujibu mambo kama "wasiwasi kwamba sitakuwa na wakati wa kumaliza maagizo yote ya Paulo kabla ya kuhitaji kusafiri kwa Nikopolis kwa majira ya baridi," au "kutarajia kumwona Paulo tena," au "kutarajia mapumziko kutoka kwa kazi yote ngumu hapa katika Krete na makanisa."</w:t>
      </w:r>
    </w:p>
    <w:p>
      <w:pPr>
        <w:pStyle w:val="ListBullet"/>
        <w:spacing w:line="240" w:lineRule="auto"/>
        <w:ind w:left="720"/>
      </w:pPr>
      <w:r>
        <w:rPr>
          <w:lang w:val="sw_KE" w:bidi="sw_KE"/>
        </w:rPr>
      </w:r>
      <w:r>
        <w:rPr>
          <w:lang w:val="sw_KE" w:bidi="sw_KE"/>
        </w:rPr>
        <w:t>Waulize watu wanaogiza kama Artemasi na Tichiko "Mnafikiria au kuhisi vipi?" Watu wanaweza kujibu mambo kama "tayari kwa changamoto ya kutumikia makanisa katika Krete," au "kutumaini kwamba waumini katika Krete watajifunza kile Paulo alimwambia Tito kuwafundisha," au "wasiwasi kuhusu kuhamia Krete-tumesikia sifa yao ya kuishi pori, na inasikia kama mahali ngumu kutumikia makanisa."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anamwambia Tito kufanya kila kitu anachoweza kuwasaidia waumini wanaosafiri, Zena na Apolo. Paulo anataka Tito kuwapa Zena na Apolo kila kitu wanachohitaji kwa safari yao wanapoondoka Krete.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Paulo, "Unafikiria au kuhisi vipi?" Mtu huyo anaweza kujibu mambo kama "kutaka kugawa mahitaji ya Zena na Apolo," au "kutaka ningeweza kumwona Zena na Apolo mwenyewe," au "kufurahia kwamba Tito atamsaidia Zena na Apolo kwa kila kitu wanachohitaji kwa safari yao."</w:t>
      </w:r>
    </w:p>
    <w:p>
      <w:pPr>
        <w:pStyle w:val="ListBullet"/>
        <w:spacing w:line="240" w:lineRule="auto"/>
        <w:ind w:left="720"/>
      </w:pPr>
      <w:r>
        <w:rPr>
          <w:lang w:val="sw_KE" w:bidi="sw_KE"/>
        </w:rPr>
      </w:r>
      <w:r>
        <w:rPr>
          <w:lang w:val="sw_KE" w:bidi="sw_KE"/>
        </w:rPr>
        <w:t>Waulize watu wanaogiza kama Zena na Apollos, "Mnafikiria au kuhisi vipi?" Watu wanaweza kujibu mambo kama "kushukuru kwamba tunaweza kutembelea waumini katika Krete," au "kufurahia kwamba Tito na waumini katika Krete watatoa mahitaji yetu katika safari yetu inayofuata," au "kushukuru kwamba Paulo alimwambia Tito kugawa mahitaji yetu."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anasema waumini katika Krete pia wanapaswa kujifunza kufanya mema kwa wengine. Waumini wanapaswa kufanya matendo mema ili waweze kukidhi mahitaji ya haraka ya wengine, na ili waweze kuishi maisha ya tija.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Uliza watu wanaoigiza kama waumini kuke Krete "Mnahisi au kufikiri vipi?" Watu wanaweza kujibu mambo kama "kuhamasishwa kukidhi mahitaji ya wengine katika jamii yangu," au "baada ya kusoma barua hii, sasa ninaelewa bora kwa nini ni muhimu sana kufanya mema kwa wengine na sababu za kufanya mema," au "kutaka kuishi maisha ya matunda na yenye tija."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Paulo anatoa salamu ya mwisho kwa Tito na waumini katika Krete. Paulo anaomba kwamba neema ya Mungu ingekuwa na wao wote.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"Unafikiria au kuhisi vipi?" Mtu huyo anaweza kujibu mambo kama "kufurahia kumaliza barua yangu kwa Tito," au "kuomba kwa kweli kwa Tito na kwa waumini katika Krete kujua neema ya Mungu," au "kutumaini kwamba Tito atawafundisha waumini katika Krete kufanya mambo niliyoandika kuhusu katika barua hii."</w:t>
      </w:r>
    </w:p>
    <w:p>
      <w:pPr>
        <w:pStyle w:val="ListBullet"/>
        <w:spacing w:line="240" w:lineRule="auto"/>
        <w:ind w:left="720"/>
      </w:pPr>
      <w:r>
        <w:rPr>
          <w:lang w:val="sw_KE" w:bidi="sw_KE"/>
        </w:rPr>
      </w:r>
      <w:r>
        <w:rPr>
          <w:lang w:val="sw_KE" w:bidi="sw_KE"/>
        </w:rPr>
        <w:t>Muulize mtu anayeigiza Yesu, "Unafikiria au kuhisi vipi?" Mtu huyo anaweza kujibu mambo kama "kushukuru kwa barua hii kutoka kwa Paulo," au "tayari kuanza kazi na mafundisho ambayo Paulo alinipa kufanya hapa katika Krete," au "kutaka kumsalimu Paulo mwenyewe kwa mtu hivi karibuni katika Nikopolis."</w:t>
      </w:r>
    </w:p>
    <w:p>
      <w:pPr/>
      <w:r>
        <w:rPr>
          <w:lang w:val="sw_KE" w:bidi="sw_KE"/>
        </w:rPr>
      </w:r>
      <w:r>
        <w:rPr>
          <w:b/>
          <w:lang w:val="sw_KE" w:bidi="sw_KE"/>
        </w:rPr>
        <w:t>Huu ndiyo mwisho wa rekodi.</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Tito 3:12–15 katika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Paulo anapanga kumtuma Artema au Tikiko kwenda Krete kuchukua nafasi ya Tito. Artema na Tikiko ni waumini wengine. Tito anapaswa kusafiri kutoka Krete hadi Nikopolis wakati Artema au Tikiko atakapokuja Krete. Nikopolis ni mji wa pwani katika Ugiriki. Paulo anapanga kutumia majira ya baridi na Tito katika mji wa Nikopolis.</w:t>
      </w:r>
    </w:p>
    <w:p>
      <w:pPr/>
      <w:r>
        <w:rPr>
          <w:lang w:val="sw_KE" w:bidi="sw_KE"/>
        </w:rPr>
      </w:r>
      <w:r>
        <w:rPr>
          <w:lang w:val="sw_KE" w:bidi="sw_KE"/>
        </w:rPr>
        <w:t xml:space="preserve">Sitisha hapa na muangalie kama kikundi katika ramani ya mji wa </w:t>
      </w:r>
      <w:r>
        <w:rPr>
          <w:b/>
          <w:lang w:val="sw_KE" w:bidi="sw_KE"/>
        </w:rPr>
        <w:t>Nikopolis</w:t>
      </w:r>
      <w:r>
        <w:rPr>
          <w:lang w:val="sw_KE" w:bidi="sw_KE"/>
        </w:rPr>
        <w:t xml:space="preserve"> katika Ugiriki tena ikiwa inahitajika. Sitisha rekodi hii ya sauti hapa.</w:t>
      </w:r>
    </w:p>
    <w:p>
      <w:pPr/>
      <w:r>
        <w:rPr>
          <w:lang w:val="sw_KE" w:bidi="sw_KE"/>
        </w:rPr>
      </w:r>
      <w:r>
        <w:rPr>
          <w:lang w:val="sw_KE" w:bidi="sw_KE"/>
        </w:rPr>
        <w:t>Paulo anamwambia Tito awasaidia waumini wengine wawili wanaosafiri wanaoitwa Zena na Apolo. Zena alikuwa mwanasheria, kumaanisha mtu ambaye ni mtaalam wa sheria. Katika kesi hii, Zena huenda alikuwa mtaalam katika sheria ya serikali ya Ugiriki au Roma. Paulo anataka Tito kuhakikisha Zena na Apolo wana kila kitu wanachohitaji kwa safari yao wanapoondoka Krete.</w:t>
      </w:r>
    </w:p>
    <w:p>
      <w:pPr/>
      <w:r>
        <w:rPr>
          <w:lang w:val="sw_KE" w:bidi="sw_KE"/>
        </w:rPr>
      </w:r>
      <w:r>
        <w:rPr>
          <w:lang w:val="sw_KE" w:bidi="sw_KE"/>
        </w:rPr>
        <w:t>Simamia hapa na mjadili swali hili kama kikundi: Utaweza kutafsiri wazo kuwa Zenas alikua wakili? Sitisha rekodi hii ya sauti hapa.</w:t>
      </w:r>
    </w:p>
    <w:p>
      <w:pPr/>
      <w:r>
        <w:rPr>
          <w:lang w:val="sw_KE" w:bidi="sw_KE"/>
        </w:rPr>
      </w:r>
      <w:r>
        <w:rPr>
          <w:lang w:val="sw_KE" w:bidi="sw_KE"/>
        </w:rPr>
        <w:t>Paulo anataka waumini katika Krete kufanya mema mara kwa mara. Tito atawafundisha waumini jinsi ya kufanya hili. Sababu ya waumini wanapaswa kufanya mema ni ili waweze kukidhi mahitaji ya haraka na ili waweze kuishi maisha ya tija.</w:t>
      </w:r>
    </w:p>
    <w:p>
      <w:pPr/>
      <w:r>
        <w:rPr>
          <w:lang w:val="sw_KE" w:bidi="sw_KE"/>
        </w:rPr>
      </w:r>
      <w:r>
        <w:rPr>
          <w:lang w:val="sw_KE" w:bidi="sw_KE"/>
        </w:rPr>
        <w:t xml:space="preserve">Paulo anasema waumini ambao wako pamoja naye wote wanatuma salamu kwa Tito. Paulo pia anawasalimu "wale wote wanaotupenda katika imani," ambayo huenda inamaanisha waumini wote katika Krete. Waumini wanapendana na kushiriki imani ya kawaida katika Yesu. Tafsiri </w:t>
      </w:r>
      <w:r>
        <w:rPr>
          <w:b/>
          <w:lang w:val="sw_KE" w:bidi="sw_KE"/>
        </w:rPr>
        <w:t>imani</w:t>
      </w:r>
      <w:r>
        <w:rPr>
          <w:lang w:val="sw_KE" w:bidi="sw_KE"/>
        </w:rPr>
        <w:t xml:space="preserve">, kama vile ulivyotumia katika vifungu vya hapo awali. Kwa maelezo zaidi kuhusu </w:t>
      </w:r>
      <w:r>
        <w:rPr>
          <w:lang w:val="sw_KE" w:bidi="sw_KE"/>
        </w:rPr>
        <w:t>imani</w:t>
      </w:r>
      <w:r>
        <w:rPr>
          <w:lang w:val="sw_KE" w:bidi="sw_KE"/>
        </w:rPr>
        <w:t>, rejelea Faharasa Kuu.</w:t>
      </w:r>
    </w:p>
    <w:p>
      <w:pPr/>
      <w:r>
        <w:rPr>
          <w:lang w:val="sw_KE" w:bidi="sw_KE"/>
        </w:rPr>
      </w:r>
      <w:r>
        <w:rPr>
          <w:lang w:val="sw_KE" w:bidi="sw_KE"/>
        </w:rPr>
        <w:t>Simamia hapa na mjadili swali hili kama kikundi: Utatafsiri vipi maneno "wale wote wanaotupenda katika imani"? Sitisha rekodi hii ya sauti hapa.</w:t>
      </w:r>
    </w:p>
    <w:p>
      <w:pPr/>
      <w:r>
        <w:rPr>
          <w:lang w:val="sw_KE" w:bidi="sw_KE"/>
        </w:rPr>
      </w:r>
      <w:r>
        <w:rPr>
          <w:lang w:val="sw_KE" w:bidi="sw_KE"/>
        </w:rPr>
        <w:t xml:space="preserve">Paulo anamalizia barua kwa Tito kwa baraka. Anaomba kwamba </w:t>
      </w:r>
      <w:r>
        <w:rPr>
          <w:b/>
          <w:lang w:val="sw_KE" w:bidi="sw_KE"/>
        </w:rPr>
        <w:t>neema</w:t>
      </w:r>
      <w:r>
        <w:rPr>
          <w:lang w:val="sw_KE" w:bidi="sw_KE"/>
        </w:rPr>
        <w:t xml:space="preserve"> ya Mungu iwe na waumini wote katika Krete. Tafsiri mwokozi kama vile ulivyotafsiri katika vifungu vya hapo awali. Kwa maelezo zaidi kuhusu </w:t>
      </w:r>
      <w:r>
        <w:rPr>
          <w:lang w:val="sw_KE" w:bidi="sw_KE"/>
        </w:rPr>
        <w:t>neema</w:t>
      </w:r>
      <w:r>
        <w:rPr>
          <w:lang w:val="sw_KE" w:bidi="sw_KE"/>
        </w:rPr>
        <w:t>, rejelea Faharasa Kuu.</w:t>
      </w:r>
    </w:p>
    <w:p>
      <w:pPr/>
      <w:r>
        <w:rPr>
          <w:lang w:val="sw_KE" w:bidi="sw_KE"/>
        </w:rPr>
      </w:r>
      <w:r>
        <w:rPr>
          <w:b/>
          <w:lang w:val="sw_KE" w:bidi="sw_KE"/>
        </w:rPr>
        <w:t>Huu ndiyo mwisho wa rekodi.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p>
    <w:p>
      <w:pPr/>
      <w:r>
        <w:rPr>
          <w:lang w:val="sw_KE" w:bidi="sw_KE"/>
        </w:rPr>
      </w:r>
      <w:r>
        <w:rPr>
          <w:b/>
          <w:lang w:val="sw_KE" w:bidi="sw_KE"/>
        </w:rPr>
        <w:t>Huu ndiyo mwisho wa rekodi.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