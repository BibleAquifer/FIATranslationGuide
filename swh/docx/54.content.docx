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Timotheo 1:1–2</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1:1–2 na utie moyoni mwako maneno haya.</w:t>
      </w:r>
    </w:p>
    <w:p>
      <w:pPr/>
      <w:r>
        <w:rPr>
          <w:lang w:val="sw_KE" w:bidi="sw_KE"/>
        </w:rPr>
      </w:r>
      <w:r>
        <w:rPr>
          <w:lang w:val="sw_KE" w:bidi="sw_KE"/>
        </w:rPr>
        <w:t>Sikiliza toleo la sauti la 1 Timotheo 1:1–2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toleo hii hapa.</w:t>
      </w:r>
    </w:p>
    <w:p>
      <w:pPr>
        <w:pStyle w:val="ListBullet"/>
        <w:spacing w:line="240" w:lineRule="auto"/>
        <w:ind w:left="720"/>
      </w:pPr>
      <w:r>
        <w:rPr>
          <w:lang w:val="sw_KE" w:bidi="sw_KE"/>
        </w:rPr>
      </w:r>
      <w:r>
        <w:rPr>
          <w:lang w:val="sw_KE" w:bidi="sw_KE"/>
        </w:rPr>
        <w:t>Ni nini hupendi au huelewi katika simulizi hili? Sitisha toleo hii hapa.</w:t>
      </w:r>
    </w:p>
    <w:p>
      <w:pPr>
        <w:pStyle w:val="ListBullet"/>
        <w:spacing w:line="240" w:lineRule="auto"/>
        <w:ind w:left="720"/>
      </w:pPr>
      <w:r>
        <w:rPr>
          <w:lang w:val="sw_KE" w:bidi="sw_KE"/>
        </w:rPr>
      </w:r>
      <w:r>
        <w:rPr>
          <w:lang w:val="sw_KE" w:bidi="sw_KE"/>
        </w:rPr>
        <w:t>Simulizi hili linatuambia nini kuhusu Mungu, au Yesu au Roho Mtakatifu? Sitisha toleo hii hapa.</w:t>
      </w:r>
    </w:p>
    <w:p>
      <w:pPr>
        <w:pStyle w:val="ListBullet"/>
        <w:spacing w:line="240" w:lineRule="auto"/>
        <w:ind w:left="720"/>
      </w:pPr>
      <w:r>
        <w:rPr>
          <w:lang w:val="sw_KE" w:bidi="sw_KE"/>
        </w:rPr>
      </w:r>
      <w:r>
        <w:rPr>
          <w:lang w:val="sw_KE" w:bidi="sw_KE"/>
        </w:rPr>
        <w:t>Simulizi hili linatuambia nini kuhusu watu? Sitisha toleo hii hapa.</w:t>
      </w:r>
    </w:p>
    <w:p>
      <w:pPr>
        <w:pStyle w:val="ListBullet"/>
        <w:spacing w:line="240" w:lineRule="auto"/>
        <w:ind w:left="720"/>
      </w:pPr>
      <w:r>
        <w:rPr>
          <w:lang w:val="sw_KE" w:bidi="sw_KE"/>
        </w:rPr>
      </w:r>
      <w:r>
        <w:rPr>
          <w:lang w:val="sw_KE" w:bidi="sw_KE"/>
        </w:rPr>
        <w:t>Simulizi hili linaathiri vipi maisha yetu ya kila siku? Sitisha toleo hii hapa.</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1:1–2 katika tafsiri rahisi zaidi kuelewa.</w:t>
      </w:r>
    </w:p>
    <w:p>
      <w:pPr/>
      <w:r>
        <w:rPr>
          <w:lang w:val="sw_KE" w:bidi="sw_KE"/>
        </w:rPr>
      </w:r>
      <w:r>
        <w:rPr>
          <w:lang w:val="sw_KE" w:bidi="sw_KE"/>
        </w:rPr>
        <w:t>Sitisha toleo hii hapa.</w:t>
      </w:r>
    </w:p>
    <w:p>
      <w:pPr/>
      <w:r>
        <w:rPr>
          <w:lang w:val="sw_KE" w:bidi="sw_KE"/>
        </w:rPr>
      </w:r>
      <w:r>
        <w:rPr>
          <w:lang w:val="sw_KE" w:bidi="sw_KE"/>
        </w:rPr>
        <w:t>Simulizi hili linaanza barua ambayo Paulo alituma kwa Timotheo. Kumbuka kwamba Paulo yuko Makedonia au yuko njiani kuelekea huko. Paulo amemwacha Timetheo katika Efeso ili kuhudumia jumuiya ya waumini na kukabiliana na watu ambao wanafundisha mafundisho potofu. Timotheo huenda akawa mdogo kiumri kuliko waumini wengine wengi ambao anawaongoza katika Efeso. Paulo alituma barua hii kwa Timotheo ili kumtia moyo Timotheo na kumfundisha kuhusu jinsi anapaswa kuishi na kuongoza waumini wengine.</w:t>
      </w:r>
    </w:p>
    <w:p>
      <w:pPr/>
      <w:r>
        <w:rPr>
          <w:lang w:val="sw_KE" w:bidi="sw_KE"/>
        </w:rPr>
      </w:r>
      <w:r>
        <w:rPr>
          <w:lang w:val="sw_KE" w:bidi="sw_KE"/>
        </w:rPr>
        <w:t xml:space="preserve">Sitisha hapa na muangalie ramani ya </w:t>
      </w:r>
      <w:r>
        <w:rPr>
          <w:b/>
          <w:lang w:val="sw_KE" w:bidi="sw_KE"/>
        </w:rPr>
        <w:t>Makedonia na Efeso</w:t>
      </w:r>
      <w:r>
        <w:rPr>
          <w:lang w:val="sw_KE" w:bidi="sw_KE"/>
        </w:rPr>
        <w:t xml:space="preserve"> Kama kikundi. Sitisha toleo hii hapa.</w:t>
      </w:r>
    </w:p>
    <w:p>
      <w:pPr/>
      <w:r>
        <w:rPr>
          <w:lang w:val="sw_KE" w:bidi="sw_KE"/>
        </w:rPr>
      </w:r>
      <w:r>
        <w:rPr>
          <w:lang w:val="sw_KE" w:bidi="sw_KE"/>
        </w:rPr>
        <w:t>Wakati Paulo anasema kuwa yeye ni mtume anawakumbusha Timotheo na waumini wa Efeso kwamba yeye ana mamlaka ya kuwafundisha. Kumbuka kwamba mtume ni mtu ambaye Mungu alimchagua kuwa mjumbe wake maalumu. Paulo hakujichagulia mwenyewe wala kuamua kwa hiari yake mwenyewe kuwa mtume. Mungu alimchagua na kumwamuru Paulo amtumukie kwa kusudi maalumu. Mtakumbuka kwamba kabla ya Paulo kuwa muumini, Mungu alimuongoza kupitia Yesu, ambaye alizungumza na Paulo alipokuwa akisafiri kwenye barabara ya Dameski. Wakati huo, Paulo hakumwamini Yesu. Badala yake, Paulo aliwatesa watu wa Yesu. Yesu alimwambia kuacha jinsi anaua watu wake na badala yake kumtumikia kama mtume wake. Hapa Katika barua hii, Paulo anasema kwamba Mungu alimpa kazi ya kuhubiri na kufundisha ujumbe wa Mungu na mafundisho yake. Mafundisho ya Mungu ni mwongozo wa Mungu kwa jinsi watu wake wanapaswa kuishi na kumtumikia.</w:t>
      </w:r>
    </w:p>
    <w:p>
      <w:pPr/>
      <w:r>
        <w:rPr>
          <w:lang w:val="sw_KE" w:bidi="sw_KE"/>
        </w:rPr>
      </w:r>
      <w:r>
        <w:rPr>
          <w:lang w:val="sw_KE" w:bidi="sw_KE"/>
        </w:rPr>
        <w:t>Paulo anafafanua Mungu kama mwokozi wao kwa sababu Mungu ni yule ambaye anaokoa watu. Wakati Paulo anamwita Mungu "Mwokozi wetu," Paulo anamkumbusha Timotheo kwamba Mungu ni mwokozi wao wote na pia wa watu wote ambao wanamwamini Mungu. Paulo na Timotheo wote waliishi katika Efeso ambapo walikuwa wakihubiri ujumbe wa Mungu. Paulo na Timotheo waliona Mungu akiwaokoa watu wakati watu hao wanasikia ujumbe wa Paulo akiwahubiria. Ujumbe wa Paulo ulikuwa kuhusu Kristo Yesu ambaye Mungu alimtuma ulimwenguni kufa na kufufuka ili kurejesha watu kwa uhusiano sahihi na Mungu. Hii ndiyo sababu Yesu pia anaitwa Kristo, au "mteule." Paulo anapoelezea Yesu kama "tumaini letu," Paulo anasisitiza kile waumini wote wanatarajia kwa sababu ya Yesu. Waumini wote wanaweza kuwa na tumaini, au matarajio ya uhakika kwamba Yesu atawaokoa kutokana na hukumu na kuwawezesha kuishi maisha ya milele na mungu katika ufalme kamilifu wa Mungu. Paulo atamkumbusha tena Timotheo kuhusu tumaini alilo nayo kwa sababu ya Yesu baadaye katika barua hii.</w:t>
      </w:r>
    </w:p>
    <w:p>
      <w:pPr/>
      <w:r>
        <w:rPr>
          <w:lang w:val="sw_KE" w:bidi="sw_KE"/>
        </w:rPr>
      </w:r>
      <w:r>
        <w:rPr>
          <w:lang w:val="sw_KE" w:bidi="sw_KE"/>
        </w:rPr>
        <w:t>Sitisha hapa na mjadili swali hili kama kikundi. Toa mfano wa mtu anayetuma ujumbe kwa mtu mwingine. Mtumaji anajielezea vipi? Ni nini kingefanya ujumbe uwe na mamlaka katika jumuiya? Sitisha toleo hii hapa.</w:t>
      </w:r>
    </w:p>
    <w:p>
      <w:pPr/>
      <w:r>
        <w:rPr>
          <w:lang w:val="sw_KE" w:bidi="sw_KE"/>
        </w:rPr>
      </w:r>
      <w:r>
        <w:rPr>
          <w:lang w:val="sw_KE" w:bidi="sw_KE"/>
        </w:rPr>
        <w:t>Kama mtume, Paulo mara nyingi anatuma barua kwa makundi ya waumini ili kuwafundisha waumini hao kuhusu injili, kuwafundisha jinsi ya kuishi, au kuwatia moyo. Kwa kweli, Paulo tayari alikuwa ametuma barua kwa kikundi chote cha waumini katika mji wa Efeso ili kuwatia moyo waumini hao. Katika barua hii, Paulo anazungumza hasa kwa Timotheo, mwana wa kweli wa Paulo katika imani. Timotheo si mwana wa Paulo kwa kuzaliwa. Utakumbuka kwamba Timotheo aliishi muda mrefu na Paulo ili kujifunza kutoka kwa Paulo na kumsaidia Paulo katika huduma yake. Paulo anamwamini Timotheo, na Timotheo ni kama kweli au halisi mwana kwa Paulo. Timotheo na Paulo wanaunganishwa kwa imani au uaminifu waliyonao wote kwa Yesu.</w:t>
      </w:r>
    </w:p>
    <w:p>
      <w:pPr/>
      <w:r>
        <w:rPr>
          <w:lang w:val="sw_KE" w:bidi="sw_KE"/>
        </w:rPr>
      </w:r>
      <w:r>
        <w:rPr>
          <w:lang w:val="sw_KE" w:bidi="sw_KE"/>
        </w:rPr>
        <w:t>Paulo anamsalimu Timotheo anaposema "Neema, rehema, na amani kutoka kwa Mungu Baba yetu na Kristo Yesu Bwana wetu." Paulo na wengine mara nyingi walisalimia watu kwa njia hii katika barua zao. Waumini pengine kwa kawaida walisalimiana na salamu "neema na amani." Waumini walitaka kukumbusha kila mmoja kuhusu neema, ambayo ni fadhili isiyopewa na Mungu ambayo Mungu anatoa kwa watu wake. Waumini pia walitaka kukumbusha kwamba Mungu anatoa amani. Amani ambayo Mungu anatoa kwa watu wake ni zaidi ya kukosekana tu kwa kutokubaliana na kupigana. Amani ya Mungu ina maana kwamba Mungu huwabariki watu wake na kuwakamilisha. Watu wa Mungu wanaridhika na kila mmoja na kwa Mungu. Paulo anajumuisha rehema katika salamu yake, ingawa kwa kawaida Paulo hajumuishi rehema. Wakati Mungu anaonyesha huruma, Mungu ni mwema, anasamehe watu kwa kukataa kwao, na hawachukulii watu kama wanastahili. Paulo anataka kumkumbusha Timotheo kwamba Mungu anaonyesha huruma kwa sababu Paulo anataka kumtia moyo Timotheo kama anakabiliwa na hali ngumu katika Efeso. Salamu hii ni njia ya kawaida ya kuonyesha nia nzuri lakini pia inamtia moyo Timotheo wakati inamkumbusha neema, huruma na amani ambazo Mungu anampa Timotheo kupitia Kristo Yesu.</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1:1–2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hili. Kisha kikundi kitaigiza simulizi hili.</w:t>
      </w:r>
    </w:p>
    <w:p>
      <w:pPr/>
      <w:r>
        <w:rPr>
          <w:lang w:val="sw_KE" w:bidi="sw_KE"/>
        </w:rPr>
      </w:r>
      <w:r>
        <w:rPr>
          <w:lang w:val="sw_KE" w:bidi="sw_KE"/>
        </w:rPr>
        <w:t>Simulizi hili lina sehemu moja.</w:t>
      </w:r>
    </w:p>
    <w:p>
      <w:pPr/>
      <w:r>
        <w:rPr>
          <w:lang w:val="sw_KE" w:bidi="sw_KE"/>
        </w:rPr>
      </w:r>
      <w:r>
        <w:rPr>
          <w:b/>
          <w:lang w:val="sw_KE" w:bidi="sw_KE"/>
        </w:rPr>
        <w:t>Katika sehemu hii:</w:t>
      </w:r>
      <w:r>
        <w:rPr>
          <w:lang w:val="sw_KE" w:bidi="sw_KE"/>
        </w:rPr>
        <w:t xml:space="preserve"> Paulo anasema kwamba ni mtume, na anasalimia Timotheo ambaye ni kama mwana wa Paulo.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 xml:space="preserve">Yesu </w:t>
      </w:r>
    </w:p>
    <w:p>
      <w:pPr>
        <w:pStyle w:val="ListBullet"/>
        <w:spacing w:line="240" w:lineRule="auto"/>
        <w:ind w:left="720"/>
      </w:pPr>
      <w:r>
        <w:rPr>
          <w:lang w:val="sw_KE" w:bidi="sw_KE"/>
        </w:rPr>
      </w:r>
      <w:r>
        <w:rPr>
          <w:lang w:val="sw_KE" w:bidi="sw_KE"/>
        </w:rPr>
        <w:t>Mtu anayesoma barua kwa sauti</w:t>
      </w:r>
    </w:p>
    <w:p>
      <w:pPr/>
      <w:r>
        <w:rPr>
          <w:lang w:val="sw_KE" w:bidi="sw_KE"/>
        </w:rPr>
      </w:r>
      <w:r>
        <w:rPr>
          <w:lang w:val="sw_KE" w:bidi="sw_KE"/>
        </w:rPr>
        <w:t>Kama kikundi, zingatia sehemu hizi za mazingira ya simulizi:</w:t>
      </w:r>
    </w:p>
    <w:p>
      <w:pPr/>
      <w:r>
        <w:rPr>
          <w:lang w:val="sw_KE" w:bidi="sw_KE"/>
        </w:rPr>
      </w:r>
      <w:r>
        <w:rPr>
          <w:lang w:val="sw_KE" w:bidi="sw_KE"/>
        </w:rPr>
        <w:t>Paulo sasa anasafiri kwenda Makedonia, au Paulo anaweza kuwa tayari yuko Makedonia. Timotheo yuko katika mji unaoitwa Efeso. Paulo anatuma barua hii kwa Timotheo.</w:t>
      </w:r>
    </w:p>
    <w:p>
      <w:pPr/>
      <w:r>
        <w:rPr>
          <w:lang w:val="sw_KE" w:bidi="sw_KE"/>
        </w:rPr>
      </w:r>
      <w:r>
        <w:rPr>
          <w:lang w:val="sw_KE" w:bidi="sw_KE"/>
        </w:rPr>
        <w:t>Fikiria kuhusu simulizi kama barua kutoka kwa baba kwenda kwa mwanawe. Kumbuka kwamba Paulo na Timotheo waliishi pamoja muda mrefu wakati wakuhubiri na kufundisha ujumbe wa injili. Sasa Paulo anamwacha Timotheo katika mji unaoitwa Efeso ili kuwahudumia waumini wa Efeso. Paulo ameondoka Efeso na yuko njiani kuelekea mkoa unaoitwa Makedonia. Efeso ni mji wenye shuguli nyingi uliojaa aina tofauti za watu. Watu wengi wanaabudu sanamu na wanaamini aina nyingi tofauti za mafundisho.</w:t>
      </w:r>
    </w:p>
    <w:p>
      <w:pPr/>
      <w:r>
        <w:rPr>
          <w:lang w:val="sw_KE" w:bidi="sw_KE"/>
        </w:rPr>
      </w:r>
      <w:r>
        <w:rPr>
          <w:lang w:val="sw_KE" w:bidi="sw_KE"/>
        </w:rPr>
        <w:t>Paulo ni kama baba wa Timotheo. Fikiria jinsi Paulo anavyofanya kazi katika Makedonia lakini anafikiri kuhusu Timotheo ambaye amemuacha katika Efeso ili kufanya kitu muhimu. Paulo anampa Timotheo maagizo kuhusu kazi yake ili kumsaidia na kumtia moyo.</w:t>
      </w:r>
    </w:p>
    <w:p>
      <w:pPr/>
      <w:r>
        <w:rPr>
          <w:lang w:val="sw_KE" w:bidi="sw_KE"/>
        </w:rPr>
      </w:r>
      <w:r>
        <w:rPr>
          <w:lang w:val="sw_KE" w:bidi="sw_KE"/>
        </w:rPr>
        <w:t>Paulo kawaida huanza barua zake kwa njia sawa na ya kila wakati: Paulo anaeleza ni nani yeye, anaeleza barua hiyo ni kwa nani, na Paulo anamsalimu mtu huyo au watu hao. Paulo anatumia njia ya kawaida ya kuandika barua wakati huo.</w:t>
      </w:r>
    </w:p>
    <w:p>
      <w:pPr/>
      <w:r>
        <w:rPr>
          <w:lang w:val="sw_KE" w:bidi="sw_KE"/>
        </w:rPr>
      </w:r>
      <w:r>
        <w:rPr>
          <w:lang w:val="sw_KE" w:bidi="sw_KE"/>
        </w:rPr>
        <w:t>Sitisha hapa na mjadili swali hili kama kikundi: Toa mfano wa ujumbe muhimu ambao mtu alisema au kutumwa kwa mtu mwingine. Mtu huyo alitoa ujumbe huo kwa namna gani? Ni maneno au misemo gani maalumu ambayo mtumaji alitumia kujielezea yeye mwenyewe au kumzungumzia mtu mwingine? Sitisha toleo hii hapa.</w:t>
      </w:r>
    </w:p>
    <w:p>
      <w:pPr/>
      <w:r>
        <w:rPr>
          <w:lang w:val="sw_KE" w:bidi="sw_KE"/>
        </w:rPr>
      </w:r>
      <w:r>
        <w:rPr>
          <w:lang w:val="sw_KE" w:bidi="sw_KE"/>
        </w:rPr>
        <w:t>Huenda Paulo alizungumza ujumbe wake na mtu mwingine akauandika. Kisha mtu mwingine alichukua barua kwa Timotheo katika Efeso. Mtu mwingine katika Efeso huenda alisoma barua hiyo kwa Timotheo kwa sauti.</w:t>
      </w:r>
    </w:p>
    <w:p>
      <w:pPr/>
      <w:r>
        <w:rPr>
          <w:lang w:val="sw_KE" w:bidi="sw_KE"/>
        </w:rPr>
      </w:r>
      <w:r>
        <w:rPr>
          <w:lang w:val="sw_KE" w:bidi="sw_KE"/>
        </w:rPr>
        <w:t>Paulo anaanza barua wakati anasema kwamba Paulo ni mtume. Kumbuka kwamba Paulo anasema kwamba ni mtume ili kuwakumbusha wasikilizaji kwamba Paulo ana mamlaka maalum kutoka kwa Mungu. Paulo akawa mtume kwa sababu Mungu na Kristo Yesu walimchagua na kumwambia kuwa mtume. Paulo anajumuisha Timotheo na watu wote ambao wanamwamini Yesu wakati Paulo anasema kwamba Mungu ni mwokozi wetu na Kristo Yesu ni tumaini letu. Mungu ni mwokozi kwa waumini wote. Na waumini wote wana tumaini kwa sababu ya kile Yesu alichowatendea.</w:t>
      </w:r>
    </w:p>
    <w:p>
      <w:pPr/>
      <w:r>
        <w:rPr>
          <w:lang w:val="sw_KE" w:bidi="sw_KE"/>
        </w:rPr>
      </w:r>
      <w:r>
        <w:rPr>
          <w:lang w:val="sw_KE" w:bidi="sw_KE"/>
        </w:rPr>
        <w:t>Paulo anamsalimu Timotheo kwa salamu ambayo kwa kawaida watu wangetumia wakati huo. Lakini Paulo anasema "neema, huruma, na amani kutoka kwa Mungu Baba yetu na Kristo Yesu Bwana wetu." Paulo alichagua maneno haya kama salamu kwa sababu yanahusiana hasa na injili ambayo Mungu alimwita Paulo na Timotheo kuhubiri. Maneno haya yanamkumbusha Timotheo kuhusu kile ambacho Mungu anampa kwa sababu ni mtoto wa Mungu.</w:t>
      </w:r>
    </w:p>
    <w:p>
      <w:pPr/>
      <w:r>
        <w:rPr>
          <w:lang w:val="sw_KE" w:bidi="sw_KE"/>
        </w:rPr>
      </w:r>
      <w:r>
        <w:rPr>
          <w:lang w:val="sw_KE" w:bidi="sw_KE"/>
        </w:rPr>
        <w:t>Sitisha hapa na mjadili swali hili kama kikundi: unasalimiaje watu katika jumuiya yako? Ni maneno gani maalum au misemo gani unayotumia ili kusalimia watu? Ni salamu gani unayotumia wakati unatuma ujumbe kwa mtu unayemjua? Toa mifano. Sitisha toleo hii hapa.</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lang w:val="sw_KE" w:bidi="sw_KE"/>
        </w:rPr>
        <w:t xml:space="preserve">Tazama tena kwenye ramani ambayo inaonyesha </w:t>
      </w:r>
      <w:r>
        <w:rPr>
          <w:b/>
          <w:lang w:val="sw_KE" w:bidi="sw_KE"/>
        </w:rPr>
        <w:t>Makedonia na Efeso</w:t>
      </w:r>
      <w:r>
        <w:rPr>
          <w:lang w:val="sw_KE" w:bidi="sw_KE"/>
        </w:rPr>
        <w:t>. Chora au tumia vitu kuonyesha nchi kutoka kwenye ramani juu ya sakafu, meza, au kipande cha karatasi. Kwenye ramani yako, weka vitu vinavyowakilisha Paulo, Timotheo na waumini wengine kwenye au karibu na Efeso. Kisha mhamishe Paulo hadi Makedonia. Tumia kitu kingine ili kuwakilisha mwandishi wa barua na kuweka kitu hicho katika Makedonia. Tumia kitu kingine ili kuwakilisha barua. Kisha tumia kitu ili kuwakilisha mjumbe ambaye anapeleka barua kwa Timotheo. Hamisha kitu hicho kwenda Efeso na mpe barua kwa Timotheo.</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1:1–2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hili.</w:t>
      </w:r>
    </w:p>
    <w:p>
      <w:pPr/>
      <w:r>
        <w:rPr>
          <w:lang w:val="sw_KE" w:bidi="sw_KE"/>
        </w:rPr>
      </w:r>
      <w:r>
        <w:rPr>
          <w:lang w:val="sw_KE" w:bidi="sw_KE"/>
        </w:rPr>
        <w:t>Simulizi hili lina sehemu moja.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 xml:space="preserve">Yesu </w:t>
      </w:r>
    </w:p>
    <w:p>
      <w:pPr>
        <w:pStyle w:val="ListBullet"/>
        <w:spacing w:line="240" w:lineRule="auto"/>
        <w:ind w:left="720"/>
      </w:pPr>
      <w:r>
        <w:rPr>
          <w:lang w:val="sw_KE" w:bidi="sw_KE"/>
        </w:rPr>
      </w:r>
      <w:r>
        <w:rPr>
          <w:lang w:val="sw_KE" w:bidi="sw_KE"/>
        </w:rPr>
        <w:t>Mtu anayesoma barua kwa sauti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Anzisha igizo kwa kuwa na mtu anayemwakilisha Paulo. Mruhusu mtu huyu asimame pamoja na Timotheo katika sehemu moja. Igiza jinsi Paulo anavyomwambia Timotheo kubaki Efeso wakati yeye anaondoka na kwenda mahali pengine.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Chagua mtu mwingine atakayemwakilisha yule anayeandika ujumbe wa Paulo kwa Timotheo. Mtu anayeigiza kama Paulo kisha anaanza kusoma barua hiyo wakati mtu mwingine anaandika chini.</w:t>
      </w:r>
    </w:p>
    <w:p>
      <w:pPr/>
      <w:r>
        <w:rPr>
          <w:lang w:val="sw_KE" w:bidi="sw_KE"/>
        </w:rPr>
      </w:r>
      <w:r>
        <w:rPr>
          <w:lang w:val="sw_KE" w:bidi="sw_KE"/>
        </w:rPr>
        <w:t>Paulo anasema yeye ni mtume kwa sababu Mungu na Kristo Yesu walimwamuru awe mtume. Mungu ni mwokozi, yule anayeokoa Kristo Yesu ndiye yule anayetoa tumanini kwa watu wote wanaomwamini.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kwamba anatuma barua kwa Timotheo, mwana wa kweli wake katika imani.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Baada ya hapo Paulo anamsalimu Timotheo anaposema, "Mungu baba na Bwana wetu Yesu Kristo wakupe neema, huruma na amani."</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1:1–2 katika tafsiri rahisi zaidi kuelewa.</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ni </w:t>
      </w:r>
      <w:r>
        <w:rPr>
          <w:b/>
          <w:lang w:val="sw_KE" w:bidi="sw_KE"/>
        </w:rPr>
        <w:t>mtume</w:t>
      </w:r>
      <w:r>
        <w:rPr>
          <w:lang w:val="sw_KE" w:bidi="sw_KE"/>
        </w:rPr>
        <w:t xml:space="preserve"> kwa sababu Mungu na </w:t>
      </w:r>
      <w:r>
        <w:rPr>
          <w:b/>
          <w:lang w:val="sw_KE" w:bidi="sw_KE"/>
        </w:rPr>
        <w:t>Kristo Yesu</w:t>
      </w:r>
      <w:r>
        <w:rPr>
          <w:lang w:val="sw_KE" w:bidi="sw_KE"/>
        </w:rPr>
        <w:t xml:space="preserve"> walimchagua na kumwamuru kuwa mtume. </w:t>
      </w:r>
    </w:p>
    <w:p>
      <w:pPr/>
      <w:r>
        <w:rPr>
          <w:lang w:val="sw_KE" w:bidi="sw_KE"/>
        </w:rPr>
      </w:r>
      <w:r>
        <w:rPr>
          <w:lang w:val="sw_KE" w:bidi="sw_KE"/>
        </w:rPr>
        <w:t>Mtume ni mtu ambaye Yesu alimchagua kusema na kufundisha ujumbe wa Yesu. Mitume ni watu ambao wanaweza kuthibitisha kwa watu wengine kwamba Yesu alifufuliwa kwa kweli. Yesu aliwapa mitume kazi maalum ya kuhubiri injili na kuanzisha makanisa. Mitume ni wawakilishi wa Yesu katika kanisa.</w:t>
      </w:r>
    </w:p>
    <w:p>
      <w:pPr/>
      <w:r>
        <w:rPr>
          <w:lang w:val="sw_KE" w:bidi="sw_KE"/>
        </w:rPr>
      </w:r>
      <w:r>
        <w:rPr>
          <w:lang w:val="sw_KE" w:bidi="sw_KE"/>
        </w:rPr>
        <w:t xml:space="preserve">Sitisha hapa na mjadili kama kikundi ni neno au usemi gani mutakaotumia kumaanisha </w:t>
      </w:r>
      <w:r>
        <w:rPr>
          <w:b/>
          <w:lang w:val="sw_KE" w:bidi="sw_KE"/>
        </w:rPr>
        <w:t>mtume</w:t>
      </w:r>
      <w:r>
        <w:rPr>
          <w:lang w:val="sw_KE" w:bidi="sw_KE"/>
        </w:rPr>
        <w:t xml:space="preserve">. Tazama neno </w:t>
      </w:r>
      <w:r>
        <w:rPr>
          <w:lang w:val="sw_KE" w:bidi="sw_KE"/>
        </w:rPr>
        <w:t>mtume</w:t>
      </w:r>
      <w:r>
        <w:rPr>
          <w:lang w:val="sw_KE" w:bidi="sw_KE"/>
        </w:rPr>
        <w:t xml:space="preserve"> kwenye Faharasa Kuu kwa maelezo zaidi. Ikiwa tayari umetafsiri neno hili katika kitabu kingine cha Biblia, tumia neno lile ulilotumia huko. Sitisha toleo hii hapa.</w:t>
      </w:r>
    </w:p>
    <w:p>
      <w:pPr/>
      <w:r>
        <w:rPr>
          <w:lang w:val="sw_KE" w:bidi="sw_KE"/>
        </w:rPr>
      </w:r>
      <w:r>
        <w:rPr>
          <w:lang w:val="sw_KE" w:bidi="sw_KE"/>
        </w:rPr>
        <w:t xml:space="preserve">Paulo anamweleza Mungu kama </w:t>
      </w:r>
      <w:r>
        <w:rPr>
          <w:b/>
          <w:lang w:val="sw_KE" w:bidi="sw_KE"/>
        </w:rPr>
        <w:t>Mwokozi wetu</w:t>
      </w:r>
      <w:r>
        <w:rPr>
          <w:lang w:val="sw_KE" w:bidi="sw_KE"/>
        </w:rPr>
        <w:t>. Mwokozi ni mtu ambaye anaokoa au anakomboa watu kutoka kwa uovu au hatari.</w:t>
      </w:r>
    </w:p>
    <w:p>
      <w:pPr/>
      <w:r>
        <w:rPr>
          <w:lang w:val="sw_KE" w:bidi="sw_KE"/>
        </w:rPr>
      </w:r>
      <w:r>
        <w:rPr>
          <w:lang w:val="sw_KE" w:bidi="sw_KE"/>
        </w:rPr>
        <w:t xml:space="preserve">Sitisha hapa na mjadili kama kikundi ni neno au usemi gani mutakaotumia kumaanisha </w:t>
      </w:r>
      <w:r>
        <w:rPr>
          <w:b/>
          <w:lang w:val="sw_KE" w:bidi="sw_KE"/>
        </w:rPr>
        <w:t>mwokozi</w:t>
      </w:r>
      <w:r>
        <w:rPr>
          <w:lang w:val="sw_KE" w:bidi="sw_KE"/>
        </w:rPr>
        <w:t xml:space="preserve">. Tafuta neno </w:t>
      </w:r>
      <w:r>
        <w:rPr>
          <w:lang w:val="sw_KE" w:bidi="sw_KE"/>
        </w:rPr>
        <w:t>mwokozi</w:t>
      </w:r>
      <w:r>
        <w:rPr>
          <w:lang w:val="sw_KE" w:bidi="sw_KE"/>
        </w:rPr>
        <w:t xml:space="preserve"> kwenye Faharasa Kuu kwa maelezo zaidi. Ikiwa tayari umetafsiri neno hili katika kitabu kingine cha Biblia, tumia neno lile ulilotumia huko. Sitisha toleo hii hapa.</w:t>
      </w:r>
    </w:p>
    <w:p>
      <w:pPr/>
      <w:r>
        <w:rPr>
          <w:lang w:val="sw_KE" w:bidi="sw_KE"/>
        </w:rPr>
      </w:r>
      <w:r>
        <w:rPr>
          <w:lang w:val="sw_KE" w:bidi="sw_KE"/>
        </w:rPr>
        <w:t xml:space="preserve">Paulo pia anaelezea </w:t>
      </w:r>
      <w:r>
        <w:rPr>
          <w:b/>
          <w:lang w:val="sw_KE" w:bidi="sw_KE"/>
        </w:rPr>
        <w:t>Kristo Yesu</w:t>
      </w:r>
      <w:r>
        <w:rPr>
          <w:lang w:val="sw_KE" w:bidi="sw_KE"/>
        </w:rPr>
        <w:t xml:space="preserve"> kama tumaini letu. Kristo ni cheo cha Yesu kwa sababu Yesu ni Masihi au mfalme na mwokozi ambaye Mungu aliahidi kwa ulimwengu. Kristo na Masihi ni maneno mawili yanayomaanisha kitu kimoja. Hapa, Paulo anatumia Kristo kama sehemu ya jina la Yesu.</w:t>
      </w:r>
    </w:p>
    <w:p>
      <w:pPr/>
      <w:r>
        <w:rPr>
          <w:lang w:val="sw_KE" w:bidi="sw_KE"/>
        </w:rPr>
      </w:r>
      <w:r>
        <w:rPr>
          <w:lang w:val="sw_KE" w:bidi="sw_KE"/>
        </w:rPr>
        <w:t xml:space="preserve">Sitisha hapa na mjadili kama kikundi ni neno au usemi gani mutakaotumia kumaanisha </w:t>
      </w:r>
      <w:r>
        <w:rPr>
          <w:b/>
          <w:lang w:val="sw_KE" w:bidi="sw_KE"/>
        </w:rPr>
        <w:t>Kristo</w:t>
      </w:r>
      <w:r>
        <w:rPr>
          <w:lang w:val="sw_KE" w:bidi="sw_KE"/>
        </w:rPr>
        <w:t xml:space="preserve">. Tazama neno </w:t>
      </w:r>
      <w:r>
        <w:rPr>
          <w:lang w:val="sw_KE" w:bidi="sw_KE"/>
        </w:rPr>
        <w:t>Kristo</w:t>
      </w:r>
      <w:r>
        <w:rPr>
          <w:lang w:val="sw_KE" w:bidi="sw_KE"/>
        </w:rPr>
        <w:t xml:space="preserve"> kwenye Faharasa Kuu kwa maelezo zaidi. Ikiwa tayari umetafsiri neno hili katika kitabu kingine cha Biblia, tumia neno lile ulilotumia huko. Sitisha toleo hii hapa.</w:t>
      </w:r>
    </w:p>
    <w:p>
      <w:pPr/>
      <w:r>
        <w:rPr>
          <w:lang w:val="sw_KE" w:bidi="sw_KE"/>
        </w:rPr>
      </w:r>
      <w:r>
        <w:rPr>
          <w:lang w:val="sw_KE" w:bidi="sw_KE"/>
        </w:rPr>
        <w:t xml:space="preserve">Paulo anapozungumza kuhusu </w:t>
      </w:r>
      <w:r>
        <w:rPr>
          <w:b/>
          <w:lang w:val="sw_KE" w:bidi="sw_KE"/>
        </w:rPr>
        <w:t>tumaini</w:t>
      </w:r>
      <w:r>
        <w:rPr>
          <w:lang w:val="sw_KE" w:bidi="sw_KE"/>
        </w:rPr>
        <w:t>, hakumaanisha kutamani kitu fulani. Paulo anazungumza kuhusu tumaini kama vile mtu anatarajia kwa uhakika kwamba kitu kitatokea katika siku zijazo. Wakati mwingine, kama katika barua hii Paulo anasema Yesu ni tumaini kwa sababu kile Yesu alichokifanya kinawapa waumini tumaini au kinawafanya waumini kutarajia kwamba Yesu atawaokoa. Mtu anayetumaini Yesu anamwamini na anajua bila shaka kwamba Yesu atatimiza kila kitu ambacho Yesu ameahidi. Ni muhimu kutotafsiri tumaini hapa kama kutamani kitu tu.</w:t>
      </w:r>
    </w:p>
    <w:p>
      <w:pPr/>
      <w:r>
        <w:rPr>
          <w:lang w:val="sw_KE" w:bidi="sw_KE"/>
        </w:rPr>
      </w:r>
      <w:r>
        <w:rPr>
          <w:lang w:val="sw_KE" w:bidi="sw_KE"/>
        </w:rPr>
        <w:t xml:space="preserve">Sitisha hapa na mjadili kama kikundi ni neno au usemi gani mutakaotumia kumaanisha </w:t>
      </w:r>
      <w:r>
        <w:rPr>
          <w:b/>
          <w:lang w:val="sw_KE" w:bidi="sw_KE"/>
        </w:rPr>
        <w:t>tumaini</w:t>
      </w:r>
      <w:r>
        <w:rPr>
          <w:lang w:val="sw_KE" w:bidi="sw_KE"/>
        </w:rPr>
        <w:t xml:space="preserve">. Tazama neno </w:t>
      </w:r>
      <w:r>
        <w:rPr>
          <w:b/>
          <w:lang w:val="sw_KE" w:bidi="sw_KE"/>
        </w:rPr>
        <w:t>tumaini</w:t>
      </w:r>
      <w:r>
        <w:rPr>
          <w:lang w:val="sw_KE" w:bidi="sw_KE"/>
        </w:rPr>
        <w:t xml:space="preserve"> kwenye Faharasa Kuu kwa maelezo zaidi. Kama tayari umetafsiri neno hili katika kitabu kingine cha Biblia, jadili neno hilo ili kuona kama unaweza kulitumia hapa. Sitisha toleo hii hapa.</w:t>
      </w:r>
    </w:p>
    <w:p>
      <w:pPr/>
      <w:r>
        <w:rPr>
          <w:lang w:val="sw_KE" w:bidi="sw_KE"/>
        </w:rPr>
      </w:r>
      <w:r>
        <w:rPr>
          <w:lang w:val="sw_KE" w:bidi="sw_KE"/>
        </w:rPr>
        <w:t xml:space="preserve">Paulo alitumia barua hii kwa Timotheo, mwana wa kweli wa Paulo katika </w:t>
      </w:r>
      <w:r>
        <w:rPr>
          <w:b/>
          <w:lang w:val="sw_KE" w:bidi="sw_KE"/>
        </w:rPr>
        <w:t>imani</w:t>
      </w:r>
      <w:r>
        <w:rPr>
          <w:lang w:val="sw_KE" w:bidi="sw_KE"/>
        </w:rPr>
        <w:t>. Mtu ana imani wakati anamwamini mtu na kuamini kile ambacho mtu huyo anasema. Hapa, Paulo anazungumza kuhusu imani au uaminifu ambao yeye na Timotheo wanao kwa Yesu.</w:t>
      </w:r>
    </w:p>
    <w:p>
      <w:pPr/>
      <w:r>
        <w:rPr>
          <w:lang w:val="sw_KE" w:bidi="sw_KE"/>
        </w:rPr>
      </w:r>
      <w:r>
        <w:rPr>
          <w:lang w:val="sw_KE" w:bidi="sw_KE"/>
        </w:rPr>
        <w:t xml:space="preserve">Sitisha hapa na mjadili kama kikundi ni neno au usemi gani mutakaotumia kumaanisha </w:t>
      </w:r>
      <w:r>
        <w:rPr>
          <w:b/>
          <w:lang w:val="sw_KE" w:bidi="sw_KE"/>
        </w:rPr>
        <w:t>imani</w:t>
      </w:r>
      <w:r>
        <w:rPr>
          <w:lang w:val="sw_KE" w:bidi="sw_KE"/>
        </w:rPr>
        <w:t xml:space="preserve">. Tafuta neno </w:t>
      </w:r>
      <w:r>
        <w:rPr>
          <w:lang w:val="sw_KE" w:bidi="sw_KE"/>
        </w:rPr>
        <w:t>imani</w:t>
      </w:r>
      <w:r>
        <w:rPr>
          <w:lang w:val="sw_KE" w:bidi="sw_KE"/>
        </w:rPr>
        <w:t xml:space="preserve"> katika Faharasa Kuu kwa maelezo zaidi. Ikiwa tayari umetafsiri neno hili katika kitabu kingine cha Biblia, tumia neno lile ulilotumia huko. Sitisha toleo hii hapa.</w:t>
      </w:r>
    </w:p>
    <w:p>
      <w:pPr/>
      <w:r>
        <w:rPr>
          <w:lang w:val="sw_KE" w:bidi="sw_KE"/>
        </w:rPr>
      </w:r>
      <w:r>
        <w:rPr>
          <w:lang w:val="sw_KE" w:bidi="sw_KE"/>
        </w:rPr>
        <w:t>Paulo kisha anamsalimu Timotheo na kusema "Mungu baba na Bwana wetu Yesu Kristo wakupe neema, huruma na amani."</w:t>
      </w:r>
    </w:p>
    <w:p>
      <w:pPr/>
      <w:r>
        <w:rPr>
          <w:lang w:val="sw_KE" w:bidi="sw_KE"/>
        </w:rPr>
      </w:r>
      <w:r>
        <w:rPr>
          <w:b/>
          <w:lang w:val="sw_KE" w:bidi="sw_KE"/>
        </w:rPr>
        <w:t>Bwana</w:t>
      </w:r>
      <w:r>
        <w:rPr>
          <w:lang w:val="sw_KE" w:bidi="sw_KE"/>
        </w:rPr>
        <w:t xml:space="preserve"> ni mtu ambaye ana mamlaka juu ya watu wengine na anastahili heshima na kuheshimiwa Mara nyingi watu wanmwita Yesu "Bwana" kwa sababu ana mamlaka kamili na anastahili heshima. Yesu ni Mungu na mfalme juu ya watu wake.</w:t>
      </w:r>
    </w:p>
    <w:p>
      <w:pPr/>
      <w:r>
        <w:rPr>
          <w:lang w:val="sw_KE" w:bidi="sw_KE"/>
        </w:rPr>
      </w:r>
      <w:r>
        <w:rPr>
          <w:lang w:val="sw_KE" w:bidi="sw_KE"/>
        </w:rPr>
        <w:t xml:space="preserve">Sitisha hapa na mjadili kama kikundi ni neno au usemi gani mutakaotumia kumaanisha </w:t>
      </w:r>
      <w:r>
        <w:rPr>
          <w:b/>
          <w:lang w:val="sw_KE" w:bidi="sw_KE"/>
        </w:rPr>
        <w:t>Bwana</w:t>
      </w:r>
      <w:r>
        <w:rPr>
          <w:lang w:val="sw_KE" w:bidi="sw_KE"/>
        </w:rPr>
        <w:t xml:space="preserve">. Tafuta neno </w:t>
      </w:r>
      <w:r>
        <w:rPr>
          <w:lang w:val="sw_KE" w:bidi="sw_KE"/>
        </w:rPr>
        <w:t>bwana</w:t>
      </w:r>
      <w:r>
        <w:rPr>
          <w:lang w:val="sw_KE" w:bidi="sw_KE"/>
        </w:rPr>
        <w:t xml:space="preserve"> katika Faharasa Kuu kwa maelezo zaidi. Ikiwa tayari umetafsiri neno hili katika kitabu kingine cha Biblia, tumia neno lile ulilotumia huko. Sitisha toleo hii hapa.</w:t>
      </w:r>
    </w:p>
    <w:p>
      <w:pPr/>
      <w:r>
        <w:rPr>
          <w:lang w:val="sw_KE" w:bidi="sw_KE"/>
        </w:rPr>
      </w:r>
      <w:r>
        <w:rPr>
          <w:b/>
          <w:lang w:val="sw_KE" w:bidi="sw_KE"/>
        </w:rPr>
        <w:t>Neema</w:t>
      </w:r>
      <w:r>
        <w:rPr>
          <w:lang w:val="sw_KE" w:bidi="sw_KE"/>
        </w:rPr>
        <w:t xml:space="preserve"> hapa inarejelea fadhili za Mungu ambazo anaonyesha wakati anatoa zawadi nzuri kwa watu wa Mungu hata kama hawastahili zawadi hizo.</w:t>
      </w:r>
    </w:p>
    <w:p>
      <w:pPr/>
      <w:r>
        <w:rPr>
          <w:lang w:val="sw_KE" w:bidi="sw_KE"/>
        </w:rPr>
      </w:r>
      <w:r>
        <w:rPr>
          <w:lang w:val="sw_KE" w:bidi="sw_KE"/>
        </w:rPr>
        <w:t xml:space="preserve">Sitisha hapa na mjadili kama kikundi ni neno au usemi gani mtakaotumia kumaanisha </w:t>
      </w:r>
      <w:r>
        <w:rPr>
          <w:b/>
          <w:lang w:val="sw_KE" w:bidi="sw_KE"/>
        </w:rPr>
        <w:t>Neema</w:t>
      </w:r>
      <w:r>
        <w:rPr>
          <w:lang w:val="sw_KE" w:bidi="sw_KE"/>
        </w:rPr>
        <w:t xml:space="preserve">. Kabla ya kujadili kuhusu neno, mtafute neno </w:t>
      </w:r>
      <w:r>
        <w:rPr>
          <w:lang w:val="sw_KE" w:bidi="sw_KE"/>
        </w:rPr>
        <w:t>neema</w:t>
      </w:r>
      <w:r>
        <w:rPr>
          <w:lang w:val="sw_KE" w:bidi="sw_KE"/>
        </w:rPr>
        <w:t xml:space="preserve"> kwenye Faharasa Kuu kwa maelezo zaidi. Ikiwa tayari umetafsiri neno hili katika kitabu kingine cha Biblia, tumia neno lile ulilotumia huko. Sitisha toleo hii hapa.</w:t>
      </w:r>
    </w:p>
    <w:p>
      <w:pPr/>
      <w:r>
        <w:rPr>
          <w:lang w:val="sw_KE" w:bidi="sw_KE"/>
        </w:rPr>
      </w:r>
      <w:r>
        <w:rPr>
          <w:b/>
          <w:lang w:val="sw_KE" w:bidi="sw_KE"/>
        </w:rPr>
        <w:t>Rehema</w:t>
      </w:r>
      <w:r>
        <w:rPr>
          <w:lang w:val="sw_KE" w:bidi="sw_KE"/>
        </w:rPr>
        <w:t xml:space="preserve"> hapa inarejelea huruma au fadhili za Mungu. Mungu anaonyesha huruma kwa watu wake, yaani jinsi Mungu anavyo mwema, anapowasamehe watu hao dhambi zao na kuwaokoa kupitia Yesu.</w:t>
      </w:r>
    </w:p>
    <w:p>
      <w:pPr/>
      <w:r>
        <w:rPr>
          <w:lang w:val="sw_KE" w:bidi="sw_KE"/>
        </w:rPr>
      </w:r>
      <w:r>
        <w:rPr>
          <w:lang w:val="sw_KE" w:bidi="sw_KE"/>
        </w:rPr>
        <w:t xml:space="preserve">Sitisha hapa na mjadili kama kikundi ni neno au usemi gani mtakaotumia kumaanisha </w:t>
      </w:r>
      <w:r>
        <w:rPr>
          <w:b/>
          <w:lang w:val="sw_KE" w:bidi="sw_KE"/>
        </w:rPr>
        <w:t>rehema</w:t>
      </w:r>
      <w:r>
        <w:rPr>
          <w:lang w:val="sw_KE" w:bidi="sw_KE"/>
        </w:rPr>
        <w:t xml:space="preserve">. Kabla ya kujadili kuhusu neno, mtafute neno </w:t>
      </w:r>
      <w:r>
        <w:rPr>
          <w:lang w:val="sw_KE" w:bidi="sw_KE"/>
        </w:rPr>
        <w:t>rehema</w:t>
      </w:r>
      <w:r>
        <w:rPr>
          <w:lang w:val="sw_KE" w:bidi="sw_KE"/>
        </w:rPr>
        <w:t xml:space="preserve"> kwenye Faharasa Kuu kwa maelezo zaidi. Ikiwa tayari umetafsiri neno hili katika kitabu kingine cha Biblia, tumia neno lile ulilotumia huko. Sitisha toleo hii hapa.</w:t>
      </w:r>
    </w:p>
    <w:p>
      <w:pPr/>
      <w:r>
        <w:rPr>
          <w:lang w:val="sw_KE" w:bidi="sw_KE"/>
        </w:rPr>
      </w:r>
      <w:r>
        <w:rPr>
          <w:lang w:val="sw_KE" w:bidi="sw_KE"/>
        </w:rPr>
        <w:t>Neema na rehema ni maneno yanayofanana, lakini ni muhimu kutumia maneno mawili tofauti katika tafsiri yenu, moja kwa neema, na nyingine kwa rehema.</w:t>
      </w:r>
    </w:p>
    <w:p>
      <w:pPr/>
      <w:r>
        <w:rPr>
          <w:lang w:val="sw_KE" w:bidi="sw_KE"/>
        </w:rPr>
      </w:r>
      <w:r>
        <w:rPr>
          <w:b/>
          <w:lang w:val="sw_KE" w:bidi="sw_KE"/>
        </w:rPr>
        <w:t>Amani</w:t>
      </w:r>
      <w:r>
        <w:rPr>
          <w:lang w:val="sw_KE" w:bidi="sw_KE"/>
        </w:rPr>
        <w:t xml:space="preserve"> linarejelea kukosekana kwa vita na migogoro lakini pia kwa utimilifu wa maisha ambayo yanakuja kwa sababu Mungu anatubariki.</w:t>
      </w:r>
    </w:p>
    <w:p>
      <w:pPr/>
      <w:r>
        <w:rPr>
          <w:lang w:val="sw_KE" w:bidi="sw_KE"/>
        </w:rPr>
      </w:r>
      <w:r>
        <w:rPr>
          <w:lang w:val="sw_KE" w:bidi="sw_KE"/>
        </w:rPr>
        <w:t xml:space="preserve">Sitisha hapa na mjadili kama kikundi ni neno au usemi gani mtakaotumia kumaanisha </w:t>
      </w:r>
      <w:r>
        <w:rPr>
          <w:b/>
          <w:lang w:val="sw_KE" w:bidi="sw_KE"/>
        </w:rPr>
        <w:t>amani</w:t>
      </w:r>
      <w:r>
        <w:rPr>
          <w:lang w:val="sw_KE" w:bidi="sw_KE"/>
        </w:rPr>
        <w:t xml:space="preserve">. Kabla ya kujadili kuhusu neno, mtafute neno </w:t>
      </w:r>
      <w:r>
        <w:rPr>
          <w:lang w:val="sw_KE" w:bidi="sw_KE"/>
        </w:rPr>
        <w:t>amani</w:t>
      </w:r>
      <w:r>
        <w:rPr>
          <w:lang w:val="sw_KE" w:bidi="sw_KE"/>
        </w:rPr>
        <w:t xml:space="preserve"> kwenye Faharasa Kuu kwa maelezo zaidi. Ikiwa tayari umetafsiri neno hili katika kitabu kingine cha Biblia, tumia neno lile ulilotumia huko. </w:t>
      </w:r>
      <w:r>
        <w:rPr>
          <w:lang w:val="sw_KE" w:bidi="sw_KE"/>
        </w:rPr>
      </w:r>
    </w:p>
    <w:p>
      <w:pPr>
        <w:pStyle w:val="Heading3"/>
      </w:pPr>
      <w:r>
        <w:rPr>
          <w:lang w:val="sw_KE" w:bidi="sw_KE"/>
        </w:rPr>
        <w:t>Kunena Neno</w:t>
      </w:r>
    </w:p>
    <w:p>
      <w:pPr/>
      <w:r>
        <w:rPr>
          <w:lang w:val="sw_KE" w:bidi="sw_KE"/>
        </w:rPr>
      </w:r>
      <w:r>
        <w:rPr>
          <w:lang w:val="sw_KE" w:bidi="sw_KE"/>
        </w:rPr>
        <w:t>Sikiliza toleo la sauti la 1 Timotheo 1:1–2 katika tafsiri rahisi zaidi kuelewa.</w:t>
      </w:r>
    </w:p>
    <w:p>
      <w:pPr/>
      <w:r>
        <w:rPr>
          <w:lang w:val="sw_KE" w:bidi="sw_KE"/>
        </w:rPr>
      </w:r>
      <w:r>
        <w:rPr>
          <w:lang w:val="sw_KE" w:bidi="sw_KE"/>
        </w:rPr>
        <w:t>Sitisha toleo hii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1 Timotheo 1:3–7</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1:3–7 na mtie mioyoni mwenu.</w:t>
      </w:r>
    </w:p>
    <w:p>
      <w:pPr/>
      <w:r>
        <w:rPr>
          <w:lang w:val="sw_KE" w:bidi="sw_KE"/>
        </w:rPr>
      </w:r>
      <w:r>
        <w:rPr>
          <w:lang w:val="sw_KE" w:bidi="sw_KE"/>
        </w:rPr>
        <w:t>Sikiliza toleo la sauti la 1 Timotheo 1:3–7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jadilini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hili? Sitisha sauti hii hapa.</w:t>
      </w:r>
    </w:p>
    <w:p>
      <w:pPr>
        <w:pStyle w:val="ListBullet"/>
        <w:spacing w:line="240" w:lineRule="auto"/>
        <w:ind w:left="720"/>
      </w:pPr>
      <w:r>
        <w:rPr>
          <w:lang w:val="sw_KE" w:bidi="sw_KE"/>
        </w:rPr>
      </w:r>
      <w:r>
        <w:rPr>
          <w:lang w:val="sw_KE" w:bidi="sw_KE"/>
        </w:rPr>
        <w:t>Simulizi hili linatuambia nini kuhusu Mungu, au Yesu au Roho Mtakatifu? Sitisha sauti hii hapa.</w:t>
      </w:r>
    </w:p>
    <w:p>
      <w:pPr>
        <w:pStyle w:val="ListBullet"/>
        <w:spacing w:line="240" w:lineRule="auto"/>
        <w:ind w:left="720"/>
      </w:pPr>
      <w:r>
        <w:rPr>
          <w:lang w:val="sw_KE" w:bidi="sw_KE"/>
        </w:rPr>
      </w:r>
      <w:r>
        <w:rPr>
          <w:lang w:val="sw_KE" w:bidi="sw_KE"/>
        </w:rPr>
        <w:t>Simulizi hili linatuambia nini kuhusu watu? Sitisha sauti hii hapa.</w:t>
      </w:r>
    </w:p>
    <w:p>
      <w:pPr>
        <w:pStyle w:val="ListBullet"/>
        <w:spacing w:line="240" w:lineRule="auto"/>
        <w:ind w:left="720"/>
      </w:pPr>
      <w:r>
        <w:rPr>
          <w:lang w:val="sw_KE" w:bidi="sw_KE"/>
        </w:rPr>
      </w:r>
      <w:r>
        <w:rPr>
          <w:lang w:val="sw_KE" w:bidi="sw_KE"/>
        </w:rPr>
        <w:t>Simulizi hili linaathiri vipi maisha yetu ya kila siku? Sitisha sauti hii hapa.</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1:3–7 katika tafsiri rahisi zaidi kuelewa.</w:t>
      </w:r>
    </w:p>
    <w:p>
      <w:pPr/>
      <w:r>
        <w:rPr>
          <w:lang w:val="sw_KE" w:bidi="sw_KE"/>
        </w:rPr>
      </w:r>
      <w:r>
        <w:rPr>
          <w:lang w:val="sw_KE" w:bidi="sw_KE"/>
        </w:rPr>
        <w:t>Sitisha sauti hii hapa.</w:t>
      </w:r>
    </w:p>
    <w:p>
      <w:pPr/>
      <w:r>
        <w:rPr>
          <w:lang w:val="sw_KE" w:bidi="sw_KE"/>
        </w:rPr>
      </w:r>
      <w:r>
        <w:rPr>
          <w:lang w:val="sw_KE" w:bidi="sw_KE"/>
        </w:rPr>
        <w:t>Kumbuka kwamba simulizi hii ni sehemu ya barua ambayo Paulo alituma kwa Timotheo. Ingawa Paulo yuko mahali tofauti na Timotheo, bado anafikiri kuhusu Timotheo na waumini katika Efeso. Kwa sababu Paulo hawezi kuwa katika Efeso, Paulo anamwomba sana, au kumhimiza, Timotheo kukaa Efeso ili kufundisha na kuongoza waumini hapo.</w:t>
      </w:r>
    </w:p>
    <w:p>
      <w:pPr/>
      <w:r>
        <w:rPr>
          <w:lang w:val="sw_KE" w:bidi="sw_KE"/>
        </w:rPr>
      </w:r>
      <w:r>
        <w:rPr>
          <w:lang w:val="sw_KE" w:bidi="sw_KE"/>
        </w:rPr>
        <w:t>Paulo alikuwa amemwomba sana, au kumhimiza Timotheo kukaa Efeso mara moja kabla, wakati Paulo alikuwa akielekea Makedonia. Sasa katika barua yake, Paulo anamkumbusha Timotheo kwamba alimwacha Timotheo katika Efeso kwa sababu Paulo ana kazi kwa ajili ya Timotheo kufanya. Kuna tatizo kati ya waumini katika Efeso. Baadhi ya watu pale katika Efeso wanafundisha kitu tofauti na kile ambacho Paulo na Timotheo wanafundisha. Watu hawa wanatumia tahadhari nyingi na nguvu kwa hadithi, au hadithi za zamani, na orodha ndefu za mababu. Watu hawa wanabadilisha ujumbe kuhusu Yesu na ujumbe kuhusu mambo ambayo ni mabaya, na yasiyo ya kweli.</w:t>
      </w:r>
    </w:p>
    <w:p>
      <w:pPr/>
      <w:r>
        <w:rPr>
          <w:lang w:val="sw_KE" w:bidi="sw_KE"/>
        </w:rPr>
      </w:r>
      <w:r>
        <w:rPr>
          <w:lang w:val="sw_KE" w:bidi="sw_KE"/>
        </w:rPr>
        <w:t>Hadithi za uwongo ni hadithi za jadi kuhusu mababu au mwanzo wa dunia. Hadithi zinaweza kua si za kweli kwa kiasi fulani au si za kweli kabisa. Baadhi ya watu katika Efeso wanazingatia hadithi hizi sana hata wanabadilisha ujumbe wa habari njema kuhusu Yesu. Paulo anamwambia Timotheo kwamba kazi ya Timotheo ni kuwaambia watu hawa kuacha kuzingatia hadithi hizi na orodha ya mababu.</w:t>
      </w:r>
    </w:p>
    <w:p>
      <w:pPr/>
      <w:r>
        <w:rPr>
          <w:lang w:val="sw_KE" w:bidi="sw_KE"/>
        </w:rPr>
      </w:r>
      <w:r>
        <w:rPr>
          <w:lang w:val="sw_KE" w:bidi="sw_KE"/>
        </w:rPr>
        <w:t>Sitisha hapa na mjadili kama kikundi: Simulia hadithi ya jadi kutoka kwenye utamaduni wako. Unajua vipi hadithi hili? Je, watu katika jamii yako wanafikiri hadithi hii ni hadithi ya kweli? Sitisha sauti hii hapa.</w:t>
      </w:r>
    </w:p>
    <w:p>
      <w:pPr/>
      <w:r>
        <w:rPr>
          <w:lang w:val="sw_KE" w:bidi="sw_KE"/>
        </w:rPr>
      </w:r>
      <w:r>
        <w:rPr>
          <w:lang w:val="sw_KE" w:bidi="sw_KE"/>
        </w:rPr>
        <w:t>Kile walimu wa uongo wanafanya kinasababisha watu kubishana kuhusu mambo yasiyo ya thamani badala ya kufuata mpango wa Mungu kwa watu wake. Walimu wa uongo hawazingatia mpango wa Mungu. Mpango wa Mungu katika kesi hii unaweza kuwa kwamba waumini wanafanya kazi ya Mungu, au kwamba Mungu ana mpango wa kuokoa watu. Katika hali yoyote, walimu hawa hawafundishi ujumbe wa injili, ila kitu tofauti. Walimu hawa hawasaidii na kujenga watu wa Mungu ili kutenda kwa upendo na amani na wao kwa wao kama Mungu anavyotaka watu wake kutenda. Badala yake, walimu hawa wanasababisha watu kubishana na kuishi katika machafuko.</w:t>
      </w:r>
    </w:p>
    <w:p>
      <w:pPr/>
      <w:r>
        <w:rPr>
          <w:lang w:val="sw_KE" w:bidi="sw_KE"/>
        </w:rPr>
      </w:r>
      <w:r>
        <w:rPr>
          <w:lang w:val="sw_KE" w:bidi="sw_KE"/>
        </w:rPr>
        <w:t>Fikiria kwamba watu wa Mungu ni kama familia ambayo inaishi katika nyumba. Mungu amefundisha familia yake ukweli na jinsi wanapaswa kuishi kwa njia ambayo inampendeza Mungu. Watu wanaweza tu kumjua Mungu na kuwa katika uhusiano sahihi na Mungu kwa imani, ambayo ni kuamini na kumwamini Mungu. Watu ambao wanafundisha mambo yasio sahihi wanakataa kile Mungu alichowafundisha. Kisha watu hawa wanatenda kwa njia ambayo haimpendezi Mungu. Watu hawa wanafundisha kwa njia ambayo haimzingatii Mungu na ujumbe kutoka kwa Mungu ambao Paulo alikuwa amewafundisha. Timotheo ni lazima awaambie watu hawa ambao wanafundisha mambo yasiyo sahihi kuacha kile wanachofanya.</w:t>
      </w:r>
    </w:p>
    <w:p>
      <w:pPr/>
      <w:r>
        <w:rPr>
          <w:lang w:val="sw_KE" w:bidi="sw_KE"/>
        </w:rPr>
      </w:r>
      <w:r>
        <w:rPr>
          <w:lang w:val="sw_KE" w:bidi="sw_KE"/>
        </w:rPr>
        <w:t>Sitisha hapa na mjadili swali hili kama kikundi: Hadithi za jadi katika jamii yako zinakuambia nini kuhusu namna ya dunia inavyofanya kazi? Ni nini kingetokea ikiwa watu wangeanza kuamini kwamba hadithi ilikuwa ya kweli? Sitisha sauti hii hapa.</w:t>
      </w:r>
    </w:p>
    <w:p>
      <w:pPr/>
      <w:r>
        <w:rPr>
          <w:lang w:val="sw_KE" w:bidi="sw_KE"/>
        </w:rPr>
      </w:r>
      <w:r>
        <w:rPr>
          <w:lang w:val="sw_KE" w:bidi="sw_KE"/>
        </w:rPr>
        <w:t>Paulo anamkumbusha Timotheo kwa nini Timotheo anawafundisha waumini. Timotheo anawafundisha waumini ili kuhamasisha watu kumpenda Mungu na kupendana badala ya kubishana na wao kwa wao. Paulo anasema upendo ambao unampendeza Mungu unatoka kwa watu ambao wana moyo safi. Moyo safi una maana watu hawa hawana nia zozote mbaya. Upendo huu pia unatoka kwa watu ambao wana dhamiri nzuri, ambayo ina maana watu hawa wanajua kile ambacho ni sahihi na kibaya. Na upendo huu unatoka kwa watu ambao wana imani ya kweli, ambayo ina maana watu hawa wanaamini kwa kweli kwamba kile Mungu anasema ni cha kweli. Paulo na Timotheo si kama walimu wa uongo, kwa sababu Paulo na Timotheo wanafundisha kile ambacho ni sahihi na cha kweli. Mafundisho ya Paulo na Timotheo yanatoka kwa Mungu, na mafundisho haya ya kweli yanazalisha mambo mazuri katika watu.</w:t>
      </w:r>
    </w:p>
    <w:p>
      <w:pPr/>
      <w:r>
        <w:rPr>
          <w:lang w:val="sw_KE" w:bidi="sw_KE"/>
        </w:rPr>
      </w:r>
      <w:r>
        <w:rPr>
          <w:lang w:val="sw_KE" w:bidi="sw_KE"/>
        </w:rPr>
        <w:t>Sitisha hapa na mjadili swali hili kama kikundi: Simulia hadithi au toa mfano wa wakati ambapo kile mtu aliamini kilikuwa cha kweli kiliwafanya kuishi kwa njia fulani. Kile ambacho mtu aliamini kiliathiri vipi njia ya mtu kuishi? Mtu alibadilika vipi baada ya kuanza kuamini hii? Sitisha sauti hii hapa.</w:t>
      </w:r>
    </w:p>
    <w:p>
      <w:pPr/>
      <w:r>
        <w:rPr>
          <w:lang w:val="sw_KE" w:bidi="sw_KE"/>
        </w:rPr>
      </w:r>
      <w:r>
        <w:rPr>
          <w:lang w:val="sw_KE" w:bidi="sw_KE"/>
        </w:rPr>
        <w:t>Paulo anamkumbusha Timotheo kwamba ni lazima awafundishe watu ukweli, kwa sababu watu ambao wanatoa mafundisho tofauti wamezurura, au kutembea, kutoka katika upendo huu. Mioyo ya watu hawa ni mbaya, na hawazingatii mambo ambayo Mungu anasema ni ya kweli na nzuri. Mafundisho ya watu hawa yasiyo ya maana hayasaidii walimu au watu wanaowafundisha kuwa na mioyo nzuri na kumwamini Mungu kwa kweli.</w:t>
      </w:r>
    </w:p>
    <w:p>
      <w:pPr/>
      <w:r>
        <w:rPr>
          <w:lang w:val="sw_KE" w:bidi="sw_KE"/>
        </w:rPr>
      </w:r>
      <w:r>
        <w:rPr>
          <w:lang w:val="sw_KE" w:bidi="sw_KE"/>
        </w:rPr>
        <w:t>Walimu hawa wa uongo hawataki kusaidia waumini kumpenda na kumwamini Mungu zaidi na zaidi. Badala yake, walimu wa uongo wanataka kuwa watu muhimu ambao wanaweza kufundisha sheria ambayo Mungu alimpa Musa kwa watu wa Mungu kutii. Lakini walimu hawa wa uongo hawaelewi kile wanachozungumza hata ingawa walimu wa uongo wana amini kwamba mambo wanayosema ni ya kweli.</w:t>
      </w:r>
    </w:p>
    <w:p>
      <w:pPr/>
      <w:r>
        <w:rPr>
          <w:lang w:val="sw_KE" w:bidi="sw_KE"/>
        </w:rPr>
      </w:r>
      <w:r>
        <w:rPr>
          <w:lang w:val="sw_KE" w:bidi="sw_KE"/>
        </w:rPr>
        <w:t>Sitisha hapa na mjadili swali hili kama kikundi: Toa mfano au simulia hadithi kuhusu mtu ambaye alitaka kufundisha watu wengine cha kufanya au jinsi ya kuishi. Watu wanakuaje walimu katika jamii yako? Ni nini kinawapa mamlaka ya kufundisha?</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1:3–7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hili. Kisha kikundi kitaigiza simulizi hili.</w:t>
      </w:r>
    </w:p>
    <w:p>
      <w:pPr/>
      <w:r>
        <w:rPr>
          <w:lang w:val="sw_KE" w:bidi="sw_KE"/>
        </w:rPr>
      </w:r>
      <w:r>
        <w:rPr>
          <w:lang w:val="sw_KE" w:bidi="sw_KE"/>
        </w:rPr>
        <w:t>Simulizi hili ina sehemu tatu.</w:t>
      </w:r>
    </w:p>
    <w:p>
      <w:pPr/>
      <w:r>
        <w:rPr>
          <w:lang w:val="sw_KE" w:bidi="sw_KE"/>
        </w:rPr>
      </w:r>
      <w:r>
        <w:rPr>
          <w:b/>
          <w:lang w:val="sw_KE" w:bidi="sw_KE"/>
        </w:rPr>
        <w:t>Katika sehemu ya kwanza:</w:t>
      </w:r>
      <w:r>
        <w:rPr>
          <w:lang w:val="sw_KE" w:bidi="sw_KE"/>
        </w:rPr>
        <w:t xml:space="preserve"> Paulo anamkumbusha Timotheo kwa nini Paulo alimwacha Timotheo katika Efeso. Paulo anamkumbusha Timotheo kuamuru baadhi ya watu kuacha kufundisha mambo yasiyo sahihi. Mambo ambayo watu hawa wanafundisha yanawafanya watu kubishana kuhusu mambo ambayo hayana thamani.</w:t>
      </w:r>
    </w:p>
    <w:p>
      <w:pPr/>
      <w:r>
        <w:rPr>
          <w:lang w:val="sw_KE" w:bidi="sw_KE"/>
        </w:rPr>
      </w:r>
      <w:r>
        <w:rPr>
          <w:b/>
          <w:lang w:val="sw_KE" w:bidi="sw_KE"/>
        </w:rPr>
        <w:t>Katika sehemu ya pili:</w:t>
      </w:r>
      <w:r>
        <w:rPr>
          <w:lang w:val="sw_KE" w:bidi="sw_KE"/>
        </w:rPr>
        <w:t xml:space="preserve"> Paulo anamwambia Timotheo kwamba lengo la mafundisho ya Timotheo ni upendo. Upendo huu unakuja wakati mtu ana moyo mzuri na anajua tofauti kati ya matendo sahihi na matendo mabaya. Upendo huu unaweza kuja tu wakati mtu anamwamini Mungu kwa kweli. Mafundisho ya Paulo na Timotheo yanawafanya watu kuwa na aina hii ya upendo kwa sababu kile wanachofundisha kinatoka kwa Mungu ambaye daima anasema yaliyo mema na kweli.</w:t>
      </w:r>
    </w:p>
    <w:p>
      <w:pPr/>
      <w:r>
        <w:rPr>
          <w:lang w:val="sw_KE" w:bidi="sw_KE"/>
        </w:rPr>
      </w:r>
      <w:r>
        <w:rPr>
          <w:b/>
          <w:lang w:val="sw_KE" w:bidi="sw_KE"/>
        </w:rPr>
        <w:t>Katika sehemu ya tatu:</w:t>
      </w:r>
      <w:r>
        <w:rPr>
          <w:lang w:val="sw_KE" w:bidi="sw_KE"/>
        </w:rPr>
        <w:t xml:space="preserve"> Paulo anarudi kuzungumza kuhusu watu ambao wanafundisha mambo yasiyo sahihi. Paulo anamkumbusha Timotheo tena kwamba watu hawa wanafundisha uongo na kusababisha mambo mabaya katika jamii.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Waumini katika Efeso</w:t>
      </w:r>
    </w:p>
    <w:p>
      <w:pPr>
        <w:pStyle w:val="ListBullet"/>
        <w:spacing w:line="240" w:lineRule="auto"/>
        <w:ind w:left="720"/>
      </w:pPr>
      <w:r>
        <w:rPr>
          <w:lang w:val="sw_KE" w:bidi="sw_KE"/>
        </w:rPr>
      </w:r>
      <w:r>
        <w:rPr>
          <w:lang w:val="sw_KE" w:bidi="sw_KE"/>
        </w:rPr>
        <w:t>Mtu anayesoma barua kwa sauti</w:t>
      </w:r>
    </w:p>
    <w:p>
      <w:pPr>
        <w:pStyle w:val="ListBullet"/>
        <w:spacing w:line="240" w:lineRule="auto"/>
        <w:ind w:left="720"/>
      </w:pPr>
      <w:r>
        <w:rPr>
          <w:lang w:val="sw_KE" w:bidi="sw_KE"/>
        </w:rPr>
      </w:r>
      <w:r>
        <w:rPr>
          <w:lang w:val="sw_KE" w:bidi="sw_KE"/>
        </w:rPr>
        <w:t>Watu ambao wanafundisha mambo yasiyo sahihi</w:t>
      </w:r>
    </w:p>
    <w:p>
      <w:pPr/>
      <w:r>
        <w:rPr>
          <w:lang w:val="sw_KE" w:bidi="sw_KE"/>
        </w:rPr>
      </w:r>
      <w:r>
        <w:rPr>
          <w:lang w:val="sw_KE" w:bidi="sw_KE"/>
        </w:rPr>
        <w:t>Kama kikundi, zingatia sehemu hizi za mazingira ya simulizi:</w:t>
      </w:r>
    </w:p>
    <w:p>
      <w:pPr/>
      <w:r>
        <w:rPr>
          <w:lang w:val="sw_KE" w:bidi="sw_KE"/>
        </w:rPr>
      </w:r>
      <w:r>
        <w:rPr>
          <w:lang w:val="sw_KE" w:bidi="sw_KE"/>
        </w:rPr>
        <w:t>Paulo anasafiri njiani kuelekea Makedonia, au Paulo anaweza tayari kuwa katika Makedonia. Timotheo yuko katika mji unaoitwa Efeso, ambapo Timotheo yuko na waumini wengine. Baadhi ya watu kati ya Waefeso wanafundisha mambo yasiyo sahihi.</w:t>
      </w:r>
    </w:p>
    <w:p>
      <w:pPr/>
      <w:r>
        <w:rPr>
          <w:lang w:val="sw_KE" w:bidi="sw_KE"/>
        </w:rPr>
      </w:r>
      <w:r>
        <w:rPr>
          <w:lang w:val="sw_KE" w:bidi="sw_KE"/>
        </w:rPr>
        <w:t>Katika kifungu hiki, Paulo anamwambia Timotheo kuwaambia baadhi ya watu kuacha kufundisha ujumbe tofauti kuhusu habari njema ya Mungu. Paulo anamkumbusha Timotheo lengo la Timotheo wakati Timotheo anawapa watu hawa maelekezo haya. Walimu hawa wabaya lazima waache kile wanachofanya kwa sababu hawajui kweli wanachozungumzia na kufundisha.</w:t>
      </w:r>
    </w:p>
    <w:p>
      <w:pPr/>
      <w:r>
        <w:rPr>
          <w:lang w:val="sw_KE" w:bidi="sw_KE"/>
        </w:rPr>
      </w:r>
      <w:r>
        <w:rPr>
          <w:lang w:val="sw_KE" w:bidi="sw_KE"/>
        </w:rPr>
        <w:t>Paulo anamkumbusha Timotheo maelekezo ambayo Paulo tayari alikuwa ametoa kwa Timotheo kabla ya Paulo kuenda Makedonia. Paulo anasema kwamba kile Paulo atamwelekeza Timotheo kufanya sasa ni kama kile Paulo alimwambia Timotheo kufanya kabla ya Paulo kuondoka kwenda Makedonia. Paulo anafanya hivyo ili kusisitiza maelekezo ya Paulo kwa Timotheo. Hii ni mara ya pili Paulo anamhimizia Timotheo kufanya kazi hii katika Efeso.</w:t>
      </w:r>
    </w:p>
    <w:p>
      <w:pPr/>
      <w:r>
        <w:rPr>
          <w:lang w:val="sw_KE" w:bidi="sw_KE"/>
        </w:rPr>
      </w:r>
      <w:r>
        <w:rPr>
          <w:lang w:val="sw_KE" w:bidi="sw_KE"/>
        </w:rPr>
        <w:t>Sitisha hapa na mjadili swali hili kama kikundi: Simulia hadithi ambapo unaanza kwa kuwakumbusha watu kitu ulichowaambia kabla. Ulianza vipi hadithi? Sitisha sauti hii hapa.</w:t>
      </w:r>
    </w:p>
    <w:p>
      <w:pPr/>
      <w:r>
        <w:rPr>
          <w:lang w:val="sw_KE" w:bidi="sw_KE"/>
        </w:rPr>
      </w:r>
      <w:r>
        <w:rPr>
          <w:lang w:val="sw_KE" w:bidi="sw_KE"/>
        </w:rPr>
        <w:t>Paulo anamkumbusha Timotheo kwamba Paulo alimwacha Timotheo katika Efeso ili Timotheo aweze kuwaambia baadhi ya watu kuacha kufundisha mafundisho tofauti. Watu hawa wanapaswa pia kuacha kutumia wakati wao wote kwenye hadithi za zamani na orodha ndefu ya mababu, kwa sababu mambo haya yanawafanya kufundisha mambo yasiyo sahihi. Paulo anaelezea kwamba kile watu hawa wanafanya kinawafanya Waefeso kubishana kuhusu mambo yasiyo na maana ambayo hayawasaidii Waefeso kuishi kwa njia ambayo Mungu anataka waweze kuishi.</w:t>
      </w:r>
    </w:p>
    <w:p>
      <w:pPr/>
      <w:r>
        <w:rPr>
          <w:lang w:val="sw_KE" w:bidi="sw_KE"/>
        </w:rPr>
      </w:r>
      <w:r>
        <w:rPr>
          <w:lang w:val="sw_KE" w:bidi="sw_KE"/>
        </w:rPr>
        <w:t>Paulo kisha anasisitiza tofauti kati ya kile ambacho ni kibaya na kile ambacho ni kizuri. Kile ambacho baadhi ya watu wanafanya kinasababisha yaliyo mabaya badala ya yaliyo mema. Mungu amepanga mambo, na njia ya Mungu ya kufanya mambo ni nzuri. Ili kuelezea njia ya Mungu ya kufanya mambo, Paulo anatumia neno ambalo watu wangetumia kwa kawaida kuelezea jinsi mtu anawahudumia, au anasimamia, kaya au familia. Katika siku ya Paulo, kaya haijumuishi familia tu lakini pia watu ambao walifanya kazi kwa familia au kwenye shamba lao au biashara. Familia ilihitaji mtu wa kusimamia kaya ili kila kitu kifanye kazi vizuri pamoja. Paulo anatumia neno hili ili kuelezea jinsi Mungu anawahudumia watu wa Mungu. Kanisa la Mungu ni kama kaya, au familia, ambayo Mungu mwenyewe anasimamia. Mungu pia amewaambia watu wake jinsi watu hao wanapaswa kuishi na kufanya kazi pamoja kama familia. Familia ya Mungu inafuata jinsi Mungu anavyowaongoza kwa imani. Kwa maneno mengine, familia ya Mungu inamwamini Mungu na inamwamini Mungu na jinsi Mungu anavyo ongoza maisha yao. Lakini walimu hawa wabaya wanawaongoza watu mbali na mpango wa Mungu na utaratibu ambao Mungu ana kwa watu wake.</w:t>
      </w:r>
    </w:p>
    <w:p>
      <w:pPr/>
      <w:r>
        <w:rPr>
          <w:lang w:val="sw_KE" w:bidi="sw_KE"/>
        </w:rPr>
      </w:r>
      <w:r>
        <w:rPr>
          <w:lang w:val="sw_KE" w:bidi="sw_KE"/>
        </w:rPr>
        <w:t>Sitisha hapa na mjadili swali hili kama kikundi: Nani anafanya sheria katika familia zako na ambaye anasimamia familia? Unaelezea vipi mtu huyo na kile mtu huyo anafanya ili kuelekeza au kusimamia familia? Sitisha sauti hii hapa.</w:t>
      </w:r>
    </w:p>
    <w:p>
      <w:pPr/>
      <w:r>
        <w:rPr>
          <w:lang w:val="sw_KE" w:bidi="sw_KE"/>
        </w:rPr>
      </w:r>
      <w:r>
        <w:rPr>
          <w:lang w:val="sw_KE" w:bidi="sw_KE"/>
        </w:rPr>
        <w:t>Kisha Paulo anaacha kuzungumza kuhusu watu ambao wanafundisha mambo yasiyo sahihi. Badala yake, Paulo sasa anajizungumzia yeye mwenyewe na Timotheo. Paulo anatofautisha watu ambao wanafundisha mambo yasiyo sahihi na Timotheo, ambaye ana lengo sawa au kusudi, ambalo Paulo analo. Kusudi la Paulo na Timotheo ni kufundisha na kutunza waumini kwa njia ambayo inaleta upendo. Upendo huu unaweza kuja tu kutoka kwa moyo safi au mzuri, dhamiri njema, na imani ya kweli. Kusudi la Paulo na Timotheo ni kwa watu kuwa na aina hii ya upendo.</w:t>
      </w:r>
    </w:p>
    <w:p>
      <w:pPr/>
      <w:r>
        <w:rPr>
          <w:lang w:val="sw_KE" w:bidi="sw_KE"/>
        </w:rPr>
      </w:r>
      <w:r>
        <w:rPr>
          <w:lang w:val="sw_KE" w:bidi="sw_KE"/>
        </w:rPr>
        <w:t>Kisha Paulo anarudi kuzungumza kuhusu watu ambao wanafundisha mambo yasiyo sahihi. Lengo la watu ambao wanafundisha mambo yasiyo sahihi ni kuwa walimu wa sheria ya Mose. Watu hawa wametangaa mbali na, au hawafundishi tena, mafundisho mema ambayo yanazalisha mambo mema katika watu. Timotheo hapaswi kuwaruhusu watu hawa kuendelea kufundisha, kwa sababu watu hawa hawaelewi mambo mawili muhimu. Kwanza, watu hawa hawaelewi mambo wanayosema, na pili, watu hawa hawaelewi kwamba mambo wanayoamini ni kweli si kweli. Mambo haya mawili ni sawa na kusisitiza kwamba watu hawa hawawezi kuwa walimu wa sheria kwa sababu watu hawa hawaelewi kweli sheria au ujumbe wa injili.</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lang w:val="sw_KE" w:bidi="sw_KE"/>
        </w:rPr>
        <w:t>Chora au tumia vitu ili kuonyesha jinsi waumini, watu ambao wanafundisha mambo yasiyo sahihi, na Timotheo wapo pamoja katika mahali pamoja. Hii inaweza kuwa Efeso. Fikiria kuhusu mahali hapa kama nyumba ambapo familia ya Mungu inaishi. Sasa weka alama mahali pengine kama mahali ambapo ni pabaya. Ondoa walimu wasio sahihi na baadhi ya vitu ambavyo ni watu wazuri kutoka mahali ambayo ni nyumba ya Mungu na uwaweke katika mahali hapa pabaya. Fikiria kuhusu mahali hapa kama nyumba mbaya ambapo watu wanabishana kuhusu mambo ambayo hayawasaidii kuelewa injili au mafundisho ya Mungu.</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1:3–7 katika tafsiri rahisi kuelewa.</w:t>
      </w:r>
    </w:p>
    <w:p>
      <w:pPr/>
      <w:r>
        <w:rPr>
          <w:lang w:val="sw_KE" w:bidi="sw_KE"/>
        </w:rPr>
      </w:r>
      <w:r>
        <w:rPr>
          <w:lang w:val="sw_KE" w:bidi="sw_KE"/>
        </w:rPr>
        <w:t>Sitisha sauti hii hapa.</w:t>
      </w:r>
    </w:p>
    <w:p>
      <w:pPr/>
      <w:r>
        <w:rPr>
          <w:lang w:val="sw_KE" w:bidi="sw_KE"/>
        </w:rPr>
      </w:r>
      <w:r>
        <w:rPr>
          <w:lang w:val="sw_KE" w:bidi="sw_KE"/>
        </w:rPr>
        <w:t>Katika hatua hii, kikundi kitaigiza simulizi hili.</w:t>
      </w:r>
    </w:p>
    <w:p>
      <w:pPr/>
      <w:r>
        <w:rPr>
          <w:lang w:val="sw_KE" w:bidi="sw_KE"/>
        </w:rPr>
      </w:r>
      <w:r>
        <w:rPr>
          <w:lang w:val="sw_KE" w:bidi="sw_KE"/>
        </w:rPr>
        <w:t>Simulizi hili ina sehemu 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Waumini katika Efeso</w:t>
      </w:r>
    </w:p>
    <w:p>
      <w:pPr>
        <w:pStyle w:val="ListBullet"/>
        <w:spacing w:line="240" w:lineRule="auto"/>
        <w:ind w:left="720"/>
      </w:pPr>
      <w:r>
        <w:rPr>
          <w:lang w:val="sw_KE" w:bidi="sw_KE"/>
        </w:rPr>
      </w:r>
      <w:r>
        <w:rPr>
          <w:lang w:val="sw_KE" w:bidi="sw_KE"/>
        </w:rPr>
        <w:t>Mtu anayesoma barua kwa sauti</w:t>
      </w:r>
    </w:p>
    <w:p>
      <w:pPr>
        <w:pStyle w:val="ListBullet"/>
        <w:spacing w:line="240" w:lineRule="auto"/>
        <w:ind w:left="720"/>
      </w:pPr>
      <w:r>
        <w:rPr>
          <w:lang w:val="sw_KE" w:bidi="sw_KE"/>
        </w:rPr>
      </w:r>
      <w:r>
        <w:rPr>
          <w:lang w:val="sw_KE" w:bidi="sw_KE"/>
        </w:rPr>
        <w:t>Watu ambao wanafundisha mambo yasiyo sahihi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Katika simulizi hili, Paulo anamwambia Timotheo kuwaambia baadhi ya watu kuacha kufundisha ujumbe tofauti wa injili. Paulo anamkumbusha Timotheo lengo lake wakati Timotheo anawapa watu hawa maelekezo haya. Walimu hawa wabaya lazima waache kile wanachofanya kwa sababu hawajui kweli wanachozungumzia na kufundisha.</w:t>
      </w:r>
    </w:p>
    <w:p>
      <w:pPr/>
      <w:r>
        <w:rPr>
          <w:lang w:val="sw_KE" w:bidi="sw_KE"/>
        </w:rPr>
      </w:r>
      <w:r>
        <w:rPr>
          <w:lang w:val="sw_KE" w:bidi="sw_KE"/>
        </w:rPr>
        <w:t>Unaweza kugawanya nafasi yako katika sehemu mbili: Sehemu moja ambapo Timotheo na Paulo wanaweza kusimama, na sehemu moja ambapo watu ambao wanafundisha mambo yasiyo sahihi wanaweza kusimama. Timotheo na sehemu ya Paulo inaweza kuwakilisha mafundisho mazuri na lengo zuri ambalo linatoka kwa Mungu. Sehemu nyingine inaweza kuwakilisha mafundisho mabaya na lengo la ubinafsi ambalo ni dhidi ya Mungu.</w:t>
      </w:r>
    </w:p>
    <w:p>
      <w:pPr/>
      <w:r>
        <w:rPr>
          <w:lang w:val="sw_KE" w:bidi="sw_KE"/>
        </w:rPr>
      </w:r>
      <w:r>
        <w:rPr>
          <w:lang w:val="sw_KE" w:bidi="sw_KE"/>
        </w:rPr>
        <w:t>Paulo anamkabili Timotheo na kumkumbusha Timotheo, kama Paulo alimwambia Timotheo kabla, kwamba Paulo alimwacha Timotheo katika Efeso ili kuwaambia baadhi ya watu kuacha kufundisha ujumbe tofauti. Watu hawa lazima pia kuacha kutumia wakati wao wote kwenye hadithi, au hadithi za zamani, na orodha ndefu ya mababu. Mambo haya yanawaongoza watu hawa kufundisha mambo yasiyo sahihi. Paulo anaelezea kwamba kile watu hawa wanafanya kinawafanya Waefeso kubishana kuhusu mambo yasiyo na maana. Baadhi ya waumini wa Efeso wanaweza kwenda kusimama na watu ambao wanafundisha mambo yasiyo sahihi. Kikundi hiki cha watu kinabishana kati yao wenyewe.</w:t>
      </w:r>
    </w:p>
    <w:p>
      <w:pPr/>
      <w:r>
        <w:rPr>
          <w:lang w:val="sw_KE" w:bidi="sw_KE"/>
        </w:rPr>
      </w:r>
      <w:r>
        <w:rPr>
          <w:lang w:val="sw_KE" w:bidi="sw_KE"/>
        </w:rPr>
        <w:t>Kile watu hawa wanafanya kinasababisha kile ambacho ni kibaya badala ya kile ambacho ni kizuri. Kilicho kizuri ni njia ya Mungu ya kufanya mambo kulingana na mpango wa Mungu na utaratibu. Watu ambao wanasimama na Paulo na Timotheo hawabishani. Watu hawa ni wenye amani na wenye upendo.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vipi?" Kwa nini unaisema hii kwa Timotheo?"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anamkumbusha Timotheo kwamba lengo la Paulo na mafundisho ya Timotheo ni kwamba watu wangempenda Mungu na watu wengine. Aina hii ya upendo inakuja wakati watu wana moyo safi, dhamiri njema, na imani ya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anayechukua nafasi ya Timotheo, "Unafikiria nini au unahisi nini?" Kwa nini unafikiri Paulo anakuambia mambo haya?"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Lengo la watu ambao wanafundisha mambo yasiyo sahihi ni kuwa walimu wa sheria ya Mose. Watu hawa wametangaa mbali na, au hawafundishi tena, mafundisho mema ambayo yanazalisha mambo mema katika watu. Watu hawa hawaelewi kile wanachosema na hawaelewi mambo wanayofundisha kwa ujasiri.</w:t>
      </w:r>
    </w:p>
    <w:p>
      <w:pPr/>
      <w:r>
        <w:rPr>
          <w:lang w:val="sw_KE" w:bidi="sw_KE"/>
        </w:rPr>
      </w:r>
      <w:r>
        <w:rPr>
          <w:lang w:val="sw_KE" w:bidi="sw_KE"/>
        </w:rPr>
        <w:t>Watu ambao wanafundisha mambo yasiyo sahihi wanaweza kuigiza kufundisha watu ambao wanasimama pamoja nao kuhusu sheria za Mungu na kile watu wanapaswa na hawapaswi kufanya.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vipi?" Kwa nini una wasiwasi kuhusu kile watu hawa wanafanya? Kwa nini ni muhimu kwamba Timotheo anawaambia watu hawa kuacha kile wanachofanya?"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1:3–7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Paulo anasema kwamba kama vile alimwuliza Timotheo kwa nguvu kabla, Paulo sasa anamhimiza Timotheo tena kukaa katika Efeso ili Timotheo aweze kudai, au kuamuru, baadhi ya watu kuacha kufundisha ujumbe tofauti, au doctrine. Paulo anamhimizia Timotheo pia kuamuru watu hawa kuacha kua makini na hadithi na nasaba.</w:t>
      </w:r>
    </w:p>
    <w:p>
      <w:pPr/>
      <w:r>
        <w:rPr>
          <w:lang w:val="sw_KE" w:bidi="sw_KE"/>
        </w:rPr>
      </w:r>
      <w:r>
        <w:rPr>
          <w:b/>
          <w:lang w:val="sw_KE" w:bidi="sw_KE"/>
        </w:rPr>
        <w:t>Doctrine</w:t>
      </w:r>
      <w:r>
        <w:rPr>
          <w:lang w:val="sw_KE" w:bidi="sw_KE"/>
        </w:rPr>
        <w:t xml:space="preserve"> ni mafundisho yote au taarifa ambayo mtu anafundisha au anakubali na kuamini. Hapa katika simulizi hili, wakati Paulo anasema "mafundisho tofauti," Paulo anazungumzia mafundisho ambayo ni tofauti na kile Yesu alifundisha na kwa hiyo si sahihi na ni mabaya.</w:t>
      </w:r>
    </w:p>
    <w:p>
      <w:pPr/>
      <w:r>
        <w:rPr>
          <w:lang w:val="sw_KE" w:bidi="sw_KE"/>
        </w:rPr>
      </w:r>
      <w:r>
        <w:rPr>
          <w:lang w:val="sw_KE" w:bidi="sw_KE"/>
        </w:rPr>
        <w:t xml:space="preserve">Sitisha hapa na mjadili kama kikundi ni neno au usemi upi mtakaotumia kumaanisha </w:t>
      </w:r>
      <w:r>
        <w:rPr>
          <w:b/>
          <w:lang w:val="sw_KE" w:bidi="sw_KE"/>
        </w:rPr>
        <w:t>doctrine</w:t>
      </w:r>
      <w:r>
        <w:rPr>
          <w:lang w:val="sw_KE" w:bidi="sw_KE"/>
        </w:rPr>
        <w:t xml:space="preserve">. Tazama neno </w:t>
      </w:r>
      <w:r>
        <w:rPr>
          <w:b/>
          <w:lang w:val="sw_KE" w:bidi="sw_KE"/>
        </w:rPr>
        <w:t>mafundisho</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b/>
          <w:lang w:val="sw_KE" w:bidi="sw_KE"/>
        </w:rPr>
        <w:t>Hadithi</w:t>
      </w:r>
      <w:r>
        <w:rPr>
          <w:lang w:val="sw_KE" w:bidi="sw_KE"/>
        </w:rPr>
        <w:t xml:space="preserve"> ni simulizi za jadi kuhusu mababu au mwanzo wa dunia. Hadithi hizi zinaweza kufundisha watu kitu kuhusu dunia, au kuhusu ukweli muhimu, lakini hadithi zenyewe hazikutokea kweli.</w:t>
      </w:r>
    </w:p>
    <w:p>
      <w:pPr/>
      <w:r>
        <w:rPr>
          <w:lang w:val="sw_KE" w:bidi="sw_KE"/>
        </w:rPr>
      </w:r>
      <w:r>
        <w:rPr>
          <w:lang w:val="sw_KE" w:bidi="sw_KE"/>
        </w:rPr>
        <w:t xml:space="preserve">Sitisha hapa na mjadili kama kikundi ni neno au usemi upi mtakaotumia kumaanisha </w:t>
      </w:r>
      <w:r>
        <w:rPr>
          <w:b/>
          <w:lang w:val="sw_KE" w:bidi="sw_KE"/>
        </w:rPr>
        <w:t>hadithi</w:t>
      </w:r>
      <w:r>
        <w:rPr>
          <w:lang w:val="sw_KE" w:bidi="sw_KE"/>
        </w:rPr>
        <w:t>. Sitisha sauti hii hapa.</w:t>
      </w:r>
    </w:p>
    <w:p>
      <w:pPr/>
      <w:r>
        <w:rPr>
          <w:lang w:val="sw_KE" w:bidi="sw_KE"/>
        </w:rPr>
      </w:r>
      <w:r>
        <w:rPr>
          <w:b/>
          <w:lang w:val="sw_KE" w:bidi="sw_KE"/>
        </w:rPr>
        <w:t>Uzao</w:t>
      </w:r>
      <w:r>
        <w:rPr>
          <w:lang w:val="sw_KE" w:bidi="sw_KE"/>
        </w:rPr>
        <w:t xml:space="preserve"> ni orodha ya majina ya familia, kabila, au taifa. Uzao unaweza pia kuanzisha hadithi ya mtu. Uzao katika Biblia kwa kawaida ni orodha ya watu wa Kiyahudi. Hapa, hatujui kama orodha ya mababu ni watu wa Kiyahudi au watu wengine.</w:t>
      </w:r>
    </w:p>
    <w:p>
      <w:pPr/>
      <w:r>
        <w:rPr>
          <w:lang w:val="sw_KE" w:bidi="sw_KE"/>
        </w:rPr>
      </w:r>
      <w:r>
        <w:rPr>
          <w:lang w:val="sw_KE" w:bidi="sw_KE"/>
        </w:rPr>
        <w:t xml:space="preserve">Sitisha hapa na mjadili kama kikundi ni neno au usemi upi mtakaotumia kumaanisha </w:t>
      </w:r>
      <w:r>
        <w:rPr>
          <w:b/>
          <w:lang w:val="sw_KE" w:bidi="sw_KE"/>
        </w:rPr>
        <w:t>uzao</w:t>
      </w:r>
      <w:r>
        <w:rPr>
          <w:lang w:val="sw_KE" w:bidi="sw_KE"/>
        </w:rPr>
        <w:t xml:space="preserve">. Tafuta neno </w:t>
      </w:r>
      <w:r>
        <w:rPr>
          <w:lang w:val="sw_KE" w:bidi="sw_KE"/>
        </w:rPr>
        <w:t>uzao</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Paulo anaelezea kwamba kile watu hawa wanafanya kinawafanya Waefeso kubishana kuhusu mambo yasiyo na maana badala ya kuunga mkono kile kilicho kizuri. Kilicho kizuri ni njia ya Mungu ya kufanya mambo kulingana na jinsi Mungu amepanga na kuamuru.</w:t>
      </w:r>
    </w:p>
    <w:p>
      <w:pPr/>
      <w:r>
        <w:rPr>
          <w:lang w:val="sw_KE" w:bidi="sw_KE"/>
        </w:rPr>
      </w:r>
      <w:r>
        <w:rPr>
          <w:lang w:val="sw_KE" w:bidi="sw_KE"/>
        </w:rPr>
        <w:t>Paulo anaacha kuzungumza kuhusu watu hawa wengine ili kumkumbusha Timotheo lengo lake, au kusudi, wakati anawakemea watu hawa ambao wanafundisha mambo yasiyo sahihi. Paulo na lengo la Timotheo ni upendo ambao unatoka kwa moyo safi, dhamiri njema na imani ya kweli.</w:t>
      </w:r>
    </w:p>
    <w:p>
      <w:pPr/>
      <w:r>
        <w:rPr>
          <w:lang w:val="sw_KE" w:bidi="sw_KE"/>
        </w:rPr>
      </w:r>
      <w:r>
        <w:rPr>
          <w:b/>
          <w:lang w:val="sw_KE" w:bidi="sw_KE"/>
        </w:rPr>
        <w:t>Safi</w:t>
      </w:r>
      <w:r>
        <w:rPr>
          <w:lang w:val="sw_KE" w:bidi="sw_KE"/>
        </w:rPr>
        <w:t xml:space="preserve"> ina maana si mchanganyiko. Moyo safi ni moyo ambao ni mzuri tu, bila chochote kibaya kilichochanganywa nao. Katika Biblia, moyo safi mara nyingi unarejelea mtu ambaye Mungu anamwokoa na kufanya mema kupitia Yesu.</w:t>
      </w:r>
    </w:p>
    <w:p>
      <w:pPr/>
      <w:r>
        <w:rPr>
          <w:lang w:val="sw_KE" w:bidi="sw_KE"/>
        </w:rPr>
      </w:r>
      <w:r>
        <w:rPr>
          <w:lang w:val="sw_KE" w:bidi="sw_KE"/>
        </w:rPr>
        <w:t xml:space="preserve">Sitisha hapa na mjadili kama kikundi ni neno au usemi gani mtakaotumia kwa </w:t>
      </w:r>
      <w:r>
        <w:rPr>
          <w:b/>
          <w:lang w:val="sw_KE" w:bidi="sw_KE"/>
        </w:rPr>
        <w:t>moyo safi</w:t>
      </w:r>
      <w:r>
        <w:rPr>
          <w:lang w:val="sw_KE" w:bidi="sw_KE"/>
        </w:rPr>
        <w:t xml:space="preserve">. Tafuta neno </w:t>
      </w:r>
      <w:r>
        <w:rPr>
          <w:b/>
          <w:lang w:val="sw_KE" w:bidi="sw_KE"/>
        </w:rPr>
        <w:t>safi</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Watu wote wana </w:t>
      </w:r>
      <w:r>
        <w:rPr>
          <w:b/>
          <w:lang w:val="sw_KE" w:bidi="sw_KE"/>
        </w:rPr>
        <w:t>dhamiri</w:t>
      </w:r>
      <w:r>
        <w:rPr>
          <w:lang w:val="sw_KE" w:bidi="sw_KE"/>
        </w:rPr>
        <w:t>. Dhamiri ya mtu ni hisia yao, au uwezo wa kujua, kile ambacho ni sahihi au makosa. Dhamiri ni kama sehemu ya akili au moyo wa mtu, lakini hatuwezi kuona. Dhamiri inamwongoza mtu kuhusu kile ambacho ni sahihi na si sahihi. Mtu anaweza kuwa na dhamiri njema au dhamiri mbaya. Dhamiri njema inamwongoza mtu kutenda vizuri na kufanya kile kilicho kizuri. Katika Biblia, dhamiri njema inawaongoza watu kumtii Mungu na anawapa watu hao hisia ya kuridhika na ustawi. Ikiwa mtu mwenye dhamiri njema hatomtii Mungu, mtu huyo anahisi aibu na hatia.</w:t>
      </w:r>
    </w:p>
    <w:p>
      <w:pPr/>
      <w:r>
        <w:rPr>
          <w:lang w:val="sw_KE" w:bidi="sw_KE"/>
        </w:rPr>
      </w:r>
      <w:r>
        <w:rPr>
          <w:lang w:val="sw_KE" w:bidi="sw_KE"/>
        </w:rPr>
        <w:t xml:space="preserve">Sitisha hapa na mjadili kama kikundi ni neno au usemi upi mtakaotumia kumaanisha </w:t>
      </w:r>
      <w:r>
        <w:rPr>
          <w:b/>
          <w:lang w:val="sw_KE" w:bidi="sw_KE"/>
        </w:rPr>
        <w:t>dhamiri</w:t>
      </w:r>
      <w:r>
        <w:rPr>
          <w:lang w:val="sw_KE" w:bidi="sw_KE"/>
        </w:rPr>
        <w:t xml:space="preserve">. Tazama neno </w:t>
      </w:r>
      <w:r>
        <w:rPr>
          <w:b/>
          <w:lang w:val="sw_KE" w:bidi="sw_KE"/>
        </w:rPr>
        <w:t>dhamiri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Kuwa na </w:t>
      </w:r>
      <w:r>
        <w:rPr>
          <w:b/>
          <w:lang w:val="sw_KE" w:bidi="sw_KE"/>
        </w:rPr>
        <w:t>imani</w:t>
      </w:r>
      <w:r>
        <w:rPr>
          <w:lang w:val="sw_KE" w:bidi="sw_KE"/>
        </w:rPr>
        <w:t xml:space="preserve"> ina maana kuamini kwamba kile mtu anasema kuhusu yeye mwenyewe ni kweli na kumwamini mtu huyo. Ikiwa unamwamini mtu au una imani, unaamini kwamba kile mtu huyo anasema kuhusu yeye mwenyewe ni kweli. Ikiwa una imani kwa Mungu, unaamini kile Mungu anasema kuhusu yeye mwenyewe na dunia na unaamini kwamba Mungu atafanya kile anachoahidi kufanya.</w:t>
      </w:r>
    </w:p>
    <w:p>
      <w:pPr/>
      <w:r>
        <w:rPr>
          <w:lang w:val="sw_KE" w:bidi="sw_KE"/>
        </w:rPr>
      </w:r>
      <w:r>
        <w:rPr>
          <w:lang w:val="sw_KE" w:bidi="sw_KE"/>
        </w:rPr>
        <w:t xml:space="preserve">Sitisha hapa na mjadili kama kikundi ni neno au usemi gani mutakaotumia kumaanisha </w:t>
      </w:r>
      <w:r>
        <w:rPr>
          <w:b/>
          <w:lang w:val="sw_KE" w:bidi="sw_KE"/>
        </w:rPr>
        <w:t>imani</w:t>
      </w:r>
      <w:r>
        <w:rPr>
          <w:lang w:val="sw_KE" w:bidi="sw_KE"/>
        </w:rPr>
        <w:t xml:space="preserve">. Tafuta neno </w:t>
      </w:r>
      <w:r>
        <w:rPr>
          <w:lang w:val="sw_KE" w:bidi="sw_KE"/>
        </w:rPr>
        <w:t>imani</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Watu hawa hawataki kuwa kama Paulo na Timotheo. Badala yake, watu hawa wanataka kuwa walimu wa sheria. Lakini Paulo anamwonya Timotheo kwamba watu hawa hawajui chochote kuhusu mambo wanayozungumzia na kusema kwa ujasiri sana.</w:t>
      </w:r>
    </w:p>
    <w:p>
      <w:pPr/>
      <w:r>
        <w:rPr>
          <w:lang w:val="sw_KE" w:bidi="sw_KE"/>
        </w:rPr>
      </w:r>
      <w:r>
        <w:rPr>
          <w:lang w:val="sw_KE" w:bidi="sw_KE"/>
        </w:rPr>
        <w:t xml:space="preserve">Watu ambao walikuwa </w:t>
      </w:r>
      <w:r>
        <w:rPr>
          <w:b/>
          <w:lang w:val="sw_KE" w:bidi="sw_KE"/>
        </w:rPr>
        <w:t>walimu wa sheria</w:t>
      </w:r>
      <w:r>
        <w:rPr>
          <w:lang w:val="sw_KE" w:bidi="sw_KE"/>
        </w:rPr>
        <w:t xml:space="preserve"> walielezea Maandiko kwa watu. Watu hawa hawakuandika maelezo yao. Badala yake, watu hawa walielezea maelezo kwa wanafunzi wao. Wanafunzi walikariri maelezo haya, na kisha kufundisha maelezo kwa kizazi kijacho. Watu waliendelea kuongeza maelezo zaidi na zaidi na majadiliano kuhusu maelezo. Katika wakati wa Agano Jipya, maelezo haya yaliyokariri yalikuwa muhimu sana kwa watu, pengine hata muhimu zaidi kuliko Maandiko yenyewe.</w:t>
      </w:r>
    </w:p>
    <w:p>
      <w:pPr/>
      <w:r>
        <w:rPr>
          <w:lang w:val="sw_KE" w:bidi="sw_KE"/>
        </w:rPr>
      </w:r>
      <w:r>
        <w:rPr>
          <w:lang w:val="sw_KE" w:bidi="sw_KE"/>
        </w:rPr>
        <w:t xml:space="preserve">Katika Biblia, wakati watu wanazungumza kuhusu </w:t>
      </w:r>
      <w:r>
        <w:rPr>
          <w:b/>
          <w:lang w:val="sw_KE" w:bidi="sw_KE"/>
        </w:rPr>
        <w:t>sheria</w:t>
      </w:r>
      <w:r>
        <w:rPr>
          <w:lang w:val="sw_KE" w:bidi="sw_KE"/>
        </w:rPr>
        <w:t>, wanamaanisha seti ya maelekezo ambayo Mungu amewapa watu wa Israeli. Mungu aliwapa Waisraeli sheria zake kupitia mtu anayeitwa Mose. Kwa hivyo, watu mara nyingi wanasema "sheria ya Mose" wakati wanamaanisha sheria ambayo Mungu alitoa watu kupitia Mose.</w:t>
      </w:r>
    </w:p>
    <w:p>
      <w:pPr/>
      <w:r>
        <w:rPr>
          <w:lang w:val="sw_KE" w:bidi="sw_KE"/>
        </w:rPr>
      </w:r>
      <w:r>
        <w:rPr>
          <w:lang w:val="sw_KE" w:bidi="sw_KE"/>
        </w:rPr>
        <w:t>Wakati unatafsiri "walimu wa sheria," haupaswi kutumia kifungu ambacho kinawafanya wasikilizaji wako kufikiria kwamba watu hawa wanafundisha sheria ya nchi. Pengine unaweza kutumia kifungu kama "walimu wa sheria ya kidini," "wataalam wa sheria ya kidini," au "wataalam wa Maandiko."</w:t>
      </w:r>
    </w:p>
    <w:p>
      <w:pPr/>
      <w:r>
        <w:rPr>
          <w:lang w:val="sw_KE" w:bidi="sw_KE"/>
        </w:rPr>
      </w:r>
      <w:r>
        <w:rPr>
          <w:lang w:val="sw_KE" w:bidi="sw_KE"/>
        </w:rPr>
        <w:t xml:space="preserve">Sitisha hapa na mjadili kama kikundi ni neno au usemi gani mtakaotumia kumaanisha </w:t>
      </w:r>
      <w:r>
        <w:rPr>
          <w:b/>
          <w:lang w:val="sw_KE" w:bidi="sw_KE"/>
        </w:rPr>
        <w:t>walimu wa sheria</w:t>
      </w:r>
      <w:r>
        <w:rPr>
          <w:lang w:val="sw_KE" w:bidi="sw_KE"/>
        </w:rPr>
        <w:t xml:space="preserve">. Tazama neno </w:t>
      </w:r>
      <w:r>
        <w:rPr>
          <w:lang w:val="sw_KE" w:bidi="sw_KE"/>
        </w:rPr>
        <w:t>walimu wa sheria</w:t>
      </w:r>
      <w:r>
        <w:rPr>
          <w:lang w:val="sw_KE" w:bidi="sw_KE"/>
        </w:rPr>
        <w:t xml:space="preserve"> kwenye Faharasa Kuu kwa maelezo zaidi. Ikiwa tayari umetafsiri neno hili katika kitabu kingine cha Biblia, tumia neno lile ulilotumia huko. </w:t>
      </w:r>
      <w:r>
        <w:rPr>
          <w:lang w:val="sw_KE" w:bidi="sw_KE"/>
        </w:rPr>
      </w:r>
    </w:p>
    <w:p>
      <w:pPr>
        <w:pStyle w:val="Heading3"/>
      </w:pPr>
      <w:r>
        <w:rPr>
          <w:lang w:val="sw_KE" w:bidi="sw_KE"/>
        </w:rPr>
        <w:t>Kunena Neno</w:t>
      </w:r>
    </w:p>
    <w:p>
      <w:pPr/>
      <w:r>
        <w:rPr>
          <w:lang w:val="sw_KE" w:bidi="sw_KE"/>
        </w:rPr>
      </w:r>
      <w:r>
        <w:rPr>
          <w:lang w:val="sw_KE" w:bidi="sw_KE"/>
        </w:rPr>
        <w:t>Sikiliza toleo la sauti la 1 Timotheo 1:3–7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kipindi hiki, kama kikundi simulieni tena simulizi hii katika lugha yenu ya asili. </w:t>
      </w:r>
    </w:p>
    <w:p>
      <w:pPr/>
      <w:r>
        <w:rPr>
          <w:lang w:val="sw_KE" w:bidi="sw_KE"/>
        </w:rPr>
      </w:r>
      <w:r>
        <w:rPr>
          <w:lang w:val="sw_KE" w:bidi="sw_KE"/>
        </w:rPr>
        <w:t>Kwanza, kikundi chote kinapaswa kufanya mazoezi ya kuelezea simulizi kwa lugha yenu ya asili. Kumbuka kujumuisha mambo uliyoamua katika hatua za awali, kama vile mpangilio, maneno, misemo, au chochote kingine chochote ulichojadili.</w:t>
      </w:r>
    </w:p>
    <w:p>
      <w:pPr/>
      <w:r>
        <w:rPr>
          <w:lang w:val="sw_KE" w:bidi="sw_KE"/>
        </w:rPr>
      </w:r>
      <w:r>
        <w:rPr>
          <w:lang w:val="sw_KE" w:bidi="sw_KE"/>
        </w:rPr>
        <w:t>Mshirika mmoja wa kikundi anatakiwa kuelezea sentensi chache za simulizi na kusitisha. Mshirika mwingine wa kikundi anatakiwa kueleza sehemu inayofuata ya simulizi na kusitisha. Fanyeni hivyo mpaka kikundi kitakapo simulia tena simulizi yote. Wanachama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kusimulia simulizi yote bila kuingiliwa angalau mara moja. Mshiriki wa kikundi anaweza kutumia vitu mbalimbali,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wanalolipenda zaidi. Unaweza kuamua kwamba ulipenda jinsi mshiriki mmoja wa kikundi alivyozungumzia tukio moja lakini ulipenda jinsi mshiriki mwingine wa kikundi alivyozungumzia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1 Timotheo 1:8–11</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1:8–11 na utie moyoni mwako maneno haya.</w:t>
      </w:r>
    </w:p>
    <w:p>
      <w:pPr/>
      <w:r>
        <w:rPr>
          <w:lang w:val="sw_KE" w:bidi="sw_KE"/>
        </w:rPr>
      </w:r>
      <w:r>
        <w:rPr>
          <w:lang w:val="sw_KE" w:bidi="sw_KE"/>
        </w:rPr>
        <w:t>Sikiliza toleo la sauti la 1 Timotheo 1:8–11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hili? Sitisha sauti hii hapa.</w:t>
      </w:r>
    </w:p>
    <w:p>
      <w:pPr>
        <w:pStyle w:val="ListBullet"/>
        <w:spacing w:line="240" w:lineRule="auto"/>
        <w:ind w:left="720"/>
      </w:pPr>
      <w:r>
        <w:rPr>
          <w:lang w:val="sw_KE" w:bidi="sw_KE"/>
        </w:rPr>
      </w:r>
      <w:r>
        <w:rPr>
          <w:lang w:val="sw_KE" w:bidi="sw_KE"/>
        </w:rPr>
        <w:t>Simulizi hili linatuambia nini kuhusu Mungu, au Yesu au Roho Mtakatifu? Sitisha sauti hii hapa.</w:t>
      </w:r>
    </w:p>
    <w:p>
      <w:pPr>
        <w:pStyle w:val="ListBullet"/>
        <w:spacing w:line="240" w:lineRule="auto"/>
        <w:ind w:left="720"/>
      </w:pPr>
      <w:r>
        <w:rPr>
          <w:lang w:val="sw_KE" w:bidi="sw_KE"/>
        </w:rPr>
      </w:r>
      <w:r>
        <w:rPr>
          <w:lang w:val="sw_KE" w:bidi="sw_KE"/>
        </w:rPr>
        <w:t>Simulizi hili linatuambia nini kuhusu watu? Sitisha sauti hii hapa.</w:t>
      </w:r>
    </w:p>
    <w:p>
      <w:pPr>
        <w:pStyle w:val="ListBullet"/>
        <w:spacing w:line="240" w:lineRule="auto"/>
        <w:ind w:left="720"/>
      </w:pPr>
      <w:r>
        <w:rPr>
          <w:lang w:val="sw_KE" w:bidi="sw_KE"/>
        </w:rPr>
      </w:r>
      <w:r>
        <w:rPr>
          <w:lang w:val="sw_KE" w:bidi="sw_KE"/>
        </w:rPr>
        <w:t>Simulizi hili linaathiri vipi maisha yetu ya kila siku? Sitisha sauti hii hapa.</w:t>
      </w:r>
    </w:p>
    <w:p>
      <w:pPr>
        <w:pStyle w:val="ListBullet"/>
        <w:spacing w:line="240" w:lineRule="auto"/>
        <w:ind w:left="720"/>
      </w:pPr>
      <w:r>
        <w:rPr>
          <w:lang w:val="sw_KE" w:bidi="sw_KE"/>
        </w:rPr>
      </w:r>
      <w:r>
        <w:rPr>
          <w:lang w:val="sw_KE" w:bidi="sw_KE"/>
        </w:rPr>
        <w:t>Unamjua nani anayetaka kusikia simulizi hili?</w:t>
      </w:r>
    </w:p>
    <w:p>
      <w:pPr/>
      <w:r>
        <w:rPr>
          <w:lang w:val="sw_KE" w:bidi="sw_KE"/>
        </w:rPr>
      </w:r>
      <w:r>
        <w:rPr>
          <w:b/>
          <w:lang w:val="sw_KE" w:bidi="sw_KE"/>
        </w:rPr>
        <w:t>Huu ndio mwisho wa kurekodi.</w:t>
      </w:r>
      <w:r>
        <w:rPr>
          <w:lang w:val="sw_KE" w:bidi="sw_KE"/>
        </w:rPr>
      </w:r>
    </w:p>
    <w:p>
      <w:pPr>
        <w:pStyle w:val="Heading3"/>
      </w:pPr>
      <w:r>
        <w:rPr>
          <w:lang w:val="sw_KE" w:bidi="sw_KE"/>
        </w:rPr>
        <w:t>Kufanya Maandalizi</w:t>
      </w:r>
    </w:p>
    <w:p>
      <w:pPr/>
      <w:r>
        <w:rPr>
          <w:lang w:val="sw_KE" w:bidi="sw_KE"/>
        </w:rPr>
      </w:r>
      <w:r>
        <w:rPr>
          <w:lang w:val="sw_KE" w:bidi="sw_KE"/>
        </w:rPr>
        <w:t>Katika hatua hii, sikiliza 1 Timotheo 1:8–11 katika tafsiri rahisi zaidi kuelewa.</w:t>
      </w:r>
    </w:p>
    <w:p>
      <w:pPr/>
      <w:r>
        <w:rPr>
          <w:lang w:val="sw_KE" w:bidi="sw_KE"/>
        </w:rPr>
      </w:r>
      <w:r>
        <w:rPr>
          <w:lang w:val="sw_KE" w:bidi="sw_KE"/>
        </w:rPr>
        <w:t>Sitisha sauti hii hapa.</w:t>
      </w:r>
    </w:p>
    <w:p>
      <w:pPr/>
      <w:r>
        <w:rPr>
          <w:lang w:val="sw_KE" w:bidi="sw_KE"/>
        </w:rPr>
      </w:r>
      <w:r>
        <w:rPr>
          <w:lang w:val="sw_KE" w:bidi="sw_KE"/>
        </w:rPr>
        <w:t>Paulo amempa Timotheo maelekezo kuhusu kazi ambayo Paulo anataka Timotheo afanye katika kanisa la Efeso. Katika sehemu ya awali, Paulo alimkumbusha Timotheo kwamba watu wengine katika kanisa wamefundisha mambo yasiyo sahihi. Watu hawa wanataka wengine kuwaita walimu wa sheria ya Mose, lakini Paulo anamkumbusha Timotheo kwamba watu hawa hawajui chochote kuhusu sheria ya Mose.</w:t>
      </w:r>
    </w:p>
    <w:p>
      <w:pPr/>
      <w:r>
        <w:rPr>
          <w:lang w:val="sw_KE" w:bidi="sw_KE"/>
        </w:rPr>
      </w:r>
      <w:r>
        <w:rPr>
          <w:lang w:val="sw_KE" w:bidi="sw_KE"/>
        </w:rPr>
        <w:t>Sasa, Paulo anamkumbusha Timotheo kwamba sheria ni nzuri. Paulo anazungumzia sheria ambayo Mungu alimpa Mose. Paulo anasema sheria ni nzuri kwa sababu inatufundisha kufanya mambo mazuri. Paulo anasisitiza kwamba watu ambao wamefundisha mambo yasiyo sahihi kanisani wanatumia sheria ya Mose kwa njia isiyo sahihi, lakini sheria yenyewe ni nzuri, kwa sababu Mungu alitoa sheria kwa watu wa Mungu. Walimu wa uongo wanajaribu kufundisha watu sheria ambazo Mungu hakuamuru. Paulo anasema kwamba sheria ya Mose ni ya watu ambao wanafanya mambo yasiyo sahihi. Wakati watu wanamwamini Yesu, Mungu anawafanya watu hawa wawe sawa machoni pa Mungu, kwa hiyo watu hawa wanataka kufanya mambo sahihi. Paulo anasema kwamba sheria inatufundisha kufanya mambo mazuri, na injiri kuhusu Yesu pia inatufundisha kufanya mambo haya sawa.</w:t>
      </w:r>
    </w:p>
    <w:p>
      <w:pPr/>
      <w:r>
        <w:rPr>
          <w:lang w:val="sw_KE" w:bidi="sw_KE"/>
        </w:rPr>
      </w:r>
      <w:r>
        <w:rPr>
          <w:lang w:val="sw_KE" w:bidi="sw_KE"/>
        </w:rPr>
        <w:t>Sitisha hapa na mjadili swali hili kama kikundi: Simulia hadithi ya wakati ambapo watu wengine walileta mawazo mapya kwa jumuiya yako ambayo yalikuwa tofauti na mila zako. Ilikuwa nini? Je, watu walichanganyikiwa au kukasirika? Viongozi wa jumuiya walishughulikiaje hali hiyo? Sitisha sauti hii hapa.</w:t>
      </w:r>
    </w:p>
    <w:p>
      <w:pPr/>
      <w:r>
        <w:rPr>
          <w:lang w:val="sw_KE" w:bidi="sw_KE"/>
        </w:rPr>
      </w:r>
      <w:r>
        <w:rPr>
          <w:lang w:val="sw_KE" w:bidi="sw_KE"/>
        </w:rPr>
        <w:t>Paulo sasa anatoa orodha ya watu ambao wanavunja sheria na kutenda dhambi kwa njia nyingi tofauti. Paulo anasema sheria ni kwa watu hawa. Mambo makosa katika orodha hii si dhambi tu, lakini mambo haya ni mifano yenye nguvu sana ya aina za mambo makosa ambayo watu wanafanya.</w:t>
      </w:r>
    </w:p>
    <w:p>
      <w:pPr/>
      <w:r>
        <w:rPr>
          <w:lang w:val="sw_KE" w:bidi="sw_KE"/>
        </w:rPr>
      </w:r>
      <w:r>
        <w:rPr>
          <w:lang w:val="sw_KE" w:bidi="sw_KE"/>
        </w:rPr>
        <w:t>Paulo anazungumza kuhusu watu ambao wanavunja sheria na kuasi. Hawa ni watu ambao wanapuuza au kukataa sheria ya Mungu.</w:t>
      </w:r>
    </w:p>
    <w:p>
      <w:pPr/>
      <w:r>
        <w:rPr>
          <w:lang w:val="sw_KE" w:bidi="sw_KE"/>
        </w:rPr>
      </w:r>
      <w:r>
        <w:rPr>
          <w:lang w:val="sw_KE" w:bidi="sw_KE"/>
        </w:rPr>
        <w:t>Sitisha hapa na mjadili swali hili kama kikundi: Katika utamaduni wako, ni nini kinachotokea wakati kijana anakataa kumtii baba yao au mkuu wao? Sitisha sauti hii hapa.</w:t>
      </w:r>
    </w:p>
    <w:p>
      <w:pPr/>
      <w:r>
        <w:rPr>
          <w:lang w:val="sw_KE" w:bidi="sw_KE"/>
        </w:rPr>
      </w:r>
      <w:r>
        <w:rPr>
          <w:lang w:val="sw_KE" w:bidi="sw_KE"/>
        </w:rPr>
        <w:t>Kisha, Paulo anazungumzia kikundi cha watu ambao wanafanya kama hawana heshima yoyote kwa Mungu. Paulo pia anasema watu hawa wanaendelea kufanya mambo mabaya hata kama wanajua mambo haya ni makosa.</w:t>
      </w:r>
    </w:p>
    <w:p>
      <w:pPr/>
      <w:r>
        <w:rPr>
          <w:lang w:val="sw_KE" w:bidi="sw_KE"/>
        </w:rPr>
      </w:r>
      <w:r>
        <w:rPr>
          <w:lang w:val="sw_KE" w:bidi="sw_KE"/>
        </w:rPr>
        <w:t>Paulo anataja kikundi kingine ambao ni sawa sana. Watu hawa wanafanya mambo ambayo hayampendezi Mungu. Watu hawa wanafanya uovu kama kama Mungu si muhimu. Paulo anasema kwamba ni watu ambao hawamheshimu Mungu. Watu hawa wanajali tu kuhusu mambo katika dunia hii.</w:t>
      </w:r>
    </w:p>
    <w:p>
      <w:pPr/>
      <w:r>
        <w:rPr>
          <w:lang w:val="sw_KE" w:bidi="sw_KE"/>
        </w:rPr>
      </w:r>
      <w:r>
        <w:rPr>
          <w:lang w:val="sw_KE" w:bidi="sw_KE"/>
        </w:rPr>
        <w:t>Sitisha hapa na mjadili swali hili kama kikundi: Simulia hadithi au methali kuhusu mtu ambaye anaendelea kufanya mambo mabaya. Shiriki hadithi hii au methali na kikundi. Sitisha sauti hii hapa.</w:t>
      </w:r>
    </w:p>
    <w:p>
      <w:pPr/>
      <w:r>
        <w:rPr>
          <w:lang w:val="sw_KE" w:bidi="sw_KE"/>
        </w:rPr>
      </w:r>
      <w:r>
        <w:rPr>
          <w:lang w:val="sw_KE" w:bidi="sw_KE"/>
        </w:rPr>
        <w:t>Sasa Paulo anatoa mifano mingine ya mambo mabaya ambayo watu hawapaswi kufanya. Paulo anazungumzia watu ambao wanamua baba yao au mama yao. Paulo anazungumza kuhusu wauaji, au watu ambao wanamua mtu mwingine yeyote. Kisha Paulo anazungumzia kikundi kingine cha watu ambao wanafanya mwiko au mambo mabaya. Watu hawa ni waasherati kwa njia anuwai tofauti. Kisha Paulo anataja aina maalum ya dhambi ya ngono. Hawa ni wanaume ambao wanalala na wanaume wengine.</w:t>
      </w:r>
    </w:p>
    <w:p>
      <w:pPr/>
      <w:r>
        <w:rPr>
          <w:lang w:val="sw_KE" w:bidi="sw_KE"/>
        </w:rPr>
      </w:r>
      <w:r>
        <w:rPr>
          <w:lang w:val="sw_KE" w:bidi="sw_KE"/>
        </w:rPr>
        <w:t>Sitisha hapa na mjadili swali hili kama kikundi: Simulia hadithi kuhusu watu ambao wanafanya aina hizi za mambo. Sitisha sauti hii hapa.</w:t>
      </w:r>
    </w:p>
    <w:p>
      <w:pPr/>
      <w:r>
        <w:rPr>
          <w:lang w:val="sw_KE" w:bidi="sw_KE"/>
        </w:rPr>
      </w:r>
      <w:r>
        <w:rPr>
          <w:lang w:val="sw_KE" w:bidi="sw_KE"/>
        </w:rPr>
        <w:t>Sasa Paulo anataja wafanyabiashara wa watumwa. Hawa ni watu ambao wanateka watu wengine na kisha kuuza watu hao kama watumwa.</w:t>
      </w:r>
    </w:p>
    <w:p>
      <w:pPr/>
      <w:r>
        <w:rPr>
          <w:lang w:val="sw_KE" w:bidi="sw_KE"/>
        </w:rPr>
      </w:r>
      <w:r>
        <w:rPr>
          <w:lang w:val="sw_KE" w:bidi="sw_KE"/>
        </w:rPr>
        <w:t>Sitisha hapa na mjadili swali hili kama kikundi: Je, unaweza kusimulia hadithi au hadithi kuhusu wakati ambapo watu wako walitekwa watumwa, au wakati watu wengine walitekwa watumwa kutoka mahali pako? Sitisha sauti hii hapa.</w:t>
      </w:r>
    </w:p>
    <w:p>
      <w:pPr/>
      <w:r>
        <w:rPr>
          <w:lang w:val="sw_KE" w:bidi="sw_KE"/>
        </w:rPr>
      </w:r>
      <w:r>
        <w:rPr>
          <w:lang w:val="sw_KE" w:bidi="sw_KE"/>
        </w:rPr>
        <w:t>Paulo sasa anazungumzia watu wanaosema uongo kwa njia mbili tofauti. Katika kikundi cha kwanza, fikiria mtu ambaye alilazimika kwenda kwa jaji au mtawala. Fikiria jinsi mtu huyo alipaswa kuapa ili kuelezea ukweli, lakini kisha mtu huyo alidanganya. Baada ya hapo Paulo anazungumzia waongo kwa ujumla, au watu ambao wanasema mambo ambayo wanajua si kweli.</w:t>
      </w:r>
    </w:p>
    <w:p>
      <w:pPr/>
      <w:r>
        <w:rPr>
          <w:lang w:val="sw_KE" w:bidi="sw_KE"/>
        </w:rPr>
      </w:r>
      <w:r>
        <w:rPr>
          <w:lang w:val="sw_KE" w:bidi="sw_KE"/>
        </w:rPr>
        <w:t>Hatimaye, Paulo anamaliza orodha yake na taarifa ya jumla ambayo ni pamoja na mambo mengine yote mabaya ambayo hayampendezi Mungu. Paulo anamkumbusha Timotheo kwamba mafundisho ya haki kuhusu habari njema ya Yesu yanatukataza kufanya mambo haya. Paulo anamsifu Mungu kwa habari njema ya Mungu, na Paulo anamkumbusha Timotheo kwamba Mungu alimpa Paulo kazi ili kuelezea habari njema kwa wengine.</w:t>
      </w:r>
      <w:r>
        <w:rPr>
          <w:lang w:val="sw_KE" w:bidi="sw_KE"/>
        </w:rPr>
      </w:r>
    </w:p>
    <w:p>
      <w:pPr>
        <w:pStyle w:val="Heading3"/>
      </w:pPr>
      <w:r>
        <w:rPr>
          <w:lang w:val="sw_KE" w:bidi="sw_KE"/>
        </w:rPr>
        <w:t>Kufafanua Matukio</w:t>
      </w:r>
    </w:p>
    <w:p>
      <w:pPr/>
      <w:r>
        <w:rPr>
          <w:lang w:val="sw_KE" w:bidi="sw_KE"/>
        </w:rPr>
      </w:r>
      <w:r>
        <w:rPr>
          <w:lang w:val="sw_KE" w:bidi="sw_KE"/>
        </w:rPr>
        <w:t>Katika hatua hii, sikiliza 1 Timotheo 1:8–11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hili. Kisha kikundi kitaigiza simulizi hili.</w:t>
      </w:r>
    </w:p>
    <w:p>
      <w:pPr/>
      <w:r>
        <w:rPr>
          <w:lang w:val="sw_KE" w:bidi="sw_KE"/>
        </w:rPr>
      </w:r>
      <w:r>
        <w:rPr>
          <w:lang w:val="sw_KE" w:bidi="sw_KE"/>
        </w:rPr>
        <w:t>Simulizi hili lina sehemu tatu.</w:t>
      </w:r>
    </w:p>
    <w:p>
      <w:pPr/>
      <w:r>
        <w:rPr>
          <w:lang w:val="sw_KE" w:bidi="sw_KE"/>
        </w:rPr>
      </w:r>
      <w:r>
        <w:rPr>
          <w:b/>
          <w:lang w:val="sw_KE" w:bidi="sw_KE"/>
        </w:rPr>
        <w:t>Katika sehemu ya kwanza:</w:t>
      </w:r>
      <w:r>
        <w:rPr>
          <w:lang w:val="sw_KE" w:bidi="sw_KE"/>
        </w:rPr>
        <w:t xml:space="preserve"> Paulo anasema kwamba sheria ni nzuri wakati watu wanafundisha sheria kwa njia sahihi.</w:t>
      </w:r>
    </w:p>
    <w:p>
      <w:pPr/>
      <w:r>
        <w:rPr>
          <w:lang w:val="sw_KE" w:bidi="sw_KE"/>
        </w:rPr>
      </w:r>
      <w:r>
        <w:rPr>
          <w:b/>
          <w:lang w:val="sw_KE" w:bidi="sw_KE"/>
        </w:rPr>
        <w:t>Katika sehemu ya pili:</w:t>
      </w:r>
      <w:r>
        <w:rPr>
          <w:lang w:val="sw_KE" w:bidi="sw_KE"/>
        </w:rPr>
        <w:t xml:space="preserve"> Paulo anaorodhesha makundi tofauti ya watu ambao wanafanya mambo mabaya ambayo ni kinyume na sheria ya Mungu na kwa habari njema kuhusu Yesu.</w:t>
      </w:r>
    </w:p>
    <w:p>
      <w:pPr/>
      <w:r>
        <w:rPr>
          <w:lang w:val="sw_KE" w:bidi="sw_KE"/>
        </w:rPr>
      </w:r>
      <w:r>
        <w:rPr>
          <w:b/>
          <w:lang w:val="sw_KE" w:bidi="sw_KE"/>
        </w:rPr>
        <w:t>Katika sehemu ya tatu:</w:t>
      </w:r>
      <w:r>
        <w:rPr>
          <w:lang w:val="sw_KE" w:bidi="sw_KE"/>
        </w:rPr>
        <w:t xml:space="preserve"> Paulo anamsifu Mungu kwa habari njema kuhusu Yesu.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Waumini ambao wanasikiliza maneno haya</w:t>
      </w:r>
    </w:p>
    <w:p>
      <w:pPr>
        <w:pStyle w:val="ListBullet"/>
        <w:spacing w:line="240" w:lineRule="auto"/>
        <w:ind w:left="720"/>
      </w:pPr>
      <w:r>
        <w:rPr>
          <w:lang w:val="sw_KE" w:bidi="sw_KE"/>
        </w:rPr>
      </w:r>
      <w:r>
        <w:rPr>
          <w:lang w:val="sw_KE" w:bidi="sw_KE"/>
        </w:rPr>
        <w:t>Mtu ambaye anasoma barua hii kwa sauti</w:t>
      </w:r>
    </w:p>
    <w:p>
      <w:pPr>
        <w:pStyle w:val="ListBullet"/>
        <w:spacing w:line="240" w:lineRule="auto"/>
        <w:ind w:left="720"/>
      </w:pPr>
      <w:r>
        <w:rPr>
          <w:lang w:val="sw_KE" w:bidi="sw_KE"/>
        </w:rPr>
      </w:r>
      <w:r>
        <w:rPr>
          <w:lang w:val="sw_KE" w:bidi="sw_KE"/>
        </w:rPr>
        <w:t>Watu ambao wanafundisha mambo yasiyo sahihi kuhusu sheria</w:t>
      </w:r>
    </w:p>
    <w:p>
      <w:pPr>
        <w:pStyle w:val="ListBullet"/>
        <w:spacing w:line="240" w:lineRule="auto"/>
        <w:ind w:left="720"/>
      </w:pPr>
      <w:r>
        <w:rPr>
          <w:lang w:val="sw_KE" w:bidi="sw_KE"/>
        </w:rPr>
      </w:r>
      <w:r>
        <w:rPr>
          <w:lang w:val="sw_KE" w:bidi="sw_KE"/>
        </w:rPr>
        <w:t>Watu ambao wanavunja sheria na kutenda dhambi kwa njia tofauti</w:t>
      </w:r>
    </w:p>
    <w:p>
      <w:pPr/>
      <w:r>
        <w:rPr>
          <w:lang w:val="sw_KE" w:bidi="sw_KE"/>
        </w:rPr>
      </w:r>
      <w:r>
        <w:rPr>
          <w:lang w:val="sw_KE" w:bidi="sw_KE"/>
        </w:rPr>
        <w:t>Kama kikundi, zingatia sehemu hizi za mazingira ya simulizi:</w:t>
      </w:r>
    </w:p>
    <w:p>
      <w:pPr/>
      <w:r>
        <w:rPr>
          <w:lang w:val="sw_KE" w:bidi="sw_KE"/>
        </w:rPr>
      </w:r>
      <w:r>
        <w:rPr>
          <w:lang w:val="sw_KE" w:bidi="sw_KE"/>
        </w:rPr>
        <w:t>Fikiria kuhusu simulizi kwa ujumla. Paulo anazungumza kuhusu mambo mawili mazuri—sheria na habari njema kuhusu Yesu. Paulo anasema kwamba sheria inatufundisha kufanya mambo mazuri, na habari njema kuhusu Yesu pia inatufundisha kufanya mambo haya sawa. Paulo anazungumza kuhusu sheria katika sehemu ya kwanza ya simulizi. Paulo anazungumza kuhusu habari njema katika sehemu ya tatu ya simulizi. Katika kati ya mambo haya mawili mazuri, Paulo anazungumza kuhusu orodha ya watu ambao wanafanya mambo mabaya sana. Mawazo ya Paulo yanahamia kutoka nzuri—sheria—kwa mbaya—watu wanafanya mambo mabaya sana—kurudi nzuri—habari njema kuhusu Yesu. Harakati hizi zinaweza kusaidia watu katika kikundi ili kuonyesha mtiririko wa simulizi hii.</w:t>
      </w:r>
    </w:p>
    <w:p>
      <w:pPr/>
      <w:r>
        <w:rPr>
          <w:lang w:val="sw_KE" w:bidi="sw_KE"/>
        </w:rPr>
      </w:r>
      <w:r>
        <w:rPr>
          <w:lang w:val="sw_KE" w:bidi="sw_KE"/>
        </w:rPr>
        <w:t>Paulo anaanza sehemu ya kwanza ya simulizi wakati anajibu mwisho wa sehemu ya awali. Katika sehemu hiyo Paulo anazungumza kuhusu watu ambao wanafundisha mambo makosa, lakini ambao wanataka wengine kufikiria kwamba watu hao wanafundisha sheria ya Mose. Wakati Paulo anasema, "Sasa tunajua," Paulo anasisitiza tofauti kati ya watu ambao wanafundisha mambo makosa na mafundisho ya Paulo ya haki.</w:t>
      </w:r>
    </w:p>
    <w:p>
      <w:pPr/>
      <w:r>
        <w:rPr>
          <w:lang w:val="sw_KE" w:bidi="sw_KE"/>
        </w:rPr>
      </w:r>
      <w:r>
        <w:rPr>
          <w:lang w:val="sw_KE" w:bidi="sw_KE"/>
        </w:rPr>
        <w:t>Sitisha hapa na mjadili swali hili kama kikundi: Wakati unasimulia hadithi na unataka kuanza kuzungumza kuhusu sehemu mpya ambayo ni tofauti sana na sehemu ya mwisho, unasema nini? Sitisha sauti hii hapa.</w:t>
      </w:r>
    </w:p>
    <w:p>
      <w:pPr/>
      <w:r>
        <w:rPr>
          <w:lang w:val="sw_KE" w:bidi="sw_KE"/>
        </w:rPr>
      </w:r>
      <w:r>
        <w:rPr>
          <w:lang w:val="sw_KE" w:bidi="sw_KE"/>
        </w:rPr>
        <w:t>Paulo wazo lake wakati anasema "kuelewa hili." Paulo anataka watu katika Efeso ili kuelewa wazi sababu kwa nini Mungu alitoa sheria. Paulo anasema kwamba Mungu alitoa sheria ya Mose kwa sababu watu ni wenye dhambi na wanafanya mambo yasiyo sahihi. Wakati watu wanamwamini Yesu, Mungu anawafanya watu hao wanatake kufanya mambo sahihi. Kwa hiyo mara moja watu wanamfuata Yesu, watu hao hawahitaji sheria kwa njia sawa.</w:t>
      </w:r>
    </w:p>
    <w:p>
      <w:pPr/>
      <w:r>
        <w:rPr>
          <w:lang w:val="sw_KE" w:bidi="sw_KE"/>
        </w:rPr>
      </w:r>
      <w:r>
        <w:rPr>
          <w:lang w:val="sw_KE" w:bidi="sw_KE"/>
        </w:rPr>
        <w:t>Sasa Paulo anaanza orodha ndefu ya watu ambao wanavunja sheria na kutenda dhambi kwa njia nyingi tofauti. Paulo anasisitiza kwamba watu hawa ni wale ambao wanahitaji sheria. Paulo anafanya orodha zaidi kwa jozi, na mawazo mawili sawa kwa upande. Paulo anapanga orodha kwa njia hii ili kuifanya iwe rahisi kukumbuka. Mambo yasiyo sahihi katika orodha hii si dhambi tu, lakini mambo haya ni mifano yenye nguvu sana ya aina za mambo makosa ambayo watu wanafanya.</w:t>
      </w:r>
    </w:p>
    <w:p>
      <w:pPr/>
      <w:r>
        <w:rPr>
          <w:lang w:val="sw_KE" w:bidi="sw_KE"/>
        </w:rPr>
      </w:r>
      <w:r>
        <w:rPr>
          <w:lang w:val="sw_KE" w:bidi="sw_KE"/>
        </w:rPr>
        <w:t>Sitisha hapa na mjadili swali hili kama kikundi: Wakati unasimulia hadithi ili kufundisha vijana mambo ambayo ni muhimu katika utamaduni wako, unasema vipi mambo muhimu ili yawe imara na rahisi kukumbuka? Sitisha sauti hii hapa.</w:t>
      </w:r>
    </w:p>
    <w:p>
      <w:pPr/>
      <w:r>
        <w:rPr>
          <w:lang w:val="sw_KE" w:bidi="sw_KE"/>
        </w:rPr>
      </w:r>
      <w:r>
        <w:rPr>
          <w:lang w:val="sw_KE" w:bidi="sw_KE"/>
        </w:rPr>
        <w:t>Fikiria kuhusu mambo yasiyo sahihi katika jozi, na mawazo mawili sawa upande kwa upande:</w:t>
      </w:r>
    </w:p>
    <w:p>
      <w:pPr>
        <w:pStyle w:val="ListBullet"/>
        <w:spacing w:line="240" w:lineRule="auto"/>
        <w:ind w:left="720"/>
      </w:pPr>
      <w:r>
        <w:rPr>
          <w:lang w:val="sw_KE" w:bidi="sw_KE"/>
        </w:rPr>
      </w:r>
      <w:r>
        <w:rPr>
          <w:lang w:val="sw_KE" w:bidi="sw_KE"/>
        </w:rPr>
        <w:t>Paulo anazungumza kuhusu watu ambao wanavunja sheria na kuasi.</w:t>
      </w:r>
    </w:p>
    <w:p>
      <w:pPr>
        <w:pStyle w:val="ListBullet"/>
        <w:spacing w:line="240" w:lineRule="auto"/>
        <w:ind w:left="720"/>
      </w:pPr>
      <w:r>
        <w:rPr>
          <w:lang w:val="sw_KE" w:bidi="sw_KE"/>
        </w:rPr>
      </w:r>
      <w:r>
        <w:rPr>
          <w:lang w:val="sw_KE" w:bidi="sw_KE"/>
        </w:rPr>
        <w:t>Kisha Paulo anazungumza kuhusu watu ambao hawamheshimu Mungu, na watu ambao wanaendelea kufanya mambo yasiyo sahihi hata kama wanajua mambo hayo ni makosa.</w:t>
      </w:r>
    </w:p>
    <w:p>
      <w:pPr>
        <w:pStyle w:val="ListBullet"/>
        <w:spacing w:line="240" w:lineRule="auto"/>
        <w:ind w:left="720"/>
      </w:pPr>
      <w:r>
        <w:rPr>
          <w:lang w:val="sw_KE" w:bidi="sw_KE"/>
        </w:rPr>
      </w:r>
      <w:r>
        <w:rPr>
          <w:lang w:val="sw_KE" w:bidi="sw_KE"/>
        </w:rPr>
        <w:t>Ifuatayo Paulo anazungumza kuhusu wale ambao wanafanya uovu na wanajali tu kuhusu mambo katika dunia hii.</w:t>
      </w:r>
    </w:p>
    <w:p>
      <w:pPr>
        <w:pStyle w:val="ListBullet"/>
        <w:spacing w:line="240" w:lineRule="auto"/>
        <w:ind w:left="720"/>
      </w:pPr>
      <w:r>
        <w:rPr>
          <w:lang w:val="sw_KE" w:bidi="sw_KE"/>
        </w:rPr>
      </w:r>
      <w:r>
        <w:rPr>
          <w:lang w:val="sw_KE" w:bidi="sw_KE"/>
        </w:rPr>
        <w:t>Kisha Paulo anazungumza kuhusu wale ambao wanamwua baba yao au mama, na wale ambao wanamwua mtu mwingine yeyote.</w:t>
      </w:r>
    </w:p>
    <w:p>
      <w:pPr>
        <w:pStyle w:val="ListBullet"/>
        <w:spacing w:line="240" w:lineRule="auto"/>
        <w:ind w:left="720"/>
      </w:pPr>
      <w:r>
        <w:rPr>
          <w:lang w:val="sw_KE" w:bidi="sw_KE"/>
        </w:rPr>
      </w:r>
      <w:r>
        <w:rPr>
          <w:lang w:val="sw_KE" w:bidi="sw_KE"/>
        </w:rPr>
        <w:t>Ifuatayo Paulo anazungumza kuhusu watu ambao ni waasherati, na wanaume ambao wanalala na wanaume wengine.</w:t>
      </w:r>
    </w:p>
    <w:p>
      <w:pPr/>
      <w:r>
        <w:rPr>
          <w:lang w:val="sw_KE" w:bidi="sw_KE"/>
        </w:rPr>
      </w:r>
      <w:r>
        <w:rPr>
          <w:lang w:val="sw_KE" w:bidi="sw_KE"/>
        </w:rPr>
        <w:t>Sitisha hapa na mjadili swali hili kama kikundi: Unaweza kukumbuka kwamba katika hatua ya awali ulielezea hadithi kuhusu mtu ambaye alifanya mambo yasiyo sahihi ya ngono. Wakati ulisimulia hadithi hiyo, ulijadili vipi mambo ambayo ni mwiko au vigumu katika utamaduni wako kwa njia ambayo inakubalika? Sitisha sauti hii hapa.</w:t>
      </w:r>
    </w:p>
    <w:p>
      <w:pPr/>
      <w:r>
        <w:rPr>
          <w:lang w:val="sw_KE" w:bidi="sw_KE"/>
        </w:rPr>
      </w:r>
      <w:r>
        <w:rPr>
          <w:lang w:val="sw_KE" w:bidi="sw_KE"/>
        </w:rPr>
        <w:t>Paulo anaendelea orodha yake wakati anazungumza kuhusu wafanyabiashara wa watumwa. Hii ni kitu pekee kwenye orodha ambayo ni pekee. Paulo kisha anaendelea kuzungumza kuhusu watu ambao wanasema uongo kwa majaji wao au viongozi, na wale ambao wanasema uongo kwa ujumla zaidi. Paulo anamaliza orodha yake wakati anazungumza kuhusu kitu chochote kibaya ambacho kinapinga habari njema.</w:t>
      </w:r>
    </w:p>
    <w:p>
      <w:pPr/>
      <w:r>
        <w:rPr>
          <w:lang w:val="sw_KE" w:bidi="sw_KE"/>
        </w:rPr>
      </w:r>
      <w:r>
        <w:rPr>
          <w:lang w:val="sw_KE" w:bidi="sw_KE"/>
        </w:rPr>
        <w:t>Hatimaye, anarudi kwenye habari njema. Paulo anazungumza kuhusu habari njema kwa furaha sana na kwa nguvu, na Paulo anamsifu Mungu kwa utukufu wa habari njema. Paulo anamshukuru Mungu kwamba Mungu alimpa Paulo kazi ili kuelezea habari njema kwa wengine.</w:t>
      </w:r>
    </w:p>
    <w:p>
      <w:pPr/>
      <w:r>
        <w:rPr>
          <w:lang w:val="sw_KE" w:bidi="sw_KE"/>
        </w:rPr>
      </w:r>
      <w:r>
        <w:rPr>
          <w:lang w:val="sw_KE" w:bidi="sw_KE"/>
        </w:rPr>
        <w:t>Sitisha hapa na mjadili swali hili kama kikundi: Wakati unasimulia hadithi, unasisitiza vipi sehemu bora na ya kusisimua zaidi? Sitisha sauti hii hapa.</w:t>
      </w:r>
    </w:p>
    <w:p>
      <w:pPr/>
      <w:r>
        <w:rPr>
          <w:lang w:val="sw_KE" w:bidi="sw_KE"/>
        </w:rPr>
      </w:r>
      <w:r>
        <w:rPr>
          <w:lang w:val="sw_KE" w:bidi="sw_KE"/>
        </w:rPr>
        <w:t>Sasa kikundi kinapaswa kuonyesha ubao wa hadithi, kuchora au kutumia vitu ili kuonyesha simulizi na matukio yake. Kama unafanya hivyo, unaweza kutaka kuwa na michoro au vitu ili kuwakilisha Paulo, Timotheo, kanisa katika Efeso, watu ambao walifundisha mambo makosa, wavunja sheria, na waumini. Kama unaanza kusimulia tena hadithi ya mistari hii, kumbuka kwamba mawazo ya Paulo yanahamia kutoka nzuri—sheria wakati unatumiwa kwa njia sahihi—kwa mbaya—watu wanafanya mambo mabaya sana—kurudi nzuri—habari njema kuhusu Yesu. Harakati hizi zinaweza kusaidia watu katika kikundi ili kuonyesha mtiririko wa simulizi hii.</w:t>
      </w:r>
      <w:r>
        <w:rPr>
          <w:lang w:val="sw_KE" w:bidi="sw_KE"/>
        </w:rPr>
      </w:r>
    </w:p>
    <w:p>
      <w:pPr>
        <w:pStyle w:val="Heading3"/>
      </w:pPr>
      <w:r>
        <w:rPr>
          <w:lang w:val="sw_KE" w:bidi="sw_KE"/>
        </w:rPr>
        <w:t>Kudhihirisha Maandiko</w:t>
      </w:r>
    </w:p>
    <w:p>
      <w:pPr/>
      <w:r>
        <w:rPr>
          <w:lang w:val="sw_KE" w:bidi="sw_KE"/>
        </w:rPr>
      </w:r>
      <w:r>
        <w:rPr>
          <w:lang w:val="sw_KE" w:bidi="sw_KE"/>
        </w:rPr>
        <w:t>Katika hatua hii, sikiliza 1 Timotheo 1:8–11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kitaigiza simulizi hili.</w:t>
      </w:r>
    </w:p>
    <w:p>
      <w:pPr/>
      <w:r>
        <w:rPr>
          <w:lang w:val="sw_KE" w:bidi="sw_KE"/>
        </w:rPr>
      </w:r>
      <w:r>
        <w:rPr>
          <w:lang w:val="sw_KE" w:bidi="sw_KE"/>
        </w:rPr>
        <w:t>Simulizi hii ina sehemu 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Waumini ambao wanasikiliza maneno haya</w:t>
      </w:r>
    </w:p>
    <w:p>
      <w:pPr>
        <w:pStyle w:val="ListBullet"/>
        <w:spacing w:line="240" w:lineRule="auto"/>
        <w:ind w:left="720"/>
      </w:pPr>
      <w:r>
        <w:rPr>
          <w:lang w:val="sw_KE" w:bidi="sw_KE"/>
        </w:rPr>
      </w:r>
      <w:r>
        <w:rPr>
          <w:lang w:val="sw_KE" w:bidi="sw_KE"/>
        </w:rPr>
        <w:t>Mtu ambaye anasoma barua hii kwa sauti</w:t>
      </w:r>
    </w:p>
    <w:p>
      <w:pPr>
        <w:pStyle w:val="ListBullet"/>
        <w:spacing w:line="240" w:lineRule="auto"/>
        <w:ind w:left="720"/>
      </w:pPr>
      <w:r>
        <w:rPr>
          <w:lang w:val="sw_KE" w:bidi="sw_KE"/>
        </w:rPr>
      </w:r>
      <w:r>
        <w:rPr>
          <w:lang w:val="sw_KE" w:bidi="sw_KE"/>
        </w:rPr>
        <w:t>Watu ambao wanafundisha mambo makosa kuhusu sheria</w:t>
      </w:r>
    </w:p>
    <w:p>
      <w:pPr>
        <w:pStyle w:val="ListBullet"/>
        <w:spacing w:line="240" w:lineRule="auto"/>
        <w:ind w:left="720"/>
      </w:pPr>
      <w:r>
        <w:rPr>
          <w:lang w:val="sw_KE" w:bidi="sw_KE"/>
        </w:rPr>
      </w:r>
      <w:r>
        <w:rPr>
          <w:lang w:val="sw_KE" w:bidi="sw_KE"/>
        </w:rPr>
        <w:t>Watu ambao wanavunja sheria na kutenda dhambi kwa njia tofauti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Katika simulilzi hii, Paulo anazungumzia mambo mawili mazuri—sheria na habari njema kuhusu Yesu. Paulo anasema kwamba sheria inatufundisha kufanya mambo mazuri, na habari njema kuhusu Yesu pia inatufundisha kufanya mambo haya sawa. Paulo anazungumza kuhusu sheria katika sehemu ya kwanza ya simulizi. Paulo anazungumza kuhusu habari njema katika sehemu ya tatu ya simulizi. Katikati ya mambo haya mawili mazuri, Paulo anazungumza kuhusu orodha ya watu ambao wanafanya mambo mabaya sana. Unaweza kutaka kugawanya chumba katika sehemu mbili: upande mzuri na upande mbaya. Wakati unazungumza kuhusu sheria, unaweza kusimama kwa upande mzuri. Wakati unazungumza kuhusu orodha ya watu ambao wanafanya mambo mabaya sana, unaweza kuhamia upande mbaya. Hatimaye, wakati unazungumza kuhusu habari njema, unaweza kurudi upande mzuri. Harakati hizi zinaweza kusaidia watu katika kikundi ili kupata mtiririko wa simulizi.</w:t>
      </w:r>
    </w:p>
    <w:p>
      <w:pPr/>
      <w:r>
        <w:rPr>
          <w:lang w:val="sw_KE" w:bidi="sw_KE"/>
        </w:rPr>
      </w:r>
      <w:r>
        <w:rPr>
          <w:lang w:val="sw_KE" w:bidi="sw_KE"/>
        </w:rPr>
        <w:t>Kuanzia upande mzuri wa chumba, mtu ambaye anaigiza Paulo anaweza kumwambia Timotheo na waumini ambao wanasikiliza ujumbe kuhusu jinsi tunajua kwamba sheria ni nzuri kama inatumiwa kwa njia nzuri. Paulo anasema, "Watu ambao ni wenye haki hawahitaji kudhibitiwa na sheria. Si kwa ajili yao."</w:t>
      </w:r>
    </w:p>
    <w:p>
      <w:pPr/>
      <w:r>
        <w:rPr>
          <w:lang w:val="sw_KE" w:bidi="sw_KE"/>
        </w:rPr>
      </w:r>
      <w:r>
        <w:rPr>
          <w:lang w:val="sw_KE" w:bidi="sw_KE"/>
        </w:rPr>
        <w:t>Kisha Paulo anaweza kuhamia kwenye upande mbaya wa chumba na kuzungumza kuhusu aina tofauti za wavunja sheria na wenye dhambi. Paulo anasema, "Hawa ni watu ambao wanahitaji sheria."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kisha anazungumza kuhusu watu ambao ni wasio na Mungu na wenye dhambi. Paulo pia anazungumza kuhusu wale ambao ni watakatifu au wanajisi.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Timotheo, "Unahisi nini au unafikiri nini kuhusu wenye dhambi hawa?"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kisha anazungumza kuhusu watu ambao ni wauaji, ambao hata wanawaua wazazi wao, au ambao wanafanya dhambi za ngono.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waumini, "Unahisi nini au unafikiri nini kuhusu wenye dhambi hawa?" Mtu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kisha anazungumza kuhusu wafanyabiashara wa watumwa na watu wadanganyifu.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Mungu, "Unahisi nini au unafikiri nini kuhusu wenye dhambi hawa?" Mtu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Hatimaye, Paulo anaweza kurudi upande mzuri, na kusema, "Mambo hayo yote mabaya, na chochote kama wao, yanapinga habari njema ya ajabu. Ninambariki Mungu, kwa sababu habari njema ni kwamba ametuweka huru kutoka kwa hayo yote! Na Mungu amenipa kazi ya kumwambia kila mtu kuhusu hilo!"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walimu wa uongo, "Unahisi nini au unafikiri nini kuhusu habari hii njema?" Mtu huenda akajibu mambo kama:</w:t>
      </w:r>
      <w:r>
        <w:rPr>
          <w:lang w:val="sw_KE" w:bidi="sw_KE"/>
        </w:rPr>
      </w:r>
    </w:p>
    <w:p>
      <w:pPr>
        <w:pStyle w:val="Heading3"/>
      </w:pPr>
      <w:r>
        <w:rPr>
          <w:lang w:val="sw_KE" w:bidi="sw_KE"/>
        </w:rPr>
        <w:t>Kujaza Mapengo</w:t>
      </w:r>
    </w:p>
    <w:p>
      <w:pPr/>
      <w:r>
        <w:rPr>
          <w:lang w:val="sw_KE" w:bidi="sw_KE"/>
        </w:rPr>
      </w:r>
      <w:r>
        <w:rPr>
          <w:lang w:val="sw_KE" w:bidi="sw_KE"/>
        </w:rPr>
        <w:t>Katika hatua hii, sikiliza 1 Timotheo 1:8–11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anamwambia Timotheo kwamba </w:t>
      </w:r>
      <w:r>
        <w:rPr>
          <w:b/>
          <w:lang w:val="sw_KE" w:bidi="sw_KE"/>
        </w:rPr>
        <w:t>sheria</w:t>
      </w:r>
      <w:r>
        <w:rPr>
          <w:lang w:val="sw_KE" w:bidi="sw_KE"/>
        </w:rPr>
        <w:t xml:space="preserve"> hiyo ni nzuri. Wakati Paulo anazungumza kuhusu sheria, Paulo anamaanisha seti ya maelekezo ambayo Mungu alitoa kwa Mose muda mrefu uliopita, ili watu wa Israeli wangejua jinsi ya kuishi kwa njia ambayo inampendeza Mungu. Paulo anasema kwamba sheria yenyewe ni nzuri, hata ingawa watu wengine katika kanisa katika Efeso wamefundisha mambo makosa kuhusu sheria.</w:t>
      </w:r>
    </w:p>
    <w:p>
      <w:pPr/>
      <w:r>
        <w:rPr>
          <w:lang w:val="sw_KE" w:bidi="sw_KE"/>
        </w:rPr>
      </w:r>
      <w:r>
        <w:rPr>
          <w:lang w:val="sw_KE" w:bidi="sw_KE"/>
        </w:rPr>
        <w:t xml:space="preserve">Sitisha hapa na mjadili kama kikundi ni maneno au misemo gani mtakayotumia kurejelea </w:t>
      </w:r>
      <w:r>
        <w:rPr>
          <w:b/>
          <w:lang w:val="sw_KE" w:bidi="sw_KE"/>
        </w:rPr>
        <w:t>sheria</w:t>
      </w:r>
      <w:r>
        <w:rPr>
          <w:lang w:val="sw_KE" w:bidi="sw_KE"/>
        </w:rPr>
        <w:t xml:space="preserve">. Tafuta neno </w:t>
      </w:r>
      <w:r>
        <w:rPr>
          <w:lang w:val="sw_KE" w:bidi="sw_KE"/>
        </w:rPr>
        <w:t>sheria</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anasema kwamba Mungu hakutoa sheria ili kusahihisha watu ambao ni </w:t>
      </w:r>
      <w:r>
        <w:rPr>
          <w:b/>
          <w:lang w:val="sw_KE" w:bidi="sw_KE"/>
        </w:rPr>
        <w:t>wenye haki</w:t>
      </w:r>
      <w:r>
        <w:rPr>
          <w:lang w:val="sw_KE" w:bidi="sw_KE"/>
        </w:rPr>
        <w:t>. Wakati watu wanamwamini Yesu, Mungu anawafanya watu hao kuwa wenye haki, au haki katika macho ya Mungu, ili watu hao wanataka kufanya mambo sahihi na kuwa na uhusiano mzuri na Mungu.</w:t>
      </w:r>
    </w:p>
    <w:p>
      <w:pPr/>
      <w:r>
        <w:rPr>
          <w:lang w:val="sw_KE" w:bidi="sw_KE"/>
        </w:rPr>
      </w:r>
      <w:r>
        <w:rPr>
          <w:lang w:val="sw_KE" w:bidi="sw_KE"/>
        </w:rPr>
        <w:t xml:space="preserve">Sitisha hapa na mjadili kama kikundi ni maneno au misemo gani mtakayotumia kurejelea </w:t>
      </w:r>
      <w:r>
        <w:rPr>
          <w:b/>
          <w:lang w:val="sw_KE" w:bidi="sw_KE"/>
        </w:rPr>
        <w:t>haki</w:t>
      </w:r>
      <w:r>
        <w:rPr>
          <w:lang w:val="sw_KE" w:bidi="sw_KE"/>
        </w:rPr>
        <w:t xml:space="preserve">. Tazama neno </w:t>
      </w:r>
      <w:r>
        <w:rPr>
          <w:lang w:val="sw_KE" w:bidi="sw_KE"/>
        </w:rPr>
        <w:t>Kristo</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Paulo sasa anatoa orodha ya watu ambao wanavunja sheria na kutenda dhambi kwa njia nyingi tofauti. Kwanza, Paulo anazungumza kuhusu ambao wanavunja sheria na kuasi. </w:t>
      </w:r>
      <w:r>
        <w:rPr>
          <w:b/>
          <w:lang w:val="sw_KE" w:bidi="sw_KE"/>
        </w:rPr>
        <w:t>Wavunja sheria</w:t>
      </w:r>
      <w:r>
        <w:rPr>
          <w:lang w:val="sw_KE" w:bidi="sw_KE"/>
        </w:rPr>
        <w:t xml:space="preserve"> ni watu ambao wanapuuza au kukataa sheria. Katika kesi hii Paulo anazungumza kuhusu sheria ya Mungu haswa. </w:t>
      </w:r>
      <w:r>
        <w:rPr>
          <w:b/>
          <w:lang w:val="sw_KE" w:bidi="sw_KE"/>
        </w:rPr>
        <w:t>Waasi</w:t>
      </w:r>
      <w:r>
        <w:rPr>
          <w:lang w:val="sw_KE" w:bidi="sw_KE"/>
        </w:rPr>
        <w:t xml:space="preserve"> ni watu ambao wanapinga au kukataa mamlaka kwa ujumla.</w:t>
      </w:r>
    </w:p>
    <w:p>
      <w:pPr/>
      <w:r>
        <w:rPr>
          <w:lang w:val="sw_KE" w:bidi="sw_KE"/>
        </w:rPr>
      </w:r>
      <w:r>
        <w:rPr>
          <w:lang w:val="sw_KE" w:bidi="sw_KE"/>
        </w:rPr>
        <w:t xml:space="preserve">Sitisha hapa na mjadili ni maneno gani au misemo utatumia kwa </w:t>
      </w:r>
      <w:r>
        <w:rPr>
          <w:b/>
          <w:lang w:val="sw_KE" w:bidi="sw_KE"/>
        </w:rPr>
        <w:t>wavunja sheria</w:t>
      </w:r>
      <w:r>
        <w:rPr>
          <w:lang w:val="sw_KE" w:bidi="sw_KE"/>
        </w:rPr>
        <w:t xml:space="preserve"> na </w:t>
      </w:r>
      <w:r>
        <w:rPr>
          <w:b/>
          <w:lang w:val="sw_KE" w:bidi="sw_KE"/>
        </w:rPr>
        <w:t>waasi</w:t>
      </w:r>
      <w:r>
        <w:rPr>
          <w:lang w:val="sw_KE" w:bidi="sw_KE"/>
        </w:rPr>
        <w:t>. Sitisha sauti hii hapa.</w:t>
      </w:r>
    </w:p>
    <w:p>
      <w:pPr/>
      <w:r>
        <w:rPr>
          <w:lang w:val="sw_KE" w:bidi="sw_KE"/>
        </w:rPr>
      </w:r>
      <w:r>
        <w:rPr>
          <w:lang w:val="sw_KE" w:bidi="sw_KE"/>
        </w:rPr>
        <w:t xml:space="preserve">Kisha, Paulo anazungumza kuhusu kikundi cha watu ambao ni wasiomcha Mungu </w:t>
      </w:r>
      <w:r>
        <w:rPr>
          <w:b/>
          <w:lang w:val="sw_KE" w:bidi="sw_KE"/>
        </w:rPr>
        <w:t>au wasio</w:t>
      </w:r>
      <w:r>
        <w:rPr>
          <w:lang w:val="sw_KE" w:bidi="sw_KE"/>
        </w:rPr>
        <w:t xml:space="preserve"> na Mungu. Watu hawa wanafanya kama hawana heshima yoyote kwa Mungu. Paulo pia anazungumza kuhusu wenye </w:t>
      </w:r>
      <w:r>
        <w:rPr>
          <w:b/>
          <w:lang w:val="sw_KE" w:bidi="sw_KE"/>
        </w:rPr>
        <w:t>dhambi</w:t>
      </w:r>
      <w:r>
        <w:rPr>
          <w:lang w:val="sw_KE" w:bidi="sw_KE"/>
        </w:rPr>
        <w:t>. Hawa ni watu ambao wanaendelea kufanya mambo makosa hata kama wanajua ni makosa.</w:t>
      </w:r>
    </w:p>
    <w:p>
      <w:pPr/>
      <w:r>
        <w:rPr>
          <w:lang w:val="sw_KE" w:bidi="sw_KE"/>
        </w:rPr>
      </w:r>
      <w:r>
        <w:rPr>
          <w:lang w:val="sw_KE" w:bidi="sw_KE"/>
        </w:rPr>
        <w:t xml:space="preserve">Sitisha hapa na mjadili ni maneno gani au misemo utatumia kwa </w:t>
      </w:r>
      <w:r>
        <w:rPr>
          <w:b/>
          <w:lang w:val="sw_KE" w:bidi="sw_KE"/>
        </w:rPr>
        <w:t>wavunja</w:t>
      </w:r>
      <w:r>
        <w:rPr>
          <w:lang w:val="sw_KE" w:bidi="sw_KE"/>
        </w:rPr>
        <w:t xml:space="preserve"> </w:t>
      </w:r>
      <w:r>
        <w:rPr>
          <w:b/>
          <w:lang w:val="sw_KE" w:bidi="sw_KE"/>
        </w:rPr>
        <w:t>sheria</w:t>
      </w:r>
      <w:r>
        <w:rPr>
          <w:lang w:val="sw_KE" w:bidi="sw_KE"/>
        </w:rPr>
        <w:t xml:space="preserve"> na waasi. Maneno haya ni sawa sana na kila mmoja. Katika baadhi ya lugha inaweza kuwa muhimu kuchanganya maneno haya. Tazama neno </w:t>
      </w:r>
      <w:r>
        <w:rPr>
          <w:lang w:val="sw_KE" w:bidi="sw_KE"/>
        </w:rPr>
        <w:t>dhambi</w:t>
      </w:r>
      <w:r>
        <w:rPr>
          <w:lang w:val="sw_KE" w:bidi="sw_KE"/>
        </w:rPr>
        <w:t>na</w:t>
      </w:r>
      <w:r>
        <w:rPr>
          <w:b/>
          <w:lang w:val="sw_KE" w:bidi="sw_KE"/>
        </w:rPr>
        <w:t>uasi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anataja makundi mawili zaidi ambao ni sawa sana. Kikundi cha kwanza ni wale ambao ni </w:t>
      </w:r>
      <w:r>
        <w:rPr>
          <w:b/>
          <w:lang w:val="sw_KE" w:bidi="sw_KE"/>
        </w:rPr>
        <w:t>watakatifu</w:t>
      </w:r>
      <w:r>
        <w:rPr>
          <w:lang w:val="sw_KE" w:bidi="sw_KE"/>
        </w:rPr>
        <w:t xml:space="preserve">, watu ambao wanafanya mambo ambayo hawampendezi Mungu. Watu hawa wanafanya uovu kama kama Mungu si muhimu. Paulo anasema kwamba kikundi cha pili ni cha </w:t>
      </w:r>
      <w:r>
        <w:rPr>
          <w:b/>
          <w:lang w:val="sw_KE" w:bidi="sw_KE"/>
        </w:rPr>
        <w:t>unajisi</w:t>
      </w:r>
      <w:r>
        <w:rPr>
          <w:lang w:val="sw_KE" w:bidi="sw_KE"/>
        </w:rPr>
        <w:t>, watu ambao hawamheshimu Mungu. Watu hawa wanajali tu kuhusu mambo katika dunia hii.</w:t>
      </w:r>
    </w:p>
    <w:p>
      <w:pPr/>
      <w:r>
        <w:rPr>
          <w:lang w:val="sw_KE" w:bidi="sw_KE"/>
        </w:rPr>
      </w:r>
      <w:r>
        <w:rPr>
          <w:lang w:val="sw_KE" w:bidi="sw_KE"/>
        </w:rPr>
        <w:t xml:space="preserve">Sitisha hapa na mjadili ni maneno gani au misemo mutatumia kwa </w:t>
      </w:r>
      <w:r>
        <w:rPr>
          <w:b/>
          <w:lang w:val="sw_KE" w:bidi="sw_KE"/>
        </w:rPr>
        <w:t>visivyo vitakatifu</w:t>
      </w:r>
      <w:r>
        <w:rPr>
          <w:lang w:val="sw_KE" w:bidi="sw_KE"/>
        </w:rPr>
        <w:t xml:space="preserve"> na </w:t>
      </w:r>
      <w:r>
        <w:rPr>
          <w:b/>
          <w:lang w:val="sw_KE" w:bidi="sw_KE"/>
        </w:rPr>
        <w:t>vya kidunia</w:t>
      </w:r>
      <w:r>
        <w:rPr>
          <w:lang w:val="sw_KE" w:bidi="sw_KE"/>
        </w:rPr>
        <w:t xml:space="preserve">. Tazama neno </w:t>
      </w:r>
      <w:r>
        <w:rPr>
          <w:b/>
          <w:lang w:val="sw_KE" w:bidi="sw_KE"/>
        </w:rPr>
        <w:t>tumaini</w:t>
      </w:r>
      <w:r>
        <w:rPr>
          <w:lang w:val="sw_KE" w:bidi="sw_KE"/>
        </w:rPr>
        <w:t xml:space="preserve"> kwenye Faharasa Kuu kwa maelezo zaidi. Maneno haya ni sawa sana na kila mmoja. Katika baadhi ya lugha inaweza kuwa muhimu kuchanganya maneno haya. Sitisha sauti hii hapa.</w:t>
      </w:r>
    </w:p>
    <w:p>
      <w:pPr/>
      <w:r>
        <w:rPr>
          <w:lang w:val="sw_KE" w:bidi="sw_KE"/>
        </w:rPr>
      </w:r>
      <w:r>
        <w:rPr>
          <w:lang w:val="sw_KE" w:bidi="sw_KE"/>
        </w:rPr>
        <w:t xml:space="preserve">Sasa Paulo anazungumza </w:t>
      </w:r>
      <w:r>
        <w:rPr>
          <w:b/>
          <w:lang w:val="sw_KE" w:bidi="sw_KE"/>
        </w:rPr>
        <w:t>kuhusu watu ambao wanamua baba yao au mama yao</w:t>
      </w:r>
      <w:r>
        <w:rPr>
          <w:lang w:val="sw_KE" w:bidi="sw_KE"/>
        </w:rPr>
        <w:t xml:space="preserve">. Kisha Paulo anazungumza kuhusu </w:t>
      </w:r>
      <w:r>
        <w:rPr>
          <w:b/>
          <w:lang w:val="sw_KE" w:bidi="sw_KE"/>
        </w:rPr>
        <w:t>wauaji</w:t>
      </w:r>
      <w:r>
        <w:rPr>
          <w:lang w:val="sw_KE" w:bidi="sw_KE"/>
        </w:rPr>
        <w:t>, watu ambao wanamua mtu mwingine yeyote.</w:t>
      </w:r>
    </w:p>
    <w:p>
      <w:pPr/>
      <w:r>
        <w:rPr>
          <w:lang w:val="sw_KE" w:bidi="sw_KE"/>
        </w:rPr>
      </w:r>
      <w:r>
        <w:rPr>
          <w:lang w:val="sw_KE" w:bidi="sw_KE"/>
        </w:rPr>
        <w:t>Sitisha hapa na mjadili ni maneno gani au misemo utatumia kwa wavunja sheria na waasi. Sitisha sauti hii hapa.</w:t>
      </w:r>
    </w:p>
    <w:p>
      <w:pPr/>
      <w:r>
        <w:rPr>
          <w:lang w:val="sw_KE" w:bidi="sw_KE"/>
        </w:rPr>
      </w:r>
      <w:r>
        <w:rPr>
          <w:lang w:val="sw_KE" w:bidi="sw_KE"/>
        </w:rPr>
        <w:t xml:space="preserve">Paulo sasa anazungumza kuhusu watu ambao ni </w:t>
      </w:r>
      <w:r>
        <w:rPr>
          <w:b/>
          <w:lang w:val="sw_KE" w:bidi="sw_KE"/>
        </w:rPr>
        <w:t>waasherati</w:t>
      </w:r>
      <w:r>
        <w:rPr>
          <w:lang w:val="sw_KE" w:bidi="sw_KE"/>
        </w:rPr>
        <w:t xml:space="preserve">. Hii inazungumza kuhusu wakati wowote watu wana mahusiano ya ngono nje ya ndoa kati ya mwanamume na mwanamke. Kisha Paulo anataja aina maalum ya dhambi ya ngono, </w:t>
      </w:r>
      <w:r>
        <w:rPr>
          <w:b/>
          <w:lang w:val="sw_KE" w:bidi="sw_KE"/>
        </w:rPr>
        <w:t>ushoga</w:t>
      </w:r>
      <w:r>
        <w:rPr>
          <w:lang w:val="sw_KE" w:bidi="sw_KE"/>
        </w:rPr>
        <w:t>. Hawa ni wanaume ambao wana mahusiano ya ngono na wanaume wengine.</w:t>
      </w:r>
    </w:p>
    <w:p>
      <w:pPr/>
      <w:r>
        <w:rPr>
          <w:lang w:val="sw_KE" w:bidi="sw_KE"/>
        </w:rPr>
      </w:r>
      <w:r>
        <w:rPr>
          <w:lang w:val="sw_KE" w:bidi="sw_KE"/>
        </w:rPr>
        <w:t xml:space="preserve">Sitisha hapa na mjadili kama kikundi ni maneno au misemo gani mtakayotumia kurejelea </w:t>
      </w:r>
      <w:r>
        <w:rPr>
          <w:b/>
          <w:lang w:val="sw_KE" w:bidi="sw_KE"/>
        </w:rPr>
        <w:t>usharati</w:t>
      </w:r>
      <w:r>
        <w:rPr>
          <w:lang w:val="sw_KE" w:bidi="sw_KE"/>
        </w:rPr>
        <w:t xml:space="preserve">. Tafuteni neno </w:t>
      </w:r>
      <w:r>
        <w:rPr>
          <w:lang w:val="sw_KE" w:bidi="sw_KE"/>
        </w:rPr>
        <w:t>uasherati</w:t>
      </w:r>
      <w:r>
        <w:rPr>
          <w:lang w:val="sw_KE" w:bidi="sw_KE"/>
        </w:rPr>
        <w:t xml:space="preserve"> katika Faharasa Kuu kwa maelezo zaidi. Ikiwa tayari umetafsiri neno hili katika kitabu kingine cha Biblia, tumia neno lile ulilotumia huko. Jadilia kama kikundi ni maneno gani au misemo mutatumia kwa </w:t>
      </w:r>
      <w:r>
        <w:rPr>
          <w:b/>
          <w:lang w:val="sw_KE" w:bidi="sw_KE"/>
        </w:rPr>
        <w:t>ushoga</w:t>
      </w:r>
      <w:r>
        <w:rPr>
          <w:lang w:val="sw_KE" w:bidi="sw_KE"/>
        </w:rPr>
        <w:t>. Sitisha sauti hii hapa.</w:t>
      </w:r>
    </w:p>
    <w:p>
      <w:pPr/>
      <w:r>
        <w:rPr>
          <w:lang w:val="sw_KE" w:bidi="sw_KE"/>
        </w:rPr>
      </w:r>
      <w:r>
        <w:rPr>
          <w:lang w:val="sw_KE" w:bidi="sw_KE"/>
        </w:rPr>
        <w:t xml:space="preserve">Sasa Paulo anataja </w:t>
      </w:r>
      <w:r>
        <w:rPr>
          <w:b/>
          <w:lang w:val="sw_KE" w:bidi="sw_KE"/>
        </w:rPr>
        <w:t>wafanyabiashara wa watumwa</w:t>
      </w:r>
      <w:r>
        <w:rPr>
          <w:lang w:val="sw_KE" w:bidi="sw_KE"/>
        </w:rPr>
        <w:t xml:space="preserve"> au watekaji nyara. Hawa ni watu ambao wanateka watu wengine na kisha kuuza watu hao kama watumwa.</w:t>
      </w:r>
    </w:p>
    <w:p>
      <w:pPr/>
      <w:r>
        <w:rPr>
          <w:lang w:val="sw_KE" w:bidi="sw_KE"/>
        </w:rPr>
      </w:r>
      <w:r>
        <w:rPr>
          <w:lang w:val="sw_KE" w:bidi="sw_KE"/>
        </w:rPr>
        <w:t xml:space="preserve">Sitisha hapa na mjadili ni maneno gani au misemo mutatumia kwa </w:t>
      </w:r>
      <w:r>
        <w:rPr>
          <w:b/>
          <w:lang w:val="sw_KE" w:bidi="sw_KE"/>
        </w:rPr>
        <w:t>wavunja sheria na waasi</w:t>
      </w:r>
      <w:r>
        <w:rPr>
          <w:lang w:val="sw_KE" w:bidi="sw_KE"/>
        </w:rPr>
        <w:t xml:space="preserve">. Tafuteni neno </w:t>
      </w:r>
      <w:r>
        <w:rPr>
          <w:lang w:val="sw_KE" w:bidi="sw_KE"/>
        </w:rPr>
        <w:t>utumwa</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Ifuatayo Paulo anazungumza kuhusu njia mbili tofauti ambazo watu wanasema uongo. Kwanza Paulo anazungumza kuhusu waongo kwa ujumla, watu ambao wanasema mambo ambayo watu hao wanajua si kweli. Kikundi cha pili ni </w:t>
      </w:r>
      <w:r>
        <w:rPr>
          <w:b/>
          <w:lang w:val="sw_KE" w:bidi="sw_KE"/>
        </w:rPr>
        <w:t>waapaji wa uongo</w:t>
      </w:r>
      <w:r>
        <w:rPr>
          <w:lang w:val="sw_KE" w:bidi="sw_KE"/>
        </w:rPr>
        <w:t>. Hawa ni watu ambao waliapa kiapo ili kuelezea ukweli kabla ya jaji au mtawala, lakini kisha walidanganya kwa jaji au mtawala.</w:t>
      </w:r>
    </w:p>
    <w:p>
      <w:pPr/>
      <w:r>
        <w:rPr>
          <w:lang w:val="sw_KE" w:bidi="sw_KE"/>
        </w:rPr>
      </w:r>
      <w:r>
        <w:rPr>
          <w:lang w:val="sw_KE" w:bidi="sw_KE"/>
        </w:rPr>
        <w:t xml:space="preserve">Sitisha hapa na mjadili ni maneno gani au misemo mutatumia kwa </w:t>
      </w:r>
      <w:r>
        <w:rPr>
          <w:b/>
          <w:lang w:val="sw_KE" w:bidi="sw_KE"/>
        </w:rPr>
        <w:t>waongo</w:t>
      </w:r>
      <w:r>
        <w:rPr>
          <w:lang w:val="sw_KE" w:bidi="sw_KE"/>
        </w:rPr>
        <w:t xml:space="preserve">na </w:t>
      </w:r>
      <w:r>
        <w:rPr>
          <w:b/>
          <w:lang w:val="sw_KE" w:bidi="sw_KE"/>
        </w:rPr>
        <w:t>waapaji wa uongo</w:t>
      </w:r>
      <w:r>
        <w:rPr>
          <w:lang w:val="sw_KE" w:bidi="sw_KE"/>
        </w:rPr>
        <w:t>. Sitisha sauti hii hapa.</w:t>
      </w:r>
    </w:p>
    <w:p>
      <w:pPr/>
      <w:r>
        <w:rPr>
          <w:lang w:val="sw_KE" w:bidi="sw_KE"/>
        </w:rPr>
      </w:r>
      <w:r>
        <w:rPr>
          <w:lang w:val="sw_KE" w:bidi="sw_KE"/>
        </w:rPr>
        <w:t xml:space="preserve">Hatimaye, Paulo anamaliza orodha yake na taarifa ya jumla ambayo ni pamoja na mambo mengine yote mabaya ambayo hayampendezi Mungu. Paulo anamkumbusha Timotheo kwamba mafundisho ya haki, au </w:t>
      </w:r>
      <w:r>
        <w:rPr>
          <w:b/>
          <w:lang w:val="sw_KE" w:bidi="sw_KE"/>
        </w:rPr>
        <w:t>mafundisho</w:t>
      </w:r>
      <w:r>
        <w:rPr>
          <w:lang w:val="sw_KE" w:bidi="sw_KE"/>
        </w:rPr>
        <w:t xml:space="preserve">, ni kuhusu </w:t>
      </w:r>
      <w:r>
        <w:rPr>
          <w:b/>
          <w:lang w:val="sw_KE" w:bidi="sw_KE"/>
        </w:rPr>
        <w:t>habari njema</w:t>
      </w:r>
      <w:r>
        <w:rPr>
          <w:lang w:val="sw_KE" w:bidi="sw_KE"/>
        </w:rPr>
        <w:t xml:space="preserve"> ya Yesu, ambayo inatukataza kufanya mambo haya. Mtumieni neno sawa na neno mcha Mungu ambalo mumelitumia katika simulizi za awali na mtafute neno </w:t>
      </w:r>
      <w:r>
        <w:rPr>
          <w:b/>
          <w:lang w:val="sw_KE" w:bidi="sw_KE"/>
        </w:rPr>
        <w:t>doctrine</w:t>
      </w:r>
      <w:r>
        <w:rPr>
          <w:lang w:val="sw_KE" w:bidi="sw_KE"/>
        </w:rPr>
        <w:t xml:space="preserve">kwenye Faharasa Kuu ili mpate maelezo zaidi. </w:t>
      </w:r>
    </w:p>
    <w:p>
      <w:pPr/>
      <w:r>
        <w:rPr>
          <w:lang w:val="sw_KE" w:bidi="sw_KE"/>
        </w:rPr>
      </w:r>
      <w:r>
        <w:rPr>
          <w:lang w:val="sw_KE" w:bidi="sw_KE"/>
        </w:rPr>
        <w:t xml:space="preserve">Sitisha hapa na mjadili kama kikundi ni maneno gani au misemo mutatumia kwa "habari njema" na "doctrine" au mafundisho ya haki. Tazama </w:t>
      </w:r>
      <w:r>
        <w:rPr>
          <w:lang w:val="sw_KE" w:bidi="sw_KE"/>
        </w:rPr>
        <w:t>habari njema</w:t>
      </w:r>
      <w:r>
        <w:rPr>
          <w:lang w:val="sw_KE" w:bidi="sw_KE"/>
        </w:rPr>
        <w:t xml:space="preserve"> na </w:t>
      </w:r>
      <w:r>
        <w:rPr>
          <w:b/>
          <w:lang w:val="sw_KE" w:bidi="sw_KE"/>
        </w:rPr>
        <w:t>doctrine</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anafunga sehemu hii kwa kusema kwamba habari njema ya Mungu ni </w:t>
      </w:r>
      <w:r>
        <w:rPr>
          <w:b/>
          <w:lang w:val="sw_KE" w:bidi="sw_KE"/>
        </w:rPr>
        <w:t>tukufu</w:t>
      </w:r>
      <w:r>
        <w:rPr>
          <w:lang w:val="sw_KE" w:bidi="sw_KE"/>
        </w:rPr>
        <w:t xml:space="preserve">, imejaa </w:t>
      </w:r>
      <w:r>
        <w:rPr>
          <w:b/>
          <w:lang w:val="sw_KE" w:bidi="sw_KE"/>
        </w:rPr>
        <w:t>utukufu</w:t>
      </w:r>
      <w:r>
        <w:rPr>
          <w:lang w:val="sw_KE" w:bidi="sw_KE"/>
        </w:rPr>
        <w:t>.</w:t>
      </w:r>
    </w:p>
    <w:p>
      <w:pPr/>
      <w:r>
        <w:rPr>
          <w:lang w:val="sw_KE" w:bidi="sw_KE"/>
        </w:rPr>
      </w:r>
      <w:r>
        <w:rPr>
          <w:lang w:val="sw_KE" w:bidi="sw_KE"/>
        </w:rPr>
        <w:t xml:space="preserve">Sitisha hapa na mjadili kama kikundi nimaneno au misemo gani mtakayotumia kurejelea </w:t>
      </w:r>
      <w:r>
        <w:rPr>
          <w:b/>
          <w:lang w:val="sw_KE" w:bidi="sw_KE"/>
        </w:rPr>
        <w:t>tukufu</w:t>
      </w:r>
      <w:r>
        <w:rPr>
          <w:lang w:val="sw_KE" w:bidi="sw_KE"/>
        </w:rPr>
        <w:t>au</w:t>
      </w:r>
      <w:r>
        <w:rPr>
          <w:b/>
          <w:lang w:val="sw_KE" w:bidi="sw_KE"/>
        </w:rPr>
        <w:t>utukufu</w:t>
      </w:r>
      <w:r>
        <w:rPr>
          <w:lang w:val="sw_KE" w:bidi="sw_KE"/>
        </w:rPr>
        <w:t xml:space="preserve">. Tafuta neno </w:t>
      </w:r>
      <w:r>
        <w:rPr>
          <w:lang w:val="sw_KE" w:bidi="sw_KE"/>
        </w:rPr>
        <w:t>utukufu</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anasema kitu kingine kuhusu Mungu. Paulo anasema Mungu </w:t>
      </w:r>
      <w:r>
        <w:rPr>
          <w:b/>
          <w:lang w:val="sw_KE" w:bidi="sw_KE"/>
        </w:rPr>
        <w:t>amebarikiwa</w:t>
      </w:r>
      <w:r>
        <w:rPr>
          <w:lang w:val="sw_KE" w:bidi="sw_KE"/>
        </w:rPr>
        <w:t>. Paulo anamsifu Mungu na kumshukuru Mungu kwa wema wa Mungu.</w:t>
      </w:r>
    </w:p>
    <w:p>
      <w:pPr/>
      <w:r>
        <w:rPr>
          <w:lang w:val="sw_KE" w:bidi="sw_KE"/>
        </w:rPr>
      </w:r>
      <w:r>
        <w:rPr>
          <w:lang w:val="sw_KE" w:bidi="sw_KE"/>
        </w:rPr>
        <w:t xml:space="preserve">Sitisha hapa na mjadili kama kikundi ni maneno au misemo gani mtakayotumia kurejelea </w:t>
      </w:r>
      <w:r>
        <w:rPr>
          <w:b/>
          <w:lang w:val="sw_KE" w:bidi="sw_KE"/>
        </w:rPr>
        <w:t>baraka</w:t>
      </w:r>
      <w:r>
        <w:rPr>
          <w:lang w:val="sw_KE" w:bidi="sw_KE"/>
        </w:rPr>
        <w:t xml:space="preserve">. Tazama neno </w:t>
      </w:r>
      <w:r>
        <w:rPr>
          <w:lang w:val="sw_KE" w:bidi="sw_KE"/>
        </w:rPr>
        <w:t>baraka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Hatimaye Paulo anasema kwamba Mungu alimpa Paulo kazi ili kuelezea habari hii njema kwa wengine.</w:t>
      </w:r>
      <w:r>
        <w:rPr>
          <w:lang w:val="sw_KE" w:bidi="sw_KE"/>
        </w:rPr>
      </w:r>
    </w:p>
    <w:p>
      <w:pPr>
        <w:pStyle w:val="Heading3"/>
      </w:pPr>
      <w:r>
        <w:rPr>
          <w:lang w:val="sw_KE" w:bidi="sw_KE"/>
        </w:rPr>
        <w:t>Kunena Neno</w:t>
      </w:r>
    </w:p>
    <w:p>
      <w:pPr/>
      <w:r>
        <w:rPr>
          <w:lang w:val="sw_KE" w:bidi="sw_KE"/>
        </w:rPr>
      </w:r>
      <w:r>
        <w:rPr>
          <w:lang w:val="sw_KE" w:bidi="sw_KE"/>
        </w:rPr>
        <w:t>Sikiliza toleo la sauti la 1 Timotheo 1:8–11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simulizi na kusitisha. Mshiriki wa kikundi mwingine wa anatakiwa kumwambia sehemu inayofuata ya simulizi na kupitisha. Fanya hivyo mpaka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kuingiliwa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1 Timotheo 1:12–20</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1:12–20 na utie moyoni mwako maneno haya.</w:t>
      </w:r>
    </w:p>
    <w:p>
      <w:pPr/>
      <w:r>
        <w:rPr>
          <w:lang w:val="sw_KE" w:bidi="sw_KE"/>
        </w:rPr>
      </w:r>
      <w:r>
        <w:rPr>
          <w:lang w:val="sw_KE" w:bidi="sw_KE"/>
        </w:rPr>
        <w:t>Sikiliza toleo la sauti la 1 Timotheo 1:12–20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hili? Sitisha sauti hii hapa.</w:t>
      </w:r>
    </w:p>
    <w:p>
      <w:pPr>
        <w:pStyle w:val="ListBullet"/>
        <w:spacing w:line="240" w:lineRule="auto"/>
        <w:ind w:left="720"/>
      </w:pPr>
      <w:r>
        <w:rPr>
          <w:lang w:val="sw_KE" w:bidi="sw_KE"/>
        </w:rPr>
      </w:r>
      <w:r>
        <w:rPr>
          <w:lang w:val="sw_KE" w:bidi="sw_KE"/>
        </w:rPr>
        <w:t>Simulizi hili linatuambia nini kuhusu Mungu, au Yesu au Roho Mtakatifu? Sitisha sauti hii hapa.</w:t>
      </w:r>
    </w:p>
    <w:p>
      <w:pPr>
        <w:pStyle w:val="ListBullet"/>
        <w:spacing w:line="240" w:lineRule="auto"/>
        <w:ind w:left="720"/>
      </w:pPr>
      <w:r>
        <w:rPr>
          <w:lang w:val="sw_KE" w:bidi="sw_KE"/>
        </w:rPr>
      </w:r>
      <w:r>
        <w:rPr>
          <w:lang w:val="sw_KE" w:bidi="sw_KE"/>
        </w:rPr>
        <w:t>Simulizi hili linatuambia nini kuhusu watu? Sitisha sauti hii hapa.</w:t>
      </w:r>
    </w:p>
    <w:p>
      <w:pPr>
        <w:pStyle w:val="ListBullet"/>
        <w:spacing w:line="240" w:lineRule="auto"/>
        <w:ind w:left="720"/>
      </w:pPr>
      <w:r>
        <w:rPr>
          <w:lang w:val="sw_KE" w:bidi="sw_KE"/>
        </w:rPr>
      </w:r>
      <w:r>
        <w:rPr>
          <w:lang w:val="sw_KE" w:bidi="sw_KE"/>
        </w:rPr>
        <w:t>Simulizi hili linaathiri vipi maisha yetu ya kila siku? Sitisha sauti hii hapa.</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Sikilizeni toleo la sauti la 1 Timotheo 1:12–20 katika tafsiri rahisi kuelewa.</w:t>
      </w:r>
    </w:p>
    <w:p>
      <w:pPr/>
      <w:r>
        <w:rPr>
          <w:lang w:val="sw_KE" w:bidi="sw_KE"/>
        </w:rPr>
      </w:r>
      <w:r>
        <w:rPr>
          <w:lang w:val="sw_KE" w:bidi="sw_KE"/>
        </w:rPr>
        <w:t>Sitisha sauti hii hapa.</w:t>
      </w:r>
    </w:p>
    <w:p>
      <w:pPr/>
      <w:r>
        <w:rPr>
          <w:lang w:val="sw_KE" w:bidi="sw_KE"/>
        </w:rPr>
      </w:r>
      <w:r>
        <w:rPr>
          <w:lang w:val="sw_KE" w:bidi="sw_KE"/>
        </w:rPr>
        <w:t>Katika simulizi hii, Paulo anashukuru kwa rehema ya Mungu na jinsi Mungu anamwita Paulo kumtumikia Mungu. Paulo pia anamkumbusha Timotheo kuendelea kumwamini Mungu na kufanya kile Timotheo anajua ni sahihi.</w:t>
      </w:r>
    </w:p>
    <w:p>
      <w:pPr/>
      <w:r>
        <w:rPr>
          <w:lang w:val="sw_KE" w:bidi="sw_KE"/>
        </w:rPr>
      </w:r>
      <w:r>
        <w:rPr>
          <w:lang w:val="sw_KE" w:bidi="sw_KE"/>
        </w:rPr>
        <w:t>Sitisha hapa na ushiriki hadithi kuhusu mshauri katika jamii yako ambaye alimwongoza mtu mdogo katika jukumu la uongozi. Sitisha sauti hii hapa.</w:t>
      </w:r>
    </w:p>
    <w:p>
      <w:pPr/>
      <w:r>
        <w:rPr>
          <w:lang w:val="sw_KE" w:bidi="sw_KE"/>
        </w:rPr>
      </w:r>
      <w:r>
        <w:rPr>
          <w:lang w:val="sw_KE" w:bidi="sw_KE"/>
        </w:rPr>
        <w:t>Paulo anaanza wakati anamshukuru Kristo Yesu moja kwa moja. Paulo anamshukuru Yesu kwa kumfanya Paulo awe na nguvu, kwa kuamini kwamba Paulo ni mwaminifu kwa Yesu, na kwa kumteua Paulo kumtumikia Yesu.</w:t>
      </w:r>
    </w:p>
    <w:p>
      <w:pPr/>
      <w:r>
        <w:rPr>
          <w:lang w:val="sw_KE" w:bidi="sw_KE"/>
        </w:rPr>
      </w:r>
      <w:r>
        <w:rPr>
          <w:lang w:val="sw_KE" w:bidi="sw_KE"/>
        </w:rPr>
        <w:t>Sitisha hapa na mjadili swali hili kama kikundi: Watu katika jamii yako wanaonyesha vipi shukrani zao kwa fursa muhimu ambazo viongozi wamewapa? Sitisha sauti hii hapa.</w:t>
      </w:r>
    </w:p>
    <w:p>
      <w:pPr/>
      <w:r>
        <w:rPr>
          <w:lang w:val="sw_KE" w:bidi="sw_KE"/>
        </w:rPr>
      </w:r>
      <w:r>
        <w:rPr>
          <w:lang w:val="sw_KE" w:bidi="sw_KE"/>
        </w:rPr>
        <w:t>Paulo anakumbuka mapito yake. Paulo anajielezea kama mtu ambaye alimtukana Mungu na kuwatesa waumini. Utakumbuka kwamba kabla ya Paulo kuwa muumini, Paulo aliwatesa washiriki wa kanisa. Paulo anasema Mungu alimpa Paulo rehema, au kumtendea Paulo kwa fadhili, kwa sababu Paulo alikuwa amefanya mambo haya kabla ya Paulo kuelewa au kumwamini Yesu.</w:t>
      </w:r>
    </w:p>
    <w:p>
      <w:pPr/>
      <w:r>
        <w:rPr>
          <w:lang w:val="sw_KE" w:bidi="sw_KE"/>
        </w:rPr>
      </w:r>
      <w:r>
        <w:rPr>
          <w:lang w:val="sw_KE" w:bidi="sw_KE"/>
        </w:rPr>
        <w:t>Sitisha hapa na ushiriki hadithi kuhusu mtu katika jamii yako ambaye alibadili imani au matendo yao kwa njia kubwa. Watu wengine walijibu vipi jinsi mtu huyu alibadilika? Sitisha sauti hii hapa.</w:t>
      </w:r>
    </w:p>
    <w:p>
      <w:pPr/>
      <w:r>
        <w:rPr>
          <w:lang w:val="sw_KE" w:bidi="sw_KE"/>
        </w:rPr>
      </w:r>
      <w:r>
        <w:rPr>
          <w:lang w:val="sw_KE" w:bidi="sw_KE"/>
        </w:rPr>
        <w:t>Paulo anaonyesha jinsi neema ya Mungu inabadilisha kwa nguvu hata watu ambao wanafanya mambo mabaya zaidi. Paulo anatazama nyuma katika hadithi ya Paulo mwenyewe kama uthibitisho wa jinsi Mungu mwenye rehema na neema ni kwa wenye dhambi. Kwa sababu Paulo mwenyewe alipata rehema ya ajabu, Paulo anaweza kusema kwa ujasiri kwamba hii ni msemo wa kweli kabisa: Kristo Yesu alikuja ulimwenguni ili kuwaokoa wenye dhambi. Paulo anajua hii kwa kina moyoni mwa Paulo kwa sababu Paulo anakumbuka jinsi Paulo alikuwa mtu ambaye alipigana kikamilifu dhidi ya Yesu na kuumiza wafuasi wa Yesu. Hata hivyo Mungu alimwonyesha Paulo rehema hata hivyo. Paulo anatambua kwamba kama Mungu angeweza kusamehe na kubadilisha mtu kama Paulo, basi neema ya Mungu inaweza kumbadilisha mtu yeyote.</w:t>
      </w:r>
    </w:p>
    <w:p>
      <w:pPr/>
      <w:r>
        <w:rPr>
          <w:lang w:val="sw_KE" w:bidi="sw_KE"/>
        </w:rPr>
      </w:r>
      <w:r>
        <w:rPr>
          <w:lang w:val="sw_KE" w:bidi="sw_KE"/>
        </w:rPr>
        <w:t>Sitisha hapa na mjadili maswali haya kama kikundi: Simulia hadithi kuhusu mtu katika jamii yako ambaye alifanya makosa lakini baadae alibadili njia zake. Walifanya nini? Watu walimtendea vipi mtu huyo kabla na baada ya kubadilika? Je, kiongozi katika jamii yako amewahi kukiri walikuwa makosa kuhusu kitu? Ni nini kilichotokea baada ya kiongozi kukiri hili? Watu walimjibu vipi kiongozi? Sitisha sauti hii hapa.</w:t>
      </w:r>
    </w:p>
    <w:p>
      <w:pPr/>
      <w:r>
        <w:rPr>
          <w:lang w:val="sw_KE" w:bidi="sw_KE"/>
        </w:rPr>
      </w:r>
      <w:r>
        <w:rPr>
          <w:lang w:val="sw_KE" w:bidi="sw_KE"/>
        </w:rPr>
        <w:t>Paulo anaelezea kwamba uzoefu wake wa kupokea rehema ni mfano kwa wengine ambao wangeamini na kupokea uzima wa milele. Mungu anaweza kutumia hata makosa yetu ya zamani na dhambi kama njia ya kuonyesha kwamba Mungu anasamehe na kubadilisha maisha.</w:t>
      </w:r>
    </w:p>
    <w:p>
      <w:pPr/>
      <w:r>
        <w:rPr>
          <w:lang w:val="sw_KE" w:bidi="sw_KE"/>
        </w:rPr>
      </w:r>
      <w:r>
        <w:rPr>
          <w:lang w:val="sw_KE" w:bidi="sw_KE"/>
        </w:rPr>
        <w:t>Sitisha hapa na ushiriki hadithi kuhusu mtu katika jamii yako ambaye mabadiliko ya maisha yamehamasisha wengine kubadili pia. Sitisha sauti hii hapa.</w:t>
      </w:r>
    </w:p>
    <w:p>
      <w:pPr/>
      <w:r>
        <w:rPr>
          <w:lang w:val="sw_KE" w:bidi="sw_KE"/>
        </w:rPr>
      </w:r>
      <w:r>
        <w:rPr>
          <w:lang w:val="sw_KE" w:bidi="sw_KE"/>
        </w:rPr>
        <w:t>Kisha Paulo anamsifu Mungu! Paulo anamwita Mungu "Mfalme wa milele," au mfalme ambaye anatawala milele. Paulo pia anamwita Mungu "anaeishi milele." Hii ina maana Mungu hawezi kufa. Jina hili linaonyesha kwamba Mungu ni tofauti na kila kitu kingine kwa sababu Mungu tu anaishi milele. Paulo anamwelekeza Mungu kama "asiyeonekana." Jina hili linamaanisha watu hawawezi kumwona Mungu. Walimu wa Kiyahudi walitumia jina hili wakati walimu walizungumza na watu ambao waliamini sanamu. Walimu wa Kiyahudi walitaka kuonyesha kwamba Mungu si kama sanamu ambazo watu wanaweza kuona na kugusa. Paulo pia anamwita Mungu "Mungu pekee." Watu wa Kiyahudi walikuwa na sala muhimu ambayo watu walisema kwamba kuna Mungu mmoja tu wa kweli. Hii pia ilikuwa muhimu kwa sababu watu wengi katika wakati wa Paulo waliamini miungu mingi tofauti. Majina haya ya Mungu yanaonyesha jinsi Mungu ni mkuu na mwenye nguvu. Paulo anataka Timotheo na kanisa kujiunga na Paulo katika kumsifu Mungu.</w:t>
      </w:r>
    </w:p>
    <w:p>
      <w:pPr/>
      <w:r>
        <w:rPr>
          <w:lang w:val="sw_KE" w:bidi="sw_KE"/>
        </w:rPr>
      </w:r>
      <w:r>
        <w:rPr>
          <w:lang w:val="sw_KE" w:bidi="sw_KE"/>
        </w:rPr>
        <w:t>Sitisha hapa na mjadili swali hili kama kikundi: Watu katika utamaduni wako wanaonyesha vipi kwamba wanamshukuru sana kwa Mungu, haswa katika muktadha wa kidini? Sitisha sauti hii hapa.</w:t>
      </w:r>
    </w:p>
    <w:p>
      <w:pPr/>
      <w:r>
        <w:rPr>
          <w:lang w:val="sw_KE" w:bidi="sw_KE"/>
        </w:rPr>
      </w:r>
      <w:r>
        <w:rPr>
          <w:lang w:val="sw_KE" w:bidi="sw_KE"/>
        </w:rPr>
        <w:t>Kisha Paulo anazungumza moja kwa moja na Timotheo. Paulo anamkumbusha Timotheo kwamba watu walitabiri kwamba Timotheo angemtumikia Mungu. Baadaye katika barua hii tutasikia kwamba viongozi wa kanisa walitabiri, kuweka mikono yao kwa Timotheo, na kumtenga Timotheo kando kwa kazi hii. Paulo anamhimizia Timotheo kukumbuka unabii huu na kupigana vita vizuri. Wakati Paulo aliandika kuhusu jinsi Wakristo wanapaswa kuishi na kumtumikia Mungu, Paulo mara nyingi anaelezea Wakristo kama askari ambao wanapigana vita. Kama askari anaendelea kupigana katika vita, Timotheo hapaswi kamwe kuacha jinsi anamwamini Yesu, jinsi anavyoweka dhamiri njema, na jinsi anavyojua ni kitu sahihi na kibaya cha kufanya.</w:t>
      </w:r>
    </w:p>
    <w:p>
      <w:pPr/>
      <w:r>
        <w:rPr>
          <w:lang w:val="sw_KE" w:bidi="sw_KE"/>
        </w:rPr>
      </w:r>
      <w:r>
        <w:rPr>
          <w:lang w:val="sw_KE" w:bidi="sw_KE"/>
        </w:rPr>
        <w:t>Sitisha hapa na ushiriki hadithi kuhusu jinsi watu katika jamii yako wanachagua viongozi wadogo. Kisha mjadili swali hili: Viongozi katika jamii yako wanaendelea kufanya kile ambacho ni sahihi? Viongozi wanawasaidia vipi watu kuendelea kuamini viongozi? Sitisha sauti hii hapa.</w:t>
      </w:r>
    </w:p>
    <w:p>
      <w:pPr/>
      <w:r>
        <w:rPr>
          <w:lang w:val="sw_KE" w:bidi="sw_KE"/>
        </w:rPr>
      </w:r>
      <w:r>
        <w:rPr>
          <w:lang w:val="sw_KE" w:bidi="sw_KE"/>
        </w:rPr>
        <w:t>Paulo anatoa mfano wa wanaume wawili wanaoitwa Himenayo na Aleksanda ambao walikataa mafundisho ya kweli kutoka kwa Mungu. Wanaume hawa walichagua kufuata imani tofauti badala ya ujumbe wa injili ya Paulo. Wanaume hawa hawakuweza tena kuelezea haki kutoka kwa makosa, na wanaume hawa walimkataa Mungu. Paulo anasema wanaume walikuwa na maafa katika imani yao. Paulo analinganisha maafa haya na meli ambayo inakuja na kutengana katika bahari.</w:t>
      </w:r>
    </w:p>
    <w:p>
      <w:pPr/>
      <w:r>
        <w:rPr>
          <w:lang w:val="sw_KE" w:bidi="sw_KE"/>
        </w:rPr>
      </w:r>
      <w:r>
        <w:rPr>
          <w:lang w:val="sw_KE" w:bidi="sw_KE"/>
        </w:rPr>
        <w:t>Paulo anachukua hatua ya moja kwa moja dhidi ya wanaume hawa. Paulo anawakabidhi Himenayo na Aleksanda kwa Shetani. Hii ina maana kanisa lazima liwatendee wanaume hawa kama watu ambao hawaamini. Kanisa linawaondoa wanaume hawa kutoka kwa jamii yao. Hii inaweka wanaume nje ya ulinzi wa Mungu na katika dunia ambapo Shetani ana nguvu. Paulo anataka Shetani kufundisha wanaume hawa si kuzungumza dhidi ya Mungu. Paulo anatumaini mchakato huu mkali utasaidia wanaume hawa kubadilika. Paulo anataka wanaume hawa warudi kwenye imani ya kweli. Nidhamu hii ni hatua ya mwisho ya kukabiliana na watu ambao hawatakubali kwamba ni makosa. Kanisa linatumia adhabu hii tu baada ya kanisa kujaribu njia zingine za kusahihisha tabia isiyo sahihi.</w:t>
      </w:r>
    </w:p>
    <w:p>
      <w:pPr/>
      <w:r>
        <w:rPr>
          <w:lang w:val="sw_KE" w:bidi="sw_KE"/>
        </w:rPr>
      </w:r>
      <w:r>
        <w:rPr>
          <w:lang w:val="sw_KE" w:bidi="sw_KE"/>
        </w:rPr>
        <w:t>Sitisha hapa na mjadili swali hili kama kikundi: Jamii yako inashughulikia vipi hali ambapo kiongozi ameshindwa au kuishi kinyume na maadili ya jamii? Sitisha sauti hii hapa.</w:t>
      </w:r>
    </w:p>
    <w:p>
      <w:pPr/>
      <w:r>
        <w:rPr>
          <w:lang w:val="sw_KE" w:bidi="sw_KE"/>
        </w:rPr>
      </w:r>
      <w:r>
        <w:rPr>
          <w:lang w:val="sw_KE" w:bidi="sw_KE"/>
        </w:rPr>
        <w:t>Simulizi hili linaonyesha jinsi fadhili na msamaha wa Mungu unaweza kubadilisha watu, haswa viongozi. Simulizi pia inaonyesha kile kinachoweza kutokea wakati viongozi hawafanyi tena kile ambacho ni sahihi na kugeuka kutoka kwa imani yao.</w:t>
      </w:r>
      <w:r>
        <w:rPr>
          <w:lang w:val="sw_KE" w:bidi="sw_KE"/>
        </w:rPr>
      </w:r>
    </w:p>
    <w:p>
      <w:pPr>
        <w:pStyle w:val="Heading3"/>
      </w:pPr>
      <w:r>
        <w:rPr>
          <w:lang w:val="sw_KE" w:bidi="sw_KE"/>
        </w:rPr>
        <w:t>Kufafanua Matukio</w:t>
      </w:r>
    </w:p>
    <w:p>
      <w:pPr/>
      <w:r>
        <w:rPr>
          <w:lang w:val="sw_KE" w:bidi="sw_KE"/>
        </w:rPr>
      </w:r>
      <w:r>
        <w:rPr>
          <w:lang w:val="sw_KE" w:bidi="sw_KE"/>
        </w:rPr>
        <w:t>Sikilizeni toleo la sauti la 1 Timotheo 1:12–20 katika tafsiri rahisi kuelewa.</w:t>
      </w:r>
    </w:p>
    <w:p>
      <w:pPr/>
      <w:r>
        <w:rPr>
          <w:lang w:val="sw_KE" w:bidi="sw_KE"/>
        </w:rPr>
      </w:r>
      <w:r>
        <w:rPr>
          <w:lang w:val="sw_KE" w:bidi="sw_KE"/>
        </w:rPr>
        <w:t>Sitisha sauti hii hapa.</w:t>
      </w:r>
    </w:p>
    <w:p>
      <w:pPr/>
      <w:r>
        <w:rPr>
          <w:lang w:val="sw_KE" w:bidi="sw_KE"/>
        </w:rPr>
      </w:r>
      <w:r>
        <w:rPr>
          <w:lang w:val="sw_KE" w:bidi="sw_KE"/>
        </w:rPr>
        <w:t>Katika hatua hii kikundi kitafafanua sehemu, wahusika na mpangilio wa simulizi hii. Kisha, kikundi kitaigiza simulizi hii.</w:t>
      </w:r>
    </w:p>
    <w:p>
      <w:pPr/>
      <w:r>
        <w:rPr>
          <w:lang w:val="sw_KE" w:bidi="sw_KE"/>
        </w:rPr>
      </w:r>
      <w:r>
        <w:rPr>
          <w:lang w:val="sw_KE" w:bidi="sw_KE"/>
        </w:rPr>
        <w:t>Simulizi hii ina sehemu tatu.</w:t>
      </w:r>
    </w:p>
    <w:p>
      <w:pPr/>
      <w:r>
        <w:rPr>
          <w:lang w:val="sw_KE" w:bidi="sw_KE"/>
        </w:rPr>
      </w:r>
      <w:r>
        <w:rPr>
          <w:b/>
          <w:lang w:val="sw_KE" w:bidi="sw_KE"/>
        </w:rPr>
        <w:t>Katika sehemu ya kwanza:</w:t>
      </w:r>
      <w:r>
        <w:rPr>
          <w:lang w:val="sw_KE" w:bidi="sw_KE"/>
        </w:rPr>
        <w:t xml:space="preserve"> Paulo anamwambia Kristo Yesu kwamba anashukuru alimteu kwa huduma ya Yake, licha ya maisha ya awali ya Paulo kama mkufuru, mtesaji, na mtu wa vurugu.</w:t>
      </w:r>
    </w:p>
    <w:p>
      <w:pPr/>
      <w:r>
        <w:rPr>
          <w:lang w:val="sw_KE" w:bidi="sw_KE"/>
        </w:rPr>
      </w:r>
      <w:r>
        <w:rPr>
          <w:b/>
          <w:lang w:val="sw_KE" w:bidi="sw_KE"/>
        </w:rPr>
        <w:t>Katika sehemu ya pili:</w:t>
      </w:r>
      <w:r>
        <w:rPr>
          <w:lang w:val="sw_KE" w:bidi="sw_KE"/>
        </w:rPr>
        <w:t xml:space="preserve"> Paulo anaelezea jinsi Kristo alikuja ulimwenguni ili kuokoa wenye dhambi. Paulo alikuwa mkuu zaidi kwa wenye dhambi Lakini Paulo alipokea rehema ili aweze kuonyesha wengine mfano wa uvumilivu wa Kristo.</w:t>
      </w:r>
    </w:p>
    <w:p>
      <w:pPr/>
      <w:r>
        <w:rPr>
          <w:lang w:val="sw_KE" w:bidi="sw_KE"/>
        </w:rPr>
      </w:r>
      <w:r>
        <w:rPr>
          <w:b/>
          <w:lang w:val="sw_KE" w:bidi="sw_KE"/>
        </w:rPr>
        <w:t>Katika sehemu ya tatu:</w:t>
      </w:r>
      <w:r>
        <w:rPr>
          <w:lang w:val="sw_KE" w:bidi="sw_KE"/>
        </w:rPr>
        <w:t xml:space="preserve"> Paulo anamhimiza Timotheo kupigana vita vilvyo vizuri na kudumisha imani na dhamiri njema. Paulo pia anataja wanaume wawili ambao wamezama au kukataa imani yao.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Kristo Yesu Bwana wetu</w:t>
      </w:r>
    </w:p>
    <w:p>
      <w:pPr>
        <w:pStyle w:val="ListBullet"/>
        <w:spacing w:line="240" w:lineRule="auto"/>
        <w:ind w:left="720"/>
      </w:pPr>
      <w:r>
        <w:rPr>
          <w:lang w:val="sw_KE" w:bidi="sw_KE"/>
        </w:rPr>
      </w:r>
      <w:r>
        <w:rPr>
          <w:lang w:val="sw_KE" w:bidi="sw_KE"/>
        </w:rPr>
        <w:t>Kutokufa, asiyeonekana, na Mungu pekee</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Himenayo</w:t>
      </w:r>
    </w:p>
    <w:p>
      <w:pPr>
        <w:pStyle w:val="ListBullet"/>
        <w:spacing w:line="240" w:lineRule="auto"/>
        <w:ind w:left="720"/>
      </w:pPr>
      <w:r>
        <w:rPr>
          <w:lang w:val="sw_KE" w:bidi="sw_KE"/>
        </w:rPr>
      </w:r>
      <w:r>
        <w:rPr>
          <w:lang w:val="sw_KE" w:bidi="sw_KE"/>
        </w:rPr>
        <w:t>Aleksanda</w:t>
      </w:r>
    </w:p>
    <w:p>
      <w:pPr/>
      <w:r>
        <w:rPr>
          <w:lang w:val="sw_KE" w:bidi="sw_KE"/>
        </w:rPr>
      </w:r>
      <w:r>
        <w:rPr>
          <w:lang w:val="sw_KE" w:bidi="sw_KE"/>
        </w:rPr>
        <w:t>Kama kikundi, zingatia sehemu hizi za mpangilio wa simulizi:</w:t>
      </w:r>
    </w:p>
    <w:p>
      <w:pPr/>
      <w:r>
        <w:rPr>
          <w:lang w:val="sw_KE" w:bidi="sw_KE"/>
        </w:rPr>
      </w:r>
      <w:r>
        <w:rPr>
          <w:lang w:val="sw_KE" w:bidi="sw_KE"/>
        </w:rPr>
        <w:t>Simulizi hii ni sehemu ya barua kutoka kwa Paulo kwenda kwa Timotheo. Ni muhimu kuonyesha kwamba haya ni maneno ya Paulo kwa Timotheo ambayo Paulo aliandika ili kumuelekeza na kumhimiza.</w:t>
      </w:r>
    </w:p>
    <w:p>
      <w:pPr/>
      <w:r>
        <w:rPr>
          <w:lang w:val="sw_KE" w:bidi="sw_KE"/>
        </w:rPr>
      </w:r>
      <w:r>
        <w:rPr>
          <w:lang w:val="sw_KE" w:bidi="sw_KE"/>
        </w:rPr>
        <w:t>Sitisha hapa na mjadili jinsi viongozi wanaandika barua ambazo wanawaelekeza au kuhamasisha watu katika utamaduni wako. Ikiwa huandiki barua, kiongozi anawezaje kumhimiza mtu anayemwongoza au kufundisha? Unaonyesha vipi kwamba mwalimu au kiongozi anatoa ushauri muhimu kwa mtu anayemjali? Sitisha sauti hii hapa.</w:t>
      </w:r>
    </w:p>
    <w:p>
      <w:pPr/>
      <w:r>
        <w:rPr>
          <w:lang w:val="sw_KE" w:bidi="sw_KE"/>
        </w:rPr>
      </w:r>
      <w:r>
        <w:rPr>
          <w:lang w:val="sw_KE" w:bidi="sw_KE"/>
        </w:rPr>
        <w:t>Paulo anaanza wakati anatoa shukrani za dhati kwa Kristo Yesu. Paulo anasema kwamba alikuwa "mkufuru, mtesaji, na mpinzani mjinga." Mkufuru ni mtu ambaye anazungumza dhidi ya Mungu au anaonyesha ukosefu wa heshima kwa Mungu. Paulo anakiri kwamba alikuwa akisema mambo mabaya kumhusu Yesu na Mungu. Mtesaji ni mtu ambaye anawaumiza au kushambulia wengine kwa sababu ya imani zao. Paulo aliwinda Wakristo, Paulo alikuwa na viongozi walio wakamata Wakristo, na Paulo alikubali wakati viongozi walipowaua Wakristo kwa imani yao. Mpinzani mjinga ni mtu ambaye anapigana kwa kiburi na hadharani dhidi ya kitu. Paulo hakuonyesha kutokubaliana na Wakristo kwa kimya. Paulo alikuwa mkali na mkatili kwa Wakristo. Paulo alikuwa na kiburi wakati aliposhambulia imani ya Kikristo. Paulo anatumia maneno makali ili kuonyesha mabadiliko makubwa katika maisha yake.</w:t>
      </w:r>
    </w:p>
    <w:p>
      <w:pPr/>
      <w:r>
        <w:rPr>
          <w:lang w:val="sw_KE" w:bidi="sw_KE"/>
        </w:rPr>
      </w:r>
      <w:r>
        <w:rPr>
          <w:lang w:val="sw_KE" w:bidi="sw_KE"/>
        </w:rPr>
        <w:t>Wakati Paulo anasema "alitenda bila kuamini kwa ujinga," inamaanisha mambo mawili. Kwanza, Paulo hakujua ukweli kumhusu Yesu. Na pili, Paulo hakuamini Yesu alikuwa Mwana wa Mungu kweli. Paulo alidhani kwamba kushambulia Wakristo kulikuwa ni kitu sahihi cha kufanya. Paulo alikuwa na makosa, lakini hakujaribu kupigana dhidi ya Mungu kwa makusudi. Hii haitoi udhuru kwa matendo ya Paulo, lakini inaelezea ni kwa nini Mungu alimwonyesha rehema. Wakati Mungu anaonyesha rehema, Mungu hatoi adhabu ambayo mtu anastahili. Mungu alionyesha rehema kwa Paulo wakati alipomsamehe badala ya kumwadhibu kwa jinsi alivyowaumiza Wakristo.</w:t>
      </w:r>
    </w:p>
    <w:p>
      <w:pPr/>
      <w:r>
        <w:rPr>
          <w:lang w:val="sw_KE" w:bidi="sw_KE"/>
        </w:rPr>
      </w:r>
      <w:r>
        <w:rPr>
          <w:lang w:val="sw_KE" w:bidi="sw_KE"/>
        </w:rPr>
        <w:t>Sitisha hapa na mjadili swali hili kama kikundi: Watu wanaonyesha vipi wanashukuru wakati mtu anapowasamehe kosa kubwa? Ni matendo au mabadiliko gani katika tabia yanaonyesha kwamba mtu anashukuru kwa dhati? Sitisha sauti hii hapa.</w:t>
      </w:r>
    </w:p>
    <w:p>
      <w:pPr/>
      <w:r>
        <w:rPr>
          <w:lang w:val="sw_KE" w:bidi="sw_KE"/>
        </w:rPr>
      </w:r>
      <w:r>
        <w:rPr>
          <w:lang w:val="sw_KE" w:bidi="sw_KE"/>
        </w:rPr>
        <w:t>Paulo anapozungumza kuhusu neema ya Bwana wetu, anazungumza haswa kumhusu Yesu Kristo. Paulo anatumia cheo cha Bwana ili kuonyesha kwamba Yesu ni wa kiungu na ana mamlaka. Huyu ni Yesu yule ambaye Paulo alikuwa amemkataa na kupingana naye.</w:t>
      </w:r>
    </w:p>
    <w:p>
      <w:pPr/>
      <w:r>
        <w:rPr>
          <w:lang w:val="sw_KE" w:bidi="sw_KE"/>
        </w:rPr>
      </w:r>
      <w:r>
        <w:rPr>
          <w:lang w:val="sw_KE" w:bidi="sw_KE"/>
        </w:rPr>
        <w:t>Wakati Paulo anaelezea jinsi neema, imani, na upendo wa Yesu ulimwagwa na kufurika, anatumia picha ya jinsi kitu kinamwagika pande za chombo. Fikiria kikombe ambacho mtu anamwaga maji mengi sana kiasi kwamba maji yanamwagika kila mahali. Hivi ndivyo Paulo anaelezea neema, imani, na upendo wa Yesu. Paulo alipata neema ya Yesu, aliamini au alikuwa na imani kwa Yesu zaidi, na aliupata upendo wa Yesu.</w:t>
      </w:r>
    </w:p>
    <w:p>
      <w:pPr/>
      <w:r>
        <w:rPr>
          <w:lang w:val="sw_KE" w:bidi="sw_KE"/>
        </w:rPr>
      </w:r>
      <w:r>
        <w:rPr>
          <w:lang w:val="sw_KE" w:bidi="sw_KE"/>
        </w:rPr>
        <w:t>Sitisha hapa na mjadili kama kikundi: Unazungumza vipi wakati mtu ni mkarimu haswa kwako hata wakati hustahili fadhili hiyo? Utazungumza vipi kuhusu jinsi Yesu anavyonyesha neema na upendo kwa Paulo kama maji yanavyofurika chombo? Sitisha sauti hii hapa.</w:t>
      </w:r>
    </w:p>
    <w:p>
      <w:pPr/>
      <w:r>
        <w:rPr>
          <w:lang w:val="sw_KE" w:bidi="sw_KE"/>
        </w:rPr>
      </w:r>
      <w:r>
        <w:rPr>
          <w:lang w:val="sw_KE" w:bidi="sw_KE"/>
        </w:rPr>
        <w:t>Paulo anatumia usemi "Msemo ni wa kuaminika na unastahili kukubalika kikamilifu" ili kuanzisha taarifa za muhimu kuhusu kusudi la Kristo. Usemi huu unaonyesha kwamba kile kinachofuata ni ukweli muhimu kwa imani ya Kikristo.</w:t>
      </w:r>
    </w:p>
    <w:p>
      <w:pPr/>
      <w:r>
        <w:rPr>
          <w:lang w:val="sw_KE" w:bidi="sw_KE"/>
        </w:rPr>
      </w:r>
      <w:r>
        <w:rPr>
          <w:lang w:val="sw_KE" w:bidi="sw_KE"/>
        </w:rPr>
        <w:t>Sitisha hapa na mjadili kama kikundi: Utatambulisha vipi kauli ya muhimu kwamba Kristo Yesu alikuja kutuokoa wenye dhambi? Sitisha sauti hii hapa.</w:t>
      </w:r>
    </w:p>
    <w:p>
      <w:pPr/>
      <w:r>
        <w:rPr>
          <w:lang w:val="sw_KE" w:bidi="sw_KE"/>
        </w:rPr>
      </w:r>
      <w:r>
        <w:rPr>
          <w:lang w:val="sw_KE" w:bidi="sw_KE"/>
        </w:rPr>
        <w:t>Paulo anajiita "kiongozi" wa wenye dhambi. Wakati Paulo anajiita "kiongozi wa wenye dhambi," anamaanisha mambo mawili muhimu. Kwanza, Paulo anarejelea jinsi dhambi zake zilikuwa za kutisha. Paulo alikuwa ameshambulia Wakristo na kufanya kazi ya kuharibu kanisa. Hizi zilikuwa ni dhambi kubwa dhidi ya Mungu na watu wake. Paulo anatumia "kiongozi" ili kuonyesha jinsi dhambi hizi zilikuwa nzito.</w:t>
      </w:r>
    </w:p>
    <w:p>
      <w:pPr/>
      <w:r>
        <w:rPr>
          <w:lang w:val="sw_KE" w:bidi="sw_KE"/>
        </w:rPr>
      </w:r>
      <w:r>
        <w:rPr>
          <w:lang w:val="sw_KE" w:bidi="sw_KE"/>
        </w:rPr>
        <w:t>Pili, Paulo anasema hivyo ili kujifanya mfano. Paulo anataka kuonyesha kwamba ikiwa Yesu ameweza kumwokoa adui mbaya zaidi wa kanisa, anaweza kumwokoa mtu yeyote. Paulo anakuwa kielelezo au mfano. Wakati watu wengine wanatazama hadithi ya Paulo, wanaweza kuona jinsi ambavyo Yesu ni mvumilivu na mwenye rehema.</w:t>
      </w:r>
    </w:p>
    <w:p>
      <w:pPr/>
      <w:r>
        <w:rPr>
          <w:lang w:val="sw_KE" w:bidi="sw_KE"/>
        </w:rPr>
      </w:r>
      <w:r>
        <w:rPr>
          <w:lang w:val="sw_KE" w:bidi="sw_KE"/>
        </w:rPr>
        <w:t>Paulo hamaanishi kwamba anatenda dhambi zaidi kuliko mtu mwingine yeyote duniani. Badala yake, Paulo anatoa hoja kuhusu nguvu ya Yesu ya kuokoa. Paulo alikuwa adui mkubwa wa Wakristo, lakini sasa ni mmoja wa walimu wao wakubwa. Mabadiliko haya makubwa yanaonyesha jinsi Yesu anaweza kumbadilisha mtu kabisa.</w:t>
      </w:r>
    </w:p>
    <w:p>
      <w:pPr/>
      <w:r>
        <w:rPr>
          <w:lang w:val="sw_KE" w:bidi="sw_KE"/>
        </w:rPr>
      </w:r>
      <w:r>
        <w:rPr>
          <w:lang w:val="sw_KE" w:bidi="sw_KE"/>
        </w:rPr>
        <w:t>Paulo anasimulia hadithi yake kwa sababu muhimu. Walimu wengine walisema watu walihitaji kufuata sheria kali ili Mungu awaokoe. Lakini hadithi ya Paulo inaonyesha kitu tofauti. Hadithi ya Paulo inaonyesha kwamba Mungu anaokoa watu wakati watu hao wanamwamini Yesu, si tu wakati wanafuata sheria. Ikiwa Yesu ameweza kumwokoa Paulo, ambaye alikuwa amefanya mambo ya kutisha, anaweza kumwokoa mtu yeyote ambaye anaamini.</w:t>
      </w:r>
    </w:p>
    <w:p>
      <w:pPr/>
      <w:r>
        <w:rPr>
          <w:lang w:val="sw_KE" w:bidi="sw_KE"/>
        </w:rPr>
      </w:r>
      <w:r>
        <w:rPr>
          <w:lang w:val="sw_KE" w:bidi="sw_KE"/>
        </w:rPr>
        <w:t>Sitisha hapa na mjadili swali hili kama kikundi: Watu katika utamaduni wako wanaonyesha vipi kwamba ni wanyenyekevu, haswa wakati Mungu au mtu amewapa nafasi muhimu? Utazungumza vipi kuhusu jinsi Paulo anajiita "kiongozi wa wenye dhambi"? Sitisha sauti hii hapa.</w:t>
      </w:r>
    </w:p>
    <w:p>
      <w:pPr/>
      <w:r>
        <w:rPr>
          <w:lang w:val="sw_KE" w:bidi="sw_KE"/>
        </w:rPr>
      </w:r>
      <w:r>
        <w:rPr>
          <w:lang w:val="sw_KE" w:bidi="sw_KE"/>
        </w:rPr>
        <w:t>Baada ya kushiriki hadithi yake mwenyewe, Paulo sasa anamgeukia Timotheo kwa sauti binafsi. Paulo hata anamwita Timotheo "mwanangu" ili kuonyesha uhusiano wa karibu kati ya Paulo na Timotheo. Paulo anarudi kwenye kazi aliyompa Timotheo mwanzoni mwa barua. Mapema, Paulo alikuwa amemwambia Timotheo kusitisha walimu wa uongo katika Efeso. Sasa, Paulo anamkumbusha Timotheo kazi hii muhimu.</w:t>
      </w:r>
    </w:p>
    <w:p>
      <w:pPr/>
      <w:r>
        <w:rPr>
          <w:lang w:val="sw_KE" w:bidi="sw_KE"/>
        </w:rPr>
      </w:r>
      <w:r>
        <w:rPr>
          <w:lang w:val="sw_KE" w:bidi="sw_KE"/>
        </w:rPr>
        <w:t>Paulo anaunganisha amri hii na unabii maalum ambao watu waliutoa kumhusu Timotheo katika siku za nyuma. Unabii ulionyesha kwamba Mungu alimchagua Timotheo kwa kazi hii.</w:t>
      </w:r>
    </w:p>
    <w:p>
      <w:pPr/>
      <w:r>
        <w:rPr>
          <w:lang w:val="sw_KE" w:bidi="sw_KE"/>
        </w:rPr>
      </w:r>
      <w:r>
        <w:rPr>
          <w:lang w:val="sw_KE" w:bidi="sw_KE"/>
        </w:rPr>
        <w:t>Paulo anamwambia Timotheo "pigana vita vizuri." Hii ni picha ya Timotheo kama askari katika vita. Vita si ya silaha halisi. Badala yake, Timotheo anapaswa kupigana ili kulinda ujumbe wa kweli kuhusu Yesu kutoka kwa walimu wa uongo. Paulo anataka Timotheo akumbuke unabii huo. Unabii utampa Timotheo ujasiri na nguvu ya kufanya kazi hii ngumu.</w:t>
      </w:r>
    </w:p>
    <w:p>
      <w:pPr/>
      <w:r>
        <w:rPr>
          <w:lang w:val="sw_KE" w:bidi="sw_KE"/>
        </w:rPr>
      </w:r>
      <w:r>
        <w:rPr>
          <w:lang w:val="sw_KE" w:bidi="sw_KE"/>
        </w:rPr>
        <w:t>Kwa kuanza na kumaliza na maelekezo kwa Timotheo, Paulo anaonyesha jinsi kazi ya Timotheo ni muhimu. Hadithi ya Paulo mwenyewe ya jinsi alivyobadilika kutoka kuwa adui hadi kuwa mwalimu inasaidia kumwonyesha Timotheo kwanini ni muhimu sana kuwasitisha walimu wa uongo.</w:t>
      </w:r>
    </w:p>
    <w:p>
      <w:pPr/>
      <w:r>
        <w:rPr>
          <w:lang w:val="sw_KE" w:bidi="sw_KE"/>
        </w:rPr>
      </w:r>
      <w:r>
        <w:rPr>
          <w:lang w:val="sw_KE" w:bidi="sw_KE"/>
        </w:rPr>
        <w:t>Simulizi inamalizika wakati Paulo anataja wanaume wawili, Himenayo na Aleksanda, ambao "walizama katika imani yao." Wakati Paulo anasema wanaume hawa "walizama katika imani yao," anamaanisha wameharibu kabisa safari yao ya kiroho. Kama meli ambayo inaanguka kwenye miamba na kupasuka, wanaume hawa waliharibu imani yao wakati walipo kataa ukweli na kufundisha mawazo ya uongo. Wanaume hawa walikuwa viongozi muhimu katika kanisa la Efeso. Wanaume wote wawili walikengeuka kutoka kwa kile Paulo alikuwa amewafundisha na badala yake kuanza kufundisha mawazo ya uongo.</w:t>
      </w:r>
    </w:p>
    <w:p>
      <w:pPr/>
      <w:r>
        <w:rPr>
          <w:lang w:val="sw_KE" w:bidi="sw_KE"/>
        </w:rPr>
      </w:r>
      <w:r>
        <w:rPr>
          <w:lang w:val="sw_KE" w:bidi="sw_KE"/>
        </w:rPr>
        <w:t>Paulo alichukua hatua kali dhidi ya wanaume hawa. Paulo aliwafukuza watu hawa kutoka katika jumuiya ya kanisa. Paulo anaelezea kama "kuwa kabidhi kwa Shetani." Hii ina maana wanaume hao walikuwa nnje ya ulinzi wa kanisa. Hii ilikuwa fundisho kubwa la nidhamu ya kanisa.</w:t>
      </w:r>
    </w:p>
    <w:p>
      <w:pPr/>
      <w:r>
        <w:rPr>
          <w:lang w:val="sw_KE" w:bidi="sw_KE"/>
        </w:rPr>
      </w:r>
      <w:r>
        <w:rPr>
          <w:lang w:val="sw_KE" w:bidi="sw_KE"/>
        </w:rPr>
        <w:t>Lakini lengo la Paulo halikuwa tu kuwaadhibu wanaume. Paulo alitaka wanaume hawa kujifunza kutokana na makosa yao na kusitisha kuzungumza dhidi ya ukweli wa Mungu. Kama vile Paulo mwenyewe alikuwa amesema dhidi ya Mungu, lakini Mungu alimwonyesha rehema, anatumaini wanaume hawa pia watabadilika.</w:t>
      </w:r>
    </w:p>
    <w:p>
      <w:pPr/>
      <w:r>
        <w:rPr>
          <w:lang w:val="sw_KE" w:bidi="sw_KE"/>
        </w:rPr>
      </w:r>
      <w:r>
        <w:rPr>
          <w:lang w:val="sw_KE" w:bidi="sw_KE"/>
        </w:rPr>
        <w:t>Sitisha hapa na mjadili swali hili kama kikundi: Simulia hadithi kuhusu mtu unayemjua ambaye mara moja alifuata imani au maadili thabiti lakini baadaye akageuka kutoka kwenye imani hizo kabisa. Zingatia kwa umakini maneno na misemo ambayo watu katika jamii yako wanatumia ili kuelezea wakati mtu anaacha imani yake. Ni picha gani au lugha maalum watu wanatumia ili kuelezea kile kilichotokea? Sitisha sauti hii hapa.</w:t>
      </w:r>
    </w:p>
    <w:p>
      <w:pPr/>
      <w:r>
        <w:rPr>
          <w:lang w:val="sw_KE" w:bidi="sw_KE"/>
        </w:rPr>
      </w:r>
      <w:r>
        <w:rPr>
          <w:lang w:val="sw_KE" w:bidi="sw_KE"/>
        </w:rPr>
        <w:t>Sasa kikundi kinapaswa kuonyesha ubao wa hadithi, kuchora au kutumia vitu ili kuonyesha simulizi na matukio yake. Unapofanya hivyo, unaweza kutaka kuwa na michoro au vitu ili kuwakilisha jinsi Paulo alibadilika kabisa, jinsi Timotheo alipokea barua, na jinsi watu waliondoa walimu wawili wa uongo kutoka katika jamii ya kanisa. Unaweza kuonyesha jinsi Paulo anabadilika kutoka kuwa adui hadi mwalimu. Kisha unaweza kuonyesha jinsi watu wanaweka mikono kwa Timotheo na kumteua Timotheo kuongoza. Onyesha Timotheo anapoenda kwenye kikundi cha vitu au watu ambao wanawakilisha kanisa katika Efeso. Wakati unazungumza kuhusu Himenayo na Aleksanda, unaweza kusonga vitu vyao nje ya kikundi cha vitu au watu ambao wanawakilisha kanisa. Vitu hivi vinaweza kusaidia kuonyesha jinsi hadithi binafsi ya Paulo inaungana na maelekezo yake kwa Timotheo na kanisa.</w:t>
      </w:r>
      <w:r>
        <w:rPr>
          <w:lang w:val="sw_KE" w:bidi="sw_KE"/>
        </w:rPr>
      </w:r>
    </w:p>
    <w:p>
      <w:pPr>
        <w:pStyle w:val="Heading3"/>
      </w:pPr>
      <w:r>
        <w:rPr>
          <w:lang w:val="sw_KE" w:bidi="sw_KE"/>
        </w:rPr>
        <w:t>Kudhihirisha Maandiko</w:t>
      </w:r>
    </w:p>
    <w:p>
      <w:pPr/>
      <w:r>
        <w:rPr>
          <w:lang w:val="sw_KE" w:bidi="sw_KE"/>
        </w:rPr>
      </w:r>
      <w:r>
        <w:rPr>
          <w:lang w:val="sw_KE" w:bidi="sw_KE"/>
        </w:rPr>
        <w:t>Sikilizeni toleo la sauti la 1 Timotheo 1:12–20 katika tafsiri rahisi kueleweka.</w:t>
      </w:r>
    </w:p>
    <w:p>
      <w:pPr/>
      <w:r>
        <w:rPr>
          <w:lang w:val="sw_KE" w:bidi="sw_KE"/>
        </w:rPr>
      </w:r>
      <w:r>
        <w:rPr>
          <w:lang w:val="sw_KE" w:bidi="sw_KE"/>
        </w:rPr>
        <w:t>Sitisha sauti hii hapa.</w:t>
      </w:r>
    </w:p>
    <w:p>
      <w:pPr/>
      <w:r>
        <w:rPr>
          <w:lang w:val="sw_KE" w:bidi="sw_KE"/>
        </w:rPr>
      </w:r>
      <w:r>
        <w:rPr>
          <w:lang w:val="sw_KE" w:bidi="sw_KE"/>
        </w:rPr>
        <w:t>Katika hatua hii, kikundi kitaigiza simulizi.</w:t>
      </w:r>
    </w:p>
    <w:p>
      <w:pPr/>
      <w:r>
        <w:rPr>
          <w:lang w:val="sw_KE" w:bidi="sw_KE"/>
        </w:rPr>
      </w:r>
      <w:r>
        <w:rPr>
          <w:lang w:val="sw_KE" w:bidi="sw_KE"/>
        </w:rPr>
        <w:t>Simulizi hili ina sehemu 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Kristo Yesu Bwana wetu</w:t>
      </w:r>
    </w:p>
    <w:p>
      <w:pPr>
        <w:pStyle w:val="ListBullet"/>
        <w:spacing w:line="240" w:lineRule="auto"/>
        <w:ind w:left="720"/>
      </w:pPr>
      <w:r>
        <w:rPr>
          <w:lang w:val="sw_KE" w:bidi="sw_KE"/>
        </w:rPr>
      </w:r>
      <w:r>
        <w:rPr>
          <w:lang w:val="sw_KE" w:bidi="sw_KE"/>
        </w:rPr>
        <w:t>Kutokufa, asiyeonekana, na Mungu pekee</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Himenayo</w:t>
      </w:r>
    </w:p>
    <w:p>
      <w:pPr>
        <w:pStyle w:val="ListBullet"/>
        <w:spacing w:line="240" w:lineRule="auto"/>
        <w:ind w:left="720"/>
      </w:pPr>
      <w:r>
        <w:rPr>
          <w:lang w:val="sw_KE" w:bidi="sw_KE"/>
        </w:rPr>
      </w:r>
      <w:r>
        <w:rPr>
          <w:lang w:val="sw_KE" w:bidi="sw_KE"/>
        </w:rPr>
        <w:t>Aleksanda</w:t>
      </w:r>
    </w:p>
    <w:p>
      <w:pPr/>
      <w:r>
        <w:rPr>
          <w:lang w:val="sw_KE" w:bidi="sw_KE"/>
        </w:rPr>
      </w:r>
      <w:r>
        <w:rPr>
          <w:lang w:val="sw_KE" w:bidi="sw_KE"/>
        </w:rPr>
        <w:t>Kama kikundi, igizeni simulizi hili mara mbili. Mnapaswa kuigiza simulizi hii kwa lugha yenu ya asili.</w:t>
      </w:r>
    </w:p>
    <w:p>
      <w:pPr/>
      <w:r>
        <w:rPr>
          <w:lang w:val="sw_KE" w:bidi="sw_KE"/>
        </w:rPr>
      </w:r>
      <w:r>
        <w:rPr>
          <w:lang w:val="sw_KE" w:bidi="sw_KE"/>
        </w:rPr>
        <w:t>Kwanza, igizeni simulizi hii bila kusitisha. Kueni makini kwenye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Paulo anaanza wakati anamshukuru Kristo Yesu kwa kumpa Paulo nguvu, anamwona Paulo mwaminifu, na kumteua kwaajili ya huduma.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Paulo anaelezea maisha yake ya zamani kama kufuru, mtesa, na mtu wa vurugu. Paulo anaelezea kwamba alipokea rehema kwa sababu alitenda kwa ujinga na kutoamini.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anasisitiza neema ya Mungu ifurikayo, na imani na upendo katika Kristo Yesu. Paulo anasema msemo wa kuaminika kuhusu jinsi Kristo alivyokuja kuokoa wenye dhambi, ambao Paulo anajiona mbaya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anaeleza kwamba sababu ya Paulo kupokea rehema ilikuwa ili Kristo Yesu aweze kuonyesha uvumilivu wake mkubwa kama mfano kwa wengine ambao wangemwamini Kristo kwa maisha ya milele. Kisha Paulo anatoa sifa kwa Mfalme wa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Paulo anazungumza na Timotheo na kumkumbusha unabii ambao watu waliwahi kutenda kuhusu Timotheo. Paulo anamhimizia Timotheo kushikilia imani na dhamiri nzuri.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Hatimaye, Paulo anawataja Himenayo na Aleksanda, ambao walikataa imani na dhamiri njema ili imani yao iliharibiwa kama meli. Paulo anasema kwamba amewakabidhi wanaume hawa kwa Shetani ili kuwafundisha kutokukufuru.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Sikilizeni toleo la sauti la 1 Timotheo 1:12–20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anamshukuru </w:t>
      </w:r>
      <w:r>
        <w:rPr>
          <w:b/>
          <w:lang w:val="sw_KE" w:bidi="sw_KE"/>
        </w:rPr>
        <w:t>Kristo</w:t>
      </w:r>
      <w:r>
        <w:rPr>
          <w:lang w:val="sw_KE" w:bidi="sw_KE"/>
        </w:rPr>
        <w:t xml:space="preserve"> Yesu Bwana wake. Kristo ni cheo ambacho kinamaanisha "aliyechaguliwa" au "mpakwa mafuta." Wakati Paulo anasema "Kristo Yesu," Paulo anamaanisha Yesu ni mwokozi aliyeahidiwa Mungu alikuwa amepanga kutuma. Kichwa hiki kinaonyesha Yesu ni yule ambaye Mungu alimchagua kuokoa watu kutoka kwa dhambi zao. Tafuta </w:t>
      </w:r>
      <w:r>
        <w:rPr>
          <w:lang w:val="sw_KE" w:bidi="sw_KE"/>
        </w:rPr>
        <w:t>Kristo</w:t>
      </w:r>
      <w:r>
        <w:rPr>
          <w:lang w:val="sw_KE" w:bidi="sw_KE"/>
        </w:rPr>
        <w:t xml:space="preserve"> katika Faharasa Kuu kwa maelezo zaidi, na utumie neno lile kwa Kristo ambalo umetumia katika simulizi za awali.</w:t>
      </w:r>
    </w:p>
    <w:p>
      <w:pPr/>
      <w:r>
        <w:rPr>
          <w:lang w:val="sw_KE" w:bidi="sw_KE"/>
        </w:rPr>
      </w:r>
      <w:r>
        <w:rPr>
          <w:lang w:val="sw_KE" w:bidi="sw_KE"/>
        </w:rPr>
        <w:t xml:space="preserve">Kichwa cha </w:t>
      </w:r>
      <w:r>
        <w:rPr>
          <w:b/>
          <w:lang w:val="sw_KE" w:bidi="sw_KE"/>
        </w:rPr>
        <w:t>Bwana</w:t>
      </w:r>
      <w:r>
        <w:rPr>
          <w:lang w:val="sw_KE" w:bidi="sw_KE"/>
        </w:rPr>
        <w:t xml:space="preserve"> kinaonyesha Yesu ana mamlaka kamili. Wakati Paulo anamwita Yesu Bwana, Paulo anamaanisha Yesu ni Mungu na anatawala juu ya kila kitu. Hii ni yenye nguvu hasa kwa sababu Paulo mara moja alikanusha kwamba Yesu alikuwa Bwana. Sasa Paulo anamkubali Yesu kwa furaha kama bwana na mtawala wa Paulo. Kutafsiri Bwana kwa njia ile ile uliyo nayo katika simulizi za awali, na uangalie </w:t>
      </w:r>
      <w:r>
        <w:rPr>
          <w:lang w:val="sw_KE" w:bidi="sw_KE"/>
        </w:rPr>
        <w:t>Bwana</w:t>
      </w:r>
      <w:r>
        <w:rPr>
          <w:lang w:val="sw_KE" w:bidi="sw_KE"/>
        </w:rPr>
        <w:t xml:space="preserve"> katika Faharasa Kuu kwa maelezo zaidi.</w:t>
      </w:r>
    </w:p>
    <w:p>
      <w:pPr/>
      <w:r>
        <w:rPr>
          <w:lang w:val="sw_KE" w:bidi="sw_KE"/>
        </w:rPr>
      </w:r>
      <w:r>
        <w:rPr>
          <w:lang w:val="sw_KE" w:bidi="sw_KE"/>
        </w:rPr>
        <w:t xml:space="preserve">Paulo anaelezea jinsi alikuwa </w:t>
      </w:r>
      <w:r>
        <w:rPr>
          <w:b/>
          <w:lang w:val="sw_KE" w:bidi="sw_KE"/>
        </w:rPr>
        <w:t>mkufuru</w:t>
      </w:r>
      <w:r>
        <w:rPr>
          <w:lang w:val="sw_KE" w:bidi="sw_KE"/>
        </w:rPr>
        <w:t xml:space="preserve">, </w:t>
      </w:r>
      <w:r>
        <w:rPr>
          <w:b/>
          <w:lang w:val="sw_KE" w:bidi="sw_KE"/>
        </w:rPr>
        <w:t>mtesaji</w:t>
      </w:r>
      <w:r>
        <w:rPr>
          <w:lang w:val="sw_KE" w:bidi="sw_KE"/>
        </w:rPr>
        <w:t xml:space="preserve">, na </w:t>
      </w:r>
      <w:r>
        <w:rPr>
          <w:b/>
          <w:lang w:val="sw_KE" w:bidi="sw_KE"/>
        </w:rPr>
        <w:t>mpinzani mjeuri</w:t>
      </w:r>
      <w:r>
        <w:rPr>
          <w:lang w:val="sw_KE" w:bidi="sw_KE"/>
        </w:rPr>
        <w:t>. Maneno haya yanaelezea matendo ya Paulo dhidi ya Kristo na kanisa kabla ya uongofu wa Paulo. Mkufuru anarejelea mtu ambaye anazungumza dhidi ya au anamtukana Mungu. Mtesaji ni mtu ambaye anawaumiza au kushambulia wengine kwa sababu ya imani zao. Mpinzani mjeuri anaelezea mtu ambaye anapinga vikali kitu kwa njia ya isiyo ya heshima au ya kiburi.</w:t>
      </w:r>
    </w:p>
    <w:p>
      <w:pPr/>
      <w:r>
        <w:rPr>
          <w:lang w:val="sw_KE" w:bidi="sw_KE"/>
        </w:rPr>
      </w:r>
      <w:r>
        <w:rPr>
          <w:lang w:val="sw_KE" w:bidi="sw_KE"/>
        </w:rPr>
        <w:t xml:space="preserve">Sitisha hapa na mjadili kama kikundi ni maneno au misemo gani mtakayotumia kwa </w:t>
      </w:r>
      <w:r>
        <w:rPr>
          <w:b/>
          <w:lang w:val="sw_KE" w:bidi="sw_KE"/>
        </w:rPr>
        <w:t>mpizani mjeuri</w:t>
      </w:r>
      <w:r>
        <w:rPr>
          <w:lang w:val="sw_KE" w:bidi="sw_KE"/>
        </w:rPr>
        <w:t xml:space="preserve">, </w:t>
      </w:r>
      <w:r>
        <w:rPr>
          <w:b/>
          <w:lang w:val="sw_KE" w:bidi="sw_KE"/>
        </w:rPr>
        <w:t>mkufuru</w:t>
      </w:r>
      <w:r>
        <w:rPr>
          <w:lang w:val="sw_KE" w:bidi="sw_KE"/>
        </w:rPr>
        <w:t xml:space="preserve"> na </w:t>
      </w:r>
      <w:r>
        <w:rPr>
          <w:b/>
          <w:lang w:val="sw_KE" w:bidi="sw_KE"/>
        </w:rPr>
        <w:t>mtesaji</w:t>
      </w:r>
      <w:r>
        <w:rPr>
          <w:lang w:val="sw_KE" w:bidi="sw_KE"/>
        </w:rPr>
        <w:t xml:space="preserve">. Tazama neno </w:t>
      </w:r>
      <w:r>
        <w:rPr>
          <w:lang w:val="sw_KE" w:bidi="sw_KE"/>
        </w:rPr>
        <w:t>mkufuru</w:t>
      </w:r>
      <w:r>
        <w:rPr>
          <w:lang w:val="sw_KE" w:bidi="sw_KE"/>
        </w:rPr>
        <w:t xml:space="preserve"> na </w:t>
      </w:r>
      <w:r>
        <w:rPr>
          <w:lang w:val="sw_KE" w:bidi="sw_KE"/>
        </w:rPr>
        <w:t>mtesaji</w:t>
      </w:r>
      <w:r>
        <w:rPr>
          <w:lang w:val="sw_KE" w:bidi="sw_KE"/>
        </w:rPr>
        <w:t xml:space="preserve"> kwenye Faharasa Kuu kwa maelezo zaidi. Sitisha sauti hii hapa.</w:t>
      </w:r>
    </w:p>
    <w:p>
      <w:pPr/>
      <w:r>
        <w:rPr>
          <w:lang w:val="sw_KE" w:bidi="sw_KE"/>
        </w:rPr>
      </w:r>
      <w:r>
        <w:rPr>
          <w:lang w:val="sw_KE" w:bidi="sw_KE"/>
        </w:rPr>
        <w:t xml:space="preserve">Paulo anataja jinsi Paulo alipokea </w:t>
      </w:r>
      <w:r>
        <w:rPr>
          <w:b/>
          <w:lang w:val="sw_KE" w:bidi="sw_KE"/>
        </w:rPr>
        <w:t>rehema</w:t>
      </w:r>
      <w:r>
        <w:rPr>
          <w:lang w:val="sw_KE" w:bidi="sw_KE"/>
        </w:rPr>
        <w:t xml:space="preserve"> kutoka kwa Mungu. Rehema ni wakati mtu ambaye ana nguvu ya kuadhibu anachagua kutofanya hivyo, na badala yake anaonyesha fadhili. Tumia neno lile lile la kuomba ulilotumia katika vifungu vilivyopita. Tafuta neno </w:t>
      </w:r>
      <w:r>
        <w:rPr>
          <w:lang w:val="sw_KE" w:bidi="sw_KE"/>
        </w:rPr>
        <w:t>rehema</w:t>
      </w:r>
      <w:r>
        <w:rPr>
          <w:lang w:val="sw_KE" w:bidi="sw_KE"/>
        </w:rPr>
        <w:t xml:space="preserve"> kwenye Faharasa Kuu kwa maelezo zaidi.</w:t>
      </w:r>
    </w:p>
    <w:p>
      <w:pPr/>
      <w:r>
        <w:rPr>
          <w:lang w:val="sw_KE" w:bidi="sw_KE"/>
        </w:rPr>
      </w:r>
      <w:r>
        <w:rPr>
          <w:lang w:val="sw_KE" w:bidi="sw_KE"/>
        </w:rPr>
        <w:t xml:space="preserve">Paulo anasema, "neema ya Bwana </w:t>
      </w:r>
      <w:r>
        <w:rPr>
          <w:b/>
          <w:lang w:val="sw_KE" w:bidi="sw_KE"/>
        </w:rPr>
        <w:t>wetu</w:t>
      </w:r>
      <w:r>
        <w:rPr>
          <w:lang w:val="sw_KE" w:bidi="sw_KE"/>
        </w:rPr>
        <w:t xml:space="preserve"> </w:t>
      </w:r>
      <w:r>
        <w:rPr>
          <w:b/>
          <w:lang w:val="sw_KE" w:bidi="sw_KE"/>
        </w:rPr>
        <w:t>ilifurika</w:t>
      </w:r>
      <w:r>
        <w:rPr>
          <w:lang w:val="sw_KE" w:bidi="sw_KE"/>
        </w:rPr>
        <w:t xml:space="preserve"> kwa ajili yangu." Neema inarejelea fadhili au neema ya Mungu isiyostahiliwa. Tumia neno sawa kwa pepo kama vile umetumia katika vifungu vya awali.</w:t>
      </w:r>
    </w:p>
    <w:p>
      <w:pPr/>
      <w:r>
        <w:rPr>
          <w:lang w:val="sw_KE" w:bidi="sw_KE"/>
        </w:rPr>
      </w:r>
      <w:r>
        <w:rPr>
          <w:lang w:val="sw_KE" w:bidi="sw_KE"/>
        </w:rPr>
        <w:t xml:space="preserve">Tafuta neno neema kwenye </w:t>
      </w:r>
      <w:r>
        <w:rPr>
          <w:lang w:val="sw_KE" w:bidi="sw_KE"/>
        </w:rPr>
        <w:t>kamusi</w:t>
      </w:r>
      <w:r>
        <w:rPr>
          <w:lang w:val="sw_KE" w:bidi="sw_KE"/>
        </w:rPr>
        <w:t xml:space="preserve"> kwa Faharasa Kuu kwa maelezo zaidi.</w:t>
      </w:r>
    </w:p>
    <w:p>
      <w:pPr/>
      <w:r>
        <w:rPr>
          <w:lang w:val="sw_KE" w:bidi="sw_KE"/>
        </w:rPr>
      </w:r>
      <w:r>
        <w:rPr>
          <w:lang w:val="sw_KE" w:bidi="sw_KE"/>
        </w:rPr>
        <w:t xml:space="preserve">Paulo pia anasema kwamba Yesu alimwaga </w:t>
      </w:r>
      <w:r>
        <w:rPr>
          <w:b/>
          <w:lang w:val="sw_KE" w:bidi="sw_KE"/>
        </w:rPr>
        <w:t>imani</w:t>
      </w:r>
      <w:r>
        <w:rPr>
          <w:lang w:val="sw_KE" w:bidi="sw_KE"/>
        </w:rPr>
        <w:t xml:space="preserve"> na </w:t>
      </w:r>
      <w:r>
        <w:rPr>
          <w:b/>
          <w:lang w:val="sw_KE" w:bidi="sw_KE"/>
        </w:rPr>
        <w:t>upendo</w:t>
      </w:r>
      <w:r>
        <w:rPr>
          <w:lang w:val="sw_KE" w:bidi="sw_KE"/>
        </w:rPr>
        <w:t xml:space="preserve"> wake juu ya Paulo. Mtu ana imani wakati anamwamini au kumwamini Yesu. Paulo anaona upendo huu kama zawadi kutoka kwa Mungu na uthibitisho kwamba neema ya Mungu imebadilisha Paulo. Si hisia za joto tu, lakini mabadiliko kamili ya jinsi anavyo husiana na wengine. Paulo aliondoka kwenye kusababisha madhara kwa kuonyesha upendo wa Kristo. Tumia maneno sawa kwa imani na upendo kama vile ulivyo tumia katika vifungu vya awali, na uangalie </w:t>
      </w:r>
      <w:r>
        <w:rPr>
          <w:lang w:val="sw_KE" w:bidi="sw_KE"/>
        </w:rPr>
        <w:t>imani</w:t>
      </w:r>
      <w:r>
        <w:rPr>
          <w:lang w:val="sw_KE" w:bidi="sw_KE"/>
        </w:rPr>
        <w:t xml:space="preserve"> katika Faharasa Kuu kwa maelezo zaidi.</w:t>
      </w:r>
    </w:p>
    <w:p>
      <w:pPr/>
      <w:r>
        <w:rPr>
          <w:lang w:val="sw_KE" w:bidi="sw_KE"/>
        </w:rPr>
      </w:r>
      <w:r>
        <w:rPr>
          <w:lang w:val="sw_KE" w:bidi="sw_KE"/>
        </w:rPr>
        <w:t xml:space="preserve">Paulo anaelezea jinsi Kristo Yesu alikuja ulimwenguni ili kuokoa wenye dhambi. Dhana ya </w:t>
      </w:r>
      <w:r>
        <w:rPr>
          <w:b/>
          <w:lang w:val="sw_KE" w:bidi="sw_KE"/>
        </w:rPr>
        <w:t>kuokoa</w:t>
      </w:r>
      <w:r>
        <w:rPr>
          <w:lang w:val="sw_KE" w:bidi="sw_KE"/>
        </w:rPr>
        <w:t xml:space="preserve"> katika muktadha huu inarejelea kuokoa kutoka kwa dhambi na matokeo yake. Tumia neno lile kumaanisha tumaini kama muliyvolitumia katika simulzi za awali, na rejelea neno </w:t>
      </w:r>
      <w:r>
        <w:rPr>
          <w:lang w:val="sw_KE" w:bidi="sw_KE"/>
        </w:rPr>
        <w:t>dhambi</w:t>
      </w:r>
      <w:r>
        <w:rPr>
          <w:lang w:val="sw_KE" w:bidi="sw_KE"/>
        </w:rPr>
        <w:t xml:space="preserve"> kwenye Farahasa Kuu kwa maelezo zaidi.</w:t>
      </w:r>
    </w:p>
    <w:p>
      <w:pPr/>
      <w:r>
        <w:rPr>
          <w:lang w:val="sw_KE" w:bidi="sw_KE"/>
        </w:rPr>
      </w:r>
      <w:r>
        <w:rPr>
          <w:lang w:val="sw_KE" w:bidi="sw_KE"/>
        </w:rPr>
        <w:t xml:space="preserve">Sitisha hapa na mjadili ni neno au kifungu gani mtakachotumia kwa "kuokoa wenye dhambi." Tazama </w:t>
      </w:r>
      <w:r>
        <w:rPr>
          <w:lang w:val="sw_KE" w:bidi="sw_KE"/>
        </w:rPr>
        <w:t>wokovu</w:t>
      </w:r>
      <w:r>
        <w:rPr>
          <w:lang w:val="sw_KE" w:bidi="sw_KE"/>
        </w:rPr>
        <w:t xml:space="preserve"> na </w:t>
      </w:r>
      <w:r>
        <w:rPr>
          <w:lang w:val="sw_KE" w:bidi="sw_KE"/>
        </w:rPr>
        <w:t>dhambi</w:t>
      </w:r>
      <w:r>
        <w:rPr>
          <w:lang w:val="sw_KE" w:bidi="sw_KE"/>
        </w:rPr>
        <w:t>, ikihitajika, katika Faharasa Kuu kwa maelezo zaidi. Sitisha sauti hii hapa.</w:t>
      </w:r>
    </w:p>
    <w:p>
      <w:pPr/>
      <w:r>
        <w:rPr>
          <w:lang w:val="sw_KE" w:bidi="sw_KE"/>
        </w:rPr>
      </w:r>
      <w:r>
        <w:rPr>
          <w:lang w:val="sw_KE" w:bidi="sw_KE"/>
        </w:rPr>
        <w:t xml:space="preserve">Paulo anasema kwamba yeye ni mfano kwa watu ambao wanataka </w:t>
      </w:r>
      <w:r>
        <w:rPr>
          <w:b/>
          <w:lang w:val="sw_KE" w:bidi="sw_KE"/>
        </w:rPr>
        <w:t>kumwamini</w:t>
      </w:r>
      <w:r>
        <w:rPr>
          <w:lang w:val="sw_KE" w:bidi="sw_KE"/>
        </w:rPr>
        <w:t xml:space="preserve"> Yesu na kuwa na </w:t>
      </w:r>
      <w:r>
        <w:rPr>
          <w:b/>
          <w:lang w:val="sw_KE" w:bidi="sw_KE"/>
        </w:rPr>
        <w:t>uzima wa milele</w:t>
      </w:r>
      <w:r>
        <w:rPr>
          <w:lang w:val="sw_KE" w:bidi="sw_KE"/>
        </w:rPr>
        <w:t>. Wakati watu wanamwamini Yesu, wanaamini kwamba kile Yesu anasema kuhusu yeye mwenyewe ni kweli, na watu hao wanamwamini na kumfuata Yesu. Kisha watu hao wana uzima wa milele, au maisha na Mungu ambayo yanadumu milele.</w:t>
      </w:r>
    </w:p>
    <w:p>
      <w:pPr/>
      <w:r>
        <w:rPr>
          <w:lang w:val="sw_KE" w:bidi="sw_KE"/>
        </w:rPr>
      </w:r>
      <w:r>
        <w:rPr>
          <w:lang w:val="sw_KE" w:bidi="sw_KE"/>
        </w:rPr>
        <w:t xml:space="preserve">Sitisha hapa na mjadili kama kikundi ni maneno au misemo gani mtakayotumia kwa </w:t>
      </w:r>
      <w:r>
        <w:rPr>
          <w:b/>
          <w:lang w:val="sw_KE" w:bidi="sw_KE"/>
        </w:rPr>
        <w:t>amini</w:t>
      </w:r>
      <w:r>
        <w:rPr>
          <w:lang w:val="sw_KE" w:bidi="sw_KE"/>
        </w:rPr>
        <w:t xml:space="preserve"> na kwa </w:t>
      </w:r>
      <w:r>
        <w:rPr>
          <w:b/>
          <w:lang w:val="sw_KE" w:bidi="sw_KE"/>
        </w:rPr>
        <w:t>uzima wa milele</w:t>
      </w:r>
      <w:r>
        <w:rPr>
          <w:lang w:val="sw_KE" w:bidi="sw_KE"/>
        </w:rPr>
        <w:t xml:space="preserve">. Angalia maana ya </w:t>
      </w:r>
      <w:r>
        <w:rPr>
          <w:lang w:val="sw_KE" w:bidi="sw_KE"/>
        </w:rPr>
        <w:t>amini</w:t>
      </w:r>
      <w:r>
        <w:rPr>
          <w:lang w:val="sw_KE" w:bidi="sw_KE"/>
        </w:rPr>
        <w:t xml:space="preserve"> na </w:t>
      </w:r>
      <w:r>
        <w:rPr>
          <w:lang w:val="sw_KE" w:bidi="sw_KE"/>
        </w:rPr>
        <w:t>uzima wa milele</w:t>
      </w:r>
      <w:r>
        <w:rPr>
          <w:lang w:val="sw_KE" w:bidi="sw_KE"/>
        </w:rPr>
        <w:t xml:space="preserve"> katika Faharasa Kuu kwa maelezo zaidi. Ikiwa tayari umetafsiri maneno haya katika kitabu kingine cha Biblia, tumia maneno sawa hapa. Sitisha sauti hii hapa.</w:t>
      </w:r>
    </w:p>
    <w:p>
      <w:pPr/>
      <w:r>
        <w:rPr>
          <w:lang w:val="sw_KE" w:bidi="sw_KE"/>
        </w:rPr>
      </w:r>
      <w:r>
        <w:rPr>
          <w:lang w:val="sw_KE" w:bidi="sw_KE"/>
        </w:rPr>
        <w:t xml:space="preserve">Paulo anamsifu Mungu na kumwita </w:t>
      </w:r>
      <w:r>
        <w:rPr>
          <w:b/>
          <w:lang w:val="sw_KE" w:bidi="sw_KE"/>
        </w:rPr>
        <w:t>mfalme</w:t>
      </w:r>
      <w:r>
        <w:rPr>
          <w:lang w:val="sw_KE" w:bidi="sw_KE"/>
        </w:rPr>
        <w:t xml:space="preserve"> wa milele, au mfalme ambaye anaishi milele. Mfalme ni mtu ambaye anatawala juu ya ufalme, au himaya maalum. Mungu ni mfalme juu ya dunia yote, na uumbaji wote ni ufalme wake.</w:t>
      </w:r>
    </w:p>
    <w:p>
      <w:pPr/>
      <w:r>
        <w:rPr>
          <w:lang w:val="sw_KE" w:bidi="sw_KE"/>
        </w:rPr>
      </w:r>
      <w:r>
        <w:rPr>
          <w:lang w:val="sw_KE" w:bidi="sw_KE"/>
        </w:rPr>
        <w:t xml:space="preserve">Sitisha hapa na mjadili kama kikundi ni neno au usemi upi mtakaotumia kumaanisha </w:t>
      </w:r>
      <w:r>
        <w:rPr>
          <w:b/>
          <w:lang w:val="sw_KE" w:bidi="sw_KE"/>
        </w:rPr>
        <w:t>mfalme</w:t>
      </w:r>
      <w:r>
        <w:rPr>
          <w:lang w:val="sw_KE" w:bidi="sw_KE"/>
        </w:rPr>
        <w:t xml:space="preserve">. Tazama neno </w:t>
      </w:r>
      <w:r>
        <w:rPr>
          <w:lang w:val="sw_KE" w:bidi="sw_KE"/>
        </w:rPr>
        <w:t>mfalme</w:t>
      </w:r>
      <w:r>
        <w:rPr>
          <w:lang w:val="sw_KE" w:bidi="sw_KE"/>
        </w:rPr>
        <w:t xml:space="preserve"> na </w:t>
      </w:r>
      <w:r>
        <w:rPr>
          <w:lang w:val="sw_KE" w:bidi="sw_KE"/>
        </w:rPr>
        <w:t>ufalme wa Mungu</w:t>
      </w:r>
      <w:r>
        <w:rPr>
          <w:lang w:val="sw_KE" w:bidi="sw_KE"/>
        </w:rPr>
        <w:t xml:space="preserve"> kwenye Faharasa Kuu kwa maelezo zaidi. Ikiwa umetafsiri neno hili katika kitabu kingine cha Biblia, tumia neno lile hapa. Sitisha sauti hii hapa.</w:t>
      </w:r>
    </w:p>
    <w:p>
      <w:pPr/>
      <w:r>
        <w:rPr>
          <w:lang w:val="sw_KE" w:bidi="sw_KE"/>
        </w:rPr>
      </w:r>
      <w:r>
        <w:rPr>
          <w:lang w:val="sw_KE" w:bidi="sw_KE"/>
        </w:rPr>
        <w:t xml:space="preserve">Paulo anampa Mungu heshima na </w:t>
      </w:r>
      <w:r>
        <w:rPr>
          <w:b/>
          <w:lang w:val="sw_KE" w:bidi="sw_KE"/>
        </w:rPr>
        <w:t>utukufu</w:t>
      </w:r>
      <w:r>
        <w:rPr>
          <w:lang w:val="sw_KE" w:bidi="sw_KE"/>
        </w:rPr>
        <w:t xml:space="preserve">. Hii ina maana kwamba anamheshimu Mungu na kuvutiwa na Mungu. Tumia neno lile lile kwa hukumu ulilotumia katika simulizi zilizopita. Tafuta neno </w:t>
      </w:r>
      <w:r>
        <w:rPr>
          <w:lang w:val="sw_KE" w:bidi="sw_KE"/>
        </w:rPr>
        <w:t>utukufu</w:t>
      </w:r>
      <w:r>
        <w:rPr>
          <w:lang w:val="sw_KE" w:bidi="sw_KE"/>
        </w:rPr>
        <w:t xml:space="preserve"> katika Faharasa Kuu kwa maelezo zaidi.</w:t>
      </w:r>
    </w:p>
    <w:p>
      <w:pPr/>
      <w:r>
        <w:rPr>
          <w:lang w:val="sw_KE" w:bidi="sw_KE"/>
        </w:rPr>
      </w:r>
      <w:r>
        <w:rPr>
          <w:lang w:val="sw_KE" w:bidi="sw_KE"/>
        </w:rPr>
        <w:t xml:space="preserve">Paulo anataja </w:t>
      </w:r>
      <w:r>
        <w:rPr>
          <w:b/>
          <w:lang w:val="sw_KE" w:bidi="sw_KE"/>
        </w:rPr>
        <w:t>unabii</w:t>
      </w:r>
      <w:r>
        <w:rPr>
          <w:lang w:val="sw_KE" w:bidi="sw_KE"/>
        </w:rPr>
        <w:t xml:space="preserve"> kuhusu Timotheo. Unabii ulikuwa ujumbe maalum kutoka kwa Mungu. Unabii huu kuhusu Timotheo ulikuwa kama muhuri wa Mungu wa idhini. Unabii ulionyesha kila mtu kwamba Mungu alikuwa amemchagua Timotheo kwa kazi hii muhimu katika kanisa.</w:t>
      </w:r>
    </w:p>
    <w:p>
      <w:pPr/>
      <w:r>
        <w:rPr>
          <w:lang w:val="sw_KE" w:bidi="sw_KE"/>
        </w:rPr>
      </w:r>
      <w:r>
        <w:rPr>
          <w:lang w:val="sw_KE" w:bidi="sw_KE"/>
        </w:rPr>
        <w:t xml:space="preserve">Sitisha hapa na mjadili kama kikundi ni neno au usemi upi mtakaotumia kumaanisha </w:t>
      </w:r>
      <w:r>
        <w:rPr>
          <w:b/>
          <w:lang w:val="sw_KE" w:bidi="sw_KE"/>
        </w:rPr>
        <w:t>unabii</w:t>
      </w:r>
      <w:r>
        <w:rPr>
          <w:lang w:val="sw_KE" w:bidi="sw_KE"/>
        </w:rPr>
        <w:t xml:space="preserve">. Tafuta neno </w:t>
      </w:r>
      <w:r>
        <w:rPr>
          <w:lang w:val="sw_KE" w:bidi="sw_KE"/>
        </w:rPr>
        <w:t>unabii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anamhimizia Timotheo kushikilia imani na </w:t>
      </w:r>
      <w:r>
        <w:rPr>
          <w:b/>
          <w:lang w:val="sw_KE" w:bidi="sw_KE"/>
        </w:rPr>
        <w:t>dhamiri nzuri</w:t>
      </w:r>
      <w:r>
        <w:rPr>
          <w:lang w:val="sw_KE" w:bidi="sw_KE"/>
        </w:rPr>
        <w:t xml:space="preserve">. Tumia neno lile lile kwa dhamiri kama ulilotumia katika vifungu vilivyopita. Tazama neno </w:t>
      </w:r>
      <w:r>
        <w:rPr>
          <w:b/>
          <w:lang w:val="sw_KE" w:bidi="sw_KE"/>
        </w:rPr>
        <w:t>dhamiri</w:t>
      </w:r>
      <w:r>
        <w:rPr>
          <w:lang w:val="sw_KE" w:bidi="sw_KE"/>
        </w:rPr>
        <w:t xml:space="preserve"> kwenye Faharasa Kuu kwa maelezo zaidi.</w:t>
      </w:r>
    </w:p>
    <w:p>
      <w:pPr/>
      <w:r>
        <w:rPr>
          <w:lang w:val="sw_KE" w:bidi="sw_KE"/>
        </w:rPr>
      </w:r>
      <w:r>
        <w:rPr>
          <w:b/>
          <w:lang w:val="sw_KE" w:bidi="sw_KE"/>
        </w:rPr>
        <w:t>Shetani</w:t>
      </w:r>
      <w:r>
        <w:rPr>
          <w:lang w:val="sw_KE" w:bidi="sw_KE"/>
        </w:rPr>
        <w:t xml:space="preserve"> ni kiumbe cha kiroho. Shetani ni adui wa Mungu ambaye anafanya kazi dhidi ya watu wa Mungu. Wakati Paulo anazungumzia kuhusu kukabidhi watu kwa Shetani, Paulo anamaanisha kuwaweka watu hao nje ya ulinzi wa kanisa. Hii ilikuwa fundisho kubwa la nidhamu. Lengo lilikuwa kuwasaidia watu hawa kutambua makosa yao na kurudi kwenye ukweli.</w:t>
      </w:r>
    </w:p>
    <w:p>
      <w:pPr/>
      <w:r>
        <w:rPr>
          <w:lang w:val="sw_KE" w:bidi="sw_KE"/>
        </w:rPr>
      </w:r>
      <w:r>
        <w:rPr>
          <w:lang w:val="sw_KE" w:bidi="sw_KE"/>
        </w:rPr>
        <w:t xml:space="preserve">Sitisha hapa na mjadili kama kikundi ni neno au usemi upi mtakaotumia kumaanisha </w:t>
      </w:r>
      <w:r>
        <w:rPr>
          <w:b/>
          <w:lang w:val="sw_KE" w:bidi="sw_KE"/>
        </w:rPr>
        <w:t>Shetani</w:t>
      </w:r>
      <w:r>
        <w:rPr>
          <w:lang w:val="sw_KE" w:bidi="sw_KE"/>
        </w:rPr>
        <w:t xml:space="preserve">. Tafuta neno </w:t>
      </w:r>
      <w:r>
        <w:rPr>
          <w:lang w:val="sw_KE" w:bidi="sw_KE"/>
        </w:rPr>
        <w:t>Shetani</w:t>
      </w:r>
      <w:r>
        <w:rPr>
          <w:lang w:val="sw_KE" w:bidi="sw_KE"/>
        </w:rPr>
        <w:t xml:space="preserve"> katika Faharasa Kuu kwa maelezo zaidi. Ikiwa tayari umetafsiri neno hili katika kitabu kingine cha Biblia, tumia neno lile ulilotumia huko. </w:t>
      </w:r>
      <w:r>
        <w:rPr>
          <w:lang w:val="sw_KE" w:bidi="sw_KE"/>
        </w:rPr>
      </w:r>
    </w:p>
    <w:p>
      <w:pPr>
        <w:pStyle w:val="Heading3"/>
      </w:pPr>
      <w:r>
        <w:rPr>
          <w:lang w:val="sw_KE" w:bidi="sw_KE"/>
        </w:rPr>
        <w:t>Kunena Neno</w:t>
      </w:r>
    </w:p>
    <w:p>
      <w:pPr/>
      <w:r>
        <w:rPr>
          <w:lang w:val="sw_KE" w:bidi="sw_KE"/>
        </w:rPr>
      </w:r>
      <w:r>
        <w:rPr>
          <w:lang w:val="sw_KE" w:bidi="sw_KE"/>
        </w:rPr>
        <w:t>Sikilizeni toleo la sauti la 1 Timotheo 1:12–20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kipindi hiki, simulieni tena simulizi hii kama kikundi katika lugha yenu ya asili. </w:t>
      </w:r>
    </w:p>
    <w:p>
      <w:pPr/>
      <w:r>
        <w:rPr>
          <w:lang w:val="sw_KE" w:bidi="sw_KE"/>
        </w:rPr>
      </w:r>
      <w:r>
        <w:rPr>
          <w:lang w:val="sw_KE" w:bidi="sw_KE"/>
        </w:rPr>
        <w:t>Kwanza, kikundi chote kinapaswa kufanya mazoezi ya kuelezea simulizi kwa lugha yenu ya asili. Kumbuka kujumuisha mambo uliyoamua katika hatua za awali, kama vile mpangilio, maneno, misemo, au chochote kingine chochote ulichojadili.</w:t>
      </w:r>
    </w:p>
    <w:p>
      <w:pPr/>
      <w:r>
        <w:rPr>
          <w:lang w:val="sw_KE" w:bidi="sw_KE"/>
        </w:rPr>
      </w:r>
      <w:r>
        <w:rPr>
          <w:lang w:val="sw_KE" w:bidi="sw_KE"/>
        </w:rPr>
        <w:t>Mshiriki mmoja wa kikundi anatakiwa kuelezea sentensi chache za mwanzo wa simulizi na kusitisha. Mwanachama mwingine wa kikundi anatakiwa kueleza sehemu inayofuata ya simulizi na kusitisha. Fanyeni hivyo mpaka kikundi kisimulie tena simulizi yote.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yote bila kuingiliwa angalau mara moja. Mshiriki wa kikundi anaweza kutumia vitu mbalimbali,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mnalolipenda zaidi. Unaweza kuamua kwamba ulipenda jinsi mshiriki mmoja wa kikundi alivyoelezea eneo moja lakini ulipenda jinsi mshiriki mwingine wa kikundi alivyoelezea eneo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mshriki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1 Timotheo 2:1–7</w:t>
      </w:r>
      <w:r>
        <w:rPr>
          <w:lang w:val="sw_KE" w:bidi="sw_KE"/>
        </w:rPr>
      </w:r>
    </w:p>
    <w:p>
      <w:pPr>
        <w:pStyle w:val="Heading3"/>
      </w:pPr>
      <w:r>
        <w:rPr>
          <w:lang w:val="sw_KE" w:bidi="sw_KE"/>
        </w:rPr>
        <w:t>Sikiliza na Moyo</w:t>
      </w:r>
    </w:p>
    <w:p>
      <w:pPr/>
      <w:r>
        <w:rPr>
          <w:lang w:val="sw_KE" w:bidi="sw_KE"/>
        </w:rPr>
      </w:r>
      <w:r>
        <w:rPr>
          <w:lang w:val="sw_KE" w:bidi="sw_KE"/>
        </w:rPr>
        <w:t>Katika hatua hii, sikilizeni 1 Timotheo 2:1–7 na mtie mioyoni mwenu.</w:t>
      </w:r>
    </w:p>
    <w:p>
      <w:pPr/>
      <w:r>
        <w:rPr>
          <w:lang w:val="sw_KE" w:bidi="sw_KE"/>
        </w:rPr>
      </w:r>
      <w:r>
        <w:rPr>
          <w:lang w:val="sw_KE" w:bidi="sw_KE"/>
        </w:rPr>
        <w:t>Sikiliza toleo la sauti la 1 Timotheo 2:1–7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jadilieni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hili? Sitisha sauti hii hapa.</w:t>
      </w:r>
    </w:p>
    <w:p>
      <w:pPr>
        <w:pStyle w:val="ListBullet"/>
        <w:spacing w:line="240" w:lineRule="auto"/>
        <w:ind w:left="720"/>
      </w:pPr>
      <w:r>
        <w:rPr>
          <w:lang w:val="sw_KE" w:bidi="sw_KE"/>
        </w:rPr>
      </w:r>
      <w:r>
        <w:rPr>
          <w:lang w:val="sw_KE" w:bidi="sw_KE"/>
        </w:rPr>
        <w:t>Simulizi hili linatuambia nini kuhusu Mungu, au Yesu au Roho Mtakatifu? Sitisha sauti hii hapa.</w:t>
      </w:r>
    </w:p>
    <w:p>
      <w:pPr>
        <w:pStyle w:val="ListBullet"/>
        <w:spacing w:line="240" w:lineRule="auto"/>
        <w:ind w:left="720"/>
      </w:pPr>
      <w:r>
        <w:rPr>
          <w:lang w:val="sw_KE" w:bidi="sw_KE"/>
        </w:rPr>
      </w:r>
      <w:r>
        <w:rPr>
          <w:lang w:val="sw_KE" w:bidi="sw_KE"/>
        </w:rPr>
        <w:t>Simulizi hili linatuambia nini kuhusu watu? Sitisha sauti hii hapa.</w:t>
      </w:r>
    </w:p>
    <w:p>
      <w:pPr>
        <w:pStyle w:val="ListBullet"/>
        <w:spacing w:line="240" w:lineRule="auto"/>
        <w:ind w:left="720"/>
      </w:pPr>
      <w:r>
        <w:rPr>
          <w:lang w:val="sw_KE" w:bidi="sw_KE"/>
        </w:rPr>
      </w:r>
      <w:r>
        <w:rPr>
          <w:lang w:val="sw_KE" w:bidi="sw_KE"/>
        </w:rPr>
        <w:t>Simulizi hili linaathiri vipi maisha yetu ya kila siku? Sitisha sauti hii hapa.</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2:1–7 katika tafsiri rahisi zaidi kuelewa.</w:t>
      </w:r>
    </w:p>
    <w:p>
      <w:pPr/>
      <w:r>
        <w:rPr>
          <w:lang w:val="sw_KE" w:bidi="sw_KE"/>
        </w:rPr>
      </w:r>
      <w:r>
        <w:rPr>
          <w:lang w:val="sw_KE" w:bidi="sw_KE"/>
        </w:rPr>
        <w:t>Sitisha sauti hii hapa.</w:t>
      </w:r>
    </w:p>
    <w:p>
      <w:pPr/>
      <w:r>
        <w:rPr>
          <w:lang w:val="sw_KE" w:bidi="sw_KE"/>
        </w:rPr>
      </w:r>
      <w:r>
        <w:rPr>
          <w:lang w:val="sw_KE" w:bidi="sw_KE"/>
        </w:rPr>
        <w:t>Paulo alianza barua yake kwa Timotheo kwa kumwambia Timotheo kwamba anajua kuna watu katika kanisa katika Efeso ambao wanaofundisha mafundisho ya uongo. Mafundisho ya watu hawa yanakwenda kinyume na sheria ya Mungu na habari njema ambayo Mungu alimwamuru Paulo kufundisha. Utakumbuka kwamba kwenye simulizi kabla ya hii, Paulo alimhimizia Timotheo kuwa na nguvu katika kufundisha watu habari hii njema.</w:t>
      </w:r>
    </w:p>
    <w:p>
      <w:pPr/>
      <w:r>
        <w:rPr>
          <w:lang w:val="sw_KE" w:bidi="sw_KE"/>
        </w:rPr>
      </w:r>
      <w:r>
        <w:rPr>
          <w:lang w:val="sw_KE" w:bidi="sw_KE"/>
        </w:rPr>
        <w:t>Katika sehemu hii, Paulo anaanza kumpa Timotheo maelekezo maalum kwa njia bora zaidi ya kuwazuia walimu wabaya katika Efeso na kuokoa waumini na yeye mwenyewe kutoka kwa mafundisho ya walimu hao yasiyo sahihi. Maagizo ya kwanza ya Paulo kwa Timotheo ni kwamba watu wa Efeso wasali.</w:t>
      </w:r>
    </w:p>
    <w:p>
      <w:pPr/>
      <w:r>
        <w:rPr>
          <w:lang w:val="sw_KE" w:bidi="sw_KE"/>
        </w:rPr>
      </w:r>
      <w:r>
        <w:rPr>
          <w:lang w:val="sw_KE" w:bidi="sw_KE"/>
        </w:rPr>
        <w:t>Sitisha hapa na mjadili swali hili kama kikundi: Mkutano wa sala unaonekanaje katika jumuiya yako? Ni njia gani tofauti tofauti ambazo unaweza kumwomba mtu kuomba kwa ajili yako? Sitisha sauti hii hapa.</w:t>
      </w:r>
    </w:p>
    <w:p>
      <w:pPr/>
      <w:r>
        <w:rPr>
          <w:lang w:val="sw_KE" w:bidi="sw_KE"/>
        </w:rPr>
      </w:r>
      <w:r>
        <w:rPr>
          <w:lang w:val="sw_KE" w:bidi="sw_KE"/>
        </w:rPr>
        <w:t>Paulo anawahimiza waumini kuomba kwaajili ya kila mtu, ikiwa ni pamoja na watu ambao wana mamlaka juu ya waumini. Watu wengi kwa wakati huu waliamini kwamba familia zenye nguvu za kisiasa, kama wafalme na malkia, zilikuwa na nguvu kwa sababu miungu ya watu hao ilikuwa imewapa. Kama kwa nyadhifa zingine za kisiasa, kijeshi, na kidini za nguvu, watu matajiri wanaweza kulipa ili kudhibiti watu katika nyadhifa hizo. Utakumbuka katika Matendo ya Mitume kwamba Paulo alitumia miaka miwili katika Efeso. Mafundisho ya Paulo yaliwafanya viongozi wa Kiyahudi na wa Mataifa katika Efeso kumkasirikia Paulo na waumini wapya. Katika hali hiyo, Mataifa walikuwa na hasira kwa sababu ikiwa watu hawakumwabudu tena mungu wao wa ndani, ingebadili mazoea yao ya kitamaduni ya ibada na kuumiza biashara zao. Watu wa Efeso pia walimwabudu mfalme wa kibinadamu katika Roma kana kwamba mfalme ni alikuwa mungu. Kwa hiyo maamuzi kuhusu ni nani wa kumwabudu katika Efeso pia yanaweza kuathiri maisha ya mtu kisiasa.</w:t>
      </w:r>
    </w:p>
    <w:p>
      <w:pPr/>
      <w:r>
        <w:rPr>
          <w:lang w:val="sw_KE" w:bidi="sw_KE"/>
        </w:rPr>
      </w:r>
      <w:r>
        <w:rPr>
          <w:lang w:val="sw_KE" w:bidi="sw_KE"/>
        </w:rPr>
        <w:t>Sitisha hapa na mjadili swali hili kama kikundi: Mtu anakuwaje kiongozi katika jumuiya yako? Simulia mifano kutoka kwenye maisha yako wakati ulipofanya au ulisema utakuwa mtiifu kwa viongozi aliowachagua Mungu au watu katika jumuiya yako walipo kukasirikia. Ulijibu vipi? Sitisha sauti hii hapa.</w:t>
      </w:r>
    </w:p>
    <w:p>
      <w:pPr/>
      <w:r>
        <w:rPr>
          <w:lang w:val="sw_KE" w:bidi="sw_KE"/>
        </w:rPr>
      </w:r>
      <w:r>
        <w:rPr>
          <w:lang w:val="sw_KE" w:bidi="sw_KE"/>
        </w:rPr>
        <w:t>Katika kukabiliana na changamoto hizi, Paulo anamwambia Timotheo kuwafundisha waumini kuomba kwaajili wokovu wa watu wote, ikiwa ni pamoja na viongozi wao wa kisiasa. Paulo anasema aina hii ya sala itasaidia watu kuishi kwa amani katika jumuiya zao. Paulo pia anasema hii itaonyesha kwamba waumini ni wa kiuungu na wenye hadhi. Kwa maneno mengine, itaonyesha kwamba waumini ni watu ambao wanaishi kwa njia ambayo inampendeza Mungu, na itaonyesha waumini wanafanya uchaguzi mzuri kwa sababu wanafikiria kwa umakini.</w:t>
      </w:r>
    </w:p>
    <w:p>
      <w:pPr/>
      <w:r>
        <w:rPr>
          <w:lang w:val="sw_KE" w:bidi="sw_KE"/>
        </w:rPr>
      </w:r>
      <w:r>
        <w:rPr>
          <w:lang w:val="sw_KE" w:bidi="sw_KE"/>
        </w:rPr>
        <w:t>Sitisha hapa na mjadili swali hili kama kikundi: Jadili aina za mambo ambayo watu wanafanya wakati wakiishi kwa amani na wengine katika jumuiya yako na kuombea wengine katika jumuiya. Unaelezea vipi watu ambao wanaishi kwa namna hii? Sitisha sauti hii hapa.</w:t>
      </w:r>
    </w:p>
    <w:p>
      <w:pPr/>
      <w:r>
        <w:rPr>
          <w:lang w:val="sw_KE" w:bidi="sw_KE"/>
        </w:rPr>
      </w:r>
      <w:r>
        <w:rPr>
          <w:lang w:val="sw_KE" w:bidi="sw_KE"/>
        </w:rPr>
        <w:t>Kisha Paulo anasema kuomba kama hivi ni vizuri mbele ya Mungu. Wakati Paulo anasema "mbele ya Mungu," Paulo anamaanisha kwamba Mungu anaona aina hii ya sala kama kitu kizuri. Kwa maneno mengine, Mungu anapenda tukiwa tunawaombea wengine. Paulo anaunga mkono hii wakati anafafanua kwamba Mungu anataka kuwaokoa watu wote na Mungu anataka watu wote kujua ukweli. Paulo anaelezea kwamba Mungu ametuokoa kupitia Yesu. Paulo anamwelekeza Yesu kama mpatanishi. Mpatanishi ni mtu ambaye anawasaidia watu wawili katika ubishani ili kupata njia ya kukubaliana na kufanya amani na kila mmoja.</w:t>
      </w:r>
    </w:p>
    <w:p>
      <w:pPr/>
      <w:r>
        <w:rPr>
          <w:lang w:val="sw_KE" w:bidi="sw_KE"/>
        </w:rPr>
      </w:r>
      <w:r>
        <w:rPr>
          <w:lang w:val="sw_KE" w:bidi="sw_KE"/>
        </w:rPr>
        <w:t>Sitisha hapa na mjadili swali hili kama kikundi: Simulia mifano kutoka kwa maisha yako wakati ulikuwa na ubishani mkubwa na mtu. Wewe na mtu huyo mlifanya nini ili kufanya amani na kila mmoja? Nani ana kazi maalum katika jamii yako ili kuwasaidia watu wawili kuja makubaliano rasmi? Sitisha sauti hii hapa.</w:t>
      </w:r>
    </w:p>
    <w:p>
      <w:pPr/>
      <w:r>
        <w:rPr>
          <w:lang w:val="sw_KE" w:bidi="sw_KE"/>
        </w:rPr>
      </w:r>
      <w:r>
        <w:rPr>
          <w:lang w:val="sw_KE" w:bidi="sw_KE"/>
        </w:rPr>
        <w:t>Paulo anasema kwamba Yesu alijitoa kama "fidia." Utumwa ulikuwa mazoea ya kawaida na yanayokubalika katika wakati wa Paulo na Timotheo. Wakati mtu alikuwa mfungwa, au mtumwa, mtu mwingine angeweza kununua na kumweka mtu huyo huru. Watu wanaiita pesa ambayo mtu alilipa ili kumweka huru mtumwa au mfungwa kama fidia.</w:t>
      </w:r>
    </w:p>
    <w:p>
      <w:pPr/>
      <w:r>
        <w:rPr>
          <w:lang w:val="sw_KE" w:bidi="sw_KE"/>
        </w:rPr>
      </w:r>
      <w:r>
        <w:rPr>
          <w:lang w:val="sw_KE" w:bidi="sw_KE"/>
        </w:rPr>
        <w:t>Sitisha hapa na mjadili swali hili kama kikundi: Ikiwa mtu katika jamii yako ana deni ambalo hawezi kulipa, mtu huyo anawezaje kupata msaada wa kulipa deni hilo? Je, watu wanafikiri ni kitu kizuri kulipa bili au faini kwa mtu mwingine? Simulia hadithi ya wakati mtu alilipa deni la mtu mwingine. Sitisha sauti hii hapa.</w:t>
      </w:r>
    </w:p>
    <w:p>
      <w:pPr/>
      <w:r>
        <w:rPr>
          <w:lang w:val="sw_KE" w:bidi="sw_KE"/>
        </w:rPr>
      </w:r>
      <w:r>
        <w:rPr>
          <w:lang w:val="sw_KE" w:bidi="sw_KE"/>
        </w:rPr>
        <w:t>Paulo anamaliza simulizi hili kuhusu sala na wokovu kwa wote kwa kumkumbusha Timotheo kwamba, kwa kweli, utume ambao Mungu alimpa Paulo ilikuwa kuwaambia watu wote ujumbe huu kuhusu Yesu. Paulo anasema kwamba utume wake ni kuwaambia Mataifa, ambayo ina maana watu ambao si Wayahudi. Paulo anasema kwamba Paulo ni mtume kwa Mataifa. Utakumbuka kwamba Yesu aliwatuma mitume kwenye utume ili kuwaambia watu wengine kuhusu habari njema hata kabla ya kifo cha Yesu na ufufuo. Hapa, Paulo anasisitiza kwa nguvu kwamba Paulo pia ana utume maalum kutoka kwa Mungu kwenda na kuwaambia watu wote kuhusu Yesu.</w:t>
      </w:r>
    </w:p>
    <w:p>
      <w:pPr/>
      <w:r>
        <w:rPr>
          <w:lang w:val="sw_KE" w:bidi="sw_KE"/>
        </w:rPr>
      </w:r>
      <w:r>
        <w:rPr>
          <w:lang w:val="sw_KE" w:bidi="sw_KE"/>
        </w:rPr>
        <w:t>Sitisha hapa na mjadili swali hili kama kikundi: Simulia hadithi kuhusu mtu ambaye yuko kwenye utume maalum. Zingatia jinsi unazungumza kuhusu ambaye alimtuma mtu huyo kwenye utume, na pia jinsi unazungumza kuhusu kama mtu alifanya kazi nzuri au kazi mbaya kumaliza utume.</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2:1–7 katika tafsiri rahisi kuelewa.</w:t>
      </w:r>
    </w:p>
    <w:p>
      <w:pPr/>
      <w:r>
        <w:rPr>
          <w:lang w:val="sw_KE" w:bidi="sw_KE"/>
        </w:rPr>
      </w:r>
      <w:r>
        <w:rPr>
          <w:lang w:val="sw_KE" w:bidi="sw_KE"/>
        </w:rPr>
        <w:t>Sitisha sauti hii hapa.</w:t>
      </w:r>
    </w:p>
    <w:p>
      <w:pPr/>
      <w:r>
        <w:rPr>
          <w:lang w:val="sw_KE" w:bidi="sw_KE"/>
        </w:rPr>
      </w:r>
      <w:r>
        <w:rPr>
          <w:lang w:val="sw_KE" w:bidi="sw_KE"/>
        </w:rPr>
        <w:t>Katika hatua hii kikundi kitafafanua sehemu, wahusika na mpangilio wa simulizi hii. Kisha kikundi kitaigiza simulizi hii.</w:t>
      </w:r>
    </w:p>
    <w:p>
      <w:pPr/>
      <w:r>
        <w:rPr>
          <w:lang w:val="sw_KE" w:bidi="sw_KE"/>
        </w:rPr>
      </w:r>
      <w:r>
        <w:rPr>
          <w:lang w:val="sw_KE" w:bidi="sw_KE"/>
        </w:rPr>
        <w:t>Simulizi hii ina sehemu tatu.</w:t>
      </w:r>
    </w:p>
    <w:p>
      <w:pPr/>
      <w:r>
        <w:rPr>
          <w:lang w:val="sw_KE" w:bidi="sw_KE"/>
        </w:rPr>
      </w:r>
      <w:r>
        <w:rPr>
          <w:b/>
          <w:lang w:val="sw_KE" w:bidi="sw_KE"/>
        </w:rPr>
        <w:t>Katika sehemu ya kwanza:</w:t>
      </w:r>
      <w:r>
        <w:rPr>
          <w:lang w:val="sw_KE" w:bidi="sw_KE"/>
        </w:rPr>
        <w:t xml:space="preserve"> Paulo anawahimiza waumini kuomba kwa ajili ya kila mtu. Paulo pia anasema tuwaombee wafalme na watu ambao wana mamlaka. Paulo anasema hii itasaidia waumini kuishi kwa amani na ucha Mungu na jamii yao.</w:t>
      </w:r>
    </w:p>
    <w:p>
      <w:pPr/>
      <w:r>
        <w:rPr>
          <w:lang w:val="sw_KE" w:bidi="sw_KE"/>
        </w:rPr>
      </w:r>
      <w:r>
        <w:rPr>
          <w:b/>
          <w:lang w:val="sw_KE" w:bidi="sw_KE"/>
        </w:rPr>
        <w:t>Katika sehemu ya pili:</w:t>
      </w:r>
      <w:r>
        <w:rPr>
          <w:lang w:val="sw_KE" w:bidi="sw_KE"/>
        </w:rPr>
        <w:t xml:space="preserve"> Paulo anasema kwamba Mungu anapenda pale waumini wanafanya hivyo kwa sababu Mungu anataka kuwaokoa watu wote. Paulo anaelezea kwamba Mungu anaokoa watu kupitia Yesu Kristo. Yesu Kristo ni mpatanishi pekee ambaye anafanya amani kati ya Mungu na watu. Yesu alifanya hivyo alipojitoa kama fidia ya uhuru wetu.</w:t>
      </w:r>
    </w:p>
    <w:p>
      <w:pPr/>
      <w:r>
        <w:rPr>
          <w:lang w:val="sw_KE" w:bidi="sw_KE"/>
        </w:rPr>
      </w:r>
      <w:r>
        <w:rPr>
          <w:b/>
          <w:lang w:val="sw_KE" w:bidi="sw_KE"/>
        </w:rPr>
        <w:t>Katika sehemu ya tatu:</w:t>
      </w:r>
      <w:r>
        <w:rPr>
          <w:lang w:val="sw_KE" w:bidi="sw_KE"/>
        </w:rPr>
        <w:t xml:space="preserve"> Paulo anasema kwamba Mungu amemtuma Paulo kufundisha Mataifa ujumbe huu kuhusu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Waumini katika Efeso</w:t>
      </w:r>
    </w:p>
    <w:p>
      <w:pPr>
        <w:pStyle w:val="ListBullet"/>
        <w:spacing w:line="240" w:lineRule="auto"/>
        <w:ind w:left="720"/>
      </w:pPr>
      <w:r>
        <w:rPr>
          <w:lang w:val="sw_KE" w:bidi="sw_KE"/>
        </w:rPr>
      </w:r>
      <w:r>
        <w:rPr>
          <w:lang w:val="sw_KE" w:bidi="sw_KE"/>
        </w:rPr>
        <w:t>Wanadamu wote</w:t>
      </w:r>
    </w:p>
    <w:p>
      <w:pPr>
        <w:pStyle w:val="ListBullet"/>
        <w:spacing w:line="240" w:lineRule="auto"/>
        <w:ind w:left="720"/>
      </w:pPr>
      <w:r>
        <w:rPr>
          <w:lang w:val="sw_KE" w:bidi="sw_KE"/>
        </w:rPr>
      </w:r>
      <w:r>
        <w:rPr>
          <w:lang w:val="sw_KE" w:bidi="sw_KE"/>
        </w:rPr>
        <w:t>Watu katika nyadhifa za mamlaka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Mataifa</w:t>
      </w:r>
    </w:p>
    <w:p>
      <w:pPr/>
      <w:r>
        <w:rPr>
          <w:lang w:val="sw_KE" w:bidi="sw_KE"/>
        </w:rPr>
      </w:r>
      <w:r>
        <w:rPr>
          <w:lang w:val="sw_KE" w:bidi="sw_KE"/>
        </w:rPr>
        <w:t>Kama kikundi, zingatia sehemu hizi za mpangilio wa simulizi:</w:t>
      </w:r>
    </w:p>
    <w:p>
      <w:pPr/>
      <w:r>
        <w:rPr>
          <w:lang w:val="sw_KE" w:bidi="sw_KE"/>
        </w:rPr>
      </w:r>
      <w:r>
        <w:rPr>
          <w:lang w:val="sw_KE" w:bidi="sw_KE"/>
        </w:rPr>
        <w:t>Paulo amesema katika simulizi za awali kwamba anajua kuna matatizo katika kanisa la Efeso. Paulo anaanza, kwa kuunganisha simulizi hii na ile ya awali ya kifungu ambacho kinamhimiza Timotheo kufuata ushauri wake katika simulizi hili na zifuatazo. Kwa njia hii, Timotheo anaweza kusitisha walimu wabaya na kujiokoa yeye na waumini wa Efeso kutoka kwenye mafundisho ya uongo ya watu hawa. Sala ni ya kwanza kati ya maelekezo mengi Paulo anayompa Timotheo katika barua yake. Paulo anazungumza kuhusu sala kwanza ili kuonyesha kwamba sala ni kitu muhimu zaidi waumini wanachoweza kufanya.</w:t>
      </w:r>
    </w:p>
    <w:p>
      <w:pPr/>
      <w:r>
        <w:rPr>
          <w:lang w:val="sw_KE" w:bidi="sw_KE"/>
        </w:rPr>
      </w:r>
      <w:r>
        <w:rPr>
          <w:lang w:val="sw_KE" w:bidi="sw_KE"/>
        </w:rPr>
        <w:t>Paulo anasema waumini wanapaswa kuomba kwa njia nne. Waumini wanapaswa kufanya ombi, sala, maombezi, na shukrani. Mtu anapofanya maombezi, mtu huyo anafanya ombi kwaajili mtu mwingine. Paulo anazungumza kuhusu njia hizi nne za kuomba ili kuonyesha kwamba Paulo anataka waumini kuomba kwa aina zote za sala. Wazo lote linamaanisha, "Omba kila aina ya sala kwa kila mtu."</w:t>
      </w:r>
    </w:p>
    <w:p>
      <w:pPr/>
      <w:r>
        <w:rPr>
          <w:lang w:val="sw_KE" w:bidi="sw_KE"/>
        </w:rPr>
      </w:r>
      <w:r>
        <w:rPr>
          <w:lang w:val="sw_KE" w:bidi="sw_KE"/>
        </w:rPr>
        <w:t>Paulo anawahimiza waumini kuomba kwa ajili ya kila mtu, ikiwa ni pamoja na wafalme na viongozi wengine ambao wana mamlaka ya juu ya waumini. Paulo anamwambia Timotheo kwamba matokeo au lengo la sala ni kwamba waumini wataishi maisha ya amani na utulivu katika jamii zao, na kwamba waumini wanapoomba, waumini wataonyesha kwamba ni watu wa kiungu na wa hadhi. Maneno amani na utulivu ni sawa sana hapa. Maneno haya yanamaanisha kuwa na utulivu na utaratibu. Watu wakiwa ni wacha Mungu, watu hao wanaishi maisha kwa njia ambayo inampendeza Mungu na kuonyesha heshima kwa Mungu. Watu wanapokuwa na hadhi, watu hao wanaishi kwa njia ambayo inaonyesha wanafanya maamuzi mazuri ambayo yanawafanya watu wengine wawaheshimu. Sifa hizi zote pamoja zinaelezea aina ya maisha ambayo waumini wanapaswa kuishi. Waumini wanapoishi kwa njia hii, uhusiano wa waumini na jamii yao ni bora, na kwamba jamii inawaona Wakristo na Mungu bora.</w:t>
      </w:r>
    </w:p>
    <w:p>
      <w:pPr/>
      <w:r>
        <w:rPr>
          <w:lang w:val="sw_KE" w:bidi="sw_KE"/>
        </w:rPr>
      </w:r>
      <w:r>
        <w:rPr>
          <w:lang w:val="sw_KE" w:bidi="sw_KE"/>
        </w:rPr>
        <w:t>Sitisha hapa na mjadili kama kikundi nyakati unapotoa ushauri kwa mtu kuhusu jinsi ya kuishi maisha mazuri au jinsi ya kufanya vizuri katika hali ngumu. Zingatia jinsi ulionyesha ni mambo gani ya kufanya yalikuwa ya muhimu zaidi kuliko mengine. Jadili kile kitatokea wakati mtu anaishi maisha kwa njia hii. Sitisha sauti hii hapa.</w:t>
      </w:r>
    </w:p>
    <w:p>
      <w:pPr/>
      <w:r>
        <w:rPr>
          <w:lang w:val="sw_KE" w:bidi="sw_KE"/>
        </w:rPr>
      </w:r>
      <w:r>
        <w:rPr>
          <w:lang w:val="sw_KE" w:bidi="sw_KE"/>
        </w:rPr>
        <w:t>Katika sehemu ya pili, Paulo anaunga mkono maelekezo anaposema kwamba Mungu anapenda wakati waumini wanaomba kama hivi, kwa sababu Mungu anataka kumuokoa kila mtu. Paulo anasema Yesu ndiye mpatanishi mmoja na kwamba Yesu alilipa uhuru wetu na yeye mwenyewe kuwa fidia. Kisha Paulo anaelezea kile Yesu alifanya kama ushuhuda, au ujumbe, ambao ulikuja katika wakati bora.</w:t>
      </w:r>
    </w:p>
    <w:p>
      <w:pPr/>
      <w:r>
        <w:rPr>
          <w:lang w:val="sw_KE" w:bidi="sw_KE"/>
        </w:rPr>
      </w:r>
      <w:r>
        <w:rPr>
          <w:lang w:val="sw_KE" w:bidi="sw_KE"/>
        </w:rPr>
        <w:t>Sitisha hapa na mjadili kama kikundi wakati ulipokea ujumbe kwa wakati sahihi wakati ulipokuwa unauhitaji. Zingatia jinsi unavyoelezea wakati ujumbe ulikuja na kwa nini wakati huo ulikuwa wakati mzuri kwako kusikia ujumbe. Sitisha sauti hii hapa.</w:t>
      </w:r>
    </w:p>
    <w:p>
      <w:pPr/>
      <w:r>
        <w:rPr>
          <w:lang w:val="sw_KE" w:bidi="sw_KE"/>
        </w:rPr>
      </w:r>
      <w:r>
        <w:rPr>
          <w:lang w:val="sw_KE" w:bidi="sw_KE"/>
        </w:rPr>
        <w:t>Katika sehemu ya tatu ya simulizi hii, Paulo anaunganisha maelekezo yake ili kuomba wokovu wa watu wote kwa utume wake mwenyewe wa kuwaambia watu wote kuhusu habari njema. Habari njema kuhusu Yesu si kwa Wayahudi tu. Paulo anasema kwamba Mungu alimfanya Paulo kuwa mhubiri, mtume, na mwalimu ili aweze kusimulia ushuhuda huu kuhusu Yesu kwa Mataifa pia. Kwa maneno mengine, Mungu amemtuma Paulo kufundisha watu wote—ikiwa ni pamoja na watu wasio Wayahudi—kwa imani na ukweli mambo ambayo Paulo anayajua kuhusu Yesu. Paulo anaposema kwamba anafundisha kwa imani na ukweli, watu wengine wanafikiri Paulo anazungumza kuhusu njia anayofundishia. Kwa maneno mengine, Paulo anawafundisha Mataifa kwa uaminifu na ukweli—daima anawafundisha ukweli. Watu wengine wanafikiri Paulo anataka kuelezea kitu ambacho anafundisha. Kwa maneno mengine, Paulo anafundisha ujumbe wa imani, au kumwamini Yesu. Pia anafundisha ukweli, au mambo ya kweli ya Mungu. Paulo anataka Timotheo kujua bila shaka kwamba Paulo anasema ukweli kuhusu yeye. Paulo hata anakatiza kile anachokiandika ili kusisitiza kwamba anaposema yeye ni mtume, anasema ukweli.</w:t>
      </w:r>
    </w:p>
    <w:p>
      <w:pPr/>
      <w:r>
        <w:rPr>
          <w:lang w:val="sw_KE" w:bidi="sw_KE"/>
        </w:rPr>
      </w:r>
      <w:r>
        <w:rPr>
          <w:lang w:val="sw_KE" w:bidi="sw_KE"/>
        </w:rPr>
        <w:t>Sitisha hapa na mjadili mambo kuhusu wewe mwenyewe ambayo una uhakika ni ya kweli. Zingatia jinsi unasisitiza kwamba mambo haya ni ya kweli. Je, unajikatiza mwenyewe? Utatafsiri vipi kwamba Paulo anajikatiza na kusisitiza kwamba mambo haya ni kweli kumhusu? Tafsiri msisitizo wa Paulo kwa njia ya asili zaidi katika lugha yako, hata kama utahitaji kubadilisha utaratibu wa simulizi. Sitisha sauti hii hapa.</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lang w:val="sw_KE" w:bidi="sw_KE"/>
        </w:rPr>
        <w:t>Tumia vitu au michoro ili kuonyesha jinsi Paulo anamwambia Timotheo kuwahimiza waumini kuomba. Katika eneo lingine, unaweza kuwaweka waumini na watu katika mamlaka katika makundi mawili. Igiza jinsi Timotheo anavyowaambia waumini kile Paulo amewaagiza waumini kufanya. Timotheo na waumini wanapaswa kuonyesha kwamba wanawaombea viongozi. Yesu anaweza kusimama kati ya waumini, Mungu, na viongozi. Pengine Yesu angeweza kwenda kwa Mungu na baadhi ya viongozi, na kisha kuleta viongozi hao katika jamii ya waumini. Hii inaonyesha kwamba Yesu ni mpatanishi, yule anayeleta watu katika jamii ya Mungu ya waumini. Onyesha kwamba watu katika jamii ya wasioamini wanawaheshimu waumini. Onyesha jinsi Mungu na Yesu wanavyowaona waumini na wanafurahia kile waumini wanafanya. Onyesha jinsi Paulo anafundisha jamii ya wasioamini na viongozi kuhusu Yesu.</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2:1–7 katika tafsiri rahisi kuelewa.</w:t>
      </w:r>
    </w:p>
    <w:p>
      <w:pPr/>
      <w:r>
        <w:rPr>
          <w:lang w:val="sw_KE" w:bidi="sw_KE"/>
        </w:rPr>
      </w:r>
      <w:r>
        <w:rPr>
          <w:lang w:val="sw_KE" w:bidi="sw_KE"/>
        </w:rPr>
        <w:t>Sitisha sauti hii hapa.</w:t>
      </w:r>
    </w:p>
    <w:p>
      <w:pPr/>
      <w:r>
        <w:rPr>
          <w:lang w:val="sw_KE" w:bidi="sw_KE"/>
        </w:rPr>
      </w:r>
      <w:r>
        <w:rPr>
          <w:lang w:val="sw_KE" w:bidi="sw_KE"/>
        </w:rPr>
        <w:t>Katika hatua hii, kikundi kitaigiza simulizi hili.</w:t>
      </w:r>
    </w:p>
    <w:p>
      <w:pPr/>
      <w:r>
        <w:rPr>
          <w:lang w:val="sw_KE" w:bidi="sw_KE"/>
        </w:rPr>
      </w:r>
      <w:r>
        <w:rPr>
          <w:lang w:val="sw_KE" w:bidi="sw_KE"/>
        </w:rPr>
        <w:t>Simulizi hili ina sehemu 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Waumini katika Efeso</w:t>
      </w:r>
    </w:p>
    <w:p>
      <w:pPr>
        <w:pStyle w:val="ListBullet"/>
        <w:spacing w:line="240" w:lineRule="auto"/>
        <w:ind w:left="720"/>
      </w:pPr>
      <w:r>
        <w:rPr>
          <w:lang w:val="sw_KE" w:bidi="sw_KE"/>
        </w:rPr>
      </w:r>
      <w:r>
        <w:rPr>
          <w:lang w:val="sw_KE" w:bidi="sw_KE"/>
        </w:rPr>
        <w:t>Wanadamu wote</w:t>
      </w:r>
    </w:p>
    <w:p>
      <w:pPr>
        <w:pStyle w:val="ListBullet"/>
        <w:spacing w:line="240" w:lineRule="auto"/>
        <w:ind w:left="720"/>
      </w:pPr>
      <w:r>
        <w:rPr>
          <w:lang w:val="sw_KE" w:bidi="sw_KE"/>
        </w:rPr>
      </w:r>
      <w:r>
        <w:rPr>
          <w:lang w:val="sw_KE" w:bidi="sw_KE"/>
        </w:rPr>
        <w:t>Watu katika nyadhifa za mamlaka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Mataifa</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Kueni makini kwa mazungumzo, mtiririko, mstari wa hadithi na mpangilio wa matukio ya simulizi hii.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Igiza jinsi Paulo anavyomwambia Timotheo kuwahimiza waumini kuomba. Katika sehemu nyingine ya chumba, unaweza kuwaweka waumini na watu katika mamlaka katika makundi mawili. Igiza jinsi Timotheo anavyowaambia waumini kile Paulo amewaagiza waumini kufanya.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wanaigiza kama waumini, "Unahisi nini wakati unasikia kwamba unapaswa kuwaombea wafalme na viongozi wengine?" Watu huenda wakajibu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jinsi waumini wanaomba aina zote za sala kwa viongozi. Viongozi wenye mamlaka wanaweza kuigiza jinsi wanavyowaona wafuasi hawa wa Yesu ambao wanaishi kwa njia ambayo ni ya kiungu na ya hadhi.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wanaigiza kama viongozi wa jamii, "Unahisi nini wakati unaona jinsi Wakristo wanavyoishi?" Watu hawa huenda wakajibu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Mwambie mtu mmoja awe kama Mungu na kikundi cha watu wakigiza kama wanadamu. Igiza hamu ya Mungu kuokoa watu wote na kwa watu wote kujua ukweli. Baadhi ya watu ambao walikuwa viongozi wa jamii pia wangeweza kuigiza katika kikundi hiki.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kama Mungu, "Unahisi nini wakati watu hawajui ukweli?" Muigizaji huenda akajibu mambo kama:</w:t>
      </w:r>
    </w:p>
    <w:p>
      <w:pPr>
        <w:pStyle w:val="ListBullet"/>
        <w:spacing w:line="240" w:lineRule="auto"/>
        <w:ind w:left="720"/>
      </w:pPr>
      <w:r>
        <w:rPr>
          <w:lang w:val="sw_KE" w:bidi="sw_KE"/>
        </w:rPr>
      </w:r>
      <w:r>
        <w:rPr>
          <w:lang w:val="sw_KE" w:bidi="sw_KE"/>
        </w:rPr>
        <w:t>Waulize kikundi ambacho kinaigiza kama watu, "Unahisi nini wakati hujui ukweli?" Watu hawa huenda wakajibu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Mwambie mtu mwingine aigize jinsi Yesu ni mpatanishi kati ya Mungu na watu 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kama Yesu, "Unahisi nini wakati unaigiza kama mpatanishi ili kuleta amani kwa watu na Mungu?"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jinsi Paulo anavyohubiri ujumbe wa habari njema kwa Mataifa. Baadhi ya watu ambao walikuwa viongozi wa jamii pia wangeweza kuigiza kama Mataifa ambao wanasikiliza ujumbe wa Paulo.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kikundi cha watu ambao wanaigiza kama Mataifa, "Unahisi nini wakati unasikia habari njema ambayo Mungu anataka kukuokoa?" Watu hawa huenda wakajibu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2:1–7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zilizomo katika simulizi hili. </w:t>
      </w:r>
    </w:p>
    <w:p>
      <w:pPr/>
      <w:r>
        <w:rPr>
          <w:lang w:val="sw_KE" w:bidi="sw_KE"/>
        </w:rPr>
      </w:r>
      <w:r>
        <w:rPr>
          <w:lang w:val="sw_KE" w:bidi="sw_KE"/>
        </w:rPr>
        <w:t>Paulo anamwomba Timotheo kuwaambia waumini wa Efeso kuomba kwa ajili ya kila mtu. Paulo anasema waumini wanapaswa kufanya maombi, sala, maombezi, na shukrani. Pamoja, maneno haya yanaonyesha kwamba Paulo anataka waumini kuomba aina zote za sala. Ni bora kama unaweza kupata maneno au misemo maalum kwa kila neno. Lakini kitu muhimu zaidi ni kwamba kikundi hiki cha maneno manne kinaonyesha kwamba Paulo anataka waumini kuomba kwa kila njia. Wazo lote linamaanisha, "Omba kila aina ya sala kwa kila mtu."</w:t>
      </w:r>
    </w:p>
    <w:p>
      <w:pPr/>
      <w:r>
        <w:rPr>
          <w:lang w:val="sw_KE" w:bidi="sw_KE"/>
        </w:rPr>
      </w:r>
      <w:r>
        <w:rPr>
          <w:b/>
          <w:lang w:val="sw_KE" w:bidi="sw_KE"/>
        </w:rPr>
        <w:t>Ombi</w:t>
      </w:r>
      <w:r>
        <w:rPr>
          <w:lang w:val="sw_KE" w:bidi="sw_KE"/>
        </w:rPr>
        <w:t xml:space="preserve"> ni wakati mtu anaomba kitu.</w:t>
      </w:r>
    </w:p>
    <w:p>
      <w:pPr/>
      <w:r>
        <w:rPr>
          <w:lang w:val="sw_KE" w:bidi="sw_KE"/>
        </w:rPr>
      </w:r>
      <w:r>
        <w:rPr>
          <w:lang w:val="sw_KE" w:bidi="sw_KE"/>
        </w:rPr>
        <w:t xml:space="preserve">Sitisha hapa na mjadili kama kikundi ni neno au usemi gani mtakaotumia </w:t>
      </w:r>
      <w:r>
        <w:rPr>
          <w:b/>
          <w:lang w:val="sw_KE" w:bidi="sw_KE"/>
        </w:rPr>
        <w:t>kuomba</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b/>
          <w:lang w:val="sw_KE" w:bidi="sw_KE"/>
        </w:rPr>
        <w:t>Sala</w:t>
      </w:r>
      <w:r>
        <w:rPr>
          <w:lang w:val="sw_KE" w:bidi="sw_KE"/>
        </w:rPr>
        <w:t xml:space="preserve"> ni wakati mtu anazungumza na Mungu.</w:t>
      </w:r>
    </w:p>
    <w:p>
      <w:pPr/>
      <w:r>
        <w:rPr>
          <w:lang w:val="sw_KE" w:bidi="sw_KE"/>
        </w:rPr>
      </w:r>
      <w:r>
        <w:rPr>
          <w:lang w:val="sw_KE" w:bidi="sw_KE"/>
        </w:rPr>
        <w:t xml:space="preserve">Sitisha hapa na mjadili kama kikundi ni neno au usemi gani mtakaotumia </w:t>
      </w:r>
      <w:r>
        <w:rPr>
          <w:b/>
          <w:lang w:val="sw_KE" w:bidi="sw_KE"/>
        </w:rPr>
        <w:t>kuomba</w:t>
      </w:r>
      <w:r>
        <w:rPr>
          <w:lang w:val="sw_KE" w:bidi="sw_KE"/>
        </w:rPr>
        <w:t xml:space="preserve">. Tafuta neno </w:t>
      </w:r>
      <w:r>
        <w:rPr>
          <w:lang w:val="sw_KE" w:bidi="sw_KE"/>
        </w:rPr>
        <w:t>omba</w:t>
      </w:r>
      <w:r>
        <w:rPr>
          <w:lang w:val="sw_KE" w:bidi="sw_KE"/>
        </w:rPr>
        <w:t xml:space="preserve"> kwenye kamusi kwa Faharasa Kuu kwa maelezo zaidi Ikiwa tayari umetafsiri neno hili katika kitabu kingine cha Biblia, tumia neno lile ulilotumia huko. Tumia neno sawa au kifungu katika Nyaraka. Sitisha sauti hii hapa.</w:t>
      </w:r>
    </w:p>
    <w:p>
      <w:pPr/>
      <w:r>
        <w:rPr>
          <w:lang w:val="sw_KE" w:bidi="sw_KE"/>
        </w:rPr>
      </w:r>
      <w:r>
        <w:rPr>
          <w:b/>
          <w:lang w:val="sw_KE" w:bidi="sw_KE"/>
        </w:rPr>
        <w:t>Maombezi</w:t>
      </w:r>
      <w:r>
        <w:rPr>
          <w:lang w:val="sw_KE" w:bidi="sw_KE"/>
        </w:rPr>
        <w:t xml:space="preserve"> ni kitu ambacho mtu anamwomba Mungu kufanya kwa mtu mwingine.</w:t>
      </w:r>
    </w:p>
    <w:p>
      <w:pPr/>
      <w:r>
        <w:rPr>
          <w:lang w:val="sw_KE" w:bidi="sw_KE"/>
        </w:rPr>
      </w:r>
      <w:r>
        <w:rPr>
          <w:lang w:val="sw_KE" w:bidi="sw_KE"/>
        </w:rPr>
        <w:t xml:space="preserve">Sitisha hapa na mjadili kama kikundi ni neno au usemi gani mtakaotumia </w:t>
      </w:r>
      <w:r>
        <w:rPr>
          <w:b/>
          <w:lang w:val="sw_KE" w:bidi="sw_KE"/>
        </w:rPr>
        <w:t>kuombeana</w:t>
      </w:r>
      <w:r>
        <w:rPr>
          <w:lang w:val="sw_KE" w:bidi="sw_KE"/>
        </w:rPr>
        <w:t>. Ikiwa tayari umetafsiri neno hili katika kitabu kingine cha Biblia, tumia neno lile ulilotumia huko. Sitisha sauti hii hapa.</w:t>
      </w:r>
    </w:p>
    <w:p>
      <w:pPr/>
      <w:r>
        <w:rPr>
          <w:lang w:val="sw_KE" w:bidi="sw_KE"/>
        </w:rPr>
      </w:r>
      <w:r>
        <w:rPr>
          <w:b/>
          <w:lang w:val="sw_KE" w:bidi="sw_KE"/>
        </w:rPr>
        <w:t>Shukrani</w:t>
      </w:r>
      <w:r>
        <w:rPr>
          <w:lang w:val="sw_KE" w:bidi="sw_KE"/>
        </w:rPr>
        <w:t xml:space="preserve"> ni wakati watu wanamshukuru Mungu kwa kile Mungu tayari alifanya kwa watu hao au kwa wengine.</w:t>
      </w:r>
    </w:p>
    <w:p>
      <w:pPr/>
      <w:r>
        <w:rPr>
          <w:lang w:val="sw_KE" w:bidi="sw_KE"/>
        </w:rPr>
      </w:r>
      <w:r>
        <w:rPr>
          <w:lang w:val="sw_KE" w:bidi="sw_KE"/>
        </w:rPr>
        <w:t xml:space="preserve">Sitisha hapa na mjadili kama kikundi ni neno au usemi gani mtakaotumia </w:t>
      </w:r>
      <w:r>
        <w:rPr>
          <w:b/>
          <w:lang w:val="sw_KE" w:bidi="sw_KE"/>
        </w:rPr>
        <w:t>kushukuru</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Paulo anawaambia waumini kuwaombea wafalme. </w:t>
      </w:r>
      <w:r>
        <w:rPr>
          <w:b/>
          <w:lang w:val="sw_KE" w:bidi="sw_KE"/>
        </w:rPr>
        <w:t>Mfalme</w:t>
      </w:r>
      <w:r>
        <w:rPr>
          <w:lang w:val="sw_KE" w:bidi="sw_KE"/>
        </w:rPr>
        <w:t xml:space="preserve"> alikuwa mtu ambaye alitawala mji au himaya. Mfalme kwa kawaida alitawala kwa maisha na kupitisha mamlaka yake kwa mmoja wa wana wake. Tumia neno lile lile kwa hukumu ulilotumia katika simulizi zilizopita. Tazama neno </w:t>
      </w:r>
      <w:r>
        <w:rPr>
          <w:lang w:val="sw_KE" w:bidi="sw_KE"/>
        </w:rPr>
        <w:t>mfalme</w:t>
      </w:r>
      <w:r>
        <w:rPr>
          <w:lang w:val="sw_KE" w:bidi="sw_KE"/>
        </w:rPr>
        <w:t xml:space="preserve"> kwenye Faharasa Kuu kwa maelezo zaidi.</w:t>
      </w:r>
    </w:p>
    <w:p>
      <w:pPr/>
      <w:r>
        <w:rPr>
          <w:lang w:val="sw_KE" w:bidi="sw_KE"/>
        </w:rPr>
      </w:r>
      <w:r>
        <w:rPr>
          <w:lang w:val="sw_KE" w:bidi="sw_KE"/>
        </w:rPr>
        <w:t>Paulo anasema kwamba waumini wakiwaombea watu na viongozi katika jamii yao, waumini wataishi maisha ya amani na utulivu kwa njia ya kiungu na ya hadhi.</w:t>
      </w:r>
    </w:p>
    <w:p>
      <w:pPr/>
      <w:r>
        <w:rPr>
          <w:lang w:val="sw_KE" w:bidi="sw_KE"/>
        </w:rPr>
      </w:r>
      <w:r>
        <w:rPr>
          <w:lang w:val="sw_KE" w:bidi="sw_KE"/>
        </w:rPr>
        <w:t xml:space="preserve">Maneno </w:t>
      </w:r>
      <w:r>
        <w:rPr>
          <w:b/>
          <w:lang w:val="sw_KE" w:bidi="sw_KE"/>
        </w:rPr>
        <w:t>amani</w:t>
      </w:r>
      <w:r>
        <w:rPr>
          <w:lang w:val="sw_KE" w:bidi="sw_KE"/>
        </w:rPr>
        <w:t xml:space="preserve"> na </w:t>
      </w:r>
      <w:r>
        <w:rPr>
          <w:b/>
          <w:lang w:val="sw_KE" w:bidi="sw_KE"/>
        </w:rPr>
        <w:t>utulivu</w:t>
      </w:r>
      <w:r>
        <w:rPr>
          <w:lang w:val="sw_KE" w:bidi="sw_KE"/>
        </w:rPr>
        <w:t xml:space="preserve"> yanafanana sana hapa. Maneno yote haya yanamaanisha kuwa na utulivu na utaratibu.</w:t>
      </w:r>
    </w:p>
    <w:p>
      <w:pPr/>
      <w:r>
        <w:rPr>
          <w:lang w:val="sw_KE" w:bidi="sw_KE"/>
        </w:rPr>
      </w:r>
      <w:r>
        <w:rPr>
          <w:lang w:val="sw_KE" w:bidi="sw_KE"/>
        </w:rPr>
        <w:t xml:space="preserve">Sitisha hapa na mjadili kama kikundi ni maneno au misemo gani mtakayotumia </w:t>
      </w:r>
      <w:r>
        <w:rPr>
          <w:b/>
          <w:lang w:val="sw_KE" w:bidi="sw_KE"/>
        </w:rPr>
        <w:t>amani</w:t>
      </w:r>
      <w:r>
        <w:rPr>
          <w:lang w:val="sw_KE" w:bidi="sw_KE"/>
        </w:rPr>
        <w:t xml:space="preserve"> na </w:t>
      </w:r>
      <w:r>
        <w:rPr>
          <w:b/>
          <w:lang w:val="sw_KE" w:bidi="sw_KE"/>
        </w:rPr>
        <w:t>ukimya</w:t>
      </w:r>
      <w:r>
        <w:rPr>
          <w:lang w:val="sw_KE" w:bidi="sw_KE"/>
        </w:rPr>
        <w:t>. Ikiwa tayari umetafsiri neno hili katika kitabu kingine cha Biblia, tumia neno lile ulilotumia huko. Sitisha sauti hii hapa.</w:t>
      </w:r>
    </w:p>
    <w:p>
      <w:pPr/>
      <w:r>
        <w:rPr>
          <w:lang w:val="sw_KE" w:bidi="sw_KE"/>
        </w:rPr>
      </w:r>
      <w:r>
        <w:rPr>
          <w:b/>
          <w:lang w:val="sw_KE" w:bidi="sw_KE"/>
        </w:rPr>
        <w:t>Kiungu</w:t>
      </w:r>
      <w:r>
        <w:rPr>
          <w:lang w:val="sw_KE" w:bidi="sw_KE"/>
        </w:rPr>
        <w:t xml:space="preserve"> ina maana kwamba watu wanaishi maisha kwa njia ambayo inampendeza na kuonyesha heshima kwa Mungu. Utakumbuka katika simulizi la awali kwamba Paulo anazungumza kuhusu watu wasiomcha Mungu, au watu ambao hawamheshimu Mungu.</w:t>
      </w:r>
    </w:p>
    <w:p>
      <w:pPr/>
      <w:r>
        <w:rPr>
          <w:lang w:val="sw_KE" w:bidi="sw_KE"/>
        </w:rPr>
      </w:r>
      <w:r>
        <w:rPr>
          <w:lang w:val="sw_KE" w:bidi="sw_KE"/>
        </w:rPr>
        <w:t xml:space="preserve">Sitisha hapa na mjadili kama kikundi ni neno au usemi upi mtakaotumia kumaanisha </w:t>
      </w:r>
      <w:r>
        <w:rPr>
          <w:b/>
          <w:lang w:val="sw_KE" w:bidi="sw_KE"/>
        </w:rPr>
        <w:t>uungu</w:t>
      </w:r>
      <w:r>
        <w:rPr>
          <w:lang w:val="sw_KE" w:bidi="sw_KE"/>
        </w:rPr>
        <w:t xml:space="preserve">. Tazama Faharasa Kuu kwa maelezo zaidi kuhusu </w:t>
      </w:r>
      <w:r>
        <w:rPr>
          <w:b/>
          <w:lang w:val="sw_KE" w:bidi="sw_KE"/>
        </w:rPr>
        <w:t>uungu</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b/>
          <w:lang w:val="sw_KE" w:bidi="sw_KE"/>
        </w:rPr>
        <w:t>Hadhi</w:t>
      </w:r>
      <w:r>
        <w:rPr>
          <w:lang w:val="sw_KE" w:bidi="sw_KE"/>
        </w:rPr>
        <w:t xml:space="preserve"> ina maana kwamba watu wanaishi kwa njia ambayo inaonyesha wanafanya maamuzi mazuri ambayo yanawafanya watu wengine kuwaheshimu watu hao.</w:t>
      </w:r>
    </w:p>
    <w:p>
      <w:pPr/>
      <w:r>
        <w:rPr>
          <w:lang w:val="sw_KE" w:bidi="sw_KE"/>
        </w:rPr>
      </w:r>
      <w:r>
        <w:rPr>
          <w:lang w:val="sw_KE" w:bidi="sw_KE"/>
        </w:rPr>
        <w:t xml:space="preserve">Sitisha hapa na mjadili kama kikundi ni neno au usemi upi mtakaotumia kumaanisha </w:t>
      </w:r>
      <w:r>
        <w:rPr>
          <w:b/>
          <w:lang w:val="sw_KE" w:bidi="sw_KE"/>
        </w:rPr>
        <w:t>utukufu</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Tumia neno sawa au usemi kwa </w:t>
      </w:r>
      <w:r>
        <w:rPr>
          <w:b/>
          <w:lang w:val="sw_KE" w:bidi="sw_KE"/>
        </w:rPr>
        <w:t>mwokozi</w:t>
      </w:r>
      <w:r>
        <w:rPr>
          <w:lang w:val="sw_KE" w:bidi="sw_KE"/>
        </w:rPr>
        <w:t xml:space="preserve"> na </w:t>
      </w:r>
      <w:r>
        <w:rPr>
          <w:b/>
          <w:lang w:val="sw_KE" w:bidi="sw_KE"/>
        </w:rPr>
        <w:t>Kristo</w:t>
      </w:r>
      <w:r>
        <w:rPr>
          <w:lang w:val="sw_KE" w:bidi="sw_KE"/>
        </w:rPr>
        <w:t xml:space="preserve"> kama ulivyotumia katika simulizi zilizotangulia. Kwa maelezo zaidi kuhusu </w:t>
      </w:r>
      <w:r>
        <w:rPr>
          <w:lang w:val="sw_KE" w:bidi="sw_KE"/>
        </w:rPr>
        <w:t>mwokozi</w:t>
      </w:r>
      <w:r>
        <w:rPr>
          <w:lang w:val="sw_KE" w:bidi="sw_KE"/>
        </w:rPr>
        <w:t xml:space="preserve"> na </w:t>
      </w:r>
      <w:r>
        <w:rPr>
          <w:lang w:val="sw_KE" w:bidi="sw_KE"/>
        </w:rPr>
        <w:t>Kristo</w:t>
      </w:r>
      <w:r>
        <w:rPr>
          <w:lang w:val="sw_KE" w:bidi="sw_KE"/>
        </w:rPr>
        <w:t>, rejelea Faharasa Kuu. Tumia maneno sawa au vifungu katika Nyaraka.</w:t>
      </w:r>
    </w:p>
    <w:p>
      <w:pPr/>
      <w:r>
        <w:rPr>
          <w:lang w:val="sw_KE" w:bidi="sw_KE"/>
        </w:rPr>
      </w:r>
      <w:r>
        <w:rPr>
          <w:b/>
          <w:lang w:val="sw_KE" w:bidi="sw_KE"/>
        </w:rPr>
        <w:t>Mpatanishi</w:t>
      </w:r>
      <w:r>
        <w:rPr>
          <w:lang w:val="sw_KE" w:bidi="sw_KE"/>
        </w:rPr>
        <w:t xml:space="preserve"> ni mtu anayewasaidia watu wawili katika ubishani kufanya amani. Paulo anasema kwamba Mungu amewaokoa watu wote kwa kumtumia Yesu kama mpatanishi kati ya watu na Mungu.</w:t>
      </w:r>
    </w:p>
    <w:p>
      <w:pPr/>
      <w:r>
        <w:rPr>
          <w:lang w:val="sw_KE" w:bidi="sw_KE"/>
        </w:rPr>
      </w:r>
      <w:r>
        <w:rPr>
          <w:lang w:val="sw_KE" w:bidi="sw_KE"/>
        </w:rPr>
        <w:t xml:space="preserve">Sitisha hapa na mjadili kama kikundi ni neno au usemi upi mtakaotumia kumaanisha </w:t>
      </w:r>
      <w:r>
        <w:rPr>
          <w:b/>
          <w:lang w:val="sw_KE" w:bidi="sw_KE"/>
        </w:rPr>
        <w:t>mpatanishi</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Mtu anapokuwa mtumwa au mfungwa, mtu mwingine anaweza kumnunua mtu huyo na kumfanya mtu huru. Pesa ambayo mtu analipa ili kumweka huru mtumwa au mfungwa inaitwa </w:t>
      </w:r>
      <w:r>
        <w:rPr>
          <w:b/>
          <w:lang w:val="sw_KE" w:bidi="sw_KE"/>
        </w:rPr>
        <w:t>fidia</w:t>
      </w:r>
      <w:r>
        <w:rPr>
          <w:lang w:val="sw_KE" w:bidi="sw_KE"/>
        </w:rPr>
        <w:t>.</w:t>
      </w:r>
    </w:p>
    <w:p>
      <w:pPr/>
      <w:r>
        <w:rPr>
          <w:lang w:val="sw_KE" w:bidi="sw_KE"/>
        </w:rPr>
      </w:r>
      <w:r>
        <w:rPr>
          <w:lang w:val="sw_KE" w:bidi="sw_KE"/>
        </w:rPr>
        <w:t xml:space="preserve">Sitisha hapa na mjadili kama kikundi ni neno au usemi upi mtakaotumia kumaanisha </w:t>
      </w:r>
      <w:r>
        <w:rPr>
          <w:b/>
          <w:lang w:val="sw_KE" w:bidi="sw_KE"/>
        </w:rPr>
        <w:t>fidia</w:t>
      </w:r>
      <w:r>
        <w:rPr>
          <w:lang w:val="sw_KE" w:bidi="sw_KE"/>
        </w:rPr>
        <w:t xml:space="preserve">. Tazama neno </w:t>
      </w:r>
      <w:r>
        <w:rPr>
          <w:lang w:val="sw_KE" w:bidi="sw_KE"/>
        </w:rPr>
        <w:t>fidia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Tumeona </w:t>
      </w:r>
      <w:r>
        <w:rPr>
          <w:b/>
          <w:lang w:val="sw_KE" w:bidi="sw_KE"/>
        </w:rPr>
        <w:t>ushuhuda</w:t>
      </w:r>
      <w:r>
        <w:rPr>
          <w:lang w:val="sw_KE" w:bidi="sw_KE"/>
        </w:rPr>
        <w:t xml:space="preserve"> kwamba Yesu alikuwa fidia kwa watu wote. Kwa maneno mengine, Paulo anasema kwamba tumeona ushahidi na tunajua kwamba ujumbe kwamba Yesu alikuwa fidia kwa watu wote ni kweli.</w:t>
      </w:r>
    </w:p>
    <w:p>
      <w:pPr/>
      <w:r>
        <w:rPr>
          <w:lang w:val="sw_KE" w:bidi="sw_KE"/>
        </w:rPr>
      </w:r>
      <w:r>
        <w:rPr>
          <w:lang w:val="sw_KE" w:bidi="sw_KE"/>
        </w:rPr>
        <w:t xml:space="preserve">Sitisha hapa na mjadili kama kikundi ni neno au usemi upi mtakaotumia kumaanisha </w:t>
      </w:r>
      <w:r>
        <w:rPr>
          <w:b/>
          <w:lang w:val="sw_KE" w:bidi="sw_KE"/>
        </w:rPr>
        <w:t>ushuhuda</w:t>
      </w:r>
      <w:r>
        <w:rPr>
          <w:lang w:val="sw_KE" w:bidi="sw_KE"/>
        </w:rPr>
        <w:t xml:space="preserve">. Tazama Faharasa Kuu kwa maelezo zaidi kuhusu </w:t>
      </w:r>
      <w:r>
        <w:rPr>
          <w:lang w:val="sw_KE" w:bidi="sw_KE"/>
        </w:rPr>
        <w:t>ushuhuda</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Paulo anajielezea mwenyewe kama </w:t>
      </w:r>
      <w:r>
        <w:rPr>
          <w:b/>
          <w:lang w:val="sw_KE" w:bidi="sw_KE"/>
        </w:rPr>
        <w:t>mhubiri</w:t>
      </w:r>
      <w:r>
        <w:rPr>
          <w:lang w:val="sw_KE" w:bidi="sw_KE"/>
        </w:rPr>
        <w:t>. Mhubiri ni mtu anayetangaza habari njema kwa watu wengine.</w:t>
      </w:r>
    </w:p>
    <w:p>
      <w:pPr/>
      <w:r>
        <w:rPr>
          <w:lang w:val="sw_KE" w:bidi="sw_KE"/>
        </w:rPr>
      </w:r>
      <w:r>
        <w:rPr>
          <w:lang w:val="sw_KE" w:bidi="sw_KE"/>
        </w:rPr>
        <w:t xml:space="preserve">Sitisha hapa na mjadili kama kikundi ni neno au usemi upi mtakaotumia kumaanisha </w:t>
      </w:r>
      <w:r>
        <w:rPr>
          <w:b/>
          <w:lang w:val="sw_KE" w:bidi="sw_KE"/>
        </w:rPr>
        <w:t>mhubiri</w:t>
      </w:r>
      <w:r>
        <w:rPr>
          <w:lang w:val="sw_KE" w:bidi="sw_KE"/>
        </w:rPr>
        <w:t>.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Paulo pia anajielezea mwenyewe kama </w:t>
      </w:r>
      <w:r>
        <w:rPr>
          <w:b/>
          <w:lang w:val="sw_KE" w:bidi="sw_KE"/>
        </w:rPr>
        <w:t>mtume</w:t>
      </w:r>
      <w:r>
        <w:rPr>
          <w:lang w:val="sw_KE" w:bidi="sw_KE"/>
        </w:rPr>
        <w:t xml:space="preserve">. Kwa maelezo zaidi kuhusu </w:t>
      </w:r>
      <w:r>
        <w:rPr>
          <w:lang w:val="sw_KE" w:bidi="sw_KE"/>
        </w:rPr>
        <w:t>mtume</w:t>
      </w:r>
      <w:r>
        <w:rPr>
          <w:lang w:val="sw_KE" w:bidi="sw_KE"/>
        </w:rPr>
        <w:t>, rejelea Faharasa Kuu. Tumia neno au kirai kilekile cha mtume kama ulivyotumia katika simulizi zilizotangulia.</w:t>
      </w:r>
    </w:p>
    <w:p>
      <w:pPr/>
      <w:r>
        <w:rPr>
          <w:lang w:val="sw_KE" w:bidi="sw_KE"/>
        </w:rPr>
      </w:r>
      <w:r>
        <w:rPr>
          <w:lang w:val="sw_KE" w:bidi="sw_KE"/>
        </w:rPr>
        <w:t xml:space="preserve">Paulo pia anajielezea mwenyewe kama </w:t>
      </w:r>
      <w:r>
        <w:rPr>
          <w:b/>
          <w:lang w:val="sw_KE" w:bidi="sw_KE"/>
        </w:rPr>
        <w:t>mwalimu</w:t>
      </w:r>
      <w:r>
        <w:rPr>
          <w:lang w:val="sw_KE" w:bidi="sw_KE"/>
        </w:rPr>
        <w:t>. Hii ni neno la jumla zaidi ya mhubiri. Mwalimu ni mtu yeyote anayemfundisha mtu mwingine kuhusu chochote.</w:t>
      </w:r>
    </w:p>
    <w:p>
      <w:pPr/>
      <w:r>
        <w:rPr>
          <w:lang w:val="sw_KE" w:bidi="sw_KE"/>
        </w:rPr>
      </w:r>
      <w:r>
        <w:rPr>
          <w:lang w:val="sw_KE" w:bidi="sw_KE"/>
        </w:rPr>
        <w:t xml:space="preserve">Sitisha hapa na mjadili kama kikundi ni neno au usemi upi mtakaotumia kumaanisha </w:t>
      </w:r>
      <w:r>
        <w:rPr>
          <w:b/>
          <w:lang w:val="sw_KE" w:bidi="sw_KE"/>
        </w:rPr>
        <w:t>mwalimu</w:t>
      </w:r>
      <w:r>
        <w:rPr>
          <w:lang w:val="sw_KE" w:bidi="sw_KE"/>
        </w:rPr>
        <w:t xml:space="preserve">. Tafuta neno </w:t>
      </w:r>
      <w:r>
        <w:rPr>
          <w:lang w:val="sw_KE" w:bidi="sw_KE"/>
        </w:rPr>
        <w:t>mwalimu</w:t>
      </w:r>
      <w:r>
        <w:rPr>
          <w:lang w:val="sw_KE" w:bidi="sw_KE"/>
        </w:rPr>
        <w:t xml:space="preserve"> kwenye Faharasa Kuu kwa maelezo zaidi.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Paulo anasema kwamba alichaguliwa ili kuhubiri habari njema kwa </w:t>
      </w:r>
      <w:r>
        <w:rPr>
          <w:b/>
          <w:lang w:val="sw_KE" w:bidi="sw_KE"/>
        </w:rPr>
        <w:t>Mataifa</w:t>
      </w:r>
      <w:r>
        <w:rPr>
          <w:lang w:val="sw_KE" w:bidi="sw_KE"/>
        </w:rPr>
        <w:t>. Mataifa ni watu ambao si Wayahudi.</w:t>
      </w:r>
    </w:p>
    <w:p>
      <w:pPr/>
      <w:r>
        <w:rPr>
          <w:lang w:val="sw_KE" w:bidi="sw_KE"/>
        </w:rPr>
      </w:r>
      <w:r>
        <w:rPr>
          <w:lang w:val="sw_KE" w:bidi="sw_KE"/>
        </w:rPr>
        <w:t xml:space="preserve">Sitisha hapa na mjadili kama kikundi ni neno au usemi upi mtakaotumia kumaanisha </w:t>
      </w:r>
      <w:r>
        <w:rPr>
          <w:b/>
          <w:lang w:val="sw_KE" w:bidi="sw_KE"/>
        </w:rPr>
        <w:t>Mataifa</w:t>
      </w:r>
      <w:r>
        <w:rPr>
          <w:lang w:val="sw_KE" w:bidi="sw_KE"/>
        </w:rPr>
        <w:t xml:space="preserve">. Tafuta neno </w:t>
      </w:r>
      <w:r>
        <w:rPr>
          <w:lang w:val="sw_KE" w:bidi="sw_KE"/>
        </w:rPr>
        <w:t>Mataifa</w:t>
      </w:r>
      <w:r>
        <w:rPr>
          <w:lang w:val="sw_KE" w:bidi="sw_KE"/>
        </w:rPr>
        <w:t xml:space="preserve"> katika Faharasa Kuu kwa maelezo zaidi. Ikiwa tayari umetafsiri neno hili katika kitabu kingine cha Biblia, tumia neno lile ulilotumia huko. Tumia neno sawa au kifungu katika Nyaraka. Sitisha sauti hii hapa.</w:t>
      </w:r>
    </w:p>
    <w:p>
      <w:pPr/>
      <w:r>
        <w:rPr>
          <w:lang w:val="sw_KE" w:bidi="sw_KE"/>
        </w:rPr>
      </w:r>
      <w:r>
        <w:rPr>
          <w:lang w:val="sw_KE" w:bidi="sw_KE"/>
        </w:rPr>
        <w:t xml:space="preserve">Paulo anaelezea jinsi anavyohubiri habari njema kwa Mataifa kama uaminifu na </w:t>
      </w:r>
      <w:r>
        <w:rPr>
          <w:b/>
          <w:lang w:val="sw_KE" w:bidi="sw_KE"/>
        </w:rPr>
        <w:t>kweli</w:t>
      </w:r>
      <w:r>
        <w:rPr>
          <w:lang w:val="sw_KE" w:bidi="sw_KE"/>
        </w:rPr>
        <w:t>. Kwa maneno mengine, Timotheo anaweza kuwa na uhakika kwamba Paulo ni mwalimu ambaye watu wanaweza kumwamini ili kufundisha yaliyo kweli. Baadhi ya watu wanafikiri kile ambacho Paulo anasema ni kwamba Paulo anafundisha ujumbe wa imani na ukweli kwa Mataifa. Kwa maneno mengine, Paulo anafundisha habari njema ya kweli, bila mafundisho mabaya.</w:t>
      </w:r>
    </w:p>
    <w:p>
      <w:pPr/>
      <w:r>
        <w:rPr>
          <w:lang w:val="sw_KE" w:bidi="sw_KE"/>
        </w:rPr>
      </w:r>
      <w:r>
        <w:rPr>
          <w:lang w:val="sw_KE" w:bidi="sw_KE"/>
        </w:rPr>
        <w:t xml:space="preserve">Sitisha hapa na mjadili kama kikundi ni maneno au misemo gani mtakayotumia kwa jinsi Paulo ni "mwaminifu" na mwalimu wa kweli" au jinsi Paulo anafundisha "ujumbe wa imani na ukweli." Ukiamua kutumia imani na ukweli, tafuta </w:t>
      </w:r>
      <w:r>
        <w:rPr>
          <w:lang w:val="sw_KE" w:bidi="sw_KE"/>
        </w:rPr>
        <w:t>imani</w:t>
      </w:r>
      <w:r>
        <w:rPr>
          <w:lang w:val="sw_KE" w:bidi="sw_KE"/>
        </w:rPr>
        <w:t xml:space="preserve"> katika Faharasa Kuu kwa maelezo zaidi. Ikiwa tayari umetafsiri maneno haya katika kitabu kingine cha Biblia, tumia maneno au misemo ile ulilotumia hapa. Tumia maneno sawa au vifungu katika Nyaraka. </w:t>
      </w:r>
      <w:r>
        <w:rPr>
          <w:lang w:val="sw_KE" w:bidi="sw_KE"/>
        </w:rPr>
      </w:r>
    </w:p>
    <w:p>
      <w:pPr>
        <w:pStyle w:val="Heading3"/>
      </w:pPr>
      <w:r>
        <w:rPr>
          <w:lang w:val="sw_KE" w:bidi="sw_KE"/>
        </w:rPr>
        <w:t>Kunena Neno</w:t>
      </w:r>
    </w:p>
    <w:p>
      <w:pPr/>
      <w:r>
        <w:rPr>
          <w:lang w:val="sw_KE" w:bidi="sw_KE"/>
        </w:rPr>
      </w:r>
      <w:r>
        <w:rPr>
          <w:lang w:val="sw_KE" w:bidi="sw_KE"/>
        </w:rPr>
        <w:t>Sikiliza toleo la sauti la 1 Timotheo 2:1–7 katika tafsiri rahisi kuelewa.</w:t>
      </w:r>
    </w:p>
    <w:p>
      <w:pPr/>
      <w:r>
        <w:rPr>
          <w:lang w:val="sw_KE" w:bidi="sw_KE"/>
        </w:rPr>
      </w:r>
      <w:r>
        <w:rPr>
          <w:lang w:val="sw_KE" w:bidi="sw_KE"/>
        </w:rPr>
        <w:t>Sitisha sauti hii hapa.</w:t>
      </w:r>
    </w:p>
    <w:p>
      <w:pPr/>
      <w:r>
        <w:rPr>
          <w:lang w:val="sw_KE" w:bidi="sw_KE"/>
        </w:rPr>
      </w:r>
      <w:r>
        <w:rPr>
          <w:lang w:val="sw_KE" w:bidi="sw_KE"/>
        </w:rPr>
        <w:t xml:space="preserve">Katika kipindi hiki, kama kikundi simulieni tena simulizi hii katika lugha yenu ya asili. </w:t>
      </w:r>
    </w:p>
    <w:p>
      <w:pPr/>
      <w:r>
        <w:rPr>
          <w:lang w:val="sw_KE" w:bidi="sw_KE"/>
        </w:rPr>
      </w:r>
      <w:r>
        <w:rPr>
          <w:lang w:val="sw_KE" w:bidi="sw_KE"/>
        </w:rPr>
        <w:t>Kwanza, kikundi chote kinapaswa kufanya mazoezi ya kuelezea simulizi kwa lugha yenu ya asili. Kumbuka kujumuisha mambo uliyoamua katika hatua za awali, kama vile mpangilio, maneno, misemo, au chochote kingine chochote mlichojadili.</w:t>
      </w:r>
    </w:p>
    <w:p>
      <w:pPr/>
      <w:r>
        <w:rPr>
          <w:lang w:val="sw_KE" w:bidi="sw_KE"/>
        </w:rPr>
      </w:r>
      <w:r>
        <w:rPr>
          <w:lang w:val="sw_KE" w:bidi="sw_KE"/>
        </w:rPr>
        <w:t>Mwanachama mmoja wa kikundi anatakiwa kuelezea sentensi chache za mwanzo na kusitisha. Mwanachama mwingine wa kikundi anatakiwa kuelezea sehemu inayofuata ya simulizi na kusitisha. Fanyeni hivyo mpaka kikundi kitakapo simulia tena simulizi lote. Wanachama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yote bila kuingiliwa angalau mara moja. Mwanachama wa kikundi anaweza kutumia vitu mbalimbali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mnaloipenda zaidi. Unaweza kuamua kwamba ulipenda jinsi mshiriki mmoja wa kikundi alivyoeleza eneo moja lakini ulipenda jinsi mshiriki mwingine wa kikundi alivyoeleza eneo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1 Timotheo 2:8–15</w:t>
      </w:r>
      <w:r>
        <w:rPr>
          <w:lang w:val="sw_KE" w:bidi="sw_KE"/>
        </w:rPr>
      </w:r>
    </w:p>
    <w:p>
      <w:pPr>
        <w:pStyle w:val="Heading3"/>
      </w:pPr>
      <w:r>
        <w:rPr>
          <w:lang w:val="sw_KE" w:bidi="sw_KE"/>
        </w:rPr>
        <w:t>Sikiliza na Moyo</w:t>
      </w:r>
    </w:p>
    <w:p>
      <w:pPr/>
      <w:r>
        <w:rPr>
          <w:lang w:val="sw_KE" w:bidi="sw_KE"/>
        </w:rPr>
      </w:r>
      <w:r>
        <w:rPr>
          <w:lang w:val="sw_KE" w:bidi="sw_KE"/>
        </w:rPr>
        <w:t>Katika hatua hii, sikilizeni 1 Timotheo 2:8–15 na mtie mioyoni mwenu.</w:t>
      </w:r>
    </w:p>
    <w:p>
      <w:pPr/>
      <w:r>
        <w:rPr>
          <w:lang w:val="sw_KE" w:bidi="sw_KE"/>
        </w:rPr>
      </w:r>
      <w:r>
        <w:rPr>
          <w:lang w:val="sw_KE" w:bidi="sw_KE"/>
        </w:rPr>
        <w:t>Sikiliza toleo la sauti la 1 Timotheo 2:8–15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hili? Sitisha sauti hii hapa.</w:t>
      </w:r>
    </w:p>
    <w:p>
      <w:pPr>
        <w:pStyle w:val="ListBullet"/>
        <w:spacing w:line="240" w:lineRule="auto"/>
        <w:ind w:left="720"/>
      </w:pPr>
      <w:r>
        <w:rPr>
          <w:lang w:val="sw_KE" w:bidi="sw_KE"/>
        </w:rPr>
      </w:r>
      <w:r>
        <w:rPr>
          <w:lang w:val="sw_KE" w:bidi="sw_KE"/>
        </w:rPr>
        <w:t>Simulizi hili inatuambia nini kuhusu Mungu, Yesu au Roho Mtakatifu? Sitisha sauti hii hapa.</w:t>
      </w:r>
    </w:p>
    <w:p>
      <w:pPr>
        <w:pStyle w:val="ListBullet"/>
        <w:spacing w:line="240" w:lineRule="auto"/>
        <w:ind w:left="720"/>
      </w:pPr>
      <w:r>
        <w:rPr>
          <w:lang w:val="sw_KE" w:bidi="sw_KE"/>
        </w:rPr>
      </w:r>
      <w:r>
        <w:rPr>
          <w:lang w:val="sw_KE" w:bidi="sw_KE"/>
        </w:rPr>
        <w:t>Simulizi hili inatuambia nini kuhusu watu? Sitisha sauti hii hapa.</w:t>
      </w:r>
    </w:p>
    <w:p>
      <w:pPr>
        <w:pStyle w:val="ListBullet"/>
        <w:spacing w:line="240" w:lineRule="auto"/>
        <w:ind w:left="720"/>
      </w:pPr>
      <w:r>
        <w:rPr>
          <w:lang w:val="sw_KE" w:bidi="sw_KE"/>
        </w:rPr>
      </w:r>
      <w:r>
        <w:rPr>
          <w:lang w:val="sw_KE" w:bidi="sw_KE"/>
        </w:rPr>
        <w:t>Simulizi hili inaathiri vipi maisha yetu ya kila siku? Sitisha sauti hii hapa.</w:t>
      </w:r>
    </w:p>
    <w:p>
      <w:pPr>
        <w:pStyle w:val="ListBullet"/>
        <w:spacing w:line="240" w:lineRule="auto"/>
        <w:ind w:left="720"/>
      </w:pPr>
      <w:r>
        <w:rPr>
          <w:lang w:val="sw_KE" w:bidi="sw_KE"/>
        </w:rPr>
      </w:r>
      <w:r>
        <w:rPr>
          <w:lang w:val="sw_KE" w:bidi="sw_KE"/>
        </w:rPr>
        <w:t>Unamjua nani anayehitaji kusikia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2:8–15 katika tafsiri rahisi zaidi kuelewa.</w:t>
      </w:r>
    </w:p>
    <w:p>
      <w:pPr/>
      <w:r>
        <w:rPr>
          <w:lang w:val="sw_KE" w:bidi="sw_KE"/>
        </w:rPr>
      </w:r>
      <w:r>
        <w:rPr>
          <w:lang w:val="sw_KE" w:bidi="sw_KE"/>
        </w:rPr>
        <w:t>Sitisha sauti hii hapa.</w:t>
      </w:r>
    </w:p>
    <w:p>
      <w:pPr/>
      <w:r>
        <w:rPr>
          <w:lang w:val="sw_KE" w:bidi="sw_KE"/>
        </w:rPr>
      </w:r>
      <w:r>
        <w:rPr>
          <w:lang w:val="sw_KE" w:bidi="sw_KE"/>
        </w:rPr>
        <w:t>Paulo amekuwa akihimiza kanisa kuwaombea watu wote wakiwemo wafalme na watawala wao kwa sababu Mungu anataka kuwaokoa watu wote. Sasa, Paulo anaanza moja kwa moja kukabiliana na baadhi ya matatizo ambayo mafundisho ya uongo yanasababisha katika kanisa. Kwanza Paulo anazungumzia matatizo yanayohusiana na baadhi ya wanawake ndani ya kanisa. Kisha, Paulo anazungumzia matatizo yanayohusiana na baadhi ya wanawake ndani ya kanisa.</w:t>
      </w:r>
    </w:p>
    <w:p>
      <w:pPr/>
      <w:r>
        <w:rPr>
          <w:lang w:val="sw_KE" w:bidi="sw_KE"/>
        </w:rPr>
      </w:r>
      <w:r>
        <w:rPr>
          <w:lang w:val="sw_KE" w:bidi="sw_KE"/>
        </w:rPr>
        <w:t xml:space="preserve">Kwanza, Paulo anazungumzia matatizo yanayohusiana na baadhi ya wanaume katika kanisa. Wanaume hawa hubishana wao kwa wao na hukasirikiana. Paulo anawaambia wanaume hao kwamba anataka waache kukasirika na kubishana. Badala yake, Paulo anawaambia wanaume wainue mikono yao mitakatifu katika sala. Paulo anapowaambia wanaume waombe na kuinua mikono yao mitakatifu, anawakumbusha wanaume hao njia ambazo Mungu amewaamuru watu wake kumwabudu Mungu. Agano la Kale linazungumzia mikono safi au mitakatifu kama ishara ya mioyo safi au mitakatifu. Ikiwa mtu ana moyo safi, ina maana kwamba mtu huyo anamtii Mungu na kufuata amri za Mungu. Paulo anawaambia wanaume kusameheana wao kwa wao na kuabudu kwa mioyo safi. </w:t>
      </w:r>
    </w:p>
    <w:p>
      <w:pPr/>
      <w:r>
        <w:rPr>
          <w:lang w:val="sw_KE" w:bidi="sw_KE"/>
        </w:rPr>
      </w:r>
      <w:r>
        <w:rPr>
          <w:lang w:val="sw_KE" w:bidi="sw_KE"/>
        </w:rPr>
        <w:t>Sitisha hapa na mjadili swali hili kama kikundi: Simulia hadithi ya mtu unayemjuwa ambaye ana moyo safi. Mtu huyo ni wa aina gani? Mtu anashughulikiaje mgogoro na msamaha? Sitisha sauti hapa.</w:t>
      </w:r>
    </w:p>
    <w:p>
      <w:pPr/>
      <w:r>
        <w:rPr>
          <w:lang w:val="sw_KE" w:bidi="sw_KE"/>
        </w:rPr>
      </w:r>
      <w:r>
        <w:rPr>
          <w:lang w:val="sw_KE" w:bidi="sw_KE"/>
        </w:rPr>
        <w:t>Sitishia hapa na mjadili swali hili kama kikundi: Hapa wanaume walisali huku mikono yao ikiwa imeinuliwa juu. Watu huombaje katika jamii yako? Sitisha sauti hapa.</w:t>
      </w:r>
    </w:p>
    <w:p>
      <w:pPr/>
      <w:r>
        <w:rPr>
          <w:lang w:val="sw_KE" w:bidi="sw_KE"/>
        </w:rPr>
      </w:r>
      <w:r>
        <w:rPr>
          <w:lang w:val="sw_KE" w:bidi="sw_KE"/>
        </w:rPr>
        <w:t>Kisha Paulo anazungumzia matatizo yanayohusiana na baadhi ya wanawake kanisani. Baadhi ya wanawake kanisani walikuja kanisani wakiwa wamevaa mavazi yanyowavuruga watu sana. Wakati wanawake hawa walikuja, wanawake walisuka nywele zao na kuvaa dhahabu, lulu, na mavazi ya gharama kubwa. Wanawake walitaka kuonyesha utajiri wao. Paulo anawaambia wanawake hawa kwamba wanawake wanapaswa kuvaa kwa njia inayofaa au ya heshima wanapokuja kanisani kumwabudu Mungu. Paulo anasema kwamba mwanamke mcha Mungu hapaswi kuvaa mavazi ya gharama kubwa au vito vya gharama kubwa. Badala yake, Paulo anasema kwamba mwanamke mcha Mungu anapaswa kuvaa matendo mazuri. Kwa maneno mengine, watu wanapaswa kuwa na matendo mema na kumheshimu Mungu kwa njia ile ile ambayo watu wanavaa mavazi mazuri. Paulo hamaanishi kwamba nguo au vito vya gharama kubwa ni vibaya. Mambo haya yanakuwa tatizo ikiwa watu wanajali zaidi jinsi wanavyowavutia watu wengine kuliko jinsi wanavyomwabudu Mungu kwa jinsi wanavyoishi.</w:t>
      </w:r>
    </w:p>
    <w:p>
      <w:pPr/>
      <w:r>
        <w:rPr>
          <w:lang w:val="sw_KE" w:bidi="sw_KE"/>
        </w:rPr>
      </w:r>
      <w:r>
        <w:rPr>
          <w:lang w:val="sw_KE" w:bidi="sw_KE"/>
        </w:rPr>
        <w:t>Sitisha hapa na mjadili swali hili kama kikundi: Mavazi yanayofaa na yenye heshima yanaonekanaje katika hali tofauti katika jamii yenu? Simulia hadithi ya wakati mtu alipovaa aina isiyofaa ya nguo kwenye tukio la jamii. Watu walio matajiri na watu maskini huingilianaje kati yao? Sitisha sauti hapa.</w:t>
      </w:r>
    </w:p>
    <w:p>
      <w:pPr/>
      <w:r>
        <w:rPr>
          <w:lang w:val="sw_KE" w:bidi="sw_KE"/>
        </w:rPr>
      </w:r>
      <w:r>
        <w:rPr>
          <w:lang w:val="sw_KE" w:bidi="sw_KE"/>
        </w:rPr>
        <w:t>Kisha, Paulo anazungumzia tatizo lingine kwa huduma ya kanisa. Baadhi ya wanawake kanisani walikuwa wakivuruga ibada. Kwa hivyo Paulo anawaambia wanawake hawa kwamba wanawake wanapaswa kujifunza kwa mtazamo wa amani. Wanawake wanapaswa kuwatii viongozi kanisani. Paulo anasema wanawake hao hawaruhusiwi kufundisha wanaume au kutumia mamlaka juu ya wanaume.</w:t>
      </w:r>
    </w:p>
    <w:p>
      <w:pPr/>
      <w:r>
        <w:rPr>
          <w:lang w:val="sw_KE" w:bidi="sw_KE"/>
        </w:rPr>
      </w:r>
      <w:r>
        <w:rPr>
          <w:lang w:val="sw_KE" w:bidi="sw_KE"/>
        </w:rPr>
        <w:t>Sitisha hapa na mjadili maswali haya kama kikundi: Kazi za wanaume au kazi za wanawake ni nini? Sitisha sauti hapa.</w:t>
      </w:r>
    </w:p>
    <w:p>
      <w:pPr/>
      <w:r>
        <w:rPr>
          <w:lang w:val="sw_KE" w:bidi="sw_KE"/>
        </w:rPr>
      </w:r>
      <w:r>
        <w:rPr>
          <w:lang w:val="sw_KE" w:bidi="sw_KE"/>
        </w:rPr>
        <w:t>Kisha Paulo anakumbusha kanisa hadithi kutoka mwanzo wa Biblia ili kusaidia maelekezo ya Paulo. Hadithi hizi zinasimulia jinsi Mungu aliumba dunia. Hadithi zinaelezea jinsi watu kwanza waliasi dhidi ya Mungu. Paulo anakumbusha kanisa kwamba wakati Mungu aliumba watu, Mungu aliumba Adamu kwanza na kisha Hawa. Paulo pia anakumbusha kanisa kwamba Hawa ndiye Shetani alimdanganya.</w:t>
      </w:r>
    </w:p>
    <w:p>
      <w:pPr/>
      <w:r>
        <w:rPr>
          <w:lang w:val="sw_KE" w:bidi="sw_KE"/>
        </w:rPr>
      </w:r>
      <w:r>
        <w:rPr>
          <w:lang w:val="sw_KE" w:bidi="sw_KE"/>
        </w:rPr>
        <w:t xml:space="preserve">Na kisha Paulo anasema kitu ambacho kinaweza kuonekana kuwa cha kutatanisha. Paulo anasema Mungu atamwokoa mwanamke kupitia jinsi mwanamke anazaa mtoto. Ingawa ni vigumu kuelewa kile Paulo anasema, tunajua kile ambacho Paulo </w:t>
      </w:r>
      <w:r>
        <w:rPr>
          <w:b/>
          <w:lang w:val="sw_KE" w:bidi="sw_KE"/>
        </w:rPr>
        <w:t>hasemi</w:t>
      </w:r>
      <w:r>
        <w:rPr>
          <w:lang w:val="sw_KE" w:bidi="sw_KE"/>
        </w:rPr>
        <w:t>. Paulo yuko wazi kabisa katika mafundisho yake mengine kwamba Mungu hutuokoa kutoka kwa dhambi zetu tunapomwamini Yesu. Mungu hatuokoi kwa sababu ya mambo tunayofanya. Kwa hiyo Paulo hakumaanishi kwamba kuwa na mtoto kunamwokoa mwanamke kutoka kwa dhambi zake.</w:t>
      </w:r>
    </w:p>
    <w:p>
      <w:pPr/>
      <w:r>
        <w:rPr>
          <w:lang w:val="sw_KE" w:bidi="sw_KE"/>
        </w:rPr>
      </w:r>
      <w:r>
        <w:rPr>
          <w:lang w:val="sw_KE" w:bidi="sw_KE"/>
        </w:rPr>
        <w:t>Kuna njia tatu kuu za kuelewa kile Paulo anasema. Kwanza, watu wengine wanafikiri kwamba Paulo anazungumzia kuzaliwa kwa Yesu. Katika hadithi ya Adamu na Hawa, Mungu anaahidi kwamba mtoto atazaliwa ambaye atamshinda Shetani na kuokoa watu wa Mungu. Kwa hiyo hata ingawa Shetani alimdanganya Hawa, na Hawa alifanya dhambi, Mungu anatoa wokovu kwa wanawake kupitia Yesu. Pili, watu wengine wanafikiri Paulo anataka kuhamasisha wanawake hawa kuishi kama mama wacha mungu. Taswira hii ya mwanamke ambaye anazaa inawakilisha aina hii ya mwanamke. Paulo anaweza kusema mambo haya kwa sababu kunaweza kuwa na mafundisho ya uongo yanayowaambia wanawake wasiolewe au wasizae watoto. Tatu, watu wengine wanafikiri kwamba Paulo anazungumzia jinsi Mungu analinda wanawake kutoka kwa hatari ya kimwili wakati wanawake wanazaa.</w:t>
      </w:r>
    </w:p>
    <w:p>
      <w:pPr/>
      <w:r>
        <w:rPr>
          <w:lang w:val="sw_KE" w:bidi="sw_KE"/>
        </w:rPr>
      </w:r>
      <w:r>
        <w:rPr>
          <w:lang w:val="sw_KE" w:bidi="sw_KE"/>
        </w:rPr>
        <w:t>Inawezekana kwamba wanawake wengi katika Efeso ambao hawakuamini katika Yesu walimfuata mungu wa kike wa Efeso. Wanawake hawa walikuwa na kelele na kiburi hasa, na wanawake hawa walimtegemea mungu wa kike wa Efeso kuwalinda wanawake hao walipokuwa wakijifungua. Katika maagizo ya Paulo kwa wanawake, Paulo anaweza kuwalinganisha wanawake hao wasioamini na jinsi wanawake wanaomwamini Yesu wanavyopaswa kutenda.</w:t>
      </w:r>
    </w:p>
    <w:p>
      <w:pPr/>
      <w:r>
        <w:rPr>
          <w:lang w:val="sw_KE" w:bidi="sw_KE"/>
        </w:rPr>
      </w:r>
      <w:r>
        <w:rPr>
          <w:lang w:val="sw_KE" w:bidi="sw_KE"/>
        </w:rPr>
        <w:t>Sitisha hapa na mjadili maswali haya kama kikundi: Paulo anasema Mungu ataokoa wanawake kupitia jinsi mwanamke anazaa mtoto. Jumuiya yako ya kanisa kwa sasa inafikiri nini kuhusu hili? Sasa fikiria kuhusu mambo uliyojifunza katika kifungu hiki chote kuhusu jinsi wanaume na wanawake wanaishi maisha safi na ya Mungu. Mafundisho hayo yanaathiri vipi jinsi unavyoelewa sehemu ya mwisho ya kifungu hiki?</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2:8–15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hili. Kisha kikundi kitaibua simulizi hii.</w:t>
      </w:r>
    </w:p>
    <w:p>
      <w:pPr/>
      <w:r>
        <w:rPr>
          <w:lang w:val="sw_KE" w:bidi="sw_KE"/>
        </w:rPr>
      </w:r>
      <w:r>
        <w:rPr>
          <w:lang w:val="sw_KE" w:bidi="sw_KE"/>
        </w:rPr>
        <w:t>Simulizi hii ina sehemu nne.</w:t>
      </w:r>
    </w:p>
    <w:p>
      <w:pPr/>
      <w:r>
        <w:rPr>
          <w:lang w:val="sw_KE" w:bidi="sw_KE"/>
        </w:rPr>
      </w:r>
      <w:r>
        <w:rPr>
          <w:b/>
          <w:lang w:val="sw_KE" w:bidi="sw_KE"/>
        </w:rPr>
        <w:t>Katika sehemu ya kwanza:</w:t>
      </w:r>
      <w:r>
        <w:rPr>
          <w:lang w:val="sw_KE" w:bidi="sw_KE"/>
        </w:rPr>
        <w:t xml:space="preserve"> Paulo anatoa maelekezo ya jinsi wanaume kanisani wanavyopaswa kuomba.</w:t>
      </w:r>
    </w:p>
    <w:p>
      <w:pPr/>
      <w:r>
        <w:rPr>
          <w:lang w:val="sw_KE" w:bidi="sw_KE"/>
        </w:rPr>
      </w:r>
      <w:r>
        <w:rPr>
          <w:b/>
          <w:lang w:val="sw_KE" w:bidi="sw_KE"/>
        </w:rPr>
        <w:t>Katika sehemu ya pili:</w:t>
      </w:r>
      <w:r>
        <w:rPr>
          <w:lang w:val="sw_KE" w:bidi="sw_KE"/>
        </w:rPr>
        <w:t xml:space="preserve"> Paulo anatoa maelekezo ya jinsi wanawake wanavyopaswa kuvaa na kutenda.</w:t>
      </w:r>
    </w:p>
    <w:p>
      <w:pPr/>
      <w:r>
        <w:rPr>
          <w:lang w:val="sw_KE" w:bidi="sw_KE"/>
        </w:rPr>
      </w:r>
      <w:r>
        <w:rPr>
          <w:b/>
          <w:lang w:val="sw_KE" w:bidi="sw_KE"/>
        </w:rPr>
        <w:t>Katika sehemu ya tatu:</w:t>
      </w:r>
      <w:r>
        <w:rPr>
          <w:lang w:val="sw_KE" w:bidi="sw_KE"/>
        </w:rPr>
        <w:t xml:space="preserve"> Paulo anatoa maagizo kwamba wanawake wanapaswa kujifunza kwa mioyo ya utiifu. Paulo hataki wanawake wafundishe au kuchukua nafasi za mamlaka juu ya wanaume</w:t>
      </w:r>
    </w:p>
    <w:p>
      <w:pPr/>
      <w:r>
        <w:rPr>
          <w:lang w:val="sw_KE" w:bidi="sw_KE"/>
        </w:rPr>
      </w:r>
      <w:r>
        <w:rPr>
          <w:b/>
          <w:lang w:val="sw_KE" w:bidi="sw_KE"/>
        </w:rPr>
        <w:t>Katika sehemu ya nne:</w:t>
      </w:r>
      <w:r>
        <w:rPr>
          <w:lang w:val="sw_KE" w:bidi="sw_KE"/>
        </w:rPr>
        <w:t xml:space="preserve"> Paulo anakumbusha kanisa jinsi Mungu alivyowaumba Adamu na Hawa, na jinsi Shetani alivyomdanganya Hawa.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Watu ambao ni sehemu ya kanisa, wakiwemo wanaume na wanawake</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r>
        <w:rPr>
          <w:lang w:val="sw_KE" w:bidi="sw_KE"/>
        </w:rPr>
      </w:r>
      <w:r>
        <w:rPr>
          <w:lang w:val="sw_KE" w:bidi="sw_KE"/>
        </w:rPr>
        <w:t>Kama kikundi, zingatia sehemu hizi za mazingira ya simulizi:</w:t>
      </w:r>
    </w:p>
    <w:p>
      <w:pPr/>
      <w:r>
        <w:rPr>
          <w:lang w:val="sw_KE" w:bidi="sw_KE"/>
        </w:rPr>
      </w:r>
      <w:r>
        <w:rPr>
          <w:lang w:val="sw_KE" w:bidi="sw_KE"/>
        </w:rPr>
        <w:t>Kumbuka kwamba Paulo anashughulika na maswala ambayo yanavuruga huduma za ibada ya makanisa ya Efeso.</w:t>
      </w:r>
    </w:p>
    <w:p>
      <w:pPr/>
      <w:r>
        <w:rPr>
          <w:lang w:val="sw_KE" w:bidi="sw_KE"/>
        </w:rPr>
      </w:r>
      <w:r>
        <w:rPr>
          <w:lang w:val="sw_KE" w:bidi="sw_KE"/>
        </w:rPr>
        <w:t>Katika tukio la kwanza, Paulo anatoa maagizo kwa wanaume wanaovuruga ibada kwa hasira na hoja zao. Paulo anawataka watu hawa waache jinsi wanavyozingatia hoja zao na badala yake wajikite katika kufanya mambo yanayokubalika kwa Mungu na kumwabudu Mungu kwa mioyo safi. Wanaume wanapoinua mikono mitakatifu, si mikono ya wanaume ndiyo iliyo mitakatifu. Kilicho kitakatifu ni kwamba wanaume watende kwa njia inayokubalika kwa Mungu.</w:t>
      </w:r>
    </w:p>
    <w:p>
      <w:pPr/>
      <w:r>
        <w:rPr>
          <w:lang w:val="sw_KE" w:bidi="sw_KE"/>
        </w:rPr>
      </w:r>
      <w:r>
        <w:rPr>
          <w:lang w:val="sw_KE" w:bidi="sw_KE"/>
        </w:rPr>
        <w:t>Sitisha hapa na mjadili swali hili kama kikundi: Jadili jinsi unavyoweza kuelezea kile wanaume wanafanya. Sitisha sauti hapa.</w:t>
      </w:r>
    </w:p>
    <w:p>
      <w:pPr/>
      <w:r>
        <w:rPr>
          <w:lang w:val="sw_KE" w:bidi="sw_KE"/>
        </w:rPr>
      </w:r>
      <w:r>
        <w:rPr>
          <w:lang w:val="sw_KE" w:bidi="sw_KE"/>
        </w:rPr>
        <w:t>Katika tukio la pili, Paulo anatoa maagizo kwa wanawake wanaovuruga ibada kwa jinsi wanawake wanavyovaa. Wakati mwingine wanawake walipozingatia jinsi walivyovaa, watu walidhani wanawake hao walionyesha jinsi wanawake hao walivyokuwa matajiri au jinsi wanawake hao walivyokuwa muhimu zaidi kuliko watu wengine na hawakuwa na haja ya kumheshimu mtu mwingine yeyote. Paulo anasema kwamba Paulo hataki wanawake kuvaa mavazi ambayo ni ya gharama kubwa sana au kwa lulu nyingi sana na vito vya dhahabu. Paulo anasema kwamba hataki wanawake kusuka nywele zao, au kupotosha nywele zao katika miundo ya dhana. Paulo hawaambii wanawake kwamba hawawezi kuvaa nguo hizi, lakini Paulo anafanya tofauti. Paulo anataka wanawake hawa kuzingatia uchamungu na matendo mema badala ya kuzingatia kile wanawake wanavaa. Paulo anataka wanawake pia kuwa na mioyo safi wakati wanakuja kumwabudu Mungu.</w:t>
      </w:r>
    </w:p>
    <w:p>
      <w:pPr/>
      <w:r>
        <w:rPr>
          <w:lang w:val="sw_KE" w:bidi="sw_KE"/>
        </w:rPr>
      </w:r>
      <w:r>
        <w:rPr>
          <w:lang w:val="sw_KE" w:bidi="sw_KE"/>
        </w:rPr>
        <w:t>Sitisha hapa na mjadili maswali haya kama kikundi: Jadili jinsi unavyoweza kuelezea jinsi wanawake walivyovaa. Utaelezea vipi kwamba wanawake wanapaswa kuvaa matendo mema? Sitisha sauti hapa.</w:t>
      </w:r>
    </w:p>
    <w:p>
      <w:pPr/>
      <w:r>
        <w:rPr>
          <w:lang w:val="sw_KE" w:bidi="sw_KE"/>
        </w:rPr>
      </w:r>
      <w:r>
        <w:rPr>
          <w:lang w:val="sw_KE" w:bidi="sw_KE"/>
        </w:rPr>
        <w:t>Katika tukio la tatu, Paulo anawaambia wanawake kuwa wanapaswa kujifunza kwa kimya na kwa utiifu. Paulo haruhusu wanawake kufundisha au kutumia mamlaka juu ya mwanaume. Wakati Paulo anasema haruhusu wanawake kuwa na mamlaka juu ya mtu, kuna njia mbili tofauti za kuelewa kile Paulo anamaanisha. Neno la mamlaka linaweza kuwa kitu chema au kitu hasi. Watu wengine wanafikiri Paulo anatumia neno mamlaka kwa njia nzuri ili kuzungumza kuhusu jinsi mtu anaongoza kanisa. Ikiwa hii ni haki, Paulo anamaanisha kwamba wanawake hawapaswi kuwa na nyadhifa za mamlaka katika kanisa. Wengine wanafikiri kwamba Paulo anatumia neno mamlaka kwa njia hasi ili kuzungumza kuhusu mtu ambaye anachukua mamlaka kwa nguvu au kwa kutoheshimu mtu. Ikiwa hii ni sawa, Paulo anamaanisha kwamba wanawake hawapaswi kuchukua udhibiti wa kanisa kwa njia isiyo ya heshima.</w:t>
      </w:r>
    </w:p>
    <w:p>
      <w:pPr/>
      <w:r>
        <w:rPr>
          <w:lang w:val="sw_KE" w:bidi="sw_KE"/>
        </w:rPr>
      </w:r>
      <w:r>
        <w:rPr>
          <w:lang w:val="sw_KE" w:bidi="sw_KE"/>
        </w:rPr>
        <w:t>Sitisha hapa na mjadili swali hili kama kikundi: Kanisa lako linahisi vipi kuhusu wanawake katika nyadhifa za uongozi? Sitisha sauti hapa.</w:t>
      </w:r>
    </w:p>
    <w:p>
      <w:pPr/>
      <w:r>
        <w:rPr>
          <w:lang w:val="sw_KE" w:bidi="sw_KE"/>
        </w:rPr>
      </w:r>
      <w:r>
        <w:rPr>
          <w:lang w:val="sw_KE" w:bidi="sw_KE"/>
        </w:rPr>
        <w:t>Katika tukio la nne, Paulo anawakumbusha waumini kwamba Mungu alimwumba Adamu kwanza na kisha Mungu alimwumba Hawa. Shetani alimdanganya Hawa na alifanya dhambi. Kuna njia mbili za kuelewa kile Paulo anasema hapa. Watu wengine wanafikiri Paulo anamaanisha kwamba kwa sababu Mungu alimwumba Adamu kwanza, Mungu aliumba wanaume ili kuongoza kanisa. Watu wengine wanafikiri Paulo anatumia hadithi za Adamu na Hawa ili kukabiliana na mafundisho ya uongo katika kanisa. Mafundisho hayo ya uongo yalisababisha wanawake katika kanisa kuchukua udhibiti kwa njia isiyo ya heshima na kufundisha ukweli wa uongo.</w:t>
      </w:r>
    </w:p>
    <w:p>
      <w:pPr/>
      <w:r>
        <w:rPr>
          <w:lang w:val="sw_KE" w:bidi="sw_KE"/>
        </w:rPr>
      </w:r>
      <w:r>
        <w:rPr>
          <w:lang w:val="sw_KE" w:bidi="sw_KE"/>
        </w:rPr>
        <w:t>Sitisha hapa na mjadili swali hili kama kikundi: Simulia kuhusu wakati mtu alitumia hadithi za zamani ili kuonyesha kwamba kitu ni kweli. Sitisha sauti hapa.</w:t>
      </w:r>
    </w:p>
    <w:p>
      <w:pPr/>
      <w:r>
        <w:rPr>
          <w:lang w:val="sw_KE" w:bidi="sw_KE"/>
        </w:rPr>
      </w:r>
      <w:r>
        <w:rPr>
          <w:lang w:val="sw_KE" w:bidi="sw_KE"/>
        </w:rPr>
        <w:t xml:space="preserve">Kisha Paulo anarudi kuzungumza kuhusu wanawake kwa ujumla. Paulo anasema kwamba Mungu atawaokoa wanawake kupitia jinsi wanawake wanavyopata watoto ikiwa wanawake wataendelea katika imani, upendo, na utakatifu pamoja na kujidhibiti. Wakati Paulo anaposema Mungu atawaokoa wanawake </w:t>
      </w:r>
      <w:r>
        <w:rPr>
          <w:b/>
          <w:lang w:val="sw_KE" w:bidi="sw_KE"/>
        </w:rPr>
        <w:t>ikiwa</w:t>
      </w:r>
      <w:r>
        <w:rPr>
          <w:lang w:val="sw_KE" w:bidi="sw_KE"/>
        </w:rPr>
        <w:t xml:space="preserve"> wanawake wataendelea kufanya mambo haya, Paulo anaunganisha wokovu wa wanawake na jinsi wanawake wanavyoishi. Kama tulivyosema hapo awali, Mungu hawaokoi watu kwa sababu ya matendo ya watu. Lakini, </w:t>
      </w:r>
      <w:r>
        <w:rPr>
          <w:b/>
          <w:lang w:val="sw_KE" w:bidi="sw_KE"/>
        </w:rPr>
        <w:t>matendo</w:t>
      </w:r>
      <w:r>
        <w:rPr>
          <w:lang w:val="sw_KE" w:bidi="sw_KE"/>
        </w:rPr>
        <w:t xml:space="preserve"> yetu yanaonyesha kwamba tumeokolewa. Paulo anamaanisha kwamba ikiwa Mungu amewaokoa wanawake hawa, basi wanawake wataendelea kuishi maisha ya kumcha Mungu. Hii ina maana wanawake wanatarajia mambo mema kutoka kwa Mungu, kumpenda Mungu na watu wengine, na kuishi maisha matakatifu, na kwamba wanawake wanafanya mambo haya yote kwa kujidhibiti.</w:t>
      </w:r>
    </w:p>
    <w:p>
      <w:pPr/>
      <w:r>
        <w:rPr>
          <w:lang w:val="sw_KE" w:bidi="sw_KE"/>
        </w:rPr>
      </w:r>
      <w:r>
        <w:rPr>
          <w:lang w:val="sw_KE" w:bidi="sw_KE"/>
        </w:rPr>
        <w:t>Sasa kikundi kinapaswa kuonyesha ubao wa hadithi, kuchora au kutumia vitu ili kuonyesha simulizi na matukio yake. Unaposimulia hadithi hii, fikiria kuhusu watu wote tofauti katika mkutano wa kanisa. Wanaume walitenda vipi, na Mungu alitaka wanaume watende vipi? Wanawake walitenda vipi, na Mungu alitaka wanawake watende vipi? Katika kila tukio, je, wanaume au wanawake wanatenda kwanza kwa njia ya usumbufu ambayo Paulo anawaambia wasitende. Kisha, kama Paulo anavyowaambia wanaume na wanawake jinsi wanavyopaswa kutenda, waache wanaume na wanawake wabadilishe tabia yao ili kufuata maagizo ya Paulo. Unawezaje kuonyesha usumbufu ambao matendo haya ya wanaume na wanawake yaliathiri kanisa?</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2:8–15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hili.</w:t>
      </w:r>
    </w:p>
    <w:p>
      <w:pPr/>
      <w:r>
        <w:rPr>
          <w:lang w:val="sw_KE" w:bidi="sw_KE"/>
        </w:rPr>
      </w:r>
      <w:r>
        <w:rPr>
          <w:lang w:val="sw_KE" w:bidi="sw_KE"/>
        </w:rPr>
        <w:t>Kifungu hiki kina sehemu nne.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Watu ambao ni sehemu ya kanisa, ikiwa ni pamoja na wanaume na wanawake.</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anasema, "Ninataka wanaume waombe katika maeneo yote na mikono mitakatifu iliyoinuliwa, si kwa hasira au kubishana."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"Ninataka pia wanawake kuvaa kwa njia sahihi na za heshima na kuonyesha kujidhibiti. Sitaki wanawake kuvaa mavazi yanayomwonyesha kila mtu kwamba wanawake ni matajiri. Badala yake, wanawake wanapaswa kuzingatia kufanya matendo mema na kumfuata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wanawake ambao wanajifunza kwa mioyo ya utiifu, "Unahisi nini au unafikiri?"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"Ninataka wanawake kujifunza kwa kimya kwa mioyo ya utiifu. Sitaki mwanamke kufundisha au kutumia mamlaka juu ya mwanaume."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"Wanawake hawa hawawezi kufundisha au kuwa na mamlaka. Baada ya yote, Mungu alimwumba Adamu kwanza na Hawa wa pili. Pia, Hawa alidanganywa na akawa mtenda dhambi. Lakini Mungu atamwokoa mwanamke kupitia kwake kumzaa mtoto ikiwa ataendelea katika imani, upendo, na utakatifu kwa kujidhibiti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mtu ambaye anaenda kanisani, "Unahisi nini au unafikiri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2:8–15 katika tafsiri rahisi zaidi kuelewa.</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anasema kwamba wanaume wanapaswa </w:t>
      </w:r>
      <w:r>
        <w:rPr>
          <w:b/>
          <w:lang w:val="sw_KE" w:bidi="sw_KE"/>
        </w:rPr>
        <w:t>kusali</w:t>
      </w:r>
      <w:r>
        <w:rPr>
          <w:lang w:val="sw_KE" w:bidi="sw_KE"/>
        </w:rPr>
        <w:t xml:space="preserve"> na kuinua mikono mitakatifu, au safi. Tumia neno lile lile kwa sala ambalo umelitumia katika vifungu vilivyopita. Tafuta neno </w:t>
      </w:r>
      <w:r>
        <w:rPr>
          <w:lang w:val="sw_KE" w:bidi="sw_KE"/>
        </w:rPr>
        <w:t>malaika</w:t>
      </w:r>
      <w:r>
        <w:rPr>
          <w:lang w:val="sw_KE" w:bidi="sw_KE"/>
        </w:rPr>
        <w:t xml:space="preserve"> kwenye Faharasa Kuu kwa maelezo zaidi. Katika hali hii, takatifu ina maana safi, nzuri, au ya kukubalika. Wanaume hawa wanafanya mambo ambayo ni mema na yanayokubalika kwa Mungu.</w:t>
      </w:r>
    </w:p>
    <w:p>
      <w:pPr/>
      <w:r>
        <w:rPr>
          <w:lang w:val="sw_KE" w:bidi="sw_KE"/>
        </w:rPr>
      </w:r>
      <w:r>
        <w:rPr>
          <w:lang w:val="sw_KE" w:bidi="sw_KE"/>
        </w:rPr>
        <w:t xml:space="preserve">Paulo anazungumza kuhusu </w:t>
      </w:r>
      <w:r>
        <w:rPr>
          <w:b/>
          <w:lang w:val="sw_KE" w:bidi="sw_KE"/>
        </w:rPr>
        <w:t>kujidhibiti</w:t>
      </w:r>
      <w:r>
        <w:rPr>
          <w:lang w:val="sw_KE" w:bidi="sw_KE"/>
        </w:rPr>
        <w:t xml:space="preserve"> mara mbili katika kifungu hiki. Mwanzoni mwa simulizi hii, Paulo anasema kwamba wanawake wanapaswa kuvaa kwa usahihi kwa heshima na kujidhibiti. Kisha mwishoni mwa kifungu hiki, Paulo anasema kwamba wanawake wataokolewa ikiwa wataendelea katika imani, upendo, na utakatifu kwa kujidhibiti. Mara zote mbili, kujidhibiti kunamaanisha kitu sawa. Kujidhibiti kunamaanisha kutumia tathmini nzuri na kutenda kwa njia sahihi kwa hali hiyo.</w:t>
      </w:r>
    </w:p>
    <w:p>
      <w:pPr/>
      <w:r>
        <w:rPr>
          <w:lang w:val="sw_KE" w:bidi="sw_KE"/>
        </w:rPr>
      </w:r>
      <w:r>
        <w:rPr>
          <w:lang w:val="sw_KE" w:bidi="sw_KE"/>
        </w:rPr>
        <w:t>Sitisha hapa na mjadili kama kikundi ni neno au usemi upi mtakaotumia kumaanisha kujidhibiti. Tumia neno sawa au kifungu katika 1 Timotheo na 2 Timotheo. Sitisha sauti hapa.</w:t>
      </w:r>
    </w:p>
    <w:p>
      <w:pPr/>
      <w:r>
        <w:rPr>
          <w:lang w:val="sw_KE" w:bidi="sw_KE"/>
        </w:rPr>
      </w:r>
      <w:r>
        <w:rPr>
          <w:lang w:val="sw_KE" w:bidi="sw_KE"/>
        </w:rPr>
        <w:t xml:space="preserve">Paulo anasema wanawake wanapaswa kuvaa matendo mema </w:t>
      </w:r>
      <w:r>
        <w:rPr>
          <w:b/>
          <w:lang w:val="sw_KE" w:bidi="sw_KE"/>
        </w:rPr>
        <w:t>badala</w:t>
      </w:r>
      <w:r>
        <w:rPr>
          <w:lang w:val="sw_KE" w:bidi="sw_KE"/>
        </w:rPr>
        <w:t xml:space="preserve"> ya mavazi ya gharama kubwa na vito. Matendo mema ni matendo ya mtu yanayofuata maagizo mema ya Mungu. Kufanya matendo mema kunamaanisha tunafanya kile Mungu anataka tufanye na tunaishi kama vile Mungu anavyotaka tuishi.</w:t>
      </w:r>
    </w:p>
    <w:p>
      <w:pPr/>
      <w:r>
        <w:rPr>
          <w:lang w:val="sw_KE" w:bidi="sw_KE"/>
        </w:rPr>
      </w:r>
      <w:r>
        <w:rPr>
          <w:lang w:val="sw_KE" w:bidi="sw_KE"/>
        </w:rPr>
        <w:t xml:space="preserve">Sitisha hapa na mjadili kama kikundi ni neno au usemi gani mtakaotumia kumaanisha </w:t>
      </w:r>
      <w:r>
        <w:rPr>
          <w:b/>
          <w:lang w:val="sw_KE" w:bidi="sw_KE"/>
        </w:rPr>
        <w:t>matendo mema</w:t>
      </w:r>
      <w:r>
        <w:rPr>
          <w:lang w:val="sw_KE" w:bidi="sw_KE"/>
        </w:rPr>
        <w:t>. Sitisha sauti hapa.</w:t>
      </w:r>
    </w:p>
    <w:p>
      <w:pPr/>
      <w:r>
        <w:rPr>
          <w:lang w:val="sw_KE" w:bidi="sw_KE"/>
        </w:rPr>
      </w:r>
      <w:r>
        <w:rPr>
          <w:lang w:val="sw_KE" w:bidi="sw_KE"/>
        </w:rPr>
        <w:t xml:space="preserve">Paulo anasema wanawake wanapaswa kuvaa matendo mema ambayo ni sahihi au yanafaa kwa mwanamke ambaye anadai au anakiri </w:t>
      </w:r>
      <w:r>
        <w:rPr>
          <w:b/>
          <w:lang w:val="sw_KE" w:bidi="sw_KE"/>
        </w:rPr>
        <w:t>kumcha Mungu</w:t>
      </w:r>
      <w:r>
        <w:rPr>
          <w:lang w:val="sw_KE" w:bidi="sw_KE"/>
        </w:rPr>
        <w:t>. Ucha Mungu una maana kumheshimu sana na kumwabudu Mungu. Kukiri kumcha Mungu kunamaanisha unadai kumwabudu Mungu na kuishi kama amri za Mungu.</w:t>
      </w:r>
    </w:p>
    <w:p>
      <w:pPr/>
      <w:r>
        <w:rPr>
          <w:lang w:val="sw_KE" w:bidi="sw_KE"/>
        </w:rPr>
      </w:r>
      <w:r>
        <w:rPr>
          <w:lang w:val="sw_KE" w:bidi="sw_KE"/>
        </w:rPr>
        <w:t xml:space="preserve">Sitisha hapa na mjadili kama kikundi ni neno au usemi gani mutakaotumia kumaanisha </w:t>
      </w:r>
      <w:r>
        <w:rPr>
          <w:b/>
          <w:lang w:val="sw_KE" w:bidi="sw_KE"/>
        </w:rPr>
        <w:t>mcha Mungu</w:t>
      </w:r>
      <w:r>
        <w:rPr>
          <w:lang w:val="sw_KE" w:bidi="sw_KE"/>
        </w:rPr>
        <w:t xml:space="preserve">. Kwa maelezo zaidi, tazama </w:t>
      </w:r>
      <w:r>
        <w:rPr>
          <w:b/>
          <w:lang w:val="sw_KE" w:bidi="sw_KE"/>
        </w:rPr>
        <w:t>kumcha Mungu</w:t>
      </w:r>
      <w:r>
        <w:rPr>
          <w:lang w:val="sw_KE" w:bidi="sw_KE"/>
        </w:rPr>
        <w:t xml:space="preserve"> katika Faharasa Kuu. Sitisha sauti hapa.</w:t>
      </w:r>
    </w:p>
    <w:p>
      <w:pPr/>
      <w:r>
        <w:rPr>
          <w:lang w:val="sw_KE" w:bidi="sw_KE"/>
        </w:rPr>
      </w:r>
      <w:r>
        <w:rPr>
          <w:lang w:val="sw_KE" w:bidi="sw_KE"/>
        </w:rPr>
        <w:t xml:space="preserve">Paulo anawaambia wanawake kujifunza kwa utulivu na </w:t>
      </w:r>
      <w:r>
        <w:rPr>
          <w:b/>
          <w:lang w:val="sw_KE" w:bidi="sw_KE"/>
        </w:rPr>
        <w:t>utiifu</w:t>
      </w:r>
      <w:r>
        <w:rPr>
          <w:lang w:val="sw_KE" w:bidi="sw_KE"/>
        </w:rPr>
        <w:t>. Utulivu haimaanishi kwamba mwanamke hasemi kabisa wakati anajifunza. Badala yake, utulivu una maana ya kutenda kwa njia ambayo si kuvuruga Mtu ambaye ni mtulivu ni mtulivu au mwenye amani. Tumia neno sawa au kifungu kwa tulia au utulivu kama ulivyotumia katika kifungu cha awali.</w:t>
      </w:r>
    </w:p>
    <w:p>
      <w:pPr/>
      <w:r>
        <w:rPr>
          <w:lang w:val="sw_KE" w:bidi="sw_KE"/>
        </w:rPr>
      </w:r>
      <w:r>
        <w:rPr>
          <w:lang w:val="sw_KE" w:bidi="sw_KE"/>
        </w:rPr>
        <w:t xml:space="preserve">Wakati mtu anajifunza kwa </w:t>
      </w:r>
      <w:r>
        <w:rPr>
          <w:b/>
          <w:lang w:val="sw_KE" w:bidi="sw_KE"/>
        </w:rPr>
        <w:t>utiifu</w:t>
      </w:r>
      <w:r>
        <w:rPr>
          <w:lang w:val="sw_KE" w:bidi="sw_KE"/>
        </w:rPr>
        <w:t>, au wakati mtu anasilisha, mtu huyo yuko tayari kutii na kuheshimu watu ambao wana mamlaka juu ya mtu huyo.</w:t>
      </w:r>
    </w:p>
    <w:p>
      <w:pPr/>
      <w:r>
        <w:rPr>
          <w:lang w:val="sw_KE" w:bidi="sw_KE"/>
        </w:rPr>
      </w:r>
      <w:r>
        <w:rPr>
          <w:lang w:val="sw_KE" w:bidi="sw_KE"/>
        </w:rPr>
        <w:t xml:space="preserve">Sitisha hapa na mjadili kama kikundi ni neno au kifungu gani mtakachotumia kwa ajili ya </w:t>
      </w:r>
      <w:r>
        <w:rPr>
          <w:b/>
          <w:lang w:val="sw_KE" w:bidi="sw_KE"/>
        </w:rPr>
        <w:t>utiifu</w:t>
      </w:r>
      <w:r>
        <w:rPr>
          <w:lang w:val="sw_KE" w:bidi="sw_KE"/>
        </w:rPr>
        <w:t>. Sitisha sauti hapa.</w:t>
      </w:r>
    </w:p>
    <w:p>
      <w:pPr/>
      <w:r>
        <w:rPr>
          <w:lang w:val="sw_KE" w:bidi="sw_KE"/>
        </w:rPr>
      </w:r>
      <w:r>
        <w:rPr>
          <w:lang w:val="sw_KE" w:bidi="sw_KE"/>
        </w:rPr>
        <w:t xml:space="preserve">Paulo anasema kwamba Hawa alidanganywa na akawa </w:t>
      </w:r>
      <w:r>
        <w:rPr>
          <w:b/>
          <w:lang w:val="sw_KE" w:bidi="sw_KE"/>
        </w:rPr>
        <w:t>muasi</w:t>
      </w:r>
      <w:r>
        <w:rPr>
          <w:lang w:val="sw_KE" w:bidi="sw_KE"/>
        </w:rPr>
        <w:t xml:space="preserve">. Muasi ni karibu sawa na mtenda </w:t>
      </w:r>
      <w:r>
        <w:rPr>
          <w:b/>
          <w:lang w:val="sw_KE" w:bidi="sw_KE"/>
        </w:rPr>
        <w:t>dhambi</w:t>
      </w:r>
      <w:r>
        <w:rPr>
          <w:lang w:val="sw_KE" w:bidi="sw_KE"/>
        </w:rPr>
        <w:t>. Kuasi kitu ni kuasi sheria maalum. Kwa hiyo wakati Paulo anasema kwamba Hawa akawa muasi Paulo anamaanisha kwamba Hawa aliasi sheria maalum ambayo Mungu alitoa ili kula matunda.</w:t>
      </w:r>
    </w:p>
    <w:p>
      <w:pPr/>
      <w:r>
        <w:rPr>
          <w:lang w:val="sw_KE" w:bidi="sw_KE"/>
        </w:rPr>
      </w:r>
      <w:r>
        <w:rPr>
          <w:lang w:val="sw_KE" w:bidi="sw_KE"/>
        </w:rPr>
        <w:t xml:space="preserve">Sitisha hapa na mjadili kama kikundi ni neno au usemi gani mtakaotumia kumaanisha </w:t>
      </w:r>
      <w:r>
        <w:rPr>
          <w:b/>
          <w:lang w:val="sw_KE" w:bidi="sw_KE"/>
        </w:rPr>
        <w:t>mtenda</w:t>
      </w:r>
      <w:r>
        <w:rPr>
          <w:lang w:val="sw_KE" w:bidi="sw_KE"/>
        </w:rPr>
        <w:t xml:space="preserve"> dhambi au </w:t>
      </w:r>
      <w:r>
        <w:rPr>
          <w:b/>
          <w:lang w:val="sw_KE" w:bidi="sw_KE"/>
        </w:rPr>
        <w:t>muasi</w:t>
      </w:r>
      <w:r>
        <w:rPr>
          <w:lang w:val="sw_KE" w:bidi="sw_KE"/>
        </w:rPr>
        <w:t xml:space="preserve">. Unaweza kutumia neno sawa kwa mwenye dhambi kama ulivyotumia katika vifungu vya awali. Kwa maelezo zaidi, tafuta neno </w:t>
      </w:r>
      <w:r>
        <w:rPr>
          <w:lang w:val="sw_KE" w:bidi="sw_KE"/>
        </w:rPr>
        <w:t>dhambi</w:t>
      </w:r>
      <w:r>
        <w:rPr>
          <w:lang w:val="sw_KE" w:bidi="sw_KE"/>
        </w:rPr>
        <w:t xml:space="preserve"> katika Faharasa Kuu. Sitisha sauti hapa.</w:t>
      </w:r>
    </w:p>
    <w:p>
      <w:pPr/>
      <w:r>
        <w:rPr>
          <w:lang w:val="sw_KE" w:bidi="sw_KE"/>
        </w:rPr>
      </w:r>
      <w:r>
        <w:rPr>
          <w:lang w:val="sw_KE" w:bidi="sw_KE"/>
        </w:rPr>
        <w:t xml:space="preserve">Paulo anasema kwamba Mungu atawaokoa wanawake </w:t>
      </w:r>
      <w:r>
        <w:rPr>
          <w:b/>
          <w:lang w:val="sw_KE" w:bidi="sw_KE"/>
        </w:rPr>
        <w:t>kupitia</w:t>
      </w:r>
      <w:r>
        <w:rPr>
          <w:lang w:val="sw_KE" w:bidi="sw_KE"/>
        </w:rPr>
        <w:t xml:space="preserve"> jinsi wanawake wanavyozaa mtoto. Hapa kuokoa kunaweza kumaanisha mambo kadhaa tofauti. Njia moja ni kufikiria kwamba Paulo anamaanisha Mungu atamwokoa mwanamke kiroho. Kuokoa pia kunaweza kumaanisha kumlinda mtu kimwili.</w:t>
      </w:r>
    </w:p>
    <w:p>
      <w:pPr/>
      <w:r>
        <w:rPr>
          <w:lang w:val="sw_KE" w:bidi="sw_KE"/>
        </w:rPr>
      </w:r>
      <w:r>
        <w:rPr>
          <w:lang w:val="sw_KE" w:bidi="sw_KE"/>
        </w:rPr>
        <w:t xml:space="preserve">Sitisha hapa na mjadili kama kikundi ni neno au usemi gani mtakaotumia kumaanisha </w:t>
      </w:r>
      <w:r>
        <w:rPr>
          <w:b/>
          <w:lang w:val="sw_KE" w:bidi="sw_KE"/>
        </w:rPr>
        <w:t>okoa</w:t>
      </w:r>
      <w:r>
        <w:rPr>
          <w:lang w:val="sw_KE" w:bidi="sw_KE"/>
        </w:rPr>
        <w:t xml:space="preserve">. Kwa maelezo zaidi kuhusu kuokolewa, tafadhali sikiliza </w:t>
      </w:r>
      <w:r>
        <w:rPr>
          <w:lang w:val="sw_KE" w:bidi="sw_KE"/>
        </w:rPr>
        <w:t>wokovu</w:t>
      </w:r>
      <w:r>
        <w:rPr>
          <w:lang w:val="sw_KE" w:bidi="sw_KE"/>
        </w:rPr>
        <w:t xml:space="preserve"> katika Faharasa Kuu. Je, una neno ambalo unaweza kutumia kwa vifungu kuokolewa kiroho au kulindwa kimwili? Ikiwa mnafanya hivyo, mjadili kama hicho kinaweza kufaa hapa au la. Sitisha kurekodi hapa.</w:t>
      </w:r>
    </w:p>
    <w:p>
      <w:pPr/>
      <w:r>
        <w:rPr>
          <w:lang w:val="sw_KE" w:bidi="sw_KE"/>
        </w:rPr>
      </w:r>
      <w:r>
        <w:rPr>
          <w:lang w:val="sw_KE" w:bidi="sw_KE"/>
        </w:rPr>
        <w:t>Paulo anasema kwamba wanawake hawa wameokolewa ikiwa wataendelea katika imani, upendo, na utakatifu.</w:t>
      </w:r>
    </w:p>
    <w:p>
      <w:pPr/>
      <w:r>
        <w:rPr>
          <w:lang w:val="sw_KE" w:bidi="sw_KE"/>
        </w:rPr>
      </w:r>
      <w:r>
        <w:rPr>
          <w:lang w:val="sw_KE" w:bidi="sw_KE"/>
        </w:rPr>
        <w:t xml:space="preserve">Wakati mtu anaendelea katika </w:t>
      </w:r>
      <w:r>
        <w:rPr>
          <w:b/>
          <w:lang w:val="sw_KE" w:bidi="sw_KE"/>
        </w:rPr>
        <w:t>imani</w:t>
      </w:r>
      <w:r>
        <w:rPr>
          <w:lang w:val="sw_KE" w:bidi="sw_KE"/>
        </w:rPr>
        <w:t xml:space="preserve">, mtu huyo anaendelea kuishi kuamini kile Mungu amesema na kufanya, akimwamini Yesu. Tumia neno sawa au kifungu kwa imani kama ulivyotumia katika vifungu vya awali. Kwa maelezo zaidi kuhusu </w:t>
      </w:r>
      <w:r>
        <w:rPr>
          <w:lang w:val="sw_KE" w:bidi="sw_KE"/>
        </w:rPr>
        <w:t>imani</w:t>
      </w:r>
      <w:r>
        <w:rPr>
          <w:lang w:val="sw_KE" w:bidi="sw_KE"/>
        </w:rPr>
        <w:t>, rejelea Faharasa Kuu.</w:t>
      </w:r>
    </w:p>
    <w:p>
      <w:pPr/>
      <w:r>
        <w:rPr>
          <w:lang w:val="sw_KE" w:bidi="sw_KE"/>
        </w:rPr>
      </w:r>
      <w:r>
        <w:rPr>
          <w:lang w:val="sw_KE" w:bidi="sw_KE"/>
        </w:rPr>
        <w:t xml:space="preserve">Wakati mtu anaendelea kwa </w:t>
      </w:r>
      <w:r>
        <w:rPr>
          <w:b/>
          <w:lang w:val="sw_KE" w:bidi="sw_KE"/>
        </w:rPr>
        <w:t>upendo</w:t>
      </w:r>
      <w:r>
        <w:rPr>
          <w:lang w:val="sw_KE" w:bidi="sw_KE"/>
        </w:rPr>
        <w:t>, mtu huyo anaendelea kumpenda Mungu na kuwapenda watu. Tumia neno au kifungu sawa kwa upendo kama vile umetumia katika simulizi za awali.</w:t>
      </w:r>
    </w:p>
    <w:p>
      <w:pPr/>
      <w:r>
        <w:rPr>
          <w:lang w:val="sw_KE" w:bidi="sw_KE"/>
        </w:rPr>
      </w:r>
      <w:r>
        <w:rPr>
          <w:lang w:val="sw_KE" w:bidi="sw_KE"/>
        </w:rPr>
        <w:t xml:space="preserve">Wakati mtu anaendelea katika </w:t>
      </w:r>
      <w:r>
        <w:rPr>
          <w:b/>
          <w:lang w:val="sw_KE" w:bidi="sw_KE"/>
        </w:rPr>
        <w:t>utakatifu</w:t>
      </w:r>
      <w:r>
        <w:rPr>
          <w:lang w:val="sw_KE" w:bidi="sw_KE"/>
        </w:rPr>
        <w:t>, mtu huyo anaendelea kuishi kwa njia ambayo Mungu amewaita watu kuishi.</w:t>
      </w:r>
    </w:p>
    <w:p>
      <w:pPr/>
      <w:r>
        <w:rPr>
          <w:lang w:val="sw_KE" w:bidi="sw_KE"/>
        </w:rPr>
      </w:r>
      <w:r>
        <w:rPr>
          <w:lang w:val="sw_KE" w:bidi="sw_KE"/>
        </w:rPr>
        <w:t xml:space="preserve">Sitisha hapa na mjadili kama kikundi ni neno au kifungu kipi mtakachotumia kwa ajili ya utakatifu. Kwa maelezo zaidi kuhusu kile inamaanisha kuwa mtakatifu, tafadhali sikiliza neno </w:t>
      </w:r>
      <w:r>
        <w:rPr>
          <w:lang w:val="sw_KE" w:bidi="sw_KE"/>
        </w:rPr>
        <w:t>takatifu</w:t>
      </w:r>
      <w:r>
        <w:rPr>
          <w:lang w:val="sw_KE" w:bidi="sw_KE"/>
        </w:rPr>
        <w:t xml:space="preserve">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1 Timotheo 2:8–15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1 Timotheo 3:1–7</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3:1–7 na utie moyoni mwako maneno haya.</w:t>
      </w:r>
    </w:p>
    <w:p>
      <w:pPr/>
      <w:r>
        <w:rPr>
          <w:lang w:val="sw_KE" w:bidi="sw_KE"/>
        </w:rPr>
      </w:r>
      <w:r>
        <w:rPr>
          <w:lang w:val="sw_KE" w:bidi="sw_KE"/>
        </w:rPr>
        <w:t>Sikiliza toleo la sauti la 1 Timotheo 3:1–7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hili linatuambia nini kuhusu Mungu, au Yesu au Roho Mtakatifu? Sitisha sauti hii hapa.</w:t>
      </w:r>
    </w:p>
    <w:p>
      <w:pPr>
        <w:pStyle w:val="ListBullet"/>
        <w:spacing w:line="240" w:lineRule="auto"/>
        <w:ind w:left="720"/>
      </w:pPr>
      <w:r>
        <w:rPr>
          <w:lang w:val="sw_KE" w:bidi="sw_KE"/>
        </w:rPr>
      </w:r>
      <w:r>
        <w:rPr>
          <w:lang w:val="sw_KE" w:bidi="sw_KE"/>
        </w:rPr>
        <w:t>Simulizi hili linatuambia nini kuhusu watu? Sitisha sauti hii hapa.</w:t>
      </w:r>
    </w:p>
    <w:p>
      <w:pPr>
        <w:pStyle w:val="ListBullet"/>
        <w:spacing w:line="240" w:lineRule="auto"/>
        <w:ind w:left="720"/>
      </w:pPr>
      <w:r>
        <w:rPr>
          <w:lang w:val="sw_KE" w:bidi="sw_KE"/>
        </w:rPr>
      </w:r>
      <w:r>
        <w:rPr>
          <w:lang w:val="sw_KE" w:bidi="sw_KE"/>
        </w:rPr>
        <w:t>Simulizi hili linaathiri vipi maisha yetu ya kila siku? Sitisha sauti hii hapa.</w:t>
      </w:r>
    </w:p>
    <w:p>
      <w:pPr>
        <w:pStyle w:val="ListBullet"/>
        <w:spacing w:line="240" w:lineRule="auto"/>
        <w:ind w:left="720"/>
      </w:pPr>
      <w:r>
        <w:rPr>
          <w:lang w:val="sw_KE" w:bidi="sw_KE"/>
        </w:rPr>
      </w:r>
      <w:r>
        <w:rPr>
          <w:lang w:val="sw_KE" w:bidi="sw_KE"/>
        </w:rPr>
        <w:t>Unamjua nani anayestahili kusikia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3:1–7 katika tafsiri rahisi zaidi kuelewa.</w:t>
      </w:r>
    </w:p>
    <w:p>
      <w:pPr/>
      <w:r>
        <w:rPr>
          <w:lang w:val="sw_KE" w:bidi="sw_KE"/>
        </w:rPr>
      </w:r>
      <w:r>
        <w:rPr>
          <w:lang w:val="sw_KE" w:bidi="sw_KE"/>
        </w:rPr>
        <w:t>Sitisha sauti hii hapa.</w:t>
      </w:r>
    </w:p>
    <w:p>
      <w:pPr/>
      <w:r>
        <w:rPr>
          <w:lang w:val="sw_KE" w:bidi="sw_KE"/>
        </w:rPr>
      </w:r>
      <w:r>
        <w:rPr>
          <w:lang w:val="sw_KE" w:bidi="sw_KE"/>
        </w:rPr>
        <w:t>Katika simulizi za awali, Paulo alimwandikia Timotheo kwamba walimu wa uongo walikuwa wamesababisha baadhi ya matatizo katika kanisa. Katika simulizi hii, Paulo anampa Timotheo orodha ya sifa za viongozi wazuri wa kanisa.</w:t>
      </w:r>
    </w:p>
    <w:p>
      <w:pPr/>
      <w:r>
        <w:rPr>
          <w:lang w:val="sw_KE" w:bidi="sw_KE"/>
        </w:rPr>
      </w:r>
      <w:r>
        <w:rPr>
          <w:lang w:val="sw_KE" w:bidi="sw_KE"/>
        </w:rPr>
        <w:t>Paulo anaanza wakati kwa kurudia msemo wa kweli ambao watu wengine wengi wanaukubali. Msemo huu ni kwamba watu ambao wanataka kuwa viongozi katika kanisa wanataka kazi nzuri. Watu hawa wanataka kufanya mema kwa kanisa na kwa Yesu. Katika simulzi hii Paulo anawaita viongozi wa kanisa "waangalizi."</w:t>
      </w:r>
    </w:p>
    <w:p>
      <w:pPr/>
      <w:r>
        <w:rPr>
          <w:lang w:val="sw_KE" w:bidi="sw_KE"/>
        </w:rPr>
      </w:r>
      <w:r>
        <w:rPr>
          <w:lang w:val="sw_KE" w:bidi="sw_KE"/>
        </w:rPr>
        <w:t>Kisha Paulo anasema kwamba kwa sababu hii ni kazi nzuri, watu ambao wanafanya kazi ni lazima wawe watu wa aina fulani.</w:t>
      </w:r>
    </w:p>
    <w:p>
      <w:pPr/>
      <w:r>
        <w:rPr>
          <w:lang w:val="sw_KE" w:bidi="sw_KE"/>
        </w:rPr>
      </w:r>
      <w:r>
        <w:rPr>
          <w:lang w:val="sw_KE" w:bidi="sw_KE"/>
        </w:rPr>
        <w:t>Sitisha hapa na mjadili swali hili kama kikundi: Katika utamaduni wako kiongozi mzuri anafanya nini? Nani anaweza kuwa kiongozi? Kwa nini jumuiya yako inahitaji kiongozi kuwa na sifa hizo na hadhi? Sitisha sauti hii hapa.</w:t>
      </w:r>
    </w:p>
    <w:p>
      <w:pPr/>
      <w:r>
        <w:rPr>
          <w:lang w:val="sw_KE" w:bidi="sw_KE"/>
        </w:rPr>
      </w:r>
      <w:r>
        <w:rPr>
          <w:lang w:val="sw_KE" w:bidi="sw_KE"/>
        </w:rPr>
        <w:t>Mwanzoni, Paulo anasema kwamba mwangalizi ni lazima awe juu ya lawama. Wengine hawapaswi kupata kosa na, lawama, au kumkosoa mwangalizi.</w:t>
      </w:r>
    </w:p>
    <w:p>
      <w:pPr/>
      <w:r>
        <w:rPr>
          <w:lang w:val="sw_KE" w:bidi="sw_KE"/>
        </w:rPr>
      </w:r>
      <w:r>
        <w:rPr>
          <w:lang w:val="sw_KE" w:bidi="sw_KE"/>
        </w:rPr>
        <w:t>Sitisha hapa na mjadili swali hili kama kikundi: Katika utamaduni wako, ni aina gani ya mambo ambayo wengine wangeyakosoa kwa kiongozi? Sitisha sauti hii hapa.</w:t>
      </w:r>
    </w:p>
    <w:p>
      <w:pPr/>
      <w:r>
        <w:rPr>
          <w:lang w:val="sw_KE" w:bidi="sw_KE"/>
        </w:rPr>
      </w:r>
      <w:r>
        <w:rPr>
          <w:lang w:val="sw_KE" w:bidi="sw_KE"/>
        </w:rPr>
        <w:t>Ifuatayo Paulo anasema kwamba mwangalizi ni lazima awe mume wa mke mmoja. Mwangalizi hapaswi kuoa zaidi ya mwanamke mmoja, na mwangalizi hapaswi kuwa na mahusiano ya ngono na mwanamke ambaye si mke wa mwangalizi.</w:t>
      </w:r>
    </w:p>
    <w:p>
      <w:pPr/>
      <w:r>
        <w:rPr>
          <w:lang w:val="sw_KE" w:bidi="sw_KE"/>
        </w:rPr>
      </w:r>
      <w:r>
        <w:rPr>
          <w:lang w:val="sw_KE" w:bidi="sw_KE"/>
        </w:rPr>
        <w:t>Sitisha hapa na mjadili swali hili kama kikundi: Katika utamaduni wako, watu wanafikiri nini kuhusu mtu ambaye ni mume wa mke mmoja tu? Sitisha sauti hii hapa.</w:t>
      </w:r>
    </w:p>
    <w:p>
      <w:pPr/>
      <w:r>
        <w:rPr>
          <w:lang w:val="sw_KE" w:bidi="sw_KE"/>
        </w:rPr>
      </w:r>
      <w:r>
        <w:rPr>
          <w:lang w:val="sw_KE" w:bidi="sw_KE"/>
        </w:rPr>
        <w:t>Kisha Paulo anaorodhesha sifa tatu ambazo zinafanana. Paulo anasema mwangalizi ni lazima awe na akili timamu. Kwa maneno mengine, mwangalizi anapaswa kuwa na udhibiti kamili wa mawazo yake na asiruhusu hisia kumdhibiti. Mwangalizi ni lazima pia awe anaweza kujidhibiti, au anaweza kudhibiti matendo yake. Kisha Paulo anasema kwamba mwangalizi ni lazima awe na hadhi, au kufanya matendo yanayo onyesha heshima kwa wengine.</w:t>
      </w:r>
    </w:p>
    <w:p>
      <w:pPr/>
      <w:r>
        <w:rPr>
          <w:lang w:val="sw_KE" w:bidi="sw_KE"/>
        </w:rPr>
      </w:r>
      <w:r>
        <w:rPr>
          <w:lang w:val="sw_KE" w:bidi="sw_KE"/>
        </w:rPr>
        <w:t>Mwangalizi ni lazima pia awe mkarimu. Hii ina maana mwangalizi mara kwa mara anakua na wageni nyumbani kwake. Mwangalizi anawapa wageni wake vinywaji au chakula au hata mahali pa kukaa. Mwangalizi anafanya hivyo kwa njia ambayo inawakaribisha na kuheshimu wageni wake.</w:t>
      </w:r>
    </w:p>
    <w:p>
      <w:pPr/>
      <w:r>
        <w:rPr>
          <w:lang w:val="sw_KE" w:bidi="sw_KE"/>
        </w:rPr>
      </w:r>
      <w:r>
        <w:rPr>
          <w:lang w:val="sw_KE" w:bidi="sw_KE"/>
        </w:rPr>
        <w:t>Sitisha hapa na mjadili swali hili kama kikundi: Unafanya nini ili kuwafanya wageni wahisi kukaribishwa na kuheshimiwa? Sitisha sauti hii hapa.</w:t>
      </w:r>
    </w:p>
    <w:p>
      <w:pPr/>
      <w:r>
        <w:rPr>
          <w:lang w:val="sw_KE" w:bidi="sw_KE"/>
        </w:rPr>
      </w:r>
      <w:r>
        <w:rPr>
          <w:lang w:val="sw_KE" w:bidi="sw_KE"/>
        </w:rPr>
        <w:t>Kisha Paulo anasema kwamba mwangalizi ni lazima awe na uwezo wa kufundisha. Tunakumbuka kutoka mwanzo wa barua kwa Timotheo kwamba kulikuwa na walimu wa uongo katika kanisa la Efeso. Kuteua waangalizi ambao wanaweza kufundisha Neno la Mungu vizuri itasaidia kulinda kanisa kutoka kwenye mafundisho ya uongo ambayo yanasababisha hoja zisizo na maana na mgawanyiko.</w:t>
      </w:r>
    </w:p>
    <w:p>
      <w:pPr/>
      <w:r>
        <w:rPr>
          <w:lang w:val="sw_KE" w:bidi="sw_KE"/>
        </w:rPr>
      </w:r>
      <w:r>
        <w:rPr>
          <w:lang w:val="sw_KE" w:bidi="sw_KE"/>
        </w:rPr>
        <w:t>Sitisha hapa na mjadili swali hili kama kikundi: Eleza aina tofauti za walimu katika jumuiya yako. Watu hawa wanafundisha nani, wanafundisha vipi, na wanafundisha nini? Sitisha sauti hii hapa.</w:t>
      </w:r>
    </w:p>
    <w:p>
      <w:pPr/>
      <w:r>
        <w:rPr>
          <w:lang w:val="sw_KE" w:bidi="sw_KE"/>
        </w:rPr>
      </w:r>
      <w:r>
        <w:rPr>
          <w:lang w:val="sw_KE" w:bidi="sw_KE"/>
        </w:rPr>
        <w:t>Mpaka sasa Paulo aliorodhesha sifa nzuri ambazo mwangalizi anapaswa kuwa nazo. Kisha Paulo akaorodhesha sifa mbaya ambazo mwangalizi hapaswi kuwa nazo. Mwangalizi ni lazima asiwe mlevi au mtu ambaye anakunywa divai nyingi au pombe.</w:t>
      </w:r>
    </w:p>
    <w:p>
      <w:pPr/>
      <w:r>
        <w:rPr>
          <w:lang w:val="sw_KE" w:bidi="sw_KE"/>
        </w:rPr>
      </w:r>
      <w:r>
        <w:rPr>
          <w:lang w:val="sw_KE" w:bidi="sw_KE"/>
        </w:rPr>
        <w:t>Sitisha hapa na mjadili swali hili kama kikundi: Walevi wanafanya nini? Ulevi wa mtu unaathiri vipi familia yao na watu wanao wazunguka? Sitisha sauti hii hapa.</w:t>
      </w:r>
    </w:p>
    <w:p>
      <w:pPr/>
      <w:r>
        <w:rPr>
          <w:lang w:val="sw_KE" w:bidi="sw_KE"/>
        </w:rPr>
      </w:r>
      <w:r>
        <w:rPr>
          <w:lang w:val="sw_KE" w:bidi="sw_KE"/>
        </w:rPr>
        <w:t>Mwangalizi ni lazima pia asiwe na vurugu. Mwangalizi hapaswi kugonga, kusukuma, au kujeruhi watu, wanyama, au vitu. Paulo anasema kwamba, badala ya sifa hizi mbaya, mwangalizi ni lazima awe mvumilivu au mpole. Mwangalizi ni lazima asiingie haraka au kwa urahisi katika mapigano au mabishano. Mwishoni mwa orodha ya sifa mbaya, Paulo anasema kwamba mwangalizi ni lazima asipende pesa.</w:t>
      </w:r>
    </w:p>
    <w:p>
      <w:pPr/>
      <w:r>
        <w:rPr>
          <w:lang w:val="sw_KE" w:bidi="sw_KE"/>
        </w:rPr>
      </w:r>
      <w:r>
        <w:rPr>
          <w:lang w:val="sw_KE" w:bidi="sw_KE"/>
        </w:rPr>
        <w:t>Sitisha hapa na mjadili swali hili kama kikundi: Katika utamaduni wako pesa inaathiri vipi maamuzi na matendo ya viongozi na watu wenye nguvu? Sitisha sauti hii hapa.</w:t>
      </w:r>
    </w:p>
    <w:p>
      <w:pPr/>
      <w:r>
        <w:rPr>
          <w:lang w:val="sw_KE" w:bidi="sw_KE"/>
        </w:rPr>
      </w:r>
      <w:r>
        <w:rPr>
          <w:lang w:val="sw_KE" w:bidi="sw_KE"/>
        </w:rPr>
        <w:t>Baada ya Paulo kutoa orodha ya sifa nzuri na orodha ya sifa mbaya, Paulo anasema kwamba mwangalizi ni lazima asimamie kisima chake mwenyewe cha kaya. Wanafamilia yeyote ambaye mwangalizi anamjali ni sehemu ya kaya ya mwangalizi. Watumwa wowote au watumishi pia ni sehemu ya kaya ya mwangalizi. Mtu ambaye anasimamia kisima chake cha kaya pia ni msimamizi mzuri wa mali yake, kazi, na biashara. Mwangalizi anasimamia kaya yake kwa njia ambayo ni ya utaratibu, kuwajibika, na kudumisha mahusiano. Njia moja ya mwangalizi kusimamia kisima chake cha kaya ni kwa kusimamia watoto wake. Paulo anasema kwamba mwangalizi anapaswa kuwa na watoto ambao ni watiifu, kwa mwangalizi. Watoto hawa wanaweza kuwa wa umri wowote. Mwangalizi anapaswa kusimamia kaya yake kwa hadhi, au kwa njia yenye heshima. Paulo anampa Timotheo sababu kwa nini mwangalizi ni lazima asimamie kisima cha kaya yake. Paulo anasema kwamba ikiwa mtu hajui jinsi ya kusimamia kaya yake mwenyewe, mtu huyo hataweza kutunza kanisa la Mungu.</w:t>
      </w:r>
    </w:p>
    <w:p>
      <w:pPr/>
      <w:r>
        <w:rPr>
          <w:lang w:val="sw_KE" w:bidi="sw_KE"/>
        </w:rPr>
      </w:r>
      <w:r>
        <w:rPr>
          <w:lang w:val="sw_KE" w:bidi="sw_KE"/>
        </w:rPr>
        <w:t>Sitisha hapa na mjadili swali hili kama kikundi: Nani na ni nini ni sehemu ya kaya katika jumuiya yako? Toa mifano ya jinsi watu wanaweza kusimamia kaya yao vibaya. Sitisha sauti hii hapa.</w:t>
      </w:r>
    </w:p>
    <w:p>
      <w:pPr/>
      <w:r>
        <w:rPr>
          <w:lang w:val="sw_KE" w:bidi="sw_KE"/>
        </w:rPr>
      </w:r>
      <w:r>
        <w:rPr>
          <w:lang w:val="sw_KE" w:bidi="sw_KE"/>
        </w:rPr>
        <w:t>Baada ya haya, Paulo anamwambia Timotheo kwamba mwangalizi ni lazima asiwe Mkristo mpya, mtu ambaye si mfuasi wa Yesu kwa muda mrefu. Paulo pia anampa Timotheo sababu ya sifa hii. Paulo anasema kwamba ikiwa mwangalizi ni Mkristo mpya, mwangalizi huyu anaweza kuwa na kiburi na kuanguka katika hukumu, au adhabu, ya shetani. Pengine shetani atamhukumu au kumwadhibu mtu huyu. Lakini pengine zaidi, Mungu atamhukumu au kumwadhibu mtu huyu au kwa njia sawa na ambayo Mungu alimhukumu shetani, kwa sababu shetani alidhani alikuwa mkubwa kuliko Mungu mwenyewe.</w:t>
      </w:r>
    </w:p>
    <w:p>
      <w:pPr/>
      <w:r>
        <w:rPr>
          <w:lang w:val="sw_KE" w:bidi="sw_KE"/>
        </w:rPr>
      </w:r>
      <w:r>
        <w:rPr>
          <w:lang w:val="sw_KE" w:bidi="sw_KE"/>
        </w:rPr>
        <w:t>Paulo anamaliza orodha hii ya sifa na ubora kidogo kama mara ya kwanza. Sifa ya kwanza ilikuwa kwamba mwangalizi ni lazima awe juu ya lawama. Mwishoni mwa orodha, Paulo anasema kwamba watu wa nje wanapaswa kufikiria mema juu ya waangalizi hawa. Paulo pia anatoa sababu ya sifa hii ya mwisho. Paulo anamwambia Timotheo kwamba ikiwa watu ambao si Wakristo wanamfikiri vibaya mwangalizi, mwangalizi ataanguka katika aibu, ataiaibika, na ataanguka katika mtego wa shetani. Mtego ni wavu ambao watu walitumia kutega au kukamata wanyama na ndege kwa kuwashtukiza. Kama ndege au wanyama ambao wanaanguka katika mtego wa wawindaji, mwangalizi ambaye watu wa nje wanamwaibisha anaanguka katika mtego wa shetani.</w:t>
      </w:r>
    </w:p>
    <w:p>
      <w:pPr/>
      <w:r>
        <w:rPr>
          <w:lang w:val="sw_KE" w:bidi="sw_KE"/>
        </w:rPr>
      </w:r>
      <w:r>
        <w:rPr>
          <w:lang w:val="sw_KE" w:bidi="sw_KE"/>
        </w:rPr>
        <w:t xml:space="preserve">Sitisha hapa na uangalie picha ya </w:t>
      </w:r>
      <w:r>
        <w:rPr>
          <w:b/>
          <w:lang w:val="sw_KE" w:bidi="sw_KE"/>
        </w:rPr>
        <w:t>mtego</w:t>
      </w:r>
      <w:r>
        <w:rPr>
          <w:lang w:val="sw_KE" w:bidi="sw_KE"/>
        </w:rPr>
        <w:t>kama kikundi.</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3:1–7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Kifungu hiki kina sehemu nne.</w:t>
      </w:r>
    </w:p>
    <w:p>
      <w:pPr/>
      <w:r>
        <w:rPr>
          <w:lang w:val="sw_KE" w:bidi="sw_KE"/>
        </w:rPr>
      </w:r>
      <w:r>
        <w:rPr>
          <w:b/>
          <w:lang w:val="sw_KE" w:bidi="sw_KE"/>
        </w:rPr>
        <w:t>Katika sehemu ya kwanza:</w:t>
      </w:r>
      <w:r>
        <w:rPr>
          <w:lang w:val="sw_KE" w:bidi="sw_KE"/>
        </w:rPr>
        <w:t xml:space="preserve"> Paulo anamwambia Timotheo kwamba watu wengine wengi wanamwamini na kukubali. Paulo anamwambia Timotheo kwamba mtu ambaye anataka kuwa mwangalizi anataka kazi nzuri.</w:t>
      </w:r>
    </w:p>
    <w:p>
      <w:pPr/>
      <w:r>
        <w:rPr>
          <w:lang w:val="sw_KE" w:bidi="sw_KE"/>
        </w:rPr>
      </w:r>
      <w:r>
        <w:rPr>
          <w:b/>
          <w:lang w:val="sw_KE" w:bidi="sw_KE"/>
        </w:rPr>
        <w:t>Katika sehemu ya pili:</w:t>
      </w:r>
      <w:r>
        <w:rPr>
          <w:lang w:val="sw_KE" w:bidi="sw_KE"/>
        </w:rPr>
        <w:t xml:space="preserve"> Paulo anaorodhesha sifa nzuri ambazo mwangalizi anazo.</w:t>
      </w:r>
    </w:p>
    <w:p>
      <w:pPr/>
      <w:r>
        <w:rPr>
          <w:lang w:val="sw_KE" w:bidi="sw_KE"/>
        </w:rPr>
      </w:r>
      <w:r>
        <w:rPr>
          <w:b/>
          <w:lang w:val="sw_KE" w:bidi="sw_KE"/>
        </w:rPr>
        <w:t>Katika sehemu ya tatu:</w:t>
      </w:r>
      <w:r>
        <w:rPr>
          <w:lang w:val="sw_KE" w:bidi="sw_KE"/>
        </w:rPr>
        <w:t xml:space="preserve"> Paulo anaorodhesha sifa mbaya ambazo mwangalizi ni lazima asiwe nazo.</w:t>
      </w:r>
    </w:p>
    <w:p>
      <w:pPr/>
      <w:r>
        <w:rPr>
          <w:lang w:val="sw_KE" w:bidi="sw_KE"/>
        </w:rPr>
      </w:r>
      <w:r>
        <w:rPr>
          <w:b/>
          <w:lang w:val="sw_KE" w:bidi="sw_KE"/>
        </w:rPr>
        <w:t>Katika sehemu ya nne:</w:t>
      </w:r>
      <w:r>
        <w:rPr>
          <w:lang w:val="sw_KE" w:bidi="sw_KE"/>
        </w:rPr>
        <w:t xml:space="preserve"> Paulo anatoa sifa tatu zaidi na sababu kwa nini sifa hizi ni muhimu.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 wengine, haswa kutoka kanisa katika Efeso</w:t>
      </w:r>
    </w:p>
    <w:p>
      <w:pPr>
        <w:pStyle w:val="ListBullet"/>
        <w:spacing w:line="240" w:lineRule="auto"/>
        <w:ind w:left="720"/>
      </w:pPr>
      <w:r>
        <w:rPr>
          <w:lang w:val="sw_KE" w:bidi="sw_KE"/>
        </w:rPr>
      </w:r>
      <w:r>
        <w:rPr>
          <w:lang w:val="sw_KE" w:bidi="sw_KE"/>
        </w:rPr>
        <w:t>Mtu ambaye anataka kuwa mwangalizi</w:t>
      </w:r>
    </w:p>
    <w:p>
      <w:pPr>
        <w:pStyle w:val="ListBullet"/>
        <w:spacing w:line="240" w:lineRule="auto"/>
        <w:ind w:left="720"/>
      </w:pPr>
      <w:r>
        <w:rPr>
          <w:lang w:val="sw_KE" w:bidi="sw_KE"/>
        </w:rPr>
      </w:r>
      <w:r>
        <w:rPr>
          <w:lang w:val="sw_KE" w:bidi="sw_KE"/>
        </w:rPr>
        <w:t>Ikiwa ungependa, unaweza kuchagua mtu ambaye ana tabia inayowakilisha kila ubora wa mwangalizi, au unaweza kuwa na mtu mmoja anaewakilisha sifa nzuri, na mtu mmoja anawakilisha sifa mbaya za mwangalizi.</w:t>
      </w:r>
    </w:p>
    <w:p>
      <w:pPr>
        <w:pStyle w:val="ListBullet"/>
        <w:spacing w:line="240" w:lineRule="auto"/>
        <w:ind w:left="720"/>
      </w:pPr>
      <w:r>
        <w:rPr>
          <w:lang w:val="sw_KE" w:bidi="sw_KE"/>
        </w:rPr>
      </w:r>
      <w:r>
        <w:rPr>
          <w:lang w:val="sw_KE" w:bidi="sw_KE"/>
        </w:rPr>
        <w:t>Watu ambao ni wa kaya ya mwangalizi</w:t>
      </w:r>
    </w:p>
    <w:p>
      <w:pPr>
        <w:pStyle w:val="ListBullet"/>
        <w:spacing w:line="240" w:lineRule="auto"/>
        <w:ind w:left="720"/>
      </w:pPr>
      <w:r>
        <w:rPr>
          <w:lang w:val="sw_KE" w:bidi="sw_KE"/>
        </w:rPr>
      </w:r>
      <w:r>
        <w:rPr>
          <w:lang w:val="sw_KE" w:bidi="sw_KE"/>
        </w:rPr>
        <w:t>Watu ambao si waumini</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Kama kikundi, zingatia sehemu hizi za mazingira ya simulizi:</w:t>
      </w:r>
    </w:p>
    <w:p>
      <w:pPr/>
      <w:r>
        <w:rPr>
          <w:lang w:val="sw_KE" w:bidi="sw_KE"/>
        </w:rPr>
      </w:r>
      <w:r>
        <w:rPr>
          <w:lang w:val="sw_KE" w:bidi="sw_KE"/>
        </w:rPr>
        <w:t>Katika sehemu ya kwanza, Paulo anarudia msemo ambao wengine wengi wanawamini na kukubali. Paulo anasema kwamba kuwa mwangalizi ni kazi nzuri. Kwa sababu ni kazi nzuri, watu ambao ni waangalizi ni lazima wawe na sifa fulani.</w:t>
      </w:r>
    </w:p>
    <w:p>
      <w:pPr/>
      <w:r>
        <w:rPr>
          <w:lang w:val="sw_KE" w:bidi="sw_KE"/>
        </w:rPr>
      </w:r>
      <w:r>
        <w:rPr>
          <w:lang w:val="sw_KE" w:bidi="sw_KE"/>
        </w:rPr>
        <w:t>Katika sehemu tatu zifuatazo, Paulo anaorodhesha sifa za mwangalizi.</w:t>
      </w:r>
    </w:p>
    <w:p>
      <w:pPr/>
      <w:r>
        <w:rPr>
          <w:lang w:val="sw_KE" w:bidi="sw_KE"/>
        </w:rPr>
      </w:r>
      <w:r>
        <w:rPr>
          <w:lang w:val="sw_KE" w:bidi="sw_KE"/>
        </w:rPr>
        <w:t>Sitisha hapa na mjadili swali hili kama kikundi: Unatengeneza vipi orodha kwa lugha yako? Kwa mfano, fanya orodha ya sifa zote za mke mzuri. Zingatia jinsi unavyoonyesha kwamba umeanza na kumaliza orodha, na jinsi unavyopanga sifa nzuri na mbaya. Jadili jinsi ungesitisha orodha ili kuelezea kwa nini mtu anapaswa kuwa na ubora fulani, na kisha kile ungesema ili kuendelea na orodha. Sitisha sauti hii hapa.</w:t>
      </w:r>
    </w:p>
    <w:p>
      <w:pPr/>
      <w:r>
        <w:rPr>
          <w:lang w:val="sw_KE" w:bidi="sw_KE"/>
        </w:rPr>
      </w:r>
      <w:r>
        <w:rPr>
          <w:lang w:val="sw_KE" w:bidi="sw_KE"/>
        </w:rPr>
        <w:t>Kwa kila ubora, Paulo anapaswa kumwambia Timotheo kama ubora huo ni mzuri au mbaya. Katika sehemu ya pili ni sifa nzuri ambazo mwangalizi anapaswa awe nazo. Katika sehemu ya tatu ni sifa mbaya ambazo mwangalizi anapaswa asiwe nazo. Na katika sehemu ya nne ni sifa tatu zaidi na sababu za kwa nini sifa hizo ni muhimu. Paulo anamwambia Timotheo kwa nini mwangalizi ni lazima kusimamia kisima chake mwenyewe cha kaya. Paulo anasema hivi kama swali. Paulo anasema, "Ikiwa mwangalizi hajui jinsi ya kusimamia kaya yake vizuri, atajali vipi kanisa la Mungu?" Jibu la swali ni wazi. Mtu ambaye hajui jinsi ya kusimamia kaya yake mwenyewe hataweza kutunza kanisa la Mungu. Paulo anasema hivi kama swali ili kusisitiza jinsi ubora huu ni muhimu.</w:t>
      </w:r>
    </w:p>
    <w:p>
      <w:pPr/>
      <w:r>
        <w:rPr>
          <w:lang w:val="sw_KE" w:bidi="sw_KE"/>
        </w:rPr>
      </w:r>
      <w:r>
        <w:rPr>
          <w:lang w:val="sw_KE" w:bidi="sw_KE"/>
        </w:rPr>
        <w:t>Sitisha hapa na mjadili swali hili kama kikundi: Fikiria kuhusu jinsi ulivyoelezea kiongozi mzuri katika hatua ya kwanza. Zingatia jinsi ulivyosisitiza kwa nini unafikiri ubora fulani wa mtu ni muhimu sana. Utazungumzia vipi kuhusu jinsi mwangalizi anavyo simamia kaya yake? Sitisha sauti hii hapa.</w:t>
      </w:r>
    </w:p>
    <w:p>
      <w:pPr/>
      <w:r>
        <w:rPr>
          <w:lang w:val="sw_KE" w:bidi="sw_KE"/>
        </w:rPr>
      </w:r>
      <w:r>
        <w:rPr>
          <w:lang w:val="sw_KE" w:bidi="sw_KE"/>
        </w:rPr>
        <w:t>Sasa kikundi kinapaswa kuonyesha ubao wa hadithi, kuchora au kutumia vitu ili kuonyesha simulizi na matukio yake. Unapovuta taswira ya kifungu, hakikisha kuonyesha kila ubora wa mwangalizi.</w:t>
      </w:r>
    </w:p>
    <w:p>
      <w:pPr/>
      <w:r>
        <w:rPr>
          <w:lang w:val="sw_KE" w:bidi="sw_KE"/>
        </w:rPr>
      </w:r>
      <w:r>
        <w:rPr>
          <w:lang w:val="sw_KE" w:bidi="sw_KE"/>
        </w:rPr>
        <w:t>Fikiria jinsi Paulo anazungumza na Timotheo. Kuwa na kitu au mtu ili kuwakilisha kila ubora wa mwangalizi. Katika sehemu ya pili, panga pamoja sifa zote nzuri upande mmoja. Katika sehemu ya tatu, kwa upande mwingine, panga pamoja sifa zote mbaya. Unapofikia ubora "wa vurugu," mwongoze mtu au kitu ambacho kinawakilisha ubora huu upande mzuri na kukigeuza kwa "upole au uvumilivu." Katika sehemu ya nne, ongeza kila moja ya sifa tatu kwa kikundi sahihi, nzuri au mbaya. Tenda au fikiria taswira ya kila ubora, na pia fikiria njia ya kupata taswira ya sababu ya ubora wake. Mwishoni, onyesha mwangalizi ambaye ana sifa mbaya katika jumuiya. Watu katika jumuiya humwaibisha mwangalizi. Onyesha jinsi shetani anavyo weka mtego kwa mwangalizi na jinsi mwangalizi anaanguka katika mtego.</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3:1–7 katika tafsiri rahisi zaidi kuelewa.</w:t>
      </w:r>
    </w:p>
    <w:p>
      <w:pPr/>
      <w:r>
        <w:rPr>
          <w:lang w:val="sw_KE" w:bidi="sw_KE"/>
        </w:rPr>
      </w:r>
      <w:r>
        <w:rPr>
          <w:lang w:val="sw_KE" w:bidi="sw_KE"/>
        </w:rPr>
        <w:t>Sitisha hii sauti hapa.</w:t>
      </w:r>
    </w:p>
    <w:p>
      <w:pPr/>
      <w:r>
        <w:rPr>
          <w:lang w:val="sw_KE" w:bidi="sw_KE"/>
        </w:rPr>
      </w:r>
      <w:r>
        <w:rPr>
          <w:lang w:val="sw_KE" w:bidi="sw_KE"/>
        </w:rPr>
        <w:t>Katika hatua hii, kikundi kitaigiza simulizi hii.</w:t>
      </w:r>
    </w:p>
    <w:p>
      <w:pPr/>
      <w:r>
        <w:rPr>
          <w:lang w:val="sw_KE" w:bidi="sw_KE"/>
        </w:rPr>
      </w:r>
      <w:r>
        <w:rPr>
          <w:lang w:val="sw_KE" w:bidi="sw_KE"/>
        </w:rPr>
        <w:t>Simuklizi hii ina sehemu nne.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 wengine, husasan kutoka kanisa katika Efeso</w:t>
      </w:r>
    </w:p>
    <w:p>
      <w:pPr>
        <w:pStyle w:val="ListBullet"/>
        <w:spacing w:line="240" w:lineRule="auto"/>
        <w:ind w:left="720"/>
      </w:pPr>
      <w:r>
        <w:rPr>
          <w:lang w:val="sw_KE" w:bidi="sw_KE"/>
        </w:rPr>
      </w:r>
      <w:r>
        <w:rPr>
          <w:lang w:val="sw_KE" w:bidi="sw_KE"/>
        </w:rPr>
        <w:t>Mtu ambaye anataka kuwa mwangalizi</w:t>
      </w:r>
    </w:p>
    <w:p>
      <w:pPr>
        <w:pStyle w:val="ListBullet"/>
        <w:spacing w:line="240" w:lineRule="auto"/>
        <w:ind w:left="720"/>
      </w:pPr>
      <w:r>
        <w:rPr>
          <w:lang w:val="sw_KE" w:bidi="sw_KE"/>
        </w:rPr>
      </w:r>
      <w:r>
        <w:rPr>
          <w:lang w:val="sw_KE" w:bidi="sw_KE"/>
        </w:rPr>
        <w:t>Ikiwa ungependa, unaweza kuchagua kuwa na tabia inayowakilisha kila ubora wa mwangalizi, au unaweza kuwa na mtu mmoja anaewakilisha sifa nzuri, na mtu mmoja anawakilisha sifa mbaya za mwangalizi.</w:t>
      </w:r>
    </w:p>
    <w:p>
      <w:pPr>
        <w:pStyle w:val="ListBullet"/>
        <w:spacing w:line="240" w:lineRule="auto"/>
        <w:ind w:left="720"/>
      </w:pPr>
      <w:r>
        <w:rPr>
          <w:lang w:val="sw_KE" w:bidi="sw_KE"/>
        </w:rPr>
      </w:r>
      <w:r>
        <w:rPr>
          <w:lang w:val="sw_KE" w:bidi="sw_KE"/>
        </w:rPr>
        <w:t>Watu ambao ni wa kaya ya mwangalizi</w:t>
      </w:r>
    </w:p>
    <w:p>
      <w:pPr>
        <w:pStyle w:val="ListBullet"/>
        <w:spacing w:line="240" w:lineRule="auto"/>
        <w:ind w:left="720"/>
      </w:pPr>
      <w:r>
        <w:rPr>
          <w:lang w:val="sw_KE" w:bidi="sw_KE"/>
        </w:rPr>
      </w:r>
      <w:r>
        <w:rPr>
          <w:lang w:val="sw_KE" w:bidi="sw_KE"/>
        </w:rPr>
        <w:t>Watu ambao si waumini</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Kama kikundi, igizeni simulizi hili mara mbili. Mnapaswa kuigiza simulizi hii kwa lugha yenu ya asili.</w:t>
      </w:r>
    </w:p>
    <w:p>
      <w:pPr/>
      <w:r>
        <w:rPr>
          <w:lang w:val="sw_KE" w:bidi="sw_KE"/>
        </w:rPr>
      </w:r>
      <w:r>
        <w:rPr>
          <w:lang w:val="sw_KE" w:bidi="sw_KE"/>
        </w:rPr>
        <w:t>Kwanza, igizeni simulizi hili bila kusitisha. Kueni makini na mazungumzo, mtiririko, mstari wa hadithi na mpangilio wa matukio ya simulizi hii. Hakikisheni hamuachi kuigiza sehemu ngumu au muhimu za simulizi hili. Saidianeni kukumbuka kila sehemu ya simulizi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kipindi fulani cha igizo, sitisha igizo hili na umuulize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hili na majibu yanayowezekana.</w:t>
      </w:r>
    </w:p>
    <w:p>
      <w:pPr/>
      <w:r>
        <w:rPr>
          <w:lang w:val="sw_KE" w:bidi="sw_KE"/>
        </w:rPr>
      </w:r>
      <w:r>
        <w:rPr>
          <w:lang w:val="sw_KE" w:bidi="sw_KE"/>
        </w:rPr>
        <w:t>Katika sehemu ya kwanza, Paulo anamwambia Timotheo kwamba msemo huu ni wa kuaminika: "Ikiwa mtu anataka kuwa mwangalizi, anataka kazi nzuri."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kuhusu mtu ambaye anataka kuwa mwangalizi, "Unafikiri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sehemu ya pili, Paulo anamwonyesha Timotheo mwangalizi mzuri. Mwangalizi huyu ni juu ya lawama, mume wa mke mmoja tu, anaweza kudhibiti wa mawazo yake, anajidhibiti mwenyewe, mwenye heshima, mkarimu, na anaweza kufundisha.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ambao wanaigiza wageni wa mtu ambaye anataka kuwa mwangalizi, "Unahisi vipi wakati unamtembelea mtu huyu?" Muigizaji huenda akajibu mambo kama haya:</w:t>
      </w:r>
    </w:p>
    <w:p>
      <w:pPr>
        <w:pStyle w:val="ListBullet"/>
        <w:spacing w:line="240" w:lineRule="auto"/>
        <w:ind w:left="720"/>
      </w:pPr>
      <w:r>
        <w:rPr>
          <w:lang w:val="sw_KE" w:bidi="sw_KE"/>
        </w:rPr>
      </w:r>
      <w:r>
        <w:rPr>
          <w:lang w:val="sw_KE" w:bidi="sw_KE"/>
        </w:rPr>
        <w:t>Uliza watu ambao wanaigiza watu katika kanisa la Efeso, "Unafikiri nini kuhusu mtu huyu ambaye anataka kuwa mwangalizi?" Muigizaji huenda akajibu mambo kama haya: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sehemu ya tatu, Paulo anamwonyesha Timotheo sifa mbaya ambazo mwangalizi hapaswi kuwa nazo. Sifa mbaya ni ulevi, wa vurugu, ugomvi, na kupenda pesa. Wakati Paulo anaonyesha ubora mbaya, "wa vurugu," pia anaonyesha ubora mzuri, "upole au subira."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ambao wanaigiza watu katika kanisa la Efeso, "Unafikiri nini kuhusu mtu ambaye ana sifa hizi mbaya?" Muigizaji huenda akajibu mambo kama haya: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sehemu ya nne, Paulo anaonyesha sifa tatu zaidi za mwangalizi. Mwangalizi anasimamia kisima chake cha kaya, na watoto wa mwangalizi wanajisalimisha kwa mwangalizi. Paulo anasema kwamba ikiwa mtu hajui jinsi ya kusimamia kaya yake mwenyewe, mtu huyo hataweza kutunza kanisa la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wanachama wa kaya ya mwangalizi, "Unafikiri nini au kuhisi nini kuhusu mtu huyu?" Muigizaji huenda akajibu mambo kama haya:</w:t>
      </w:r>
    </w:p>
    <w:p>
      <w:pPr>
        <w:pStyle w:val="ListBullet"/>
        <w:spacing w:line="240" w:lineRule="auto"/>
        <w:ind w:left="720"/>
      </w:pPr>
      <w:r>
        <w:rPr>
          <w:lang w:val="sw_KE" w:bidi="sw_KE"/>
        </w:rPr>
      </w:r>
      <w:r>
        <w:rPr>
          <w:lang w:val="sw_KE" w:bidi="sw_KE"/>
        </w:rPr>
        <w:t>Uliza watu ambao wanaigiza watu katika kanisa la Efeso, "Unafikiri nini kuhusu mtu huyu ambaye anataka kuwa mwangalizi?" Muigizaji huenda akajibu mambo kama haya: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pia kwamba mwangalizi si Mkristo mpya. Paulo anaelezea kwamba Mkristo mpya ambaye ni mwangalizi anaweza kuwa na kiburi na kuanguka katika hukumu ya shetani.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mtu ambaye anaigiza Mkristo mpya ambaye akawa mwangalizi, "Unahisi nini au kufikiria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Mwishoni, Paulo anasema kwamba watu wa nje ni lazima wafikiri vizuri juu ya mwangalizi. Paulo anaelezea kwamba ikiwa watu wa nje hawafikiri vizuri juu ya mwangalizi, mwangalizi ataanguka katika aibu na kuanguka katika mtego wa shetani.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mtu ambaye anaigiza shetani, "Unafikiri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3:1–7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kitajadili maneno mambo muhimu katika kifungu hiki.</w:t>
      </w:r>
    </w:p>
    <w:p>
      <w:pPr/>
      <w:r>
        <w:rPr>
          <w:lang w:val="sw_KE" w:bidi="sw_KE"/>
        </w:rPr>
      </w:r>
      <w:r>
        <w:rPr>
          <w:lang w:val="sw_KE" w:bidi="sw_KE"/>
        </w:rPr>
        <w:t>Ikiwa tayari umetafsiri barua ya Paulo kwa Tito, sikilza rekodi yako ya Tito 1:5–9, ambapo Paulo anatoa orodha ya sifa ambazo mzee anapaswa kuwa nazo. Utataka kukumbuka ni maneno gani uliyotumia katika Tito na kutumia maneno hayo hapa. Sitisha sauti hii hapa.</w:t>
      </w:r>
    </w:p>
    <w:p>
      <w:pPr/>
      <w:r>
        <w:rPr>
          <w:lang w:val="sw_KE" w:bidi="sw_KE"/>
        </w:rPr>
      </w:r>
      <w:r>
        <w:rPr>
          <w:lang w:val="sw_KE" w:bidi="sw_KE"/>
        </w:rPr>
        <w:t>Katika kifungu hiki, Paulo anampa Timotheo orodha ya sifa za viongozi wazuri wa kanisa. Paulo anaanza pale aliporudia msemo wa kweli ambao watu wengine wengi wanakubaliana na kukubali. Katika barua hii kwa Timotheo, Paulo anarudia misemo mitatu tofauti ya kweli ambayo watu wengine wanakubali. Kila wakati Paulo anaporudia mojawapo ya misemo hii, anatumia maneno yaleyale, "</w:t>
      </w:r>
      <w:r>
        <w:rPr>
          <w:b/>
          <w:lang w:val="sw_KE" w:bidi="sw_KE"/>
        </w:rPr>
        <w:t>Msemo huu ni wa kuaminika</w:t>
      </w:r>
      <w:r>
        <w:rPr>
          <w:lang w:val="sw_KE" w:bidi="sw_KE"/>
        </w:rPr>
        <w:t>." Paulo alishatumia maneno haya mara moja kabla wakati Paulo alirudia msemo, "Yesu Kristo alikuja ulimwenguni ili kuokoa wenye dhambi." Katika simulizi hii, Paulo alimwambia Timotheo kwamba Paulo alikuwa mkosaji mkubwa zaidi. Tumia maneno yaleyale uliyotumia pale kuzungumza kuhusu msemo wa kuaminika.</w:t>
      </w:r>
    </w:p>
    <w:p>
      <w:pPr/>
      <w:r>
        <w:rPr>
          <w:lang w:val="sw_KE" w:bidi="sw_KE"/>
        </w:rPr>
      </w:r>
      <w:r>
        <w:rPr>
          <w:lang w:val="sw_KE" w:bidi="sw_KE"/>
        </w:rPr>
        <w:t xml:space="preserve">Katika kifungu hiki, msemo ambao Paulo anaurudia ni kwamba watu ambao wanataka kuwa viongozi kanisani wanataka kazi nzuri. Katika kifungu hiki, Paulo anawaita viongozi wa kanisa </w:t>
      </w:r>
      <w:r>
        <w:rPr>
          <w:b/>
          <w:lang w:val="sw_KE" w:bidi="sw_KE"/>
        </w:rPr>
        <w:t>waangalizi</w:t>
      </w:r>
      <w:r>
        <w:rPr>
          <w:lang w:val="sw_KE" w:bidi="sw_KE"/>
        </w:rPr>
        <w:t>. Hii pengine ni jina lingine la mzee wa kanisa. Katika kitabu cha Matendo, wakati Paulo alikuwa Mileto, aliwaita wazee wa kanisa la Efeso waje kwake. Wazee walipokuja, Paulo alizungumza na wazee kwa mara ya mwisho. Paulo alisema kwamba wazee ni lazima wajitunze wenyewe pamoja na kondoo wa Mungu. Paulo anasema kwamba Roho Mtakatifu aliwafanya wazee hawa kuwa waangalizi juu ya kanisa la Mungu, na kwamba Mungu alinunua kanisa hili kwa damu yake.</w:t>
      </w:r>
    </w:p>
    <w:p>
      <w:pPr/>
      <w:r>
        <w:rPr>
          <w:lang w:val="sw_KE" w:bidi="sw_KE"/>
        </w:rPr>
      </w:r>
      <w:r>
        <w:rPr>
          <w:lang w:val="sw_KE" w:bidi="sw_KE"/>
        </w:rPr>
        <w:t xml:space="preserve">Sitisha hapa na mjadili kama kikundi ni neno au kifungu gani cha maneno munawezatumia kumaanisha </w:t>
      </w:r>
      <w:r>
        <w:rPr>
          <w:b/>
          <w:lang w:val="sw_KE" w:bidi="sw_KE"/>
        </w:rPr>
        <w:t>mwangalizi</w:t>
      </w:r>
      <w:r>
        <w:rPr>
          <w:lang w:val="sw_KE" w:bidi="sw_KE"/>
        </w:rPr>
        <w:t xml:space="preserve">. Tazama neno </w:t>
      </w:r>
      <w:r>
        <w:rPr>
          <w:b/>
          <w:lang w:val="sw_KE" w:bidi="sw_KE"/>
        </w:rPr>
        <w:t>muangalizi</w:t>
      </w:r>
      <w:r>
        <w:rPr>
          <w:lang w:val="sw_KE" w:bidi="sw_KE"/>
        </w:rPr>
        <w:t xml:space="preserve"> kwenye Faharasa Kuu kwa maelezo zaidi. Ikiwa tayari umetafsiri neno hili katika Matendo na Tito, tumia neno sawa na ulilotumia huko. Sitisha sauti hii hapa.</w:t>
      </w:r>
    </w:p>
    <w:p>
      <w:pPr/>
      <w:r>
        <w:rPr>
          <w:lang w:val="sw_KE" w:bidi="sw_KE"/>
        </w:rPr>
      </w:r>
      <w:r>
        <w:rPr>
          <w:lang w:val="sw_KE" w:bidi="sw_KE"/>
        </w:rPr>
        <w:t xml:space="preserve">Paulo anasema kwamba mwangalizi ni lazima pia awe </w:t>
      </w:r>
      <w:r>
        <w:rPr>
          <w:b/>
          <w:lang w:val="sw_KE" w:bidi="sw_KE"/>
        </w:rPr>
        <w:t>anayejidhibiti</w:t>
      </w:r>
      <w:r>
        <w:rPr>
          <w:lang w:val="sw_KE" w:bidi="sw_KE"/>
        </w:rPr>
        <w:t xml:space="preserve"> na mwenye hadhi au </w:t>
      </w:r>
      <w:r>
        <w:rPr>
          <w:b/>
          <w:lang w:val="sw_KE" w:bidi="sw_KE"/>
        </w:rPr>
        <w:t>mwenye heshima</w:t>
      </w:r>
      <w:r>
        <w:rPr>
          <w:lang w:val="sw_KE" w:bidi="sw_KE"/>
        </w:rPr>
        <w:t>. Katika kifungu kabla ya hiki, Paulo anamwambia Timotheo kwamba wanawake wanapaswa kuvaa mavazi ya heshima na kutenda kwa kiasi na kujidhibiti Tumia maneno sawa na ulilotumia pale ili kuzungumza kuhusu wanawake wenye heshima na wanaojidhibiti.</w:t>
      </w:r>
    </w:p>
    <w:p>
      <w:pPr/>
      <w:r>
        <w:rPr>
          <w:lang w:val="sw_KE" w:bidi="sw_KE"/>
        </w:rPr>
      </w:r>
      <w:r>
        <w:rPr>
          <w:lang w:val="sw_KE" w:bidi="sw_KE"/>
        </w:rPr>
        <w:t>Mpaka sasa Paulo aliorodhesha sifa nzuri ambazo mwangalizi anapaswa kuwa nazo. Kisha Paulo akaorodhesha sifa mbaya ambazo mwangalizi hapaswi kuwa nazo. Mwangalizi ni lazima asiwe mlevi au mwenye vurugu. Baada ya ubora "si vurugu," toleo lako la sauti linaweza kuwa na ubora "si tamaa ya hongo." Ikiwa sauti yako haijajumuisha ubora huu, usiongeze.</w:t>
      </w:r>
    </w:p>
    <w:p>
      <w:pPr/>
      <w:r>
        <w:rPr>
          <w:lang w:val="sw_KE" w:bidi="sw_KE"/>
        </w:rPr>
      </w:r>
      <w:r>
        <w:rPr>
          <w:lang w:val="sw_KE" w:bidi="sw_KE"/>
        </w:rPr>
        <w:t xml:space="preserve">Baada ya orodha ya sifa nzuri na orodha ya sifa mbaya, Paulo anasema kwamba mwangalizi ni lazima kusimamia kisima chake mwenyewe cha </w:t>
      </w:r>
      <w:r>
        <w:rPr>
          <w:b/>
          <w:lang w:val="sw_KE" w:bidi="sw_KE"/>
        </w:rPr>
        <w:t>kaya</w:t>
      </w:r>
      <w:r>
        <w:rPr>
          <w:lang w:val="sw_KE" w:bidi="sw_KE"/>
        </w:rPr>
        <w:t xml:space="preserve"> na, kwamba mwangalizi anapaswa kuwa na watoto ambao wanajisalimisha kwa mwangalizi. Kaya inaweza kujumuisha familia, watumishi, na mtu yeyote ambaye aliishi na kufanya kazi katika nyumba.</w:t>
      </w:r>
    </w:p>
    <w:p>
      <w:pPr/>
      <w:r>
        <w:rPr>
          <w:lang w:val="sw_KE" w:bidi="sw_KE"/>
        </w:rPr>
      </w:r>
      <w:r>
        <w:rPr>
          <w:lang w:val="sw_KE" w:bidi="sw_KE"/>
        </w:rPr>
        <w:t xml:space="preserve">Sitisha hapa na mjadili kama kikundi ni neno gani mtakalotumia kwa </w:t>
      </w:r>
      <w:r>
        <w:rPr>
          <w:b/>
          <w:lang w:val="sw_KE" w:bidi="sw_KE"/>
        </w:rPr>
        <w:t>kaya</w:t>
      </w:r>
      <w:r>
        <w:rPr>
          <w:lang w:val="sw_KE" w:bidi="sw_KE"/>
        </w:rPr>
        <w:t xml:space="preserve">. Tazama </w:t>
      </w:r>
      <w:r>
        <w:rPr>
          <w:lang w:val="sw_KE" w:bidi="sw_KE"/>
        </w:rPr>
        <w:t>kaya</w:t>
      </w:r>
      <w:r>
        <w:rPr>
          <w:lang w:val="sw_KE" w:bidi="sw_KE"/>
        </w:rPr>
        <w:t xml:space="preserve"> katika Kamusi Kuu kwa maelezo zaidi. Ikiwa umetafsiri kaya katika vitabu vya awali vya Biblia, tumia neno lile lile hapa. Sitisha sauti hii hapa.</w:t>
      </w:r>
    </w:p>
    <w:p>
      <w:pPr/>
      <w:r>
        <w:rPr>
          <w:lang w:val="sw_KE" w:bidi="sw_KE"/>
        </w:rPr>
      </w:r>
      <w:r>
        <w:rPr>
          <w:lang w:val="sw_KE" w:bidi="sw_KE"/>
        </w:rPr>
        <w:t xml:space="preserve">Njia ambayo mwangalizi anawaweka watoto wake wakiwa </w:t>
      </w:r>
      <w:r>
        <w:rPr>
          <w:b/>
          <w:lang w:val="sw_KE" w:bidi="sw_KE"/>
        </w:rPr>
        <w:t>watiifu</w:t>
      </w:r>
      <w:r>
        <w:rPr>
          <w:lang w:val="sw_KE" w:bidi="sw_KE"/>
        </w:rPr>
        <w:t xml:space="preserve"> inapaswa kuwa kwa </w:t>
      </w:r>
      <w:r>
        <w:rPr>
          <w:b/>
          <w:lang w:val="sw_KE" w:bidi="sw_KE"/>
        </w:rPr>
        <w:t>hadhi</w:t>
      </w:r>
      <w:r>
        <w:rPr>
          <w:lang w:val="sw_KE" w:bidi="sw_KE"/>
        </w:rPr>
        <w:t>, yote au kwa njia ya heshima. Hili ni neno sawa kwa utiifu au utii kama wakati Paulo aliposema kwamba wanawake wanapaswa kujisalimisha wakati wanajifunza. Tumia hapa neno sawa na ulilotumia katika simulizi ya awali. Kuwa na hadhi ni kama wakati Paulo anamwambia Timotheo kwamba Waefeso wanapaswa kuwaombea viongozi, ili Waefeso waweze kuheshimiwa kwa kila namna. Tumia maneno sawa na ulilotumia kuzungumza kuhusu hadhi.</w:t>
      </w:r>
    </w:p>
    <w:p>
      <w:pPr/>
      <w:r>
        <w:rPr>
          <w:lang w:val="sw_KE" w:bidi="sw_KE"/>
        </w:rPr>
      </w:r>
      <w:r>
        <w:rPr>
          <w:lang w:val="sw_KE" w:bidi="sw_KE"/>
        </w:rPr>
        <w:t xml:space="preserve">Paulo anampa Timotheo sababu za ubora huu. Paulo anasema kwamba ikiwa mtu hajui jinsi ya kusimamia kisima chake cha kaya, mtu huyo hataweza kutunza kanisa la Mungu, </w:t>
      </w:r>
      <w:r>
        <w:rPr>
          <w:b/>
          <w:lang w:val="sw_KE" w:bidi="sw_KE"/>
        </w:rPr>
        <w:t>au jumuiya</w:t>
      </w:r>
      <w:r>
        <w:rPr>
          <w:lang w:val="sw_KE" w:bidi="sw_KE"/>
        </w:rPr>
        <w:t xml:space="preserve"> ya watu ambao wanamwamini Yesu.</w:t>
      </w:r>
    </w:p>
    <w:p>
      <w:pPr/>
      <w:r>
        <w:rPr>
          <w:lang w:val="sw_KE" w:bidi="sw_KE"/>
        </w:rPr>
      </w:r>
      <w:r>
        <w:rPr>
          <w:lang w:val="sw_KE" w:bidi="sw_KE"/>
        </w:rPr>
        <w:t xml:space="preserve">Sitisha hapa na mjadili kama kikundi ni neno au usemi gani mtakaotumia kwa </w:t>
      </w:r>
      <w:r>
        <w:rPr>
          <w:b/>
          <w:lang w:val="sw_KE" w:bidi="sw_KE"/>
        </w:rPr>
        <w:t>kanisa</w:t>
      </w:r>
      <w:r>
        <w:rPr>
          <w:lang w:val="sw_KE" w:bidi="sw_KE"/>
        </w:rPr>
        <w:t xml:space="preserve">. Tumia usemi au neno sawa kwa kanisa kama ulilotumia katika kitabu cha Matendo. Tazama </w:t>
      </w:r>
      <w:r>
        <w:rPr>
          <w:lang w:val="sw_KE" w:bidi="sw_KE"/>
        </w:rPr>
        <w:t>kanisa</w:t>
      </w:r>
      <w:r>
        <w:rPr>
          <w:lang w:val="sw_KE" w:bidi="sw_KE"/>
        </w:rPr>
        <w:t xml:space="preserve"> katika Faharasa Kuu kwa maelezo zaidi. Sitisha sauti hii hapa.</w:t>
      </w:r>
    </w:p>
    <w:p>
      <w:pPr/>
      <w:r>
        <w:rPr>
          <w:lang w:val="sw_KE" w:bidi="sw_KE"/>
        </w:rPr>
      </w:r>
      <w:r>
        <w:rPr>
          <w:lang w:val="sw_KE" w:bidi="sw_KE"/>
        </w:rPr>
        <w:t xml:space="preserve">Baada ya hili, Paulo anamwambia Timotheo kwamba mwangalizi ni lazima asiwe Mkristo mpya. Paulo anasema kwamba ikiwa mwangalizi ni Mkristo mpya, mwangalizi huyu anaweza kuwa na kiburi na kuanguka katika </w:t>
      </w:r>
      <w:r>
        <w:rPr>
          <w:b/>
          <w:lang w:val="sw_KE" w:bidi="sw_KE"/>
        </w:rPr>
        <w:t>hukumu</w:t>
      </w:r>
      <w:r>
        <w:rPr>
          <w:lang w:val="sw_KE" w:bidi="sw_KE"/>
        </w:rPr>
        <w:t xml:space="preserve">, au </w:t>
      </w:r>
      <w:r>
        <w:rPr>
          <w:b/>
          <w:lang w:val="sw_KE" w:bidi="sw_KE"/>
        </w:rPr>
        <w:t>adhabu</w:t>
      </w:r>
      <w:r>
        <w:rPr>
          <w:lang w:val="sw_KE" w:bidi="sw_KE"/>
        </w:rPr>
        <w:t>, ya shetani. Shetani ni adui wa Mungu. Katika tukio hili, shetani ni njia nyingine ya kuzungumza kuhusu Shetani.</w:t>
      </w:r>
    </w:p>
    <w:p>
      <w:pPr/>
      <w:r>
        <w:rPr>
          <w:lang w:val="sw_KE" w:bidi="sw_KE"/>
        </w:rPr>
      </w:r>
      <w:r>
        <w:rPr>
          <w:lang w:val="sw_KE" w:bidi="sw_KE"/>
        </w:rPr>
        <w:t xml:space="preserve">Sitisha hapa na mjadili kama kikundi ni maneno au misemo gani mtakayotumia kwa </w:t>
      </w:r>
      <w:r>
        <w:rPr>
          <w:b/>
          <w:lang w:val="sw_KE" w:bidi="sw_KE"/>
        </w:rPr>
        <w:t>hukumu</w:t>
      </w:r>
      <w:r>
        <w:rPr>
          <w:lang w:val="sw_KE" w:bidi="sw_KE"/>
        </w:rPr>
        <w:t xml:space="preserve"> na </w:t>
      </w:r>
      <w:r>
        <w:rPr>
          <w:b/>
          <w:lang w:val="sw_KE" w:bidi="sw_KE"/>
        </w:rPr>
        <w:t>shetani</w:t>
      </w:r>
      <w:r>
        <w:rPr>
          <w:lang w:val="sw_KE" w:bidi="sw_KE"/>
        </w:rPr>
        <w:t xml:space="preserve">. Tumia neno au kifungu sawa kwa hukumu na shetani kama ulivyotumia katika vitabu vya awali. Tazama </w:t>
      </w:r>
      <w:r>
        <w:rPr>
          <w:lang w:val="sw_KE" w:bidi="sw_KE"/>
        </w:rPr>
        <w:t>shetani</w:t>
      </w:r>
      <w:r>
        <w:rPr>
          <w:lang w:val="sw_KE" w:bidi="sw_KE"/>
        </w:rPr>
        <w:t xml:space="preserve"> katika Faharasa Kuu kwa maelezo zaidi. Sitisha sauti hii hapa.</w:t>
      </w:r>
    </w:p>
    <w:p>
      <w:pPr/>
      <w:r>
        <w:rPr>
          <w:lang w:val="sw_KE" w:bidi="sw_KE"/>
        </w:rPr>
      </w:r>
      <w:r>
        <w:rPr>
          <w:lang w:val="sw_KE" w:bidi="sw_KE"/>
        </w:rPr>
        <w:t xml:space="preserve">Mwishoni mwa orodha, Paulo anasema kwamba watu wa nje wanapaswa kufikiria mema juu ya waangalizi hawa. Paulo anamwambia Timotheo kwamba ikiwa watu ambao si waumini wanamfikiri vibaya mwangalizi, mwangalizi ataanguka katika aibu na katika </w:t>
      </w:r>
      <w:r>
        <w:rPr>
          <w:b/>
          <w:lang w:val="sw_KE" w:bidi="sw_KE"/>
        </w:rPr>
        <w:t>mtego</w:t>
      </w:r>
      <w:r>
        <w:rPr>
          <w:lang w:val="sw_KE" w:bidi="sw_KE"/>
        </w:rPr>
        <w:t xml:space="preserve"> wa shetani. Mtego ni wavu ambao watu walitumia kutega au kukamata wanyama na ndege kwa kuwashtukiza.</w:t>
      </w:r>
    </w:p>
    <w:p>
      <w:pPr/>
      <w:r>
        <w:rPr>
          <w:lang w:val="sw_KE" w:bidi="sw_KE"/>
        </w:rPr>
      </w:r>
      <w:r>
        <w:rPr>
          <w:lang w:val="sw_KE" w:bidi="sw_KE"/>
        </w:rPr>
        <w:t xml:space="preserve">Sitisha hapa na uangalie picha ya </w:t>
      </w:r>
      <w:r>
        <w:rPr>
          <w:b/>
          <w:lang w:val="sw_KE" w:bidi="sw_KE"/>
        </w:rPr>
        <w:t>mtego</w:t>
      </w:r>
      <w:r>
        <w:rPr>
          <w:lang w:val="sw_KE" w:bidi="sw_KE"/>
        </w:rPr>
        <w:t xml:space="preserve"> kama kikundi. Utamzungumzia vipi kuhusu mtego katika tafsiri yako?</w:t>
      </w:r>
      <w:r>
        <w:rPr>
          <w:lang w:val="sw_KE" w:bidi="sw_KE"/>
        </w:rPr>
      </w:r>
    </w:p>
    <w:p>
      <w:pPr>
        <w:pStyle w:val="Heading3"/>
      </w:pPr>
      <w:r>
        <w:rPr>
          <w:lang w:val="sw_KE" w:bidi="sw_KE"/>
        </w:rPr>
        <w:t>Kunena Neno</w:t>
      </w:r>
    </w:p>
    <w:p>
      <w:pPr/>
      <w:r>
        <w:rPr>
          <w:lang w:val="sw_KE" w:bidi="sw_KE"/>
        </w:rPr>
      </w:r>
      <w:r>
        <w:rPr>
          <w:lang w:val="sw_KE" w:bidi="sw_KE"/>
        </w:rPr>
        <w:t>Sikiliza toleo la sauti la 1 Timotheo 3:1–7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kingine chochote ulichojadili.</w:t>
      </w:r>
    </w:p>
    <w:p>
      <w:pPr/>
      <w:r>
        <w:rPr>
          <w:lang w:val="sw_KE" w:bidi="sw_KE"/>
        </w:rPr>
      </w:r>
      <w:r>
        <w:rPr>
          <w:lang w:val="sw_KE" w:bidi="sw_KE"/>
        </w:rPr>
        <w:t>Mshiriki mmoja wa kikundi anatakiwa kuelezea sentensi chache za kifungu na kusitisha. Mshirika mwingine wa kikundi anatakiwa kumwambia sehemu inayofuata ya simulizi na kusitisha. Fanya hivyo mpaka kikundi kimesimulia tena simulizi yote. Wanachama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yote bila kuingiliwa angalau mara moja. Mwanachama wa kikundi anaweza kutumia vitu bila mpangilio, mienendo au ubao wao wa hadithi ili kuwasaidia kukumbuka simulizi hii.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unaloipenda zaidi. Unaweza kuamua kwamba ulipenda jinsi mshiriki mmoja wa kikundi alivyoelezea tukio moja lakini ulipenda jinsi mshiriki mwingine wa kikundi alivyoelezea kuhusu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1 Timotheo 3:8–13</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3:8–13 na utie moyoni mwako maneno haya.</w:t>
      </w:r>
    </w:p>
    <w:p>
      <w:pPr/>
      <w:r>
        <w:rPr>
          <w:lang w:val="sw_KE" w:bidi="sw_KE"/>
        </w:rPr>
      </w:r>
      <w:r>
        <w:rPr>
          <w:lang w:val="sw_KE" w:bidi="sw_KE"/>
        </w:rPr>
        <w:t>Sikiliza toleo la sauti la 1 Timotheo 3:8–13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toleo hii hapa.</w:t>
      </w:r>
    </w:p>
    <w:p>
      <w:pPr>
        <w:pStyle w:val="ListBullet"/>
        <w:spacing w:line="240" w:lineRule="auto"/>
        <w:ind w:left="720"/>
      </w:pPr>
      <w:r>
        <w:rPr>
          <w:lang w:val="sw_KE" w:bidi="sw_KE"/>
        </w:rPr>
      </w:r>
      <w:r>
        <w:rPr>
          <w:lang w:val="sw_KE" w:bidi="sw_KE"/>
        </w:rPr>
        <w:t>Ni nini hupendi au huelewi katika simulizi hili? Sitisha toleo hii hapa.</w:t>
      </w:r>
    </w:p>
    <w:p>
      <w:pPr>
        <w:pStyle w:val="ListBullet"/>
        <w:spacing w:line="240" w:lineRule="auto"/>
        <w:ind w:left="720"/>
      </w:pPr>
      <w:r>
        <w:rPr>
          <w:lang w:val="sw_KE" w:bidi="sw_KE"/>
        </w:rPr>
      </w:r>
      <w:r>
        <w:rPr>
          <w:lang w:val="sw_KE" w:bidi="sw_KE"/>
        </w:rPr>
        <w:t>Simulizi hili linatuambia nini kuhusu Mungu, au Yesu au Roho Mtakatifu? Sitisha toleo hii hapa.</w:t>
      </w:r>
    </w:p>
    <w:p>
      <w:pPr>
        <w:pStyle w:val="ListBullet"/>
        <w:spacing w:line="240" w:lineRule="auto"/>
        <w:ind w:left="720"/>
      </w:pPr>
      <w:r>
        <w:rPr>
          <w:lang w:val="sw_KE" w:bidi="sw_KE"/>
        </w:rPr>
      </w:r>
      <w:r>
        <w:rPr>
          <w:lang w:val="sw_KE" w:bidi="sw_KE"/>
        </w:rPr>
        <w:t>Simulizi hili linatuambia nini kuhusu watu? Sitisha toleo hii hapa.</w:t>
      </w:r>
    </w:p>
    <w:p>
      <w:pPr>
        <w:pStyle w:val="ListBullet"/>
        <w:spacing w:line="240" w:lineRule="auto"/>
        <w:ind w:left="720"/>
      </w:pPr>
      <w:r>
        <w:rPr>
          <w:lang w:val="sw_KE" w:bidi="sw_KE"/>
        </w:rPr>
      </w:r>
      <w:r>
        <w:rPr>
          <w:lang w:val="sw_KE" w:bidi="sw_KE"/>
        </w:rPr>
        <w:t>Simulizi hili linaathiri vipi maisha yetu ya kila siku? Sitisha toleo hii hapa.</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3:8–13 katika tafsiri rahisi kuelewa.</w:t>
      </w:r>
    </w:p>
    <w:p>
      <w:pPr/>
      <w:r>
        <w:rPr>
          <w:lang w:val="sw_KE" w:bidi="sw_KE"/>
        </w:rPr>
      </w:r>
      <w:r>
        <w:rPr>
          <w:lang w:val="sw_KE" w:bidi="sw_KE"/>
        </w:rPr>
        <w:t>Sitisha toleo hii hapa.</w:t>
      </w:r>
    </w:p>
    <w:p>
      <w:pPr/>
      <w:r>
        <w:rPr>
          <w:lang w:val="sw_KE" w:bidi="sw_KE"/>
        </w:rPr>
      </w:r>
      <w:r>
        <w:rPr>
          <w:lang w:val="sw_KE" w:bidi="sw_KE"/>
        </w:rPr>
        <w:t>Katika simulizi hii Paulo anaendelea kumfundisha Timotheo kuhusu aina ya waumini ambao Timotheo anapaswa kuchagua ili watumike kama watumishi rasmi wa kanisa. Paulo anazungumza kuhusu watumishi rasmi wa kanisa, au mashemasi kwa nia sawa kama alizungumza kuhusu waangalizi katika simulizi la awali. Tofauti na viongozi ambao walifundisha mambo yasiyo sahihi na kugawanya kanisa, Paulo anasema hapa kwamba viongozi wazuri wanatenda kwa imani ya kweli na uaminifu katika maisha ya viongozi hao.</w:t>
      </w:r>
    </w:p>
    <w:p>
      <w:pPr/>
      <w:r>
        <w:rPr>
          <w:lang w:val="sw_KE" w:bidi="sw_KE"/>
        </w:rPr>
      </w:r>
      <w:r>
        <w:rPr>
          <w:lang w:val="sw_KE" w:bidi="sw_KE"/>
        </w:rPr>
        <w:t>Katika maeneo mengi, watu wanafikiri kwamba watu tu wa hadhi ya chini wanapaswa kuhudumia wengine. Watu ambao wanafikiri kwa njia hii wanataka wengine wawahudumie. Wenyewe hawataki kuhudumia watu wengine. Lakini Yesu alionyesha wafuasi wake jinsi ya kuwapenda wengine kwa kuhudumia watu hao. Vivyo hivyo, katika simulizi hii, Paulo anasema kwamba aina ya mtu ambaye anaweza kuwa mtumishi mzuri wa kanisa ni mtu ambaye anaheshimu watu wengine, na ambaye wengine wanaweza kumwamini.</w:t>
      </w:r>
    </w:p>
    <w:p>
      <w:pPr/>
      <w:r>
        <w:rPr>
          <w:lang w:val="sw_KE" w:bidi="sw_KE"/>
        </w:rPr>
      </w:r>
      <w:r>
        <w:rPr>
          <w:lang w:val="sw_KE" w:bidi="sw_KE"/>
        </w:rPr>
        <w:t>Sitisha hapa na mjadili swali hili kama kikundi: Shiriki hadithi ambayo mtu alikuhudumia, au ambayo ulimhudumia mtu mwingine. Zingatia jinsi unazungumza kuhusu jinsi mtu alikuhudumia na kile mtu huyo alifanya. Sitisha sauti hapa.</w:t>
      </w:r>
    </w:p>
    <w:p>
      <w:pPr/>
      <w:r>
        <w:rPr>
          <w:lang w:val="sw_KE" w:bidi="sw_KE"/>
        </w:rPr>
      </w:r>
      <w:r>
        <w:rPr>
          <w:lang w:val="sw_KE" w:bidi="sw_KE"/>
        </w:rPr>
        <w:t>Shemasi anaheshimiwa. Hii ina maana kwamba shemasi ni mtu ambaye watu wengine wanamheshimu na kwa sababu ya jinsi shemasi anavyotenda. Shemasi ni mwenye ukweli katika kile anachosema, na shemasi hasemi mambo ambayo hajui. Shemasi lazima pia hapaswi kunywa divai nyingi kupita kiasi. Divai ni kinywaji ambacho watu wanatengeneza kutoka kwa zabibu zilizotolewa. Divai ni pombe, na kama watu wanakunywa divai nyingi kupita kiasi watu hao watalewa. Wakati Paulo aliandika barua hii, watu kwa kawaida walikunywa divai wakati wakula milo yao. Sawa na maelekezo ya Paulo kwa wazee katika simulizi la awali, mashemasi pia hawapaswi kulewa.</w:t>
      </w:r>
    </w:p>
    <w:p>
      <w:pPr/>
      <w:r>
        <w:rPr>
          <w:lang w:val="sw_KE" w:bidi="sw_KE"/>
        </w:rPr>
      </w:r>
      <w:r>
        <w:rPr>
          <w:lang w:val="sw_KE" w:bidi="sw_KE"/>
        </w:rPr>
        <w:t>Mashemasi pia hawapaswi kuwa na tamaa ya aibu ili kupata pesa au mali. Mtu mwenye tamaa ya aibu angedanganya, kuchukua rushwa, au kufanya kitu kingine ambacho ni kibaya ili aweze kupata kile anachotaka.</w:t>
      </w:r>
    </w:p>
    <w:p>
      <w:pPr/>
      <w:r>
        <w:rPr>
          <w:lang w:val="sw_KE" w:bidi="sw_KE"/>
        </w:rPr>
      </w:r>
      <w:r>
        <w:rPr>
          <w:lang w:val="sw_KE" w:bidi="sw_KE"/>
        </w:rPr>
        <w:t>Paulo anasema mashemasi ni watu ambao wanashiriki "siri ya imani" au "ukweli wa kina wa imani." Kabla ya Yesu kuja hatukujua mpango wa Mungu wa kurejesha watu kwake mwenyewe. Sasa, Mungu amefichua siri hii au fumbo. Mashemasi wanaamini na kufuata ujumbe wa kweli wa imani ambayo Mungu amefichua kwa watu. Mashemasi wanapaswa kuwa na dhamiri safi. Hii ina maana kwamba mashemasi hawahisi hatia au aibu kwa sababu mashemasi wanajua wamefanya mambo sahihi na si mambo yasiyo sahihi. Dhamiri inamfanya mtu kuhisi vizuri wakati anafanya kile ambacho ni sahihi. Dhamiri pia inamfanya mtu kuhisi aibu au hatia wakati anafanya kitu kibaya.</w:t>
      </w:r>
    </w:p>
    <w:p>
      <w:pPr/>
      <w:r>
        <w:rPr>
          <w:lang w:val="sw_KE" w:bidi="sw_KE"/>
        </w:rPr>
      </w:r>
      <w:r>
        <w:rPr>
          <w:lang w:val="sw_KE" w:bidi="sw_KE"/>
        </w:rPr>
        <w:t>Paulo anasema kwamba mtu anapaswa kujaribu mashemasi. Paulo hasemi ni nani anapaswa kuwapima mashemasi. Lakini kabla ya mashemasi kuhudumu kanisani, mashemasi lazima kuthibitisha kuwa hawana lawama. kwa maneno mengine hakuna mtu anaweza kuwashitaki mashemasi kwa matendo yasiyo sahihi.</w:t>
      </w:r>
    </w:p>
    <w:p>
      <w:pPr/>
      <w:r>
        <w:rPr>
          <w:lang w:val="sw_KE" w:bidi="sw_KE"/>
        </w:rPr>
      </w:r>
      <w:r>
        <w:rPr>
          <w:lang w:val="sw_KE" w:bidi="sw_KE"/>
        </w:rPr>
        <w:t>Sitisha hapa na mjadili swali hili kama kikundi: Watu wanathibitisha vipi kwamba wana tabia nzuri katika utamaduni wanu? Ni aina gani za matendo wanayoyafanya ili kuthibitisha kwamba wana tabia nzuri? Pengine shiriki hadithi ya mtu ambaye ameonyesha tabia bora na tabia kama mtu huyo ameshughulikia hali ngumu. Sitisha sauti hapa.</w:t>
      </w:r>
    </w:p>
    <w:p>
      <w:pPr/>
      <w:r>
        <w:rPr>
          <w:lang w:val="sw_KE" w:bidi="sw_KE"/>
        </w:rPr>
      </w:r>
      <w:r>
        <w:rPr>
          <w:lang w:val="sw_KE" w:bidi="sw_KE"/>
        </w:rPr>
        <w:t>Paulo sasa anazingatia sifa za wanawake. Neno ambalo Paulo alitumia kwa wanawake linaweza kurejelea mwanamke yeyote au mke haswa. Hatujui kama wanawake hawa walikuwa mashemasi, au kama wanawake hawa walikuwa wake wa wanaume ambao ni mashemasi. Katika tukio lolote, wanawake wenghine walikuwa na majukumu muhimu katika maisha ya kanisa, na Paulo anataka kuzungumza kuhusu sifa ambazo wanawake hawa wanahitaji kuonyesha.</w:t>
      </w:r>
    </w:p>
    <w:p>
      <w:pPr/>
      <w:r>
        <w:rPr>
          <w:lang w:val="sw_KE" w:bidi="sw_KE"/>
        </w:rPr>
      </w:r>
      <w:r>
        <w:rPr>
          <w:lang w:val="sw_KE" w:bidi="sw_KE"/>
        </w:rPr>
        <w:t>Kama mashemasi, wanawake hawa pia lazima wawe na hadhi au wanastahili heshima. Wanawake hawapaswi kushiriki uvumi au kusema mambo yoyote ya kuumiza kuhusu watu wengine. Wanawake hawa lazima wawe na akili ya kiasi, yaani lazima wajidhibiti na kuishi kwa njia sahihi. Wanawake hawa hawapaswi kulewa, na pia hawapaswi kupoteza udhibiti wao kwa njia nyingine yoyote. Wanawake lazima pia kuwa waaminifu katika mambo yote, ambayo ina maana watu wanaweza kuwaamini wanawake hawa kufanya yote ambayo wanawake wanasema watafanya.</w:t>
      </w:r>
    </w:p>
    <w:p>
      <w:pPr/>
      <w:r>
        <w:rPr>
          <w:lang w:val="sw_KE" w:bidi="sw_KE"/>
        </w:rPr>
      </w:r>
      <w:r>
        <w:rPr>
          <w:lang w:val="sw_KE" w:bidi="sw_KE"/>
        </w:rPr>
        <w:t>Katika sehemu ya mwisho ya simulizi hii, Paulo anataka mashemasi watende vivyo hivyo na waangalizi kwa njia fulani. Kama vile mwangalizi anavyopaswa kuwa mtu wa mwanamke mmoja, au mume wa mke mmoja, na kama vile mwangalizi anavyopaswa kuwaongoza watoto wake na nyumba yake vizuri, vivyo hivyo ndivyo inavyopaswa kuwa kwa shemasi pia. Na hatimaye, Paulo anasema kwamba watu wataheshimu mashemasi ambao wanatekeleza majukumu yao vizuri. Mashemasi ambao wametumikia vizulli wanaweza kuwa na ujasiri na kuzungumza kwa ujasiri kuhusu imani yao na watakua kumwamini Mungu zaidi na zaidi.</w:t>
      </w:r>
    </w:p>
    <w:p>
      <w:pPr/>
      <w:r>
        <w:rPr>
          <w:lang w:val="sw_KE" w:bidi="sw_KE"/>
        </w:rPr>
      </w:r>
      <w:r>
        <w:rPr>
          <w:lang w:val="sw_KE" w:bidi="sw_KE"/>
        </w:rPr>
        <w:t>Sitisha hapa na mjadili swali hili kama kikundi: Unaonyesha vipi heshima kwa viongozi katika muktadha wako? Unaonyesha vipi heshima kwa watu ambao wanahudumia wengine?</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3:8–13 katika tafsiri rahisi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hili. Kisha kikundi kitaigiza simulizi hili.</w:t>
      </w:r>
    </w:p>
    <w:p>
      <w:pPr/>
      <w:r>
        <w:rPr>
          <w:lang w:val="sw_KE" w:bidi="sw_KE"/>
        </w:rPr>
      </w:r>
      <w:r>
        <w:rPr>
          <w:lang w:val="sw_KE" w:bidi="sw_KE"/>
        </w:rPr>
        <w:t>Simulizi hili ina sehemu tatu.</w:t>
      </w:r>
    </w:p>
    <w:p>
      <w:pPr/>
      <w:r>
        <w:rPr>
          <w:lang w:val="sw_KE" w:bidi="sw_KE"/>
        </w:rPr>
      </w:r>
      <w:r>
        <w:rPr>
          <w:b/>
          <w:lang w:val="sw_KE" w:bidi="sw_KE"/>
        </w:rPr>
        <w:t>Katika sehemu ya kwanza:</w:t>
      </w:r>
      <w:r>
        <w:rPr>
          <w:lang w:val="sw_KE" w:bidi="sw_KE"/>
        </w:rPr>
        <w:t xml:space="preserve"> Paulo anaelezea tabia nzuri ambayo shemasi au mtumishii rasmi wa kanisa anapaswa kuonyesha kila wakati.</w:t>
      </w:r>
    </w:p>
    <w:p>
      <w:pPr/>
      <w:r>
        <w:rPr>
          <w:lang w:val="sw_KE" w:bidi="sw_KE"/>
        </w:rPr>
      </w:r>
      <w:r>
        <w:rPr>
          <w:b/>
          <w:lang w:val="sw_KE" w:bidi="sw_KE"/>
        </w:rPr>
        <w:t>Katika sehemu ya pili:</w:t>
      </w:r>
      <w:r>
        <w:rPr>
          <w:lang w:val="sw_KE" w:bidi="sw_KE"/>
        </w:rPr>
        <w:t xml:space="preserve"> Wake au wanawake wanapaswa kuishi kwa njia ambayo inaonyesha kiwango sawa cha tabia nzuri.</w:t>
      </w:r>
    </w:p>
    <w:p>
      <w:pPr/>
      <w:r>
        <w:rPr>
          <w:lang w:val="sw_KE" w:bidi="sw_KE"/>
        </w:rPr>
      </w:r>
      <w:r>
        <w:rPr>
          <w:b/>
          <w:lang w:val="sw_KE" w:bidi="sw_KE"/>
        </w:rPr>
        <w:t>Katika sehemu ya tatu</w:t>
      </w:r>
      <w:r>
        <w:rPr>
          <w:lang w:val="sw_KE" w:bidi="sw_KE"/>
        </w:rPr>
        <w:t xml:space="preserve"> Mashemasi wanapaswa pia kusimamia familia zao vizuri, na Paulo anasema kwamba Mungu atawapa malipo mashemasi ambao wanafanya vizuri.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Mashemasi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Wengine katika kanisa</w:t>
      </w:r>
    </w:p>
    <w:p>
      <w:pPr>
        <w:pStyle w:val="ListBullet"/>
        <w:spacing w:line="240" w:lineRule="auto"/>
        <w:ind w:left="720"/>
      </w:pPr>
      <w:r>
        <w:rPr>
          <w:lang w:val="sw_KE" w:bidi="sw_KE"/>
        </w:rPr>
      </w:r>
      <w:r>
        <w:rPr>
          <w:lang w:val="sw_KE" w:bidi="sw_KE"/>
        </w:rPr>
        <w:t>Wake au wanawake</w:t>
      </w:r>
    </w:p>
    <w:p>
      <w:pPr>
        <w:pStyle w:val="ListBullet"/>
        <w:spacing w:line="240" w:lineRule="auto"/>
        <w:ind w:left="720"/>
      </w:pPr>
      <w:r>
        <w:rPr>
          <w:lang w:val="sw_KE" w:bidi="sw_KE"/>
        </w:rPr>
      </w:r>
      <w:r>
        <w:rPr>
          <w:lang w:val="sw_KE" w:bidi="sw_KE"/>
        </w:rPr>
        <w:t>Watoto na kaya</w:t>
      </w:r>
    </w:p>
    <w:p>
      <w:pPr>
        <w:pStyle w:val="ListBullet"/>
        <w:spacing w:line="240" w:lineRule="auto"/>
        <w:ind w:left="720"/>
      </w:pPr>
      <w:r>
        <w:rPr>
          <w:lang w:val="sw_KE" w:bidi="sw_KE"/>
        </w:rPr>
      </w:r>
      <w:r>
        <w:rPr>
          <w:lang w:val="sw_KE" w:bidi="sw_KE"/>
        </w:rPr>
        <w:t>Kristo Yesu</w:t>
      </w:r>
    </w:p>
    <w:p>
      <w:pPr/>
      <w:r>
        <w:rPr>
          <w:lang w:val="sw_KE" w:bidi="sw_KE"/>
        </w:rPr>
      </w:r>
      <w:r>
        <w:rPr>
          <w:lang w:val="sw_KE" w:bidi="sw_KE"/>
        </w:rPr>
        <w:t>Kama kikundi, zingatia sehemu hizi za mazingira ya simulizi:</w:t>
      </w:r>
    </w:p>
    <w:p>
      <w:pPr/>
      <w:r>
        <w:rPr>
          <w:lang w:val="sw_KE" w:bidi="sw_KE"/>
        </w:rPr>
      </w:r>
      <w:r>
        <w:rPr>
          <w:lang w:val="sw_KE" w:bidi="sw_KE"/>
        </w:rPr>
        <w:t>Paulo anaanza simulizi hii wakati anaunganisha na simulizi ya awali kuhusu waangalizi. Paulo anakaribia kueleza mashemasi kwa njia sawa. Baadhi ya maneno na mawazo sawa yanapatikana katika simulizi zote mbili za awali kuhusu waangalizi na hii kuhusu mashemasi.</w:t>
      </w:r>
    </w:p>
    <w:p>
      <w:pPr/>
      <w:r>
        <w:rPr>
          <w:lang w:val="sw_KE" w:bidi="sw_KE"/>
        </w:rPr>
      </w:r>
      <w:r>
        <w:rPr>
          <w:lang w:val="sw_KE" w:bidi="sw_KE"/>
        </w:rPr>
        <w:t>Sitisha hapa na mjadili swali hili kama kikundi: Ni mawazo gani katika simulizi hii yanaonekana sawa na mawazo Paulo alitumia katika simulizi ya awali kuhusu waangalizi? Utaanzaje simulizi hii ili kuonyesha jinsi inaunganisha na mawazo sawa katika simulizi ya awali? Sitisha sauti hapa.</w:t>
      </w:r>
    </w:p>
    <w:p>
      <w:pPr/>
      <w:r>
        <w:rPr>
          <w:lang w:val="sw_KE" w:bidi="sw_KE"/>
        </w:rPr>
      </w:r>
      <w:r>
        <w:rPr>
          <w:lang w:val="sw_KE" w:bidi="sw_KE"/>
        </w:rPr>
        <w:t>Unaposikiliza, zingatia orodha tofauti katika simulizi hii, na fikiria jinsi unavyoweza kuchora au kutumia vitu ili kuibua dhana hizi. Kwanza, Paulo anamfundisha Timotheo kwamba shemasi anapaswa kuishi kwa njia ambayo watu wengine wanamheshimu.</w:t>
      </w:r>
    </w:p>
    <w:p>
      <w:pPr/>
      <w:r>
        <w:rPr>
          <w:lang w:val="sw_KE" w:bidi="sw_KE"/>
        </w:rPr>
      </w:r>
      <w:r>
        <w:rPr>
          <w:lang w:val="sw_KE" w:bidi="sw_KE"/>
        </w:rPr>
        <w:t>Kisha Paulo anasema kwamba shemasi anapaswa daima kuzungumza ukweli. Shemasi hapaswi kuwa mwenye "ulimi mbili ". Kwa maneno mengine, shemasi hapaswi kuzungumza mambo mawili tofauti au kusema kitu ambacho shemasi hamaanishi. Shemasi anapaswa kuwa mwenye ukweli katika kila kitu anachosema.</w:t>
      </w:r>
    </w:p>
    <w:p>
      <w:pPr/>
      <w:r>
        <w:rPr>
          <w:lang w:val="sw_KE" w:bidi="sw_KE"/>
        </w:rPr>
      </w:r>
      <w:r>
        <w:rPr>
          <w:lang w:val="sw_KE" w:bidi="sw_KE"/>
        </w:rPr>
        <w:t>Sitisha hapa na mjadili swali hili kama kikundi: Katika utamaduni wenu, watu wanasema nini kuhusu mtu wakati wanajua kwamba mtu huyo si mwaminifu au mara nyingi anasema mambo ambayo hamaanishi? Pengine kuna msemo sahihi wa kawaida ambao ungekuwa sahihi kutumia hapa. Sitisha sauti hapa.</w:t>
      </w:r>
    </w:p>
    <w:p>
      <w:pPr/>
      <w:r>
        <w:rPr>
          <w:lang w:val="sw_KE" w:bidi="sw_KE"/>
        </w:rPr>
      </w:r>
      <w:r>
        <w:rPr>
          <w:lang w:val="sw_KE" w:bidi="sw_KE"/>
        </w:rPr>
        <w:t>Shemasi pia hapaswi kunywa divai nyingi kupita kiasi. Shemasi hapaswi kuwa na tamaa ya aibu. Shemasi anapaswa kuendelea kuamini ukweli wa kina wa imani, na anapaswa kufanya hivyo kwa dhamiri safi. Kwa maneno mengine, shemasi anapaswa kujua kwamba hajafanya chochote kibaya ili kuhisi hatia. Na kabla ya mtu kuwa shemasi, anapaswa kupitisha mtihani na kuthibitisha kuwa hana lawama.</w:t>
      </w:r>
    </w:p>
    <w:p>
      <w:pPr/>
      <w:r>
        <w:rPr>
          <w:lang w:val="sw_KE" w:bidi="sw_KE"/>
        </w:rPr>
      </w:r>
      <w:r>
        <w:rPr>
          <w:lang w:val="sw_KE" w:bidi="sw_KE"/>
        </w:rPr>
        <w:t>Sehemu ya pili ya simulizi inazingatia wake au wanawake. Paulo anaunganisha sehemu hii na sehemu ya awali kuhusu mashemasi. Iwapo ni wanawake walioko katika nafasi ya shemasi, au wake wa mashemasi, wanawake hawa lazima waishi kwa namna ambayo inaheshimika na kuthaminiwa na watu wengine. Wanawake hawa hawapaswi kusema mambo ya kuumiza watu wengine. Wanawake hawa lazima waonyeshe udhibiti wa nafsi na wasiruhusu hisia zao kuwasababisha kufanya mambo mabaya au ya kuumiza. Wanawake lazima pia kuwa waaminifu katika mambo yote, ambayo ina maana watu wanaweza kuwaamini wanawake hawa kufanya yote ambayo wanawake wanasema watafanya.</w:t>
      </w:r>
    </w:p>
    <w:p>
      <w:pPr/>
      <w:r>
        <w:rPr>
          <w:lang w:val="sw_KE" w:bidi="sw_KE"/>
        </w:rPr>
      </w:r>
      <w:r>
        <w:rPr>
          <w:lang w:val="sw_KE" w:bidi="sw_KE"/>
        </w:rPr>
        <w:t>Sitisha hapa na mjadili swali hili kama kikundi: Ni mawazo gani katika sehemu hii yanayofanana na mawazo katika sehemu ya awali kuhusu mashemasi? Utaanzaje simulizi hii ili kuonyesha jinsi inaunganisha na mawazo sawa katika sehemu ya awali? Sitisha sauti hapa.</w:t>
      </w:r>
    </w:p>
    <w:p>
      <w:pPr/>
      <w:r>
        <w:rPr>
          <w:lang w:val="sw_KE" w:bidi="sw_KE"/>
        </w:rPr>
      </w:r>
      <w:r>
        <w:rPr>
          <w:lang w:val="sw_KE" w:bidi="sw_KE"/>
        </w:rPr>
        <w:t>Sehemu ya mwisho ya simulizi inazingatia maisha ya familia ya mashemasi. Mashemasi ni tu kuwa na mke mmoja, na kuwa waaminifu kwa mke wao. Mashemasi pia wanapaswa kushugulikia watoto wao na kaya vizuri.</w:t>
      </w:r>
    </w:p>
    <w:p>
      <w:pPr/>
      <w:r>
        <w:rPr>
          <w:lang w:val="sw_KE" w:bidi="sw_KE"/>
        </w:rPr>
      </w:r>
      <w:r>
        <w:rPr>
          <w:lang w:val="sw_KE" w:bidi="sw_KE"/>
        </w:rPr>
        <w:t>Sitisha hapa na mjadili swali hili kama kikundi: Kumbuka misemo ambayo mulitumia kuelezea mawazo haya katika simulizi ya awali kuhusu waangalizi. Tafsiri mawazo haya kwa njia sawa. Sitisha sauti hapa.</w:t>
      </w:r>
    </w:p>
    <w:p>
      <w:pPr/>
      <w:r>
        <w:rPr>
          <w:lang w:val="sw_KE" w:bidi="sw_KE"/>
        </w:rPr>
      </w:r>
      <w:r>
        <w:rPr>
          <w:lang w:val="sw_KE" w:bidi="sw_KE"/>
        </w:rPr>
        <w:t>Paulo anatumaini kwamba mashemasi watahudumia vizuri, na anataja sababu na tuzo ya kuhudumu vizuri. Paulo anasema, "Wale ambao wanahudumia vizuri wanapata msimamo mzuri, au heshima, kwa wenyewe na pia ujasiri mkubwa katika imani ambayo ni katika Kristo Yesu." Wakati shemasi anahudumia vizuri, atakuwa na heshima, kama mtu ambaye anasimama imara. Shemasi pia atakuwa na ujasiri kuzungumza kwa ujasiri kuhusu imani yake kwa Yesu, na atakuwa kumwamini Yesu zaidi na mengineyo.</w:t>
      </w:r>
    </w:p>
    <w:p>
      <w:pPr/>
      <w:r>
        <w:rPr>
          <w:lang w:val="sw_KE" w:bidi="sw_KE"/>
        </w:rPr>
      </w:r>
      <w:r>
        <w:rPr>
          <w:lang w:val="sw_KE" w:bidi="sw_KE"/>
        </w:rPr>
        <w:t>Sasa kikundi kinapaswa kuonyesha ubao wa hadithi, kuchora au kutumia vitu ili kuonyesha simulizi na matukio yake. Unapofanya hivyo, unapaswa kuwa na michoro au vitu ili kuwakilisha Paulo, Timotheo, Mungu, shemasi mmoja au zaidi, watu wengine katika jamii, wake au wanawake, watoto na kaya ya shemasi, na Kristo Yesu. Watu katika jamii wataheshimu na kumchunguza kwa makini. Shemasi anapaswa kuonyesha kuwa anaishi kwa heshima kwa njia tofauti ambazo Paulo anazieleza. Fikiria jinsi utaonesha mambo tofauti mazuri ambayo mashemasi, wake wao na wanawake wengine wanafanya. Unapoanza kusimulia tena hadithi ya mistari hii, kumbuka kwamba mawazo ya Paulo ni kwanza kuhusu mashemasi, kisha wake au wanawake, kisha kuhusu familia zao na tuzo ya kazi nzuri ya mashemasi. Harakati hizi zinaweza kusaidia kikundi chako kupata taswira ya mtiririko wa simulizi.</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3:8–13 katika tafsiri rahisi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hili.</w:t>
      </w:r>
    </w:p>
    <w:p>
      <w:pPr/>
      <w:r>
        <w:rPr>
          <w:lang w:val="sw_KE" w:bidi="sw_KE"/>
        </w:rPr>
      </w:r>
      <w:r>
        <w:rPr>
          <w:lang w:val="sw_KE" w:bidi="sw_KE"/>
        </w:rPr>
        <w:t>Simulizi hili ina sehemu 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Mashemasi</w:t>
      </w:r>
    </w:p>
    <w:p>
      <w:pPr>
        <w:pStyle w:val="ListBullet"/>
        <w:spacing w:line="240" w:lineRule="auto"/>
        <w:ind w:left="720"/>
      </w:pPr>
      <w:r>
        <w:rPr>
          <w:lang w:val="sw_KE" w:bidi="sw_KE"/>
        </w:rPr>
      </w:r>
      <w:r>
        <w:rPr>
          <w:lang w:val="sw_KE" w:bidi="sw_KE"/>
        </w:rPr>
        <w:t>Wengine katika kanisa</w:t>
      </w:r>
    </w:p>
    <w:p>
      <w:pPr>
        <w:pStyle w:val="ListBullet"/>
        <w:spacing w:line="240" w:lineRule="auto"/>
        <w:ind w:left="720"/>
      </w:pPr>
      <w:r>
        <w:rPr>
          <w:lang w:val="sw_KE" w:bidi="sw_KE"/>
        </w:rPr>
      </w:r>
      <w:r>
        <w:rPr>
          <w:lang w:val="sw_KE" w:bidi="sw_KE"/>
        </w:rPr>
        <w:t>Wake au wanawake</w:t>
      </w:r>
    </w:p>
    <w:p>
      <w:pPr>
        <w:pStyle w:val="ListBullet"/>
        <w:spacing w:line="240" w:lineRule="auto"/>
        <w:ind w:left="720"/>
      </w:pPr>
      <w:r>
        <w:rPr>
          <w:lang w:val="sw_KE" w:bidi="sw_KE"/>
        </w:rPr>
      </w:r>
      <w:r>
        <w:rPr>
          <w:lang w:val="sw_KE" w:bidi="sw_KE"/>
        </w:rPr>
        <w:t>Watoto na kaya</w:t>
      </w:r>
    </w:p>
    <w:p>
      <w:pPr>
        <w:pStyle w:val="ListBullet"/>
        <w:spacing w:line="240" w:lineRule="auto"/>
        <w:ind w:left="720"/>
      </w:pPr>
      <w:r>
        <w:rPr>
          <w:lang w:val="sw_KE" w:bidi="sw_KE"/>
        </w:rPr>
      </w:r>
      <w:r>
        <w:rPr>
          <w:lang w:val="sw_KE" w:bidi="sw_KE"/>
        </w:rPr>
        <w:t>Kristo Yesu</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Kama vile waangalizi, mashemasi wanapaswa kuwa na hadhi, kusema ukweli, hawapaswi kulewa na wala kuwa na tamaa. Shemasi anapaswa kuendelea kufundisha mafundisho mazuri na kuelewa ikiwa anafanya mambo sahihi au yasiyo sahihi. Kanisa linapaswa kuwapima mashemasi ili kuona kama mashemasi hawana lawama.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shemasi,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Wake wa mashemasi wanapaswa kuishi kwa namna ambayo inaheshimika na kuthaminiwa na watu wengine. Wanawake hawa hawapaswi kusema mambo ya kuumiza watu wengine. Wake wanapaswa kuonyesha udhibiti wa nafsi. Wake wanapaswa kuwa waaminifu katika mambo 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mwanamke, "Unahisi au unafikiria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Shemasi anapaswa kuwa mwaminifu kwa mke wake mmoja na kushughulikia kaya yake vizuri. Kisha Mungu humpa shemasi huyo thawabu kupitia heshima ambayo watu wengine katika jamii wanamjali shemasi. Na shemasi anaweza kuzungumza kwa ujasiri kuhusu imani yake kama shemasi anamwamini Kristo Yesu zaidi na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wanaigiza kama washiriki wengine wa kanisa, "Unahisi au unafikiria nini?" Muigizaji huenda akajibu mambo kama haya: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3:8–13 katika tafsiri rahisi kuelewa.</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b/>
          <w:lang w:val="sw_KE" w:bidi="sw_KE"/>
        </w:rPr>
        <w:t>Shemasi</w:t>
      </w:r>
      <w:r>
        <w:rPr>
          <w:lang w:val="sw_KE" w:bidi="sw_KE"/>
        </w:rPr>
        <w:t xml:space="preserve"> ni mtu ambaye ni mtumishi kwa wengine. Katika muktadha wa kanisa, shemasi ni Mkristo ambaye ana kazi maalum katika kanisa. Mashemasi wanatunza mahitaji maalum ya waumini. Katika simulizi hii, Paulo haelezei kazi au ujuzi maalum wa shemasi, lakini badala yake anazingatia sifa za shemasi za tabia thabiti, nzuri, na ya heshima.</w:t>
      </w:r>
    </w:p>
    <w:p>
      <w:pPr/>
      <w:r>
        <w:rPr>
          <w:lang w:val="sw_KE" w:bidi="sw_KE"/>
        </w:rPr>
      </w:r>
      <w:r>
        <w:rPr>
          <w:lang w:val="sw_KE" w:bidi="sw_KE"/>
        </w:rPr>
        <w:t>Kwa jukumu hili la huduma tafsiri nyingi za Kiingereza zinatumia neno "mashemasi," lakini chaguo lingine ni kusema kitu kama "wasaidizi wa kanisa" au "watumishi rasmi wa kanisa." Unapaswa kuchagua neno ambalo linafaa katika utamaduni wako kwa kazi kama hiyo ya uongozi.</w:t>
      </w:r>
    </w:p>
    <w:p>
      <w:pPr/>
      <w:r>
        <w:rPr>
          <w:lang w:val="sw_KE" w:bidi="sw_KE"/>
        </w:rPr>
      </w:r>
      <w:r>
        <w:rPr>
          <w:lang w:val="sw_KE" w:bidi="sw_KE"/>
        </w:rPr>
        <w:t xml:space="preserve">Sitisha hapa na mjadili swali hili kama kikundi: Ni maneno gani watu mara nyingi wanatumia katika utamaduni wanu ili kuzungumza kuhusu watu ambao wanahudumia wengine? Ni maneno gani yanaweza kuwa sahihi kutumia katika muktadha wa kanisa kwa mtumishi rasmi wa kanisa? Chagua neno ambalo ni sahihi zaidi. Tazama neno </w:t>
      </w:r>
      <w:r>
        <w:rPr>
          <w:b/>
          <w:lang w:val="sw_KE" w:bidi="sw_KE"/>
        </w:rPr>
        <w:t>shemasi</w:t>
      </w:r>
      <w:r>
        <w:rPr>
          <w:lang w:val="sw_KE" w:bidi="sw_KE"/>
        </w:rPr>
        <w:t xml:space="preserve"> kwenye Faharasa Kuu kwa maelezo zaidi. Ikiwa tayari umetafsiri neno hili katika kitabu kingine cha Biblia, tumia neno lile ulilotumia huko. Sitisha sauti hapa.</w:t>
      </w:r>
    </w:p>
    <w:p>
      <w:pPr/>
      <w:r>
        <w:rPr>
          <w:lang w:val="sw_KE" w:bidi="sw_KE"/>
        </w:rPr>
      </w:r>
      <w:r>
        <w:rPr>
          <w:lang w:val="sw_KE" w:bidi="sw_KE"/>
        </w:rPr>
        <w:t xml:space="preserve">Paulo anasema kwamba mashemasi na wanawake wanapaswa kuwa na </w:t>
      </w:r>
      <w:r>
        <w:rPr>
          <w:b/>
          <w:lang w:val="sw_KE" w:bidi="sw_KE"/>
        </w:rPr>
        <w:t>hadhi</w:t>
      </w:r>
      <w:r>
        <w:rPr>
          <w:lang w:val="sw_KE" w:bidi="sw_KE"/>
        </w:rPr>
        <w:t>. Hii ina maana mashemasi na wanwake wanapaswa kuwa watu ambao watu wengine wanaheshimu kwa sababu ya jinsi wanavyotenda. Paulo pia alitumia neno hili mapema katika 1 Timotheo. Tumia neno hili sawa au kifungu kwa mashemasi na wanawake.</w:t>
      </w:r>
    </w:p>
    <w:p>
      <w:pPr/>
      <w:r>
        <w:rPr>
          <w:lang w:val="sw_KE" w:bidi="sw_KE"/>
        </w:rPr>
      </w:r>
      <w:r>
        <w:rPr>
          <w:lang w:val="sw_KE" w:bidi="sw_KE"/>
        </w:rPr>
        <w:t xml:space="preserve">Shemasi lazima pia hapaswi kunywa </w:t>
      </w:r>
      <w:r>
        <w:rPr>
          <w:b/>
          <w:lang w:val="sw_KE" w:bidi="sw_KE"/>
        </w:rPr>
        <w:t>divai</w:t>
      </w:r>
      <w:r>
        <w:rPr>
          <w:lang w:val="sw_KE" w:bidi="sw_KE"/>
        </w:rPr>
        <w:t xml:space="preserve"> nyingi kupita kiasi. Divai ni kinywaji ambacho watu wanatengeneza kutoka kwa zabibu zilizotolewa. Divai ni pombe na kama mtu anakunywa nyingi sana mtu huyo atakuwa mlevi. Wakati Paulo alipoandika barua hii, watu kwa kawaida walikunywa divai pamoja na milo yao. Sawa na maelekezo ya Paulo kwa wazee katika simulizi la awali, mashemasi pia hawapaswi kulewa.</w:t>
      </w:r>
    </w:p>
    <w:p>
      <w:pPr/>
      <w:r>
        <w:rPr>
          <w:lang w:val="sw_KE" w:bidi="sw_KE"/>
        </w:rPr>
      </w:r>
      <w:r>
        <w:rPr>
          <w:lang w:val="sw_KE" w:bidi="sw_KE"/>
        </w:rPr>
        <w:t xml:space="preserve">Sitisha hapa na mjadili neno mutatumia kwa </w:t>
      </w:r>
      <w:r>
        <w:rPr>
          <w:b/>
          <w:lang w:val="sw_KE" w:bidi="sw_KE"/>
        </w:rPr>
        <w:t>divai</w:t>
      </w:r>
      <w:r>
        <w:rPr>
          <w:lang w:val="sw_KE" w:bidi="sw_KE"/>
        </w:rPr>
        <w:t xml:space="preserve">. Tafuta neno </w:t>
      </w:r>
      <w:r>
        <w:rPr>
          <w:lang w:val="sw_KE" w:bidi="sw_KE"/>
        </w:rPr>
        <w:t>divai</w:t>
      </w:r>
      <w:r>
        <w:rPr>
          <w:lang w:val="sw_KE" w:bidi="sw_KE"/>
        </w:rPr>
        <w:t xml:space="preserve"> katika Faharasa Kuu kwa maelezo zaidi. Ikiwa tayari umetafsiri neno hili katika kitabu kingine cha Biblia, tumia neno lile ulilotumia huko. Sitisha sauti hapa.</w:t>
      </w:r>
    </w:p>
    <w:p>
      <w:pPr/>
      <w:r>
        <w:rPr>
          <w:lang w:val="sw_KE" w:bidi="sw_KE"/>
        </w:rPr>
      </w:r>
      <w:r>
        <w:rPr>
          <w:b/>
          <w:lang w:val="sw_KE" w:bidi="sw_KE"/>
        </w:rPr>
        <w:t>Dhamiri</w:t>
      </w:r>
      <w:r>
        <w:rPr>
          <w:lang w:val="sw_KE" w:bidi="sw_KE"/>
        </w:rPr>
        <w:t xml:space="preserve"> inamfanya mtu kuhisi vizuri wakati mtu huyo anafanya klie ambacho ni sahihi. Dhamiri pia inamfanya mtu kuhisi aibu au hatia kama mtu huyo anafanya kitu kibaya. Mtu ambaye ana dhamiri safi haihisi hatia au aibu, lakini badala yake anahisi vizuri, kwa sababu mtu huyo anajua amefanya kitu sahihi. Paulo alitumia neno hili karibu na mwanzo wa barua hii kwa Timotheo. Tumia neno sawa kwa dhamiri safi kama ulivyofanya katika simulizi hiyo.</w:t>
      </w:r>
    </w:p>
    <w:p>
      <w:pPr/>
      <w:r>
        <w:rPr>
          <w:lang w:val="sw_KE" w:bidi="sw_KE"/>
        </w:rPr>
      </w:r>
      <w:r>
        <w:rPr>
          <w:lang w:val="sw_KE" w:bidi="sw_KE"/>
        </w:rPr>
        <w:t xml:space="preserve">Katika sehemu inayofuata ya simulizi hii, neno ambalo Paulo </w:t>
      </w:r>
      <w:r>
        <w:rPr>
          <w:b/>
          <w:lang w:val="sw_KE" w:bidi="sw_KE"/>
        </w:rPr>
        <w:t>anatumia</w:t>
      </w:r>
      <w:r>
        <w:rPr>
          <w:lang w:val="sw_KE" w:bidi="sw_KE"/>
        </w:rPr>
        <w:t xml:space="preserve"> kwa wanawake linaweza kurejelea mwanamke yeyote au mke haswa. Hatujui ikiwa Paulo anazungumza kuhusu wake wa mashemasi wa kiume au kama anazungumza kuhusu wake ambao ni mashemasi. Katika tukio lolote, wanawake wenghine walikuwa na majukumu muhimu katika maisha ya kanisa, na Paulo anataka kuzungumza kuhusu sifa ambazo wanawake hawa wanahitaji kuonyesha. Baadhi ya lugha zina njia ya asili ya kuacha neno hili likiwa na utata. Lakini katika baadhi ya lugha, kama Kiingereza, watu wanapaswa kuchagua neno maalum. Ikiwa hii ni kesi ya lugha yako, ni bora kuchagua neno "wanawake."</w:t>
      </w:r>
    </w:p>
    <w:p>
      <w:pPr/>
      <w:r>
        <w:rPr>
          <w:lang w:val="sw_KE" w:bidi="sw_KE"/>
        </w:rPr>
      </w:r>
      <w:r>
        <w:rPr>
          <w:lang w:val="sw_KE" w:bidi="sw_KE"/>
        </w:rPr>
        <w:t xml:space="preserve">Katika sehemu ya mwisho ya simulizi hii, Paulo anataka mashemasi watende vivyo hivyo na waangalizi kwa njia fulani. Kama vile mwangalizi anavyopaswa kuwa mtu wa mwanamke mmoja, au mume wa mke mmoja, na kama vile mwangalizi anavyopaswa kuwaongoza watoto wake na nyumba yake vizuri, </w:t>
      </w:r>
      <w:r>
        <w:rPr>
          <w:b/>
          <w:lang w:val="sw_KE" w:bidi="sw_KE"/>
        </w:rPr>
        <w:t>vivyo hivyo</w:t>
      </w:r>
      <w:r>
        <w:rPr>
          <w:lang w:val="sw_KE" w:bidi="sw_KE"/>
        </w:rPr>
        <w:t xml:space="preserve"> ndivyo inavyopaswa kuwa kwa shemasi pia. Tafsiri dhana hizi kwa njia sawa kama ulivyofanya katika simulizi ya awali, na utumie neno sawa au kifungu kwa kaya kama ulivyotumia katika simulizi za awali. Kumbuka kwamba neno </w:t>
      </w:r>
      <w:r>
        <w:rPr>
          <w:lang w:val="sw_KE" w:bidi="sw_KE"/>
        </w:rPr>
        <w:t>kaya</w:t>
      </w:r>
      <w:r>
        <w:rPr>
          <w:lang w:val="sw_KE" w:bidi="sw_KE"/>
        </w:rPr>
        <w:t xml:space="preserve"> liko kwenye Faharasa Kuu.</w:t>
      </w:r>
    </w:p>
    <w:p>
      <w:pPr/>
      <w:r>
        <w:rPr>
          <w:lang w:val="sw_KE" w:bidi="sw_KE"/>
        </w:rPr>
      </w:r>
      <w:r>
        <w:rPr>
          <w:lang w:val="sw_KE" w:bidi="sw_KE"/>
        </w:rPr>
        <w:t xml:space="preserve">Wakati Paulo anazungumza kuhusu </w:t>
      </w:r>
      <w:r>
        <w:rPr>
          <w:b/>
          <w:lang w:val="sw_KE" w:bidi="sw_KE"/>
        </w:rPr>
        <w:t>imani</w:t>
      </w:r>
      <w:r>
        <w:rPr>
          <w:lang w:val="sw_KE" w:bidi="sw_KE"/>
        </w:rPr>
        <w:t xml:space="preserve"> katika Kristo Yesu, tumia neno sawa au kifungu kwa imani ambayo umetumia katika simulizi za awali. Tafuta neno </w:t>
      </w:r>
      <w:r>
        <w:rPr>
          <w:lang w:val="sw_KE" w:bidi="sw_KE"/>
        </w:rPr>
        <w:t>imani</w:t>
      </w:r>
      <w:r>
        <w:rPr>
          <w:lang w:val="sw_KE" w:bidi="sw_KE"/>
        </w:rPr>
        <w:t xml:space="preserve"> katika Faharasa Kuu kwa maelezo zaidi.</w:t>
      </w:r>
    </w:p>
    <w:p>
      <w:pPr/>
      <w:r>
        <w:rPr>
          <w:lang w:val="sw_KE" w:bidi="sw_KE"/>
        </w:rPr>
      </w:r>
      <w:r>
        <w:rPr>
          <w:lang w:val="sw_KE" w:bidi="sw_KE"/>
        </w:rPr>
        <w:t xml:space="preserve">Hatimaye, angalia jinsi Paulo anasema kwamba imani ya watu hawa ni katika </w:t>
      </w:r>
      <w:r>
        <w:rPr>
          <w:b/>
          <w:lang w:val="sw_KE" w:bidi="sw_KE"/>
        </w:rPr>
        <w:t>Kristo</w:t>
      </w:r>
      <w:r>
        <w:rPr>
          <w:lang w:val="sw_KE" w:bidi="sw_KE"/>
        </w:rPr>
        <w:t xml:space="preserve"> Yesu. Tumia neno sawa kwa Kristo kama vile umetumia katika simulizi zilizotangulia. Tafuta neno </w:t>
      </w:r>
      <w:r>
        <w:rPr>
          <w:lang w:val="sw_KE" w:bidi="sw_KE"/>
        </w:rPr>
        <w:t>Kristo</w:t>
      </w:r>
      <w:r>
        <w:rPr>
          <w:lang w:val="sw_KE" w:bidi="sw_KE"/>
        </w:rPr>
        <w:t xml:space="preserve"> kwenye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1 Timotheo 3:8–13 katika tafsiri rahisi kuelewa zaidi.</w:t>
      </w:r>
    </w:p>
    <w:p>
      <w:pPr/>
      <w:r>
        <w:rPr>
          <w:lang w:val="sw_KE" w:bidi="sw_KE"/>
        </w:rPr>
      </w:r>
      <w:r>
        <w:rPr>
          <w:lang w:val="sw_KE" w:bidi="sw_KE"/>
        </w:rPr>
        <w:t>Sitisha sauti hii hapa.</w:t>
      </w:r>
    </w:p>
    <w:p>
      <w:pPr/>
      <w:r>
        <w:rPr>
          <w:lang w:val="sw_KE" w:bidi="sw_KE"/>
        </w:rPr>
      </w:r>
      <w:r>
        <w:rPr>
          <w:lang w:val="sw_KE" w:bidi="sw_KE"/>
        </w:rPr>
        <w:t xml:space="preserve">Katika kipindi hiki, simulieni tena simulizi hii kwa lugha yenu ya asili. </w:t>
      </w:r>
    </w:p>
    <w:p>
      <w:pPr/>
      <w:r>
        <w:rPr>
          <w:lang w:val="sw_KE" w:bidi="sw_KE"/>
        </w:rPr>
      </w:r>
      <w:r>
        <w:rPr>
          <w:lang w:val="sw_KE" w:bidi="sw_KE"/>
        </w:rPr>
        <w:t>Kwanza, kikundi kizima kinapaswa kufanya mazoezi ya kuelezea simulizi kwa lugha yao ya asili. Kumbuka kujumuisha mambo uliyoamua katika hatua za awali, kama vile mpangilio, maneno, misemo, au chochote kingine mulichojadili.</w:t>
      </w:r>
    </w:p>
    <w:p>
      <w:pPr/>
      <w:r>
        <w:rPr>
          <w:lang w:val="sw_KE" w:bidi="sw_KE"/>
        </w:rPr>
      </w:r>
      <w:r>
        <w:rPr>
          <w:lang w:val="sw_KE" w:bidi="sw_KE"/>
        </w:rPr>
        <w:t>Mshiriki mmoja wa kikundi anatakiwa kuelezea sentensi chache za simulizi na kusitisha. Mshiriki mwingine wa kikundi anatakiwa kumwambia sehemu inayofuata ya simulizi na kupitisha. Fanya hivyo mpaka kikundi kimesimulia tena simulizi yote. Washiriki wa kikundi wanaweza kusahishana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yote bila kusitishwa angalau mara moja. Mshiriki wa kikundi anaweza kutumia vitu bila mpangilio, mienendo au ubao wao wa hadithi ili kuwasaidia kukumbuka simulizi hii.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unaloipenda zaidi. Unaweza kuamua kwamba ulipenda namna mshiriki mmoja wa kikundi alivyosema tukio fulani, lakini ukapenda namna mwanakikundi mwingine alivyosema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Kila mushiriki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1 Timotheo 3:14–16</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3:14–16 na utie moyoni mwako maneno haya.</w:t>
      </w:r>
    </w:p>
    <w:p>
      <w:pPr/>
      <w:r>
        <w:rPr>
          <w:lang w:val="sw_KE" w:bidi="sw_KE"/>
        </w:rPr>
      </w:r>
      <w:r>
        <w:rPr>
          <w:lang w:val="sw_KE" w:bidi="sw_KE"/>
        </w:rPr>
        <w:t>Sikiliza toleo la sauti la 1 Timotheo 3:14–16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toleo hii hapa.</w:t>
      </w:r>
    </w:p>
    <w:p>
      <w:pPr>
        <w:pStyle w:val="ListBullet"/>
        <w:spacing w:line="240" w:lineRule="auto"/>
        <w:ind w:left="720"/>
      </w:pPr>
      <w:r>
        <w:rPr>
          <w:lang w:val="sw_KE" w:bidi="sw_KE"/>
        </w:rPr>
      </w:r>
      <w:r>
        <w:rPr>
          <w:lang w:val="sw_KE" w:bidi="sw_KE"/>
        </w:rPr>
        <w:t>Ni nini hupendi au huelewi katika simulizi hii? Sitisha toleo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anayetaka kusikia simulizi hii?</w:t>
      </w:r>
    </w:p>
    <w:p>
      <w:pPr/>
      <w:r>
        <w:rPr>
          <w:lang w:val="sw_KE" w:bidi="sw_KE"/>
        </w:rPr>
      </w:r>
      <w:r>
        <w:rPr>
          <w:b/>
          <w:lang w:val="sw_KE" w:bidi="sw_KE"/>
        </w:rPr>
        <w:t>Huu ndio mwisho wa kurekodi.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3:14–16 katika tafsiri rahisi kuelewa zaidi.</w:t>
      </w:r>
    </w:p>
    <w:p>
      <w:pPr/>
      <w:r>
        <w:rPr>
          <w:lang w:val="sw_KE" w:bidi="sw_KE"/>
        </w:rPr>
      </w:r>
      <w:r>
        <w:rPr>
          <w:lang w:val="sw_KE" w:bidi="sw_KE"/>
        </w:rPr>
        <w:t>Sitisha sauti hii hapa.</w:t>
      </w:r>
    </w:p>
    <w:p>
      <w:pPr/>
      <w:r>
        <w:rPr>
          <w:lang w:val="sw_KE" w:bidi="sw_KE"/>
        </w:rPr>
      </w:r>
      <w:r>
        <w:rPr>
          <w:lang w:val="sw_KE" w:bidi="sw_KE"/>
        </w:rPr>
        <w:t>Kwa wakati huu katika historia, kanisa katika dunia lilikuwa linakua haraka, kwa hiyo makanisa yalikuwa yanahitaji maelekezo ya wazi kuhusu uongozi. Hapo awali katika barua, Paulo alimwelekeza Timotheo jinsi ya kushughulikia walimu wa uongo Kisha Paulo aliekeza jinsi waangalizi na mashemasi katika kanisa wanapaswa kuishi. Paulo alielezea mambo haya katika barua kwa Timotheo kwa sababu Paulo angeweza kumtembelea Timotheo kwa muda, na Paulo waumini katika kanisa la Efeso ili kujua jinsi waumini wanapaswa kutenda.</w:t>
      </w:r>
    </w:p>
    <w:p>
      <w:pPr/>
      <w:r>
        <w:rPr>
          <w:lang w:val="sw_KE" w:bidi="sw_KE"/>
        </w:rPr>
      </w:r>
      <w:r>
        <w:rPr>
          <w:lang w:val="sw_KE" w:bidi="sw_KE"/>
        </w:rPr>
        <w:t>Paulo anatumia lugha maalum ili kutusaidia kuelewa jinsi waumini katika kanisa wanavyoshirikiana. Kwanza, Paulo anasema kwamba waumini katika kanisa ni kama kaya. Wakristo ni watoto wa Mungu, na Wakristo wanahusiana kama ndugu na dada. Kwa hiyo, Wakristo ni kama watoto na familia ambao wote wanaishi na kufanya kazi pamoja katika kaya. Hata hivyo, kaya hii ni maalum, kwa sababu ni kaya ya Mungu aliye hai. Mungu aliye hai ni mwenye nguvu na anaishi kati ya Wakristo. Mungu aliye hai anabadilisha jinsi Wakristo wanavyoishi. Paulo anawakumbusha waumini hawa kwamba Mungu wao ni tofauti na miungu ya uongo, dhaifu ambayo Waefeso wanamwabudu.</w:t>
      </w:r>
    </w:p>
    <w:p>
      <w:pPr/>
      <w:r>
        <w:rPr>
          <w:lang w:val="sw_KE" w:bidi="sw_KE"/>
        </w:rPr>
      </w:r>
      <w:r>
        <w:rPr>
          <w:lang w:val="sw_KE" w:bidi="sw_KE"/>
        </w:rPr>
        <w:t>Paulo anaelezea mafundisho ya kweli ya Yesu kama jengo. Kama vile nguzo na msingi vinavyounga mkono jengo, jumuiya ya waumini, au kanisa, inasaidia na kuimarisha mafundisho ya kweli ya Yesu. Tamaduni nyingi zinatumia nguzo na misingi ili kufanya majengo yao. Mji wa Efeso ulikuwa na majengo makubwa ambayo yalikuwa yanahitaji msaada ili kuanguka. Wajenzi walifanya nguzo au minara ili kuunganisha sakafu kwa dari. Wajenzi pia waliunda msingi ili kuunganisha jengo kwa dunia ili jengo liweze kusimama na lenye nguvu na si kuanguka chini.</w:t>
      </w:r>
    </w:p>
    <w:p>
      <w:pPr/>
      <w:r>
        <w:rPr>
          <w:lang w:val="sw_KE" w:bidi="sw_KE"/>
        </w:rPr>
      </w:r>
      <w:r>
        <w:rPr>
          <w:lang w:val="sw_KE" w:bidi="sw_KE"/>
        </w:rPr>
        <w:t xml:space="preserve">Sitisha hapa na uangalie picha ya nguzo na </w:t>
      </w:r>
      <w:r>
        <w:rPr>
          <w:b/>
          <w:lang w:val="sw_KE" w:bidi="sw_KE"/>
        </w:rPr>
        <w:t>msingi wa hekalu</w:t>
      </w:r>
      <w:r>
        <w:rPr>
          <w:lang w:val="sw_KE" w:bidi="sw_KE"/>
        </w:rPr>
        <w:t>. Jadili kama kikundi Unafanya majengo yako yawe na nguvu vipi? Sitisha sauti hii hapa.</w:t>
      </w:r>
    </w:p>
    <w:p>
      <w:pPr/>
      <w:r>
        <w:rPr>
          <w:lang w:val="sw_KE" w:bidi="sw_KE"/>
        </w:rPr>
      </w:r>
      <w:r>
        <w:rPr>
          <w:lang w:val="sw_KE" w:bidi="sw_KE"/>
        </w:rPr>
        <w:t>Sitisha hapa na mjadili swali hili kama kikundi: Paulo anazungumza kuhusu jinsi kanisa linapaswa kutenda kama kaya ya Mungu. Kuwa sehemu ya kaya ya Mungu unabadilika vipi njia Wakristo wanafanya na kila mmoja? Sitisha sauti hii hapa.</w:t>
      </w:r>
    </w:p>
    <w:p>
      <w:pPr/>
      <w:r>
        <w:rPr>
          <w:lang w:val="sw_KE" w:bidi="sw_KE"/>
        </w:rPr>
      </w:r>
      <w:r>
        <w:rPr>
          <w:lang w:val="sw_KE" w:bidi="sw_KE"/>
        </w:rPr>
        <w:t>Mungu aliye hai anaishi kati ya watu wa Mungu katika kanisa la Mungu. Ukweli huu ndio unaowawezesha waumini kuwa msingi imara wa kanisa. Sasa Paulo anatoa sifa kwa Mungu. kwa furaha kubwa. Paulo anatangaza ukuu wa “siri ya ucha Mungu,” ambayo ni siri ambayo Mungu alitufunulia kuhusu jinsi tunavyoweza kuishi maisha yanayompendeza Mungu. Unaweza kukumbuka kutoka kwa Matendo kwamba Waefeso walipenda mungu wao wa kike wa uongo Artemis na hata kuitwa Artemis "mkubwa." Paulo anafanya tofauti kati ya njia Waefeso walidhani mungu wao wa kike wa uongo alikuwa mkubwa, na njia Yesu, Mungu aliye hai, ni mkubwa kwa kweli. Paulo anatumia wimbo, ambao kila mtu angejua ili kufundisha ukweli huu kuhusu Yesu.</w:t>
      </w:r>
    </w:p>
    <w:p>
      <w:pPr/>
      <w:r>
        <w:rPr>
          <w:lang w:val="sw_KE" w:bidi="sw_KE"/>
        </w:rPr>
      </w:r>
      <w:r>
        <w:rPr>
          <w:lang w:val="sw_KE" w:bidi="sw_KE"/>
        </w:rPr>
        <w:t>Sitisha hapa na mjadili swali hili kama kikundi: Makanisa mengi na tamaduni wanakumbuka nyimbo pamoja kama jumuiya ili kujifunza ukweli muhimu vizuri. Eleza wakati ambapo uliimba pamoja na kikundi. Ni aina gani ya mambo ungeimba kuhusu? Sitisha sauti hii hapa.</w:t>
      </w:r>
    </w:p>
    <w:p>
      <w:pPr/>
      <w:r>
        <w:rPr>
          <w:lang w:val="sw_KE" w:bidi="sw_KE"/>
        </w:rPr>
      </w:r>
      <w:r>
        <w:rPr>
          <w:lang w:val="sw_KE" w:bidi="sw_KE"/>
        </w:rPr>
        <w:t>Wimbo ni kuhusu jinsi watu walipomwona Yesu katika mwili. Kwa maneno mengine, Yesu akawa binadamu. Wimbo unaendelea kufundisha jinsi Roho alimheshimu Yesu, au kuonyesha kwamba Yesu alikuwa sahihi. Wakristo wa mwanzo pengine walidhani kwamba Roho ya Mungu ilionyesha kwamba Yesu alikuwa sahihi wakati Yesu alibatizwa, au wakati Mungu alimfufua Yesu kutoka kwa wafu. Hata hivyo, Roho wa Mungu alionyesha kila mtu kwamba Yesu alikuwa ndiye aliyetangaza kuwa yeye ndiyei, na kwamba Yesu hakuwa na hatia ya dhambi yoyote.</w:t>
      </w:r>
    </w:p>
    <w:p>
      <w:pPr/>
      <w:r>
        <w:rPr>
          <w:lang w:val="sw_KE" w:bidi="sw_KE"/>
        </w:rPr>
      </w:r>
      <w:r>
        <w:rPr>
          <w:lang w:val="sw_KE" w:bidi="sw_KE"/>
        </w:rPr>
        <w:t>Sitisha hapa na mjadili swali hili kama kikundi: Katika tamaduni nyingi duniani kote, majaji wanatangaza kwamba mtu hana hatia. Majaji wanatangazaje mtu hana hatia katika utamaduni wako? Simulia hadithi kuhusu mtu ambaye alishtakiwa kwa uongo lakini ambaye jaji alitangaza hana hatia. Sitisha sauti hii hapa.</w:t>
      </w:r>
    </w:p>
    <w:p>
      <w:pPr/>
      <w:r>
        <w:rPr>
          <w:lang w:val="sw_KE" w:bidi="sw_KE"/>
        </w:rPr>
      </w:r>
      <w:r>
        <w:rPr>
          <w:lang w:val="sw_KE" w:bidi="sw_KE"/>
        </w:rPr>
        <w:t>Ilikuwa muhimu kwamba hata viumbe wa mbinguni walishuhudia matukio katika maisha ya Yesu. Hata malaika walikuwa mashahidi wa Yesu alikuwa nani. Malaika ni viumbe wasio wa kawaida ambao Mungu aliumba ili kumwabudu Mungu. Yesu anaweza kuwa amejionyesha kwa malaika katika pointi kadhaa katika maisha ya Yesu, lakini wimbo huu hautuambii ni lini hii ilitokea.</w:t>
      </w:r>
    </w:p>
    <w:p>
      <w:pPr/>
      <w:r>
        <w:rPr>
          <w:lang w:val="sw_KE" w:bidi="sw_KE"/>
        </w:rPr>
      </w:r>
      <w:r>
        <w:rPr>
          <w:lang w:val="sw_KE" w:bidi="sw_KE"/>
        </w:rPr>
        <w:t>Sitisha hapa na mjadili swali hili kama kikundi: Nani anahitaji kushuhudia habari njema? Wakati mtu anathibitisha mtu mwingine hana hatia ya kufanya makosa, ni nani anahitaji kusikia habari hiyo? Sitisha sauti hii hapa.</w:t>
      </w:r>
    </w:p>
    <w:p>
      <w:pPr/>
      <w:r>
        <w:rPr>
          <w:lang w:val="sw_KE" w:bidi="sw_KE"/>
        </w:rPr>
      </w:r>
      <w:r>
        <w:rPr>
          <w:lang w:val="sw_KE" w:bidi="sw_KE"/>
        </w:rPr>
        <w:t>Hatimaye, wimbo unazungumzia utume wa kanisa duniani. Wanafunzi wanamtangaza Yesu kati ya mataifa, au makundi tofauti ya watu duniani kote. Watu wa dunia waliamini Yesu. Wimbo unaonyesha kile kinachotokea wakati kanisa linamtangaza Yesu kwa mataifa—watu duniani kote wanamwamini Yesu! Wimbo unamalizika na Yesu "kuchukuliwa kwa utukufu," ambayo inaelezea jinsi Mungu alimchukua Yesu mbinguni. Hii ilikuwa kitu cha kushangaza!</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3:14–16 katika tafsiri rahisi kuelewa zaidi.</w:t>
      </w:r>
    </w:p>
    <w:p>
      <w:pPr/>
      <w:r>
        <w:rPr>
          <w:lang w:val="sw_KE" w:bidi="sw_KE"/>
        </w:rPr>
      </w:r>
      <w:r>
        <w:rPr>
          <w:lang w:val="sw_KE" w:bidi="sw_KE"/>
        </w:rPr>
        <w:t>Sitisha sauti hili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mbili.</w:t>
      </w:r>
    </w:p>
    <w:p>
      <w:pPr/>
      <w:r>
        <w:rPr>
          <w:lang w:val="sw_KE" w:bidi="sw_KE"/>
        </w:rPr>
      </w:r>
      <w:r>
        <w:rPr>
          <w:b/>
          <w:lang w:val="sw_KE" w:bidi="sw_KE"/>
        </w:rPr>
        <w:t>Katika sehemu ya kwanza:</w:t>
      </w:r>
      <w:r>
        <w:rPr>
          <w:lang w:val="sw_KE" w:bidi="sw_KE"/>
        </w:rPr>
        <w:t xml:space="preserve"> Paulo anamwambia Timotheo kwamba Paulo anamwandikia ili waumini waweze kujua jinsi ya kuishi katika kaya ya Mungu.</w:t>
      </w:r>
    </w:p>
    <w:p>
      <w:pPr/>
      <w:r>
        <w:rPr>
          <w:lang w:val="sw_KE" w:bidi="sw_KE"/>
        </w:rPr>
      </w:r>
      <w:r>
        <w:rPr>
          <w:b/>
          <w:lang w:val="sw_KE" w:bidi="sw_KE"/>
        </w:rPr>
        <w:t xml:space="preserve">Katika sehemu ya pili: </w:t>
      </w:r>
      <w:r>
        <w:rPr>
          <w:lang w:val="sw_KE" w:bidi="sw_KE"/>
        </w:rPr>
        <w:t>Wimbo unaelezea Yesu Kristo kama fumbo, au siri, ya ucha Mungu.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 kama mwandishi</w:t>
      </w:r>
    </w:p>
    <w:p>
      <w:pPr>
        <w:pStyle w:val="ListBullet"/>
        <w:spacing w:line="240" w:lineRule="auto"/>
        <w:ind w:left="720"/>
      </w:pPr>
      <w:r>
        <w:rPr>
          <w:lang w:val="sw_KE" w:bidi="sw_KE"/>
        </w:rPr>
      </w:r>
      <w:r>
        <w:rPr>
          <w:lang w:val="sw_KE" w:bidi="sw_KE"/>
        </w:rPr>
        <w:t>Timotheo, kama mpokeaji wa ujumbe huu</w:t>
      </w:r>
    </w:p>
    <w:p>
      <w:pPr>
        <w:pStyle w:val="ListBullet"/>
        <w:spacing w:line="240" w:lineRule="auto"/>
        <w:ind w:left="720"/>
      </w:pPr>
      <w:r>
        <w:rPr>
          <w:lang w:val="sw_KE" w:bidi="sw_KE"/>
        </w:rPr>
      </w:r>
      <w:r>
        <w:rPr>
          <w:lang w:val="sw_KE" w:bidi="sw_KE"/>
        </w:rPr>
        <w:t>Kanisa la Efeso</w:t>
      </w:r>
    </w:p>
    <w:p>
      <w:pPr/>
      <w:r>
        <w:rPr>
          <w:lang w:val="sw_KE" w:bidi="sw_KE"/>
        </w:rPr>
      </w:r>
      <w:r>
        <w:rPr>
          <w:lang w:val="sw_KE" w:bidi="sw_KE"/>
        </w:rPr>
        <w:t>Wahusika katika wimbo ni:</w:t>
      </w:r>
    </w:p>
    <w:p>
      <w:pPr>
        <w:pStyle w:val="ListBullet"/>
        <w:spacing w:line="240" w:lineRule="auto"/>
        <w:ind w:left="720"/>
      </w:pPr>
      <w:r>
        <w:rPr>
          <w:lang w:val="sw_KE" w:bidi="sw_KE"/>
        </w:rPr>
      </w:r>
      <w:r>
        <w:rPr>
          <w:lang w:val="sw_KE" w:bidi="sw_KE"/>
        </w:rPr>
        <w:t>Yesu Kristo, kama somo la kila sehemu ya wimbo</w:t>
      </w:r>
    </w:p>
    <w:p>
      <w:pPr>
        <w:pStyle w:val="ListBullet"/>
        <w:spacing w:line="240" w:lineRule="auto"/>
        <w:ind w:left="720"/>
      </w:pPr>
      <w:r>
        <w:rPr>
          <w:lang w:val="sw_KE" w:bidi="sw_KE"/>
        </w:rPr>
      </w:r>
      <w:r>
        <w:rPr>
          <w:lang w:val="sw_KE" w:bidi="sw_KE"/>
        </w:rPr>
        <w:t>Malaika walimwona Yesu</w:t>
      </w:r>
    </w:p>
    <w:p>
      <w:pPr>
        <w:pStyle w:val="ListBullet"/>
        <w:spacing w:line="240" w:lineRule="auto"/>
        <w:ind w:left="720"/>
      </w:pPr>
      <w:r>
        <w:rPr>
          <w:lang w:val="sw_KE" w:bidi="sw_KE"/>
        </w:rPr>
      </w:r>
      <w:r>
        <w:rPr>
          <w:lang w:val="sw_KE" w:bidi="sw_KE"/>
        </w:rPr>
        <w:t>Mataifa, au watu, wa dunia</w:t>
      </w:r>
    </w:p>
    <w:p>
      <w:pPr>
        <w:pStyle w:val="ListBullet"/>
        <w:spacing w:line="240" w:lineRule="auto"/>
        <w:ind w:left="720"/>
      </w:pPr>
      <w:r>
        <w:rPr>
          <w:lang w:val="sw_KE" w:bidi="sw_KE"/>
        </w:rPr>
      </w:r>
      <w:r>
        <w:rPr>
          <w:lang w:val="sw_KE" w:bidi="sw_KE"/>
        </w:rPr>
        <w:t>Roho Mtakatifu ambaye alimheshimu Yesu</w:t>
      </w:r>
    </w:p>
    <w:p>
      <w:pPr>
        <w:pStyle w:val="ListBullet"/>
        <w:spacing w:line="240" w:lineRule="auto"/>
        <w:ind w:left="720"/>
      </w:pPr>
      <w:r>
        <w:rPr>
          <w:lang w:val="sw_KE" w:bidi="sw_KE"/>
        </w:rPr>
      </w:r>
      <w:r>
        <w:rPr>
          <w:lang w:val="sw_KE" w:bidi="sw_KE"/>
        </w:rPr>
        <w:t>Mungu ambaye alimchukua Yesu juu kwa utukufu</w:t>
      </w:r>
    </w:p>
    <w:p>
      <w:pPr/>
      <w:r>
        <w:rPr>
          <w:lang w:val="sw_KE" w:bidi="sw_KE"/>
        </w:rPr>
      </w:r>
      <w:r>
        <w:rPr>
          <w:lang w:val="sw_KE" w:bidi="sw_KE"/>
        </w:rPr>
        <w:t>Kama kikundi, zingatia sehemu hizi za mazingira ya simulizi:</w:t>
      </w:r>
    </w:p>
    <w:p>
      <w:pPr/>
      <w:r>
        <w:rPr>
          <w:lang w:val="sw_KE" w:bidi="sw_KE"/>
        </w:rPr>
      </w:r>
      <w:r>
        <w:rPr>
          <w:lang w:val="sw_KE" w:bidi="sw_KE"/>
        </w:rPr>
        <w:t>Katika sehemu ya kwanza, zingatia jinsi Paulo anatoa sababu kwa nini Paulo anaandika barua kwa Timotheo—kwamba Wakristo watajua jinsi ya kuishi katika kaya ya Mungu.</w:t>
      </w:r>
    </w:p>
    <w:p>
      <w:pPr/>
      <w:r>
        <w:rPr>
          <w:lang w:val="sw_KE" w:bidi="sw_KE"/>
        </w:rPr>
      </w:r>
      <w:r>
        <w:rPr>
          <w:lang w:val="sw_KE" w:bidi="sw_KE"/>
        </w:rPr>
        <w:t>Kumbuka jinsi Paulo analinganisha kanisa na kaya ya Mungu. Paulo pia analinganisha kanisa na nguzo na msingi ambao unasaidia ukweli wa mafundisho kuhusu Yesu.</w:t>
      </w:r>
    </w:p>
    <w:p>
      <w:pPr/>
      <w:r>
        <w:rPr>
          <w:lang w:val="sw_KE" w:bidi="sw_KE"/>
        </w:rPr>
      </w:r>
      <w:r>
        <w:rPr>
          <w:lang w:val="sw_KE" w:bidi="sw_KE"/>
        </w:rPr>
        <w:t>Sitisha hapa na mjadili jinsi utalinganisha wanachama wa kanisa na sehemu za jengo. Katika utamaduni wako, ni sehemu gani za jengo linasaidia jengo hilo kusimama imara? Hiyo itaathiri vipi jinsi unatafsiri sehemu hii ya barua? Sitisha sauti hili hapa.</w:t>
      </w:r>
    </w:p>
    <w:p>
      <w:pPr/>
      <w:r>
        <w:rPr>
          <w:lang w:val="sw_KE" w:bidi="sw_KE"/>
        </w:rPr>
      </w:r>
      <w:r>
        <w:rPr>
          <w:lang w:val="sw_KE" w:bidi="sw_KE"/>
        </w:rPr>
        <w:t>Zingatia jinsi Paulo anatambulisha wimbo katika sehemu ya pili ya simulizi hii. Paulo anamwita kila mtu kukiri kwamba siri ya utauwa ni kuu. Kwa maneno mengine, wimbo unaelezea siri ya utauwa kupitia kile Yesu alifanya. Siri hiyo ni ile ambayo Mungu ametufunulia wakati Mungu alielezea kusudi la maisha ya Yesu, kifo na ufufuo. Ucha Mungu unarejelea njia ambayo waumini wanafanya na ukweli ambao waumini wanajua kuhusu Yesu.</w:t>
      </w:r>
    </w:p>
    <w:p>
      <w:pPr/>
      <w:r>
        <w:rPr>
          <w:lang w:val="sw_KE" w:bidi="sw_KE"/>
        </w:rPr>
      </w:r>
      <w:r>
        <w:rPr>
          <w:lang w:val="sw_KE" w:bidi="sw_KE"/>
        </w:rPr>
        <w:t>Sitisha hapa na mjadili swali hili kama kikundi: Njia moja ya kutafsiri utangulizi wa wimbo huu ni, "Tunaweza kuthibitisha, 'Mafundisho ambayo Mungu amefichua ni ya kweli kabisa.'" Jadili jinsi ungetafsiri kuwaita watu kuelewa na kukiri siri ya ucha Mungu. Sitisha sauti hili hapa.</w:t>
      </w:r>
    </w:p>
    <w:p>
      <w:pPr/>
      <w:r>
        <w:rPr>
          <w:lang w:val="sw_KE" w:bidi="sw_KE"/>
        </w:rPr>
      </w:r>
      <w:r>
        <w:rPr>
          <w:lang w:val="sw_KE" w:bidi="sw_KE"/>
        </w:rPr>
        <w:t>Kumbuka kwamba Paulo anamtaka Timotheo na kanisa lote la Efeso kukiri na kukubaliana na wimbo.</w:t>
      </w:r>
    </w:p>
    <w:p>
      <w:pPr/>
      <w:r>
        <w:rPr>
          <w:lang w:val="sw_KE" w:bidi="sw_KE"/>
        </w:rPr>
      </w:r>
      <w:r>
        <w:rPr>
          <w:lang w:val="sw_KE" w:bidi="sw_KE"/>
        </w:rPr>
        <w:t>Ingawa wimbo haumtaja Yesu, tunajua kwamba ni Yesu ambaye alionekana "kwa mwili," au kama binadamu. Wimbo unazungumzia Yesu.</w:t>
      </w:r>
    </w:p>
    <w:p>
      <w:pPr/>
      <w:r>
        <w:rPr>
          <w:lang w:val="sw_KE" w:bidi="sw_KE"/>
        </w:rPr>
      </w:r>
      <w:r>
        <w:rPr>
          <w:lang w:val="sw_KE" w:bidi="sw_KE"/>
        </w:rPr>
        <w:t>Kumbuka kwamba Yesu ni Mungu kamili na binadamu kamili. Wakati wimbo unazungumzia jinsi Yesu alijifichua kwa mwili, wimbo unasisitiza kwamba Yesu ni binadamu kabisa. Mtunzi wa wimbo anatumia neno mwili, au sehemu ya kimwili ya mwili wa mtu, ili kuonyesha kwamba Yesu alikuwa na mwili tu kama binadamu.</w:t>
      </w:r>
    </w:p>
    <w:p>
      <w:pPr/>
      <w:r>
        <w:rPr>
          <w:lang w:val="sw_KE" w:bidi="sw_KE"/>
        </w:rPr>
      </w:r>
      <w:r>
        <w:rPr>
          <w:lang w:val="sw_KE" w:bidi="sw_KE"/>
        </w:rPr>
        <w:t>Kumbuka Roho anarejerea Roho Mtakatifu, kwa hiyo uwe wazi kwamba tafsiri hairejelei roho nyingine isipokuwa Roho ya Mungu. Pia zingatia jinsi Roho Mtakatifu alimheshimu Yesu au kuonyesha kwamba Yesu hakuwa na hatia.</w:t>
      </w:r>
    </w:p>
    <w:p>
      <w:pPr/>
      <w:r>
        <w:rPr>
          <w:lang w:val="sw_KE" w:bidi="sw_KE"/>
        </w:rPr>
      </w:r>
      <w:r>
        <w:rPr>
          <w:lang w:val="sw_KE" w:bidi="sw_KE"/>
        </w:rPr>
        <w:t>Kumbuka kwamba malaika ni viumbe wasio wa kawaida na kwamba kusudi lao ni kumwabudu Mungu.</w:t>
      </w:r>
    </w:p>
    <w:p>
      <w:pPr/>
      <w:r>
        <w:rPr>
          <w:lang w:val="sw_KE" w:bidi="sw_KE"/>
        </w:rPr>
      </w:r>
      <w:r>
        <w:rPr>
          <w:lang w:val="sw_KE" w:bidi="sw_KE"/>
        </w:rPr>
        <w:t>Kumbuka kwamba mwelekeo wa wimbo unabadilika kwa waumini wanamtangaza Yesu. Wakati waumini wanaelewa siri ya Mungu au siri ya Mungu, waumini wanahubiri kuhusu Yesu kwa mataifa mengine au makundi mengine ya watu. Kwa hiyo, watu duniani kote wanamwamini Yesu.</w:t>
      </w:r>
    </w:p>
    <w:p>
      <w:pPr/>
      <w:r>
        <w:rPr>
          <w:lang w:val="sw_KE" w:bidi="sw_KE"/>
        </w:rPr>
      </w:r>
      <w:r>
        <w:rPr>
          <w:lang w:val="sw_KE" w:bidi="sw_KE"/>
        </w:rPr>
        <w:t>Kumbuka kwamba wimbo unamsifu Yesu mwishoni mwa wimbo. Mungu anamchukua Yesu juu kwa utukufu, au kwa enzi na nguvu kama mfalme.</w:t>
      </w:r>
    </w:p>
    <w:p>
      <w:pPr/>
      <w:r>
        <w:rPr>
          <w:lang w:val="sw_KE" w:bidi="sw_KE"/>
        </w:rPr>
      </w:r>
      <w:r>
        <w:rPr>
          <w:lang w:val="sw_KE" w:bidi="sw_KE"/>
        </w:rPr>
        <w:t>Sitisha hapa na mjadili swali hili kama kikundi: Wimbo haumtaja Yesu, lakini wakati mwingine lugha inaweza kuhitaji kwamba tafsiri yako inamfanya Yesu somo la kila tendo Jadili kama unahitaji kumtaja Yesu katika tafsiri yako ya wimbo huu. Sitisha sauti hili hapa.</w:t>
      </w:r>
    </w:p>
    <w:p>
      <w:pPr/>
      <w:r>
        <w:rPr>
          <w:lang w:val="sw_KE" w:bidi="sw_KE"/>
        </w:rPr>
      </w:r>
      <w:r>
        <w:rPr>
          <w:lang w:val="sw_KE" w:bidi="sw_KE"/>
        </w:rPr>
        <w:t>Sasa kikundi kinapaswa kuonyesha ubao wa hadithi, kuchora au kutumia vitu ili kuonyesha simulizi na matukio yake. Fikiria kutumia vitu au watu ili kuwakilisha waumini kanisani. Kama Paulo anafundisha jinsi waumini wanapaswa kuishi, kuonyesha jinsi waumini ni kama kaya ya watu ambao wanaishi na kufanya kazi pamoja. Kisha onyesha jinsi waumini ni kama msingi na nguzo ambazo zinafanya jengo lenye nguvu. Unaonyesha vipi majengo yenye nguvu katika utamaduni wako? Kisha, onyesha jinsi waumini wanatazama hadithi ya Yesu kama Yesu anakuwa mtu na kama Roho Mtakatifu anatangaza kwamba Yesu hana hatia ya makosa yote. Onyesha jinsi waumini wanahubiri kuhusu Yesu kwa kila mtu duniani, na jinsi watu duniani kote wanaishi! Kisha onyesha jinsi Mungu anamchukua Yesu juu kwa enzi na nguvu, kama mfalme.</w:t>
      </w:r>
    </w:p>
    <w:p>
      <w:pPr/>
      <w:r>
        <w:rPr>
          <w:lang w:val="sw_KE" w:bidi="sw_KE"/>
        </w:rPr>
      </w:r>
      <w:r>
        <w:rPr>
          <w:b/>
          <w:lang w:val="sw_KE" w:bidi="sw_KE"/>
        </w:rPr>
        <w:t>Huu ndio mwisho wa kurekodi.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3:14–16 katika tafsiri rahisi kuelewa zaidi.</w:t>
      </w:r>
    </w:p>
    <w:p>
      <w:pPr/>
      <w:r>
        <w:rPr>
          <w:lang w:val="sw_KE" w:bidi="sw_KE"/>
        </w:rPr>
      </w:r>
      <w:r>
        <w:rPr>
          <w:lang w:val="sw_KE" w:bidi="sw_KE"/>
        </w:rPr>
        <w:t>Sitisha toleo hili hapa.</w:t>
      </w:r>
    </w:p>
    <w:p>
      <w:pPr/>
      <w:r>
        <w:rPr>
          <w:lang w:val="sw_KE" w:bidi="sw_KE"/>
        </w:rPr>
      </w:r>
      <w:r>
        <w:rPr>
          <w:lang w:val="sw_KE" w:bidi="sw_KE"/>
        </w:rPr>
        <w:t>Katika hatua hii, kikundi kitaigiza simulizi hii.</w:t>
      </w:r>
    </w:p>
    <w:p>
      <w:pPr/>
      <w:r>
        <w:rPr>
          <w:lang w:val="sw_KE" w:bidi="sw_KE"/>
        </w:rPr>
      </w:r>
      <w:r>
        <w:rPr>
          <w:lang w:val="sw_KE" w:bidi="sw_KE"/>
        </w:rPr>
        <w:t>Simulizi hii ina sehemu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 kama mwandishi</w:t>
      </w:r>
    </w:p>
    <w:p>
      <w:pPr>
        <w:pStyle w:val="ListBullet"/>
        <w:spacing w:line="240" w:lineRule="auto"/>
        <w:ind w:left="720"/>
      </w:pPr>
      <w:r>
        <w:rPr>
          <w:lang w:val="sw_KE" w:bidi="sw_KE"/>
        </w:rPr>
      </w:r>
      <w:r>
        <w:rPr>
          <w:lang w:val="sw_KE" w:bidi="sw_KE"/>
        </w:rPr>
        <w:t>Timotheo, kama mpokeaji wa ujumbe huu</w:t>
      </w:r>
    </w:p>
    <w:p>
      <w:pPr>
        <w:pStyle w:val="ListBullet"/>
        <w:spacing w:line="240" w:lineRule="auto"/>
        <w:ind w:left="720"/>
      </w:pPr>
      <w:r>
        <w:rPr>
          <w:lang w:val="sw_KE" w:bidi="sw_KE"/>
        </w:rPr>
      </w:r>
      <w:r>
        <w:rPr>
          <w:lang w:val="sw_KE" w:bidi="sw_KE"/>
        </w:rPr>
        <w:t>Kanisa la Efeso</w:t>
      </w:r>
    </w:p>
    <w:p>
      <w:pPr/>
      <w:r>
        <w:rPr>
          <w:lang w:val="sw_KE" w:bidi="sw_KE"/>
        </w:rPr>
      </w:r>
      <w:r>
        <w:rPr>
          <w:lang w:val="sw_KE" w:bidi="sw_KE"/>
        </w:rPr>
        <w:t>Wahusika katika wimbo ni:</w:t>
      </w:r>
    </w:p>
    <w:p>
      <w:pPr>
        <w:pStyle w:val="ListBullet"/>
        <w:spacing w:line="240" w:lineRule="auto"/>
        <w:ind w:left="720"/>
      </w:pPr>
      <w:r>
        <w:rPr>
          <w:lang w:val="sw_KE" w:bidi="sw_KE"/>
        </w:rPr>
      </w:r>
      <w:r>
        <w:rPr>
          <w:lang w:val="sw_KE" w:bidi="sw_KE"/>
        </w:rPr>
        <w:t>Yesu Kristo, kama somo la kila sehemu ya wimbo</w:t>
      </w:r>
    </w:p>
    <w:p>
      <w:pPr>
        <w:pStyle w:val="ListBullet"/>
        <w:spacing w:line="240" w:lineRule="auto"/>
        <w:ind w:left="720"/>
      </w:pPr>
      <w:r>
        <w:rPr>
          <w:lang w:val="sw_KE" w:bidi="sw_KE"/>
        </w:rPr>
      </w:r>
      <w:r>
        <w:rPr>
          <w:lang w:val="sw_KE" w:bidi="sw_KE"/>
        </w:rPr>
        <w:t>Malaika waliomwona Yesu</w:t>
      </w:r>
    </w:p>
    <w:p>
      <w:pPr>
        <w:pStyle w:val="ListBullet"/>
        <w:spacing w:line="240" w:lineRule="auto"/>
        <w:ind w:left="720"/>
      </w:pPr>
      <w:r>
        <w:rPr>
          <w:lang w:val="sw_KE" w:bidi="sw_KE"/>
        </w:rPr>
      </w:r>
      <w:r>
        <w:rPr>
          <w:lang w:val="sw_KE" w:bidi="sw_KE"/>
        </w:rPr>
        <w:t>Mataifa, au watu, wa dunia</w:t>
      </w:r>
    </w:p>
    <w:p>
      <w:pPr>
        <w:pStyle w:val="ListBullet"/>
        <w:spacing w:line="240" w:lineRule="auto"/>
        <w:ind w:left="720"/>
      </w:pPr>
      <w:r>
        <w:rPr>
          <w:lang w:val="sw_KE" w:bidi="sw_KE"/>
        </w:rPr>
      </w:r>
      <w:r>
        <w:rPr>
          <w:lang w:val="sw_KE" w:bidi="sw_KE"/>
        </w:rPr>
        <w:t>Roho Mtakatifu ambaye alimheshimu Yesu</w:t>
      </w:r>
    </w:p>
    <w:p>
      <w:pPr>
        <w:pStyle w:val="ListBullet"/>
        <w:spacing w:line="240" w:lineRule="auto"/>
        <w:ind w:left="720"/>
      </w:pPr>
      <w:r>
        <w:rPr>
          <w:lang w:val="sw_KE" w:bidi="sw_KE"/>
        </w:rPr>
      </w:r>
      <w:r>
        <w:rPr>
          <w:lang w:val="sw_KE" w:bidi="sw_KE"/>
        </w:rPr>
        <w:t>Mungu ambaye alimchukua Yesu juu kwa utukufu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anaandika barua kwa Timotheo. Paulo anazungumzia jinsi anatumaini kumwona Timotheo kwa mtu hivi karibuni, lakini kwamba Paulo anataka kuandika barua yenye maelekezo ili waumini kujua jinsi ya kuishi kama wanachama wa kaya ya Mungu.</w:t>
      </w:r>
    </w:p>
    <w:p>
      <w:pPr/>
      <w:r>
        <w:rPr>
          <w:lang w:val="sw_KE" w:bidi="sw_KE"/>
        </w:rPr>
      </w:r>
      <w:r>
        <w:rPr>
          <w:lang w:val="sw_KE" w:bidi="sw_KE"/>
        </w:rPr>
        <w:t>Sitisha igizo. 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Ninampenda Timotheo, na ninahisi kama mshauri kwa Timotheo; au</w:t>
      </w:r>
    </w:p>
    <w:p>
      <w:pPr>
        <w:pStyle w:val="ListBullet"/>
        <w:spacing w:line="240" w:lineRule="auto"/>
        <w:ind w:left="720"/>
      </w:pPr>
      <w:r>
        <w:rPr>
          <w:lang w:val="sw_KE" w:bidi="sw_KE"/>
        </w:rPr>
      </w:r>
      <w:r>
        <w:rPr>
          <w:lang w:val="sw_KE" w:bidi="sw_KE"/>
        </w:rPr>
        <w:t>Ninafikiri kuhusu jinsi hii itasaidia kanisa la Efeso.</w:t>
      </w:r>
    </w:p>
    <w:p>
      <w:pPr/>
      <w:r>
        <w:rPr>
          <w:lang w:val="sw_KE" w:bidi="sw_KE"/>
        </w:rPr>
      </w:r>
      <w:r>
        <w:rPr>
          <w:lang w:val="sw_KE" w:bidi="sw_KE"/>
        </w:rPr>
        <w:t>Endelea na igizo.</w:t>
      </w:r>
    </w:p>
    <w:p>
      <w:pPr/>
      <w:r>
        <w:rPr>
          <w:lang w:val="sw_KE" w:bidi="sw_KE"/>
        </w:rPr>
      </w:r>
      <w:r>
        <w:rPr>
          <w:lang w:val="sw_KE" w:bidi="sw_KE"/>
        </w:rPr>
        <w:t>Mtu ambaye anaigiza Paulo anaelezea kaya ya Mungu kama kanisa. Kisha mtu ambaye anaigiza Paulo anazungumzia jinsi kanisa la Mungu aliye hai ni nguzo na msingi wa mafundisho ya kweli kuhusu Yesu.</w:t>
      </w:r>
    </w:p>
    <w:p>
      <w:pPr/>
      <w:r>
        <w:rPr>
          <w:lang w:val="sw_KE" w:bidi="sw_KE"/>
        </w:rPr>
      </w:r>
      <w:r>
        <w:rPr>
          <w:lang w:val="sw_KE" w:bidi="sw_KE"/>
        </w:rPr>
        <w:t>Sitisha igizo. 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Ninahisi kama kanisa ni muhimu zaidi kuliko nilivyojua; au</w:t>
      </w:r>
    </w:p>
    <w:p>
      <w:pPr>
        <w:pStyle w:val="ListBullet"/>
        <w:spacing w:line="240" w:lineRule="auto"/>
        <w:ind w:left="720"/>
      </w:pPr>
      <w:r>
        <w:rPr>
          <w:lang w:val="sw_KE" w:bidi="sw_KE"/>
        </w:rPr>
      </w:r>
      <w:r>
        <w:rPr>
          <w:lang w:val="sw_KE" w:bidi="sw_KE"/>
        </w:rPr>
        <w:t>Ninafurahi sana kwamba tuna Mungu aliye hai, mwenye nguvu katika kaya yetu! au</w:t>
      </w:r>
    </w:p>
    <w:p>
      <w:pPr>
        <w:pStyle w:val="ListBullet"/>
        <w:spacing w:line="240" w:lineRule="auto"/>
        <w:ind w:left="720"/>
      </w:pPr>
      <w:r>
        <w:rPr>
          <w:lang w:val="sw_KE" w:bidi="sw_KE"/>
        </w:rPr>
      </w:r>
      <w:r>
        <w:rPr>
          <w:lang w:val="sw_KE" w:bidi="sw_KE"/>
        </w:rPr>
        <w:t>Ninafikiri kuhusu jukumu langu la kushiriki ukweli kuhusu Yesu.</w:t>
      </w:r>
    </w:p>
    <w:p>
      <w:pPr/>
      <w:r>
        <w:rPr>
          <w:lang w:val="sw_KE" w:bidi="sw_KE"/>
        </w:rPr>
      </w:r>
      <w:r>
        <w:rPr>
          <w:lang w:val="sw_KE" w:bidi="sw_KE"/>
        </w:rPr>
        <w:t>Endelea na igizo.</w:t>
      </w:r>
    </w:p>
    <w:p>
      <w:pPr/>
      <w:r>
        <w:rPr>
          <w:lang w:val="sw_KE" w:bidi="sw_KE"/>
        </w:rPr>
      </w:r>
      <w:r>
        <w:rPr>
          <w:lang w:val="sw_KE" w:bidi="sw_KE"/>
        </w:rPr>
        <w:t>Paulo anaelezea kwamba anajumuisha wimbo ambao ni kukiri ambayo waumini wanakubaliana. Wimbo huu unaelezea ukuu wa siri ya ucha Mungu, ambao ni siri ya Mungu iliyofichuliwa kuhusu Yesu. Wimbo unaanza wakati Yesu Kristo anajifichua kama mtu. Kisha Roho Mtakatifu anamheshimu Yesu au kumwonyesha Yesu kuwa hana hatia. Malaika wanamwona Yesu.</w:t>
      </w:r>
    </w:p>
    <w:p>
      <w:pPr/>
      <w:r>
        <w:rPr>
          <w:lang w:val="sw_KE" w:bidi="sw_KE"/>
        </w:rPr>
      </w:r>
      <w:r>
        <w:rPr>
          <w:lang w:val="sw_KE" w:bidi="sw_KE"/>
        </w:rPr>
        <w:t>Sitisha igizo. Waulize watu wanaocheza malaika, "Unajisikiaje au unafikiria nini?" Muigizaji huenda akajibu mambo kama haya:</w:t>
      </w:r>
    </w:p>
    <w:p>
      <w:pPr>
        <w:pStyle w:val="ListBullet"/>
        <w:spacing w:line="240" w:lineRule="auto"/>
        <w:ind w:left="720"/>
      </w:pPr>
      <w:r>
        <w:rPr>
          <w:lang w:val="sw_KE" w:bidi="sw_KE"/>
        </w:rPr>
      </w:r>
      <w:r>
        <w:rPr>
          <w:lang w:val="sw_KE" w:bidi="sw_KE"/>
        </w:rPr>
        <w:t>Ninahisi kama kile tulichosubiri kila mara kinatokea; au</w:t>
      </w:r>
    </w:p>
    <w:p>
      <w:pPr>
        <w:pStyle w:val="ListBullet"/>
        <w:spacing w:line="240" w:lineRule="auto"/>
        <w:ind w:left="720"/>
      </w:pPr>
      <w:r>
        <w:rPr>
          <w:lang w:val="sw_KE" w:bidi="sw_KE"/>
        </w:rPr>
      </w:r>
      <w:r>
        <w:rPr>
          <w:lang w:val="sw_KE" w:bidi="sw_KE"/>
        </w:rPr>
        <w:t>Ninafikiri kuhusu hekima kubwa ya Mungu; au</w:t>
      </w:r>
    </w:p>
    <w:p>
      <w:pPr>
        <w:pStyle w:val="ListBullet"/>
        <w:spacing w:line="240" w:lineRule="auto"/>
        <w:ind w:left="720"/>
      </w:pPr>
      <w:r>
        <w:rPr>
          <w:lang w:val="sw_KE" w:bidi="sw_KE"/>
        </w:rPr>
      </w:r>
      <w:r>
        <w:rPr>
          <w:lang w:val="sw_KE" w:bidi="sw_KE"/>
        </w:rPr>
        <w:t>Ninafikiri kuhusu jinsi hii ilikuwa mpango kutoka mwanzo.</w:t>
      </w:r>
    </w:p>
    <w:p>
      <w:pPr/>
      <w:r>
        <w:rPr>
          <w:lang w:val="sw_KE" w:bidi="sw_KE"/>
        </w:rPr>
      </w:r>
      <w:r>
        <w:rPr>
          <w:lang w:val="sw_KE" w:bidi="sw_KE"/>
        </w:rPr>
        <w:t>Endelea na igizo.</w:t>
      </w:r>
    </w:p>
    <w:p>
      <w:pPr/>
      <w:r>
        <w:rPr>
          <w:lang w:val="sw_KE" w:bidi="sw_KE"/>
        </w:rPr>
      </w:r>
      <w:r>
        <w:rPr>
          <w:lang w:val="sw_KE" w:bidi="sw_KE"/>
        </w:rPr>
        <w:t>Kisha waumini wanaanza kutangaza injili kwa mataifa, na watu wanaweka imani yao kwa Yesu Kristo duniani kote. Wimbo unamalizika wakati Mungu anamchukua Yesu juu kwa utukufu, ambayo ina maana Mungu anamchukua Yesu kuwa na Mungu.</w:t>
      </w:r>
    </w:p>
    <w:p>
      <w:pPr/>
      <w:r>
        <w:rPr>
          <w:lang w:val="sw_KE" w:bidi="sw_KE"/>
        </w:rPr>
      </w:r>
      <w:r>
        <w:rPr>
          <w:b/>
          <w:lang w:val="sw_KE" w:bidi="sw_KE"/>
        </w:rPr>
        <w:t>Huu ndio mwisho wa kurekodi.</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3:14–16 katika tafsiri rahisi zaidi kuelewa.</w:t>
      </w:r>
    </w:p>
    <w:p>
      <w:pPr/>
      <w:r>
        <w:rPr>
          <w:lang w:val="sw_KE" w:bidi="sw_KE"/>
        </w:rPr>
      </w:r>
      <w:r>
        <w:rPr>
          <w:lang w:val="sw_KE" w:bidi="sw_KE"/>
        </w:rPr>
        <w:t>Sitisha toleo hili hapa.</w:t>
      </w:r>
    </w:p>
    <w:p>
      <w:pPr/>
      <w:r>
        <w:rPr>
          <w:lang w:val="sw_KE" w:bidi="sw_KE"/>
        </w:rPr>
      </w:r>
      <w:r>
        <w:rPr>
          <w:lang w:val="sw_KE" w:bidi="sw_KE"/>
        </w:rPr>
        <w:t xml:space="preserve">Katika hatua hii kikundi kitajadili maneno muhimu na istilahi zizizomo katika simulizi hii. </w:t>
      </w:r>
    </w:p>
    <w:p>
      <w:pPr/>
      <w:r>
        <w:rPr>
          <w:lang w:val="sw_KE" w:bidi="sw_KE"/>
        </w:rPr>
      </w:r>
      <w:r>
        <w:rPr>
          <w:lang w:val="sw_KE" w:bidi="sw_KE"/>
        </w:rPr>
        <w:t xml:space="preserve">Paulo anasema anamwandikia Timotheo ili watu waweze kujua jinsi ya kuishi katika </w:t>
      </w:r>
      <w:r>
        <w:rPr>
          <w:b/>
          <w:lang w:val="sw_KE" w:bidi="sw_KE"/>
        </w:rPr>
        <w:t>kaya</w:t>
      </w:r>
      <w:r>
        <w:rPr>
          <w:lang w:val="sw_KE" w:bidi="sw_KE"/>
        </w:rPr>
        <w:t xml:space="preserve"> ya Mungu. Paulo analinganisha </w:t>
      </w:r>
      <w:r>
        <w:rPr>
          <w:b/>
          <w:lang w:val="sw_KE" w:bidi="sw_KE"/>
        </w:rPr>
        <w:t>Kanisa</w:t>
      </w:r>
      <w:r>
        <w:rPr>
          <w:lang w:val="sw_KE" w:bidi="sw_KE"/>
        </w:rPr>
        <w:t xml:space="preserve"> na kaya ya Mungu. Paulo anaonyesha kwamba Mungu aliye hai anabadilisha njia washiriki wa kanisa wanavyohusiana na kila mmoja. Kanisa pia linaitwa nguzo na msingi wa ukweli. Tumia neno lile au kifungu cha kaya na Kanisa kama ulivyotumia katika simulizi za awali. Kwa maelezo zaidi kuhusu kaya na Kanisa, rejelea Faharasa Kuu.</w:t>
      </w:r>
    </w:p>
    <w:p>
      <w:pPr/>
      <w:r>
        <w:rPr>
          <w:lang w:val="sw_KE" w:bidi="sw_KE"/>
        </w:rPr>
      </w:r>
      <w:r>
        <w:rPr>
          <w:lang w:val="sw_KE" w:bidi="sw_KE"/>
        </w:rPr>
        <w:t xml:space="preserve">Paulo anatangaza kwamba </w:t>
      </w:r>
      <w:r>
        <w:rPr>
          <w:b/>
          <w:lang w:val="sw_KE" w:bidi="sw_KE"/>
        </w:rPr>
        <w:t>fumbo</w:t>
      </w:r>
      <w:r>
        <w:rPr>
          <w:lang w:val="sw_KE" w:bidi="sw_KE"/>
        </w:rPr>
        <w:t xml:space="preserve"> ya ambapo utauwa </w:t>
      </w:r>
      <w:r>
        <w:rPr>
          <w:b/>
          <w:lang w:val="sw_KE" w:bidi="sw_KE"/>
        </w:rPr>
        <w:t>unatoka</w:t>
      </w:r>
      <w:r>
        <w:rPr>
          <w:lang w:val="sw_KE" w:bidi="sw_KE"/>
        </w:rPr>
        <w:t xml:space="preserve"> ni kubwa. Siri hii ni jambo ambalo hatukujua kabla, lakini Mungu alifichua siri hii kwetu wakati Mungu alimtuma Yesu.</w:t>
      </w:r>
    </w:p>
    <w:p>
      <w:pPr/>
      <w:r>
        <w:rPr>
          <w:lang w:val="sw_KE" w:bidi="sw_KE"/>
        </w:rPr>
      </w:r>
      <w:r>
        <w:rPr>
          <w:lang w:val="sw_KE" w:bidi="sw_KE"/>
        </w:rPr>
        <w:t>Sitisha hapa na mjadili kama kikundi ni neno au usemi gani mtakaotumia kumaanisha fumbo au siri. Ikiwa umetafsiri neno hili katika kitabu kingine cha Biblia, tumia neno lile hapa. Sitisha toleo hili hapa.</w:t>
      </w:r>
    </w:p>
    <w:p>
      <w:pPr/>
      <w:r>
        <w:rPr>
          <w:lang w:val="sw_KE" w:bidi="sw_KE"/>
        </w:rPr>
      </w:r>
      <w:r>
        <w:rPr>
          <w:lang w:val="sw_KE" w:bidi="sw_KE"/>
        </w:rPr>
        <w:t xml:space="preserve">Ucha Mungu ni wakati mtu ni </w:t>
      </w:r>
      <w:r>
        <w:rPr>
          <w:b/>
          <w:lang w:val="sw_KE" w:bidi="sw_KE"/>
        </w:rPr>
        <w:t>mcha Mungu</w:t>
      </w:r>
      <w:r>
        <w:rPr>
          <w:lang w:val="sw_KE" w:bidi="sw_KE"/>
        </w:rPr>
        <w:t>, au wakati mtu anaishi maisha ambayo yanampendeza Mungu. Tumia neno lile au kifungu cha ucha Mungu au mcha Mungu kama ulivyotumia katika vifungu vya awali, na uangalie ucha Mungu katika Faharasa Kuu kwa maelezo zaidi.</w:t>
      </w:r>
    </w:p>
    <w:p>
      <w:pPr/>
      <w:r>
        <w:rPr>
          <w:lang w:val="sw_KE" w:bidi="sw_KE"/>
        </w:rPr>
      </w:r>
      <w:r>
        <w:rPr>
          <w:lang w:val="sw_KE" w:bidi="sw_KE"/>
        </w:rPr>
        <w:t xml:space="preserve">Wimbo huo, unaeleza jinsi </w:t>
      </w:r>
      <w:r>
        <w:rPr>
          <w:b/>
          <w:lang w:val="sw_KE" w:bidi="sw_KE"/>
        </w:rPr>
        <w:t>Roho</w:t>
      </w:r>
      <w:r>
        <w:rPr>
          <w:lang w:val="sw_KE" w:bidi="sw_KE"/>
        </w:rPr>
        <w:t xml:space="preserve"> alimheshimu Yesu. Paulo anatumia Roho hapa ili kurejelea Roho Mtakatifu.</w:t>
      </w:r>
    </w:p>
    <w:p>
      <w:pPr/>
      <w:r>
        <w:rPr>
          <w:lang w:val="sw_KE" w:bidi="sw_KE"/>
        </w:rPr>
      </w:r>
      <w:r>
        <w:rPr>
          <w:lang w:val="sw_KE" w:bidi="sw_KE"/>
        </w:rPr>
        <w:t>Sitisha hapa na mjadili kama kikundi ni neno au usemi gani mtakaotumia kumaanisha "Roho wa Mungu". Tafuta neno Roho Mtakatifu katika Faharasa Kuu kwa maelezo zaidi. Ikiwa tayari umetafsiri neno hili katika kitabu kingine cha Biblia, tumia neno lile ulilotumia huko. Sitisha toleo hili hapa.</w:t>
      </w:r>
    </w:p>
    <w:p>
      <w:pPr/>
      <w:r>
        <w:rPr>
          <w:lang w:val="sw_KE" w:bidi="sw_KE"/>
        </w:rPr>
      </w:r>
      <w:r>
        <w:rPr>
          <w:lang w:val="sw_KE" w:bidi="sw_KE"/>
        </w:rPr>
        <w:t xml:space="preserve">Wimbo pia unaelezea jinsi Yesu alionekana kwa </w:t>
      </w:r>
      <w:r>
        <w:rPr>
          <w:b/>
          <w:lang w:val="sw_KE" w:bidi="sw_KE"/>
        </w:rPr>
        <w:t>malaika</w:t>
      </w:r>
      <w:r>
        <w:rPr>
          <w:lang w:val="sw_KE" w:bidi="sw_KE"/>
        </w:rPr>
        <w:t>. Malaika ni viumbe wasio wa kawaida ambao Mungu aliumba. Malaika wanatoa ujumbe wa Mungu kwa watu, na kusudi la malaika ni kumwabudu Mungu.</w:t>
      </w:r>
    </w:p>
    <w:p>
      <w:pPr/>
      <w:r>
        <w:rPr>
          <w:lang w:val="sw_KE" w:bidi="sw_KE"/>
        </w:rPr>
      </w:r>
      <w:r>
        <w:rPr>
          <w:lang w:val="sw_KE" w:bidi="sw_KE"/>
        </w:rPr>
        <w:t>Sitisha hapa na mjadili kama kikundi ni neno au usemi gani mtakaotumia kumaanisha malaika. Tafuta neno malaika kwenye Faharasa Kuu kwa maelezo zaidi. Ikiwa tayari umetafsiri neno hili katika kitabu kingine cha Biblia, tumia neno lile ulilotumia huko. Sitisha toleo hili hapa.</w:t>
      </w:r>
    </w:p>
    <w:p>
      <w:pPr/>
      <w:r>
        <w:rPr>
          <w:lang w:val="sw_KE" w:bidi="sw_KE"/>
        </w:rPr>
      </w:r>
      <w:r>
        <w:rPr>
          <w:lang w:val="sw_KE" w:bidi="sw_KE"/>
        </w:rPr>
        <w:t xml:space="preserve">Waumini wanamtangaza Yesu kati ya </w:t>
      </w:r>
      <w:r>
        <w:rPr>
          <w:b/>
          <w:lang w:val="sw_KE" w:bidi="sw_KE"/>
        </w:rPr>
        <w:t>mataifa</w:t>
      </w:r>
      <w:r>
        <w:rPr>
          <w:lang w:val="sw_KE" w:bidi="sw_KE"/>
        </w:rPr>
        <w:t xml:space="preserve"> au </w:t>
      </w:r>
      <w:r>
        <w:rPr>
          <w:b/>
          <w:lang w:val="sw_KE" w:bidi="sw_KE"/>
        </w:rPr>
        <w:t>watu</w:t>
      </w:r>
      <w:r>
        <w:rPr>
          <w:lang w:val="sw_KE" w:bidi="sw_KE"/>
        </w:rPr>
        <w:t xml:space="preserve">. Neno hapa linaweza kuwa watu wa </w:t>
      </w:r>
      <w:r>
        <w:rPr>
          <w:b/>
          <w:lang w:val="sw_KE" w:bidi="sw_KE"/>
        </w:rPr>
        <w:t>mataifa</w:t>
      </w:r>
      <w:r>
        <w:rPr>
          <w:lang w:val="sw_KE" w:bidi="sw_KE"/>
        </w:rPr>
        <w:t>, au wasio Wayahudi, lakini watu kwa kawaida wanaelewa kama makundi tofauti ya watu ambao wanazungumza lugha tofauti. Mataifa haya yote yangekuwa ya watu wa mataifa, kwa sababu hawangekuwa Wayahudi. Mwandishi wa wimbo anataka kusisitiza kwamba kila mtu kila mahali anasikia kuhusu Yesu.</w:t>
      </w:r>
    </w:p>
    <w:p>
      <w:pPr/>
      <w:r>
        <w:rPr>
          <w:lang w:val="sw_KE" w:bidi="sw_KE"/>
        </w:rPr>
      </w:r>
      <w:r>
        <w:rPr>
          <w:lang w:val="sw_KE" w:bidi="sw_KE"/>
        </w:rPr>
        <w:t>Sitisha hapa na mjadili kama kikundi ni neno au usemi gani mtakaotumia kwa mataifa. Tazama neno tumaini kwenye Faharasa Kuu kwa maelezo zaidi. Ikiwa tayari umetafsiri neno hili katika kitabu kingine cha Biblia, tumia neno lile ulilotumia huko. Sitisha toleo hili hapa.</w:t>
      </w:r>
    </w:p>
    <w:p>
      <w:pPr/>
      <w:r>
        <w:rPr>
          <w:lang w:val="sw_KE" w:bidi="sw_KE"/>
        </w:rPr>
      </w:r>
      <w:r>
        <w:rPr>
          <w:lang w:val="sw_KE" w:bidi="sw_KE"/>
        </w:rPr>
        <w:t xml:space="preserve">Dunia </w:t>
      </w:r>
      <w:r>
        <w:rPr>
          <w:b/>
          <w:lang w:val="sw_KE" w:bidi="sw_KE"/>
        </w:rPr>
        <w:t>iliamini</w:t>
      </w:r>
      <w:r>
        <w:rPr>
          <w:lang w:val="sw_KE" w:bidi="sw_KE"/>
        </w:rPr>
        <w:t xml:space="preserve"> Yesu, au dunia ilimtegemea Yesu.</w:t>
      </w:r>
    </w:p>
    <w:p>
      <w:pPr/>
      <w:r>
        <w:rPr>
          <w:lang w:val="sw_KE" w:bidi="sw_KE"/>
        </w:rPr>
      </w:r>
      <w:r>
        <w:rPr>
          <w:lang w:val="sw_KE" w:bidi="sw_KE"/>
        </w:rPr>
        <w:t>Sitisha hapa na mjadili kama kikundi ni neno au usemi gani mtakaotumia kumaanisha kuamini. Tazama neno tumaini kwenye Faharasa Kuu kwa maelezo zaidi. Ikiwa tayari umetafsiri neno hili katika kitabu kingine cha Biblia, tumia neno lile ulilotumia huko. Sitisha toleo hili hapa.</w:t>
      </w:r>
    </w:p>
    <w:p>
      <w:pPr/>
      <w:r>
        <w:rPr>
          <w:lang w:val="sw_KE" w:bidi="sw_KE"/>
        </w:rPr>
      </w:r>
      <w:r>
        <w:rPr>
          <w:lang w:val="sw_KE" w:bidi="sw_KE"/>
        </w:rPr>
        <w:t xml:space="preserve">Mungu alimchukua Yesu juu kwa </w:t>
      </w:r>
      <w:r>
        <w:rPr>
          <w:b/>
          <w:lang w:val="sw_KE" w:bidi="sw_KE"/>
        </w:rPr>
        <w:t>utukufu</w:t>
      </w:r>
      <w:r>
        <w:rPr>
          <w:lang w:val="sw_KE" w:bidi="sw_KE"/>
        </w:rPr>
        <w:t>. Mungu alimtukuza Yesu wakati Yesu alipanda kwa Mungu. Hapa utukufu unaelezea jinsi Mungu alionyesha nguvu zake kuu na utukufu wake. Tumia neno sawa kwa pepo kama vile umetumia katika simulizi za awali. Kwa maelezo zaidi kuhusu utukufu, rejelea Faharasa Kuu.</w:t>
      </w:r>
    </w:p>
    <w:p>
      <w:pPr/>
      <w:r>
        <w:rPr>
          <w:lang w:val="sw_KE" w:bidi="sw_KE"/>
        </w:rPr>
      </w:r>
      <w:r>
        <w:rPr>
          <w:b/>
          <w:lang w:val="sw_KE" w:bidi="sw_KE"/>
        </w:rPr>
        <w:t>Huu ndio mwisho wa kurekodi.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yenu ya asili. Kumbuka kujumuisha mambo uliyoamua katika hatua za awali, kama vile mpangilio, maneno, misemo, au chochote kingine chochote ulichojadili.</w:t>
      </w:r>
    </w:p>
    <w:p>
      <w:pPr/>
      <w:r>
        <w:rPr>
          <w:lang w:val="sw_KE" w:bidi="sw_KE"/>
        </w:rPr>
      </w:r>
      <w:r>
        <w:rPr>
          <w:lang w:val="sw_KE" w:bidi="sw_KE"/>
        </w:rPr>
        <w:t>Mshirika mmoja wa kikundi anatakiwa kuelezea sentensi chache za mwanzo na kusitisha. Mshirika mwingine wa kikundi anatakiwa kumwambia sehemu inayofuata ya simulizi na kusitisha. Fanya hivyo mpaka kikundi kimesimulia tena simulizi yote. Washirika wa kikundi wanaweza kusahihishana katika hatua hii.</w:t>
      </w:r>
    </w:p>
    <w:p>
      <w:pPr/>
      <w:r>
        <w:rPr>
          <w:lang w:val="sw_KE" w:bidi="sw_KE"/>
        </w:rPr>
      </w:r>
      <w:r>
        <w:rPr>
          <w:lang w:val="sw_KE" w:bidi="sw_KE"/>
        </w:rPr>
        <w:t>Sitisha toleo hili hapa.</w:t>
      </w:r>
    </w:p>
    <w:p>
      <w:pPr/>
      <w:r>
        <w:rPr>
          <w:lang w:val="sw_KE" w:bidi="sw_KE"/>
        </w:rPr>
      </w:r>
      <w:r>
        <w:rPr>
          <w:lang w:val="sw_KE" w:bidi="sw_KE"/>
        </w:rPr>
        <w:t>Kisha, kila mshiriki wa kikundi anatakiwa kuelezea simulizi yote bila kuingiliwa angalau mara moja. Mwanachama wa kikundi anaweza kutumia vitu bila mpangilio, mienendo au ubao wao wa hadithi ili kuwasaidia kukumbuka simulizi hii.</w:t>
      </w:r>
    </w:p>
    <w:p>
      <w:pPr/>
      <w:r>
        <w:rPr>
          <w:lang w:val="sw_KE" w:bidi="sw_KE"/>
        </w:rPr>
      </w:r>
      <w:r>
        <w:rPr>
          <w:lang w:val="sw_KE" w:bidi="sw_KE"/>
        </w:rPr>
        <w:t>Sitisha toleo hili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p>
    <w:p>
      <w:pPr/>
      <w:r>
        <w:rPr>
          <w:lang w:val="sw_KE" w:bidi="sw_KE"/>
        </w:rPr>
      </w:r>
      <w:r>
        <w:rPr>
          <w:b/>
          <w:lang w:val="sw_KE" w:bidi="sw_KE"/>
        </w:rPr>
        <w:t>Huu ndio mwisho wa kurekodi.</w:t>
      </w:r>
      <w:r>
        <w:rPr>
          <w:lang w:val="sw_KE" w:bidi="sw_KE"/>
        </w:rPr>
      </w:r>
      <w:r>
        <w:rPr>
          <w:lang w:val="sw_KE" w:bidi="sw_KE"/>
        </w:rPr>
      </w:r>
    </w:p>
    <w:p>
      <w:pPr/>
      <w:r>
        <w:rPr>
          <w:lang w:val="sw_KE" w:bidi="sw_KE"/>
        </w:rPr>
      </w:r>
    </w:p>
    <w:p>
      <w:pPr>
        <w:pStyle w:val="Heading2"/>
      </w:pPr>
      <w:r>
        <w:rPr>
          <w:lang w:val="sw_KE" w:bidi="sw_KE"/>
        </w:rPr>
        <w:t>1 Timotheo 4:1–5</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4:1–5 na utie moyoni mwako maneno haya.</w:t>
      </w:r>
    </w:p>
    <w:p>
      <w:pPr/>
      <w:r>
        <w:rPr>
          <w:lang w:val="sw_KE" w:bidi="sw_KE"/>
        </w:rPr>
      </w:r>
      <w:r>
        <w:rPr>
          <w:lang w:val="sw_KE" w:bidi="sw_KE"/>
        </w:rPr>
        <w:t>Sikiliza toleo la sauti la 1 Timotheo 4:1–5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anayetaka kusikia simulizi hii?</w:t>
      </w:r>
    </w:p>
    <w:p>
      <w:pPr/>
      <w:r>
        <w:rPr>
          <w:lang w:val="sw_KE" w:bidi="sw_KE"/>
        </w:rPr>
      </w:r>
      <w:r>
        <w:rPr>
          <w:b/>
          <w:lang w:val="sw_KE" w:bidi="sw_KE"/>
        </w:rPr>
        <w:t>Huu ndio mwisho wa kurekodi.</w:t>
      </w:r>
      <w:r>
        <w:rPr>
          <w:lang w:val="sw_KE" w:bidi="sw_KE"/>
        </w:rPr>
      </w:r>
    </w:p>
    <w:p>
      <w:pPr>
        <w:pStyle w:val="Heading3"/>
      </w:pPr>
      <w:r>
        <w:rPr>
          <w:lang w:val="sw_KE" w:bidi="sw_KE"/>
        </w:rPr>
        <w:t>Kufanya Maandalizi</w:t>
      </w:r>
    </w:p>
    <w:p>
      <w:pPr/>
      <w:r>
        <w:rPr>
          <w:lang w:val="sw_KE" w:bidi="sw_KE"/>
        </w:rPr>
      </w:r>
      <w:r>
        <w:rPr>
          <w:lang w:val="sw_KE" w:bidi="sw_KE"/>
        </w:rPr>
        <w:t>Sikilizeni toleo la sauti la 1 Timotheo 4:1–5 katika tafsiri rahisi kuelewa zaidi.</w:t>
      </w:r>
    </w:p>
    <w:p>
      <w:pPr/>
      <w:r>
        <w:rPr>
          <w:lang w:val="sw_KE" w:bidi="sw_KE"/>
        </w:rPr>
      </w:r>
      <w:r>
        <w:rPr>
          <w:lang w:val="sw_KE" w:bidi="sw_KE"/>
        </w:rPr>
        <w:t>Sitisha sauti hii hapa.</w:t>
      </w:r>
    </w:p>
    <w:p>
      <w:pPr/>
      <w:r>
        <w:rPr>
          <w:lang w:val="sw_KE" w:bidi="sw_KE"/>
        </w:rPr>
      </w:r>
      <w:r>
        <w:rPr>
          <w:lang w:val="sw_KE" w:bidi="sw_KE"/>
        </w:rPr>
        <w:t>Katika sehemu hii ya barua ya Paulo, Paulo anaendelea kujadili jinsi kanisa linapaswa kukabiliana na walimu wa uongo. Paulo anaunganisha kile alichojadili katika sehemu za awali za barua kwa kile Paulo sasa ataendelea kumfundisha Timotheo. Kile Paulo anasema si mpya kwa Timotheo. Katika mwanzo wa barua ya Paulo, Paulo tayari alimwonya Timotheo kuhusu watu katika kanisa katika Efeso ambao wanaeneza mafundisho ya makosa kwa tofauti na ukweli wa Paulo alifundisha. Watu hawa wanazungumza kwa urahisi na kuwashawishi watu wengi kufuata kile wanachofundisha. Sasa, Paulo anataka Timotheo kuacha watu hawa.</w:t>
      </w:r>
    </w:p>
    <w:p>
      <w:pPr/>
      <w:r>
        <w:rPr>
          <w:lang w:val="sw_KE" w:bidi="sw_KE"/>
        </w:rPr>
      </w:r>
      <w:r>
        <w:rPr>
          <w:lang w:val="sw_KE" w:bidi="sw_KE"/>
        </w:rPr>
        <w:t>Sitisha hapa na mjadili kama kikundi: Walimu ni nani katika kanisa lako? Watu wanaamua vipi kama kile walimu wanafundisha ni sahihi au makosa? Sitisha sauti hii hapa.</w:t>
      </w:r>
    </w:p>
    <w:p>
      <w:pPr/>
      <w:r>
        <w:rPr>
          <w:lang w:val="sw_KE" w:bidi="sw_KE"/>
        </w:rPr>
      </w:r>
      <w:r>
        <w:rPr>
          <w:lang w:val="sw_KE" w:bidi="sw_KE"/>
        </w:rPr>
        <w:t>Hapo awali, Paulo alizungumza kuhusu siri ambayo Mungu alifunua kwa watu wa Mungu kupitia Yesu. Paulo sasa anatofautisha hii na mafundisho ya walimu wa uongo. Paulo anamwambia Timotheo kwamba Roho anasema kwa uwazi kwamba mafundisho ya walimu wa uongo yanatoka kwa pepo, au roho ambazo zinataka kuwadanganya waumini. Paulo anasema kwamba walimu wanafiki na waongo. Walimu hawa hawajui hata kwamba wanaeneza mafundisho yasiyo sahihi.</w:t>
      </w:r>
    </w:p>
    <w:p>
      <w:pPr/>
      <w:r>
        <w:rPr>
          <w:lang w:val="sw_KE" w:bidi="sw_KE"/>
        </w:rPr>
      </w:r>
      <w:r>
        <w:rPr>
          <w:lang w:val="sw_KE" w:bidi="sw_KE"/>
        </w:rPr>
        <w:t>Sitisha hapa na mjadili kama kikundi: Watu wanazingatia mafundisho gani makosa katika jumuiya yako? Unawaita nani watu ambao wanafundisha mafundisho yasiyo sahihi? Je, unaweza kusimulia hadithi kuhusu jinsi watu hawakubaliani na walimu wao na jinsi watu na walimu walivyoitikia? Sitisha sauti hii hapa.</w:t>
      </w:r>
    </w:p>
    <w:p>
      <w:pPr/>
      <w:r>
        <w:rPr>
          <w:lang w:val="sw_KE" w:bidi="sw_KE"/>
        </w:rPr>
      </w:r>
      <w:r>
        <w:rPr>
          <w:lang w:val="sw_KE" w:bidi="sw_KE"/>
        </w:rPr>
        <w:t>Baadhi ya walimu wa uongo hawaruhusu watu kuoa, na walimu hawa wanawaambia watu kutokula vyakula fulani. Paulo anaendelea kuelezea kwamba Mungu alikuwa yule ambaye aliumba vyakula hivi. Paulo anaonyesha kwamba waumini wanaweza kula vyakula hivi kwa uhuru, kwa sababu wakati waumini wanaomba na kumshukuru Mungu, Neno la Mungu, au Mungu mwenyewe, anazungumza na kufanya vyakula vitakatifu, au vinavyokubalika, kwa Mungu. Kwa kweli, kila kitu Mungu anaumba si nzuri tu, lakini pia bora na nzuri.</w:t>
      </w:r>
    </w:p>
    <w:p>
      <w:pPr/>
      <w:r>
        <w:rPr>
          <w:lang w:val="sw_KE" w:bidi="sw_KE"/>
        </w:rPr>
      </w:r>
      <w:r>
        <w:rPr>
          <w:lang w:val="sw_KE" w:bidi="sw_KE"/>
        </w:rPr>
        <w:t>Sitisha hapa na mjadili kama kikundi: Ni vyakula gani ambavyo watu katika utamaduni wako hawawezi kula kwa sababu ya vizuizi vya kidini? Katika familia yako na utamaduni, una desturi gani za kumshukuru Mungu au miungu kwa chakula au kwa mambo mengine?</w:t>
      </w:r>
    </w:p>
    <w:p>
      <w:pPr/>
      <w:r>
        <w:rPr>
          <w:lang w:val="sw_KE" w:bidi="sw_KE"/>
        </w:rPr>
      </w:r>
      <w:r>
        <w:rPr>
          <w:b/>
          <w:lang w:val="sw_KE" w:bidi="sw_KE"/>
        </w:rPr>
        <w:t>Huu ndio mwisho wa kurekodi.</w:t>
      </w:r>
      <w:r>
        <w:rPr>
          <w:lang w:val="sw_KE" w:bidi="sw_KE"/>
        </w:rPr>
      </w:r>
    </w:p>
    <w:p>
      <w:pPr>
        <w:pStyle w:val="Heading3"/>
      </w:pPr>
      <w:r>
        <w:rPr>
          <w:lang w:val="sw_KE" w:bidi="sw_KE"/>
        </w:rPr>
        <w:t>Kufafanua Matukio</w:t>
      </w:r>
    </w:p>
    <w:p>
      <w:pPr/>
      <w:r>
        <w:rPr>
          <w:lang w:val="sw_KE" w:bidi="sw_KE"/>
        </w:rPr>
      </w:r>
      <w:r>
        <w:rPr>
          <w:lang w:val="sw_KE" w:bidi="sw_KE"/>
        </w:rPr>
        <w:t>Sikilizeni toleo la sauti la 1 Timotheo 4:1–5 katika tafsiri rahisi kueleweka zaidi.</w:t>
      </w:r>
    </w:p>
    <w:p>
      <w:pPr/>
      <w:r>
        <w:rPr>
          <w:lang w:val="sw_KE" w:bidi="sw_KE"/>
        </w:rPr>
      </w:r>
      <w:r>
        <w:rPr>
          <w:lang w:val="sw_KE" w:bidi="sw_KE"/>
        </w:rPr>
        <w:t>Sitisha toleo hili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tatu na kila sehemu ina mkazo wake.</w:t>
      </w:r>
    </w:p>
    <w:p>
      <w:pPr/>
      <w:r>
        <w:rPr>
          <w:lang w:val="sw_KE" w:bidi="sw_KE"/>
        </w:rPr>
      </w:r>
      <w:r>
        <w:rPr>
          <w:b/>
          <w:lang w:val="sw_KE" w:bidi="sw_KE"/>
        </w:rPr>
        <w:t>Katika sehemu ya kwanza:</w:t>
      </w:r>
      <w:r>
        <w:rPr>
          <w:lang w:val="sw_KE" w:bidi="sw_KE"/>
        </w:rPr>
        <w:t xml:space="preserve"> Mwelekeo ni kwa roho. Hapa, Paulo anazungumzia kile Roho inasema kuhusu hali ya baadaye ya kanisa katika Efeso.</w:t>
      </w:r>
    </w:p>
    <w:p>
      <w:pPr/>
      <w:r>
        <w:rPr>
          <w:lang w:val="sw_KE" w:bidi="sw_KE"/>
        </w:rPr>
      </w:r>
      <w:r>
        <w:rPr>
          <w:b/>
          <w:lang w:val="sw_KE" w:bidi="sw_KE"/>
        </w:rPr>
        <w:t>Katika sehemu ya pili:</w:t>
      </w:r>
      <w:r>
        <w:rPr>
          <w:lang w:val="sw_KE" w:bidi="sw_KE"/>
        </w:rPr>
        <w:t xml:space="preserve"> Mwelekeo ni kwa walimu wa uongo. Hapa, Paulo anaelezea walimu wa uongo na mafundisho yao. Paulo anaonyesha kwamba mafundisho ni kutoka kwa pepo, na walimu hawajui hata kwamba mafundisho yao ni makosa. Paulo anawaita walimu hawa waongo wanafiki. Walimu hawa wanakataza watu kuoa, na walimu hawa wanaamuru watu si kula vyakula fulani.</w:t>
      </w:r>
    </w:p>
    <w:p>
      <w:pPr/>
      <w:r>
        <w:rPr>
          <w:lang w:val="sw_KE" w:bidi="sw_KE"/>
        </w:rPr>
      </w:r>
      <w:r>
        <w:rPr>
          <w:b/>
          <w:lang w:val="sw_KE" w:bidi="sw_KE"/>
        </w:rPr>
        <w:t>Katika sehemu ya tatu:</w:t>
      </w:r>
      <w:r>
        <w:rPr>
          <w:lang w:val="sw_KE" w:bidi="sw_KE"/>
        </w:rPr>
        <w:t xml:space="preserve"> Kilele ni kwenye mambo mema ambayo Mungu ameyafanya. Mwelekeo wa Paulo ni kuthibitisha kwamba walimu wa uongo wamekosea. Paulo anasema kwamba Mungu aliumba chakula na hatupaswi kukataa chakula Wakati waumini wanaomba na kumshukuru Mungu, Mungu anabariki na kufanya vyakula vinavyokubalika kwa Mungu.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Roho</w:t>
      </w:r>
    </w:p>
    <w:p>
      <w:pPr>
        <w:pStyle w:val="ListBullet"/>
        <w:spacing w:line="240" w:lineRule="auto"/>
        <w:ind w:left="720"/>
      </w:pPr>
      <w:r>
        <w:rPr>
          <w:lang w:val="sw_KE" w:bidi="sw_KE"/>
        </w:rPr>
      </w:r>
      <w:r>
        <w:rPr>
          <w:lang w:val="sw_KE" w:bidi="sw_KE"/>
        </w:rPr>
        <w:t>Walimu wa uongo</w:t>
      </w:r>
    </w:p>
    <w:p>
      <w:pPr>
        <w:pStyle w:val="ListBullet"/>
        <w:spacing w:line="240" w:lineRule="auto"/>
        <w:ind w:left="720"/>
      </w:pPr>
      <w:r>
        <w:rPr>
          <w:lang w:val="sw_KE" w:bidi="sw_KE"/>
        </w:rPr>
      </w:r>
      <w:r>
        <w:rPr>
          <w:lang w:val="sw_KE" w:bidi="sw_KE"/>
        </w:rPr>
        <w:t>Waumini</w:t>
      </w:r>
    </w:p>
    <w:p>
      <w:pPr/>
      <w:r>
        <w:rPr>
          <w:lang w:val="sw_KE" w:bidi="sw_KE"/>
        </w:rPr>
      </w:r>
      <w:r>
        <w:rPr>
          <w:lang w:val="sw_KE" w:bidi="sw_KE"/>
        </w:rPr>
        <w:t>Kama kikundi, zingatieni kwa makini sehemu zifuatazo na mukthada wa kifungu hiki:</w:t>
      </w:r>
    </w:p>
    <w:p>
      <w:pPr/>
      <w:r>
        <w:rPr>
          <w:lang w:val="sw_KE" w:bidi="sw_KE"/>
        </w:rPr>
      </w:r>
      <w:r>
        <w:rPr>
          <w:lang w:val="sw_KE" w:bidi="sw_KE"/>
        </w:rPr>
        <w:t>Ni muhimu kukumbuka kwamba Paulo anazungumzia barua hii kwa Timotheo. Paulo anamwambia Timotheo kitu muhimu ambacho Mungu anamwambia. Roho wa Mungu, au Mungu mwenyewe, anasema kwamba katika nyakati za baadaye watu wataacha imani, au kuacha kumfuata Yesu. Waandishi wa Agano Jipya mara nyingi walitumia kifungu "nyakati za baadaye" ili kurejelea siku za mwisho za dunia, wakati kati ya wakati Yesu alifufuliwa kutoka kwa wafu kwa wakati ambapo Yesu anarudi ili kuanzisha kikamilifu ufalme wake. Wakristo wa mapema walitambua kwamba waliishi katika siku hizo za mwisho, tu kama tunavyoishi katika "siku za mwisho" leo. Pengine Paulo anamaanisha tu kwamba katika nyakati Waefeso waliishi, watu wangeacha imani yao kwa Yesu. Kwa hali yoyote, ni wazi kutoka kwa kifungu hiki kwamba walimu wa uongo tayari walikuwa wanafundisha.</w:t>
      </w:r>
    </w:p>
    <w:p>
      <w:pPr/>
      <w:r>
        <w:rPr>
          <w:lang w:val="sw_KE" w:bidi="sw_KE"/>
        </w:rPr>
      </w:r>
      <w:r>
        <w:rPr>
          <w:lang w:val="sw_KE" w:bidi="sw_KE"/>
        </w:rPr>
        <w:t>Sitisha hapa na mjadili kama kikundi: Utanianza vipi kifungu hiki ili kuzungumza kuhusu kile Roho ya Mungu anasema kitatokea katika "siku za baadaye"? Hakikisha kwamba kifungu kingine ni wazi kwamba walimu hawa tayari wanafundisha mafundisho haya ya uongo sasa. Sitisha toleo hili hapa.</w:t>
      </w:r>
    </w:p>
    <w:p>
      <w:pPr/>
      <w:r>
        <w:rPr>
          <w:lang w:val="sw_KE" w:bidi="sw_KE"/>
        </w:rPr>
      </w:r>
      <w:r>
        <w:rPr>
          <w:lang w:val="sw_KE" w:bidi="sw_KE"/>
        </w:rPr>
        <w:t>Ni muhimu kukumbuka kwamba walimu wa uongo ambao Paulo anataja hapa ni sehemu ya kanisa katika Efeso. Walimu hawa wa uongo wanachanganya na waumini wa kweli katika kanisa sawa. Paulo hasite kutumia maneno yenye nguvu kama "waongo wanafiki," kwa sababu mafundisho ya watu hawa wanafundisha ni kutoka kwa pepo, lakini walimu hawa wanajifanya kuwa wazuri. Ni muhimu kukumbuka kwamba "roho za kudanganya" na "pepo" zinarejelea aina sawa ya kuwa mbaya ya kiroho ambayo wanaasi dhidi ya Mungu na anajaribu kudanganya na kuumiza wanadamu. Paulo anasema kwamba dhamiri za walimu hawa "zimejaa chuma cha moto." Jinsi kama chuma cha moto kinaweza kuharibu sana kitu, dhamiri za walimu hawa zinaathiriwa ili walimu hawajui tena tofauti kati ya sahihi na makosa. Wakati mwingine watu wanatumia chuma cha moto ili kufanya alama kwa kitu ili kuonyesha kwamba ni ya kwao. Pengine Paulo anamaanisha kwamba Shetani amefanya alama kwa walimu hawa wa uongo, na sasa walimu hawa wa uongo wanamilikiwa kabisa na Shetani. Kwa hali yoyote, walimu hawa hawaelewi tena kwamba kile wanachofundisha ni makosa.</w:t>
      </w:r>
    </w:p>
    <w:p>
      <w:pPr/>
      <w:r>
        <w:rPr>
          <w:lang w:val="sw_KE" w:bidi="sw_KE"/>
        </w:rPr>
      </w:r>
      <w:r>
        <w:rPr>
          <w:lang w:val="sw_KE" w:bidi="sw_KE"/>
        </w:rPr>
        <w:t xml:space="preserve">Sitisha hapa na mjadili kama kikundi: Tazama picha ya chuma </w:t>
      </w:r>
      <w:r>
        <w:rPr>
          <w:b/>
          <w:lang w:val="sw_KE" w:bidi="sw_KE"/>
        </w:rPr>
        <w:t>kutoka</w:t>
      </w:r>
      <w:r>
        <w:rPr>
          <w:lang w:val="sw_KE" w:bidi="sw_KE"/>
        </w:rPr>
        <w:t xml:space="preserve"> kwa wakati wa Paulo. Unawezaje kuzungumza vipi kuhusu mtu ambaye hajui kwamba kile wanachofundisha ni makosa? Utazungumzia vipi kuhusu dhamiri za walimu zilizochomwa chuma cha moto? Sitisha toleo hili hapa.</w:t>
      </w:r>
    </w:p>
    <w:p>
      <w:pPr/>
      <w:r>
        <w:rPr>
          <w:lang w:val="sw_KE" w:bidi="sw_KE"/>
        </w:rPr>
      </w:r>
      <w:r>
        <w:rPr>
          <w:lang w:val="sw_KE" w:bidi="sw_KE"/>
        </w:rPr>
        <w:t>Ni muhimu kujua kwamba vizuizi vya chakula vilikuwa tatizo la kawaida katika kanisa katika siku hizo. Paulo anawathibitisha kwa Timotheo kwamba sheria hizi kwa vyakula ni makosa na hana chochote cha kufanya na waumini. Paulo anaweka wazi kwa Timotheo kwamba kila kitu Mungu aliumba ni nzuri, na hiyo ni pamoja na chakula. Kabla ya kula, waumini ni kuomba na kumshukuru Mungu. Waumini wanajua ukweli kwamba Mungu amefanya kila kitu nzuri. Ni muhimu kukumbuka kwamba wakati Paulo anasema kitu ni nzuri, kitu hicho ni nzuri sana—ni bora na nzuri! Wakati waumini wanaomba na kumshukuru Mungu, waumini hawapaswi kusita kula chochote kilicho pale kwa sababu Mungu anabariki na kufanya vyakula vinavyokubalika kwa Mungu. Katika kifungu hiki, Paulo anasema kwamba neno la Mungu na sala za waumini zinafanya chakula kitakatifu, au kinachokubalika. Paulo anamaanisha kwamba Mungu anazungumza na anasema ni nzuri. Ni kama Mungu anabariki chakula!</w:t>
      </w:r>
    </w:p>
    <w:p>
      <w:pPr/>
      <w:r>
        <w:rPr>
          <w:lang w:val="sw_KE" w:bidi="sw_KE"/>
        </w:rPr>
      </w:r>
      <w:r>
        <w:rPr>
          <w:lang w:val="sw_KE" w:bidi="sw_KE"/>
        </w:rPr>
        <w:t>Sitisha hapa na mjadili kama kikundi: Utazungumzia vipi kuhusu jinsi kila kitu Mungu aliumba ni nzuri? Sitisha toleo hili hapa.</w:t>
      </w:r>
    </w:p>
    <w:p>
      <w:pPr/>
      <w:r>
        <w:rPr>
          <w:lang w:val="sw_KE" w:bidi="sw_KE"/>
        </w:rPr>
      </w:r>
      <w:r>
        <w:rPr>
          <w:lang w:val="sw_KE" w:bidi="sw_KE"/>
        </w:rPr>
        <w:t>Sasa kikundi kinapaswa kuonyesha ubao wa hadithi, kuchora au kutumia vitu ili kuonyesha simulizi na matukio yake. Unapofanya hivyo, fikiria mwelekeo katika kila sehemu ya kifungu. Uwe na vitu au watu ili kuwakilisha jinsi Paulo anaandika na jinsi Timotheo anasikia Weka vitu ambavyo vinawakilisha kila mwelekeo wa kila sehemu ya kifungu kati yao. Kwa lengo moja, inawakilisha jinsi Roho anazungumza kuhusu jinsi waumini wanageuka kutoka kwa Mungu na kufuata roho za udanganyifu na pepo. Katika mwelekeo wa pili, onyesha jinsi walimu wa uongo wanafuata roho za udanganyifu kwa furaha na kufikiria kwamba walimu wanafanya mambo mazuri. Na katika mwelekeo wa tatu, onyesha jinsi walimu wa uongo wanakataza watu kuoa na kula vyakula fulani. Onyesha jinsi waumini wanaomba na kumshukuru Mungu, na jinsi wanavyooa na kula chakula. Onyesha jinsi Mungu anasema kwamba kila kitu ni nzuri!</w:t>
      </w:r>
    </w:p>
    <w:p>
      <w:pPr/>
      <w:r>
        <w:rPr>
          <w:lang w:val="sw_KE" w:bidi="sw_KE"/>
        </w:rPr>
      </w:r>
      <w:r>
        <w:rPr>
          <w:b/>
          <w:lang w:val="sw_KE" w:bidi="sw_KE"/>
        </w:rPr>
        <w:t>Huu ndio mwisho wa kurekodi.</w:t>
      </w:r>
      <w:r>
        <w:rPr>
          <w:lang w:val="sw_KE" w:bidi="sw_KE"/>
        </w:rPr>
      </w:r>
    </w:p>
    <w:p>
      <w:pPr>
        <w:pStyle w:val="Heading3"/>
      </w:pPr>
      <w:r>
        <w:rPr>
          <w:lang w:val="sw_KE" w:bidi="sw_KE"/>
        </w:rPr>
        <w:t>Kudhihirisha Maandiko</w:t>
      </w:r>
    </w:p>
    <w:p>
      <w:pPr/>
      <w:r>
        <w:rPr>
          <w:lang w:val="sw_KE" w:bidi="sw_KE"/>
        </w:rPr>
      </w:r>
      <w:r>
        <w:rPr>
          <w:lang w:val="sw_KE" w:bidi="sw_KE"/>
        </w:rPr>
        <w:t>Sikilizeni toleo la sauti la 1 Timotheo 4:1–5 katika tafsiri rahisi kuelewa zaidi.</w:t>
      </w:r>
    </w:p>
    <w:p>
      <w:pPr/>
      <w:r>
        <w:rPr>
          <w:lang w:val="sw_KE" w:bidi="sw_KE"/>
        </w:rPr>
      </w:r>
      <w:r>
        <w:rPr>
          <w:lang w:val="sw_KE" w:bidi="sw_KE"/>
        </w:rPr>
        <w:t>Sitisha toleo hii hapa.</w:t>
      </w:r>
    </w:p>
    <w:p>
      <w:pPr/>
      <w:r>
        <w:rPr>
          <w:lang w:val="sw_KE" w:bidi="sw_KE"/>
        </w:rPr>
      </w:r>
      <w:r>
        <w:rPr>
          <w:lang w:val="sw_KE" w:bidi="sw_KE"/>
        </w:rPr>
        <w:t>Katika hatua hii, kikundi kitaigiza simulizi hili.</w:t>
      </w:r>
    </w:p>
    <w:p>
      <w:pPr/>
      <w:r>
        <w:rPr>
          <w:lang w:val="sw_KE" w:bidi="sw_KE"/>
        </w:rPr>
      </w:r>
      <w:r>
        <w:rPr>
          <w:lang w:val="sw_KE" w:bidi="sw_KE"/>
        </w:rPr>
        <w:t>Simulizi hili lina sehemu tatu na kila sehemu ina mkazo wake.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Roho</w:t>
      </w:r>
    </w:p>
    <w:p>
      <w:pPr>
        <w:pStyle w:val="ListBullet"/>
        <w:spacing w:line="240" w:lineRule="auto"/>
        <w:ind w:left="720"/>
      </w:pPr>
      <w:r>
        <w:rPr>
          <w:lang w:val="sw_KE" w:bidi="sw_KE"/>
        </w:rPr>
      </w:r>
      <w:r>
        <w:rPr>
          <w:lang w:val="sw_KE" w:bidi="sw_KE"/>
        </w:rPr>
        <w:t>Walimu wa uongo</w:t>
      </w:r>
    </w:p>
    <w:p>
      <w:pPr>
        <w:pStyle w:val="ListBullet"/>
        <w:spacing w:line="240" w:lineRule="auto"/>
        <w:ind w:left="720"/>
      </w:pPr>
      <w:r>
        <w:rPr>
          <w:lang w:val="sw_KE" w:bidi="sw_KE"/>
        </w:rPr>
      </w:r>
      <w:r>
        <w:rPr>
          <w:lang w:val="sw_KE" w:bidi="sw_KE"/>
        </w:rPr>
        <w:t>Waumini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anaendelea kumwambia Timotheo, "Roho anasema kwa uwazi kwamba katika nyakati za baadaye baadhi ya watu wataacha imani yao kwa Yesu na watafuata roho za udanganyifu na mambo yanayofundishwa na pepo."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Roho ya Mungu, "Unafikiri nini au kuhisi nini?" Unaweza kusikia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"Walimu hawa ni waongo wanafiki." Pepo wamechoma dhamiri za walimu hawa na chuma cha moto."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anayechukua nafasi ya walimu wa uongo, "Unafikiria nini au unahisi nini?" Unaweza kusikia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"Wanakataza watu kuoa na kuagiza watu kujiepusha na vyakula."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waumini katika kanisa katika Efeso, "Unafikiri nini au unahisi nini?" Unaweza kusikia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"Lakini Mungu aliumba watu ambao wanamwamini na kujua ukweli ili kupokea chakula chote na shukrani." Kwa sababu kila kitu Mungu aliumba ni nzuri, na watu hawapaswi kukataa chochote ikiwa wanaomba na kumshukuru Mungu kwa hilo. Kisha Mungu hufanya iwe takatifu, au ikubalikwe kwa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anaigiza waumini katika kanisa katika Efeso, "Unafikiri nini au unahisi nini?" Unaweza kusikia mambo kama:</w:t>
      </w:r>
    </w:p>
    <w:p>
      <w:pPr/>
      <w:r>
        <w:rPr>
          <w:lang w:val="sw_KE" w:bidi="sw_KE"/>
        </w:rPr>
      </w:r>
      <w:r>
        <w:rPr>
          <w:b/>
          <w:lang w:val="sw_KE" w:bidi="sw_KE"/>
        </w:rPr>
        <w:t>Huu ndio mwisho wa kurekodi.</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4:1–5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hatua hii kikundi kitajadili maneno muhimu na istilahi zilizomo katika simulizi hii. </w:t>
      </w:r>
    </w:p>
    <w:p>
      <w:pPr/>
      <w:r>
        <w:rPr>
          <w:lang w:val="sw_KE" w:bidi="sw_KE"/>
        </w:rPr>
      </w:r>
      <w:r>
        <w:rPr>
          <w:lang w:val="sw_KE" w:bidi="sw_KE"/>
        </w:rPr>
        <w:t xml:space="preserve">[Paulo anasema kwamba </w:t>
      </w:r>
      <w:r>
        <w:rPr>
          <w:b/>
          <w:lang w:val="sw_KE" w:bidi="sw_KE"/>
        </w:rPr>
        <w:t>Roho</w:t>
      </w:r>
      <w:r>
        <w:rPr>
          <w:lang w:val="sw_KE" w:bidi="sw_KE"/>
        </w:rPr>
        <w:t xml:space="preserve"> anasema wazi kuwa baadhi ya watu wataiacha imani katika “nyakati za mwisho.” Roho ni jina lingine la Roho Mtakatifu. Tumia neno sawa kwa Roho hapa kama umetumia katika simulizi za awali, na tazama Faharasa Kuu kwa maelezo zaidi kuhusu Roho Mtakatifu.]{.alama}</w:t>
      </w:r>
    </w:p>
    <w:p>
      <w:pPr/>
      <w:r>
        <w:rPr>
          <w:lang w:val="sw_KE" w:bidi="sw_KE"/>
        </w:rPr>
      </w:r>
      <w:r>
        <w:rPr>
          <w:lang w:val="sw_KE" w:bidi="sw_KE"/>
        </w:rPr>
        <w:t xml:space="preserve">[Paulo anasema kwamba watu wataacha au kugeuka kutoka </w:t>
      </w:r>
      <w:r>
        <w:rPr>
          <w:b/>
          <w:lang w:val="sw_KE" w:bidi="sw_KE"/>
        </w:rPr>
        <w:t>imani</w:t>
      </w:r>
      <w:r>
        <w:rPr>
          <w:lang w:val="sw_KE" w:bidi="sw_KE"/>
        </w:rPr>
        <w:t>. Hii ina maana kwamba watu hawatamwamini tena na kumfuata Yesu. Tumia neno lile lile la imani ulilotumia katika simulizi za awali, na kumbuka kwamba imani ipo katika Faharasa Kuu.]{.alama}</w:t>
      </w:r>
    </w:p>
    <w:p>
      <w:pPr/>
      <w:r>
        <w:rPr>
          <w:lang w:val="sw_KE" w:bidi="sw_KE"/>
        </w:rPr>
      </w:r>
      <w:r>
        <w:rPr>
          <w:lang w:val="sw_KE" w:bidi="sw_KE"/>
        </w:rPr>
        <w:t xml:space="preserve">[Paulo anasema kwamba watu hawa watafuata roho za udanganyifu na </w:t>
      </w:r>
      <w:r>
        <w:rPr>
          <w:b/>
          <w:lang w:val="sw_KE" w:bidi="sw_KE"/>
        </w:rPr>
        <w:t>doctrines</w:t>
      </w:r>
      <w:r>
        <w:rPr>
          <w:lang w:val="sw_KE" w:bidi="sw_KE"/>
        </w:rPr>
        <w:t xml:space="preserve">, au </w:t>
      </w:r>
      <w:r>
        <w:rPr>
          <w:b/>
          <w:lang w:val="sw_KE" w:bidi="sw_KE"/>
        </w:rPr>
        <w:t>mafundisho</w:t>
      </w:r>
      <w:r>
        <w:rPr>
          <w:lang w:val="sw_KE" w:bidi="sw_KE"/>
        </w:rPr>
        <w:t xml:space="preserve">, ya </w:t>
      </w:r>
      <w:r>
        <w:rPr>
          <w:b/>
          <w:lang w:val="sw_KE" w:bidi="sw_KE"/>
        </w:rPr>
        <w:t>pepo</w:t>
      </w:r>
      <w:r>
        <w:rPr>
          <w:lang w:val="sw_KE" w:bidi="sw_KE"/>
        </w:rPr>
        <w:t>. Roho na pepo wanarejelea kitu sawa. Hawa ni viumbe wabaya wa ajabu ambao kusudi lao ni kuwadanganya watu na kuwageuza watu hao wamwache Mungu. Tumia neno sawa kwa doctrines, au mafundisho, kama ulivyotumia katika simulizi za awali, na uangalie mafundisho katika Faharasa Kuu, ikihitajika.]{.alama}</w:t>
      </w:r>
    </w:p>
    <w:p>
      <w:pPr/>
      <w:r>
        <w:rPr>
          <w:lang w:val="sw_KE" w:bidi="sw_KE"/>
        </w:rPr>
      </w:r>
      <w:r>
        <w:rPr>
          <w:lang w:val="sw_KE" w:bidi="sw_KE"/>
        </w:rPr>
        <w:t>Sitisha hapa na mjadili kama kikundi jinsi utazungumza kuhusu roho mbaya ambazo zinadanganya watu, au pepo. Tazama pepo na roho katika Faharasa Kuu kwa maelezo zaidi. Sitisha sauti hii hapa.</w:t>
      </w:r>
    </w:p>
    <w:p>
      <w:pPr/>
      <w:r>
        <w:rPr>
          <w:lang w:val="sw_KE" w:bidi="sw_KE"/>
        </w:rPr>
      </w:r>
      <w:r>
        <w:rPr>
          <w:lang w:val="sw_KE" w:bidi="sw_KE"/>
        </w:rPr>
        <w:t xml:space="preserve">Paulo </w:t>
      </w:r>
      <w:r>
        <w:rPr>
          <w:b/>
          <w:lang w:val="sw_KE" w:bidi="sw_KE"/>
        </w:rPr>
        <w:t>anasema</w:t>
      </w:r>
      <w:r>
        <w:rPr>
          <w:lang w:val="sw_KE" w:bidi="sw_KE"/>
        </w:rPr>
        <w:t xml:space="preserve"> kwamba </w:t>
      </w:r>
      <w:r>
        <w:rPr>
          <w:b/>
          <w:lang w:val="sw_KE" w:bidi="sw_KE"/>
        </w:rPr>
        <w:t>walimu</w:t>
      </w:r>
      <w:r>
        <w:rPr>
          <w:lang w:val="sw_KE" w:bidi="sw_KE"/>
        </w:rPr>
        <w:t xml:space="preserve"> wa uongo ni wanafiki na waongo, na kwamba dhamiri zao zinaharibiwa. Hii ina maana kwamba watu hawa hawawezi tena kuelewa tofauti kati ya mema na mabaya. Tumia neno lile kumaanisha tumaini kama muliyvolitumia katika simulzi za awali, na rejelea neno tumaini kwenye Faharasa Kuu ili mpate maelezo zaidi. Wanafiki wanajifanya kufanya mambo mazuri, lakini si wazuri sana.</w:t>
      </w:r>
    </w:p>
    <w:p>
      <w:pPr/>
      <w:r>
        <w:rPr>
          <w:lang w:val="sw_KE" w:bidi="sw_KE"/>
        </w:rPr>
      </w:r>
      <w:r>
        <w:rPr>
          <w:lang w:val="sw_KE" w:bidi="sw_KE"/>
        </w:rPr>
        <w:t>Sitisha hapa na mjadili kama kikundi jinsi utatafsiri wazo kwamba walimu hawa ni wanafiki na waongo. Kwa maelezo zaidi, tafuteni neno dhambi katika Faharasa Kuu. Sitisha sauti hii hapa.</w:t>
      </w:r>
    </w:p>
    <w:p>
      <w:pPr/>
      <w:r>
        <w:rPr>
          <w:lang w:val="sw_KE" w:bidi="sw_KE"/>
        </w:rPr>
      </w:r>
      <w:r>
        <w:rPr>
          <w:lang w:val="sw_KE" w:bidi="sw_KE"/>
        </w:rPr>
        <w:t xml:space="preserve">Paulo anasema kwamba waumini wanaweza kula chakula ikiwa wanamshukuru Mungu kwa chakula, kwa sababu </w:t>
      </w:r>
      <w:r>
        <w:rPr>
          <w:b/>
          <w:lang w:val="sw_KE" w:bidi="sw_KE"/>
        </w:rPr>
        <w:t>wanaamini</w:t>
      </w:r>
      <w:r>
        <w:rPr>
          <w:lang w:val="sw_KE" w:bidi="sw_KE"/>
        </w:rPr>
        <w:t xml:space="preserve"> na kujua ukweli. Tumieni neno lile la kuwa mwenye haki ambalo umetumia katika vifungu vilivyotangulia na ukumbuke kwamba neno kuwa mwenye haki liko kwenye Faharasa Kuu.</w:t>
      </w:r>
    </w:p>
    <w:p>
      <w:pPr/>
      <w:r>
        <w:rPr>
          <w:lang w:val="sw_KE" w:bidi="sw_KE"/>
        </w:rPr>
      </w:r>
      <w:r>
        <w:rPr>
          <w:lang w:val="sw_KE" w:bidi="sw_KE"/>
        </w:rPr>
        <w:t xml:space="preserve">Wakati watu wa Mungu </w:t>
      </w:r>
      <w:r>
        <w:rPr>
          <w:b/>
          <w:lang w:val="sw_KE" w:bidi="sw_KE"/>
        </w:rPr>
        <w:t>wanaomba</w:t>
      </w:r>
      <w:r>
        <w:rPr>
          <w:lang w:val="sw_KE" w:bidi="sw_KE"/>
        </w:rPr>
        <w:t xml:space="preserve">, na wakati Mungu anazungumza kupitia neno </w:t>
      </w:r>
      <w:r>
        <w:rPr>
          <w:b/>
          <w:lang w:val="sw_KE" w:bidi="sw_KE"/>
        </w:rPr>
        <w:t>lake</w:t>
      </w:r>
      <w:r>
        <w:rPr>
          <w:lang w:val="sw_KE" w:bidi="sw_KE"/>
        </w:rPr>
        <w:t xml:space="preserve">, Mungu </w:t>
      </w:r>
      <w:r>
        <w:rPr>
          <w:b/>
          <w:lang w:val="sw_KE" w:bidi="sw_KE"/>
        </w:rPr>
        <w:t>anatakasa</w:t>
      </w:r>
      <w:r>
        <w:rPr>
          <w:lang w:val="sw_KE" w:bidi="sw_KE"/>
        </w:rPr>
        <w:t>, au anafanya takatifu, mambo ambayo Mungu amefanya. Wakati Mungu anafanya kitu kitakatifu, Mungu anafanya kitu hicho kukubalika kwa makusudi ya Mungu. Chakula ambacho Mungu aliumba ni kizuri, na tunaweza kula chakula hicho! Tumia neno lile lile la kuomba ulilotumia katika simulizi za awali.</w:t>
      </w:r>
    </w:p>
    <w:p>
      <w:pPr/>
      <w:r>
        <w:rPr>
          <w:lang w:val="sw_KE" w:bidi="sw_KE"/>
        </w:rPr>
      </w:r>
      <w:r>
        <w:rPr>
          <w:lang w:val="sw_KE" w:bidi="sw_KE"/>
        </w:rPr>
        <w:t>Sitisha hapa na mjadili kama kikundi jinsi utazungumza kuhusu jinsi Mungu anazungumza kupitia neno lake na jinsi Mungu anatakasa mambo. Kwa maelezo zaidi kuhusu "neno la Mungu" na kuitakasa, tazama Faharasa Kuu. Ikiwa umetumia maneno haya katika sehemu zingine za Biblia, tumia maneno sawa na uliyotumia hapo. Sitisha sauti hii hapa.</w:t>
      </w:r>
    </w:p>
    <w:p>
      <w:pPr/>
      <w:r>
        <w:rPr>
          <w:lang w:val="sw_KE" w:bidi="sw_KE"/>
        </w:rPr>
      </w:r>
      <w:r>
        <w:rPr>
          <w:b/>
          <w:lang w:val="sw_KE" w:bidi="sw_KE"/>
        </w:rPr>
        <w:t>Huu ndio mwisho wa kurekodi.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kizima kinapaswa kufanya mazoezi ya kusimulia kifungu hicho kwa maneno yenu wenyewe . Kumbuka kujumuisha mambo uliyoamua katika hatua za awali, kama vile mpangilio, maneno, misemo, au chochote kingine chochote ulichojadili.</w:t>
      </w:r>
    </w:p>
    <w:p>
      <w:pPr/>
      <w:r>
        <w:rPr>
          <w:lang w:val="sw_KE" w:bidi="sw_KE"/>
        </w:rPr>
      </w:r>
      <w:r>
        <w:rPr>
          <w:lang w:val="sw_KE" w:bidi="sw_KE"/>
        </w:rPr>
        <w:t>Mshiriki mmoja anapaswa kusimulia sentensi chache za simulizi hiyo na kusitisha. Mshiriki mwingine anatakiwa kumwambia sehemu inayofuata ya simulizi na kusitisha Fanyeni hivi mpaka kikundi kiwe kimesimulia tena simulizi yote. Katika hatua hii, washiriki wa kikundi wanaweza kusahihishana.</w:t>
      </w:r>
    </w:p>
    <w:p>
      <w:pPr/>
      <w:r>
        <w:rPr>
          <w:lang w:val="sw_KE" w:bidi="sw_KE"/>
        </w:rPr>
      </w:r>
      <w:r>
        <w:rPr>
          <w:lang w:val="sw_KE" w:bidi="sw_KE"/>
        </w:rPr>
        <w:t>Sitisha toleo hili hapa.</w:t>
      </w:r>
    </w:p>
    <w:p>
      <w:pPr/>
      <w:r>
        <w:rPr>
          <w:lang w:val="sw_KE" w:bidi="sw_KE"/>
        </w:rPr>
      </w:r>
      <w:r>
        <w:rPr>
          <w:lang w:val="sw_KE" w:bidi="sw_KE"/>
        </w:rPr>
        <w:t>Kisha, kila mshiriki wa kikundi anatakiwa kuelezea simulizi yote bila kukakitizwa angalau mara moja. Mshiriki anaweza kutumia vitu vya kawaida vilivyo karibu, ishara za mwili au ubao wao wa hadithi ili kuwasaidia kukumbuka simulizi hii.</w:t>
      </w:r>
    </w:p>
    <w:p>
      <w:pPr/>
      <w:r>
        <w:rPr>
          <w:lang w:val="sw_KE" w:bidi="sw_KE"/>
        </w:rPr>
      </w:r>
      <w:r>
        <w:rPr>
          <w:lang w:val="sw_KE" w:bidi="sw_KE"/>
        </w:rPr>
        <w:t>Sitisha toleo hili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p>
    <w:p>
      <w:pPr/>
      <w:r>
        <w:rPr>
          <w:lang w:val="sw_KE" w:bidi="sw_KE"/>
        </w:rPr>
      </w:r>
      <w:r>
        <w:rPr>
          <w:b/>
          <w:lang w:val="sw_KE" w:bidi="sw_KE"/>
        </w:rPr>
        <w:t>Huu ndio mwisho wa kurekodi.</w:t>
      </w:r>
      <w:r>
        <w:rPr>
          <w:lang w:val="sw_KE" w:bidi="sw_KE"/>
        </w:rPr>
      </w:r>
      <w:r>
        <w:rPr>
          <w:lang w:val="sw_KE" w:bidi="sw_KE"/>
        </w:rPr>
      </w:r>
    </w:p>
    <w:p>
      <w:pPr/>
      <w:r>
        <w:rPr>
          <w:lang w:val="sw_KE" w:bidi="sw_KE"/>
        </w:rPr>
      </w:r>
    </w:p>
    <w:p>
      <w:pPr>
        <w:pStyle w:val="Heading2"/>
      </w:pPr>
      <w:r>
        <w:rPr>
          <w:lang w:val="sw_KE" w:bidi="sw_KE"/>
        </w:rPr>
        <w:t>1 Timotheo 4:6–10</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4:6–10 na utie moyoni mwako maneno haya.</w:t>
      </w:r>
    </w:p>
    <w:p>
      <w:pPr/>
      <w:r>
        <w:rPr>
          <w:lang w:val="sw_KE" w:bidi="sw_KE"/>
        </w:rPr>
      </w:r>
      <w:r>
        <w:rPr>
          <w:lang w:val="sw_KE" w:bidi="sw_KE"/>
        </w:rPr>
        <w:t>Sikiliza toleo la sauti la 1 Timotheo 4:6–10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hili? Sitisha toleo hii hapa.</w:t>
      </w:r>
    </w:p>
    <w:p>
      <w:pPr>
        <w:pStyle w:val="ListBullet"/>
        <w:spacing w:line="240" w:lineRule="auto"/>
        <w:ind w:left="720"/>
      </w:pPr>
      <w:r>
        <w:rPr>
          <w:lang w:val="sw_KE" w:bidi="sw_KE"/>
        </w:rPr>
      </w:r>
      <w:r>
        <w:rPr>
          <w:lang w:val="sw_KE" w:bidi="sw_KE"/>
        </w:rPr>
        <w:t>Ni nini hupendi au huelewi katika simulizi hili? Sitisha toleo hii hapa.</w:t>
      </w:r>
    </w:p>
    <w:p>
      <w:pPr>
        <w:pStyle w:val="ListBullet"/>
        <w:spacing w:line="240" w:lineRule="auto"/>
        <w:ind w:left="720"/>
      </w:pPr>
      <w:r>
        <w:rPr>
          <w:lang w:val="sw_KE" w:bidi="sw_KE"/>
        </w:rPr>
      </w:r>
      <w:r>
        <w:rPr>
          <w:lang w:val="sw_KE" w:bidi="sw_KE"/>
        </w:rPr>
        <w:t>Simulizi hili linatuambia nini kuhusu Mungu, au Yesu au Roho Mtakatifu? Sitisha toleo hii hapa.</w:t>
      </w:r>
    </w:p>
    <w:p>
      <w:pPr>
        <w:pStyle w:val="ListBullet"/>
        <w:spacing w:line="240" w:lineRule="auto"/>
        <w:ind w:left="720"/>
      </w:pPr>
      <w:r>
        <w:rPr>
          <w:lang w:val="sw_KE" w:bidi="sw_KE"/>
        </w:rPr>
      </w:r>
      <w:r>
        <w:rPr>
          <w:lang w:val="sw_KE" w:bidi="sw_KE"/>
        </w:rPr>
        <w:t>Simulizi hili linatuambia nini kuhusu watu? Sitisha toleo hii hapa.</w:t>
      </w:r>
    </w:p>
    <w:p>
      <w:pPr>
        <w:pStyle w:val="ListBullet"/>
        <w:spacing w:line="240" w:lineRule="auto"/>
        <w:ind w:left="720"/>
      </w:pPr>
      <w:r>
        <w:rPr>
          <w:lang w:val="sw_KE" w:bidi="sw_KE"/>
        </w:rPr>
      </w:r>
      <w:r>
        <w:rPr>
          <w:lang w:val="sw_KE" w:bidi="sw_KE"/>
        </w:rPr>
        <w:t>Simulizi hili linaathiri vipi maisha yetu ya kila siku? Sitisha toleo hii hapa.</w:t>
      </w:r>
    </w:p>
    <w:p>
      <w:pPr>
        <w:pStyle w:val="ListBullet"/>
        <w:spacing w:line="240" w:lineRule="auto"/>
        <w:ind w:left="720"/>
      </w:pPr>
      <w:r>
        <w:rPr>
          <w:lang w:val="sw_KE" w:bidi="sw_KE"/>
        </w:rPr>
      </w:r>
      <w:r>
        <w:rPr>
          <w:lang w:val="sw_KE" w:bidi="sw_KE"/>
        </w:rPr>
        <w:t>Unamjua nani anayetaka kusikia simulizi hili?</w:t>
      </w:r>
    </w:p>
    <w:p>
      <w:pPr/>
      <w:r>
        <w:rPr>
          <w:lang w:val="sw_KE" w:bidi="sw_KE"/>
        </w:rPr>
      </w:r>
      <w:r>
        <w:rPr>
          <w:b/>
          <w:lang w:val="sw_KE" w:bidi="sw_KE"/>
        </w:rPr>
        <w:t>Huu ndio mwisho wa kurekodi.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4:6–10 katika tafsiri iliyo rahisi zaidi kuelewa.</w:t>
      </w:r>
    </w:p>
    <w:p>
      <w:pPr/>
      <w:r>
        <w:rPr>
          <w:lang w:val="sw_KE" w:bidi="sw_KE"/>
        </w:rPr>
      </w:r>
      <w:r>
        <w:rPr>
          <w:lang w:val="sw_KE" w:bidi="sw_KE"/>
        </w:rPr>
        <w:t>Sitisha toleo hii hapa.</w:t>
      </w:r>
    </w:p>
    <w:p>
      <w:pPr/>
      <w:r>
        <w:rPr>
          <w:lang w:val="sw_KE" w:bidi="sw_KE"/>
        </w:rPr>
      </w:r>
      <w:r>
        <w:rPr>
          <w:lang w:val="sw_KE" w:bidi="sw_KE"/>
        </w:rPr>
        <w:t>Katika simulizi la mwisho, Paulo alikuwa akizungumza na Timotheo na alikuwa akimwambia kila kitu ambacho Timotheo alihitaji kufanya kuhusu matatizo katika kanisa lake. Kanisa la Timotheo lilikuwa kanisa la Efeso ambako Timotheo alikuwa anahudumu. Paulo alikuwa amemtuma Timetheo huko ili awahudumie waumini. Na tunajua kulikuwa na matatizo mengi katika kanisa la Timotheo kwa sababu kulikuwa na watu ambao walikuwa wakifundisha mambo ya uongo. Kulikuwa na wanaume na wanawake kanisani ambao walikuwa wakifundisha kwamba vyakula fulani ni vibaya kwa Wakristo kula. Walikuwa wakifundisha kwamba ndoa ni mbaya. Walikuwa wakibishana tena na tena—walikuwa wakibishana sana kiasi kwamba Paulo anapozungumza kuhusu jambo hilo, anasema ni kama walikuwa wakibishana bila kusita. Na watu hawa pia walisimulia simulizi za uongo kuhusu nani anahusiana na nani zikirudi nyuma miaka mingi sana. Na Paulo anasema hivi: “Yote haya ni upumbavu. Hayaleti chochote kizuri. Ni upumbavu tu."</w:t>
      </w:r>
    </w:p>
    <w:p>
      <w:pPr/>
      <w:r>
        <w:rPr>
          <w:lang w:val="sw_KE" w:bidi="sw_KE"/>
        </w:rPr>
      </w:r>
      <w:r>
        <w:rPr>
          <w:lang w:val="sw_KE" w:bidi="sw_KE"/>
        </w:rPr>
        <w:t>Katika simulizi lilotangulia, Paulo amemwambia Timetheo kile ambacho Timotheo anahitaji kuwafundisha wanaume waumini na wanawake waumini ambao wako katika kanisa lake. Paulo anawaita hawa waumini wanaume na wanawake "ndugu na dada: kwa sababu ni kama kwamba wao ni ndugu na dada katika Kristo. Na Paulo anamwambia Timotheo kwamba anapaswa kuwafundisha waumini katika kanisa lake —ndugu na dada ni sala na ni Neno la Mungu ambalo hufanya chakula kiwe kizuri kwa Mkristo, na kisha hufanya ndoa iwe nzuri kwa Mkristo. Sasa, katika simulizi hili, Paulo anamwambia Timotheo kwamba kufanya hivi—kuwafundisha ndugu na dada mambo haya ya kweli kuhusu chakula na kuhusu ndoa—kutamfanya Timotheo kuwa mtumishi mzuri wa Kristo Yesu. Kitendo hicho pia kitamfanya Timotheo awe na nguvu na amepata mafunzo mazuri katika mambo yote kumhusu Yesu ambayo waumini wameamini na kitamfanya awe na imara na amepata mafunzo mazuri katika mafundisho ambayo alipata kutoka kwa wengine. Paulo anazungumzia jambo hili kwa njia ambayo itamfanya msikilizaji afikiri kuhusu kumlea mtoto. Mtu anapomlea mtoto, humfanya mtoto awe imara na kumfundisha, na kumpa kila kitu ambacho mtoto anahitaji.</w:t>
      </w:r>
    </w:p>
    <w:p>
      <w:pPr/>
      <w:r>
        <w:rPr>
          <w:lang w:val="sw_KE" w:bidi="sw_KE"/>
        </w:rPr>
      </w:r>
      <w:r>
        <w:rPr>
          <w:lang w:val="sw_KE" w:bidi="sw_KE"/>
        </w:rPr>
        <w:t>Sitisha hapa na mjadili kama kikundi: Unahitaji kufanya nini ili kmlea mtoto na kumfanya awe imara na ajifunze vizuri? Sitisha toleo hii hapa.</w:t>
      </w:r>
    </w:p>
    <w:p>
      <w:pPr/>
      <w:r>
        <w:rPr>
          <w:lang w:val="sw_KE" w:bidi="sw_KE"/>
        </w:rPr>
      </w:r>
      <w:r>
        <w:rPr>
          <w:lang w:val="sw_KE" w:bidi="sw_KE"/>
        </w:rPr>
        <w:t>Paulo ameishamaliza kumwambia Timotheo kile ambacho Timotheo anahitaji kufanya ili kuwafundisha waumini katika kanisa lake, Paulo amemwambia kwamba kufanya Hivyo kutamfanya kuwa mtumishi muzuri wa Kristo Yesu. Kitendo hicho pia kitamfanya Timotheo awe imara apate mafunzo mazuri katika mambo yote kumhusu Yesu ambayo waumini wameamini na kitamfanya awe imara na apate mafunzo mazuri katika mafundisho ambayo alipata kutoka kwa wengine. Sasa Paulo anamuonya Timotheo kuhusu jambo ambalo Timetheo hapaswi kulifanya. Paulo anamwambia Timetheo kwamba hapaswi kufanya jambo hili ambalo walimu wabaya wanafanya. Kama unakumbuka, walimu wabaya wamekuwa wakisumulia simulizi za uongo na wamekuwa wakibishana. Paulo anamwambia Timotheo kwamba hapaswi kusimulia hizo simulizi za uongo au kufanya jambo hili la upumbavu. Badala yake, Timotheo alipaswa kujizoeza kuwa mcha Mungu. Paulo anasema kwamba kuuzoeza mwili ni muhimu lakini kujizoeza kuwa mcha Mungu ni muhimu zaidi. Tunajua kwamba Paulo alijali sana kuuzoeza mwili. Paulo anazungumza michezo katika sehemu nyingi za Biblia, na Paulo anasema kwamba mazoezi ya Mkristo ni kama yale ya mwanariadha. Lazima ujue lengo lako ni nini. Lazima ufanye kazi kwa bidii. Lazima ujitahidi sana ili uwe bola kadiri uwezavyo. Paulo anasema kwamba kufanya mazoezi ya mwili ni muhimu lakini kujizoeza kuwa kama Mungu zaidi yaani kuwa mcha Mungu ni muhimu zaidi sana. Sababu ya Paulo kusema hivyo ni kwamba kuuzoeza mwili kuna faida hadi unapokufa. Lakini kujizoeza kuwa mcha Mungu huleta jambo jema wakati uko hai, na huleta jambo jema katika maisha yajayo.</w:t>
      </w:r>
    </w:p>
    <w:p>
      <w:pPr/>
      <w:r>
        <w:rPr>
          <w:lang w:val="sw_KE" w:bidi="sw_KE"/>
        </w:rPr>
      </w:r>
      <w:r>
        <w:rPr>
          <w:lang w:val="sw_KE" w:bidi="sw_KE"/>
        </w:rPr>
        <w:t>Sitisha hapa na mjadili kama kikundi: Mwanariadha anahitaji kufanya nini ili awe imara na mwepesi na tayali kushinda? Sitisha toleo hii hapa.</w:t>
      </w:r>
    </w:p>
    <w:p>
      <w:pPr/>
      <w:r>
        <w:rPr>
          <w:lang w:val="sw_KE" w:bidi="sw_KE"/>
        </w:rPr>
      </w:r>
      <w:r>
        <w:rPr>
          <w:lang w:val="sw_KE" w:bidi="sw_KE"/>
        </w:rPr>
        <w:t>Paulo anamwambia Timetheo kwamba kujizoeza kuwa mcha Mungu huleta faidi nzuri sasa na katika maisha ya wakati ujao. Paulo anamwambia Timotheo kwamba mambo haya yote ambayo amesema ni ya kweli na kwamba watu wanapaswa kuwamini na kukubali mambo haya ambayo Paulo amesema. Sasa Paulo anamwambia Timotheo kwamba sababu ya kufanya kazi kwa bidii ni ili wapate kitu hiki kizuri, katika maisha ya sasa na ya wakati ujao. Paulo anaposema "wao," huenda Paulo anamaanisha yeye na Timotheo. Kwa hiyo Paulo anasema kwamba wanajitahidi kupata jambo jema katika maisha ya sasa na ya wakati utakaokuja. Na wanafanya hivyo kwa sababu wameweka tumaini lao kwa Mungu aliye hai. Huyu Mungu aliye hai ndiye yule ambaye amewaokoa watu wote. Paulo anaposema watu wote anamaainsha watu wote ambao wameamini habari njema kumhusu Yesu.</w:t>
      </w:r>
    </w:p>
    <w:p>
      <w:pPr/>
      <w:r>
        <w:rPr>
          <w:lang w:val="sw_KE" w:bidi="sw_KE"/>
        </w:rPr>
      </w:r>
      <w:r>
        <w:rPr>
          <w:b/>
          <w:lang w:val="sw_KE" w:bidi="sw_KE"/>
        </w:rPr>
        <w:t>Huu ndio mwisho wa kurekodi.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4:6–10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hili. Kisha kikundi kitaigiza simulizi hili.</w:t>
      </w:r>
    </w:p>
    <w:p>
      <w:pPr/>
      <w:r>
        <w:rPr>
          <w:lang w:val="sw_KE" w:bidi="sw_KE"/>
        </w:rPr>
      </w:r>
      <w:r>
        <w:rPr>
          <w:lang w:val="sw_KE" w:bidi="sw_KE"/>
        </w:rPr>
        <w:t>Simulizi hili lina sehemu tatu na kila sehemu ina mkazo wake.</w:t>
      </w:r>
    </w:p>
    <w:p>
      <w:pPr/>
      <w:r>
        <w:rPr>
          <w:lang w:val="sw_KE" w:bidi="sw_KE"/>
        </w:rPr>
      </w:r>
      <w:r>
        <w:rPr>
          <w:b/>
          <w:lang w:val="sw_KE" w:bidi="sw_KE"/>
        </w:rPr>
        <w:t>Katika sehemu ya kwanza:</w:t>
      </w:r>
      <w:r>
        <w:rPr>
          <w:lang w:val="sw_KE" w:bidi="sw_KE"/>
        </w:rPr>
        <w:t xml:space="preserve"> Paulo anamwambia Timotheo jambo ambalo Paulo anataka Timotheo afanye. Paulo anataka Timotheo awafundishe waumini katika kanisa lake mambo mazuri kuhusu chakula na kuhusu ndoa. Na Paulo anampa Timotheo taarifa zaidi. Paulo anamwambia Timotheo mambo mazuri ambayo yatatokea ikiwa Timotheo atafanya hivi.</w:t>
      </w:r>
    </w:p>
    <w:p>
      <w:pPr/>
      <w:r>
        <w:rPr>
          <w:lang w:val="sw_KE" w:bidi="sw_KE"/>
        </w:rPr>
      </w:r>
      <w:r>
        <w:rPr>
          <w:b/>
          <w:lang w:val="sw_KE" w:bidi="sw_KE"/>
        </w:rPr>
        <w:t>Katika sehemu ya pili:</w:t>
      </w:r>
      <w:r>
        <w:rPr>
          <w:lang w:val="sw_KE" w:bidi="sw_KE"/>
        </w:rPr>
        <w:t xml:space="preserve"> Paulo anamwambia Timotheo jambo ambalo hakupaswi kufanya. Timotheo hapaswi kufanya yale ambayo walimu wabaya katika kanisa lake wamekuwa wakifanya. Kisha Paulo anamwambia Tomotheo jambo ambalo anapaswa kulifanya badala yake. Timotheo alipaswa kujizoeza kuwa mcha Mungu. Na kisha Paulo anamwambia Timotheo sababu za wema wa jambo hili.</w:t>
      </w:r>
    </w:p>
    <w:p>
      <w:pPr/>
      <w:r>
        <w:rPr>
          <w:lang w:val="sw_KE" w:bidi="sw_KE"/>
        </w:rPr>
      </w:r>
      <w:r>
        <w:rPr>
          <w:b/>
          <w:lang w:val="sw_KE" w:bidi="sw_KE"/>
        </w:rPr>
        <w:t>Katika sehemu ya tatu:</w:t>
      </w:r>
      <w:r>
        <w:rPr>
          <w:lang w:val="sw_KE" w:bidi="sw_KE"/>
        </w:rPr>
        <w:t xml:space="preserve"> Paulo anamkumbusha Timotheo kwa nini yeye na Timotheo wanafanya kazi kwa bidii. Paulo anamkumbusha kwamba sababu ya kufanya kazi kwa bidii ni kwa sababu wanaweka tumaini lao kwa Mungu aliye hai. Paulo anamwambia Timotheo kwamba huyu Mungu aliye hai ndiye aliyewaokoa watu wote. Na Paulo anaposema "watu wote," Anamaanisha watu ambao wameamini.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 aliye hai</w:t>
      </w:r>
    </w:p>
    <w:p>
      <w:pPr>
        <w:pStyle w:val="ListBullet"/>
        <w:spacing w:line="240" w:lineRule="auto"/>
        <w:ind w:left="720"/>
      </w:pPr>
      <w:r>
        <w:rPr>
          <w:lang w:val="sw_KE" w:bidi="sw_KE"/>
        </w:rPr>
      </w:r>
      <w:r>
        <w:rPr>
          <w:lang w:val="sw_KE" w:bidi="sw_KE"/>
        </w:rPr>
        <w:t>Na watu wote walioamini.</w:t>
      </w:r>
    </w:p>
    <w:p>
      <w:pPr/>
      <w:r>
        <w:rPr>
          <w:lang w:val="sw_KE" w:bidi="sw_KE"/>
        </w:rPr>
      </w:r>
      <w:r>
        <w:rPr>
          <w:lang w:val="sw_KE" w:bidi="sw_KE"/>
        </w:rPr>
        <w:t>Kama kikundi, zingatia sehemu hizi za simulizi:</w:t>
      </w:r>
    </w:p>
    <w:p>
      <w:pPr/>
      <w:r>
        <w:rPr>
          <w:lang w:val="sw_KE" w:bidi="sw_KE"/>
        </w:rPr>
      </w:r>
      <w:r>
        <w:rPr>
          <w:lang w:val="sw_KE" w:bidi="sw_KE"/>
        </w:rPr>
        <w:t>Katika sehemu ya kwanza, Paulo anamwambia Timotheo kile anachotaka afanye na kisha mara moja Paulo anampa Timotheo sababu za kwa nini anataka afanye hivyo. Paulo anamwambia Timotheo mambo mazuri ambayo anafikiri yatatokea ikiwa Timotheo atafanya kile anachomtaka Timotheo afanye.</w:t>
      </w:r>
    </w:p>
    <w:p>
      <w:pPr/>
      <w:r>
        <w:rPr>
          <w:lang w:val="sw_KE" w:bidi="sw_KE"/>
        </w:rPr>
      </w:r>
      <w:r>
        <w:rPr>
          <w:lang w:val="sw_KE" w:bidi="sw_KE"/>
        </w:rPr>
        <w:t>Sitisha hapa na mjadili swali hili kama kikundi: Je, ungewasiliana vipi na mtu anayesikiliza kwamba kuna mambo mazuri ambayo yatatokea ikiwa atafanya kama unavyomwaambia? Sitisha toleo hii hapa.</w:t>
      </w:r>
    </w:p>
    <w:p>
      <w:pPr/>
      <w:r>
        <w:rPr>
          <w:lang w:val="sw_KE" w:bidi="sw_KE"/>
        </w:rPr>
      </w:r>
      <w:r>
        <w:rPr>
          <w:lang w:val="sw_KE" w:bidi="sw_KE"/>
        </w:rPr>
        <w:t>Sasa, katika sehemu ya pili, Paulo anamuonya Timotheo jambo ambalo Timotheo hapaswi kufanya. Timotheo hapaswi kufanya yale ambayo walimu wabaya katika kanisa lake wamekuwa wakifanya. Na mara moja anamwambia Timotheo jambo jema ambalo anapswa kulifanya. Timotheo alipaswa kujizoeza kuwa mcha Mungu. Sasa, mara tu Paulo anapomwambia Timotheo kwamba anapaswa kujifundisha kuwa mcha Mungu, Paulo anaanza kumpa Timotheo taarifa zaidi ili Timotheo ajue kwa nini anapaswa kufanya hivi. Paulo anamwambia Timotheo kwamba kuuzoeza mwili ni jambo zuri. Hili ni jambo ambalo Timotheo alijua. Lakini Paulo anamwambia kwamba mazoezi ya kumcha Mungu ni muhimu zaidi. Paulo anafuata hili kwa kusema jambo muhimu sana: Paulo anaweka wazi kwamba yote haya si kitu ambacho Paulo anasema kwa mara ya kwanza. Hili ni jambo ambalo Paulo ameskia watu wengine wakisema mara nyingi. Paulo amewaskia watu wakisema hivyo. Paulo anajua Timotheo amewaskia watu wakisema hivi. Na Paulo anataka Timotheo afikiri kuhusu jambo hili.</w:t>
      </w:r>
    </w:p>
    <w:p>
      <w:pPr/>
      <w:r>
        <w:rPr>
          <w:lang w:val="sw_KE" w:bidi="sw_KE"/>
        </w:rPr>
      </w:r>
      <w:r>
        <w:rPr>
          <w:lang w:val="sw_KE" w:bidi="sw_KE"/>
        </w:rPr>
        <w:t>Sitisha hapa na mjadili swali hili kama kikundi: Unawezaje kumfanya msikilizaji atambue wazi kwamba unashiriki maneno ambayo watu wengine wameshayasema mara nyingi hapo awali? Sitisha toleo hii hapa.</w:t>
      </w:r>
    </w:p>
    <w:p>
      <w:pPr/>
      <w:r>
        <w:rPr>
          <w:lang w:val="sw_KE" w:bidi="sw_KE"/>
        </w:rPr>
      </w:r>
      <w:r>
        <w:rPr>
          <w:lang w:val="sw_KE" w:bidi="sw_KE"/>
        </w:rPr>
        <w:t>Sasa, inaonekana pia ni muhimu kusema kwamba Paulo mara nyingi hunukuu maneno ambayo watu wengine wameshayasema mara nyingi. hapo awali. Paulo anafanya hivyo katika barua zake zingine nyingi anazoandika na kwa kawaida Paulo anasema jambo fulani ili iwe wazi kwamba haya ni maneno ambayo watu wengine wameshayasema mara nyingi hapo awali. Paulo anapofanya hivi mara nyingi ni sehemu muhimu sana ya barua ya Paulo ambapo kwa kweli anataka mtu asikilize.</w:t>
      </w:r>
    </w:p>
    <w:p>
      <w:pPr/>
      <w:r>
        <w:rPr>
          <w:lang w:val="sw_KE" w:bidi="sw_KE"/>
        </w:rPr>
      </w:r>
      <w:r>
        <w:rPr>
          <w:lang w:val="sw_KE" w:bidi="sw_KE"/>
        </w:rPr>
        <w:t>Sitisha hapa na mjadili swali hili kama kikundi: unawezaje kumfanya mskilizaji aelewe wazi kwamba sehemu fulani ya unachosema ni sehemu muhimu zaidi kwake anayopaswa kusikia? Sitisha toleo hii hapa.</w:t>
      </w:r>
    </w:p>
    <w:p>
      <w:pPr/>
      <w:r>
        <w:rPr>
          <w:lang w:val="sw_KE" w:bidi="sw_KE"/>
        </w:rPr>
      </w:r>
      <w:r>
        <w:rPr>
          <w:lang w:val="sw_KE" w:bidi="sw_KE"/>
        </w:rPr>
        <w:t>Sasa, katika sehemu ya tatu ya simulizi hili, Paulo anamkumbusha Timotheo kwamba sababu ya Paulo na Timotheo kufanya kazi kwa bidii sana ili kujizoeza kuwa wacha Mungu ni kwamba wameweka tumaini lao kwa Mungu aliye hai. Paulo anaweka wazi kwamba huyu Mungu aliye hai ni Mungu ambaye amewaokoa wanadamu wote. Na Paulo pia anaweka wazi kwamba "watu wote" inamaanisha watu wote ambao wameamini.</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b/>
          <w:lang w:val="sw_KE" w:bidi="sw_KE"/>
        </w:rPr>
        <w:t>Huu ndio mwisho wa kurekodi.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4:6–10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hili.</w:t>
      </w:r>
    </w:p>
    <w:p>
      <w:pPr/>
      <w:r>
        <w:rPr>
          <w:lang w:val="sw_KE" w:bidi="sw_KE"/>
        </w:rPr>
      </w:r>
      <w:r>
        <w:rPr>
          <w:lang w:val="sw_KE" w:bidi="sw_KE"/>
        </w:rPr>
        <w:t>Simulizi hili lina sehemu tatu na kila sehemu ina mkazo wake.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Mungu aliye hai</w:t>
      </w:r>
    </w:p>
    <w:p>
      <w:pPr>
        <w:pStyle w:val="ListBullet"/>
        <w:spacing w:line="240" w:lineRule="auto"/>
        <w:ind w:left="720"/>
      </w:pPr>
      <w:r>
        <w:rPr>
          <w:lang w:val="sw_KE" w:bidi="sw_KE"/>
        </w:rPr>
      </w:r>
      <w:r>
        <w:rPr>
          <w:lang w:val="sw_KE" w:bidi="sw_KE"/>
        </w:rPr>
        <w:t>Na watu wote walioamini.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igizeni simulizi hili bila kusitisha. Kueneni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Igizeni jinsi Paulo anavyomwambia Timotheo kwamba Timotheo ni mtumishi mzuri wa Kristo Yesu, kwa sababu amefundisha tu mambo mazuri kuhusu chakula na kuhusu ndoa. Sasa igiza jinsi Timotheo alivyokuwa imara na alivyofunzwa vyema katika mambo ambayo waumini wanayaamini kumhusu Yesu na pia katika mafundisho ambayo Timotheo alipokea.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Sasa igiza jinsi Timotheo anavyouzoeza mwili wake kuwa imara. Igizeni jinsi Paulo anavyomwambia Timotheo kwamba jambo hilo ni jema tu hadi Timotheo atakapokufa. Sasa igiza jinsi Timotheo alivyojifundisha kuwa mcha Mungu. Igizeni jinsi Paulo anavyomwambia Timotheo kwamba hilo litakuwa jema kwa sasa na pia katika maisha yajayo. Igizeni jinsi Paulo anavyomwambia Timotheo kwamba watu wengi wamesema hivyo na Timetheo anapaswa kuamini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vipi?"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jinsi watu wanavyoweka tumaini lao kwa Mungu aliye hai. Igiza jinsi Paulo anavyomwambia Timotheo kwamba yeye na Timotheo wanapaswa kufanya kazi kwa bidii. Sasa igiza jinsi Paulo na Timotheo walivyomtegemea Mungu aliye hai.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vipi?" Muigizaji huenda akajibu mambo kama:</w:t>
      </w:r>
    </w:p>
    <w:p>
      <w:pPr/>
      <w:r>
        <w:rPr>
          <w:lang w:val="sw_KE" w:bidi="sw_KE"/>
        </w:rPr>
      </w:r>
      <w:r>
        <w:rPr>
          <w:b/>
          <w:lang w:val="sw_KE" w:bidi="sw_KE"/>
        </w:rPr>
        <w:t>Huu ndio mwisho wa kurekodi.</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4:6–10 katika tafsiri rahisi zaidi kuelewa.</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Mwanzoni mwa simulzi hili, Paulo anazungumza na Timetheo na anamwambia jambo muhimu kuhusu ndugu na dada ambao wako katika kanisa lake. Sasa, katika lugha wanayozungumza Paulo na Timotheo, mara nyingi husema "ndugu" wanapozungumzia kundi la wanaume na wanawake. Hii ndiyo sababu tafsiri zingine zitasema "</w:t>
      </w:r>
      <w:r>
        <w:rPr>
          <w:b/>
          <w:lang w:val="sw_KE" w:bidi="sw_KE"/>
        </w:rPr>
        <w:t>ndugu na dada</w:t>
      </w:r>
      <w:r>
        <w:rPr>
          <w:lang w:val="sw_KE" w:bidi="sw_KE"/>
        </w:rPr>
        <w:t>," na tafsiri zingine zitasema "ndugu." Ni sawa kutafsiri neno hili kwa njia yoyote ambayo inaleta maana katika lugha yako ya asili.</w:t>
      </w:r>
    </w:p>
    <w:p>
      <w:pPr/>
      <w:r>
        <w:rPr>
          <w:lang w:val="sw_KE" w:bidi="sw_KE"/>
        </w:rPr>
      </w:r>
      <w:r>
        <w:rPr>
          <w:lang w:val="sw_KE" w:bidi="sw_KE"/>
        </w:rPr>
        <w:t>Sitisha hapa na mjadili kama kikundi ni neno au istilahi gani mtakayotumia kurejelea "ndugu na dada." Ikiwa tayari umetafsiri neno hili katika kitabu kingine cha Biblia, tumia neno lile ulilotumia huko. Sitisha toleo hii hapa.</w:t>
      </w:r>
    </w:p>
    <w:p>
      <w:pPr/>
      <w:r>
        <w:rPr>
          <w:lang w:val="sw_KE" w:bidi="sw_KE"/>
        </w:rPr>
      </w:r>
      <w:r>
        <w:rPr>
          <w:lang w:val="sw_KE" w:bidi="sw_KE"/>
        </w:rPr>
        <w:t xml:space="preserve">Paulo anamwambia Timotheo kwamba ikiwa atawafundisha ndugu na dada mambo mazuri, basi atakuwa </w:t>
      </w:r>
      <w:r>
        <w:rPr>
          <w:b/>
          <w:lang w:val="sw_KE" w:bidi="sw_KE"/>
        </w:rPr>
        <w:t>mtumishi</w:t>
      </w:r>
      <w:r>
        <w:rPr>
          <w:lang w:val="sw_KE" w:bidi="sw_KE"/>
        </w:rPr>
        <w:t xml:space="preserve"> mzuri wa Kristo Yesu. Mtumishi ni mtu anayehudumia. Sasa, katika mila fulani za kanisa, watu wana cheo maalum cha "kuhudumia" ambacho hutumiwa kumaanisha wale ambao wana kazi maalum ya kuhudumia kanisani. Hii sio kazi ambayo Timotheo alikuwa nayo. Timotheo alikuwa mtumishi wa kanisa kwa sababu alifanya kazi kwa ajili ya kuhudumia kanisa. Lakini kuna sababu ya kuamini kwamba Timotheo alikuwa na jukumu tofauti katika kanisa, na hakuwa na kazi maalum ya mtumishi mwenye cheo hicho maalum ambacho baadhi ya mila za kanisa hutumia.</w:t>
      </w:r>
    </w:p>
    <w:p>
      <w:pPr/>
      <w:r>
        <w:rPr>
          <w:lang w:val="sw_KE" w:bidi="sw_KE"/>
        </w:rPr>
      </w:r>
      <w:r>
        <w:rPr>
          <w:lang w:val="sw_KE" w:bidi="sw_KE"/>
        </w:rPr>
        <w:t>Sitisha hapa na mjadili kama kikundi ni neno au istilahi gani mtakayotumia kumaanisha mtumishi. Kwa maelezo zaidi, tafuteni neno mtumishi kwenye Faharasa Kuu ili mpate maelezo zaidi. Ikiwa tayari umetafsiri neno hili katika kitabu kingine cha Biblia, tumia neno lile ulilotumia huko. Sitisha toleo hii hapa.</w:t>
      </w:r>
    </w:p>
    <w:p>
      <w:pPr/>
      <w:r>
        <w:rPr>
          <w:lang w:val="sw_KE" w:bidi="sw_KE"/>
        </w:rPr>
      </w:r>
      <w:r>
        <w:rPr>
          <w:lang w:val="sw_KE" w:bidi="sw_KE"/>
        </w:rPr>
        <w:t xml:space="preserve">Paulo anamwambia Timetheo kwamba hapaswi kusikiliza </w:t>
      </w:r>
      <w:r>
        <w:rPr>
          <w:b/>
          <w:lang w:val="sw_KE" w:bidi="sw_KE"/>
        </w:rPr>
        <w:t>hadithi za uongo</w:t>
      </w:r>
      <w:r>
        <w:rPr>
          <w:lang w:val="sw_KE" w:bidi="sw_KE"/>
        </w:rPr>
        <w:t>, na hapaswi kufanya jambo hili ambalo walimu wabaya wamekuwa wakifanya. Baadhi ya tafsiri zinaeleza jambo hili kwa njia ambayo inatumia neno maalum kwa hadithi hizi za uongo. Hadithi hizi za uongo ni hadithi zilizotengenezwa—hadithi ambazo si kweli—kwa kawaida kuhusu mambo yaliyotokea zamani sana.”</w:t>
      </w:r>
    </w:p>
    <w:p>
      <w:pPr/>
      <w:r>
        <w:rPr>
          <w:lang w:val="sw_KE" w:bidi="sw_KE"/>
        </w:rPr>
      </w:r>
      <w:r>
        <w:rPr>
          <w:lang w:val="sw_KE" w:bidi="sw_KE"/>
        </w:rPr>
        <w:t>Sitisha hapa na mjadili kama kikundi ni neno au istilahi gani mtakayotumia kumaanisha hadithi za uongo. Ikiwa tayari umetafsiri neno hili katika kitabu kingine cha Biblia, tumia neno lile ulilotumia huko. Sitisha toleo hii hapa.</w:t>
      </w:r>
    </w:p>
    <w:p>
      <w:pPr/>
      <w:r>
        <w:rPr>
          <w:lang w:val="sw_KE" w:bidi="sw_KE"/>
        </w:rPr>
      </w:r>
      <w:r>
        <w:rPr>
          <w:lang w:val="sw_KE" w:bidi="sw_KE"/>
        </w:rPr>
        <w:t xml:space="preserve">Paulo anamwambia Timotheo kwamba badala ya kufanya yale ambayo walimu wabaya wanafanya, Timotheo anapaswa kujizoeza kwa ajili ya </w:t>
      </w:r>
      <w:r>
        <w:rPr>
          <w:b/>
          <w:lang w:val="sw_KE" w:bidi="sw_KE"/>
        </w:rPr>
        <w:t>utauwa</w:t>
      </w:r>
      <w:r>
        <w:rPr>
          <w:lang w:val="sw_KE" w:bidi="sw_KE"/>
        </w:rPr>
        <w:t>. Kuwa mcha Mungu ni kuwa kama Mungu na tabia ya aina kama ya Mungu. Wewe ni mcha Mungu ndani yako mwenyewe na pia kuonyesha ulimwengu wote kwamba wewe ni kama Mungu katika tabia yako na jinsi unavyotenda na jinsi unavyofikiri.</w:t>
      </w:r>
    </w:p>
    <w:p>
      <w:pPr/>
      <w:r>
        <w:rPr>
          <w:lang w:val="sw_KE" w:bidi="sw_KE"/>
        </w:rPr>
      </w:r>
      <w:r>
        <w:rPr>
          <w:lang w:val="sw_KE" w:bidi="sw_KE"/>
        </w:rPr>
        <w:t>Sitisha hapa na mjadili kama kikundi ni neno au usemi gani mutakaotumia kumaanisha mcha Mungu. Mtumie neno sawa na neno mcha Mungu ambalo mumelitumia katika simulizi za awali na mtafute neno mcha mungu kwenye Faharasa Kuu ili mpate maelezo zaidi. Sitisha toleo hii hapa.</w:t>
      </w:r>
    </w:p>
    <w:p>
      <w:pPr/>
      <w:r>
        <w:rPr>
          <w:lang w:val="sw_KE" w:bidi="sw_KE"/>
        </w:rPr>
      </w:r>
      <w:r>
        <w:rPr>
          <w:lang w:val="sw_KE" w:bidi="sw_KE"/>
        </w:rPr>
        <w:t xml:space="preserve">Hatimaye, Paulo anamwambia Timotheo sababu yeye na Timotheo wanajitahidi sana ili wapate mazao yanayopatikana kutokana na kujizoeza kuwa wachamungu. Paulo na Timotheo wanafanya hivyo kwa sababu yeye na Timotheo wameweka </w:t>
      </w:r>
      <w:r>
        <w:rPr>
          <w:b/>
          <w:lang w:val="sw_KE" w:bidi="sw_KE"/>
        </w:rPr>
        <w:t>tumaini</w:t>
      </w:r>
      <w:r>
        <w:rPr>
          <w:lang w:val="sw_KE" w:bidi="sw_KE"/>
        </w:rPr>
        <w:t xml:space="preserve"> lao kwa Mungu aliye hai. Tumia neno lile kumaanisha tumaini kama muliyvolitumia katika simulzi za awali, na rejelea neno tumaini kwenye Faharasa Kuu ili mpate maelezo zaidi. Paulo anamwambia Timotheo kwamba huyu Mungu aliye hai </w:t>
      </w:r>
      <w:r>
        <w:rPr>
          <w:b/>
          <w:lang w:val="sw_KE" w:bidi="sw_KE"/>
        </w:rPr>
        <w:t>ndiye</w:t>
      </w:r>
      <w:r>
        <w:rPr>
          <w:lang w:val="sw_KE" w:bidi="sw_KE"/>
        </w:rPr>
        <w:t xml:space="preserve"> aliyewaokoa </w:t>
      </w:r>
      <w:r>
        <w:rPr>
          <w:b/>
          <w:lang w:val="sw_KE" w:bidi="sw_KE"/>
        </w:rPr>
        <w:t>watu wote</w:t>
      </w:r>
      <w:r>
        <w:rPr>
          <w:lang w:val="sw_KE" w:bidi="sw_KE"/>
        </w:rPr>
        <w:t>. Na ni wazi kwamba Paulo anaposema watu wote, anamaanisha watu wote ambao wameamini. Baadhi ya tafsiri zitazungumzia jambo hili kwa njia ambayo inaweka wazi kile Paulo anachosema. Ni muhimu kujua kwamba Paulo anasema "Mungu aliye hai ambaye aliokoa watu wote." Baadhi ya tafsiri zitakuwa na neno linalomaanisha hasa, au haswa, wale walioamini. Hili linaweka wazi kwamba Paulo anaposema "watu wote," kile anachofikiri kuhusu ni watu ambao wameamini habari njema kumhusu Yesu. Tumia neno lile kwa mwokozi ambalo mumelitumia katika simulizi za awali, na rejelea Faharasa Kuu kwa maelezo zaidi kuhusu mwokozi.</w:t>
      </w:r>
    </w:p>
    <w:p>
      <w:pPr/>
      <w:r>
        <w:rPr>
          <w:lang w:val="sw_KE" w:bidi="sw_KE"/>
        </w:rPr>
      </w:r>
      <w:r>
        <w:rPr>
          <w:lang w:val="sw_KE" w:bidi="sw_KE"/>
        </w:rPr>
        <w:t>Sitisha hapa na mjadili kama kikundi ni neno au kifungu gani cha maneno mutatumia kwa watu wote, hasa wale wanoamini. Ikiwa tayari umetafsiri neno hili katika kitabu kingine cha Biblia, tumia neno lile ulilotumia huko. Kwa maelezo zaidi unaweza kutafuta neno "muumini" katika Faharasa Kuu.</w:t>
      </w:r>
    </w:p>
    <w:p>
      <w:pPr/>
      <w:r>
        <w:rPr>
          <w:lang w:val="sw_KE" w:bidi="sw_KE"/>
        </w:rPr>
      </w:r>
      <w:r>
        <w:rPr>
          <w:b/>
          <w:lang w:val="sw_KE" w:bidi="sw_KE"/>
        </w:rPr>
        <w:t>Huu ndio mwisho wa kurekodi.</w:t>
      </w:r>
      <w:r>
        <w:rPr>
          <w:lang w:val="sw_KE" w:bidi="sw_KE"/>
        </w:rPr>
      </w:r>
    </w:p>
    <w:p>
      <w:pPr>
        <w:pStyle w:val="Heading3"/>
      </w:pPr>
      <w:r>
        <w:rPr>
          <w:lang w:val="sw_KE" w:bidi="sw_KE"/>
        </w:rPr>
        <w:t>Kunena Neno</w:t>
      </w:r>
    </w:p>
    <w:p>
      <w:pPr/>
      <w:r>
        <w:rPr>
          <w:lang w:val="sw_KE" w:bidi="sw_KE"/>
        </w:rPr>
      </w:r>
      <w:r>
        <w:rPr>
          <w:lang w:val="sw_KE" w:bidi="sw_KE"/>
        </w:rPr>
        <w:t>Sikiliza toleo la sauti la 1 Timotheo 4:6–10 katika tafsiri rahisi zaidi kuelewa.</w:t>
      </w:r>
    </w:p>
    <w:p>
      <w:pPr/>
      <w:r>
        <w:rPr>
          <w:lang w:val="sw_KE" w:bidi="sw_KE"/>
        </w:rPr>
      </w:r>
      <w:r>
        <w:rPr>
          <w:lang w:val="sw_KE" w:bidi="sw_KE"/>
        </w:rPr>
        <w:t>Sitisha toleo hii hapa.</w:t>
      </w:r>
    </w:p>
    <w:p>
      <w:pPr/>
      <w:r>
        <w:rPr>
          <w:lang w:val="sw_KE" w:bidi="sw_KE"/>
        </w:rPr>
      </w:r>
      <w:r>
        <w:rPr>
          <w:lang w:val="sw_KE" w:bidi="sw_KE"/>
        </w:rPr>
        <w:t xml:space="preserve">Katika kipindi hiki, kama kikundi simulia tena simulizi hii katika lugha yenu ya asili. </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p>
    <w:p>
      <w:pPr/>
      <w:r>
        <w:rPr>
          <w:lang w:val="sw_KE" w:bidi="sw_KE"/>
        </w:rPr>
      </w:r>
      <w:r>
        <w:rPr>
          <w:b/>
          <w:lang w:val="sw_KE" w:bidi="sw_KE"/>
        </w:rPr>
        <w:t>Huu ndio mwisho wa kurekodi.</w:t>
      </w:r>
      <w:r>
        <w:rPr>
          <w:lang w:val="sw_KE" w:bidi="sw_KE"/>
        </w:rPr>
      </w:r>
      <w:r>
        <w:rPr>
          <w:lang w:val="sw_KE" w:bidi="sw_KE"/>
        </w:rPr>
      </w:r>
    </w:p>
    <w:p>
      <w:pPr/>
      <w:r>
        <w:rPr>
          <w:lang w:val="sw_KE" w:bidi="sw_KE"/>
        </w:rPr>
      </w:r>
    </w:p>
    <w:p>
      <w:pPr>
        <w:pStyle w:val="Heading2"/>
      </w:pPr>
      <w:r>
        <w:rPr>
          <w:lang w:val="sw_KE" w:bidi="sw_KE"/>
        </w:rPr>
        <w:t>1 Timotheo 4:11–16</w:t>
      </w:r>
      <w:r>
        <w:rPr>
          <w:lang w:val="sw_KE" w:bidi="sw_KE"/>
        </w:rPr>
      </w:r>
    </w:p>
    <w:p>
      <w:pPr>
        <w:pStyle w:val="Heading3"/>
      </w:pPr>
      <w:r>
        <w:rPr>
          <w:lang w:val="sw_KE" w:bidi="sw_KE"/>
        </w:rPr>
        <w:t>Sikiliza na Moyo</w:t>
      </w:r>
    </w:p>
    <w:p>
      <w:pPr/>
      <w:r>
        <w:rPr>
          <w:lang w:val="sw_KE" w:bidi="sw_KE"/>
        </w:rPr>
      </w:r>
      <w:r>
        <w:rPr>
          <w:lang w:val="sw_KE" w:bidi="sw_KE"/>
        </w:rPr>
        <w:t>Katika hatua hii, sikilizeni 1 Timotheo 4:11–16 na utie moyoni mwako maneno haya.</w:t>
      </w:r>
    </w:p>
    <w:p>
      <w:pPr/>
      <w:r>
        <w:rPr>
          <w:lang w:val="sw_KE" w:bidi="sw_KE"/>
        </w:rPr>
      </w:r>
      <w:r>
        <w:rPr>
          <w:lang w:val="sw_KE" w:bidi="sw_KE"/>
        </w:rPr>
        <w:t>Sikiliza toleo la sauti la 1 Timotheo 4:11–16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1 Timotheo 4:11–16 katika tafsiri rahisi zaidi kuelewa </w:t>
      </w:r>
    </w:p>
    <w:p>
      <w:pPr/>
      <w:r>
        <w:rPr>
          <w:lang w:val="sw_KE" w:bidi="sw_KE"/>
        </w:rPr>
      </w:r>
      <w:r>
        <w:rPr>
          <w:lang w:val="sw_KE" w:bidi="sw_KE"/>
        </w:rPr>
        <w:t>Sitisha toleo hii hapa.</w:t>
      </w:r>
    </w:p>
    <w:p>
      <w:pPr/>
      <w:r>
        <w:rPr>
          <w:lang w:val="sw_KE" w:bidi="sw_KE"/>
        </w:rPr>
      </w:r>
      <w:r>
        <w:rPr>
          <w:lang w:val="sw_KE" w:bidi="sw_KE"/>
        </w:rPr>
        <w:t>Timotheo pengine alikuwa chini ya umri wa miaka 40. Katika utamaduni wa wakati huo, watu walitarajia watu wadogo kufuata watu wazee, si kuongoza watu wazee. Tuliona Paulo kwa mara kumhimizia Timotheo kufanya mambo ambayo Mungu amemwita Timotheo kufanya. Unaweza kukumbuka kwamba Paulo alihimiza kanisa la Korintho kukubali Timotheo wakati Timotheo alikuja na kuheshimu mafundisho ya Timotheo. Hapa, Paulo anamhimizia Timotheo kuendelea na kazi ya Timotheo katika Efeso. Timotheo alikabiliwa na changamoto ngumu kama kiongozi mdogo katika kanisa la Efeso. Baadhi ya washiriki wa kanisa walikuwa wazee kuliko Timotheo, na watu hawa hawakutaka kukubali mamlaka ya Timotheo. Watu katika Efeso walihitaji kumheshimu Timotheo, kwa sababu Timotheo alifanya kazi ya Mungu, tu kama Paulo.</w:t>
      </w:r>
    </w:p>
    <w:p>
      <w:pPr/>
      <w:r>
        <w:rPr>
          <w:lang w:val="sw_KE" w:bidi="sw_KE"/>
        </w:rPr>
      </w:r>
      <w:r>
        <w:rPr>
          <w:lang w:val="sw_KE" w:bidi="sw_KE"/>
        </w:rPr>
        <w:t>Kanisa katika Efeso lilijitahidi na matatizo kadhaa ambayo yalimfanya iwe vigumu zaidi kwa Timotheo kuongoza. Utakumbuka kwamba baadhi ya wanawake tajiri walivuruga ibada wakati walivaa mavazi ya gharama kubwa na vito. Baadhi ya viongozi wa kanisa walifundisha mambo ambayo hayakubaliana na mafundisho ya Paulo. Watu walibishana kuhusu vyakula ambavyo waumini wangeweza kula na kama waumini wanapaswa kuoa au kuolewa. Matatizo haya yalifanya kazi ya Timotheo kuwa ngumu zaidi, haswa kwa sababu baadhi ya watu walihoji haki ya Timotheo kuongoza kwa sababu ya umri wa Timotheo.</w:t>
      </w:r>
    </w:p>
    <w:p>
      <w:pPr/>
      <w:r>
        <w:rPr>
          <w:lang w:val="sw_KE" w:bidi="sw_KE"/>
        </w:rPr>
      </w:r>
      <w:r>
        <w:rPr>
          <w:lang w:val="sw_KE" w:bidi="sw_KE"/>
        </w:rPr>
        <w:t>Sitisha hapa na mjadili swali hili kama kikundi: Fikiria kuhusu wakati ulikuwa na kuongoza watu ambao walikuwa wazee au uzoefu zaidi kuliko wewe. Ni changamoto gani ulikabiliwa? Ulishughulikia vipi changamoto hizo? Sitisha toleo hii hapa.</w:t>
      </w:r>
    </w:p>
    <w:p>
      <w:pPr/>
      <w:r>
        <w:rPr>
          <w:lang w:val="sw_KE" w:bidi="sw_KE"/>
        </w:rPr>
      </w:r>
      <w:r>
        <w:rPr>
          <w:lang w:val="sw_KE" w:bidi="sw_KE"/>
        </w:rPr>
        <w:t>Paulo anamwambia Timotheo kuamuru na kufundisha mambo yote muhimu ambayo Paulo amemwambia tu Timotheo kuhusu. Timotheo ni lazima awaambie watu kwamba kila kitu Mungu aliumba ni nzuri. Timotheo ni lazima wafundishe waumini kukaa mbali na hadithi za uongo ambazo si kweli. Timotheo ni lazima awasaidie waumini kuelewa jinsi ya kuishi kwa njia ambayo inamheshimu Mungu.</w:t>
      </w:r>
    </w:p>
    <w:p>
      <w:pPr/>
      <w:r>
        <w:rPr>
          <w:lang w:val="sw_KE" w:bidi="sw_KE"/>
        </w:rPr>
      </w:r>
      <w:r>
        <w:rPr>
          <w:lang w:val="sw_KE" w:bidi="sw_KE"/>
        </w:rPr>
        <w:t>Paulo anataka Timotheo kuwa mfano kwa waumini wengine kwa kila njia. Timotheo anapaswa kutazama jinsi anazungumza. Maneno ya Timotheo yanapaswa kuwa ya kweli na kusaidia. Timotheo anapaswa kuwa makini kuhusu jinsi anavyoishi. Matendo ya Timotheo yanapaswa kuonyesha wengine kile kumfuata Yesu inaonekana kama. Timotheo anapaswa kuonyesha upendo kwa wengine. Hii inamanisha kwamba Timotheo anapaswa kuhudumia watu na kujali mahitaji ya watu hao. Timotheo anapaswa kuonyesha imani kali kwa Mungu. Hii ina maana Timotheo anapaswa kumwamini Mungu hata wakati ni vigumu kuongoza. Timotheo anapaswa kujiweka safi. Hii haswa ina maana Timotheo anapaswa kujenga mahusiano kwa hekima na kukaa safi ya ngono. Timotheo anapaswa kujua ni nani kumwamini na jinsi ya kuingiliana na watu tofauti katika kanisa. Ikiwa Timotheo anaishi kwa njia hii, watu hawatazingatia umri wa Timotheo lakini watamheshimu Timotheo kama kiongozi.</w:t>
      </w:r>
    </w:p>
    <w:p>
      <w:pPr/>
      <w:r>
        <w:rPr>
          <w:lang w:val="sw_KE" w:bidi="sw_KE"/>
        </w:rPr>
      </w:r>
      <w:r>
        <w:rPr>
          <w:lang w:val="sw_KE" w:bidi="sw_KE"/>
        </w:rPr>
        <w:t>Sitisha hapa na mjadili swali hili kama kikundi: Eleza mtu ambaye ni mfano mzuri wa kumwamini Yesu. Ni mambo gani maalum mtu huyo alifanya ambayo ilionyesha imani yao kwa Yesu ilikuwa halisi? Sitisha sauti hii hapa.</w:t>
      </w:r>
    </w:p>
    <w:p>
      <w:pPr/>
      <w:r>
        <w:rPr>
          <w:lang w:val="sw_KE" w:bidi="sw_KE"/>
        </w:rPr>
      </w:r>
      <w:r>
        <w:rPr>
          <w:lang w:val="sw_KE" w:bidi="sw_KE"/>
        </w:rPr>
        <w:t>Paulo anampa Timotheo ushauri wa vitendo kwa jinsi Timotheo anapaswa kuongoza wakati Paulo yuko mbali. Kwanza, Timotheo anahitaji kusoma maandishi kwa sauti kwa kila mtu. Katika wakati wa Timotheo, wakati viongozi wanasoma Maandiko, viongozi kwa kawaida wanasoma vitabu vya Kiyahudi vya sheria ya kidini na manabii ambao watafsiri walikuwa wameandika katika lugha ya Kigiriki. Wayahudi walisoma kutoka kwa vitabu hivi katika mzunguko wa miaka mitatu, na wangesoma sehemu kutoka kwa vitabu hivi kila wakati Wayahudi walikutana. Njia ya watu kusoma maandishi mara kwa mara ilikuwa muhimu sana kwa sababu ilifundisha watu kile Mungu alikuwa amefanya katika historia. Usomaji huu pia ulisaidia kanisa kuelewa jinsi Yesu alitimiza ahadi Mungu alikuwa amefanya kwa watu wake katika historia. Tu kama watu wa Mungu walikuwa wamekusanyika kila mara ili kusikia viongozi wa kidini wakisoma Maandiko, kanisa katika Efeso lilihitaji kuendelea na mazoezi haya.</w:t>
      </w:r>
    </w:p>
    <w:p>
      <w:pPr/>
      <w:r>
        <w:rPr>
          <w:lang w:val="sw_KE" w:bidi="sw_KE"/>
        </w:rPr>
      </w:r>
      <w:r>
        <w:rPr>
          <w:lang w:val="sw_KE" w:bidi="sw_KE"/>
        </w:rPr>
        <w:t>Pili, Timotheo anahitaji kuhamasisha waumini kwa kuhubiri. Wakati viongozi walihubiri, waliwasaidia watu kuelewa jinsi ya kuishi kulingana na neno la Mungu, au maandiko. Viongozi walielezea kile maandishi yalimaanisha na jinsi ya kutumia Maandiko kwa maisha ya watu. Timotheo alihitaji kujitolea kwa mafundisho ya Maandishi, au mafundisho. Timotheo alihitaji kuhakikisha kwamba mambo alihubiri yalikuwa sahihi na nzuri. Timotheo alihitaji kuelezea ukweli kumhusu Yesu na kusahihisha mawazo potofu.</w:t>
      </w:r>
    </w:p>
    <w:p>
      <w:pPr/>
      <w:r>
        <w:rPr>
          <w:lang w:val="sw_KE" w:bidi="sw_KE"/>
        </w:rPr>
      </w:r>
      <w:r>
        <w:rPr>
          <w:lang w:val="sw_KE" w:bidi="sw_KE"/>
        </w:rPr>
        <w:t>Wakati mwingine kabla, Mungu alikuwa amempa mtu ujumbe maalum, au unabii, kwamba Mungu alikuwa akimpa Timotheo zawadi ya kiroho ili kutumikia kama kiongozi katika kanisa la Mungu. Viongozi wa kanisa waliweka mikono yao kwa Timotheo na kuomba kwa ajili yake. Wakati watu waliweka mikono yao kwa Timotheo katika sherehe hii, ilikuwa ishara inayoonekana kwamba Mungu tayari alikuwa amempa Timotheo uwezo maalum wa kuongoza. Sherehe yenyewe haikumpa Timotheo uwezo huu. Viongozi wa kanisa waliweka mikono yao kwa Timotheo ili kuonyesha kila mtu kwamba waliona kazi ya Mungu katika maisha ya Timotheo na kwamba viongozi walimkubali Timotheo kwa kazi hii muhimu. Sherehe hii ilikuwa sawa na jinsi watu walitambua viongozi katika imani ya Kiyahudi pia. Timotheo ni lazima asipuuze zawadi hii lakini anapaswa kuendelea kutumia.</w:t>
      </w:r>
    </w:p>
    <w:p>
      <w:pPr/>
      <w:r>
        <w:rPr>
          <w:lang w:val="sw_KE" w:bidi="sw_KE"/>
        </w:rPr>
      </w:r>
      <w:r>
        <w:rPr>
          <w:lang w:val="sw_KE" w:bidi="sw_KE"/>
        </w:rPr>
        <w:t>Sitisha hapa na mjadili swali hili kama kikundi: Fikiria kuhusu wakati wengine walitambua zawadi au uwezo ndani yako ambayo hukuona ndani yako mwenyewe. Ni vipi faraja ambayo watu hao walikupa ilikusaidia kutumia zawadi hiyo? Sitisha sauti hii hapa.</w:t>
      </w:r>
    </w:p>
    <w:p>
      <w:pPr/>
      <w:r>
        <w:rPr>
          <w:lang w:val="sw_KE" w:bidi="sw_KE"/>
        </w:rPr>
      </w:r>
      <w:r>
        <w:rPr>
          <w:lang w:val="sw_KE" w:bidi="sw_KE"/>
        </w:rPr>
        <w:t>Sitisha hapa na mjadili swali hili kama kikundi: Fikiria kuhusu jinsi jumuiya yako inasaidia watu ambao wanachukua majukumu mpya ili kutumikia wengine. Ni nini kinachofanya msaada huu kuwa muhimu? Fikiria njia maalum wanachama wako wa jumuiya wanaonyesha imani kwa wale ambao Mungu amewaita ili kutumikia kanisa. Jumuiya yako inafanya nini ili kusaidia viongozi wapya wanahisi tayari kutumikia? Sitisha sauti hii hapa.</w:t>
      </w:r>
    </w:p>
    <w:p>
      <w:pPr/>
      <w:r>
        <w:rPr>
          <w:lang w:val="sw_KE" w:bidi="sw_KE"/>
        </w:rPr>
      </w:r>
      <w:r>
        <w:rPr>
          <w:lang w:val="sw_KE" w:bidi="sw_KE"/>
        </w:rPr>
        <w:t>Paulo anamwambia Timotheo mara kwa mara kufanya mambo Paulo amemfundisha Timotheo. Timotheo ni lazima azingatie jinsi anaishi na kile anachofundisha. Timotheo anahitaji kuhakikisha matendo yake yanalingana na mafundisho yake ili Timotheo hatakuwa kama wanafiki na waongo wa simulizi la awali. Timotheo anapaswa kujiandaa kabla ya kufundisha Maandiko kwa wengine. Wakati Timotheo anahubiri, anahitaji kufikiria kwa makini kuhusu jinsi ya kuhamasisha waumini. Timotheo ni lazima awe makini ili kuendelea kuendeleza zawadi Mungu alimpa kwa huduma. Timotheo hapaswi kuruhusu shughuli zingine kumvuruga kutoka kwa kazi Timotheo anapaswa kuchukua wakati ili kujifunza Maandishi. Timotheo anapaswa kufikiria kwa makini kuhusu jinsi ya kuwa mfano mzuri kwa wengine. Wakati Timotheo anafanya mambo haya kwa uaminifu na mara kwa mara, watu wengine watamwona Timotheo kukua zaidi na zaidi kama kiongozi. Kama matokeo, Timotheo na watu ambao wanamsikiliza wanaelewa zaidi na zaidi jinsi Mungu anaokoa watu kupitia Yesu. Yesu alipokuja duniani ili kurejesha uhusiano wetu na Mungu, Mungu aliwawezesha watu kuishi naye milele. Lakini Mungu, kupitia Yesu, hata sasa, anatoa watu nguvu kuishi kwa njia mpya ambazo zinampendeza Mungu. Mungu anawasaidia watu kuelewa ukweli wake kwa wazi zaidi. Mungu anafanya kazi katika watu ili kuwafanya zaidi kama Yesu. Wakati Timotheo anafundisha vizuri na kufuata kile anachofundisha, Timotheo mwenyewe na kanisa lote watakua katika kuelewa jinsi wokovu wa Mungu unafanya kazi katika maisha yao leo na milele.</w:t>
      </w:r>
    </w:p>
    <w:p>
      <w:pPr/>
      <w:r>
        <w:rPr>
          <w:lang w:val="sw_KE" w:bidi="sw_KE"/>
        </w:rPr>
      </w:r>
      <w:r>
        <w:rPr>
          <w:lang w:val="sw_KE" w:bidi="sw_KE"/>
        </w:rPr>
        <w:t>Sitisha hapa na mjadili swali hili kama kikundi: Simulia hadithi kuhusu wakati wewe au mtu mwingine aliendelea kumtumikia Mungu kwa uaminifu, hata wakati ilikuwa vigumu. Wakati wewe au mtu huyu alivumilia, iliathiri vipi watu karibu nawe? Ni vipi iliwasaidia kukua katika imani yao?</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1 Timotheo 4:11–16 katika tafsiri rahisi zaidi kuelewa </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hili lina sehemu nne.</w:t>
      </w:r>
    </w:p>
    <w:p>
      <w:pPr/>
      <w:r>
        <w:rPr>
          <w:lang w:val="sw_KE" w:bidi="sw_KE"/>
        </w:rPr>
      </w:r>
      <w:r>
        <w:rPr>
          <w:b/>
          <w:lang w:val="sw_KE" w:bidi="sw_KE"/>
        </w:rPr>
        <w:t>Katika sehemu ya kwanza:</w:t>
      </w:r>
      <w:r>
        <w:rPr>
          <w:lang w:val="sw_KE" w:bidi="sw_KE"/>
        </w:rPr>
        <w:t xml:space="preserve"> Paulo anamwambia Timotheo kuamuru na kufundisha kile Paulo ameelezea tu.</w:t>
      </w:r>
    </w:p>
    <w:p>
      <w:pPr/>
      <w:r>
        <w:rPr>
          <w:lang w:val="sw_KE" w:bidi="sw_KE"/>
        </w:rPr>
      </w:r>
      <w:r>
        <w:rPr>
          <w:b/>
          <w:lang w:val="sw_KE" w:bidi="sw_KE"/>
        </w:rPr>
        <w:t>Katika sehemu ya pili:</w:t>
      </w:r>
      <w:r>
        <w:rPr>
          <w:lang w:val="sw_KE" w:bidi="sw_KE"/>
        </w:rPr>
        <w:t xml:space="preserve"> Paulo anamwambia Timotheo si kumruhusu mtu yeyote kumwangalia Timotheo kwa sababu ni mdogo. Timotheo anapaswa kuwa mfano kwa waumini wengine.</w:t>
      </w:r>
    </w:p>
    <w:p>
      <w:pPr/>
      <w:r>
        <w:rPr>
          <w:lang w:val="sw_KE" w:bidi="sw_KE"/>
        </w:rPr>
      </w:r>
      <w:r>
        <w:rPr>
          <w:b/>
          <w:lang w:val="sw_KE" w:bidi="sw_KE"/>
        </w:rPr>
        <w:t>Katika sehemu ya tatu:</w:t>
      </w:r>
      <w:r>
        <w:rPr>
          <w:lang w:val="sw_KE" w:bidi="sw_KE"/>
        </w:rPr>
        <w:t xml:space="preserve"> Paulo anamwambia Timotheo kwamba mwelekeo wa Timotheo unapaswa kuwa kusoma Maandiko katika umma, kuhubiri, na kufundisha mpaka Paulo awasili.</w:t>
      </w:r>
    </w:p>
    <w:p>
      <w:pPr/>
      <w:r>
        <w:rPr>
          <w:lang w:val="sw_KE" w:bidi="sw_KE"/>
        </w:rPr>
      </w:r>
      <w:r>
        <w:rPr>
          <w:b/>
          <w:lang w:val="sw_KE" w:bidi="sw_KE"/>
        </w:rPr>
        <w:t>Katika sehemu ya nne:</w:t>
      </w:r>
      <w:r>
        <w:rPr>
          <w:lang w:val="sw_KE" w:bidi="sw_KE"/>
        </w:rPr>
        <w:t xml:space="preserve"> Paulo anamkumbusha Timotheo kuhusu zawadi maalum ya Timotheo, na Paulo anamwambia Timotheo kuwa makini kuhusu jinsi anaishi na kile anachofundisha.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Wazee wa Kanisa</w:t>
      </w:r>
    </w:p>
    <w:p>
      <w:pPr>
        <w:pStyle w:val="ListBullet"/>
        <w:spacing w:line="240" w:lineRule="auto"/>
        <w:ind w:left="720"/>
      </w:pPr>
      <w:r>
        <w:rPr>
          <w:lang w:val="sw_KE" w:bidi="sw_KE"/>
        </w:rPr>
      </w:r>
      <w:r>
        <w:rPr>
          <w:lang w:val="sw_KE" w:bidi="sw_KE"/>
        </w:rPr>
        <w:t>manabii waliozungumza kuhusu 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Na Roho Mtakatifu</w:t>
      </w:r>
    </w:p>
    <w:p>
      <w:pPr/>
      <w:r>
        <w:rPr>
          <w:lang w:val="sw_KE" w:bidi="sw_KE"/>
        </w:rPr>
      </w:r>
      <w:r>
        <w:rPr>
          <w:lang w:val="sw_KE" w:bidi="sw_KE"/>
        </w:rPr>
        <w:t>Kama kikundi, zingatia sehemu hizi za mazingira ya simulizi:</w:t>
      </w:r>
    </w:p>
    <w:p>
      <w:pPr/>
      <w:r>
        <w:rPr>
          <w:lang w:val="sw_KE" w:bidi="sw_KE"/>
        </w:rPr>
      </w:r>
      <w:r>
        <w:rPr>
          <w:lang w:val="sw_KE" w:bidi="sw_KE"/>
        </w:rPr>
        <w:t>Paulo amemaliza tu kuelezea jinsi Wakristo wanapaswa kufikiria kuhusu chakula na mazoezi. Paulo alisema kwamba zoezi la kimwili linasaidia mwili. Lakini mafunzo ya kuwa ya kiungu yanasaidia sasa na katika maisha ya baadaye na Mungu. Sasa Paulo anamwambia Timotheo jinsi ya kushiriki ukweli huu muhimu na wengine.</w:t>
      </w:r>
    </w:p>
    <w:p>
      <w:pPr/>
      <w:r>
        <w:rPr>
          <w:lang w:val="sw_KE" w:bidi="sw_KE"/>
        </w:rPr>
      </w:r>
      <w:r>
        <w:rPr>
          <w:lang w:val="sw_KE" w:bidi="sw_KE"/>
        </w:rPr>
        <w:t>Wakati Paulo anamwandikia Timotheo, Paulo anaandika kwa njia ambayo ingekuwa rahisi kukumbuka na kurudi. Paulo anapanga mawazo yake katika mwelekeo wazi. Paulo anatumia mifano kutoka kwa maisha ya kila siku. Paulo anaunganisha mafundisho mapya kwa mambo ambayo waumini tayari wanajua kutoka kwa Maandiko. Paulo anataka Timotheo kufundisha mawazo haya sawa kwa wengine kwa njia wanazoweza kuelewa na kukumbuka.</w:t>
      </w:r>
    </w:p>
    <w:p>
      <w:pPr/>
      <w:r>
        <w:rPr>
          <w:lang w:val="sw_KE" w:bidi="sw_KE"/>
        </w:rPr>
      </w:r>
      <w:r>
        <w:rPr>
          <w:lang w:val="sw_KE" w:bidi="sw_KE"/>
        </w:rPr>
        <w:t>Sitisha hapa na mjadili swali hili kama kikundi: Ni nini kinakusaidia kukumbuka mafundisho muhimu? Je, unajifunza bora kupitia hadithi, nyimbo, au mbinu zingine? Sitisha sauti hii hapa.</w:t>
      </w:r>
    </w:p>
    <w:p>
      <w:pPr/>
      <w:r>
        <w:rPr>
          <w:lang w:val="sw_KE" w:bidi="sw_KE"/>
        </w:rPr>
      </w:r>
      <w:r>
        <w:rPr>
          <w:lang w:val="sw_KE" w:bidi="sw_KE"/>
        </w:rPr>
        <w:t>Timotheo anakabiliwa na changamoto katika kazi yake kwa Mungu. Timotheo ni mdogo kuliko watu wengi katika kanisa. Washirika wa kanisa katika Efeso walikataa kumkubali Timotheo kama kiongozi wao. Kwa kweli, Paulo anatumia maneno katika barua yake ili kuonyesha kwamba wanachama hawa wa kanisa walimtendea Timotheo kwa kutoheshimu sana. Paulo anataka Timotheo kuwa na imani licha ya tatizo hili. Timotheo anaweza kupata heshima wakati anafanya kama mfano katika njia tano muhimu:</w:t>
      </w:r>
    </w:p>
    <w:p>
      <w:pPr>
        <w:pStyle w:val="ListBullet"/>
        <w:spacing w:line="240" w:lineRule="auto"/>
        <w:ind w:left="720"/>
      </w:pPr>
      <w:r>
        <w:rPr>
          <w:lang w:val="sw_KE" w:bidi="sw_KE"/>
        </w:rPr>
      </w:r>
      <w:r>
        <w:rPr>
          <w:lang w:val="sw_KE" w:bidi="sw_KE"/>
        </w:rPr>
        <w:t>Kwanza, Timotheo anapaswa kuhakikisha hotuba yake inaonyesha ukomavu na vinalingana na kile Timotheo anafundisha kuhusu Mungu. Kwa maneno mengine, maneno ya Timotheo yanapaswa kuwa thabiti na njia ya Timotheo ya kiungu ya maisha. Timotheo anapaswa kuwa wa kiungu katika mazungumzo yake ya kawaida na wakati anafundisha katika kanisa.</w:t>
      </w:r>
    </w:p>
    <w:p>
      <w:pPr>
        <w:pStyle w:val="ListBullet"/>
        <w:spacing w:line="240" w:lineRule="auto"/>
        <w:ind w:left="720"/>
      </w:pPr>
      <w:r>
        <w:rPr>
          <w:lang w:val="sw_KE" w:bidi="sw_KE"/>
        </w:rPr>
      </w:r>
      <w:r>
        <w:rPr>
          <w:lang w:val="sw_KE" w:bidi="sw_KE"/>
        </w:rPr>
        <w:t>Pili, Timotheo anapaswa kuwa makini kuhusu jinsi Timotheo anavyoishi.</w:t>
      </w:r>
    </w:p>
    <w:p>
      <w:pPr>
        <w:pStyle w:val="ListBullet"/>
        <w:spacing w:line="240" w:lineRule="auto"/>
        <w:ind w:left="720"/>
      </w:pPr>
      <w:r>
        <w:rPr>
          <w:lang w:val="sw_KE" w:bidi="sw_KE"/>
        </w:rPr>
      </w:r>
      <w:r>
        <w:rPr>
          <w:lang w:val="sw_KE" w:bidi="sw_KE"/>
        </w:rPr>
        <w:t>Tatu, Timotheo anapaswa kuonyesha upendo kwa kila mtu.</w:t>
      </w:r>
    </w:p>
    <w:p>
      <w:pPr>
        <w:pStyle w:val="ListBullet"/>
        <w:spacing w:line="240" w:lineRule="auto"/>
        <w:ind w:left="720"/>
      </w:pPr>
      <w:r>
        <w:rPr>
          <w:lang w:val="sw_KE" w:bidi="sw_KE"/>
        </w:rPr>
      </w:r>
      <w:r>
        <w:rPr>
          <w:lang w:val="sw_KE" w:bidi="sw_KE"/>
        </w:rPr>
        <w:t>Nne, Timotheo anapaswa kumwamini Mungu kwa nguvu na kuonyesha imani hii kali kwa wengine.</w:t>
      </w:r>
    </w:p>
    <w:p>
      <w:pPr>
        <w:pStyle w:val="ListBullet"/>
        <w:spacing w:line="240" w:lineRule="auto"/>
        <w:ind w:left="720"/>
      </w:pPr>
      <w:r>
        <w:rPr>
          <w:lang w:val="sw_KE" w:bidi="sw_KE"/>
        </w:rPr>
      </w:r>
      <w:r>
        <w:rPr>
          <w:lang w:val="sw_KE" w:bidi="sw_KE"/>
        </w:rPr>
        <w:t>Tano, Timotheo anapaswa kutoshiriki ngono, haswa kama mtu mdogo. Watu wanamwangalia Timotheo kwa karibu na wanaweza kumkosoa kijana wa Timotheo. Lakini Timotheo anaweza kuwafanya wakosoaji wake kuacha kumkosoa ikiwa Timotheo anaishi maisha safi ya ngono.</w:t>
      </w:r>
    </w:p>
    <w:p>
      <w:pPr/>
      <w:r>
        <w:rPr>
          <w:lang w:val="sw_KE" w:bidi="sw_KE"/>
        </w:rPr>
      </w:r>
      <w:r>
        <w:rPr>
          <w:lang w:val="sw_KE" w:bidi="sw_KE"/>
        </w:rPr>
        <w:t>Wakati Timotheo anafanya mambo haya matano vizuri, watu watamheshimu Timotheo bila kujali umri wake.</w:t>
      </w:r>
    </w:p>
    <w:p>
      <w:pPr/>
      <w:r>
        <w:rPr>
          <w:lang w:val="sw_KE" w:bidi="sw_KE"/>
        </w:rPr>
      </w:r>
      <w:r>
        <w:rPr>
          <w:lang w:val="sw_KE" w:bidi="sw_KE"/>
        </w:rPr>
        <w:t>Sitisha hapa na mjadili swali hili kama kikundi: Fikiria kuhusu wakati mtu kwa kweli hakumheshimu mtu mwingine kwa sababu mtu huyo alikuwa mdogo. Ungezungumzia vipi kuhusu jinsi watu hawa hawamheshimu mtu huyu, au jinsi watu wanamtendea mtu huyu kama mtu hana thamani? Sitisha sauti hii hapa.</w:t>
      </w:r>
    </w:p>
    <w:p>
      <w:pPr/>
      <w:r>
        <w:rPr>
          <w:lang w:val="sw_KE" w:bidi="sw_KE"/>
        </w:rPr>
      </w:r>
      <w:r>
        <w:rPr>
          <w:lang w:val="sw_KE" w:bidi="sw_KE"/>
        </w:rPr>
        <w:t>Paulo anampa Timotheo maelekezo maalum kuhusu jinsi ya kuongoza mikutano ya kanisa. Wakati waumini wanakusanyika pamoja, Timotheo anapaswa kusoma Maandiko kwa sauti. Mazoezi haya yanatoka kwa ibada ya Kiyahudi. Mazoezi haya yanamsaidia kila mtu kusikia na kuelewa Maandiko pamoja.</w:t>
      </w:r>
    </w:p>
    <w:p>
      <w:pPr/>
      <w:r>
        <w:rPr>
          <w:lang w:val="sw_KE" w:bidi="sw_KE"/>
        </w:rPr>
      </w:r>
      <w:r>
        <w:rPr>
          <w:lang w:val="sw_KE" w:bidi="sw_KE"/>
        </w:rPr>
        <w:t>Timotheo anapaswa pia kuhubiri ujumbe ambao unahamasisha watu kuishi maisha bora na hiyo kuwafariji watu. Ujumbe huu unasaidia watu kuelewa jinsi ya kufuata njia za Mungu. Hatimaye, Timotheo anapaswa kuwa na uhakika kwamba mafundisho ya Timotheo, au mafundisho, ni mazuri. Timotheo anapaswa kuelezea mambo muhimu ambayo Wakristo wanaamini kwa njia sahihi. Mafundisho haya yanasaidia kulinda watu kutoka kwa mawazo ya uongo kuhusu Mungu.</w:t>
      </w:r>
    </w:p>
    <w:p>
      <w:pPr/>
      <w:r>
        <w:rPr>
          <w:lang w:val="sw_KE" w:bidi="sw_KE"/>
        </w:rPr>
      </w:r>
      <w:r>
        <w:rPr>
          <w:lang w:val="sw_KE" w:bidi="sw_KE"/>
        </w:rPr>
        <w:t>Sitisha hapa na mjadili kama kikundi: Je, unaweza kutoa mifano ya jinsi watu katika kanisa lako wanahubiri, na jinsi watu katika kanisa lako wanafundisha mafundisho mazuri? Sitisha sauti hii hapa.</w:t>
      </w:r>
    </w:p>
    <w:p>
      <w:pPr/>
      <w:r>
        <w:rPr>
          <w:lang w:val="sw_KE" w:bidi="sw_KE"/>
        </w:rPr>
      </w:r>
      <w:r>
        <w:rPr>
          <w:lang w:val="sw_KE" w:bidi="sw_KE"/>
        </w:rPr>
        <w:t>Sitisha hapa na mjadili kama kikundi: Utazungumzia vipi kuhusu jinsi Timotheo anapaswa kuhubiri au kuhamasisha watu, na jinsi Timotheo anapaswa kufundisha mambo ambayo ni ya kweli na sahihi? Paulo anasema kwamba Timotheo hapaswi tu kufanya mambo haya, lakini Timotheo anapaswa kujitolea kufanya mambo haya. Kwa maneno mengine, Timotheo anapaswa kutumia wakati ili kuhakikisha Timotheo anafanya mambo haya vizuri. Utaliwekaje hilo wazi? Sitisha sauti hii hapa.</w:t>
      </w:r>
    </w:p>
    <w:p>
      <w:pPr/>
      <w:r>
        <w:rPr>
          <w:lang w:val="sw_KE" w:bidi="sw_KE"/>
        </w:rPr>
      </w:r>
      <w:r>
        <w:rPr>
          <w:lang w:val="sw_KE" w:bidi="sw_KE"/>
        </w:rPr>
        <w:t>Mungu alimtayarisha Timotheo kwa kazi hii muhimu. Mungu alimpa Timotheo zawadi maalum ili kumsaidia Timotheo kuongoza na kufundisha. Viongozi wa kanisa walitambua zawadi hii kutoka kwa Mungu. Viongozi walionyesha kutambua kwao kupitia sherehe maalum. Viongozi waliweka mikono yao kwa Timotheo wakati manabii walishiriki ujumbe kutoka kwa Mungu kuhusu Timotheo. Sherehe hii ilionyesha kila mtu kwamba Mungu alimchagua Timotheo kama kiongozi. Ilimpa Timotheo mamlaka kufundisha neno la Mungu.</w:t>
      </w:r>
    </w:p>
    <w:p>
      <w:pPr/>
      <w:r>
        <w:rPr>
          <w:lang w:val="sw_KE" w:bidi="sw_KE"/>
        </w:rPr>
      </w:r>
      <w:r>
        <w:rPr>
          <w:lang w:val="sw_KE" w:bidi="sw_KE"/>
        </w:rPr>
        <w:t>Paulo anamwonya Timotheo kulipa kipaumbele kwa mambo mawili. Kwanza, Timotheo lazima angalie jinsi anaishi. Kila jambo Timotheo anafanya anapaswa kumheshimu Mungu. Watu watatazama maisha ya Timotheo ili kuona kama Timotheo anafuata mafundisho yake mwenyewe. Pili, Timotheo ni lazima awe makini kuhusu kile anachofundisha. Timotheo anapaswa tu kufundisha kile kinachokubalina na neno la Mungu. Timotheo anapaswa kusalia mwaminifu kwa kuishi mzuri na mafundisho ya kweli kila siku. Timotheo hapaswi kukata tamaa wakati watu wanafanya mioyo yao migumu. Timotheo lazima aendelee kuenda hata wakati wengine wanampinga Timotheo. Jitihada za Timotheo zinazoendelea katika kazi hizi zote mbili zitafanya tofauti halisi. Maisha ya Timotheo ambayo ni ya uaminifu na mafundisho yake yatamsaidia yeye mwenyewe na wengine kumfuata Mungu vyema.</w:t>
      </w:r>
    </w:p>
    <w:p>
      <w:pPr/>
      <w:r>
        <w:rPr>
          <w:lang w:val="sw_KE" w:bidi="sw_KE"/>
        </w:rPr>
      </w:r>
      <w:r>
        <w:rPr>
          <w:lang w:val="sw_KE" w:bidi="sw_KE"/>
        </w:rPr>
        <w:t>Sitisha hapa na mjadili swali hili kama kikundi: Timotheo anahitaji "kutazama maisha yake," au kujichunguza jinsi anaishi. Utazungumzia vipi kuhusu jinsi Timotheo anayachunguza maisha yake? Sitisha sauti hii hapa.</w:t>
      </w:r>
    </w:p>
    <w:p>
      <w:pPr/>
      <w:r>
        <w:rPr>
          <w:lang w:val="sw_KE" w:bidi="sw_KE"/>
        </w:rPr>
      </w:r>
      <w:r>
        <w:rPr>
          <w:lang w:val="sw_KE" w:bidi="sw_KE"/>
        </w:rPr>
        <w:t>Sasa kikundi kinapaswa kuonyesha ubao wa hadithi, kuchora au kutumia vitu ili kuonyesha simulizi na matukio yake. Chora au kutumia kitu ili kuwakilisha jinsi Timotheo anafundisha wakati watu wazee wanaonyesha kukataa Onyesha jinsi viongozi wa kanisa wanaweka mikono yao kwa Timotheo wakati wa sherehe maalum. Onyesha jinsi Timotheo anasoma Maandiko kwa kikundi. Tumia vitu rahisi kama kioo ili kuonyesha jinsi Timotheo anatazama maisha yake na kile anachofundisha. Unda tukio ili kuonyesha jinsi Timotheo anamsaidia mtu wakati pia anamfundisha mtu huyo. Onyesha jinsi Timotheo anaendelea kufundisha na kuishi kwa uaminifu kwa muda.</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1 Timotheo 4:11–16 katika tafsiri rahisi zaidi kuelewa </w:t>
      </w:r>
    </w:p>
    <w:p>
      <w:pPr/>
      <w:r>
        <w:rPr>
          <w:lang w:val="sw_KE" w:bidi="sw_KE"/>
        </w:rPr>
      </w:r>
      <w:r>
        <w:rPr>
          <w:lang w:val="sw_KE" w:bidi="sw_KE"/>
        </w:rPr>
        <w:t>Sitisha sauti hii hapa.</w:t>
      </w:r>
    </w:p>
    <w:p>
      <w:pPr/>
      <w:r>
        <w:rPr>
          <w:lang w:val="sw_KE" w:bidi="sw_KE"/>
        </w:rPr>
      </w:r>
      <w:r>
        <w:rPr>
          <w:lang w:val="sw_KE" w:bidi="sw_KE"/>
        </w:rPr>
        <w:t>Katika hatua hii, kikundi kitaigiza simulizi hii.</w:t>
      </w:r>
    </w:p>
    <w:p>
      <w:pPr/>
      <w:r>
        <w:rPr>
          <w:lang w:val="sw_KE" w:bidi="sw_KE"/>
        </w:rPr>
      </w:r>
      <w:r>
        <w:rPr>
          <w:lang w:val="sw_KE" w:bidi="sw_KE"/>
        </w:rPr>
        <w:t>Kifungu hiki kina sehemu nne.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Wazee wa Kanisa</w:t>
      </w:r>
    </w:p>
    <w:p>
      <w:pPr>
        <w:pStyle w:val="ListBullet"/>
        <w:spacing w:line="240" w:lineRule="auto"/>
        <w:ind w:left="720"/>
      </w:pPr>
      <w:r>
        <w:rPr>
          <w:lang w:val="sw_KE" w:bidi="sw_KE"/>
        </w:rPr>
      </w:r>
      <w:r>
        <w:rPr>
          <w:lang w:val="sw_KE" w:bidi="sw_KE"/>
        </w:rPr>
        <w:t>Manabii waliozungumza juu ya Timotheo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Na Roho Mtakatifu</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anasema, "Timotheo, amuru na ufundisha mambo haya. Hakikisha waumini wanaelewa na kufuata ukweli huu kuhusu utauwa na kuishi sahihi ambayo nimeelezea tu kwako."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"Usiruhusu mtu yeyote akuangalie chini kwa sababu wewe ni mdogo. Badala yake, kuwa mfano kwa waumini wote. Onyesha waumini jinsi ya kuishi kwa njia unayozungumza, njia unayoishi, upendo wako, imani yako, na maisha yako safi."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"Mpaka nitakaporudi, zingatia mambo matatu: soma Maandiko kwa watu, kuhubiri ujumbe ambao unawahimiza watu, na kufundisha watu kile ni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Muulize mhusika anayeigiza kama waumini,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"Usipuuze zawadi yako, ambayo ulipokea wakati wazee waliweka mikono yao juu yako na manabii walisema ujumbe wa Mungu kuhusu wewe. Uwe na bidii katika mambo haya. Jitoe kabisa kwa mambo haya ili kila mtu aweze kuona maendeleo yako. Tazama maisha yako na mafundisho kwa makini. Endelea kufanya mambo haya, kwa sababu yatasaidia kuokoa wewe na wale ambao wanakusikiliza."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wazee wa kanisa, "Unafikiria nini au unahisi nini?" Muigizaji huenda akajibu mambo kama:</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 xml:space="preserve">Sikiliza toleo la sauti la 1 Timotheo 4:11–16 katika tafsiri rahisi zaidi kuelewa </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anataja kwamba Timotheo anapaswa kuwa mfano kwa </w:t>
      </w:r>
      <w:r>
        <w:rPr>
          <w:b/>
          <w:lang w:val="sw_KE" w:bidi="sw_KE"/>
        </w:rPr>
        <w:t>waumini</w:t>
      </w:r>
      <w:r>
        <w:rPr>
          <w:lang w:val="sw_KE" w:bidi="sw_KE"/>
        </w:rPr>
        <w:t xml:space="preserve"> katika imani na usafi. Waumini ni watu ambao wanamwamini Yesu Kristo. Watu hawa wanakubali ujumbe wa Mungu kama kweli na kumfuata Yesu kama kiongozi wao. Muumini ni wa jamii ya Wakristo ambao wanamwabudu Mungu pamoja.</w:t>
      </w:r>
    </w:p>
    <w:p>
      <w:pPr/>
      <w:r>
        <w:rPr>
          <w:lang w:val="sw_KE" w:bidi="sw_KE"/>
        </w:rPr>
      </w:r>
      <w:r>
        <w:rPr>
          <w:lang w:val="sw_KE" w:bidi="sw_KE"/>
        </w:rPr>
        <w:t>Sitisha hapa na mjadili kama kikundi ni neno au usemi gani mtakaotumia kwa waumini. Utamaduni wako unaelezea vipi watu ambao wanamwamini Mungu na kumfuata Yesu? Tafuta neno waumini kwenye Faharasa Kuu kwa maelezo zaidi. Ikiwa tayari umetafsiri neno hili katika kitabu kingine cha Biblia, tumia neno lile ulilotumia huko. Sitisha sauti hii hapa.</w:t>
      </w:r>
    </w:p>
    <w:p>
      <w:pPr/>
      <w:r>
        <w:rPr>
          <w:lang w:val="sw_KE" w:bidi="sw_KE"/>
        </w:rPr>
      </w:r>
      <w:r>
        <w:rPr>
          <w:b/>
          <w:lang w:val="sw_KE" w:bidi="sw_KE"/>
        </w:rPr>
        <w:t>Imani</w:t>
      </w:r>
      <w:r>
        <w:rPr>
          <w:lang w:val="sw_KE" w:bidi="sw_KE"/>
        </w:rPr>
        <w:t xml:space="preserve"> ina maana kumwamini Mungu na kuamini ahadi zake. Imani pia ina maana seti ya imani ambazo Wakristo wanashikilia kuwa kweli. Kwa maelezo zaidi kuhusu imani, rejelea Faharasa Kuu. Tumia neno sawa au kifungu kwa imani kama ulivyotumia katika simulizi za awali.</w:t>
      </w:r>
    </w:p>
    <w:p>
      <w:pPr/>
      <w:r>
        <w:rPr>
          <w:lang w:val="sw_KE" w:bidi="sw_KE"/>
        </w:rPr>
      </w:r>
      <w:r>
        <w:rPr>
          <w:lang w:val="sw_KE" w:bidi="sw_KE"/>
        </w:rPr>
        <w:t xml:space="preserve">Paulo anamwambia Timotheo kuonyesha wengine jinsi ya kuishi maisha </w:t>
      </w:r>
      <w:r>
        <w:rPr>
          <w:b/>
          <w:lang w:val="sw_KE" w:bidi="sw_KE"/>
        </w:rPr>
        <w:t>safi</w:t>
      </w:r>
      <w:r>
        <w:rPr>
          <w:lang w:val="sw_KE" w:bidi="sw_KE"/>
        </w:rPr>
        <w:t>. Safi ina maana huru kutoka kwa chochote kibaya au cha dhambi. Maisha safi yanaonyesha tabia safi na ya uaminifu. Hii hasa inarejelea kuwa safi ya ngono na kuwa na nia za uaminifu. Timotheo anahitaji kuishi kwa raha ili wengine waheshimu uongozi wake.</w:t>
      </w:r>
    </w:p>
    <w:p>
      <w:pPr/>
      <w:r>
        <w:rPr>
          <w:lang w:val="sw_KE" w:bidi="sw_KE"/>
        </w:rPr>
      </w:r>
      <w:r>
        <w:rPr>
          <w:lang w:val="sw_KE" w:bidi="sw_KE"/>
        </w:rPr>
        <w:t>Sitisha hapa na mjadili kama kikundi ni neno au usemi gani mtakaotumia kwa safi. Utamaduni wenu unaelezea vipi mtu ambaye anaishi maisha safi na ya uaminifu kwa maadili? Tafuta neno safi katika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anamwambia Timotheo kuzingatia kusoma </w:t>
      </w:r>
      <w:r>
        <w:rPr>
          <w:b/>
          <w:lang w:val="sw_KE" w:bidi="sw_KE"/>
        </w:rPr>
        <w:t>Maandiko</w:t>
      </w:r>
      <w:r>
        <w:rPr>
          <w:lang w:val="sw_KE" w:bidi="sw_KE"/>
        </w:rPr>
        <w:t xml:space="preserve"> hadharanai. Maandiko yanarejelea maandishi matakatifu ambayo Mungu aliongoza watu kuandika. Katika wakati wa Timotheo, neno "Maandiko" lilimaanisha kile sasa tunachoita Agano la Kale. Kanisa la awali lingesoma Maandiko haya kwa sauti wakati walikutana pamoja.</w:t>
      </w:r>
    </w:p>
    <w:p>
      <w:pPr/>
      <w:r>
        <w:rPr>
          <w:lang w:val="sw_KE" w:bidi="sw_KE"/>
        </w:rPr>
      </w:r>
      <w:r>
        <w:rPr>
          <w:lang w:val="sw_KE" w:bidi="sw_KE"/>
        </w:rPr>
        <w:t>Sitisha hapa na mjadili kama kikundi ni neno au usemi gani mtakaotumia kwa Maandiko. Tazama neno Maandiko kwenye Faharasa Kuu kwa maelezo zaidi. Ikiwa tayari umetafsiri neno hili katika kitabu kingine cha Biblia, tumia neno lile ulilotumia huko. Sitisha sauti hii hapa.</w:t>
      </w:r>
    </w:p>
    <w:p>
      <w:pPr/>
      <w:r>
        <w:rPr>
          <w:lang w:val="sw_KE" w:bidi="sw_KE"/>
        </w:rPr>
      </w:r>
      <w:r>
        <w:rPr>
          <w:lang w:val="sw_KE" w:bidi="sw_KE"/>
        </w:rPr>
        <w:t xml:space="preserve">Paulo anamkumbusha Timotheo kuhusu zawadi yake ya </w:t>
      </w:r>
      <w:r>
        <w:rPr>
          <w:b/>
          <w:lang w:val="sw_KE" w:bidi="sw_KE"/>
        </w:rPr>
        <w:t>kiroho</w:t>
      </w:r>
      <w:r>
        <w:rPr>
          <w:lang w:val="sw_KE" w:bidi="sw_KE"/>
        </w:rPr>
        <w:t>. Zawadi ya kiroho inatoka kwa Roho wa Mungu. Mungu anatoa zawadi hizi ili kusaidia Wakristo kutumikia wengine na kujenga kanisa. Mungu alimpa Timotheo uwezo maalum kufundisha na kuongoza kanisa.</w:t>
      </w:r>
    </w:p>
    <w:p>
      <w:pPr/>
      <w:r>
        <w:rPr>
          <w:lang w:val="sw_KE" w:bidi="sw_KE"/>
        </w:rPr>
      </w:r>
      <w:r>
        <w:rPr>
          <w:lang w:val="sw_KE" w:bidi="sw_KE"/>
        </w:rPr>
        <w:t>Sitisha hapa na mjadili kama kikundi ni neno au usemi gani mtakaotumia kwa zawadi ya kiroho. Utamaduni wako unaelezea vipi uwezo maalum ambao Mungu anatoa kwa watu? Unazungumza vipi kuhusu zawadi ambazo zinatoka kwa Roho wa Mungu? Tafuta neno zawadi kwenye Faharasa Kuu kwa maelezo zaidi. Ikiwa tayari umetafsiri neno hili katika kitabu kingine cha Biblia, tumia neno lile ulilotumia huko. Sitisha sauti hii hapa.</w:t>
      </w:r>
    </w:p>
    <w:p>
      <w:pPr/>
      <w:r>
        <w:rPr>
          <w:lang w:val="sw_KE" w:bidi="sw_KE"/>
        </w:rPr>
      </w:r>
      <w:r>
        <w:rPr>
          <w:lang w:val="sw_KE" w:bidi="sw_KE"/>
        </w:rPr>
        <w:t xml:space="preserve">Timotheo alipokea zawadi yake kupitia </w:t>
      </w:r>
      <w:r>
        <w:rPr>
          <w:b/>
          <w:lang w:val="sw_KE" w:bidi="sw_KE"/>
        </w:rPr>
        <w:t>unabii</w:t>
      </w:r>
      <w:r>
        <w:rPr>
          <w:lang w:val="sw_KE" w:bidi="sw_KE"/>
        </w:rPr>
        <w:t xml:space="preserve">. Kutabiri ina maana kuzungumza ujumbe ambao unakuja moja kwa moja kutoka kwa Mungu. Katika tukio hili, Mungu alizungumza kupitia manabii ili kuthibitisha kwamba Timotheo anapaswa kuwa kiongozi katika kanisa. Tumia neno sawa na ulilotumia awali katika 1 Timotheo kwa unabii. Kwa maelezo zaidi kuhusu unabii, rejelea Faharasa Kuu. </w:t>
      </w:r>
    </w:p>
    <w:p>
      <w:pPr/>
      <w:r>
        <w:rPr>
          <w:lang w:val="sw_KE" w:bidi="sw_KE"/>
        </w:rPr>
      </w:r>
      <w:r>
        <w:rPr>
          <w:lang w:val="sw_KE" w:bidi="sw_KE"/>
        </w:rPr>
        <w:t xml:space="preserve">Wazee </w:t>
      </w:r>
      <w:r>
        <w:rPr>
          <w:b/>
          <w:lang w:val="sw_KE" w:bidi="sw_KE"/>
        </w:rPr>
        <w:t>waliweka</w:t>
      </w:r>
      <w:r>
        <w:rPr>
          <w:lang w:val="sw_KE" w:bidi="sw_KE"/>
        </w:rPr>
        <w:t xml:space="preserve"> mikono yao kwa Timotheo. Wazee ni viongozi wakubwa, wanaoheshimiwa ambao wanaongoza kanisa. Wazee wana mamlaka kufanya maamuzi na kufundisha ukweli wa Mungu. Katika simulizi hili, wazee walionyesha rasmi kwamba walitambua jukumu la Timotheo wakati waliweka mikono yao kwa Timotheo.</w:t>
      </w:r>
    </w:p>
    <w:p>
      <w:pPr/>
      <w:r>
        <w:rPr>
          <w:lang w:val="sw_KE" w:bidi="sw_KE"/>
        </w:rPr>
      </w:r>
      <w:r>
        <w:rPr>
          <w:lang w:val="sw_KE" w:bidi="sw_KE"/>
        </w:rPr>
        <w:t>Sitisha hapa na mjadili kama kikundi ni neno au usemi gani mtakaotumia kwa wazee. Utamaduni wako unaelezea vipi viongozi wanaoheshimiwa ambao wanaongoza jamii? Ikiwa tayari umetafsiri neno hili katika kitabu kingine cha Biblia, tumia neno lile ulilotumia huko. Sitisha sauti hii hapa.</w:t>
      </w:r>
    </w:p>
    <w:p>
      <w:pPr/>
      <w:r>
        <w:rPr>
          <w:lang w:val="sw_KE" w:bidi="sw_KE"/>
        </w:rPr>
      </w:r>
      <w:r>
        <w:rPr>
          <w:lang w:val="sw_KE" w:bidi="sw_KE"/>
        </w:rPr>
        <w:t xml:space="preserve">Paulo anamwambia Timotheo kutazama maisha yake </w:t>
      </w:r>
      <w:r>
        <w:rPr>
          <w:b/>
          <w:lang w:val="sw_KE" w:bidi="sw_KE"/>
        </w:rPr>
        <w:t>doctrine</w:t>
      </w:r>
      <w:r>
        <w:rPr>
          <w:lang w:val="sw_KE" w:bidi="sw_KE"/>
        </w:rPr>
        <w:t xml:space="preserve"> Doctrine inamaanisha mafundisho muhimu kuhusu Mungu na kile Wakristo wanapaswa kuamini. Mafundisho mazuri yanasaidia watu kuelewa ukweli na kutambua mafundisho ya uongo. Kwa maelezo zaidi kuhusu imani, rejelea Faharasa Kuu. Tumia neno lile lile kwa imani ambalo umelitumia katika simulizi zilizopita.</w:t>
      </w:r>
    </w:p>
    <w:p>
      <w:pPr/>
      <w:r>
        <w:rPr>
          <w:lang w:val="sw_KE" w:bidi="sw_KE"/>
        </w:rPr>
      </w:r>
      <w:r>
        <w:rPr>
          <w:lang w:val="sw_KE" w:bidi="sw_KE"/>
        </w:rPr>
        <w:t xml:space="preserve">Paulo anamwambia Timotheo kwamba huduma yake ya uaminifu </w:t>
      </w:r>
      <w:r>
        <w:rPr>
          <w:b/>
          <w:lang w:val="sw_KE" w:bidi="sw_KE"/>
        </w:rPr>
        <w:t>itamokoa</w:t>
      </w:r>
      <w:r>
        <w:rPr>
          <w:lang w:val="sw_KE" w:bidi="sw_KE"/>
        </w:rPr>
        <w:t xml:space="preserve"> yeye na wengine pia. Mungu anaokoa watu wakati anawaokoa watu kutoka kwa dhambi na matokeo ya dhambi. Mungu anaokoa watu wakati watu hao wanamwamini Yesu Kristo. Wokovu huu unaanza sasa na unaendelea milele. Mungu anatumia walimu waaminifu kama Timotheo ili kusaidia kuleta wokovu huu kwa wengine. Mtumie neno sawa na neno ukombozi ambalo mumelitumia katika simulizi za awali na mtafute neno wokovu kwenye Faharasa Kuu ili mpate maelezo zaidi. </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5:1–8</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5:1–8 na utie moyoni mwako maneno haya.</w:t>
      </w:r>
    </w:p>
    <w:p>
      <w:pPr/>
      <w:r>
        <w:rPr>
          <w:lang w:val="sw_KE" w:bidi="sw_KE"/>
        </w:rPr>
      </w:r>
      <w:r>
        <w:rPr>
          <w:lang w:val="sw_KE" w:bidi="sw_KE"/>
        </w:rPr>
        <w:t>Sikiliza toleo la sauti la 1 Timotheo 5:1–8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5:1–8 katika tafsiri rahisi zaidi kuelewa.</w:t>
      </w:r>
    </w:p>
    <w:p>
      <w:pPr/>
      <w:r>
        <w:rPr>
          <w:lang w:val="sw_KE" w:bidi="sw_KE"/>
        </w:rPr>
      </w:r>
      <w:r>
        <w:rPr>
          <w:lang w:val="sw_KE" w:bidi="sw_KE"/>
        </w:rPr>
        <w:t>Sitisha sauti hii hapa.</w:t>
      </w:r>
    </w:p>
    <w:p>
      <w:pPr/>
      <w:r>
        <w:rPr>
          <w:lang w:val="sw_KE" w:bidi="sw_KE"/>
        </w:rPr>
      </w:r>
      <w:r>
        <w:rPr>
          <w:lang w:val="sw_KE" w:bidi="sw_KE"/>
        </w:rPr>
        <w:t>Katika simulizi hili, Paulo anaendelea kumwambia Timotheo jinsi anaweza kuwa mwalimu mzuri, hata ingawa Timotheo ni mdogo kuliko watu wengi katika kanisa lake. Paulo kisha anaanza kumwambia Timotheo jinsi ya kukabiliana na tatizo maalum katika kanisa la Efeso. Sehemu hii ya kwanza imeunganishwa kwa karibu na simulizi la mwisho, ambapo Paulo alimhimizia Timotheo kukaa imara na ya kweli kwa wito wa Timotheo kutoka kwa Mungu kuwa mwalimu wa habari njema.</w:t>
      </w:r>
    </w:p>
    <w:p>
      <w:pPr/>
      <w:r>
        <w:rPr>
          <w:lang w:val="sw_KE" w:bidi="sw_KE"/>
        </w:rPr>
      </w:r>
      <w:r>
        <w:rPr>
          <w:lang w:val="sw_KE" w:bidi="sw_KE"/>
        </w:rPr>
        <w:t>Katika baadhi ya simulizi za barua hii, wakati Paulo anazungumza kuhusu viongozi, Paulo anatumia neno kwa wazee kurejelea viongozi hawa. Lakini katika simulizi hili, Paulo bado anazingatia jukumu Timotheo ana kama kiongozi kwa kila mtu katika kanisa lake. Katika muktadha huu, Paulo anatumia neno kwa wazee kumaanisha mtu yeyote katika kanisa mzee kuliko Timotheo, si tu wale ambao ni viongozi. Paulo anajadili makundi manne tofauti ya watu: wanaume wazee kuliko Timotheo, wanaume wadogo kuliko Timotheo, wanawake wazee kuliko Timotheo, na wanawake wadogo kuliko Timotheo. Paulo anataka Timotheo kuheshimu na kuwasiliana na makundi haya yote ya watu kwa njia sahihi. Paulo anatumia kulinganisha na familia ili kumpa Timotheo wazo la njia tofauti za kuongoza na kusahihisha watu wa umri tofauti na jinsia. Paulo anasema Timotheo anapaswa kuwatendea wanaume wazee na wanawake kama baba yake na mama, na watu wadogo kama angewatibu ndugu zake au dada.</w:t>
      </w:r>
    </w:p>
    <w:p>
      <w:pPr/>
      <w:r>
        <w:rPr>
          <w:lang w:val="sw_KE" w:bidi="sw_KE"/>
        </w:rPr>
      </w:r>
      <w:r>
        <w:rPr>
          <w:lang w:val="sw_KE" w:bidi="sw_KE"/>
        </w:rPr>
        <w:t>Tunajua mambo machache kuhusu familia ya Timotheo kutoka kwa barua ya pili ya Paulo kwa Timotheo na pia kutoka kwa kitabu cha Matendo. Tunajua kwamba bibi ya Timotheo aliitwa Lois na mama yake aliitwa Eunice. Tunajua pia kutoka kwa Matendo kwamba Eunice alikuwa Myahudi na alisoma Agano la Kale, au Maandiko ya Kiyahudi, kwa Timotheo wakati Timotheo bado alikuwa mtoto. Baba ya Timotheo, hata hivyo, alikuwa Mgiriki, na labda mpagani. Kwa wakati Paulo alikutana na familia ya Timotheo, Lois, Eunice, na Timotheo wote walikuwa wameibuka kumfuata Yesu. Hata hivyo, hakuna simulizi katika Biblia linatuambia kuhusu dada au ndugu wa Timotheo. Hiyo haimaanishi Timotheo hakuwa na dada wowote au ndugu. Hatujui kama Timotheo alikuwa au hakuwa na ndugu au dada. Hata hivyo, mahusiano ya kifamilia ni ulinganisho mzuri, kwa sababu kila mtu anaweza kuyaelewa kwa urahisi. Kwa mfano, hata kama Timotheo hakuwa na dada mdogo, Timotheo angejua jinsi ya kumtendea dada na Timotheo angeelewa jinsi Paulo alitaka Timotheo awatendee washiriki wa kanisa ambao walikuwa wanawake vijana.</w:t>
      </w:r>
    </w:p>
    <w:p>
      <w:pPr/>
      <w:r>
        <w:rPr>
          <w:lang w:val="sw_KE" w:bidi="sw_KE"/>
        </w:rPr>
      </w:r>
      <w:r>
        <w:rPr>
          <w:lang w:val="sw_KE" w:bidi="sw_KE"/>
        </w:rPr>
        <w:t>Sitisha hapa na mjadili swali hili kama kikundi: Watu katika jamii yenu wanawatendea vipi wazazi, dada, na ndugu kwa heshima na upendo? Simulia hadithi kuhusu wakati mtu mdogo alipaswa kusahihisha mtu mzee. Angalia maneno unayotumia ili kuzungumza kuhusu mahusiano haya na tofauti kati ya umri na jinsia. Sitisha sauti hii hapa.</w:t>
      </w:r>
    </w:p>
    <w:p>
      <w:pPr/>
      <w:r>
        <w:rPr>
          <w:lang w:val="sw_KE" w:bidi="sw_KE"/>
        </w:rPr>
      </w:r>
      <w:r>
        <w:rPr>
          <w:lang w:val="sw_KE" w:bidi="sw_KE"/>
        </w:rPr>
        <w:t>Katika sehemu ya pili ya simulizi hili, Paulo anabadilisha mwelekeo wake wakati anaanza kumweleza Timotheo kuhusu jinsi ya kukabiliana na changamoto kuhusu jinsi kanisa linawajali wajane. Kwa barua yake yote, Paulo atazungumza kuhusu matatizo kadhaa maalum ambayo Timotheo anapaswa kukabiliana nayo kama kiongozi wa kanisa la Efeso. Kwa kuwa Paulo alizungumza tu kuhusu wanawake wazee na wadogo, Paulo kwa kawaida anabadilika kwa mwelekeo huu mpya wakati anazungumza kuhusu baadhi ya changamoto na kusaidia wajane.</w:t>
      </w:r>
    </w:p>
    <w:p>
      <w:pPr/>
      <w:r>
        <w:rPr>
          <w:lang w:val="sw_KE" w:bidi="sw_KE"/>
        </w:rPr>
      </w:r>
      <w:r>
        <w:rPr>
          <w:lang w:val="sw_KE" w:bidi="sw_KE"/>
        </w:rPr>
        <w:t>Mjane ni mwanamke ambaye mume wake amekufa. Katika jamii ya kale ya Kigiriki, hii ilimwacha mwanamke katika hali ngumu sana kifedha na kijamii. Chini ya sheria ya Kigiriki, wanawake walikuwa na haki chache. Wanaume katika maisha ya wanawake walidhibiti kabisa maisha ya kifedha na ya kijamii. Kwa sababu ya sheria hizi na desturi, kama mwanamke alipoteza baba yake au mume, ndugu zake au wana walikuwa wanawajibika kwa ajili yake. Ikiwa ndugu wa mwanamke au wana wa mwanamke walikataa, au hawakuweza kumsaidia, basi mwanamke hakuwa na njia ya kujisaidia kifedha au kushiriki kwa usalama katika jamii ya Efeso. Paulo anasema kwamba kama mjane ana watoto au wajukuu, basi watoto au wajukuu wanapaswa kumtunza mjane. Paulo anasema hii ni njia ya kiungu ya kuishi, na kuishi kama hii inampendeza Mungu.</w:t>
      </w:r>
    </w:p>
    <w:p>
      <w:pPr/>
      <w:r>
        <w:rPr>
          <w:lang w:val="sw_KE" w:bidi="sw_KE"/>
        </w:rPr>
      </w:r>
      <w:r>
        <w:rPr>
          <w:lang w:val="sw_KE" w:bidi="sw_KE"/>
        </w:rPr>
        <w:t>Sitisha hapa na mjadili swali hili kama kikundi: Desturi au sheria katika jamii yenu zinasaidia vipi wajane? Ni desturi au sheria gani zinafanya maisha magumu kwa wajane? Kanisa lako linajali vipi kwa watu katika jamii yako ambao wako katika hatari kisheria, kifedha, au kijamii? Ikiwa wajane ni mojawapo ya makundi haya, shiriki hadithi kuhusu wakati kanisa lako lilisaidia mjane. Sitisha sauti hii hapa.</w:t>
      </w:r>
    </w:p>
    <w:p>
      <w:pPr/>
      <w:r>
        <w:rPr>
          <w:lang w:val="sw_KE" w:bidi="sw_KE"/>
        </w:rPr>
      </w:r>
      <w:r>
        <w:rPr>
          <w:lang w:val="sw_KE" w:bidi="sw_KE"/>
        </w:rPr>
        <w:t>Paulo anamaliza simulizi wakati anawaonya kuhusu wajane mashahidi wasio sahihi au familia zao zinaweza kutoa kwa jamii yote. Paulo alisema tu kwamba mjane ambaye hana mtu wa kumsaidia anamwamini Mungu. Kwa upande mwingine, wajane ambao wanaishi kwa raha hawaishi kwa kweli Kuishi kwa raha haimaanishi kwamba raha ni mbaya, lakini kwamba raha na starehe haipaswi kuwa mwelekeo wa maisha ya wajane. Sasa Paulo analaani Wakristo ambao hawachukui huduma ya familia yao wenyewe. Paulo anazungumza kwa upana kuhusu familia wakati anasema kwamba waumini wowote ambao hawajali kwa watu katika familia zao si mbaya tu, lakini hata mbaya zaidi kuliko wasioamini katika Efeso.</w:t>
      </w:r>
    </w:p>
    <w:p>
      <w:pPr/>
      <w:r>
        <w:rPr>
          <w:lang w:val="sw_KE" w:bidi="sw_KE"/>
        </w:rPr>
      </w:r>
      <w:r>
        <w:rPr>
          <w:lang w:val="sw_KE" w:bidi="sw_KE"/>
        </w:rPr>
        <w:t>Sitisha hapa na mjadili swali hili kama kikundi: Ikiwa mtu anaishi kwa njia ambayo inaonyesha kwamba mtu anataka tu kuwa na raha na si kufanya mema yoyote kwa jamii, unaelezea vipi maisha hayo au mtu huyo? Fikiria kuhusu hadithi au methali katika lugha yako ambazo zinaonya dhidi ya mtindo huu wa kuishi. Sitisha sauti hii hapa.</w:t>
      </w:r>
    </w:p>
    <w:p>
      <w:pPr/>
      <w:r>
        <w:rPr>
          <w:lang w:val="sw_KE" w:bidi="sw_KE"/>
        </w:rPr>
      </w:r>
      <w:r>
        <w:rPr>
          <w:lang w:val="sw_KE" w:bidi="sw_KE"/>
        </w:rPr>
        <w:t>Kati ya onyo kwa wajane na familia zao, Paulo anazungumza na Timotheo moja kwa moja na anamwambia Timotheo kuelekeza washiriki hawa wa kanisa kwa mtindo huu ili wengine wasiweze kupata kosa na washiriki wowote wa kanisa. Paulo ana wasiwasi kuhusu sifa ya Kanisa. Paulo atazungumza haswa kuhusu hii zaidi katika simulizi linalofuata. Katika barua hii, Paulo anasema wasiwasi wake kwa jinsi jamii isiyoamini inaiona Kanisa, haswa kama Paulo anamweleza Timotheo jinsi ya kukabiliana na dhambi na hali ngumu kati ya waumini.</w:t>
      </w:r>
    </w:p>
    <w:p>
      <w:pPr/>
      <w:r>
        <w:rPr>
          <w:lang w:val="sw_KE" w:bidi="sw_KE"/>
        </w:rPr>
      </w:r>
      <w:r>
        <w:rPr>
          <w:lang w:val="sw_KE" w:bidi="sw_KE"/>
        </w:rPr>
        <w:t>Sitisha hapa na mjadili swali hili kama kikundi: Ni njia gani ambazo watu wanaweza kuharibu sifa yao katika jamii yenu? Hii inaathiri vipi njia mtu anashiriki katika jamii?</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5:1–8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mbili.</w:t>
      </w:r>
    </w:p>
    <w:p>
      <w:pPr/>
      <w:r>
        <w:rPr>
          <w:lang w:val="sw_KE" w:bidi="sw_KE"/>
        </w:rPr>
      </w:r>
      <w:r>
        <w:rPr>
          <w:b/>
          <w:lang w:val="sw_KE" w:bidi="sw_KE"/>
        </w:rPr>
        <w:t>Katika sehemu ya kwanza:</w:t>
      </w:r>
      <w:r>
        <w:rPr>
          <w:lang w:val="sw_KE" w:bidi="sw_KE"/>
        </w:rPr>
        <w:t xml:space="preserve"> Paulo anamwelekeza Timotheo jinsi ya kuwaadhibu watu katika kanisa la Efeso. Paulo anatumia mahusiano ya familia kulinganisha jinsi Timotheo anapaswa kuheshimu na kuwasiliana na waumini wote kwa njia sahihi.</w:t>
      </w:r>
    </w:p>
    <w:p>
      <w:pPr/>
      <w:r>
        <w:rPr>
          <w:lang w:val="sw_KE" w:bidi="sw_KE"/>
        </w:rPr>
      </w:r>
      <w:r>
        <w:rPr>
          <w:b/>
          <w:lang w:val="sw_KE" w:bidi="sw_KE"/>
        </w:rPr>
        <w:t>Katika sehemu ya pili:</w:t>
      </w:r>
      <w:r>
        <w:rPr>
          <w:lang w:val="sw_KE" w:bidi="sw_KE"/>
        </w:rPr>
        <w:t xml:space="preserve"> Paulo anabadilisha mwelekeo na kumwelekeza Timotheo jinsi ya kukabiliana na changamoto kuhusu jinsi kanisa linawajali wajane na jinsi watu katika kanisa wanapaswa kutunza familia zao wenyewe.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Wanaume wazee</w:t>
      </w:r>
    </w:p>
    <w:p>
      <w:pPr>
        <w:pStyle w:val="ListBullet"/>
        <w:spacing w:line="240" w:lineRule="auto"/>
        <w:ind w:left="720"/>
      </w:pPr>
      <w:r>
        <w:rPr>
          <w:lang w:val="sw_KE" w:bidi="sw_KE"/>
        </w:rPr>
      </w:r>
      <w:r>
        <w:rPr>
          <w:lang w:val="sw_KE" w:bidi="sw_KE"/>
        </w:rPr>
        <w:t>Wanaume wadogo</w:t>
      </w:r>
    </w:p>
    <w:p>
      <w:pPr>
        <w:pStyle w:val="ListBullet"/>
        <w:spacing w:line="240" w:lineRule="auto"/>
        <w:ind w:left="720"/>
      </w:pPr>
      <w:r>
        <w:rPr>
          <w:lang w:val="sw_KE" w:bidi="sw_KE"/>
        </w:rPr>
      </w:r>
      <w:r>
        <w:rPr>
          <w:lang w:val="sw_KE" w:bidi="sw_KE"/>
        </w:rPr>
        <w:t>Wanawake wazee</w:t>
      </w:r>
    </w:p>
    <w:p>
      <w:pPr>
        <w:pStyle w:val="ListBullet"/>
        <w:spacing w:line="240" w:lineRule="auto"/>
        <w:ind w:left="720"/>
      </w:pPr>
      <w:r>
        <w:rPr>
          <w:lang w:val="sw_KE" w:bidi="sw_KE"/>
        </w:rPr>
      </w:r>
      <w:r>
        <w:rPr>
          <w:lang w:val="sw_KE" w:bidi="sw_KE"/>
        </w:rPr>
        <w:t>Wanawake wadogo</w:t>
      </w:r>
    </w:p>
    <w:p>
      <w:pPr>
        <w:pStyle w:val="ListBullet"/>
        <w:spacing w:line="240" w:lineRule="auto"/>
        <w:ind w:left="720"/>
      </w:pPr>
      <w:r>
        <w:rPr>
          <w:lang w:val="sw_KE" w:bidi="sw_KE"/>
        </w:rPr>
      </w:r>
      <w:r>
        <w:rPr>
          <w:lang w:val="sw_KE" w:bidi="sw_KE"/>
        </w:rPr>
        <w:t>Wajane ambao wanahitaji msaada wa kanisa</w:t>
      </w:r>
    </w:p>
    <w:p>
      <w:pPr>
        <w:pStyle w:val="ListBullet"/>
        <w:spacing w:line="240" w:lineRule="auto"/>
        <w:ind w:left="720"/>
      </w:pPr>
      <w:r>
        <w:rPr>
          <w:lang w:val="sw_KE" w:bidi="sw_KE"/>
        </w:rPr>
      </w:r>
      <w:r>
        <w:rPr>
          <w:lang w:val="sw_KE" w:bidi="sw_KE"/>
        </w:rPr>
        <w:t>Wajane ambao wanatumia vibaya msaada wa kanisa</w:t>
      </w:r>
    </w:p>
    <w:p>
      <w:pPr>
        <w:pStyle w:val="ListBullet"/>
        <w:spacing w:line="240" w:lineRule="auto"/>
        <w:ind w:left="720"/>
      </w:pPr>
      <w:r>
        <w:rPr>
          <w:lang w:val="sw_KE" w:bidi="sw_KE"/>
        </w:rPr>
      </w:r>
      <w:r>
        <w:rPr>
          <w:lang w:val="sw_KE" w:bidi="sw_KE"/>
        </w:rPr>
        <w:t>Watoto au jamaa wengine wa wajane au wazazi wanaohitaji—baadhi ya hawa wanafamilia wanawasaidia wajane na wengine hawawasaidii</w:t>
      </w:r>
    </w:p>
    <w:p>
      <w:pPr>
        <w:pStyle w:val="ListBullet"/>
        <w:spacing w:line="240" w:lineRule="auto"/>
        <w:ind w:left="720"/>
      </w:pPr>
      <w:r>
        <w:rPr>
          <w:lang w:val="sw_KE" w:bidi="sw_KE"/>
        </w:rPr>
      </w:r>
      <w:r>
        <w:rPr>
          <w:lang w:val="sw_KE" w:bidi="sw_KE"/>
        </w:rPr>
        <w:t>Na watu katika Efeso ambao si waumini</w:t>
      </w:r>
    </w:p>
    <w:p>
      <w:pPr/>
      <w:r>
        <w:rPr>
          <w:lang w:val="sw_KE" w:bidi="sw_KE"/>
        </w:rPr>
      </w:r>
      <w:r>
        <w:rPr>
          <w:lang w:val="sw_KE" w:bidi="sw_KE"/>
        </w:rPr>
        <w:t>Kama kikundi, zingatia sehemu hizi za mpangilio wa simulizi:</w:t>
      </w:r>
    </w:p>
    <w:p>
      <w:pPr/>
      <w:r>
        <w:rPr>
          <w:lang w:val="sw_KE" w:bidi="sw_KE"/>
        </w:rPr>
      </w:r>
      <w:r>
        <w:rPr>
          <w:lang w:val="sw_KE" w:bidi="sw_KE"/>
        </w:rPr>
        <w:t>Katika simulizi hili, Paulo anaendelea kumwambia Timotheo jinsi anaweza kuwa mwalimu mzuri, licha ya kwamba Timotheo ni mdogo. Sehemu hii ya kwanza imeunganishwa kwa karibu na simulizi ya mwisho, ambapo Paulo alimhimizia Timotheo kua imara na mwaminifu kwa wito wake kutoka kwa Mungu kuwa mwalimu wa habari njema. Hata hivyo, Paulo anamhimizia Timotheo kufundisha kwa njia ambayo ni ya heshima kwa umri wote na jinsia zote. Kwa hivyo, katika sehemu hii ya kwanza, Paulo anazungumza kuhusu makundi manne tofauti ya watu: wanaume wazee kuliko Timotheo, wanaume wadogo kuliko Timotheo, wanawake wazee kuliko Timotheo, na wanawake wadogo kuliko Timotheo. Paulo anataka Timotheo kuheshimu watu ambao ni wazee. Paulo anamwambia Timotheo awatendee na kuwahimiza wanaume na wanawake wazee kama ambavyo angewatendea baba au mama yake. Pia Paulo anataka Timotheo kuonyesha aina sahihi ya heshima na upendo kwa watu wadogo kuliko yeye. Tena, Paulo anatumia ulinganisho na familia. Paulo anataka Timotheo kuwatendea vijana kama ambavyo angewatendea kaka au dada zake. Hasa, Timotheo anapaswa kuwatendea vijana wa kike kwa usafi, ambayo ina maana kwamba Timotheo anapaswa kuwa mwenye usafi wa maadili ya ngono wakati anashirikiana na vijana wa kike.</w:t>
      </w:r>
    </w:p>
    <w:p>
      <w:pPr/>
      <w:r>
        <w:rPr>
          <w:lang w:val="sw_KE" w:bidi="sw_KE"/>
        </w:rPr>
      </w:r>
      <w:r>
        <w:rPr>
          <w:lang w:val="sw_KE" w:bidi="sw_KE"/>
        </w:rPr>
        <w:t>Sitisha hapa na mjadili watu tofauti ambao wanaongoza katika makanisa yenu. Watu hawa wanasahihisha na kutumikia vipi watu wa umri na jinsia tofauti tofauti? Sitisha sauti hii hapa.</w:t>
      </w:r>
    </w:p>
    <w:p>
      <w:pPr/>
      <w:r>
        <w:rPr>
          <w:lang w:val="sw_KE" w:bidi="sw_KE"/>
        </w:rPr>
      </w:r>
      <w:r>
        <w:rPr>
          <w:lang w:val="sw_KE" w:bidi="sw_KE"/>
        </w:rPr>
        <w:t>Sitisha hapa na mjadili kama kikundi jinsi mtazungumza kuhusu makundi manne ya watu: wanaume wazee na wadogo, na wanawake wazee na wadogo. Una maneno gani katika lugha yako ili kuzungumza kuhusu makundi haya ya watu? Sitisha sauti hii hapa.</w:t>
      </w:r>
    </w:p>
    <w:p>
      <w:pPr/>
      <w:r>
        <w:rPr>
          <w:lang w:val="sw_KE" w:bidi="sw_KE"/>
        </w:rPr>
      </w:r>
      <w:r>
        <w:rPr>
          <w:lang w:val="sw_KE" w:bidi="sw_KE"/>
        </w:rPr>
        <w:t>Katika sehemu ya pili ya simulizi hii, Paulo anabadilisha mwelekeo wake. Kwa barua yote ya Paulo, Paulo atazungumza kuhusu matatizo kadhaa maalum ambayo Timotheo anapaswa kukabiliana nayo katika kanisa la Efeso, ikiwa ni pamoja na viongozi wafisadi na wenye tamaa, na pia watu walio katika hali ngumu za kijamii kama wajane na watumwa. Kwa kuwa Paulo alizungumza tu kuhusu wanawake wazee na vijana, kwa kawaida anabadilika kwa mtazamo huu mpya wakati anazungumza kuhusu baadhi ya changamoto na kuwasaidia wajane. Mjane ni mwanamke ambaye mume wake amekufa. Katika jamii ya kale ya Kigiriki, hii hali ilimwacha mwanamke katika hali ngumu sana kifedha na kijamii. Wakati Paulo anasema kwa kweli wanawake hawa ni wajane, Paulo hamaanishi wanaume wa wanawake hawa kwa kweli ni wamekufa. Wajane hawa wote kwa kweli wana waume waliokufa. Kile Paulo anamaanisha ni wanawake hawa kwa kweli wanahitaji msaada. Paulo anasema kwamba kama mjane ana watoto au wajukuu, basi watoto au wajukuu wanapaswa kumtunza mjane. Hapa, Paulo sasa anazungumza kuhusu familia halisi. Paulo hafanyi ulinganisho. Paulo anasema hii ni njia ya kiungu kwa familia kuishi na kwamba inampendeza Mungu.</w:t>
      </w:r>
    </w:p>
    <w:p>
      <w:pPr/>
      <w:r>
        <w:rPr>
          <w:lang w:val="sw_KE" w:bidi="sw_KE"/>
        </w:rPr>
      </w:r>
      <w:r>
        <w:rPr>
          <w:lang w:val="sw_KE" w:bidi="sw_KE"/>
        </w:rPr>
        <w:t>Sitisha hapa na mjadili majukumu ya watoto kwa wazazi wao katika jamii yenu. Watu wanaheshimu na kutunza vipi wazazi wao katika jamii yako? Ni nini kinachofanya watu kutaka kufanya hivyo? Sitisha sauti hii hapa.</w:t>
      </w:r>
    </w:p>
    <w:p>
      <w:pPr/>
      <w:r>
        <w:rPr>
          <w:lang w:val="sw_KE" w:bidi="sw_KE"/>
        </w:rPr>
      </w:r>
      <w:r>
        <w:rPr>
          <w:lang w:val="sw_KE" w:bidi="sw_KE"/>
        </w:rPr>
        <w:t>Kisha Paulo anaongeza kwamba aina ya mjane kanisa linapaswa kusaidia si tu mtu ambaye kweli hana familia, lakini pia awe ni muumini wa kweli. Aina hii ya mjane anamwamini Mungu na kuomba. Wakati Paulo anasema kwamba mjane anaomba "usiku na mchana," Paulo hamaanishi kwamba kweli anaomba bila kusitisha na hafanyi chochote kingine. Bila shaka, katika simulizi inayofuata, Paulo ataandika kuhusu huduma nyingi za muhimu ambazo wajane walikuwa nazo katika kanisa la Efeso. Usemi "usiku na mchana" unamaanisha kwamba mjane anaomba mara kwa mara na mara nyingi.</w:t>
      </w:r>
    </w:p>
    <w:p>
      <w:pPr/>
      <w:r>
        <w:rPr>
          <w:lang w:val="sw_KE" w:bidi="sw_KE"/>
        </w:rPr>
      </w:r>
      <w:r>
        <w:rPr>
          <w:lang w:val="sw_KE" w:bidi="sw_KE"/>
        </w:rPr>
        <w:t>Sitisha hapa na mjadili mambo ambayo unafanya mara kwa mara na mara nyingi ili kuabudu au kuungana na Mungu. Zingatia aina ya lugha unayotumia ili kuelezea tabia ambayo unaifanya mara nyingi. Je, unatilia chumvi na misemo kama "siku nzima," au misemo kama "usiku na mchana," au pengine "mchana na usiku?" Tumia usemi wowote ambao ni wa asili katika lugha yako. Sitisha sauti hii hapa.</w:t>
      </w:r>
    </w:p>
    <w:p>
      <w:pPr/>
      <w:r>
        <w:rPr>
          <w:lang w:val="sw_KE" w:bidi="sw_KE"/>
        </w:rPr>
      </w:r>
      <w:r>
        <w:rPr>
          <w:lang w:val="sw_KE" w:bidi="sw_KE"/>
        </w:rPr>
        <w:t>Paulo anamalizia simulizi hii na maonyo dhidi ya wajane ambao wanaishi kwa raha na familia ambazo hazijali wenzao. Paulo anatumia lugha kali ili kulaani makundi haya mawili. Wajane ambao wanaishi maisha tu ili kujipendeza wanaishi kwa njia isiyo sahihi. Paulo anasema wajane hawa tayari wamekufa. Paulo anatilia chumvi wakati anaposema hivi. Paulo anamaanisha kwamba aina ya maisha wajane hawa wanaishi ni njia mbaya ya kuishi na ni kama wajane hawa wamekufa tayari. Wakati Paulo analaani wajane hawa, Paulo hamaanishi kwamba kila kitu kinachokufurahisha ni kibaya. Neno la raha hapa linamaanisha kutaka tu kile kinachokufurahisha na kutaka sana.</w:t>
      </w:r>
    </w:p>
    <w:p>
      <w:pPr/>
      <w:r>
        <w:rPr>
          <w:lang w:val="sw_KE" w:bidi="sw_KE"/>
        </w:rPr>
      </w:r>
      <w:r>
        <w:rPr>
          <w:lang w:val="sw_KE" w:bidi="sw_KE"/>
        </w:rPr>
        <w:t>Sitisha hapa na mjadili kama kikundi jinsi mtazungumza kuhusu wajane hawa ambao tayari "wamekufa," ingawa wajane hawajakufa kweli. Utaonyesha vipi kwamba hii imetiliwa chumvi? Sitisha sauti hii hapa.</w:t>
      </w:r>
    </w:p>
    <w:p>
      <w:pPr/>
      <w:r>
        <w:rPr>
          <w:lang w:val="sw_KE" w:bidi="sw_KE"/>
        </w:rPr>
      </w:r>
      <w:r>
        <w:rPr>
          <w:lang w:val="sw_KE" w:bidi="sw_KE"/>
        </w:rPr>
        <w:t>Paulo pia anazungumza kwa nguvu dhidi ya waumini ambao hawashughulikii watu katika familia zao. Paulo anasema waumini hawa wanakataa kile wanachosema wanaamini kuhusu Mungu na ni mbaya zaidi kuliko wasioamini walioko Efeso. Hii si chumvi. Paulo anamaanisha hasa kile alichosema.</w:t>
      </w:r>
    </w:p>
    <w:p>
      <w:pPr/>
      <w:r>
        <w:rPr>
          <w:lang w:val="sw_KE" w:bidi="sw_KE"/>
        </w:rPr>
      </w:r>
      <w:r>
        <w:rPr>
          <w:lang w:val="sw_KE" w:bidi="sw_KE"/>
        </w:rPr>
        <w:t>Sitisha hapa na mjadili swali hili kama kikundi: Watu katika jamii yako wanaonaje watu ambao wanaishi maisha yasiyo na kusudi? Watu wanaonaje wale ambao hawasaidii familia zao wakati familia zao zinawahitaji? Zingatia jinsi unaweza kutumia lugha ya moja kwa moja au chumvi ili kufanya taarifa ambazo unawahukumu watu ambao wanatenda makosa. Sitisha sauti hii hapa.</w:t>
      </w:r>
    </w:p>
    <w:p>
      <w:pPr/>
      <w:r>
        <w:rPr>
          <w:lang w:val="sw_KE" w:bidi="sw_KE"/>
        </w:rPr>
      </w:r>
      <w:r>
        <w:rPr>
          <w:lang w:val="sw_KE" w:bidi="sw_KE"/>
        </w:rPr>
        <w:t>Katika onyo la wajane na familia zao, Paulo anazungumza na Timotheo moja kwa moja na anamwambia kuelekeza washiriki wa kanisa kwa njia hii ili wengine wasiweze kupata kosa la washiriki wowote wa kanisa. Tunaupata wasiwasi wa Paulo kwa jinsi jamii isiyoamini inaiona Kanisa katika barua hii. Tunaona mada hii mwanzoni, wakati Paulo anamwamuru Timotheo kuomba watu wote kuokolewa, na wakati anamwelekeza jinsi ya kukabiliana na matatizo fulani wakati wa mikutano ya sala na ibada. Paulo atarudia mada hii katika simulizi inayofuata, na tena wakati atakapofundisha kuhusu watumwa. Paulo anamweleza Timotheo jinsi ya kukabiliana na dhambi katika kanisa na jinsi waumini wanaweza kuishi katika hali zisizo za haki za kijamii. Paulo anapofanya hivyo, jambo kuu ni kwamba watu katika kanisa waweza kuelezea habari njema kuhusu Yesu kwa watu wote ili watu wote waweze kuokolewa.</w:t>
      </w:r>
    </w:p>
    <w:p>
      <w:pPr/>
      <w:r>
        <w:rPr>
          <w:lang w:val="sw_KE" w:bidi="sw_KE"/>
        </w:rPr>
      </w:r>
      <w:r>
        <w:rPr>
          <w:lang w:val="sw_KE" w:bidi="sw_KE"/>
        </w:rPr>
        <w:t>Sitisha hapa na mjadili swali hili kama kikundi: Njia ipi ya mtu anatenda inayoweza kuathiri jinsi jamii inahisi kuhusu dini ya mtu huyo? Shiriki hadithi kuhusu nyakati ambapo dhambi yako mwenyewe ilifanya iwe vigumu kwako kushiriki habari njema na mtu. Unaweza pia kusimulia tena hadithi kutoka kwa Biblia ambapo watu wa Mungu walishindwa na kuwapa wasioamini sababu ya kutomwamini Mungu. Unaposimulia hadithi, zingatia jinsi unaweza kufuata mada katika hadithi yote. Sitisha sauti hii hapa.</w:t>
      </w:r>
    </w:p>
    <w:p>
      <w:pPr/>
      <w:r>
        <w:rPr>
          <w:lang w:val="sw_KE" w:bidi="sw_KE"/>
        </w:rPr>
      </w:r>
      <w:r>
        <w:rPr>
          <w:lang w:val="sw_KE" w:bidi="sw_KE"/>
        </w:rPr>
        <w:t>Sasa kikundi kinapaswa kuonyesha ubao wa hadithi, kuchora au kutumia vitu ili kuonyesha simulizi na matukio yake. Unaweza kuchagua kugawanya watu au vitu katika makundi tofauti. Hakikisha kwamba unaonyesha jinsi baadhi ya Waefeso ambao si washiriki wa kanisa wanatazama ili kuona kile kinachotokea. Kwanza, onyesha kwamba Timotheo anasahihisha wanaume wazee na wadogo, na wanawake wazee na wadogo katika kanisa kwa heshima na kwa upendo. Kisha, Timotheo anarudi kwa wanawake katika kanisa. Wanawake wanapaswa kugawanywa katika wajane na wasio wajane. Wajane wanapaswa kugawanywa zaidi katika wajane ambao wana msaada kutoka kwa familia zao na wajane ambao hawana msaada. Sogeza wajane ambao wana familia karibu na familia zao. Onyesha kwamba familia zingine hazisaidii wajane. Wahamishe wajane ambao hawana familia karibu na wanachama wengine wa kanisa ili kuonyesha kwamba kanisa linawashughulikia wajane hao. Sasa onyesha jinsi wajane wanaonekana kumuelekea Mungu kwa msaada wao. Onyesha kwamba Waefeso ambao si sehemu ya kanisa wanatazama na kuona kwamba washiriki wa kanisa wanatunzana wao kwa wao.</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5:1–8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kitaigiza simulizi hii.</w:t>
      </w:r>
    </w:p>
    <w:p>
      <w:pPr/>
      <w:r>
        <w:rPr>
          <w:lang w:val="sw_KE" w:bidi="sw_KE"/>
        </w:rPr>
      </w:r>
      <w:r>
        <w:rPr>
          <w:lang w:val="sw_KE" w:bidi="sw_KE"/>
        </w:rPr>
        <w:t>Simulizi hii ina sehemu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Wanaume wazee</w:t>
      </w:r>
    </w:p>
    <w:p>
      <w:pPr>
        <w:pStyle w:val="ListBullet"/>
        <w:spacing w:line="240" w:lineRule="auto"/>
        <w:ind w:left="720"/>
      </w:pPr>
      <w:r>
        <w:rPr>
          <w:lang w:val="sw_KE" w:bidi="sw_KE"/>
        </w:rPr>
      </w:r>
      <w:r>
        <w:rPr>
          <w:lang w:val="sw_KE" w:bidi="sw_KE"/>
        </w:rPr>
        <w:t>Wanaume wadogo</w:t>
      </w:r>
    </w:p>
    <w:p>
      <w:pPr>
        <w:pStyle w:val="ListBullet"/>
        <w:spacing w:line="240" w:lineRule="auto"/>
        <w:ind w:left="720"/>
      </w:pPr>
      <w:r>
        <w:rPr>
          <w:lang w:val="sw_KE" w:bidi="sw_KE"/>
        </w:rPr>
      </w:r>
      <w:r>
        <w:rPr>
          <w:lang w:val="sw_KE" w:bidi="sw_KE"/>
        </w:rPr>
        <w:t>Wanawake wazee</w:t>
      </w:r>
    </w:p>
    <w:p>
      <w:pPr>
        <w:pStyle w:val="ListBullet"/>
        <w:spacing w:line="240" w:lineRule="auto"/>
        <w:ind w:left="720"/>
      </w:pPr>
      <w:r>
        <w:rPr>
          <w:lang w:val="sw_KE" w:bidi="sw_KE"/>
        </w:rPr>
      </w:r>
      <w:r>
        <w:rPr>
          <w:lang w:val="sw_KE" w:bidi="sw_KE"/>
        </w:rPr>
        <w:t>Wanawake wadogo</w:t>
      </w:r>
    </w:p>
    <w:p>
      <w:pPr>
        <w:pStyle w:val="ListBullet"/>
        <w:spacing w:line="240" w:lineRule="auto"/>
        <w:ind w:left="720"/>
      </w:pPr>
      <w:r>
        <w:rPr>
          <w:lang w:val="sw_KE" w:bidi="sw_KE"/>
        </w:rPr>
      </w:r>
      <w:r>
        <w:rPr>
          <w:lang w:val="sw_KE" w:bidi="sw_KE"/>
        </w:rPr>
        <w:t>Wajane ambao wanahitaji msaada wa kanisa</w:t>
      </w:r>
    </w:p>
    <w:p>
      <w:pPr>
        <w:pStyle w:val="ListBullet"/>
        <w:spacing w:line="240" w:lineRule="auto"/>
        <w:ind w:left="720"/>
      </w:pPr>
      <w:r>
        <w:rPr>
          <w:lang w:val="sw_KE" w:bidi="sw_KE"/>
        </w:rPr>
      </w:r>
      <w:r>
        <w:rPr>
          <w:lang w:val="sw_KE" w:bidi="sw_KE"/>
        </w:rPr>
        <w:t>Wajane ambao wanatumia vibaya msaada wa kanisa</w:t>
      </w:r>
    </w:p>
    <w:p>
      <w:pPr>
        <w:pStyle w:val="ListBullet"/>
        <w:spacing w:line="240" w:lineRule="auto"/>
        <w:ind w:left="720"/>
      </w:pPr>
      <w:r>
        <w:rPr>
          <w:lang w:val="sw_KE" w:bidi="sw_KE"/>
        </w:rPr>
      </w:r>
      <w:r>
        <w:rPr>
          <w:lang w:val="sw_KE" w:bidi="sw_KE"/>
        </w:rPr>
        <w:t>Watoto au jamaa wengine wa wajane au wazazi wanaohitaji—baadhi ya hawa wanafamilia wanawasaidia wajane na wengine hawawasaidii</w:t>
      </w:r>
    </w:p>
    <w:p>
      <w:pPr>
        <w:pStyle w:val="ListBullet"/>
        <w:spacing w:line="240" w:lineRule="auto"/>
        <w:ind w:left="720"/>
      </w:pPr>
      <w:r>
        <w:rPr>
          <w:lang w:val="sw_KE" w:bidi="sw_KE"/>
        </w:rPr>
      </w:r>
      <w:r>
        <w:rPr>
          <w:lang w:val="sw_KE" w:bidi="sw_KE"/>
        </w:rPr>
        <w:t>Na watu katika Efeso ambao si waumini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Igiza jinsi Timotheo anatoa maelekezo kwa makundi manne ya watu, na mtu mmoja kuwakilisha kila kikundi: mtu mzee, mtu mdogo, mwanamke mzee, na mwanamke mdogo.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watu ambao wanaigiza kama washiriki wa kanisa, "Unahisi nini pale Timotheo anapokukosoa na kufundisha, japo kuwa yeye ni mzee au mdogo kuliko wewe?"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mjane ambaye ana familia na mjane ambaye hana familia. Mwombe mjane ambaye yuko peke yake aigize akiomba kwa Mungu. Hakikisha familia ya mjane wa kwanza anaigiza jinsi wanavyowasaidia mjane huyo.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watoto, "Unahisi nini unapomsaidia mama yako?" Muigizaji huenda akajibu mambo kama:</w:t>
      </w:r>
    </w:p>
    <w:p>
      <w:pPr>
        <w:pStyle w:val="ListBullet"/>
        <w:spacing w:line="240" w:lineRule="auto"/>
        <w:ind w:left="720"/>
      </w:pPr>
      <w:r>
        <w:rPr>
          <w:lang w:val="sw_KE" w:bidi="sw_KE"/>
        </w:rPr>
      </w:r>
      <w:r>
        <w:rPr>
          <w:lang w:val="sw_KE" w:bidi="sw_KE"/>
        </w:rPr>
        <w:t>Muulize mjane ambaye yuko peke yake, "Unahisi nini sasa?"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Mwambie mjane wa tatu aigize akiishi tu kwa raha. Mfanya mjane na watoto waigize tena, lakini wakati huu watoto wapuuze mahitaji ya mjane.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mjane wa tatu, "Unahisi nini sasa?" Muigizaji huenda akajibu mambo kama:</w:t>
      </w:r>
    </w:p>
    <w:p>
      <w:pPr>
        <w:pStyle w:val="ListBullet"/>
        <w:spacing w:line="240" w:lineRule="auto"/>
        <w:ind w:left="720"/>
      </w:pPr>
      <w:r>
        <w:rPr>
          <w:lang w:val="sw_KE" w:bidi="sw_KE"/>
        </w:rPr>
      </w:r>
      <w:r>
        <w:rPr>
          <w:lang w:val="sw_KE" w:bidi="sw_KE"/>
        </w:rPr>
        <w:t>Muulize mjane mwenye watoto ambao wanampuuza, "Unahisi au unafikiria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Sasa Timotheo awaelekeze wote wawili kuishi tofauti ili watu nje ya kanisa wasiweze kuwakosoa.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Timotheo, "Unahisi nini?" Muigizaji huenda akajibu mambo kama:</w:t>
      </w:r>
    </w:p>
    <w:p>
      <w:pPr>
        <w:pStyle w:val="ListBullet"/>
        <w:spacing w:line="240" w:lineRule="auto"/>
        <w:ind w:left="720"/>
      </w:pPr>
      <w:r>
        <w:rPr>
          <w:lang w:val="sw_KE" w:bidi="sw_KE"/>
        </w:rPr>
      </w:r>
      <w:r>
        <w:rPr>
          <w:lang w:val="sw_KE" w:bidi="sw_KE"/>
        </w:rPr>
        <w:t>Muulize mtu anayeigiza kama watu katika Efeso ambao si waumini, "Unahisi au unafikiria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5:1–8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zilizomo katika simulizi hii. </w:t>
      </w:r>
    </w:p>
    <w:p>
      <w:pPr/>
      <w:r>
        <w:rPr>
          <w:lang w:val="sw_KE" w:bidi="sw_KE"/>
        </w:rPr>
      </w:r>
      <w:r>
        <w:rPr>
          <w:lang w:val="sw_KE" w:bidi="sw_KE"/>
        </w:rPr>
        <w:t xml:space="preserve">Paulo anamwamuru Timotheo kuwatendea wanawake wadogo katika usafi wote. Usafi una </w:t>
      </w:r>
      <w:r>
        <w:rPr>
          <w:b/>
          <w:lang w:val="sw_KE" w:bidi="sw_KE"/>
        </w:rPr>
        <w:t>maana</w:t>
      </w:r>
      <w:r>
        <w:rPr>
          <w:lang w:val="sw_KE" w:bidi="sw_KE"/>
        </w:rPr>
        <w:t xml:space="preserve"> kuwa asiye na hatia au safi kwa maana ya kiroho. Katika muktadha huu, usafi pia unarejelea aina sahihi ya uhusiano kati ya mwanaume na mwanamke ambao hawajaoana wao kwa wao. Tumia neno lile lile kwa safi au usafi kama ulilotumia katika simulizi zilizopita. Tazama neno safi katika Faharasa Kuu kwa maelezo zaidi.</w:t>
      </w:r>
    </w:p>
    <w:p>
      <w:pPr/>
      <w:r>
        <w:rPr>
          <w:lang w:val="sw_KE" w:bidi="sw_KE"/>
        </w:rPr>
      </w:r>
      <w:r>
        <w:rPr>
          <w:lang w:val="sw_KE" w:bidi="sw_KE"/>
        </w:rPr>
        <w:t xml:space="preserve">Paulo anasema kwamba waumini wanaweza kuonyesha ibada yao kwa Mungu, au utauwa, kwa jinsi wanavyowashughulikia wajane katika familia zao wenyewe. </w:t>
      </w:r>
      <w:r>
        <w:rPr>
          <w:b/>
          <w:lang w:val="sw_KE" w:bidi="sw_KE"/>
        </w:rPr>
        <w:t>Uungu</w:t>
      </w:r>
      <w:r>
        <w:rPr>
          <w:lang w:val="sw_KE" w:bidi="sw_KE"/>
        </w:rPr>
        <w:t xml:space="preserve"> una maana kwamba watu wanaishi maisha kwa njia ambayo inampendeza Mungu. Hii inaonyesha heshima ya watu kwa Mungu. Tumia neno lile lile au usemi kwa uungu kama ulilotumia katika simulizi zilizopita Tafuta neno uungu kwenye Faharasa Kuu kwa maelezo zaidi.</w:t>
      </w:r>
    </w:p>
    <w:p>
      <w:pPr/>
      <w:r>
        <w:rPr>
          <w:lang w:val="sw_KE" w:bidi="sw_KE"/>
        </w:rPr>
      </w:r>
      <w:r>
        <w:rPr>
          <w:lang w:val="sw_KE" w:bidi="sw_KE"/>
        </w:rPr>
        <w:t xml:space="preserve">Paulo anaelezea aina ya mjane kanisa linapaswa kumsaidia kama mjane ambaye anaweka tumaini lake kwa Mungu. </w:t>
      </w:r>
      <w:r>
        <w:rPr>
          <w:b/>
          <w:lang w:val="sw_KE" w:bidi="sw_KE"/>
        </w:rPr>
        <w:t>Tumaini</w:t>
      </w:r>
      <w:r>
        <w:rPr>
          <w:lang w:val="sw_KE" w:bidi="sw_KE"/>
        </w:rPr>
        <w:t xml:space="preserve"> linamaanisha kuamini ahadi za Mungu na siku zijazo njema kwa sababu anamfuata Yesu. Tumia neno lile lile au usemi kwa tumaini kama ulivyotumia katika simulizi zilizopita Tazama neno tumaini katika Faharasa Kuu kwa maelezo zaidi.</w:t>
      </w:r>
    </w:p>
    <w:p>
      <w:pPr/>
      <w:r>
        <w:rPr>
          <w:lang w:val="sw_KE" w:bidi="sw_KE"/>
        </w:rPr>
      </w:r>
      <w:r>
        <w:rPr>
          <w:lang w:val="sw_KE" w:bidi="sw_KE"/>
        </w:rPr>
        <w:t xml:space="preserve">Paulo pia anaelezea aina ya mjane kanisa linapaswa kumsaidia kama mtu ambaye daima anamwambia maombi na sala zake Mungu. </w:t>
      </w:r>
      <w:r>
        <w:rPr>
          <w:b/>
          <w:lang w:val="sw_KE" w:bidi="sw_KE"/>
        </w:rPr>
        <w:t>Ombi</w:t>
      </w:r>
      <w:r>
        <w:rPr>
          <w:lang w:val="sw_KE" w:bidi="sw_KE"/>
        </w:rPr>
        <w:t xml:space="preserve"> ni kitu ambacho mtu anamwomba Mungu kufanya kwa mtu huyo. </w:t>
      </w:r>
      <w:r>
        <w:rPr>
          <w:b/>
          <w:lang w:val="sw_KE" w:bidi="sw_KE"/>
        </w:rPr>
        <w:t>Sala</w:t>
      </w:r>
      <w:r>
        <w:rPr>
          <w:lang w:val="sw_KE" w:bidi="sw_KE"/>
        </w:rPr>
        <w:t xml:space="preserve"> ni neno la jumla zaidi ambalo linamaanisha kuzungumza na Mungu. Tumia maneno au misemo ile ile kwa maombi na sala kama ulivyotumia katika simulizi zilizopita Tazama neno omba katika Faharasa Kuu kwa maelezo zaidi.</w:t>
      </w:r>
    </w:p>
    <w:p>
      <w:pPr/>
      <w:r>
        <w:rPr>
          <w:lang w:val="sw_KE" w:bidi="sw_KE"/>
        </w:rPr>
      </w:r>
      <w:r>
        <w:rPr>
          <w:lang w:val="sw_KE" w:bidi="sw_KE"/>
        </w:rPr>
        <w:t xml:space="preserve">Paulo anasema kwamba mtu asipojali mshiriki wa familia, au </w:t>
      </w:r>
      <w:r>
        <w:rPr>
          <w:b/>
          <w:lang w:val="sw_KE" w:bidi="sw_KE"/>
        </w:rPr>
        <w:t>kaya</w:t>
      </w:r>
      <w:r>
        <w:rPr>
          <w:lang w:val="sw_KE" w:bidi="sw_KE"/>
        </w:rPr>
        <w:t xml:space="preserve">, washiriki hawa wa familia wameikataa </w:t>
      </w:r>
      <w:r>
        <w:rPr>
          <w:b/>
          <w:lang w:val="sw_KE" w:bidi="sw_KE"/>
        </w:rPr>
        <w:t>imani</w:t>
      </w:r>
      <w:r>
        <w:rPr>
          <w:lang w:val="sw_KE" w:bidi="sw_KE"/>
        </w:rPr>
        <w:t>. Paulo anamaanisha kwamba watu hawa hawamwamini tena au hawana imani kwa Yesu na habari njema kwamba Yesu ni Mwokozi. Tumia maneno au misemo ile ile kwa kaya na imani kama ulivyotumia katika simulizi zilizopita Tazama kaya na imani katika Faharasa Kuu kwa maelezo zaidi.</w:t>
      </w:r>
    </w:p>
    <w:p>
      <w:pPr/>
      <w:r>
        <w:rPr>
          <w:lang w:val="sw_KE" w:bidi="sw_KE"/>
        </w:rPr>
      </w:r>
      <w:r>
        <w:rPr>
          <w:lang w:val="sw_KE" w:bidi="sw_KE"/>
        </w:rPr>
        <w:t xml:space="preserve">Paulo analinganisha washiriki wa familia ambao hawatunzani na </w:t>
      </w:r>
      <w:r>
        <w:rPr>
          <w:b/>
          <w:lang w:val="sw_KE" w:bidi="sw_KE"/>
        </w:rPr>
        <w:t>wasioamini</w:t>
      </w:r>
      <w:r>
        <w:rPr>
          <w:lang w:val="sw_KE" w:bidi="sw_KE"/>
        </w:rPr>
        <w:t>. Wasioamini ni watu ambao hawana imani. Kwa maneno mengine, watu hawa hawaamini habari njema.</w:t>
      </w:r>
    </w:p>
    <w:p>
      <w:pPr/>
      <w:r>
        <w:rPr>
          <w:lang w:val="sw_KE" w:bidi="sw_KE"/>
        </w:rPr>
      </w:r>
      <w:r>
        <w:rPr>
          <w:lang w:val="sw_KE" w:bidi="sw_KE"/>
        </w:rPr>
        <w:t xml:space="preserve">Sitisha hapa na mjadili kama kikundi ni neno au usemi gani mtakaotumia kwa wasioamini. Tazama muumini na imani katika Faharasa Kuu kwa maelezo zaidi. Ikiwa tayari umetafsiri neno hili katika kitabu kingine cha Biblia, tumia neno ilo ilo ulilotumia huko. </w:t>
      </w:r>
    </w:p>
    <w:p>
      <w:pPr/>
      <w:r>
        <w:rPr>
          <w:lang w:val="sw_KE" w:bidi="sw_KE"/>
        </w:rPr>
      </w:r>
      <w:r>
        <w:rPr>
          <w:b/>
          <w:lang w:val="sw_KE" w:bidi="sw_KE"/>
        </w:rPr>
        <w:t>Huu ndio mwisho wa kurekodi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5:9–16</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5:9–16 na utie moyoni mwako.</w:t>
      </w:r>
    </w:p>
    <w:p>
      <w:pPr/>
      <w:r>
        <w:rPr>
          <w:lang w:val="sw_KE" w:bidi="sw_KE"/>
        </w:rPr>
      </w:r>
      <w:r>
        <w:rPr>
          <w:lang w:val="sw_KE" w:bidi="sw_KE"/>
        </w:rPr>
        <w:t>Sikiliza toleo la sauti la 1 Timotheo 5:9–16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5:9–16 katika tafsiri rahisi zaidi kuelewa.</w:t>
      </w:r>
    </w:p>
    <w:p>
      <w:pPr/>
      <w:r>
        <w:rPr>
          <w:lang w:val="sw_KE" w:bidi="sw_KE"/>
        </w:rPr>
      </w:r>
      <w:r>
        <w:rPr>
          <w:lang w:val="sw_KE" w:bidi="sw_KE"/>
        </w:rPr>
        <w:t>Sitisha sauti hii hapa.</w:t>
      </w:r>
    </w:p>
    <w:p>
      <w:pPr/>
      <w:r>
        <w:rPr>
          <w:lang w:val="sw_KE" w:bidi="sw_KE"/>
        </w:rPr>
      </w:r>
      <w:r>
        <w:rPr>
          <w:lang w:val="sw_KE" w:bidi="sw_KE"/>
        </w:rPr>
        <w:t>Ni muhimu kukumbuka kwamba sehemu hii ya barua ya Paulo inaunganisha na sehemu ya awali. Katika sehemu ya mwisho, Paulo anaanza kuzungumza kuhusu njia kanisa linapaswa kutunza watu katika kanisa. Paulo haswa anataja wale ambao ni wajane kweli, na Paulo anahimiza familia kuwatunza wajane wao katika familia. Katika sehemu hii, Paulo anaendelea kuzungumza kuhusu kuwatunza wajane. Sehemu hii inamalizika na maelekezo sawa kwa wanawake kutunza wajane katika familia yao, ili kanisa liweze kutunza wale ambao ni wajane kweli. Wakati Paulo anasema kwamba mwanamke ni mjane kweli, Paulo anazungumza kuhusu wajane ambao hawana mtu wa kutunza.</w:t>
      </w:r>
    </w:p>
    <w:p>
      <w:pPr/>
      <w:r>
        <w:rPr>
          <w:lang w:val="sw_KE" w:bidi="sw_KE"/>
        </w:rPr>
      </w:r>
      <w:r>
        <w:rPr>
          <w:lang w:val="sw_KE" w:bidi="sw_KE"/>
        </w:rPr>
        <w:t>Katika sehemu hii ya barua, Paulo anaanza kwa kumwambia Timotheo ni aina gani ya wajane kanisa linapaswa kutunza. Paulo anasema kanisa linapaswa kuongeza wajane hawa kwenye orodha rasmi ya wajane ambao wanahitaji msaada endelevu. Paulo anatoa mahitaji matatu pale kanisa linapaswa kuongeza wajane hawa.</w:t>
      </w:r>
    </w:p>
    <w:p>
      <w:pPr/>
      <w:r>
        <w:rPr>
          <w:lang w:val="sw_KE" w:bidi="sw_KE"/>
        </w:rPr>
      </w:r>
      <w:r>
        <w:rPr>
          <w:lang w:val="sw_KE" w:bidi="sw_KE"/>
        </w:rPr>
        <w:t>Kwanza, mjane anahitaji kuwa angalau na umri wa miaka 60. Katika umri wa miaka 60, mjane pengine hangeoa tena, kwa hiyo mjane angehitaji msaada ili kujitunza mwenyewe.</w:t>
      </w:r>
    </w:p>
    <w:p>
      <w:pPr/>
      <w:r>
        <w:rPr>
          <w:lang w:val="sw_KE" w:bidi="sw_KE"/>
        </w:rPr>
      </w:r>
      <w:r>
        <w:rPr>
          <w:lang w:val="sw_KE" w:bidi="sw_KE"/>
        </w:rPr>
        <w:t>Sitisha hapa na mjadili swali hili kama kikundi: Ni aina gani za mambo unafikiri hawa wajane wazee wanaweza kuhitaji kusaidiwa? Sitisha sauti hii hapa.</w:t>
      </w:r>
    </w:p>
    <w:p>
      <w:pPr/>
      <w:r>
        <w:rPr>
          <w:lang w:val="sw_KE" w:bidi="sw_KE"/>
        </w:rPr>
      </w:r>
      <w:r>
        <w:rPr>
          <w:lang w:val="sw_KE" w:bidi="sw_KE"/>
        </w:rPr>
        <w:t>Pili, Paulo anasema mjane anahitaji kuwa mke wa mume mmoja. Paulo anamaanisha kwamba, kama tu waangalizi na mashemasi, mjane pia anahitaji kuwa mwaminifu katika ndoa yake. Hii ina maana kwamba mjane alikuwa ameolewa na mtu mmoja tu na hakuwa na mahusiano ya kingono na wanaume wengine wakati alipokuwa ameolewa.</w:t>
      </w:r>
    </w:p>
    <w:p>
      <w:pPr/>
      <w:r>
        <w:rPr>
          <w:lang w:val="sw_KE" w:bidi="sw_KE"/>
        </w:rPr>
      </w:r>
      <w:r>
        <w:rPr>
          <w:lang w:val="sw_KE" w:bidi="sw_KE"/>
        </w:rPr>
        <w:t>Tatu, Paulo anasema wakati watu wanafikiria kuhusu mjane, wanapaswa kufikiria matendo mema ya mjane.</w:t>
      </w:r>
    </w:p>
    <w:p>
      <w:pPr/>
      <w:r>
        <w:rPr>
          <w:lang w:val="sw_KE" w:bidi="sw_KE"/>
        </w:rPr>
      </w:r>
      <w:r>
        <w:rPr>
          <w:lang w:val="sw_KE" w:bidi="sw_KE"/>
        </w:rPr>
        <w:t>Na kisha Paulo anatoa mifano ya matendo haya mema yanavyoweza kuwa.</w:t>
      </w:r>
    </w:p>
    <w:p>
      <w:pPr/>
      <w:r>
        <w:rPr>
          <w:lang w:val="sw_KE" w:bidi="sw_KE"/>
        </w:rPr>
      </w:r>
      <w:r>
        <w:rPr>
          <w:lang w:val="sw_KE" w:bidi="sw_KE"/>
        </w:rPr>
        <w:t>Kwanza, mjane anapaswa kuwa amewalea watoto wake vizuri na kuwatunza watoto kimwili na kiroho.</w:t>
      </w:r>
    </w:p>
    <w:p>
      <w:pPr/>
      <w:r>
        <w:rPr>
          <w:lang w:val="sw_KE" w:bidi="sw_KE"/>
        </w:rPr>
      </w:r>
      <w:r>
        <w:rPr>
          <w:lang w:val="sw_KE" w:bidi="sw_KE"/>
        </w:rPr>
        <w:t>Sitisha hapa na mjadili swali hili kama kikundi: Ni aina gani za vitu wanawake ambao wanalea watoto wao vizuri wanafanya? Simulia hadithi ya wazazi unaowajua ambao wamelea watoto wao vizuri. Sitisha sauti hii hapa.</w:t>
      </w:r>
    </w:p>
    <w:p>
      <w:pPr/>
      <w:r>
        <w:rPr>
          <w:lang w:val="sw_KE" w:bidi="sw_KE"/>
        </w:rPr>
      </w:r>
      <w:r>
        <w:rPr>
          <w:lang w:val="sw_KE" w:bidi="sw_KE"/>
        </w:rPr>
        <w:t>Pili, mjane anapaswa pia kuonyesha ukarimu kwa wengine. Mjane anapaswa kuwa tayari kulisha wageni na hata kuwaalika wageni kukaa katika nyumba yake. Hili ndilo hitaji lile lile ambalo Paulo analo kwa wazee na mashemasi mapema katika 1 Timotheo.</w:t>
      </w:r>
    </w:p>
    <w:p>
      <w:pPr/>
      <w:r>
        <w:rPr>
          <w:lang w:val="sw_KE" w:bidi="sw_KE"/>
        </w:rPr>
      </w:r>
      <w:r>
        <w:rPr>
          <w:lang w:val="sw_KE" w:bidi="sw_KE"/>
        </w:rPr>
        <w:t>Sitisha hapa na mjadili swali hili kama kikundi: Ni aina gani za mambo mtu ambaye anaonyesha ukarimu anafanya? Simulia hadithi ya wakati mtu alionyesha ukarimu. Sitisha sauti hii hapa.</w:t>
      </w:r>
    </w:p>
    <w:p>
      <w:pPr/>
      <w:r>
        <w:rPr>
          <w:lang w:val="sw_KE" w:bidi="sw_KE"/>
        </w:rPr>
      </w:r>
      <w:r>
        <w:rPr>
          <w:lang w:val="sw_KE" w:bidi="sw_KE"/>
        </w:rPr>
        <w:t>Tatu, kama sehemu ya kuonyesha ukarimu, mjane anapaswa kuosha miguu ya watakatifu wengine, au Wakristo wengine. Kuosha miguu ya watu wengine ilikuwa njia ya kawaida ya kuonyesha ukarimu kwa wageni. Kwa sababu kila mtu alivaa viatu na kusafiri kwenye barabara za uchafu, barabara ile ile ambayo wanyama pia walitembea pamoja, watu walipaswa kuosha miguu yao kabla ya kuingia ndani ya nyumba ya mtu. Wakati huo, watumishi tu na baadhi ya wanawake waliosha miguu ya watu wengine. Kuosha miguu ya mtu ilikuwa tendo la huduma ya unyenyekevu. Yesu mwenyewe aliosha miguu ya wanafunzi wake na kuwaambia kwamba wanapaswa kufanyiana vivyo hivyo wao kwa wao. Kwa hivyo, kuosha miguu ya mtu ikawa ishara ya huduma ya unyenyekevu ambayo Wakristo wanapaswa kuonyesha kwa kila mmoja.</w:t>
      </w:r>
    </w:p>
    <w:p>
      <w:pPr/>
      <w:r>
        <w:rPr>
          <w:lang w:val="sw_KE" w:bidi="sw_KE"/>
        </w:rPr>
      </w:r>
      <w:r>
        <w:rPr>
          <w:lang w:val="sw_KE" w:bidi="sw_KE"/>
        </w:rPr>
        <w:t>Sitisha hapa na mjadili swali hili kama kikundi: Katika jamii yako, kama mtu mmoja aliosha miguu ya mtu mwingine, mtu huyo wa pili angeguswa vipi? Ni njia gani ambazo watu wanaonyesha huduma ya unyenyekevu na ukarimu kwa kila mmoja? Sitisha sauti hii hapa.</w:t>
      </w:r>
    </w:p>
    <w:p>
      <w:pPr/>
      <w:r>
        <w:rPr>
          <w:lang w:val="sw_KE" w:bidi="sw_KE"/>
        </w:rPr>
      </w:r>
      <w:r>
        <w:rPr>
          <w:lang w:val="sw_KE" w:bidi="sw_KE"/>
        </w:rPr>
        <w:t>Hatimaye, Paulo anasema mjane anapaswa kuwasaidia wale ambao walikuwa katika taabu.</w:t>
      </w:r>
    </w:p>
    <w:p>
      <w:pPr/>
      <w:r>
        <w:rPr>
          <w:lang w:val="sw_KE" w:bidi="sw_KE"/>
        </w:rPr>
      </w:r>
      <w:r>
        <w:rPr>
          <w:lang w:val="sw_KE" w:bidi="sw_KE"/>
        </w:rPr>
        <w:t>Sitisha hapa na mjadili swali hili kama kikundi: Ni matendo gani mengine mema ambayo watu wanaweza kufanya ili kuonyesha kwamba wao ni wacha Mungu? Sitisha sauti hii hapa.</w:t>
      </w:r>
    </w:p>
    <w:p>
      <w:pPr/>
      <w:r>
        <w:rPr>
          <w:lang w:val="sw_KE" w:bidi="sw_KE"/>
        </w:rPr>
      </w:r>
      <w:r>
        <w:rPr>
          <w:lang w:val="sw_KE" w:bidi="sw_KE"/>
        </w:rPr>
        <w:t xml:space="preserve">Kisha, Paulo anazungumza kuhusu wajane ambao hawapaswi kuongezwa kwenye </w:t>
      </w:r>
      <w:r>
        <w:rPr>
          <w:b/>
          <w:lang w:val="sw_KE" w:bidi="sw_KE"/>
        </w:rPr>
        <w:t>orodha</w:t>
      </w:r>
      <w:r>
        <w:rPr>
          <w:lang w:val="sw_KE" w:bidi="sw_KE"/>
        </w:rPr>
        <w:t xml:space="preserve"> hiyo. Paulo anasema kwamba wajane wadogo hawapaswi kuwa katika orodha hii. Hii ni kwa sababu, kama tamaa zao za ngono zinashinda hamu yao ya kumfuata Kristo, basi wajane hawa watataka kuolewa na mtu. Wakati wajane wanaoa mtu huyo, Mungu atawahukumu wajane kwa sababu wameikataa imani yao ya kwanza, au kuacha kumfuata Mungu. Ni muhimu kujua kwamba Paulo </w:t>
      </w:r>
      <w:r>
        <w:rPr>
          <w:b/>
          <w:lang w:val="sw_KE" w:bidi="sw_KE"/>
        </w:rPr>
        <w:t>hawaambii</w:t>
      </w:r>
      <w:r>
        <w:rPr>
          <w:lang w:val="sw_KE" w:bidi="sw_KE"/>
        </w:rPr>
        <w:t xml:space="preserve"> wajane hawa wadogo kwamba hawawezi kuolewa tena. Tena, hata anawahimiza kuoa tena baadaye katika simulizi hii. Paulo pia hasemi kwamba tamaa za ngono ni makosa zenyewe. Badala yake, Paulo anazungumza kuhusu hamu ya ngono ambayo inawaongoza wanawake mbali na Kristo. Pengine Paulo anafikiria hali ambapo mjane hataki tena kuwa peke yake na badala yake anataka kuolewa tena. Na kwa sababu ya hamu hii, anaolewa na mtu ambaye si Mkristo. Katika kesi hii, tamaa za mjane zimempeleka mbali na Kristo na imani yake.</w:t>
      </w:r>
    </w:p>
    <w:p>
      <w:pPr/>
      <w:r>
        <w:rPr>
          <w:lang w:val="sw_KE" w:bidi="sw_KE"/>
        </w:rPr>
      </w:r>
      <w:r>
        <w:rPr>
          <w:lang w:val="sw_KE" w:bidi="sw_KE"/>
        </w:rPr>
        <w:t>Paulo pia anaendelea kusema kwamba kama kanisa liliongeza wajane hawa wadogo kwenye orodha, wajane wangejifunza kuwa wavivu badala ya kufanya kazi kwa ajili yao wenyewe. Wajane wanaweza kusafiri kote na kuzungumza vibaya kuhusu wengine na kushiriki katika mambo ya watu wengine kwa njia ambazo hawapaswi kufanya.</w:t>
      </w:r>
    </w:p>
    <w:p>
      <w:pPr/>
      <w:r>
        <w:rPr>
          <w:lang w:val="sw_KE" w:bidi="sw_KE"/>
        </w:rPr>
      </w:r>
      <w:r>
        <w:rPr>
          <w:lang w:val="sw_KE" w:bidi="sw_KE"/>
        </w:rPr>
        <w:t>Sitisha hapa na mjadili swali hili kama kikundi: Uvumi au kuongea vibaya kuhusu wengine, kunasababisha vipi matatizo katika jamii? Sitisha sauti hii hapa.</w:t>
      </w:r>
    </w:p>
    <w:p>
      <w:pPr/>
      <w:r>
        <w:rPr>
          <w:lang w:val="sw_KE" w:bidi="sw_KE"/>
        </w:rPr>
      </w:r>
      <w:r>
        <w:rPr>
          <w:lang w:val="sw_KE" w:bidi="sw_KE"/>
        </w:rPr>
        <w:t>Badala yake, Paulo anasema wajane hawa wadogo wanapaswa kuolewa na mtu. Wajane wanapaswa kuwa na watoto na kutunza familia zao na nyumba zao. Ikiwa wajane wanaishi kwa njia hii, watu wataona matendo mema ya wajane na hakuna mtu atakayeweza kuzungumza mambo mabaya juu yao. Katika simulizi hili, Paulo anataka kusisitiza kwamba ni muhimu kuwa na sifa nzuri katika jamii. Watu wanapaswa kukujua kwa matendo yako mema. Kisha Paulo anaongeza onyo kwamba baadhi ya wajane wadogo tayari wameacha kumfuata Yesu na kufuata njia za Shetani.</w:t>
      </w:r>
    </w:p>
    <w:p>
      <w:pPr/>
      <w:r>
        <w:rPr>
          <w:lang w:val="sw_KE" w:bidi="sw_KE"/>
        </w:rPr>
      </w:r>
      <w:r>
        <w:rPr>
          <w:lang w:val="sw_KE" w:bidi="sw_KE"/>
        </w:rPr>
        <w:t>Sitisha hapa na mjadili swali hili kama kikundi: Tuambie kuhusu mwanamke unayemjua ambaye watu wengine wanamjua kwa matendo yake mema. Mwanamke anafanya nini? Kwa nini watu wanasema mwanamke huyo ni mtu mzuri? Sitisha sauti hii hapa.</w:t>
      </w:r>
    </w:p>
    <w:p>
      <w:pPr/>
      <w:r>
        <w:rPr>
          <w:lang w:val="sw_KE" w:bidi="sw_KE"/>
        </w:rPr>
      </w:r>
      <w:r>
        <w:rPr>
          <w:lang w:val="sw_KE" w:bidi="sw_KE"/>
        </w:rPr>
        <w:t>Hatimaye, Paulo anawaambia wanawake katika kanisa kwamba kama wanawake wana jamaa ambao ni wajane, jamaa hao wanapaswa kuwatunza wajane. Ikiwa familia zinawajali wajane wao wenyewe, kanisa halitabidi kuwatunza. Kisha kanisa linaweza kutunza wale ambao hawana msaada.</w:t>
      </w:r>
    </w:p>
    <w:p>
      <w:pPr/>
      <w:r>
        <w:rPr>
          <w:lang w:val="sw_KE" w:bidi="sw_KE"/>
        </w:rPr>
      </w:r>
      <w:r>
        <w:rPr>
          <w:lang w:val="sw_KE" w:bidi="sw_KE"/>
        </w:rPr>
        <w:t>Sitisha hapa na mjadili swali hili kama kikundi: Umeona vipi kanisa linawatunza watu ambao wanahitaji msaada?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5:9–16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tatu.</w:t>
      </w:r>
    </w:p>
    <w:p>
      <w:pPr/>
      <w:r>
        <w:rPr>
          <w:lang w:val="sw_KE" w:bidi="sw_KE"/>
        </w:rPr>
      </w:r>
      <w:r>
        <w:rPr>
          <w:b/>
          <w:lang w:val="sw_KE" w:bidi="sw_KE"/>
        </w:rPr>
        <w:t>Katika sehemu ya kwanza:</w:t>
      </w:r>
      <w:r>
        <w:rPr>
          <w:lang w:val="sw_KE" w:bidi="sw_KE"/>
        </w:rPr>
        <w:t xml:space="preserve"> Paulo anaelezea wajane ambao kanisa linapaswa kuwaongeza kwenye orodha rasmi ya wajane ambao wanahitaji msaada kutoka kwa kanisa.</w:t>
      </w:r>
    </w:p>
    <w:p>
      <w:pPr/>
      <w:r>
        <w:rPr>
          <w:lang w:val="sw_KE" w:bidi="sw_KE"/>
        </w:rPr>
      </w:r>
      <w:r>
        <w:rPr>
          <w:b/>
          <w:lang w:val="sw_KE" w:bidi="sw_KE"/>
        </w:rPr>
        <w:t>Katika sehemu ya pili:</w:t>
      </w:r>
      <w:r>
        <w:rPr>
          <w:lang w:val="sw_KE" w:bidi="sw_KE"/>
        </w:rPr>
        <w:t xml:space="preserve"> Katika tukio la pili, Paulo anaelezea wajane wadogo ambao kanisa halipaswi kuwaongeza kwenye orodha. Paulo anaelezea baadhi ya hatari ambazo wajane hawa wadogo wanakabiliwa na badala yake anawahimiza wajane kuishi kwa kudhihirisha maisha ya kumcha Mungu kama mke na mama. Na Paulo anaonya kwamba baadhi ya wajane wadogo tayari wamemfuata Shetani.</w:t>
      </w:r>
    </w:p>
    <w:p>
      <w:pPr/>
      <w:r>
        <w:rPr>
          <w:lang w:val="sw_KE" w:bidi="sw_KE"/>
        </w:rPr>
      </w:r>
      <w:r>
        <w:rPr>
          <w:b/>
          <w:lang w:val="sw_KE" w:bidi="sw_KE"/>
        </w:rPr>
        <w:t>Katika sehemu ya tatu:</w:t>
      </w:r>
      <w:r>
        <w:rPr>
          <w:lang w:val="sw_KE" w:bidi="sw_KE"/>
        </w:rPr>
        <w:t xml:space="preserve"> Paulo anawaambia wanawake kutunza wajane katika familia zao ili kanisa liweze kutunza wajane ambao hawana familia.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Washiriki wa kanisa</w:t>
      </w:r>
    </w:p>
    <w:p>
      <w:pPr>
        <w:pStyle w:val="ListBullet"/>
        <w:spacing w:line="240" w:lineRule="auto"/>
        <w:ind w:left="720"/>
      </w:pPr>
      <w:r>
        <w:rPr>
          <w:lang w:val="sw_KE" w:bidi="sw_KE"/>
        </w:rPr>
      </w:r>
      <w:r>
        <w:rPr>
          <w:lang w:val="sw_KE" w:bidi="sw_KE"/>
        </w:rPr>
        <w:t>Watu katika jamii ambao si waumini</w:t>
      </w:r>
    </w:p>
    <w:p>
      <w:pPr>
        <w:pStyle w:val="ListBullet"/>
        <w:spacing w:line="240" w:lineRule="auto"/>
        <w:ind w:left="720"/>
      </w:pPr>
      <w:r>
        <w:rPr>
          <w:lang w:val="sw_KE" w:bidi="sw_KE"/>
        </w:rPr>
      </w:r>
      <w:r>
        <w:rPr>
          <w:lang w:val="sw_KE" w:bidi="sw_KE"/>
        </w:rPr>
        <w:t>Wajane ambao kanisa linapaswa kuwaongeza kwenye orodha</w:t>
      </w:r>
    </w:p>
    <w:p>
      <w:pPr>
        <w:pStyle w:val="ListBullet"/>
        <w:spacing w:line="240" w:lineRule="auto"/>
        <w:ind w:left="720"/>
      </w:pPr>
      <w:r>
        <w:rPr>
          <w:lang w:val="sw_KE" w:bidi="sw_KE"/>
        </w:rPr>
      </w:r>
      <w:r>
        <w:rPr>
          <w:lang w:val="sw_KE" w:bidi="sw_KE"/>
        </w:rPr>
        <w:t>Wajane wadogo ambao wanaacha imani</w:t>
      </w:r>
    </w:p>
    <w:p>
      <w:pPr>
        <w:pStyle w:val="ListBullet"/>
        <w:spacing w:line="240" w:lineRule="auto"/>
        <w:ind w:left="720"/>
      </w:pPr>
      <w:r>
        <w:rPr>
          <w:lang w:val="sw_KE" w:bidi="sw_KE"/>
        </w:rPr>
      </w:r>
      <w:r>
        <w:rPr>
          <w:lang w:val="sw_KE" w:bidi="sw_KE"/>
        </w:rPr>
        <w:t>Wajane wadogo ambao wanaishi maisha ya kumcha Mungu</w:t>
      </w:r>
    </w:p>
    <w:p>
      <w:pPr>
        <w:pStyle w:val="ListBullet"/>
        <w:spacing w:line="240" w:lineRule="auto"/>
        <w:ind w:left="720"/>
      </w:pPr>
      <w:r>
        <w:rPr>
          <w:lang w:val="sw_KE" w:bidi="sw_KE"/>
        </w:rPr>
      </w:r>
      <w:r>
        <w:rPr>
          <w:lang w:val="sw_KE" w:bidi="sw_KE"/>
        </w:rPr>
        <w:t>Wanaume wapya na washiriki wa kaya</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Wajane ambao wana familia za kuwasaidia</w:t>
      </w:r>
    </w:p>
    <w:p>
      <w:pPr>
        <w:pStyle w:val="ListBullet"/>
        <w:spacing w:line="240" w:lineRule="auto"/>
        <w:ind w:left="720"/>
      </w:pPr>
      <w:r>
        <w:rPr>
          <w:lang w:val="sw_KE" w:bidi="sw_KE"/>
        </w:rPr>
      </w:r>
      <w:r>
        <w:rPr>
          <w:lang w:val="sw_KE" w:bidi="sw_KE"/>
        </w:rPr>
        <w:t>Na wanawake waumini ambao wanawajali jamaa zao wajane</w:t>
      </w:r>
    </w:p>
    <w:p>
      <w:pPr/>
      <w:r>
        <w:rPr>
          <w:lang w:val="sw_KE" w:bidi="sw_KE"/>
        </w:rPr>
      </w:r>
      <w:r>
        <w:rPr>
          <w:lang w:val="sw_KE" w:bidi="sw_KE"/>
        </w:rPr>
        <w:t>Kama kikundi, zingatia sehemu hizi za mpangilio wa simulizi:</w:t>
      </w:r>
    </w:p>
    <w:p>
      <w:pPr/>
      <w:r>
        <w:rPr>
          <w:lang w:val="sw_KE" w:bidi="sw_KE"/>
        </w:rPr>
      </w:r>
      <w:r>
        <w:rPr>
          <w:lang w:val="sw_KE" w:bidi="sw_KE"/>
        </w:rPr>
        <w:t>Katika sehemu ya kwanza ya simulizi hili, Paulo anazungumza kuhusu wajane ambao kanisa linapaswa kuwatunza. Paulo anazungumza kuhusu jinsi kanisa linapaswa kuwaweka wajane hawa kwenye aina fulani ya orodha rasmi ya wajane. Hatujui kama viongozi wa kanisa waliandika majina kwenye hati, au walijua tu majina ya wajane waliohitaji kutunzwa.</w:t>
      </w:r>
    </w:p>
    <w:p>
      <w:pPr/>
      <w:r>
        <w:rPr>
          <w:lang w:val="sw_KE" w:bidi="sw_KE"/>
        </w:rPr>
      </w:r>
      <w:r>
        <w:rPr>
          <w:lang w:val="sw_KE" w:bidi="sw_KE"/>
        </w:rPr>
        <w:t>Sitisha hapa na mjadili kama kikundi: Katika utamaduni wako, wakati unahitaji kujua orodha rasmi ya watu, unawekaje hizo taarifa? Je, unaandika maelezo hayo au unatunza kwa njia nyingine? Utazungumzia vipi kuhusu wajane hawa kuwa katika aina fulani ya orodha rasmi ambayo viongozi wa kanisa waliijua? Sitisha sauti hii hapa.</w:t>
      </w:r>
    </w:p>
    <w:p>
      <w:pPr/>
      <w:r>
        <w:rPr>
          <w:lang w:val="sw_KE" w:bidi="sw_KE"/>
        </w:rPr>
      </w:r>
      <w:r>
        <w:rPr>
          <w:lang w:val="sw_KE" w:bidi="sw_KE"/>
        </w:rPr>
        <w:t>Paulo anaorodhesha sifa tatu ambazo wajane hawa wanapaswa kuwa nazo. Paulo anazungumza kuhusu wajane hawa kana kwamba wajane ni mtu mmoja, lakini anazungumza kuhusu sifa ambazo wajane hawa wote wanapaswa kuwa nazo. Yeye, mjane, lazima awe zaidi ya miaka 60, lazima awe mwaminifu kwa mume wake, na watu lazima wamjue mjane kwa matendo yake mema. Na kisha, Paulo anatoa mifano ya matendo haya mema. Paulo anataja haswa kwamba mjane anapaswa kuwalea watoto wake vizuri, angeonyesha ukarimu, angeosha miguu ya waumini, na angeweza kutunza wale ambao walikuwa katika taabu.</w:t>
      </w:r>
    </w:p>
    <w:p>
      <w:pPr/>
      <w:r>
        <w:rPr>
          <w:lang w:val="sw_KE" w:bidi="sw_KE"/>
        </w:rPr>
      </w:r>
      <w:r>
        <w:rPr>
          <w:lang w:val="sw_KE" w:bidi="sw_KE"/>
        </w:rPr>
        <w:t>Sitisha hapa na mjadili swali hili kama kikundi: Hitaji ambalo mjane huyu anapaswa kuwa nalo ni uaminifu kwa mume wake na ni hitaji lile ambalo Paulo anawapa waangalizi na mashemasi hapo mwanzo katika 1 Timotheo. Fikiria nyuma jinsi ulivyotafsiri mahitaji hayo pale na mjadili jinsi unaweza kuyatafsiri hapa. Ni mifano gani ya kumtunza mtu ambaye yuko katika taabu? Jadili jinsi unaweza kutafsiri wazo la kutunza wale ambao wako katika taabu. Sitisha sauti hii hapa.</w:t>
      </w:r>
    </w:p>
    <w:p>
      <w:pPr/>
      <w:r>
        <w:rPr>
          <w:lang w:val="sw_KE" w:bidi="sw_KE"/>
        </w:rPr>
      </w:r>
      <w:r>
        <w:rPr>
          <w:lang w:val="sw_KE" w:bidi="sw_KE"/>
        </w:rPr>
        <w:t>Katika sehemu ya pili ya simulizi hili, Paulo anazungumza kuhusu wajane ambao kanisa halipaswi kuwaongeza kwenye orodha. Paulo anaelezea mjane ambaye anageuka kutoka kwa Kristo kwa sababu ya tamaa zake za ngono. Mungu anamhukumu mjane huyu kwa sababu ameacha imani yake ya kwanza.</w:t>
      </w:r>
    </w:p>
    <w:p>
      <w:pPr/>
      <w:r>
        <w:rPr>
          <w:lang w:val="sw_KE" w:bidi="sw_KE"/>
        </w:rPr>
      </w:r>
      <w:r>
        <w:rPr>
          <w:lang w:val="sw_KE" w:bidi="sw_KE"/>
        </w:rPr>
        <w:t>Sitisha hapa na mjadili swali hili kama kikundi: Unawezaje kuliweka wazi kwamba tatizo si kwamba mjane anataka kuolewa na mtu lakini kwamba tamaa zake zinamwongoza kumwacha Kristo? Jadili jinsi unaweza kuelezea wajane wanaovunja ahadi yao ya kwanza au kuacha imani yao ya kwanza. Sitisha sauti hii hapa.</w:t>
      </w:r>
    </w:p>
    <w:p>
      <w:pPr/>
      <w:r>
        <w:rPr>
          <w:lang w:val="sw_KE" w:bidi="sw_KE"/>
        </w:rPr>
      </w:r>
      <w:r>
        <w:rPr>
          <w:lang w:val="sw_KE" w:bidi="sw_KE"/>
        </w:rPr>
        <w:t>Paulo pia anaelezea hatari ambayo wajane hawa wadogo wanaweza kukabiliana nayo kama kanisa linawaongeza kwenye orodha ya wajane. Wajane hawa wadogo wangeweza kujifunza kuwa wavivu, kuwa wasengenyaji, na kujihusisha katika mambo ya watu wengine. Kwa hivyo, Paulo anawahimiza wajane wadogo kuolewa, kuwa na watoto, na kutunza nyumba zao. Hatimaye, Paulo anaonya kwamba baadhi ya wajane wadogo tayari wameacha imani na kugeuka na kumfuata Shetani.</w:t>
      </w:r>
    </w:p>
    <w:p>
      <w:pPr/>
      <w:r>
        <w:rPr>
          <w:lang w:val="sw_KE" w:bidi="sw_KE"/>
        </w:rPr>
      </w:r>
      <w:r>
        <w:rPr>
          <w:lang w:val="sw_KE" w:bidi="sw_KE"/>
        </w:rPr>
        <w:t>Katika sehemu ya mwisho ya simulizi hili, Paulo anawaambia wanawake katika kanisa kwamba wanapaswa kutunza jamaa zao ambao ni wajane. Kanisa halipaswi kuwatunza wajane hawa. Wajane wenye familia za kuwatunza hawapaswi kuwa mzigo kwa kanisa. Paulo analinganisha wajane hawa na mzigo mzito ambao mtu anapaswa kubeba. Ikiwa familia zinawatunza wajane wao wenyewe, kanisa litaweza kutunza wajane wengine ambao hawana msaada wowote.</w:t>
      </w:r>
    </w:p>
    <w:p>
      <w:pPr/>
      <w:r>
        <w:rPr>
          <w:lang w:val="sw_KE" w:bidi="sw_KE"/>
        </w:rPr>
      </w:r>
      <w:r>
        <w:rPr>
          <w:lang w:val="sw_KE" w:bidi="sw_KE"/>
        </w:rPr>
        <w:t>Sitisha hapa na mjadili swali hili kama kikundi: Unafikiri Paulo anamaanisha nini wakati anaposema hataki wajane hawa kuwa mzigo kwa kanisa? Ni neno au usemi gani unafikiri unaweza kuutumia hapa? Sitisha sauti hii hapa.</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lang w:val="sw_KE" w:bidi="sw_KE"/>
        </w:rPr>
        <w:t>Inasaidia kukumbuka kwamba Paulo anazungumza kuhusu aina tofauti za mjane katika kila sehemu. Paulo anazungumza kuhusu wajane ambao wanapaswa kuongezwa kwenye orodha, wajane wadogo, na wajane ambao wana familia za kuwatunza. Katika sehemu ya pili ya simulizi hili, inaweza kuwa na manufaa kuwa na wajane watatu wadogo. Mmoja wa wajane anaongozwa na tamaa zake. Mmoja wa wajane anaishi maisha ya kumcha Mungu na ni mke na mama. Na mjane wa tatu anakuwa mvivu, anasonga uvumi, na anahusika katika mambo ya watu wengine.</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5:9–16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kitaigiza simulizi.</w:t>
      </w:r>
    </w:p>
    <w:p>
      <w:pPr/>
      <w:r>
        <w:rPr>
          <w:lang w:val="sw_KE" w:bidi="sw_KE"/>
        </w:rPr>
      </w:r>
      <w:r>
        <w:rPr>
          <w:lang w:val="sw_KE" w:bidi="sw_KE"/>
        </w:rPr>
        <w:t>Simulizi hili ina sehemu 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Washiriki wa kanisa</w:t>
      </w:r>
    </w:p>
    <w:p>
      <w:pPr>
        <w:pStyle w:val="ListBullet"/>
        <w:spacing w:line="240" w:lineRule="auto"/>
        <w:ind w:left="720"/>
      </w:pPr>
      <w:r>
        <w:rPr>
          <w:lang w:val="sw_KE" w:bidi="sw_KE"/>
        </w:rPr>
      </w:r>
      <w:r>
        <w:rPr>
          <w:lang w:val="sw_KE" w:bidi="sw_KE"/>
        </w:rPr>
        <w:t>Watu katika jamii ambao si waumini</w:t>
      </w:r>
    </w:p>
    <w:p>
      <w:pPr>
        <w:pStyle w:val="ListBullet"/>
        <w:spacing w:line="240" w:lineRule="auto"/>
        <w:ind w:left="720"/>
      </w:pPr>
      <w:r>
        <w:rPr>
          <w:lang w:val="sw_KE" w:bidi="sw_KE"/>
        </w:rPr>
      </w:r>
      <w:r>
        <w:rPr>
          <w:lang w:val="sw_KE" w:bidi="sw_KE"/>
        </w:rPr>
        <w:t>Wajane ambao kanisa linapaswa kuwaongeza kwenye orodha</w:t>
      </w:r>
    </w:p>
    <w:p>
      <w:pPr>
        <w:pStyle w:val="ListBullet"/>
        <w:spacing w:line="240" w:lineRule="auto"/>
        <w:ind w:left="720"/>
      </w:pPr>
      <w:r>
        <w:rPr>
          <w:lang w:val="sw_KE" w:bidi="sw_KE"/>
        </w:rPr>
      </w:r>
      <w:r>
        <w:rPr>
          <w:lang w:val="sw_KE" w:bidi="sw_KE"/>
        </w:rPr>
        <w:t>Wajane wadogo ambao wanaacha imani</w:t>
      </w:r>
    </w:p>
    <w:p>
      <w:pPr>
        <w:pStyle w:val="ListBullet"/>
        <w:spacing w:line="240" w:lineRule="auto"/>
        <w:ind w:left="720"/>
      </w:pPr>
      <w:r>
        <w:rPr>
          <w:lang w:val="sw_KE" w:bidi="sw_KE"/>
        </w:rPr>
      </w:r>
      <w:r>
        <w:rPr>
          <w:lang w:val="sw_KE" w:bidi="sw_KE"/>
        </w:rPr>
        <w:t>Wajane wadogo ambao wanaishi maisha ya kumcha Mungu</w:t>
      </w:r>
    </w:p>
    <w:p>
      <w:pPr>
        <w:pStyle w:val="ListBullet"/>
        <w:spacing w:line="240" w:lineRule="auto"/>
        <w:ind w:left="720"/>
      </w:pPr>
      <w:r>
        <w:rPr>
          <w:lang w:val="sw_KE" w:bidi="sw_KE"/>
        </w:rPr>
      </w:r>
      <w:r>
        <w:rPr>
          <w:lang w:val="sw_KE" w:bidi="sw_KE"/>
        </w:rPr>
        <w:t>Wanaume wapya na washiriki wa kaya</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Wajane ambao wana familia za kuwasaidia</w:t>
      </w:r>
    </w:p>
    <w:p>
      <w:pPr>
        <w:pStyle w:val="ListBullet"/>
        <w:spacing w:line="240" w:lineRule="auto"/>
        <w:ind w:left="720"/>
      </w:pPr>
      <w:r>
        <w:rPr>
          <w:lang w:val="sw_KE" w:bidi="sw_KE"/>
        </w:rPr>
      </w:r>
      <w:r>
        <w:rPr>
          <w:lang w:val="sw_KE" w:bidi="sw_KE"/>
        </w:rPr>
        <w:t>Na wanawake waumini ambao wanawajali jamaa zao wajane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Ufuwatao ni mfano wa igizo hili na majibu yanayowezekana.</w:t>
      </w:r>
    </w:p>
    <w:p>
      <w:pPr/>
      <w:r>
        <w:rPr>
          <w:lang w:val="sw_KE" w:bidi="sw_KE"/>
        </w:rPr>
      </w:r>
      <w:r>
        <w:rPr>
          <w:lang w:val="sw_KE" w:bidi="sw_KE"/>
        </w:rPr>
        <w:t>Paulo anasema, "Weka mjane kwenye orodha rasmi kama ana umri wa miaka 60, amekuwa mke mwaminifu, na ana sifa ya matendo mema."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mjane, "Unahisi vipi au unawaza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"Kukataa kuandikisha, au kujumuisha, wajane wadogo."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mjane mdogo, "Unahisi vipi au unawaza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anaelezea kwamba wajane hawa wadogo wanaweza kuacha imani yao ya kwanza.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mjane mdogo ambaye ameacha imani, "Unahisi vipi au unawaza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"Baadhi tayari wamepotea na kumfuata Shetani."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"Wanawake wanapaswa kutunza wajane katika familia zao wenyewe. Usiruhusu kanisa kuwatunza. Kanisa linapaswa kuwa huru kutunza wajane ambao hawana msaada wowote."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wanawake ambao Paulo anawaambia kutunza wajane katika familia zao, "Unahisi vipi au unawaza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5:9–16 katika tafsiri rahisi zaidi kuelewa.</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zilizomo katika simulizi hii. </w:t>
      </w:r>
    </w:p>
    <w:p>
      <w:pPr/>
      <w:r>
        <w:rPr>
          <w:lang w:val="sw_KE" w:bidi="sw_KE"/>
        </w:rPr>
      </w:r>
      <w:r>
        <w:rPr>
          <w:lang w:val="sw_KE" w:bidi="sw_KE"/>
        </w:rPr>
        <w:t xml:space="preserve">Mara mbili katika sehemu hii Paulo anazungumzia </w:t>
      </w:r>
      <w:r>
        <w:rPr>
          <w:b/>
          <w:lang w:val="sw_KE" w:bidi="sw_KE"/>
        </w:rPr>
        <w:t>matendo mema</w:t>
      </w:r>
      <w:r>
        <w:rPr>
          <w:lang w:val="sw_KE" w:bidi="sw_KE"/>
        </w:rPr>
        <w:t xml:space="preserve">. Paulo anasema kwamba wajane ambao kanisa linawaongeza kwenye orodha wanapaswa kujulikana kwa matendo yao mema. Matendo mema ni mambo ambayo muumini anafanya anaposikia maelekezo mema ya Mungu. Pale watu wanapomjua mjane kwa matendo yake mema, hiyo ina maana watu wanamjua mwanamke kama mtu ambaye ameishi maisha yake kwa kufuata njia za Mungu. Tumia neno lile lile au usemi kwa matendo mema kama ulivyotumia katika simulizi zilizotangulia. </w:t>
      </w:r>
    </w:p>
    <w:p>
      <w:pPr/>
      <w:r>
        <w:rPr>
          <w:lang w:val="sw_KE" w:bidi="sw_KE"/>
        </w:rPr>
      </w:r>
      <w:r>
        <w:rPr>
          <w:lang w:val="sw_KE" w:bidi="sw_KE"/>
        </w:rPr>
        <w:t xml:space="preserve">Mojawapo ya matendo mema ambayo wajane wanafanya ni kuosha miguu ya </w:t>
      </w:r>
      <w:r>
        <w:rPr>
          <w:b/>
          <w:lang w:val="sw_KE" w:bidi="sw_KE"/>
        </w:rPr>
        <w:t>watakatifu</w:t>
      </w:r>
      <w:r>
        <w:rPr>
          <w:lang w:val="sw_KE" w:bidi="sw_KE"/>
        </w:rPr>
        <w:t>, au watu watakatifu wa Mungu ambao Mungu amewatenga kama wake mwenyewe. Waumini wote ni watakatifu.</w:t>
      </w:r>
    </w:p>
    <w:p>
      <w:pPr/>
      <w:r>
        <w:rPr>
          <w:lang w:val="sw_KE" w:bidi="sw_KE"/>
        </w:rPr>
      </w:r>
      <w:r>
        <w:rPr>
          <w:lang w:val="sw_KE" w:bidi="sw_KE"/>
        </w:rPr>
        <w:t>Sitisha hapa na mjadili kama kikundi ni neno au usemi gani mtakaoutumia kwa watakatifu. Tazama neno watakatifu katika Faharasa Kuu kwa maelezo zaidi. Ikiwa umetafsiri watakatifu katika kitabu kingine cha Biblia, tumia neno lile ulilotumia pale. Sitisha sauti hii hapa.</w:t>
      </w:r>
    </w:p>
    <w:p>
      <w:pPr/>
      <w:r>
        <w:rPr>
          <w:lang w:val="sw_KE" w:bidi="sw_KE"/>
        </w:rPr>
      </w:r>
      <w:r>
        <w:rPr>
          <w:lang w:val="sw_KE" w:bidi="sw_KE"/>
        </w:rPr>
        <w:t xml:space="preserve">Paulo anaonya tamaa za wajane hawa wadogo ambazo zinaweza kushinda kujitolea kwa wajane hao kwa </w:t>
      </w:r>
      <w:r>
        <w:rPr>
          <w:b/>
          <w:lang w:val="sw_KE" w:bidi="sw_KE"/>
        </w:rPr>
        <w:t>Kristo</w:t>
      </w:r>
      <w:r>
        <w:rPr>
          <w:lang w:val="sw_KE" w:bidi="sw_KE"/>
        </w:rPr>
        <w:t>. Hapa, Paulo anatumia Kristo kama cheo ili kumrejelea Yesu. Tumia neno lile lile au usemi kwa Kristo kama ulivyotumia katika simulizi zilizotangulia. Tafuta neno Kristo kwenye Faharasa Kuu kwa maelezo zaidi.</w:t>
      </w:r>
    </w:p>
    <w:p>
      <w:pPr/>
      <w:r>
        <w:rPr>
          <w:lang w:val="sw_KE" w:bidi="sw_KE"/>
        </w:rPr>
      </w:r>
      <w:r>
        <w:rPr>
          <w:lang w:val="sw_KE" w:bidi="sw_KE"/>
        </w:rPr>
        <w:t xml:space="preserve">Paulo anasema kwamba wajane ambao wanaacha imani yao ya kwanza wanaleta </w:t>
      </w:r>
      <w:r>
        <w:rPr>
          <w:b/>
          <w:lang w:val="sw_KE" w:bidi="sw_KE"/>
        </w:rPr>
        <w:t>hukumu</w:t>
      </w:r>
      <w:r>
        <w:rPr>
          <w:lang w:val="sw_KE" w:bidi="sw_KE"/>
        </w:rPr>
        <w:t xml:space="preserve"> juu yao wenyewe. Paulo anamaanisha kwamba Mungu atawahukumu wajane hawa ambao wameiacha imani. Wajane hawa watakabiliwa na matokeo ya matendo yao yasiyo sahihi. Ingawa Paulo hafafanui hukumu hii ni nini, ni lugha kali inayobeba sauti nzito kwake Tumia neno lile lile au usemi kwa hukumu kama ulivyotumia katika simulizi zilizotangulia.</w:t>
      </w:r>
    </w:p>
    <w:p>
      <w:pPr/>
      <w:r>
        <w:rPr>
          <w:lang w:val="sw_KE" w:bidi="sw_KE"/>
        </w:rPr>
      </w:r>
      <w:r>
        <w:rPr>
          <w:lang w:val="sw_KE" w:bidi="sw_KE"/>
        </w:rPr>
        <w:t xml:space="preserve">Paulo anasema kwamba Mungu atawahukumu wajane wadogo kama wataacha </w:t>
      </w:r>
      <w:r>
        <w:rPr>
          <w:b/>
          <w:lang w:val="sw_KE" w:bidi="sw_KE"/>
        </w:rPr>
        <w:t>imani</w:t>
      </w:r>
      <w:r>
        <w:rPr>
          <w:lang w:val="sw_KE" w:bidi="sw_KE"/>
        </w:rPr>
        <w:t xml:space="preserve"> yao ya kwanza. Wakati Paulo anazungumzia kuhusu imani hii ya kwanza, Paulo anamaanisha imani ya Kikristo. Kuacha imani yao ya kwanza ina maana kwamba wajane hawa wanaacha kumfuata Mungu na kumwamini Yesu. Tumia neno sawa au kifungu kwa imani kama ulivyotumia katika vifungu vya awali. Tafuta neno imani katika Faharasa Kuu kwa maelezo zaidi.</w:t>
      </w:r>
    </w:p>
    <w:p>
      <w:pPr/>
      <w:r>
        <w:rPr>
          <w:lang w:val="sw_KE" w:bidi="sw_KE"/>
        </w:rPr>
      </w:r>
      <w:r>
        <w:rPr>
          <w:lang w:val="sw_KE" w:bidi="sw_KE"/>
        </w:rPr>
        <w:t xml:space="preserve">Paulo anasema kwamba baadhi ya wajane tayari wameiacha imani na kumfuata </w:t>
      </w:r>
      <w:r>
        <w:rPr>
          <w:b/>
          <w:lang w:val="sw_KE" w:bidi="sw_KE"/>
        </w:rPr>
        <w:t>Shetani</w:t>
      </w:r>
      <w:r>
        <w:rPr>
          <w:lang w:val="sw_KE" w:bidi="sw_KE"/>
        </w:rPr>
        <w:t>. Katika Biblia, tunaona kwamba Shetani ni adui mkuu wa Mungu. Shetani ni mdanganyifu na anajaribu kuwapotosha watu kutoka kwa Mungu. Kumfuata Shetani ni kuacha kumfuata Mungu. Tumia neno lile lile au usemi kwa Shetani kama ulivyotumia katika simulizi zilizotangulia. Tazama neno Shetani katika Faharasa Kuu kwa maelezo zaidi.</w:t>
      </w:r>
    </w:p>
    <w:p>
      <w:pPr/>
      <w:r>
        <w:rPr>
          <w:lang w:val="sw_KE" w:bidi="sw_KE"/>
        </w:rPr>
      </w:r>
      <w:r>
        <w:rPr>
          <w:lang w:val="sw_KE" w:bidi="sw_KE"/>
        </w:rPr>
        <w:t xml:space="preserve">Paulo anawaambia </w:t>
      </w:r>
      <w:r>
        <w:rPr>
          <w:b/>
          <w:lang w:val="sw_KE" w:bidi="sw_KE"/>
        </w:rPr>
        <w:t>wanawake</w:t>
      </w:r>
      <w:r>
        <w:rPr>
          <w:lang w:val="sw_KE" w:bidi="sw_KE"/>
        </w:rPr>
        <w:t xml:space="preserve"> waumini kutunza jamaa zao wenyewe ambao ni wajane ili wasiwe mzigo kwa </w:t>
      </w:r>
      <w:r>
        <w:rPr>
          <w:b/>
          <w:lang w:val="sw_KE" w:bidi="sw_KE"/>
        </w:rPr>
        <w:t>kanisa</w:t>
      </w:r>
      <w:r>
        <w:rPr>
          <w:lang w:val="sw_KE" w:bidi="sw_KE"/>
        </w:rPr>
        <w:t>. Mwanamke muumini ni mtu ambaye amemwamini Yesu na kumfuata Mungu. Tumia maneno au misemo ile ile kwa muumini na kanisa kama ulivyotumia katika simulizi zilizotangulia, na uangalie muumini na kanisa katika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5:17–25</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5:17–25 na uyatie moyoni mwako maneno haya.</w:t>
      </w:r>
    </w:p>
    <w:p>
      <w:pPr/>
      <w:r>
        <w:rPr>
          <w:lang w:val="sw_KE" w:bidi="sw_KE"/>
        </w:rPr>
      </w:r>
      <w:r>
        <w:rPr>
          <w:lang w:val="sw_KE" w:bidi="sw_KE"/>
        </w:rPr>
        <w:t>Sikiliza toleo la sauti la 1 Timotheo 5:17–25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5:17–25 katika tafsiri lililo rahisi kuelewa.</w:t>
      </w:r>
    </w:p>
    <w:p>
      <w:pPr/>
      <w:r>
        <w:rPr>
          <w:lang w:val="sw_KE" w:bidi="sw_KE"/>
        </w:rPr>
      </w:r>
      <w:r>
        <w:rPr>
          <w:lang w:val="sw_KE" w:bidi="sw_KE"/>
        </w:rPr>
        <w:t>Sitisha toleo hii hapa.</w:t>
      </w:r>
    </w:p>
    <w:p>
      <w:pPr/>
      <w:r>
        <w:rPr>
          <w:lang w:val="sw_KE" w:bidi="sw_KE"/>
        </w:rPr>
      </w:r>
      <w:r>
        <w:rPr>
          <w:lang w:val="sw_KE" w:bidi="sw_KE"/>
        </w:rPr>
        <w:t>Katika simulizi hili, Paulo anaendelea kumfundisha Timotheo kuhusu jinsi watu binafsi na viongozi wanapaswa kuishi kama washiriki wa kanisa la Mungu. Paulo anaangazia jinsi Timotheo na watu wengine katika kanisa wanapaswa kuwatendea viongozi wa kanisa, wanaoitwa wazee wa kanisa.</w:t>
      </w:r>
    </w:p>
    <w:p>
      <w:pPr/>
      <w:r>
        <w:rPr>
          <w:lang w:val="sw_KE" w:bidi="sw_KE"/>
        </w:rPr>
      </w:r>
      <w:r>
        <w:rPr>
          <w:lang w:val="sw_KE" w:bidi="sw_KE"/>
        </w:rPr>
        <w:t>Wazee wa jamii ya kanisa pengine ni kikundi cha watu sawa na waangalizi ambao Paulo alizungumzia awali katika 1 Timotheo. Katika Agano Jipya, wazee si Wakristo wazee tu katika jamii. Wazee ni watu ambao wengine wanaheshimu. Jukumu rasmi, linalojulikana la mzee ni kuongoza masuala ya kanisa. Wazee ambao wanafanya kazi yao vizuri wanafanya kitu kizuri na wanastahili heshima mara mbili kutoka kwa jamii ya kanisa. Hiyo ni, kanisa linapaswa kuheshimu viongozi wake sana, na kanisa pia linapaswa kusaidia wazee na mahitaji ya nyenzo. Kwa maneno mengine, washiriki wa kanisa wanapaswa pia kuhakikisha wazee wana pesa ya kutosha, chakula, mavazi, au chochote kingine wazee wanahitaji ili kuishi. Hii hasa ni kweli kwa wazee ambao wanahubiri kuhusu Yesu na kufundisha watu kumtii Yesu.</w:t>
      </w:r>
    </w:p>
    <w:p>
      <w:pPr/>
      <w:r>
        <w:rPr>
          <w:lang w:val="sw_KE" w:bidi="sw_KE"/>
        </w:rPr>
      </w:r>
      <w:r>
        <w:rPr>
          <w:lang w:val="sw_KE" w:bidi="sw_KE"/>
        </w:rPr>
        <w:t>Kisha Paulo anataja msemo kutoka kwa Maandiko ya Agano la Kale ili kuonyesha hoja ya Paulo. Paulo anatoa mfano wa ng'ombe ambaye anayepura nafaka. Watu hawapaswi kumfunga fahali ng'ombe ili kumzuia kula nafaka wakati ng'ombe anafanya kazi. Ng'ombe dume ni mnyama mkubwa, mwenye nguvu kama ng'ombe dume au fahali, na wakulima mara nyingi wangetumia fahali mmoja au zaidi ili kusaidia katika kazi za shambani. Kwa mfano, fahali wangeweza kuvuta jembe au mikokoteni mizito. Wakati wakulima walivuna ngano, wakulima walihitaji kutenganisha mbegu kutoka kwa mabua yaliyokatwa. Ili kufanya hivyo, wakulima walifanya fahali kutembea juu ya mabua mara nyingi. Ikiwa mkulima alitaka kumweka ng'ombe kutokula nafaka, mkulima angeweka kizuizi juu ya mdomo wa ng'ombe.</w:t>
      </w:r>
    </w:p>
    <w:p>
      <w:pPr/>
      <w:r>
        <w:rPr>
          <w:lang w:val="sw_KE" w:bidi="sw_KE"/>
        </w:rPr>
      </w:r>
      <w:r>
        <w:rPr>
          <w:lang w:val="sw_KE" w:bidi="sw_KE"/>
        </w:rPr>
        <w:t xml:space="preserve">Sitisha hapa na, kama kikundi, angalia picha ya </w:t>
      </w:r>
      <w:r>
        <w:rPr>
          <w:lang w:val="sw_KE" w:bidi="sw_KE"/>
        </w:rPr>
        <w:t>fahali wakipura ngano</w:t>
      </w:r>
      <w:r>
        <w:rPr>
          <w:lang w:val="sw_KE" w:bidi="sw_KE"/>
        </w:rPr>
        <w:t xml:space="preserve">. Pia angalia picha ya kizuizi cha </w:t>
      </w:r>
      <w:r>
        <w:rPr>
          <w:b/>
          <w:lang w:val="sw_KE" w:bidi="sw_KE"/>
        </w:rPr>
        <w:t>mdomo</w:t>
      </w:r>
      <w:r>
        <w:rPr>
          <w:lang w:val="sw_KE" w:bidi="sw_KE"/>
        </w:rPr>
        <w:t>. Sitisha sauti hapa.</w:t>
      </w:r>
    </w:p>
    <w:p>
      <w:pPr/>
      <w:r>
        <w:rPr>
          <w:lang w:val="sw_KE" w:bidi="sw_KE"/>
        </w:rPr>
      </w:r>
      <w:r>
        <w:rPr>
          <w:lang w:val="sw_KE" w:bidi="sw_KE"/>
        </w:rPr>
        <w:t>Paulo alizungumza kuhusu ng'ombe huyu aliyezuiliwa ili kuonyesha jinsi jamii ya kanisa inapaswa kutunza wazee. Mtu ambaye anatumia ng'ombe kupura nafaka anapaswa kumruhusu fahali kula kile anachohitaji, na vivyo hivyo, kanisa linapaswa kuwapa wazee wao kile wazee wanahitaji. Kisha Paulo anataja msemo kutoka kwa Maandiko ya Agano Jipya ili kusisitiza hoja ya Paulo kwamba kanisa linapaswa kusaidia wazee na kile wazee wanahitaji. Paulo anasema kwamba mtu ambaye anafanya kazi anastahili kupokea malipo kwa kazi yake.</w:t>
      </w:r>
    </w:p>
    <w:p>
      <w:pPr/>
      <w:r>
        <w:rPr>
          <w:lang w:val="sw_KE" w:bidi="sw_KE"/>
        </w:rPr>
      </w:r>
      <w:r>
        <w:rPr>
          <w:lang w:val="sw_KE" w:bidi="sw_KE"/>
        </w:rPr>
        <w:t>Sitisha hapa na mjadili swali hili kama kikundi: Watu wanajali vipi viongozi wa jamii yako? Ni aina gani za mambo watu wanaweza kuwapa viongozi wao ili kuwasaidia kuwaendeleza? Sitisha sauti hapa.</w:t>
      </w:r>
    </w:p>
    <w:p>
      <w:pPr/>
      <w:r>
        <w:rPr>
          <w:lang w:val="sw_KE" w:bidi="sw_KE"/>
        </w:rPr>
      </w:r>
      <w:r>
        <w:rPr>
          <w:lang w:val="sw_KE" w:bidi="sw_KE"/>
        </w:rPr>
        <w:t>Paulo anamwagiza Timotheo kuhusu nini cha kufanya wakati mtu anapomshutumu mzee wa kanisa kwa kufanya mambo mabaya au kutenda dhambi. Sheria ya Agano la Kale ilisema kwamba hakimu alipaswa kusikiliza angalau mashahidi wawili wakati mtu alimshtaki mtu kwa kutenda kosa. Yesu alisema kitu sawa katika kitabu cha Mathayo. Timotheo hapaswi kukubali mashtaka ya mtu dhidi ya mzee isipokuwa angalau watu wawili au watatu wamemwona au kumsikia mzee huyo akitenda dhambi. Timotheo anapogundua kwamba mzee anatenda dhambi, Timotheo anapaswa kumkemea, kumkabili, na kumrekebisha mtu anayetenda dhambi. Timotheo anapaswa kufanya hivyo hadharani, mbele ya kusanyiko, ili wengine, yaani, wazee wengine, wataogopa kufanya kile ambacho si sahihi na watachagua kufanya kile ambacho ni sahihi.</w:t>
      </w:r>
    </w:p>
    <w:p>
      <w:pPr/>
      <w:r>
        <w:rPr>
          <w:lang w:val="sw_KE" w:bidi="sw_KE"/>
        </w:rPr>
      </w:r>
      <w:r>
        <w:rPr>
          <w:lang w:val="sw_KE" w:bidi="sw_KE"/>
        </w:rPr>
        <w:t>Kisha Paulo anamwamuru Timotheo kufanya kitu muhimu sana. Paulo anasisitiza anachotaka kusema kwa kudokeza kwamba Mungu, Kristo Yesu, na hata malaika waliochaguliwa maalum na Mungu watashuhudia kama Timotheo anamtii Paulo au la. Paulo anamwamuru Timotheo kutii maelekezo ya Paulo bila kuhukumu watu kabla ya Timotheo kuwasikiliza mashahidi wote. Timotheo pia hapaswi kuonyesha upendeleo kuelekea au dhidi ya mtu yeyote. Timotheo anapaswa kuwatendea wazee wote kwa njia ileile ya haki na usawa.</w:t>
      </w:r>
    </w:p>
    <w:p>
      <w:pPr/>
      <w:r>
        <w:rPr>
          <w:lang w:val="sw_KE" w:bidi="sw_KE"/>
        </w:rPr>
      </w:r>
      <w:r>
        <w:rPr>
          <w:lang w:val="sw_KE" w:bidi="sw_KE"/>
        </w:rPr>
        <w:t>Sitisha hapa na mjadili swali hili kama kikundi: Katika utamaduni wako, ni nini kinatokea wakati mtu anamshtaki mtu mwingine kwa dhambi? Watu wanaweza kujibu vipi dhidi ya shutuma? Watu wanaweza kufanya nini ili kuhakikisha wanahukumu hali vizuri? Sitisha sauti hapa.</w:t>
      </w:r>
    </w:p>
    <w:p>
      <w:pPr/>
      <w:r>
        <w:rPr>
          <w:lang w:val="sw_KE" w:bidi="sw_KE"/>
        </w:rPr>
      </w:r>
      <w:r>
        <w:rPr>
          <w:lang w:val="sw_KE" w:bidi="sw_KE"/>
        </w:rPr>
        <w:t>Paulo anamwambia Timotheo kuwa mvumilivu na makini wakati wa kuchagua watu kuwa viongozi wapya kwa jamii ya waumini. Kwa maneno mengine, Paulo alitaka Timotheo asiharakishe lakini achukue wakati wa kutosha ili kuhakikisha kwamba mtu alihitimu kuwa mzee mzuri. Wakati Timotheo na viongozi wengine wa waumini walimchagua mtu kuwa mzee, viongozi walifanya kitu ambacho kwa kawaida kiliitwa "kuwekea mikono." Timotheo na viongozi wengine wa waumini walisimama kumzunguka mtu waliyemteua, wakamwekea mikono yao juu yake, na wakamwombea.</w:t>
      </w:r>
    </w:p>
    <w:p>
      <w:pPr/>
      <w:r>
        <w:rPr>
          <w:lang w:val="sw_KE" w:bidi="sw_KE"/>
        </w:rPr>
      </w:r>
      <w:r>
        <w:rPr>
          <w:lang w:val="sw_KE" w:bidi="sw_KE"/>
        </w:rPr>
        <w:t>Paulo pia hakutaka Timotheo kushiriki katika dhambi za wengine. Hii ina maana Paulo hakutaka Timotheo kushirikiana na wazee wengine ambao walifanya matendo ya dhambi. Ikiwa Timotheo alimteua mzee haraka sana kabla ya kujua tabia ya mtu, Timotheo angeshiriki katika dhambi za mzee huyo. Yaani, Timotheo angekuwa na sehemu ya kuwajibika kwa dhambi ambazo mzee huyo alizitenda. Paulo anataka Timotheo kujiweka safi, huru kutoka kwa dhambi, na kuepuka kutenda dhambi kwa njia yoyote kuu.</w:t>
      </w:r>
    </w:p>
    <w:p>
      <w:pPr/>
      <w:r>
        <w:rPr>
          <w:lang w:val="sw_KE" w:bidi="sw_KE"/>
        </w:rPr>
      </w:r>
      <w:r>
        <w:rPr>
          <w:lang w:val="sw_KE" w:bidi="sw_KE"/>
        </w:rPr>
        <w:t>Sitisha hapa na mjadili kama kikundi: Simulia kuhusu wakati katika jamii yako ambapo kiongozi alifanya jambo ambalo halikuwa nzuri. Jamii ilihisi vipi kuhusu mtu ambaye alikuwa amemteua au kumwagiza kiongozi huyo? Sitisha toleo hii hapa.</w:t>
      </w:r>
    </w:p>
    <w:p>
      <w:pPr/>
      <w:r>
        <w:rPr>
          <w:lang w:val="sw_KE" w:bidi="sw_KE"/>
        </w:rPr>
      </w:r>
      <w:r>
        <w:rPr>
          <w:lang w:val="sw_KE" w:bidi="sw_KE"/>
        </w:rPr>
        <w:t>Njia moja ambayo huenda Timotheo alijaribu kujiweka safi ilikuwa kwa kutokunywa divai kamwe, ambayo ni kinywaji cha pombe kilichotengenezwa kwa maji ya zabibu yaliyochachushwa. Wakati wa Timotheo alipoishi, watu mara nyingi walikunywa divai. Hata hivyo, kama mtu alikunywa divai sana angekuwa mlevi, ambayo haikuwa nzuri, hasa kwa kiongozi wa kanisa. Hapa Paulo alimwambia Timotheo kwamba Timotheo angeweza kunywa divai kwa sababu za kiafya. Kiasi cha divai haitoshi kumfanya Timotheo mlevi. Na kusudi la kunywa divai hiyo lilikuwa kusaidia tumbo la Timotheo au usagaji chakula kwa sababu Timotheo alikuwa mgonjwa mara nyingi.</w:t>
      </w:r>
    </w:p>
    <w:p>
      <w:pPr/>
      <w:r>
        <w:rPr>
          <w:lang w:val="sw_KE" w:bidi="sw_KE"/>
        </w:rPr>
      </w:r>
      <w:r>
        <w:rPr>
          <w:lang w:val="sw_KE" w:bidi="sw_KE"/>
        </w:rPr>
        <w:t>Sitisha hapa na mjadili kama kikundi: Watu wanahisi vipi kuhusu kunywa divai au pombe katika jamii yako? Ungekunywa pombe kwa madhumuni gani? Sitisha sauti hii hapa.</w:t>
      </w:r>
    </w:p>
    <w:p>
      <w:pPr/>
      <w:r>
        <w:rPr>
          <w:lang w:val="sw_KE" w:bidi="sw_KE"/>
        </w:rPr>
      </w:r>
      <w:r>
        <w:rPr>
          <w:lang w:val="sw_KE" w:bidi="sw_KE"/>
        </w:rPr>
        <w:t>Hatimaye, Paulo anaendelea na maelekezo yake kuhusu wazee kwa kusema kwamba dhambi za watu wengine ni wazi. Paulo anamaanisha kwamba baadhi ya wanaume ambao Timotheo aliwachagua kama wazee wanaweza kutenda dhambi kwa njia ambazo watu wengine wengi wangeweza kuziona au kuzigundua kwa urahisi. Kwa hivyo basi Timotheo na viongozi wengine wa kanisa wangeweza kuhukumu kwamba mtu mwenye dhambi dhahiri si kiongozi anayekubalika wa kanisa. Lakini watu wengine hutenda dhambi kwa siri, na dhambi yao inaweza isionekane wazi hadi baadaye.</w:t>
      </w:r>
    </w:p>
    <w:p>
      <w:pPr/>
      <w:r>
        <w:rPr>
          <w:lang w:val="sw_KE" w:bidi="sw_KE"/>
        </w:rPr>
      </w:r>
      <w:r>
        <w:rPr>
          <w:lang w:val="sw_KE" w:bidi="sw_KE"/>
        </w:rPr>
        <w:t>Kwa jinsi ile ile ambayo inaweza kuchukua au kutochukua muda kujifunza kuhusu dhambi, inaweza pia kuchukua muda kujifunza kuhusu matendo mema ambayo mtu hufanya. Wakati mtu anafanya mambo mazuri, kile mtu anafanya ni wazi. Lakini hata wakati matendo mema si wazi, watu wengine hatimaye watatambua matendo hayo.</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5:17–25 katika tafsiri lililo rahisi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hii. Kisha kikundi kitaigiza simulizi hili.</w:t>
      </w:r>
    </w:p>
    <w:p>
      <w:pPr/>
      <w:r>
        <w:rPr>
          <w:lang w:val="sw_KE" w:bidi="sw_KE"/>
        </w:rPr>
      </w:r>
      <w:r>
        <w:rPr>
          <w:lang w:val="sw_KE" w:bidi="sw_KE"/>
        </w:rPr>
        <w:t>Simulizi hii ina sehemu mbili kuu.</w:t>
      </w:r>
    </w:p>
    <w:p>
      <w:pPr/>
      <w:r>
        <w:rPr>
          <w:lang w:val="sw_KE" w:bidi="sw_KE"/>
        </w:rPr>
      </w:r>
      <w:r>
        <w:rPr>
          <w:b/>
          <w:lang w:val="sw_KE" w:bidi="sw_KE"/>
        </w:rPr>
        <w:t>Katika sehemu ya kwanza:</w:t>
      </w:r>
      <w:r>
        <w:rPr>
          <w:lang w:val="sw_KE" w:bidi="sw_KE"/>
        </w:rPr>
        <w:t xml:space="preserve"> Paulo anamwelekeza Timotheo jinsi Timotheo na washiriki wa kanisa wanavyopaswa kuwaheshimu wazee wa kanisa.</w:t>
      </w:r>
    </w:p>
    <w:p>
      <w:pPr/>
      <w:r>
        <w:rPr>
          <w:lang w:val="sw_KE" w:bidi="sw_KE"/>
        </w:rPr>
      </w:r>
      <w:r>
        <w:rPr>
          <w:b/>
          <w:lang w:val="sw_KE" w:bidi="sw_KE"/>
        </w:rPr>
        <w:t>Katika sehemu ya pili:</w:t>
      </w:r>
      <w:r>
        <w:rPr>
          <w:lang w:val="sw_KE" w:bidi="sw_KE"/>
        </w:rPr>
        <w:t xml:space="preserve"> Paulo anatoa maelekezo kuhusu dhambi na usafi kati ya viongozi wa kanisa. Hapa Paulo anaangazia cha kufanya wakati mtu anamshtaki mzee kwa dhambi, usafi wa Timotheo mwenyewe, na uvumilivu wakati wa kuteua viongozi wapya wa kanisa.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Wazee wa kanisa</w:t>
      </w:r>
    </w:p>
    <w:p>
      <w:pPr>
        <w:pStyle w:val="ListBullet"/>
        <w:spacing w:line="240" w:lineRule="auto"/>
        <w:ind w:left="720"/>
      </w:pPr>
      <w:r>
        <w:rPr>
          <w:lang w:val="sw_KE" w:bidi="sw_KE"/>
        </w:rPr>
      </w:r>
      <w:r>
        <w:rPr>
          <w:lang w:val="sw_KE" w:bidi="sw_KE"/>
        </w:rPr>
        <w:t>Washiriki wa kanisa</w:t>
      </w:r>
    </w:p>
    <w:p>
      <w:pPr>
        <w:pStyle w:val="ListBullet"/>
        <w:spacing w:line="240" w:lineRule="auto"/>
        <w:ind w:left="720"/>
      </w:pPr>
      <w:r>
        <w:rPr>
          <w:lang w:val="sw_KE" w:bidi="sw_KE"/>
        </w:rPr>
      </w:r>
      <w:r>
        <w:rPr>
          <w:lang w:val="sw_KE" w:bidi="sw_KE"/>
        </w:rPr>
        <w:t>Fahali</w:t>
      </w:r>
    </w:p>
    <w:p>
      <w:pPr>
        <w:pStyle w:val="ListBullet"/>
        <w:spacing w:line="240" w:lineRule="auto"/>
        <w:ind w:left="720"/>
      </w:pPr>
      <w:r>
        <w:rPr>
          <w:lang w:val="sw_KE" w:bidi="sw_KE"/>
        </w:rPr>
      </w:r>
      <w:r>
        <w:rPr>
          <w:lang w:val="sw_KE" w:bidi="sw_KE"/>
        </w:rPr>
        <w:t>Mfanyakazi</w:t>
      </w:r>
    </w:p>
    <w:p>
      <w:pPr>
        <w:pStyle w:val="ListBullet"/>
        <w:spacing w:line="240" w:lineRule="auto"/>
        <w:ind w:left="720"/>
      </w:pPr>
      <w:r>
        <w:rPr>
          <w:lang w:val="sw_KE" w:bidi="sw_KE"/>
        </w:rPr>
      </w:r>
      <w:r>
        <w:rPr>
          <w:lang w:val="sw_KE" w:bidi="sw_KE"/>
        </w:rPr>
        <w:t>Mashahidi wawili au watatu</w:t>
      </w:r>
    </w:p>
    <w:p>
      <w:pPr>
        <w:pStyle w:val="ListBullet"/>
        <w:spacing w:line="240" w:lineRule="auto"/>
        <w:ind w:left="720"/>
      </w:pPr>
      <w:r>
        <w:rPr>
          <w:lang w:val="sw_KE" w:bidi="sw_KE"/>
        </w:rPr>
      </w:r>
      <w:r>
        <w:rPr>
          <w:lang w:val="sw_KE" w:bidi="sw_KE"/>
        </w:rPr>
        <w:t>Wazee ambao wanaendelea kutenda dhambi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Malaika ambao Mungu aliwachaguwa maalum.</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Na Timotheo</w:t>
      </w:r>
    </w:p>
    <w:p>
      <w:pPr/>
      <w:r>
        <w:rPr>
          <w:lang w:val="sw_KE" w:bidi="sw_KE"/>
        </w:rPr>
      </w:r>
      <w:r>
        <w:rPr>
          <w:lang w:val="sw_KE" w:bidi="sw_KE"/>
        </w:rPr>
        <w:t>Kama kikundi, zingatia sehemu hizi za mazingira ya simulizi:</w:t>
      </w:r>
    </w:p>
    <w:p>
      <w:pPr/>
      <w:r>
        <w:rPr>
          <w:lang w:val="sw_KE" w:bidi="sw_KE"/>
        </w:rPr>
      </w:r>
      <w:r>
        <w:rPr>
          <w:lang w:val="sw_KE" w:bidi="sw_KE"/>
        </w:rPr>
        <w:t>Paulo anaanza simulizi hii na amri kwa Timotheo na washiriki wa kanisa. Paulo anawaambia wawaheshimu wazee wanaofanya kazi yao vizuri. Paulo anasema sababu yake ya kutoa amri hii inatoka kwa Maandiko. Andiko moja linamtaja fahali anayepura nafaka, na lingine linamtaja mfanyakazi anayestahili kulipwa kwa kazi aliyoifanya.</w:t>
      </w:r>
    </w:p>
    <w:p>
      <w:pPr/>
      <w:r>
        <w:rPr>
          <w:lang w:val="sw_KE" w:bidi="sw_KE"/>
        </w:rPr>
      </w:r>
      <w:r>
        <w:rPr>
          <w:lang w:val="sw_KE" w:bidi="sw_KE"/>
        </w:rPr>
        <w:t>Sitisha hapa na mjadili swali hili kama kikundi: Unasema nini wakati unataka kuonyesha kwamba msemo ulitoka kwa Maandiko? Ni neno au usemi upi unaoweza kuutumia kunukuu msemo kutoka kwa hadithi au methali inayojulikana kwa kawaida? Sitisha sauti hapa.</w:t>
      </w:r>
    </w:p>
    <w:p>
      <w:pPr/>
      <w:r>
        <w:rPr>
          <w:lang w:val="sw_KE" w:bidi="sw_KE"/>
        </w:rPr>
      </w:r>
      <w:r>
        <w:rPr>
          <w:lang w:val="sw_KE" w:bidi="sw_KE"/>
        </w:rPr>
        <w:t>Katika sehemu inayofuata ya simulizi hii, Paulo anahusika zaidi na dhambi na usafi. Kwanza, Paulo anamwamuru Timotheo asisikilize mtu anapomshtaki mzee isipokuwa angalau watu wawili au watatu wamemwona au kumsikia mzee huyo akitenda dhambi. Ikiwa mzee anatenda dhambi, viongozi wengine wanapaswa kumkabili na kumrekebisha mzee anayetenda dhambi. Uwezekano zaidi, wakati Paulo anasema kwamba viongozi wanapaswa kumkabili mzee mbele ya kila mtu, Paulo anamaanisha kwamba wanapaswa kumkabili mzee mbele ya kanisa lote. Kisha wazee wengine na washiriki wa kanisa wanaweza kuona kwamba ni muhimu kufuata sheria za Mungu.</w:t>
      </w:r>
    </w:p>
    <w:p>
      <w:pPr/>
      <w:r>
        <w:rPr>
          <w:lang w:val="sw_KE" w:bidi="sw_KE"/>
        </w:rPr>
      </w:r>
      <w:r>
        <w:rPr>
          <w:lang w:val="sw_KE" w:bidi="sw_KE"/>
        </w:rPr>
        <w:t>Kisha, Paulo anasisitiza kwamba ni muhimu sana kwa Timotheo kuwa safi mwenyewe wakati anahukumu usafi wa wazee wengine. Kwa kumtaja Mungu, Kristo Yesu, na malaika wateule, Paulo anaonyesha kwamba ana uzito sana. Paulo pia anafanya hivyo ili kumkumbusha Timotheo ukweli kwamba Mungu, Yesu, na malaika wanajua kile Timotheo anafanya katika mambo haya, kwa hiyo Timotheo anapaswa kutenda kwa njia safi zaidi.</w:t>
      </w:r>
    </w:p>
    <w:p>
      <w:pPr/>
      <w:r>
        <w:rPr>
          <w:lang w:val="sw_KE" w:bidi="sw_KE"/>
        </w:rPr>
      </w:r>
      <w:r>
        <w:rPr>
          <w:lang w:val="sw_KE" w:bidi="sw_KE"/>
        </w:rPr>
        <w:t>Sitisha hapa na mjadili swali hili kama kikundi: Wakati mtu ni mbaya sana na anataka kumwamuru mtu mwingine kufanya kitu muhimu sana, ni aina gani za mambo ambayo mtu anaweza kusema? Sitisha sauti hapa.</w:t>
      </w:r>
    </w:p>
    <w:p>
      <w:pPr/>
      <w:r>
        <w:rPr>
          <w:lang w:val="sw_KE" w:bidi="sw_KE"/>
        </w:rPr>
      </w:r>
      <w:r>
        <w:rPr>
          <w:lang w:val="sw_KE" w:bidi="sw_KE"/>
        </w:rPr>
        <w:t>Kisha Paulo anamhimiza Timotheo kuwa mvumilivu na safi wakati Timotheo anapoweka mikono, au kuteua, wazee. Paulo anasema sehemu ya kwanza ya maelekezo haya kwa njia hasi: Paulo anasema, "Usiwe na haraka, au ukaharakisha wakati unapowateua wazee na kwa hiyo kushiriki katika dhambi zao." Paulo anamaanisha kwamba Timotheo anapaswa kuchukua wakati Timotheo anapaswa kuelewa tabia ya wazee. Kama Paulo atakavyosema baadaye katika sehemu hii ya barua yake, wakati mwingine hatujui matendo mema au mabaya ya mtu mara moja. Inachukua muda ili kuona matendo ya mtu. Ikiwa Timotheo hana subira, na Timotheo akawateua watu wanaotenda dhambi, Timotheo atashiriki katika dhambi zao pia! Badala yake, Timotheo anapaswa kuwa safi, au kujitolea kabisa kwa Mungu na kufuata sheria za Mungu. Maagizo ya Paulo kwa Timotheo kuhusu hili yangewahusu pia wazee wa kanisa watakaoongoza baada ya Timotheo kuondoka.</w:t>
      </w:r>
    </w:p>
    <w:p>
      <w:pPr/>
      <w:r>
        <w:rPr>
          <w:lang w:val="sw_KE" w:bidi="sw_KE"/>
        </w:rPr>
      </w:r>
      <w:r>
        <w:rPr>
          <w:lang w:val="sw_KE" w:bidi="sw_KE"/>
        </w:rPr>
        <w:t>Sitisha hapa na mjadili swali hili kama kikundi: Utaonyesha vipi kwamba Paulo anamwambia Timotheo kuwa na subira na kuchukua muda ili kuelewa tabia ya mtu kabla ya Timotheo kumteua mtu huyo kama mzee? Sitisha sauti hii hapa.</w:t>
      </w:r>
    </w:p>
    <w:p>
      <w:pPr/>
      <w:r>
        <w:rPr>
          <w:lang w:val="sw_KE" w:bidi="sw_KE"/>
        </w:rPr>
      </w:r>
      <w:r>
        <w:rPr>
          <w:lang w:val="sw_KE" w:bidi="sw_KE"/>
        </w:rPr>
        <w:t>Tafsiri nyingi huelewa kauli inayofuata ya Paulo kuhusu kunywa divai kidogo kama maoni ya kando ambayo Paulo aliyatoa binafsi kwa Timotheo. Kauli hii inaonekana kuwa si sahihi hapa katika mafundisho kuhusu wazee. Hata hivyo, pengine Timotheo, kama mzee, alifikiria kwamba hapaswi kunywa divai yoyote hata kidogo ili kujiweka safi. Timotheo lazima alikuwa mgonjwa mara nyingi na alikuwa na matatizo ya tumbo. Paulo anapendekeza kwamba kama Timotheo angekunywa divai kidogo, ingesaidia tumbo la Timotheo kupona.</w:t>
      </w:r>
    </w:p>
    <w:p>
      <w:pPr/>
      <w:r>
        <w:rPr>
          <w:lang w:val="sw_KE" w:bidi="sw_KE"/>
        </w:rPr>
      </w:r>
      <w:r>
        <w:rPr>
          <w:lang w:val="sw_KE" w:bidi="sw_KE"/>
        </w:rPr>
        <w:t>Sitisha hapa na mjadili swali hili kama kikundi: Katikati ya maelekezo ya Paulo kwa Timotheo kuhusu wazee katika kanisa, Paulo anampa Timotheo maelekezo ya kibinafsi kuhusu afya ya Timotheo ambayo yanahusiana na usafi wa wazee. Ungeweza kutafsiri vipi maelezo haya ya ziada? Sitisha sauti hapa.</w:t>
      </w:r>
    </w:p>
    <w:p>
      <w:pPr/>
      <w:r>
        <w:rPr>
          <w:lang w:val="sw_KE" w:bidi="sw_KE"/>
        </w:rPr>
      </w:r>
      <w:r>
        <w:rPr>
          <w:lang w:val="sw_KE" w:bidi="sw_KE"/>
        </w:rPr>
        <w:t>Paulo anamaliza simulizi hili, anazungumza kuhusu jinsi wakati mwingine tunaweza kuona dhambi za mtu na matendo mema mara moja, lakini wakati mwingine hatuoni mambo hayo mpaka baadaye katika maisha ya mtu. Kwanza Paulo anazungumza kuhusu jinsi watu wanaweza kuona dhambi fulani mara moja, lakini watu wanaweza wasione dhambi zingine mpaka baadaye. Vivyo hivyo, watu wanaweza kuona matendo mema mara moja, na hatimaye watu wataweza kuona kila kazi njema.</w:t>
      </w:r>
    </w:p>
    <w:p>
      <w:pPr/>
      <w:r>
        <w:rPr>
          <w:lang w:val="sw_KE" w:bidi="sw_KE"/>
        </w:rPr>
      </w:r>
      <w:r>
        <w:rPr>
          <w:lang w:val="sw_KE" w:bidi="sw_KE"/>
        </w:rPr>
        <w:t>Sitisha hapa na mjadili kama kikundi jinsi ungeweza kutafsiri wazo hili kwa kawaida zaidi katika lugha yako. Sitisha sauti hapa.</w:t>
      </w:r>
    </w:p>
    <w:p>
      <w:pPr/>
      <w:r>
        <w:rPr>
          <w:lang w:val="sw_KE" w:bidi="sw_KE"/>
        </w:rPr>
      </w:r>
      <w:r>
        <w:rPr>
          <w:lang w:val="sw_KE" w:bidi="sw_KE"/>
        </w:rPr>
        <w:t>Sasa kikundi kinapaswa kuonyesha ubao wa hadithi, kuchora au kutumia vitu ili kuwakilisha kila mhusika katika simulizi hili. Onyesha kwamba wazee wanafanya kazi muhimu, na kwamba washiriki wa kanisa wanawapa wazee kile wanachohitaji ili kuishi. Wakati mtu anamshtaki mzee kwa kutenda makosa, unaweza kuonyesha kwamba Timotheo kwanza anakataa shutuma. Kisha watu wanaleta mashahidi wawili au watatu, na Timotheo anasikiliza shutuma na kujadili tatizo mbele ya kanisa lote. Onyesha kwamba Mungu, Kristo Yesu, na malaika fulani wanatazama kila kitu ambacho Timotheo anafanya. Onyesha jinsi Mungu anavyomwelekeza Timotheo, na jinsi Timotheo anamsikiliza Mungu na kujitolea kikamilifu kwa Mungu. Timotheo anamsikiliza Mungu kabla ya kuteua viongozi wapya wa kanisa. Mungu pia anajali kuhusu afya ya watu, na kwa hiyo Paulo anamwambia Timotheo kunywa divai kidogo ili kusaidia afya yake. Timotheo anakubali, na anakunywa divai, lakini Timotheo anamwangalia Mungu na anajitolea kikamilifu kwa Mungu wakati wote. Kisha Timotheo anawatazama wazee wengine na washiriki wa kanisa. Baadhi ya watu wanafanya mambo mema, na mambo mabaya, nyuma ya kikundi ambapo hakuna mtu anayeweza kuwaona. Kisha onyesha jinsi kundi la watu linavyosogea pembeni ili kila mtu aweze kuona kinachoendelea nyuma ya kundi. Kwa njia hii, kila mtu hatimaye ataona matendo mema na mabaya ya kila mtu.</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5:17–25 katika tafsiri lililo rahisi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hii.</w:t>
      </w:r>
    </w:p>
    <w:p>
      <w:pPr/>
      <w:r>
        <w:rPr>
          <w:lang w:val="sw_KE" w:bidi="sw_KE"/>
        </w:rPr>
      </w:r>
      <w:r>
        <w:rPr>
          <w:lang w:val="sw_KE" w:bidi="sw_KE"/>
        </w:rPr>
        <w:t>Simulizi hii ina sehemu mbili.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Wazee wa kanisa</w:t>
      </w:r>
    </w:p>
    <w:p>
      <w:pPr>
        <w:pStyle w:val="ListBullet"/>
        <w:spacing w:line="240" w:lineRule="auto"/>
        <w:ind w:left="720"/>
      </w:pPr>
      <w:r>
        <w:rPr>
          <w:lang w:val="sw_KE" w:bidi="sw_KE"/>
        </w:rPr>
      </w:r>
      <w:r>
        <w:rPr>
          <w:lang w:val="sw_KE" w:bidi="sw_KE"/>
        </w:rPr>
        <w:t>Washiriki wa kanisa</w:t>
      </w:r>
    </w:p>
    <w:p>
      <w:pPr>
        <w:pStyle w:val="ListBullet"/>
        <w:spacing w:line="240" w:lineRule="auto"/>
        <w:ind w:left="720"/>
      </w:pPr>
      <w:r>
        <w:rPr>
          <w:lang w:val="sw_KE" w:bidi="sw_KE"/>
        </w:rPr>
      </w:r>
      <w:r>
        <w:rPr>
          <w:lang w:val="sw_KE" w:bidi="sw_KE"/>
        </w:rPr>
        <w:t>Fahali</w:t>
      </w:r>
    </w:p>
    <w:p>
      <w:pPr>
        <w:pStyle w:val="ListBullet"/>
        <w:spacing w:line="240" w:lineRule="auto"/>
        <w:ind w:left="720"/>
      </w:pPr>
      <w:r>
        <w:rPr>
          <w:lang w:val="sw_KE" w:bidi="sw_KE"/>
        </w:rPr>
      </w:r>
      <w:r>
        <w:rPr>
          <w:lang w:val="sw_KE" w:bidi="sw_KE"/>
        </w:rPr>
        <w:t>Mfanyakazi</w:t>
      </w:r>
    </w:p>
    <w:p>
      <w:pPr>
        <w:pStyle w:val="ListBullet"/>
        <w:spacing w:line="240" w:lineRule="auto"/>
        <w:ind w:left="720"/>
      </w:pPr>
      <w:r>
        <w:rPr>
          <w:lang w:val="sw_KE" w:bidi="sw_KE"/>
        </w:rPr>
      </w:r>
      <w:r>
        <w:rPr>
          <w:lang w:val="sw_KE" w:bidi="sw_KE"/>
        </w:rPr>
        <w:t>Mshtaki</w:t>
      </w:r>
    </w:p>
    <w:p>
      <w:pPr>
        <w:pStyle w:val="ListBullet"/>
        <w:spacing w:line="240" w:lineRule="auto"/>
        <w:ind w:left="720"/>
      </w:pPr>
      <w:r>
        <w:rPr>
          <w:lang w:val="sw_KE" w:bidi="sw_KE"/>
        </w:rPr>
      </w:r>
      <w:r>
        <w:rPr>
          <w:lang w:val="sw_KE" w:bidi="sw_KE"/>
        </w:rPr>
        <w:t>Mashahidi wawili au watatu</w:t>
      </w:r>
    </w:p>
    <w:p>
      <w:pPr>
        <w:pStyle w:val="ListBullet"/>
        <w:spacing w:line="240" w:lineRule="auto"/>
        <w:ind w:left="720"/>
      </w:pPr>
      <w:r>
        <w:rPr>
          <w:lang w:val="sw_KE" w:bidi="sw_KE"/>
        </w:rPr>
      </w:r>
      <w:r>
        <w:rPr>
          <w:lang w:val="sw_KE" w:bidi="sw_KE"/>
        </w:rPr>
        <w:t>Wazee ambao wanaendelea kutenda dhambi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Malaika ambao Mungu aliwachaguwa maalum.</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Na Timotheo</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anamwelekeza Timotheo jinsi Timotheo na mkusanyiko wa kanisa wanapaswa kuwaheshimu wazee wa kanisa, hususan wahubiri na walimu. Paulo anatumia misemo miwili kuonyesha hoja yake. Kwanza, Paulo anazungumza kuhusu fahali anayepura nafaka, na kisha anasema kwamba wale wanaofanya kazi wanastahili mshahara 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mshiriki wa mkusanyiko, "Unahisi vipi au unawaza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anaendelea kutoa maelekezo kwa Timotheo kuhusu wazee. Paulo anaangazia dhambi na usafi kati ya viongozi wa kanisa. Mtu anapomshtaki mzee kwa dhambi, Timotheo hapaswi kuisikiliza isipokuwa mashahidi wawili au watatu wathibitishe dhambi hiyo. Viongozi wa kanisa ni kukabiliana na kurekebisha moja kwa moja wenye dhambi mbele ya kanisa lote kama onyo kali kwa wengine. Paulo anamwamuru Timotheo kwa nguvu zote kufuata maagizo haya mbele za Mungu, Kristo Yesu, na malaika wateule wa Mungu walio juu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anaendelea kufundisha kuhusu kuteua wazee. Paulo anasema kwamba Timotheo anapaswa kuwa mvumilivu, au kuelewa kikamilifu tabia ya mtu, kabla ya kumteua mtu huyo kama mzee katika kanisa.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anaendelea kufundisha kwamba ni vizuri kutowateua wazee haraka sana. Dhambi za mtu, na pia matendo yake mema, wakati mwingine huonekana mara moja, lakini wakati mwingine inachukua muda kuona matendo hayo kikweli.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5:17–25 katika tafsiri lililo rahisi kuelewa.</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Wazee wa </w:t>
      </w:r>
      <w:r>
        <w:rPr>
          <w:b/>
          <w:lang w:val="sw_KE" w:bidi="sw_KE"/>
        </w:rPr>
        <w:t>jamii</w:t>
      </w:r>
      <w:r>
        <w:rPr>
          <w:lang w:val="sw_KE" w:bidi="sw_KE"/>
        </w:rPr>
        <w:t xml:space="preserve"> ya kanisa pengine ni kikundi sawa cha watu kama waangalizi ambao Paulo alizungumza juu yao awali katika 1 Timotheo, hata ingawa Paulo anatumia neno tofauti hapa. Unaweza kutumia neno lile lile, au maneno mawili tofauti, ili kurejelea kikundi hiki cha watu.</w:t>
      </w:r>
    </w:p>
    <w:p>
      <w:pPr/>
      <w:r>
        <w:rPr>
          <w:lang w:val="sw_KE" w:bidi="sw_KE"/>
        </w:rPr>
      </w:r>
      <w:r>
        <w:rPr>
          <w:lang w:val="sw_KE" w:bidi="sw_KE"/>
        </w:rPr>
        <w:t xml:space="preserve">Sitisha hapa kama kikundi na mtafute </w:t>
      </w:r>
      <w:r>
        <w:rPr>
          <w:lang w:val="sw_KE" w:bidi="sw_KE"/>
        </w:rPr>
        <w:t>mzee</w:t>
      </w:r>
      <w:r>
        <w:rPr>
          <w:lang w:val="sw_KE" w:bidi="sw_KE"/>
        </w:rPr>
        <w:t xml:space="preserve"> katika Faharasa Kuu. Tafsiri mzee kwa njia ile ile uliyoifanya katika simulizi zingine. Sitisha toleo hii hapa.</w:t>
      </w:r>
    </w:p>
    <w:p>
      <w:pPr/>
      <w:r>
        <w:rPr>
          <w:lang w:val="sw_KE" w:bidi="sw_KE"/>
        </w:rPr>
      </w:r>
      <w:r>
        <w:rPr>
          <w:lang w:val="sw_KE" w:bidi="sw_KE"/>
        </w:rPr>
        <w:t xml:space="preserve">Ingawa tafsiri nyingi hazitumii neno la kanisa katika simulizi </w:t>
      </w:r>
      <w:r>
        <w:rPr>
          <w:b/>
          <w:lang w:val="sw_KE" w:bidi="sw_KE"/>
        </w:rPr>
        <w:t>hili</w:t>
      </w:r>
      <w:r>
        <w:rPr>
          <w:lang w:val="sw_KE" w:bidi="sw_KE"/>
        </w:rPr>
        <w:t xml:space="preserve">, unaweza kuchagua kusema "wazee wa kanisa" kama inafanya tafsiri yako kuwa ya asili zaidi. Ikiwa unatumia neno kanisa, tumia neno lile kwa kanisa kama ulivyotumia katika simulizi nyingine za awali, na uangalie neno kanisa katika Faharasa Kuu kwa </w:t>
      </w:r>
      <w:r>
        <w:rPr>
          <w:lang w:val="sw_KE" w:bidi="sw_KE"/>
        </w:rPr>
        <w:t>maelezo</w:t>
      </w:r>
      <w:r>
        <w:rPr>
          <w:lang w:val="sw_KE" w:bidi="sw_KE"/>
        </w:rPr>
        <w:t xml:space="preserve"> zaidi.</w:t>
      </w:r>
    </w:p>
    <w:p>
      <w:pPr/>
      <w:r>
        <w:rPr>
          <w:lang w:val="sw_KE" w:bidi="sw_KE"/>
        </w:rPr>
      </w:r>
      <w:r>
        <w:rPr>
          <w:lang w:val="sw_KE" w:bidi="sw_KE"/>
        </w:rPr>
        <w:t>Paulo anasema kwamba watu wanapaswa kuwaheshimu wazee hawa ambao wanahubiri na kufundisha vizuri. Tumia maneno sawa kwa kuhubiri na kufundisha kama vile umetumia katika vifungu vya awali.</w:t>
      </w:r>
    </w:p>
    <w:p>
      <w:pPr/>
      <w:r>
        <w:rPr>
          <w:lang w:val="sw_KE" w:bidi="sw_KE"/>
        </w:rPr>
      </w:r>
      <w:r>
        <w:rPr>
          <w:lang w:val="sw_KE" w:bidi="sw_KE"/>
        </w:rPr>
        <w:t xml:space="preserve">Katika simulizi hili, Paulo anataja misemo miwili tofauti kutoka kwa </w:t>
      </w:r>
      <w:r>
        <w:rPr>
          <w:b/>
          <w:lang w:val="sw_KE" w:bidi="sw_KE"/>
        </w:rPr>
        <w:t>Maandiko</w:t>
      </w:r>
      <w:r>
        <w:rPr>
          <w:lang w:val="sw_KE" w:bidi="sw_KE"/>
        </w:rPr>
        <w:t xml:space="preserve"> ili kuimarisha hoja yake. Maandiko, au wakati mwingine maandishi matakatifu, ni maandishi maalum yaliyokusanywa ya Agano la Kale na Jipya ambayo yanatuambia kuhusu Mungu, ambaye ni mtakatifu. Wakati watu katika Agano Jipya wanazungumza kuhusu andiko, au Maandiko, mara nyingi wanazungumza kuhusu sehemu ya Biblia ambayo Wakristo sasa wanaiita Agano la Kale. Hapa katika simulizi hili, Paulo anazungumza kwanza kuhusu msemo kutoka kwa Agano la Kale kuhusu fahali anayekanyaga nafaka. Kisha Paulo anazungumza kuhusu msemo wa Agano Jipya kutoka kwa Yesu, kwamba mfanyakazi anastahili mshahara wake. Tafuta neno </w:t>
      </w:r>
      <w:r>
        <w:rPr>
          <w:lang w:val="sw_KE" w:bidi="sw_KE"/>
        </w:rPr>
        <w:t>maandiko</w:t>
      </w:r>
      <w:r>
        <w:rPr>
          <w:lang w:val="sw_KE" w:bidi="sw_KE"/>
        </w:rPr>
        <w:t xml:space="preserve"> katika Faharasa Kuu kwa maelezo zaidi na utumie neno lile kwa maandiko ambalo umetumia katika vifungu vya awali.</w:t>
      </w:r>
    </w:p>
    <w:p>
      <w:pPr/>
      <w:r>
        <w:rPr>
          <w:lang w:val="sw_KE" w:bidi="sw_KE"/>
        </w:rPr>
      </w:r>
      <w:r>
        <w:rPr>
          <w:lang w:val="sw_KE" w:bidi="sw_KE"/>
        </w:rPr>
        <w:t xml:space="preserve">Paulo anazungumza kuhusu fahali anayekanyaga nafaka ili kuonyesha jinsi washiriki wa kanisa wanapaswa kutunza wazee wa kanisa. Ng'ombe </w:t>
      </w:r>
      <w:r>
        <w:rPr>
          <w:b/>
          <w:lang w:val="sw_KE" w:bidi="sw_KE"/>
        </w:rPr>
        <w:t>dume</w:t>
      </w:r>
      <w:r>
        <w:rPr>
          <w:lang w:val="sw_KE" w:bidi="sw_KE"/>
        </w:rPr>
        <w:t xml:space="preserve"> ni mnyama mkubwa, mwenye nguvu kama ng'ombe au fahali, na wakulima mara nyingi wangetumia fahali mmoja au zaidi ili kusaidia katika kazi za shambani. Kwa mfano, fahali mmoja au fahali wengi wangeweza kuvuta jembe au mikokoteni mizito. Wakati wakulima walivuna ngano, wakulima walihitaji kutenganisha mbegu kutoka kwa mabua yaliyokatwa. Wakulima walifanya hivyo kwa kumfanya fahali kutembea juu ya mabua mara nyingi. Huu anaitwa fahali anayekanyaga </w:t>
      </w:r>
      <w:r>
        <w:rPr>
          <w:b/>
          <w:lang w:val="sw_KE" w:bidi="sw_KE"/>
        </w:rPr>
        <w:t>nafaka</w:t>
      </w:r>
      <w:r>
        <w:rPr>
          <w:lang w:val="sw_KE" w:bidi="sw_KE"/>
        </w:rPr>
        <w:t xml:space="preserve">. Ikiwa mkulima alitaka kumzuia fahali kutokula nafaka, mkulima angeweka kizuizi juu ya </w:t>
      </w:r>
      <w:r>
        <w:rPr>
          <w:b/>
          <w:lang w:val="sw_KE" w:bidi="sw_KE"/>
        </w:rPr>
        <w:t>mdomo</w:t>
      </w:r>
      <w:r>
        <w:rPr>
          <w:lang w:val="sw_KE" w:bidi="sw_KE"/>
        </w:rPr>
        <w:t xml:space="preserve"> wa fahali.</w:t>
      </w:r>
    </w:p>
    <w:p>
      <w:pPr/>
      <w:r>
        <w:rPr>
          <w:lang w:val="sw_KE" w:bidi="sw_KE"/>
        </w:rPr>
      </w:r>
      <w:r>
        <w:rPr>
          <w:lang w:val="sw_KE" w:bidi="sw_KE"/>
        </w:rPr>
        <w:t xml:space="preserve">Sitisha hapa na, kama kikundi, tazama picha ya </w:t>
      </w:r>
      <w:r>
        <w:rPr>
          <w:lang w:val="sw_KE" w:bidi="sw_KE"/>
        </w:rPr>
        <w:t>fahali wakipura ngano</w:t>
      </w:r>
      <w:r>
        <w:rPr>
          <w:lang w:val="sw_KE" w:bidi="sw_KE"/>
        </w:rPr>
        <w:t xml:space="preserve">. Pia angalia picha ya kizuizi cha </w:t>
      </w:r>
      <w:r>
        <w:rPr>
          <w:b/>
          <w:lang w:val="sw_KE" w:bidi="sw_KE"/>
        </w:rPr>
        <w:t>mdomo</w:t>
      </w:r>
      <w:r>
        <w:rPr>
          <w:lang w:val="sw_KE" w:bidi="sw_KE"/>
        </w:rPr>
        <w:t>. Utazungumza vipi kuhusu fahali anayekanyaga nafaka? Sitisha sauti hapa.</w:t>
      </w:r>
    </w:p>
    <w:p>
      <w:pPr/>
      <w:r>
        <w:rPr>
          <w:lang w:val="sw_KE" w:bidi="sw_KE"/>
        </w:rPr>
      </w:r>
      <w:r>
        <w:rPr>
          <w:lang w:val="sw_KE" w:bidi="sw_KE"/>
        </w:rPr>
        <w:t xml:space="preserve">Paulo alimwambia Timotheo kwamba Mungu na Kristo Yesu na malaika wateule wa Mungu wanaona kile Timotheo anafanya. </w:t>
      </w:r>
      <w:r>
        <w:rPr>
          <w:b/>
          <w:lang w:val="sw_KE" w:bidi="sw_KE"/>
        </w:rPr>
        <w:t>Kristo</w:t>
      </w:r>
      <w:r>
        <w:rPr>
          <w:lang w:val="sw_KE" w:bidi="sw_KE"/>
        </w:rPr>
        <w:t xml:space="preserve"> ni cheo cha Yesu. Maandishi ya awali yanasema Kristo Yesu hapa. Lakini kama utaratibu wa Kristo Yesu unachanganya watu ambao watasikia hii, basi Yesu Kristo anakubalika. Tumia usemi sawa ambao ulikuwa umetumia hapo Tafuta neno </w:t>
      </w:r>
      <w:r>
        <w:rPr>
          <w:lang w:val="sw_KE" w:bidi="sw_KE"/>
        </w:rPr>
        <w:t>Kristo</w:t>
      </w:r>
      <w:r>
        <w:rPr>
          <w:lang w:val="sw_KE" w:bidi="sw_KE"/>
        </w:rPr>
        <w:t xml:space="preserve"> kwenye Faharasa Kuu kwa maelezo zaidi.</w:t>
      </w:r>
    </w:p>
    <w:p>
      <w:pPr/>
      <w:r>
        <w:rPr>
          <w:lang w:val="sw_KE" w:bidi="sw_KE"/>
        </w:rPr>
      </w:r>
      <w:r>
        <w:rPr>
          <w:b/>
          <w:lang w:val="sw_KE" w:bidi="sw_KE"/>
        </w:rPr>
        <w:t>Malaika</w:t>
      </w:r>
      <w:r>
        <w:rPr>
          <w:lang w:val="sw_KE" w:bidi="sw_KE"/>
        </w:rPr>
        <w:t xml:space="preserve"> ni kiumbe kisicho cha kawaida, cha kiroho ambaye ni mjumbe kutoka kwa Mungu. Malaika wateule au wateule ni malaika ambao Mungu amechagua na ambao wanamwabudu na kumfuata Mungu. Tafuta </w:t>
      </w:r>
      <w:r>
        <w:rPr>
          <w:lang w:val="sw_KE" w:bidi="sw_KE"/>
        </w:rPr>
        <w:t>malaika</w:t>
      </w:r>
      <w:r>
        <w:rPr>
          <w:lang w:val="sw_KE" w:bidi="sw_KE"/>
        </w:rPr>
        <w:t xml:space="preserve"> katika Faharasa Kuu kwa maelezo zaidi, na utumie neno lile kwa malaika ambalo umetumia katika simulizi za awali.</w:t>
      </w:r>
    </w:p>
    <w:p>
      <w:pPr/>
      <w:r>
        <w:rPr>
          <w:lang w:val="sw_KE" w:bidi="sw_KE"/>
        </w:rPr>
      </w:r>
      <w:r>
        <w:rPr>
          <w:lang w:val="sw_KE" w:bidi="sw_KE"/>
        </w:rPr>
        <w:t xml:space="preserve">Paulo anamhimiza Timotheo </w:t>
      </w:r>
      <w:r>
        <w:rPr>
          <w:b/>
          <w:lang w:val="sw_KE" w:bidi="sw_KE"/>
        </w:rPr>
        <w:t>kuepuka</w:t>
      </w:r>
      <w:r>
        <w:rPr>
          <w:lang w:val="sw_KE" w:bidi="sw_KE"/>
        </w:rPr>
        <w:t xml:space="preserve"> dhambi na kujiweka </w:t>
      </w:r>
      <w:r>
        <w:rPr>
          <w:b/>
          <w:lang w:val="sw_KE" w:bidi="sw_KE"/>
        </w:rPr>
        <w:t>safi</w:t>
      </w:r>
      <w:r>
        <w:rPr>
          <w:lang w:val="sw_KE" w:bidi="sw_KE"/>
        </w:rPr>
        <w:t xml:space="preserve">. Dhambi ni tendo la uasi dhidi ya Mungu. Wakati wowote mtu anaasi sheria za Mungu, mtu huyo anatenda dhambi. Kinyume cha mtu mwenye dhambi ni mtu safi. Safi ina maana si mchanganyiko. Moyo safi ni moyo ambao ni mzuri tu, bila chochote kibaya kilichochanganywa nayo Katika Biblia, mtu mwenye moyo safi mara nyingi anaelezea mtu ambaye Mungu anamwokoa na kufanya mema kupitia Yesu. Tafuta </w:t>
      </w:r>
      <w:r>
        <w:rPr>
          <w:lang w:val="sw_KE" w:bidi="sw_KE"/>
        </w:rPr>
        <w:t>malaika</w:t>
      </w:r>
      <w:r>
        <w:rPr>
          <w:lang w:val="sw_KE" w:bidi="sw_KE"/>
        </w:rPr>
        <w:t xml:space="preserve"> katika Faharasa Kuu kwa </w:t>
      </w:r>
      <w:r>
        <w:rPr>
          <w:b/>
          <w:lang w:val="sw_KE" w:bidi="sw_KE"/>
        </w:rPr>
        <w:t>maelezo</w:t>
      </w:r>
      <w:r>
        <w:rPr>
          <w:lang w:val="sw_KE" w:bidi="sw_KE"/>
        </w:rPr>
        <w:t xml:space="preserve"> zaidi, na utumie neno lile kwa malaika ambalo umetumia katika simulizi za awali.</w:t>
      </w:r>
    </w:p>
    <w:p>
      <w:pPr/>
      <w:r>
        <w:rPr>
          <w:lang w:val="sw_KE" w:bidi="sw_KE"/>
        </w:rPr>
      </w:r>
      <w:r>
        <w:rPr>
          <w:lang w:val="sw_KE" w:bidi="sw_KE"/>
        </w:rPr>
        <w:t xml:space="preserve">Paulo anamwambia Timotheo asiwe mwepesi wa kumwekea </w:t>
      </w:r>
      <w:r>
        <w:rPr>
          <w:b/>
          <w:lang w:val="sw_KE" w:bidi="sw_KE"/>
        </w:rPr>
        <w:t>mtu mikono</w:t>
      </w:r>
      <w:r>
        <w:rPr>
          <w:lang w:val="sw_KE" w:bidi="sw_KE"/>
        </w:rPr>
        <w:t>. Tumia maneno au usemi huo huo kwa kumwekea mtu mikono kama uliyotumia katika simulizi za awali.</w:t>
      </w:r>
    </w:p>
    <w:p>
      <w:pPr/>
      <w:r>
        <w:rPr>
          <w:lang w:val="sw_KE" w:bidi="sw_KE"/>
        </w:rPr>
      </w:r>
      <w:r>
        <w:rPr>
          <w:b/>
          <w:lang w:val="sw_KE" w:bidi="sw_KE"/>
        </w:rPr>
        <w:t>Divai</w:t>
      </w:r>
      <w:r>
        <w:rPr>
          <w:lang w:val="sw_KE" w:bidi="sw_KE"/>
        </w:rPr>
        <w:t xml:space="preserve"> ni kinywaji kilichochachushwa kilichotengenezwa kutoka kwa zabibu. Divai imetengenezwa na ni pombe. Wakati wa Paulo aliandika barua hii, watu kwa kawaida walikunywa divai na milo yao. Paulo alizungumza kuhusu divai katika simulizi la awali katika 1 Timotheo, wakati Paulo alifundisha kuhusu mashemasi. Tumia neno au usemi huo huo kama ulivyofanya katika simulizi hilo. Tafuta </w:t>
      </w:r>
      <w:r>
        <w:rPr>
          <w:lang w:val="sw_KE" w:bidi="sw_KE"/>
        </w:rPr>
        <w:t>divai</w:t>
      </w:r>
      <w:r>
        <w:rPr>
          <w:lang w:val="sw_KE" w:bidi="sw_KE"/>
        </w:rPr>
        <w:t xml:space="preserve"> katika Faharasa Kuu kwa maelezo zaidi</w:t>
      </w:r>
    </w:p>
    <w:p>
      <w:pPr/>
      <w:r>
        <w:rPr>
          <w:lang w:val="sw_KE" w:bidi="sw_KE"/>
        </w:rPr>
      </w:r>
      <w:r>
        <w:rPr>
          <w:lang w:val="sw_KE" w:bidi="sw_KE"/>
        </w:rPr>
        <w:t xml:space="preserve">Paulo anapozungumzia </w:t>
      </w:r>
      <w:r>
        <w:rPr>
          <w:b/>
          <w:lang w:val="sw_KE" w:bidi="sw_KE"/>
        </w:rPr>
        <w:t>hukumu</w:t>
      </w:r>
      <w:r>
        <w:rPr>
          <w:lang w:val="sw_KE" w:bidi="sw_KE"/>
        </w:rPr>
        <w:t xml:space="preserve"> katika kifungu hiki, Paulo anamaanisha kwamba Timotheo na wazee wana jukumu na uwezo wa kuhukumu kama mzee anayetarajiwa ana tabia inayokubalika na ya haki. Tumia neno lile lile kwa hukumu ulilotumia katika vifungu vilivyopita.</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6:1–2</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6:1–2 na uyatie moyoni mwako maneno haya.</w:t>
      </w:r>
    </w:p>
    <w:p>
      <w:pPr/>
      <w:r>
        <w:rPr>
          <w:lang w:val="sw_KE" w:bidi="sw_KE"/>
        </w:rPr>
      </w:r>
      <w:r>
        <w:rPr>
          <w:lang w:val="sw_KE" w:bidi="sw_KE"/>
        </w:rPr>
        <w:t>Sikiliza toleo la sauti la 1 Timotheo 6:1–2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6:1–2 katika tafsiri rahisi zaidi kuelewa.</w:t>
      </w:r>
    </w:p>
    <w:p>
      <w:pPr/>
      <w:r>
        <w:rPr>
          <w:lang w:val="sw_KE" w:bidi="sw_KE"/>
        </w:rPr>
      </w:r>
      <w:r>
        <w:rPr>
          <w:lang w:val="sw_KE" w:bidi="sw_KE"/>
        </w:rPr>
        <w:t>Sitisha sauti hii hapa.</w:t>
      </w:r>
    </w:p>
    <w:p>
      <w:pPr/>
      <w:r>
        <w:rPr>
          <w:lang w:val="sw_KE" w:bidi="sw_KE"/>
        </w:rPr>
      </w:r>
      <w:r>
        <w:rPr>
          <w:lang w:val="sw_KE" w:bidi="sw_KE"/>
        </w:rPr>
        <w:t>Paulo amekuwa akifundisha Timotheo kuhusu jinsi makundi tofauti katika kanisa la Mungu yanapaswa kutenda na kutendea kila mmoja. Sasa Paulo atamwambia Timotheo kile Timotheo anapaswa kufundisha waumini ambao ni watumwa. Paulo anataka watumwa kuwatendea mabwana wao kwa heshima, haswa kama bwana wao ni muumini.</w:t>
      </w:r>
    </w:p>
    <w:p>
      <w:pPr/>
      <w:r>
        <w:rPr>
          <w:lang w:val="sw_KE" w:bidi="sw_KE"/>
        </w:rPr>
      </w:r>
      <w:r>
        <w:rPr>
          <w:lang w:val="sw_KE" w:bidi="sw_KE"/>
        </w:rPr>
        <w:t>Mabwana ni watu ambao walimiliki watumwa. Watumwa ni watu ambao walipaswa kufanya kazi bila mshahara kwa mabwana wao. Watumwa wengi wakawa waumini na pengine kulikuwa na kikundi kikubwa cha watumwa katika kanisa la Efeso. Baadhi ya watumwa ambao walikuwa waumini wanaweza kuwa wameanza kukosa heshima au kutowatii mabwana wao. Pengine watumwa walihisi kwamba wangepaswa kumtii Mungu tu na kwamba hawakupaswa tena kutii mabwana wao.</w:t>
      </w:r>
    </w:p>
    <w:p>
      <w:pPr/>
      <w:r>
        <w:rPr>
          <w:lang w:val="sw_KE" w:bidi="sw_KE"/>
        </w:rPr>
      </w:r>
      <w:r>
        <w:rPr>
          <w:lang w:val="sw_KE" w:bidi="sw_KE"/>
        </w:rPr>
        <w:t>Sitisha hapa na mjadili swali hili kama kikundi: Simulia hadithi kuhusu wakati watu walimiliki watumwa, ama katika historia ya watu wako au katika nchi karibu na yako. Watumwa walitenda vipi? Mabwana wa watumwa walitarajia watumwa kutenda vipi? Sitisha sauti hii hapa.</w:t>
      </w:r>
    </w:p>
    <w:p>
      <w:pPr/>
      <w:r>
        <w:rPr>
          <w:lang w:val="sw_KE" w:bidi="sw_KE"/>
        </w:rPr>
      </w:r>
      <w:r>
        <w:rPr>
          <w:lang w:val="sw_KE" w:bidi="sw_KE"/>
        </w:rPr>
        <w:t>Hata hivyo, Paulo anawaambia waumini ambao ni watumwa kwamba wanapaswa kuwatendea mabwana wao kwa heshima na heshima yote, hata kama mabwana wao hawastahili heshima.</w:t>
      </w:r>
    </w:p>
    <w:p>
      <w:pPr/>
      <w:r>
        <w:rPr>
          <w:lang w:val="sw_KE" w:bidi="sw_KE"/>
        </w:rPr>
      </w:r>
      <w:r>
        <w:rPr>
          <w:lang w:val="sw_KE" w:bidi="sw_KE"/>
        </w:rPr>
        <w:t>Sitisha hapa na mjadili swali hili kama kikundi: Katika utamaduni wenu, munaonyesha vipi heshima kwa watu munaowafanyia kazi? Kwa nini unaonyesha heshima kwao? Sitisha sauti hii hapa.</w:t>
      </w:r>
    </w:p>
    <w:p>
      <w:pPr/>
      <w:r>
        <w:rPr>
          <w:lang w:val="sw_KE" w:bidi="sw_KE"/>
        </w:rPr>
      </w:r>
      <w:r>
        <w:rPr>
          <w:lang w:val="sw_KE" w:bidi="sw_KE"/>
        </w:rPr>
        <w:t>Paulo anajua kwamba si rahisi kuwa mtumwa. Paulo analinganisha utumwa na nira, ambayo ni fremu ya mbao ambayo watu wanaweka juu ya shingo za wanyama, kama vile fahali. Kisha wanyama wanaweza kuvuta vitu kama mikokoteni pamoja. Wanyama hawawezi kujiweka huru kutoka kwa nira, kama vile watumwa hawawezi kujiweka huru kutoka kwa mabwana wao. Paulo hasemi kwamba utumwa ni mzuri, lakini Paulo anasema kwamba kuna kitu muhimu zaidi kuliko kuwa huru. Ni muhimu zaidi kuonyesha watu wengine jinsi Mungu ni mzuri na jinsi injili ya Mungu, au habari njema kuhusu Yesu, ilivyo.</w:t>
      </w:r>
    </w:p>
    <w:p>
      <w:pPr/>
      <w:r>
        <w:rPr>
          <w:lang w:val="sw_KE" w:bidi="sw_KE"/>
        </w:rPr>
      </w:r>
      <w:r>
        <w:rPr>
          <w:lang w:val="sw_KE" w:bidi="sw_KE"/>
        </w:rPr>
        <w:t xml:space="preserve">Sitisha hapa na uangalie picha ya </w:t>
      </w:r>
      <w:r>
        <w:rPr>
          <w:lang w:val="sw_KE" w:bidi="sw_KE"/>
        </w:rPr>
        <w:t>nira</w:t>
      </w:r>
      <w:r>
        <w:rPr>
          <w:lang w:val="sw_KE" w:bidi="sw_KE"/>
        </w:rPr>
        <w:t>kama kikundi. Sitisha sauti hii hapa.</w:t>
      </w:r>
    </w:p>
    <w:p>
      <w:pPr/>
      <w:r>
        <w:rPr>
          <w:lang w:val="sw_KE" w:bidi="sw_KE"/>
        </w:rPr>
      </w:r>
      <w:r>
        <w:rPr>
          <w:lang w:val="sw_KE" w:bidi="sw_KE"/>
        </w:rPr>
        <w:t>Waumini ambao ni watumwa ni watu wa Mungu. Mara nyingi, watu wengine wanamheshimu au kumwaibisha Mungu kulingana na tabia ya watu wake. Ikiwa watumwa wanawatendea mabwana zao bila heshima, wataleta aibu si kwao wenyewe tu, bali kwa Mungu mwenyewe. Watumwa pia wataleta aibu kwa injili ambayo Paulo anafundisha na watumwa wameamini. Watu wanaweza kuchanganyikiwa na kufikiri kwamba injili inawafundisha watu kutokuwa na heshima. Watu wanaweza kusema mambo ya uongo na ya matusi kuhusu Mungu na injili yake. Hii inaweza pia kuwa hatari kwa waumini. Ikiwa watawala katika eneo walidhani kwamba dini au kikundi kinaweza kusababisha watumwa kuishi vibaya, watawala wangetesa au kushambulia kikundi hicho.</w:t>
      </w:r>
    </w:p>
    <w:p>
      <w:pPr/>
      <w:r>
        <w:rPr>
          <w:lang w:val="sw_KE" w:bidi="sw_KE"/>
        </w:rPr>
      </w:r>
      <w:r>
        <w:rPr>
          <w:lang w:val="sw_KE" w:bidi="sw_KE"/>
        </w:rPr>
        <w:t>Kwa upande mwingine, waumini ambao ni watumwa wana nafasi ya kuonyesha jinsi Mungu na injili yake alivyo mwema kwa jinsi wanavyoishi. Watumwa wanaweza kuonyesha jinsi Yesu alivyowafundisha kuonyeshana upendo kati yao wanapowahudumia na kuwaheshimu mabwana zao.</w:t>
      </w:r>
    </w:p>
    <w:p>
      <w:pPr/>
      <w:r>
        <w:rPr>
          <w:lang w:val="sw_KE" w:bidi="sw_KE"/>
        </w:rPr>
      </w:r>
      <w:r>
        <w:rPr>
          <w:lang w:val="sw_KE" w:bidi="sw_KE"/>
        </w:rPr>
        <w:t>Sitisha hapa na mjadili swali hili kama kikundi: Simulia hadithi kuhusu wakati ulikuwa muumini pekee katika kikundi cha watu. Ulionyesha vipi kwamba ulikuwa muumini? Ulitaka watu wafikiri nini kuhusu wewe na habari njema? Ulijaribu kuonyesha vipi hiyo kwa watu? Watu walikutendea vipi wakati walijua ulikuwa muumini? Sitisha sauti hii hapa.</w:t>
      </w:r>
    </w:p>
    <w:p>
      <w:pPr/>
      <w:r>
        <w:rPr>
          <w:lang w:val="sw_KE" w:bidi="sw_KE"/>
        </w:rPr>
      </w:r>
      <w:r>
        <w:rPr>
          <w:lang w:val="sw_KE" w:bidi="sw_KE"/>
        </w:rPr>
        <w:t>Paulo pia anaelezea kile watumwa wanapaswa kufanya ikiwa bwana wao ni muumini. Kwa sababu mtumwa na bwana ni waumini, ni wako sawa mbele ya Kristo. Kwa hiyo baadhi ya watumwa huenda walidhani wangeweza kuwatendea mabwana wao kwa heshima ndogo kwa sababu walikuwa sawa. Hata hivyo, Paulo anasema kwamba muumini ambaye ni mtumwa anapaswa kumtendea bwana wao ambaye ni muumini kwa heshima zaidi. Mtumwa angeonyesha fadhili na upendo kwa bwana wake muumini wakati alimfanyia kazi na kumsaidia. Hii ni ukumbusho kwa watumwa na bwana kwamba watumwa Hutumikia muumini mwenzao kwa upendo si kwa sababu bwana ni bora au muhimu zaidi kuliko mtumwa.</w:t>
      </w:r>
    </w:p>
    <w:p>
      <w:pPr/>
      <w:r>
        <w:rPr>
          <w:lang w:val="sw_KE" w:bidi="sw_KE"/>
        </w:rPr>
      </w:r>
      <w:r>
        <w:rPr>
          <w:lang w:val="sw_KE" w:bidi="sw_KE"/>
        </w:rPr>
        <w:t>Katika wakati huu, watu matajiri katika nyadhifa za juu, muhimu mara nyingi walikuwa wateule ambao walisaidia watu katika nyadhifa za chini. Kisha watu wengine wangeona kwamba watu matajiri walikuwa wenye nguvu na wangewaheshimu watu matajiri. Lakini Paulo anasema si matajiri na watu muhimu pekee wanaoweza kuwa wafadhili. Ingawa watu wengi walidhani watumwa hawakuwa muhimu, Paulo anasema watumwa wanaweza pia kuwa wafadhili, ambayo ni jukumu ambalo watu hulienzi na kuliheshimu. Yesu alifundisha kwamba watu wakubwa zaidi wanawatumikia wengine kwa sababu wanawapenda wengine, kama vile Yesu anavyofanya. Watumwa hawatumiki kwa sababu tu wanapaswa kufanya hivyo, lakini wanawafanyia mabwana wao mema kwa upendo, ili kuwasaidia mabwana wao.</w:t>
      </w:r>
    </w:p>
    <w:p>
      <w:pPr/>
      <w:r>
        <w:rPr>
          <w:lang w:val="sw_KE" w:bidi="sw_KE"/>
        </w:rPr>
      </w:r>
      <w:r>
        <w:rPr>
          <w:lang w:val="sw_KE" w:bidi="sw_KE"/>
        </w:rPr>
        <w:t>Sitisha hapa na mjadili swali hili kama kikundi: Katika utamaduni wenu, ni washiriki gani wa familia munaowaonyesha heshima kubwa, hata ingawa ninyi ni washiriki wa familia moja? Kwa nini unafanya hivyo? Unaonyesha vipi heshima yako kwa watu hao?</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6:1–2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mbili.</w:t>
      </w:r>
    </w:p>
    <w:p>
      <w:pPr/>
      <w:r>
        <w:rPr>
          <w:lang w:val="sw_KE" w:bidi="sw_KE"/>
        </w:rPr>
      </w:r>
      <w:r>
        <w:rPr>
          <w:b/>
          <w:lang w:val="sw_KE" w:bidi="sw_KE"/>
        </w:rPr>
        <w:t>Katika sehemu ya kwanza:</w:t>
      </w:r>
      <w:r>
        <w:rPr>
          <w:lang w:val="sw_KE" w:bidi="sw_KE"/>
        </w:rPr>
        <w:t xml:space="preserve"> Paulo anasema kwamba waumini walio watumwa wanapaswa kuwatendea mabwana zao kwa heshima, ili mtu yeyote asiseme mambo mabaya kuhusu Mungu au injili yake.</w:t>
      </w:r>
    </w:p>
    <w:p>
      <w:pPr/>
      <w:r>
        <w:rPr>
          <w:lang w:val="sw_KE" w:bidi="sw_KE"/>
        </w:rPr>
      </w:r>
      <w:r>
        <w:rPr>
          <w:b/>
          <w:lang w:val="sw_KE" w:bidi="sw_KE"/>
        </w:rPr>
        <w:t>Katika sehemu ya pili:</w:t>
      </w:r>
      <w:r>
        <w:rPr>
          <w:lang w:val="sw_KE" w:bidi="sw_KE"/>
        </w:rPr>
        <w:t xml:space="preserve"> Ikiwa bwana wa mtumwa ni muumini, watumwa hao wanapaswa kuwaheshimu mabwana wao hata zaidi, kwa sababu watumwa wanawapenda waumini wenzao.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 ambao ni watumwa</w:t>
      </w:r>
    </w:p>
    <w:p>
      <w:pPr>
        <w:pStyle w:val="ListBullet"/>
        <w:spacing w:line="240" w:lineRule="auto"/>
        <w:ind w:left="720"/>
      </w:pPr>
      <w:r>
        <w:rPr>
          <w:lang w:val="sw_KE" w:bidi="sw_KE"/>
        </w:rPr>
      </w:r>
      <w:r>
        <w:rPr>
          <w:lang w:val="sw_KE" w:bidi="sw_KE"/>
        </w:rPr>
        <w:t>Mabwana ambao si waumini</w:t>
      </w:r>
    </w:p>
    <w:p>
      <w:pPr>
        <w:pStyle w:val="ListBullet"/>
        <w:spacing w:line="240" w:lineRule="auto"/>
        <w:ind w:left="720"/>
      </w:pPr>
      <w:r>
        <w:rPr>
          <w:lang w:val="sw_KE" w:bidi="sw_KE"/>
        </w:rPr>
      </w:r>
      <w:r>
        <w:rPr>
          <w:lang w:val="sw_KE" w:bidi="sw_KE"/>
        </w:rPr>
        <w:t>Watu wengine ambao wanakashifu sifa ya Mungu</w:t>
      </w:r>
    </w:p>
    <w:p>
      <w:pPr>
        <w:pStyle w:val="ListBullet"/>
        <w:spacing w:line="240" w:lineRule="auto"/>
        <w:ind w:left="720"/>
      </w:pPr>
      <w:r>
        <w:rPr>
          <w:lang w:val="sw_KE" w:bidi="sw_KE"/>
        </w:rPr>
      </w:r>
      <w:r>
        <w:rPr>
          <w:lang w:val="sw_KE" w:bidi="sw_KE"/>
        </w:rPr>
        <w:t>Mabwana ambao ni waumini</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zingatia sehemu hizi za mazingira ya simulizi:</w:t>
      </w:r>
    </w:p>
    <w:p>
      <w:pPr/>
      <w:r>
        <w:rPr>
          <w:lang w:val="sw_KE" w:bidi="sw_KE"/>
        </w:rPr>
      </w:r>
      <w:r>
        <w:rPr>
          <w:lang w:val="sw_KE" w:bidi="sw_KE"/>
        </w:rPr>
        <w:t>Paulo tayari amewaandikia Waefeso kuhusu jinsi mabwana na watumwa wanapaswa kutendeana, kwa hiyo Paulo anatoa ukumbusho mfupi tu kwa watumwa kuhusu heshima. Paulo anaangazia tabia ya mtumwa na pia mtazamo wao. Kila kitu waumini wanafanya kinapaswa kumheshimu Mungu, hata kama muumini ni mtumwa.</w:t>
      </w:r>
    </w:p>
    <w:p>
      <w:pPr/>
      <w:r>
        <w:rPr>
          <w:lang w:val="sw_KE" w:bidi="sw_KE"/>
        </w:rPr>
      </w:r>
      <w:r>
        <w:rPr>
          <w:lang w:val="sw_KE" w:bidi="sw_KE"/>
        </w:rPr>
        <w:t>Katika sehemu ya kwanza, Paulo anampa Timotheo maelekezo kwa waumini wote ambao ni watumwa. Paulo analinganisha utumwa na nira, ambayo inadhibiti wanyama. Nira hii ni nzito na ngumu, kama vile watu ambao ni watumwa wana maisha magumu ambayo hawawezi kujiweka huru.</w:t>
      </w:r>
    </w:p>
    <w:p>
      <w:pPr/>
      <w:r>
        <w:rPr>
          <w:lang w:val="sw_KE" w:bidi="sw_KE"/>
        </w:rPr>
      </w:r>
      <w:r>
        <w:rPr>
          <w:lang w:val="sw_KE" w:bidi="sw_KE"/>
        </w:rPr>
        <w:t>Sitisha hapa na mjadili swali hili kama kikundi: Katika lugha yako, ungeelezea vipi jukumu au hali ambayo ni vigumu kuishi nayo na ambayo huwezi kujiondoa kwa urahisi? Sitisha toleo hii hapa.</w:t>
      </w:r>
    </w:p>
    <w:p>
      <w:pPr/>
      <w:r>
        <w:rPr>
          <w:lang w:val="sw_KE" w:bidi="sw_KE"/>
        </w:rPr>
      </w:r>
      <w:r>
        <w:rPr>
          <w:lang w:val="sw_KE" w:bidi="sw_KE"/>
        </w:rPr>
        <w:t>Paulo anasema kwamba watumwa wanapaswa bado kuwafikiria mabwana wao wanaostahili heshima. Paulo anazungumza kuhusu jinsi watumwa wanafikiri kuhusu mabwana wao na pia jinsi watumwa wanapaswa kutenda. Watumwa wanapaswa kuonyesha heshima yao wanapomtii bwana wao na kumheshimu bwana wao kwa maneno yao. Tabia ya mtumwa itaathiri kile watu wengine wanafikiri kuhusu Mungu na injili yake. Ikiwa watumwa wanafanya bila heshima, wanaweza kuleta aibu kwa jina la Mungu. Jina la Mungu ni sifa ya Mungu au tabia yake. Ikiwa watu wengine wanaona waumini wakitenda bila heshima, basi watu hao wanaweza kufikiri kwamba Mungu anakubali tabia isiyo ya heshima. Watu wanaweza hata kufikiri kwamba Mungu amewaomba waumini kufundisha aina hii ya tabia! Watu wangemkashifu Mungu na kile Mungu amewaomba waumini kufundisha, ambayo ina maana wangemtukana na kusema mambo ya uongo na ya kuumiza kuhusu Mungu na injili yake.</w:t>
      </w:r>
    </w:p>
    <w:p>
      <w:pPr/>
      <w:r>
        <w:rPr>
          <w:lang w:val="sw_KE" w:bidi="sw_KE"/>
        </w:rPr>
      </w:r>
      <w:r>
        <w:rPr>
          <w:lang w:val="sw_KE" w:bidi="sw_KE"/>
        </w:rPr>
        <w:t>Sitisha hapa na mjadili swali hili kama kikundi: Paulo anasema "jina la Mungu" ili kuzungumza kuhusu sifa ya Mungu. Katika lugha yako, ni maneno au misemo gani ungetumia ili kuzungumza kuhusu sifa yako au kile watu wanafikiri kuhusu wewe? Sitisha sauti hii hapa.</w:t>
      </w:r>
    </w:p>
    <w:p>
      <w:pPr/>
      <w:r>
        <w:rPr>
          <w:lang w:val="sw_KE" w:bidi="sw_KE"/>
        </w:rPr>
      </w:r>
      <w:r>
        <w:rPr>
          <w:lang w:val="sw_KE" w:bidi="sw_KE"/>
        </w:rPr>
        <w:t>Sitisha hapa na mjadili swali hili kama kikundi: Ungeweza kusema vipi kwamba mtu anamtukana mtu mwingine ili kuumiza sifa ya mtu huyo? Sitisha sauti hii hapa.</w:t>
      </w:r>
    </w:p>
    <w:p>
      <w:pPr/>
      <w:r>
        <w:rPr>
          <w:lang w:val="sw_KE" w:bidi="sw_KE"/>
        </w:rPr>
      </w:r>
      <w:r>
        <w:rPr>
          <w:lang w:val="sw_KE" w:bidi="sw_KE"/>
        </w:rPr>
        <w:t>Katika sehemu ya pili, Paulo anampa Timotheo maelekezo ambayo Timotheo anapaswa kuwaambia watumwa ambao ni waumini na mabwana wao pia ni waumini. Watumwa hawa hawapaswi kuonyesha heshima ndogo kwa mabwana wao kwa sababu wote wawili ni waumini. Badala yake, watumwa hao wanapaswa kufanya kazi kwa bidii kwa mabwana wao. Mabwana hawa wa watumwa ni washiriki wa familia, kwa sababu Mungu ni baba ya watumwa na mabwana. Mabwana ni wapenzi kwa watumwa, na watumwa wanapaswa kuonyesha upendo wao wanapowaheshimu na kuwatumikia mabwana wao. Baadhi ya tafsiri zinasema kwamba watumwa wanapaswa kutumikia mabwana wao kwa sababu mabwana wanafanya kazi ili kuwasaidia watumwa wao ambao ni waumini wenzao. Wakati waumini ambao ni mabwana wanaweza kufanya hivyo, Paulo pengine anaangazia jinsi watumwa wanafanya kazi ili kuwasaidia mabwana wao kwa sababu wanawapenda mabwana ambao ni waumini wenzao.</w:t>
      </w:r>
    </w:p>
    <w:p>
      <w:pPr/>
      <w:r>
        <w:rPr>
          <w:lang w:val="sw_KE" w:bidi="sw_KE"/>
        </w:rPr>
      </w:r>
      <w:r>
        <w:rPr>
          <w:lang w:val="sw_KE" w:bidi="sw_KE"/>
        </w:rPr>
        <w:t>Paulo anasema kwamba haya ni mambo ambayo Timotheo anapaswa kufundisha. Wakati Timotheo anahitaji kuwafundisha watumwa kile ambacho Paulo amekisema, kauli hii inaendana na simulizi linalofuata, Paulo anapoanza kuzungumzia jambo jipya, kwa hivyo tutalijadili katika simulizi linalofuata.</w:t>
      </w:r>
    </w:p>
    <w:p>
      <w:pPr/>
      <w:r>
        <w:rPr>
          <w:lang w:val="sw_KE" w:bidi="sw_KE"/>
        </w:rPr>
      </w:r>
      <w:r>
        <w:rPr>
          <w:lang w:val="sw_KE" w:bidi="sw_KE"/>
        </w:rPr>
        <w:t>Sasa kikundi kinapaswa kuonyesha ubao wa hadithi, kuchora au kutumia vitu ili kuonyesha simulizi na matukio yake. Unapofanya hivyo, unaweza kutaka kuwa na michoro, vitu, au hata watu ili kuwakilisha Paulo, Timotheo, waumini ambao ni watumwa, mabwana ambao si waumini, mabwana ambao ni waumini, Mungu, na watu wengine.</w:t>
      </w:r>
    </w:p>
    <w:p>
      <w:pPr/>
      <w:r>
        <w:rPr>
          <w:lang w:val="sw_KE" w:bidi="sw_KE"/>
        </w:rPr>
      </w:r>
      <w:r>
        <w:rPr>
          <w:lang w:val="sw_KE" w:bidi="sw_KE"/>
        </w:rPr>
        <w:t>Chagua watu, michoro, au vitu ili kila kimoja kiwe kimojawapo cha hivi. Unapoanza kusimulia tena hadithi ya mistari hii, kumbuka kwamba Paulo anazungumza na Timotheo. Baada ya Paulo kumaliza kuelezea maelekezo haya kwa Timotheo, Timotheo anaweza kwenda kuwaambia watumwa. Kumbuka, mabwana ambao ni waumini pengine watasikia maelekezo haya pia kama Timotheo anapowafundisha waumini kile Paulo anamwambia Timotheo. Onyesha jinsi watumwa wanapaswa kuwaheshimu mabwana wao na kufanya kile mabwana wao wanawaambia. Watu wengine ambao si waumini wanaweza kuwatazama watumwa. Wakati watumwa wanaonyesha heshima, watu hao wengine wanaweza kupiga makofi au kusema mambo mazuri kuhusu Mungu. Wakati mabwana ambao ni waumini wanaomba watumwa kufanya kitu, watumwa hao wanaweza kutii hata haraka. Onyesha jinsi watumwa wanawajali mabwana wao ambao ni waumini, na kisha onyesha jinsi Mungu anawapenda watumwa na mabwana.</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6:1–2 katika tafsiri rahisi zaidi kuelewa.</w:t>
      </w:r>
    </w:p>
    <w:p>
      <w:pPr/>
      <w:r>
        <w:rPr>
          <w:lang w:val="sw_KE" w:bidi="sw_KE"/>
        </w:rPr>
      </w:r>
      <w:r>
        <w:rPr>
          <w:lang w:val="sw_KE" w:bidi="sw_KE"/>
        </w:rPr>
        <w:t>Sitisha toleo hii hapa.</w:t>
      </w:r>
    </w:p>
    <w:p>
      <w:pPr/>
      <w:r>
        <w:rPr>
          <w:lang w:val="sw_KE" w:bidi="sw_KE"/>
        </w:rPr>
      </w:r>
      <w:r>
        <w:rPr>
          <w:lang w:val="sw_KE" w:bidi="sw_KE"/>
        </w:rPr>
        <w:t>Katika hatua hii, kikundi kitaigiza simulizi hii.</w:t>
      </w:r>
    </w:p>
    <w:p>
      <w:pPr/>
      <w:r>
        <w:rPr>
          <w:lang w:val="sw_KE" w:bidi="sw_KE"/>
        </w:rPr>
      </w:r>
      <w:r>
        <w:rPr>
          <w:lang w:val="sw_KE" w:bidi="sw_KE"/>
        </w:rPr>
        <w:t>Simulizi hii ina sehemu mbili.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 ambao ni watumwa</w:t>
      </w:r>
    </w:p>
    <w:p>
      <w:pPr>
        <w:pStyle w:val="ListBullet"/>
        <w:spacing w:line="240" w:lineRule="auto"/>
        <w:ind w:left="720"/>
      </w:pPr>
      <w:r>
        <w:rPr>
          <w:lang w:val="sw_KE" w:bidi="sw_KE"/>
        </w:rPr>
      </w:r>
      <w:r>
        <w:rPr>
          <w:lang w:val="sw_KE" w:bidi="sw_KE"/>
        </w:rPr>
        <w:t>Mabwana ambao si waumini</w:t>
      </w:r>
    </w:p>
    <w:p>
      <w:pPr>
        <w:pStyle w:val="ListBullet"/>
        <w:spacing w:line="240" w:lineRule="auto"/>
        <w:ind w:left="720"/>
      </w:pPr>
      <w:r>
        <w:rPr>
          <w:lang w:val="sw_KE" w:bidi="sw_KE"/>
        </w:rPr>
      </w:r>
      <w:r>
        <w:rPr>
          <w:lang w:val="sw_KE" w:bidi="sw_KE"/>
        </w:rPr>
        <w:t>Watu wengine ambao wanakashifu sifa ya Mungu</w:t>
      </w:r>
    </w:p>
    <w:p>
      <w:pPr>
        <w:pStyle w:val="ListBullet"/>
        <w:spacing w:line="240" w:lineRule="auto"/>
        <w:ind w:left="720"/>
      </w:pPr>
      <w:r>
        <w:rPr>
          <w:lang w:val="sw_KE" w:bidi="sw_KE"/>
        </w:rPr>
      </w:r>
      <w:r>
        <w:rPr>
          <w:lang w:val="sw_KE" w:bidi="sw_KE"/>
        </w:rPr>
        <w:t>Mabwana ambao ni waumini</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alisema, "Waumini wote ambao ni watumwa wanapaswa kuwaheshimu mabwana wao kwa kila njia, ili watu wengine wasimtukane Mungu na mafundisho yetu kuhusu injili."</w:t>
      </w:r>
    </w:p>
    <w:p>
      <w:pPr/>
      <w:r>
        <w:rPr>
          <w:lang w:val="sw_KE" w:bidi="sw_KE"/>
        </w:rPr>
      </w:r>
      <w:r>
        <w:rPr>
          <w:lang w:val="sw_KE" w:bidi="sw_KE"/>
        </w:rPr>
        <w:t>Sitisha igizo. 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Najua hii itakuwa ngumu kwa watumwa, hususan kama mabwana wao si wema na wazuri kwao. Nitaomba kwamba Mungu atawasaidia watumwa na kuwapa watumwa uvumilivu; au</w:t>
      </w:r>
    </w:p>
    <w:p>
      <w:pPr>
        <w:pStyle w:val="ListBullet"/>
        <w:spacing w:line="240" w:lineRule="auto"/>
        <w:ind w:left="720"/>
      </w:pPr>
      <w:r>
        <w:rPr>
          <w:lang w:val="sw_KE" w:bidi="sw_KE"/>
        </w:rPr>
      </w:r>
      <w:r>
        <w:rPr>
          <w:lang w:val="sw_KE" w:bidi="sw_KE"/>
        </w:rPr>
        <w:t>Mungu amenifundisha kwamba injili yake ni muhimu zaidi kuliko kufanya kile kilicho rahisi au kinachonipa faraja. Maisha yangu mengi ni ngumu na ya kutisha, lakini bado nina tumaini na furaha ambayo Mungu amenipa. Ninatumaini watumwa wanahisi hii pia.</w:t>
      </w:r>
    </w:p>
    <w:p>
      <w:pPr/>
      <w:r>
        <w:rPr>
          <w:lang w:val="sw_KE" w:bidi="sw_KE"/>
        </w:rPr>
      </w:r>
      <w:r>
        <w:rPr>
          <w:lang w:val="sw_KE" w:bidi="sw_KE"/>
        </w:rPr>
        <w:t>Muulize mtu anayeigiza kama Mungu, "Unahisi au unafikiria nini?" Muigizaji huenda akajibu mambo kama:</w:t>
      </w:r>
    </w:p>
    <w:p>
      <w:pPr>
        <w:pStyle w:val="ListBullet"/>
        <w:spacing w:line="240" w:lineRule="auto"/>
        <w:ind w:left="720"/>
      </w:pPr>
      <w:r>
        <w:rPr>
          <w:lang w:val="sw_KE" w:bidi="sw_KE"/>
        </w:rPr>
      </w:r>
      <w:r>
        <w:rPr>
          <w:lang w:val="sw_KE" w:bidi="sw_KE"/>
        </w:rPr>
        <w:t>Ninawajali waumini ambao ni watumwa na nitawasaidia inapoonekana vigumu sana kuwaheshimu mabwana zao; au</w:t>
      </w:r>
    </w:p>
    <w:p>
      <w:pPr>
        <w:pStyle w:val="ListBullet"/>
        <w:spacing w:line="240" w:lineRule="auto"/>
        <w:ind w:left="720"/>
      </w:pPr>
      <w:r>
        <w:rPr>
          <w:lang w:val="sw_KE" w:bidi="sw_KE"/>
        </w:rPr>
      </w:r>
      <w:r>
        <w:rPr>
          <w:lang w:val="sw_KE" w:bidi="sw_KE"/>
        </w:rPr>
        <w:t>Watumwa wanaweza kuhisi kama kazi yao haina maana kwa sababu wanapaswa kufanya kazi kwa bidii kwa ajili ya watu wengine bila malipo. Hata hivyo, naweza kutumia jinsi wanavyofanya kazi kuwaonyesha wengine ukweli kunihusu mimi na injili yangu; au</w:t>
      </w:r>
    </w:p>
    <w:p>
      <w:pPr>
        <w:pStyle w:val="ListBullet"/>
        <w:spacing w:line="240" w:lineRule="auto"/>
        <w:ind w:left="720"/>
      </w:pPr>
      <w:r>
        <w:rPr>
          <w:lang w:val="sw_KE" w:bidi="sw_KE"/>
        </w:rPr>
      </w:r>
      <w:r>
        <w:rPr>
          <w:lang w:val="sw_KE" w:bidi="sw_KE"/>
        </w:rPr>
        <w:t>Wakati ninawaokoa watu ambao wananiamini, ninawapa kitu ambacho hawastahili. Watumwa wanaweza kufuata mfano wangu wanapowaheshimu mabwana ambao hawastahili heshima hiyo. Kisha watu wengine wanaweza kuona kile waumini wamejifunza kutoka kwangu.</w:t>
      </w:r>
    </w:p>
    <w:p>
      <w:pPr/>
      <w:r>
        <w:rPr>
          <w:lang w:val="sw_KE" w:bidi="sw_KE"/>
        </w:rPr>
      </w:r>
      <w:r>
        <w:rPr>
          <w:lang w:val="sw_KE" w:bidi="sw_KE"/>
        </w:rPr>
        <w:t>Endelea na igizo.</w:t>
      </w:r>
    </w:p>
    <w:p>
      <w:pPr/>
      <w:r>
        <w:rPr>
          <w:lang w:val="sw_KE" w:bidi="sw_KE"/>
        </w:rPr>
      </w:r>
      <w:r>
        <w:rPr>
          <w:lang w:val="sw_KE" w:bidi="sw_KE"/>
        </w:rPr>
        <w:t>Kisha Paulo alisema, "Watumwa hao ambao wana mabwana ambao pia ni waumini hawapaswi kuonyesha heshima ndogo kwa mabwana wao kwa sababu ni waumini wenzao katika Kristo. Badala yake, watumwa hao wanapaswa kufanya kazi kwa bidii kwa mabwana wao, kwa sababu mabwana hao ambao wanawafanyia kazi pia ni waumini. Mabwana waumini wanawapenda watumwa, na watumwa waumini wanawapenda mabwana."</w:t>
      </w:r>
    </w:p>
    <w:p>
      <w:pPr/>
      <w:r>
        <w:rPr>
          <w:lang w:val="sw_KE" w:bidi="sw_KE"/>
        </w:rPr>
      </w:r>
      <w:r>
        <w:rPr>
          <w:lang w:val="sw_KE" w:bidi="sw_KE"/>
        </w:rPr>
        <w:t>Sitisha igizo. 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Ni rahisi kufanyia kazi muumini mwenzangu wakati ninafanya hivyo ili kuonyesha upendo badala ya kufanya hivyo kwa sababu; au</w:t>
      </w:r>
    </w:p>
    <w:p>
      <w:pPr>
        <w:pStyle w:val="ListBullet"/>
        <w:spacing w:line="240" w:lineRule="auto"/>
        <w:ind w:left="720"/>
      </w:pPr>
      <w:r>
        <w:rPr>
          <w:lang w:val="sw_KE" w:bidi="sw_KE"/>
        </w:rPr>
      </w:r>
      <w:r>
        <w:rPr>
          <w:lang w:val="sw_KE" w:bidi="sw_KE"/>
        </w:rPr>
        <w:t>Wakati mwingine nahisi kukatishwa tamaa au kukasirika kwamba inabidi nifanye kazi kwa bidii zaidi kuliko waumini wengine, lakini naamini kwamba Mungu ni mwenye fadhili na bado atanionyesha wema; au</w:t>
      </w:r>
    </w:p>
    <w:p>
      <w:pPr>
        <w:pStyle w:val="ListBullet"/>
        <w:spacing w:line="240" w:lineRule="auto"/>
        <w:ind w:left="720"/>
      </w:pPr>
      <w:r>
        <w:rPr>
          <w:lang w:val="sw_KE" w:bidi="sw_KE"/>
        </w:rPr>
      </w:r>
      <w:r>
        <w:rPr>
          <w:lang w:val="sw_KE" w:bidi="sw_KE"/>
        </w:rPr>
        <w:t>Hii inahisi kama amri ngumu kufuata. Nitahitaji msaada ili kufanya kile Mungu ananiambia nifanye! Ninafurahi kwamba Roho Mtakatifu ananisaidia kufuata kile ambacho Mungu ameniambia nifanye.</w:t>
      </w:r>
    </w:p>
    <w:p>
      <w:pPr/>
      <w:r>
        <w:rPr>
          <w:lang w:val="sw_KE" w:bidi="sw_KE"/>
        </w:rPr>
      </w:r>
      <w:r>
        <w:rPr>
          <w:lang w:val="sw_KE" w:bidi="sw_KE"/>
        </w:rPr>
        <w:t>Muulize muhusika anayeigiza kama mabwana ambao ni waumini, "Unafikiria nini au unahisi nini?" Muigizaji huenda akajibu mambo kama:</w:t>
      </w:r>
    </w:p>
    <w:p>
      <w:pPr>
        <w:pStyle w:val="ListBullet"/>
        <w:spacing w:line="240" w:lineRule="auto"/>
        <w:ind w:left="720"/>
      </w:pPr>
      <w:r>
        <w:rPr>
          <w:lang w:val="sw_KE" w:bidi="sw_KE"/>
        </w:rPr>
      </w:r>
      <w:r>
        <w:rPr>
          <w:lang w:val="sw_KE" w:bidi="sw_KE"/>
        </w:rPr>
        <w:t>Wakati Paulo anawaambia watumwa kwamba wanionyeshe upendo kwa sababu mimi ni ndugu yao, basi mimi pia ninapaswa kuwaonyesha upendo watumwa wangu, kwa sababu wao ni ndugu zangu. Ninapaswa kuwatendea wema na kutofanya iwe vigumu kufanya kazi kwa ajili yangu au</w:t>
      </w:r>
    </w:p>
    <w:p>
      <w:pPr>
        <w:pStyle w:val="ListBullet"/>
        <w:spacing w:line="240" w:lineRule="auto"/>
        <w:ind w:left="720"/>
      </w:pPr>
      <w:r>
        <w:rPr>
          <w:lang w:val="sw_KE" w:bidi="sw_KE"/>
        </w:rPr>
      </w:r>
      <w:r>
        <w:rPr>
          <w:lang w:val="sw_KE" w:bidi="sw_KE"/>
        </w:rPr>
        <w:t>Ninahisi aibu wakati watumwa wangu hawanisikilizi na kunidharau. Watu wengine wanafikiri kwamba watumwa wangu hawaniheshimu kwa sababu ya kile wanachoamini. Pia wanafikiri mimi ni mjinga kwa kuamini kitu kile kile kinachowafanya watumwa wangu kutoniheshimu; au</w:t>
      </w:r>
    </w:p>
    <w:p>
      <w:pPr>
        <w:pStyle w:val="ListBullet"/>
        <w:spacing w:line="240" w:lineRule="auto"/>
        <w:ind w:left="720"/>
      </w:pPr>
      <w:r>
        <w:rPr>
          <w:lang w:val="sw_KE" w:bidi="sw_KE"/>
        </w:rPr>
      </w:r>
      <w:r>
        <w:rPr>
          <w:lang w:val="sw_KE" w:bidi="sw_KE"/>
        </w:rPr>
        <w:t>Kama mtumwa ni ndugu yangu, labda nimtendee kwa haki na kumlipa kwa kazi anayonifanyia.</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6:1–2 katika tafsiri rahisi zaidi kuelewa.</w:t>
      </w:r>
    </w:p>
    <w:p>
      <w:pPr/>
      <w:r>
        <w:rPr>
          <w:lang w:val="sw_KE" w:bidi="sw_KE"/>
        </w:rPr>
      </w:r>
      <w:r>
        <w:rPr>
          <w:lang w:val="sw_KE" w:bidi="sw_KE"/>
        </w:rPr>
        <w:t>Sitisha sauti hili hapa.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Paulo anampa Timotheo maelekezo ili kuwaambia waumini ambao ni </w:t>
      </w:r>
      <w:r>
        <w:rPr>
          <w:b/>
          <w:lang w:val="sw_KE" w:bidi="sw_KE"/>
        </w:rPr>
        <w:t>watumwa</w:t>
      </w:r>
      <w:r>
        <w:rPr>
          <w:lang w:val="sw_KE" w:bidi="sw_KE"/>
        </w:rPr>
        <w:t>. Watumwa walifanya kazi kwa ajili ya watu wengine na kwa kawaida hawakuwa na haki ya kuacha kazi zao. Kwa maelezo zaidi kuhusu watumwa rejelea Faharasa Kuu. Tumia neno au kirai kilekile cha mtumwa kama ulivyotumia katika simulizi zilizotangulia.</w:t>
      </w:r>
    </w:p>
    <w:p>
      <w:pPr/>
      <w:r>
        <w:rPr>
          <w:lang w:val="sw_KE" w:bidi="sw_KE"/>
        </w:rPr>
      </w:r>
      <w:r>
        <w:rPr>
          <w:lang w:val="sw_KE" w:bidi="sw_KE"/>
        </w:rPr>
        <w:t xml:space="preserve">Watumwa wanapaswa kuwatendea </w:t>
      </w:r>
      <w:r>
        <w:rPr>
          <w:b/>
          <w:lang w:val="sw_KE" w:bidi="sw_KE"/>
        </w:rPr>
        <w:t>mabwana</w:t>
      </w:r>
      <w:r>
        <w:rPr>
          <w:lang w:val="sw_KE" w:bidi="sw_KE"/>
        </w:rPr>
        <w:t xml:space="preserve"> wao kwa heshima. Bwana ni cheo cha heshima kwa mtu aliye katika nafasi au hadhi ya juu. Paulo anazungumza kuhusu mabwana ambao wanamiliki watu wengine kama watumwa.</w:t>
      </w:r>
    </w:p>
    <w:p>
      <w:pPr/>
      <w:r>
        <w:rPr>
          <w:lang w:val="sw_KE" w:bidi="sw_KE"/>
        </w:rPr>
      </w:r>
      <w:r>
        <w:rPr>
          <w:lang w:val="sw_KE" w:bidi="sw_KE"/>
        </w:rPr>
        <w:t>Sitisha hapa na mjadili kama kikundi ni neno au usemi upi mtakaotumia kumaanisha bwana. Tafuta neno bwana katika Faharasa Kuu kwa maelezo zaidi. Ikiwa tayari umetafsiri neno hili katika kitabu kingine cha Biblia, tumia neno lile ulilotumia huko. Sitisha sauti hili hapa.</w:t>
      </w:r>
    </w:p>
    <w:p>
      <w:pPr/>
      <w:r>
        <w:rPr>
          <w:lang w:val="sw_KE" w:bidi="sw_KE"/>
        </w:rPr>
      </w:r>
      <w:r>
        <w:rPr>
          <w:lang w:val="sw_KE" w:bidi="sw_KE"/>
        </w:rPr>
        <w:t xml:space="preserve">Ikiwa watumwa hawawatendei mabwana wao kwa heshima, basi watu wengine watamkashifu au </w:t>
      </w:r>
      <w:r>
        <w:rPr>
          <w:b/>
          <w:lang w:val="sw_KE" w:bidi="sw_KE"/>
        </w:rPr>
        <w:t>kumkufuru</w:t>
      </w:r>
      <w:r>
        <w:rPr>
          <w:lang w:val="sw_KE" w:bidi="sw_KE"/>
        </w:rPr>
        <w:t xml:space="preserve"> Mungu au mafundisho ya waumini, au </w:t>
      </w:r>
      <w:r>
        <w:rPr>
          <w:b/>
          <w:lang w:val="sw_KE" w:bidi="sw_KE"/>
        </w:rPr>
        <w:t>doctrine</w:t>
      </w:r>
      <w:r>
        <w:rPr>
          <w:lang w:val="sw_KE" w:bidi="sw_KE"/>
        </w:rPr>
        <w:t>. Kukufuru mtu ina maana kuzungumza maovu kuhusu mtu, na kumtukana mtu. Mtu anayemlaani Mungu, anayemtukana Mungu, anayemvunjia Mungu heshima, au anayemfanya Mungu aonekane hana nguvu au umuhimu anakufuru Mungu. Kwa maelezo zaidi kuhusu kufuru na mafundisho, rejelea Faharasa Kuu. Tumia maneno au semi sawa za maneno ya kufuru na mafundisho kama ulivyotumia katika simulizi zilizotangulia.</w:t>
      </w:r>
    </w:p>
    <w:p>
      <w:pPr/>
      <w:r>
        <w:rPr>
          <w:lang w:val="sw_KE" w:bidi="sw_KE"/>
        </w:rPr>
      </w:r>
      <w:r>
        <w:rPr>
          <w:lang w:val="sw_KE" w:bidi="sw_KE"/>
        </w:rPr>
        <w:t xml:space="preserve">Paulo anasema kwamba mabwana ambao ni waumini ni </w:t>
      </w:r>
      <w:r>
        <w:rPr>
          <w:b/>
          <w:lang w:val="sw_KE" w:bidi="sw_KE"/>
        </w:rPr>
        <w:t>ndugu</w:t>
      </w:r>
      <w:r>
        <w:rPr>
          <w:lang w:val="sw_KE" w:bidi="sw_KE"/>
        </w:rPr>
        <w:t xml:space="preserve"> wa watumwa. Kwa sababu Mungu ni Baba ya waumini wote, waumini wote ni kama ndugu na dada. Kwa hiyo Paulo mara nyingi anatumia neno la ndugu kwa waumini wenzao. Kwa maelezo zaidi kuhusu ndugu, rejelea waumini katika Faharasa Kuu. Tumia neno au usemi ule ule kwa ndugu au ndugu na dada kama ulivyotumia katika simulizi zilizotangulia.</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6:2–10</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6:2–10 na utie moyoni mwako maneno haya.</w:t>
      </w:r>
    </w:p>
    <w:p>
      <w:pPr/>
      <w:r>
        <w:rPr>
          <w:lang w:val="sw_KE" w:bidi="sw_KE"/>
        </w:rPr>
      </w:r>
      <w:r>
        <w:rPr>
          <w:lang w:val="sw_KE" w:bidi="sw_KE"/>
        </w:rPr>
        <w:t>Sikiliza toleo la sauti la 1 Timotheo 6:2–10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1 Timotheo 6:2–10 katika tafsiri rahisi kuelewa zaidi.</w:t>
      </w:r>
    </w:p>
    <w:p>
      <w:pPr/>
      <w:r>
        <w:rPr>
          <w:lang w:val="sw_KE" w:bidi="sw_KE"/>
        </w:rPr>
      </w:r>
      <w:r>
        <w:rPr>
          <w:lang w:val="sw_KE" w:bidi="sw_KE"/>
        </w:rPr>
        <w:t>Sitisha toleo hii hapa.</w:t>
      </w:r>
    </w:p>
    <w:p>
      <w:pPr/>
      <w:r>
        <w:rPr>
          <w:lang w:val="sw_KE" w:bidi="sw_KE"/>
        </w:rPr>
      </w:r>
      <w:r>
        <w:rPr>
          <w:lang w:val="sw_KE" w:bidi="sw_KE"/>
        </w:rPr>
        <w:t>Paulo amekuwa akizungumza kuhusu jinsi makundi tofauti katika kanisa yanapaswa kutenda. Sasa, katika sehemu hii ya barua yake, Paulo anamwonya Timotheo tena kuhusu walimu wa uongo, au watu ambao wanafundisha mambo ambayo si kweli. Walimu hawa wa uongo hutenda kwa njia nyingi mbaya, lakini hasa wakati wanajaribu kupata pesa wanapofundisha kuhusu Mungu. Paulo anasema ni hatari kutaka pesa nyingi na kwamba waumini wanapaswa kuridhika na kile walicho nacho.</w:t>
      </w:r>
    </w:p>
    <w:p>
      <w:pPr/>
      <w:r>
        <w:rPr>
          <w:lang w:val="sw_KE" w:bidi="sw_KE"/>
        </w:rPr>
      </w:r>
      <w:r>
        <w:rPr>
          <w:lang w:val="sw_KE" w:bidi="sw_KE"/>
        </w:rPr>
        <w:t>Sehemu hii ya barua inaanza na kauli iliyotangulia, wakati Paulo anapomkumbusha Timotheo kufundisha ukweli, ili watu wajue tofauti kati ya yaliyo kweli na yale ambayo walimu wa uongo au wabaya husema. Paulo na Timotheo wanafundisha kile Kristo alifundisha wakati alikuwa hai duniani na kile Kristo amefundisha kupitia watu kama Paulo. Hata hivyo, kuna watu, walimu wa uongo, ambao wanafundisha mambo kuhusu Kristo na ujumbe wake ambao ni tofauti na kile Kristo, Paulo, na Timotheo wanafundisha. Walimu hawa wa uongo wanajivunia na wanafikiri wanajua bora kuliko Kristo. Hata hivyo, walimu hawa hawaelewi wanachofundisha. Kama matokeo, walimu hawa wa uongo na wafuasi wao wanapenda kubishana na kutokubaliana na watu wengine. Kisha wanawaonea wivu au wanataka sana kile wengine wanacho, na kugawanywa katika makundi. Wanasema mambo makali na mabaya kuhusu kila mmoja na wanaanza kuamini mambo mabaya kuhusu kila mmoja, hata kama hakuna ushahidi wa mambo hayo mabaya! Watu hawa wanabishana kila mara na jinsi wanafikiri sasa ni mbaya au ovu kabisa. Watu hawa hawaelewi tena ukweli.</w:t>
      </w:r>
    </w:p>
    <w:p>
      <w:pPr/>
      <w:r>
        <w:rPr>
          <w:lang w:val="sw_KE" w:bidi="sw_KE"/>
        </w:rPr>
      </w:r>
      <w:r>
        <w:rPr>
          <w:lang w:val="sw_KE" w:bidi="sw_KE"/>
        </w:rPr>
        <w:t>Sitisha hapa na mjadili swali hili kama kikundi: Katika utamaduni wako, viongozi wazuri wa kidini wanafanya vipi? Sasa fikiria viongozi wabaya wa kidini, wale ambao hamwaheshimu. Wanafanya vipi? Kwa nini hamwaheshimu watu hao? Sitisha toleo hii hapa.</w:t>
      </w:r>
    </w:p>
    <w:p>
      <w:pPr/>
      <w:r>
        <w:rPr>
          <w:lang w:val="sw_KE" w:bidi="sw_KE"/>
        </w:rPr>
      </w:r>
      <w:r>
        <w:rPr>
          <w:lang w:val="sw_KE" w:bidi="sw_KE"/>
        </w:rPr>
        <w:t>Mojawapo ya uongo ambao watu hawa wanaamini ni kwamba uchamungu, au kuishi kwa njia inayompendeza Mungu, ni njia ya kupata pesa! Katika wakati wa Paulo, watu mara nyingi walipata pesa kwa kwenda kutoka mji mmoja hadi mwingine kufundisha dini tofauti. Walimu hawa wangetoza watu wengine pesa ili kusikiliza mafundisho yao kuhusu Mungu. Hiyo ndiyo kile walimu wa uongo katika Efeso pia wanajaribu kufanya.</w:t>
      </w:r>
    </w:p>
    <w:p>
      <w:pPr/>
      <w:r>
        <w:rPr>
          <w:lang w:val="sw_KE" w:bidi="sw_KE"/>
        </w:rPr>
      </w:r>
      <w:r>
        <w:rPr>
          <w:lang w:val="sw_KE" w:bidi="sw_KE"/>
        </w:rPr>
        <w:t>Sitisha hapa na mjadili swali hili kama kikundi: Katika utamaduni wenu, viongozi wa kidini wanalipa vipi chakula chao, usafiri, au gharama za makazi? Walimu wa kidini wanapaswa kufanya nini na pesa? Sitisha toleo hii hapa.</w:t>
      </w:r>
    </w:p>
    <w:p>
      <w:pPr/>
      <w:r>
        <w:rPr>
          <w:lang w:val="sw_KE" w:bidi="sw_KE"/>
        </w:rPr>
      </w:r>
      <w:r>
        <w:rPr>
          <w:lang w:val="sw_KE" w:bidi="sw_KE"/>
        </w:rPr>
        <w:t>Watu wanapata kitu kutoka kwa uchamungu, au kuishi jinsi Mungu anataka, lakini Paulo anasema si pesa! Wakati watu wanafanya kwa njia ya kiungu na wanaridhika na kile Mungu amewapa, basi wanaishi vizuri na Mungu sasa na milele. Watu hawa hawatakuwa na wasiwasi juu ya kupata pesa zaidi hapa duniani. Badala yake, watu hawa wanaamini kwamba Mungu atawapa na wanatarajia wakati watakapoishi na Mungu.</w:t>
      </w:r>
    </w:p>
    <w:p>
      <w:pPr/>
      <w:r>
        <w:rPr>
          <w:lang w:val="sw_KE" w:bidi="sw_KE"/>
        </w:rPr>
      </w:r>
      <w:r>
        <w:rPr>
          <w:lang w:val="sw_KE" w:bidi="sw_KE"/>
        </w:rPr>
        <w:t>Paulo anaelezea kwamba watu hawawezi kumiliki chochote milele. Wakati Mtu anapozaliwa, mtu huyo haleti chochote duniani. Mtu huyo hana pesa au mali yoyote au hata mavazi yoyote! Watu wakifa, watakuwa vivyo hivyo. Kila kitu ambacho watu hao wanamiliki bado kitakuwa katika ulimwengu huu kwa ajili ya watu wengine kutumia. Hakuna mtu anayeweza kuweka pesa au mali yoyote wanapofika. Kwa hiyo haina maana kukusanya pesa na mali zaidi kuliko unavyohitaji unapokuwa hai. Badala yake, watu wanapaswa kuridhika na mambo ambayo wanahitaji, kama chakula na mavazi.</w:t>
      </w:r>
    </w:p>
    <w:p>
      <w:pPr/>
      <w:r>
        <w:rPr>
          <w:lang w:val="sw_KE" w:bidi="sw_KE"/>
        </w:rPr>
      </w:r>
      <w:r>
        <w:rPr>
          <w:lang w:val="sw_KE" w:bidi="sw_KE"/>
        </w:rPr>
        <w:t>Sitisha hapa na mjadili swali hili kama kikundi: Katika utamaduni wako, mtu anapokufa, ni nini kinachotokea kwa mambo ambayo mtu alimiliki? Watu wanaamini kwamba wafu wanahitaji nini kutoka kwa ulimwengu huu katika maisha yao baada ya kifo? Sitisha toleo hii hapa.</w:t>
      </w:r>
    </w:p>
    <w:p>
      <w:pPr/>
      <w:r>
        <w:rPr>
          <w:lang w:val="sw_KE" w:bidi="sw_KE"/>
        </w:rPr>
      </w:r>
      <w:r>
        <w:rPr>
          <w:lang w:val="sw_KE" w:bidi="sw_KE"/>
        </w:rPr>
        <w:t>Sitisha hapa na mjadili swali hili kama kikundi: Ni mambo gani ambayo watu wanasema kuhusu jinsi unapaswa kuishi ili uweze kuwa na furaha au kuridhika na jinsi unavyoishi? Ushauri fulani ni mzuri na wenye manufaa, na mwingine si mzuri! Ni aina gani ya watu wanatoa ushauri bora? Kwa nini unafikiri hii ni hivyo? Sitisha toleo hii hapa.</w:t>
      </w:r>
    </w:p>
    <w:p>
      <w:pPr/>
      <w:r>
        <w:rPr>
          <w:lang w:val="sw_KE" w:bidi="sw_KE"/>
        </w:rPr>
      </w:r>
      <w:r>
        <w:rPr>
          <w:lang w:val="sw_KE" w:bidi="sw_KE"/>
        </w:rPr>
        <w:t>Paulo anaelezea kwamba iwapo mtu anataka kuwa tajiri zaidi kuliko kitu kingine chochote, basi mtu huyo yuko hatarini. Watu hawa wanahisi majaribu, au hamu ya kufanya mambo ambayo yasiyo ya hekima na ya dhambi na wanaweza kujiumiza au kuwaumiza watu wengine. Ikiwa watu wanafanya mambo haya, wataharibu maisha yao. Hii haimaanishi kwamba wanajiua, bali kwamba wanaharibu mahusiano muhimu na mazuri, njia za kufikiri, tabia, na kitu kingine chochote kinacholeta furaha katika maisha yao.</w:t>
      </w:r>
    </w:p>
    <w:p>
      <w:pPr/>
      <w:r>
        <w:rPr>
          <w:lang w:val="sw_KE" w:bidi="sw_KE"/>
        </w:rPr>
      </w:r>
      <w:r>
        <w:rPr>
          <w:lang w:val="sw_KE" w:bidi="sw_KE"/>
        </w:rPr>
        <w:t>Paulo anaelezea kwamba jinsi watu wanapenda pesa mara nyingi ni sababu ya watu kufanya aina zote za mambo mabaya. Wakati watu wanapenda au wanajali kuhusu pesa zaidi kuliko kitu kingine chochote, basi watu hao wanafanya mambo mabaya na kupokea aina zote za taabu. Kwa mfano, watu wanapotaka kuwa matajiri, wanaweza kuwa wabinafsi kwa urahisi. Watu hao wanaweza kudanganya, kusema uongo, kuiba, wivu, au ugomvi. Watu hao wanaweza kuwachukia watu, kuwaumiza, na hata kuwaua.</w:t>
      </w:r>
    </w:p>
    <w:p>
      <w:pPr/>
      <w:r>
        <w:rPr>
          <w:lang w:val="sw_KE" w:bidi="sw_KE"/>
        </w:rPr>
      </w:r>
      <w:r>
        <w:rPr>
          <w:lang w:val="sw_KE" w:bidi="sw_KE"/>
        </w:rPr>
        <w:t>Baadhi ya watu wanaotaka pesa wameacha kuamini yaliyo kweli na wamejiumiza, kana kwamba wamejichoma kisu. Watu hao mara nyingi wanateseka sana. Watu hao wanahisi hatia na wasiwasi. Watu hao wanahisi huzuni na kuomboleza. Hii ni tofauti sana na matumaini na furaha ambayo waumini huhisi wanapoishi kwa njia ya kiungu ili kumpendeza Mungu. Kisha waumini hao wana uhusiano mzuri na Mungu na waumini wengine!</w:t>
      </w:r>
    </w:p>
    <w:p>
      <w:pPr/>
      <w:r>
        <w:rPr>
          <w:lang w:val="sw_KE" w:bidi="sw_KE"/>
        </w:rPr>
      </w:r>
      <w:r>
        <w:rPr>
          <w:lang w:val="sw_KE" w:bidi="sw_KE"/>
        </w:rPr>
        <w:t>Sitisha hapa na mjadili swali hili kama kikundi: Simulia hadithi kuhusu mtu ambaye alitaka kuwa tajiri, lakini walipopata pesa nyingi, hawakuwa na furaha. Kwa nini unafikiri watu hao hawakuwa na furaha?</w:t>
      </w:r>
      <w:r>
        <w:rPr>
          <w:lang w:val="sw_KE" w:bidi="sw_KE"/>
        </w:rPr>
      </w:r>
    </w:p>
    <w:p>
      <w:pPr>
        <w:pStyle w:val="Heading3"/>
      </w:pPr>
      <w:r>
        <w:rPr>
          <w:lang w:val="sw_KE" w:bidi="sw_KE"/>
        </w:rPr>
        <w:t>Kufafanua Matukio</w:t>
      </w:r>
    </w:p>
    <w:p>
      <w:pPr/>
      <w:r>
        <w:rPr>
          <w:lang w:val="sw_KE" w:bidi="sw_KE"/>
        </w:rPr>
      </w:r>
      <w:r>
        <w:rPr>
          <w:lang w:val="sw_KE" w:bidi="sw_KE"/>
        </w:rPr>
        <w:t>Sikiliza toleo la sauti la 1 Timotheo 6:2–10 katika tafsiri rahisi kuelewa zaidi.</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tatu.</w:t>
      </w:r>
    </w:p>
    <w:p>
      <w:pPr/>
      <w:r>
        <w:rPr>
          <w:lang w:val="sw_KE" w:bidi="sw_KE"/>
        </w:rPr>
      </w:r>
      <w:r>
        <w:rPr>
          <w:b/>
          <w:lang w:val="sw_KE" w:bidi="sw_KE"/>
        </w:rPr>
        <w:t>Katika sehemu ya kwanza:</w:t>
      </w:r>
      <w:r>
        <w:rPr>
          <w:lang w:val="sw_KE" w:bidi="sw_KE"/>
        </w:rPr>
        <w:t xml:space="preserve"> Paulo anamwonya Timotheo kuhusu walimu wa uongo, wanaofundisha mambo kuhusu Kristo na ujumbe wake ambayo si ya kweli. Walimu hawa wanajadili masuala yasiyo muhimu ambayo yanasababisha mabishano. Walimu hawa hawaelewi jinsi ya kujua kilicho kweli na kilicho uongo. Walimu hawa wanafikiri kwamba mafundisho kuhusu Mungu ni njia ya kuwa tajiri.</w:t>
      </w:r>
    </w:p>
    <w:p>
      <w:pPr/>
      <w:r>
        <w:rPr>
          <w:lang w:val="sw_KE" w:bidi="sw_KE"/>
        </w:rPr>
      </w:r>
      <w:r>
        <w:rPr>
          <w:b/>
          <w:lang w:val="sw_KE" w:bidi="sw_KE"/>
        </w:rPr>
        <w:t>Katika sehemu ya pili:</w:t>
      </w:r>
      <w:r>
        <w:rPr>
          <w:lang w:val="sw_KE" w:bidi="sw_KE"/>
        </w:rPr>
        <w:t xml:space="preserve"> Paulo anaelezea kwamba mtu hufurahi tu anapomtii Mungu, si anapokuwa na pesa nyingi.</w:t>
      </w:r>
    </w:p>
    <w:p>
      <w:pPr/>
      <w:r>
        <w:rPr>
          <w:lang w:val="sw_KE" w:bidi="sw_KE"/>
        </w:rPr>
      </w:r>
      <w:r>
        <w:rPr>
          <w:b/>
          <w:lang w:val="sw_KE" w:bidi="sw_KE"/>
        </w:rPr>
        <w:t>Katika sehemu ya tatu:</w:t>
      </w:r>
      <w:r>
        <w:rPr>
          <w:lang w:val="sw_KE" w:bidi="sw_KE"/>
        </w:rPr>
        <w:t xml:space="preserve"> Watu wanaotaka kuwa matajiri watataka kufanya mambo hatari na maovu ambayo yatawaangamiza. Watu hawa hujiumiza wenyewe kwa sababu wanaacha kuamini yaliyo kweli.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Walimu wa uongo, ambao wanataka kuwa matajiri</w:t>
      </w:r>
    </w:p>
    <w:p>
      <w:pPr>
        <w:pStyle w:val="ListBullet"/>
        <w:spacing w:line="240" w:lineRule="auto"/>
        <w:ind w:left="720"/>
      </w:pPr>
      <w:r>
        <w:rPr>
          <w:lang w:val="sw_KE" w:bidi="sw_KE"/>
        </w:rPr>
      </w:r>
      <w:r>
        <w:rPr>
          <w:lang w:val="sw_KE" w:bidi="sw_KE"/>
        </w:rPr>
        <w:t>Watu wanaosikiliza walimu wa uongo na wanatamani sana kuwa matajiri</w:t>
      </w:r>
    </w:p>
    <w:p>
      <w:pPr>
        <w:pStyle w:val="ListBullet"/>
        <w:spacing w:line="240" w:lineRule="auto"/>
        <w:ind w:left="720"/>
      </w:pPr>
      <w:r>
        <w:rPr>
          <w:lang w:val="sw_KE" w:bidi="sw_KE"/>
        </w:rPr>
      </w:r>
      <w:r>
        <w:rPr>
          <w:lang w:val="sw_KE" w:bidi="sw_KE"/>
        </w:rPr>
        <w:t>Na Bwana Yesu Kristo</w:t>
      </w:r>
    </w:p>
    <w:p>
      <w:pPr/>
      <w:r>
        <w:rPr>
          <w:lang w:val="sw_KE" w:bidi="sw_KE"/>
        </w:rPr>
      </w:r>
      <w:r>
        <w:rPr>
          <w:lang w:val="sw_KE" w:bidi="sw_KE"/>
        </w:rPr>
        <w:t>Kama kikundi, zingatia sehemu hizi za mazingira ya simulizi:</w:t>
      </w:r>
    </w:p>
    <w:p>
      <w:pPr/>
      <w:r>
        <w:rPr>
          <w:lang w:val="sw_KE" w:bidi="sw_KE"/>
        </w:rPr>
      </w:r>
      <w:r>
        <w:rPr>
          <w:lang w:val="sw_KE" w:bidi="sw_KE"/>
        </w:rPr>
        <w:t>Kumbuka, mwanzoni mwa barua hii, Paulo alimwonya Timotheo kuhusu walimu wa uongo ambao hawaelewi sheria ya Mungu. Sasa, katika sehemu hii ya barua, Paulo anaelezea kwamba walimu wa uongo hawaelewi uchamungu ni nini au utajiri wa kweli ni nini. Sehemu hii ya barua inaonyesha tofauti kati ya sehemu inayofuata, ambapo Paulo ataelezea jinsi muumini anavyoweza kuwa na utajiri wa kweli, au uhusiano mzuri na Mungu.</w:t>
      </w:r>
    </w:p>
    <w:p>
      <w:pPr/>
      <w:r>
        <w:rPr>
          <w:lang w:val="sw_KE" w:bidi="sw_KE"/>
        </w:rPr>
      </w:r>
      <w:r>
        <w:rPr>
          <w:lang w:val="sw_KE" w:bidi="sw_KE"/>
        </w:rPr>
        <w:t>Sehemu ya kwanza ya simulizi hii inaanza na sentensi ya mwisho katika mstari wa pili, Paulo anapomaliza kuzungumzia watumwa na kuanza kuzungumzia uchamungu. Paulo anamkumbusha Timotheo kwamba Timotheo hapaswi kufundisha tu yaliyo katika barua hii, lakini pia kuwahimiza waumini kufuata mafundisho haya. Kile ambacho Paulo na Timotheo wanafundisha kinatoka kwa Bwana Yesu Kristo. Mafundisho haya ni sahihi au yenye afya, ambayo ina maana kwamba ni sahihi na yenye manufaa, kama vile chakula chenye afya kilivyo kizuri na chenye manufaa kwa mtu. Ni mafundisho ya kiungu, ambayo yanamaanisha kuwa ni aina ya mafundisho yanayowasaidia watu kuishi kama Mungu anavyotaka waishi.</w:t>
      </w:r>
    </w:p>
    <w:p>
      <w:pPr/>
      <w:r>
        <w:rPr>
          <w:lang w:val="sw_KE" w:bidi="sw_KE"/>
        </w:rPr>
      </w:r>
      <w:r>
        <w:rPr>
          <w:lang w:val="sw_KE" w:bidi="sw_KE"/>
        </w:rPr>
        <w:t>Walimu hawa wengine hawakubaliani na Kristo. Paulo anasema walimu hawa wana majivuno au kiburi, kwa sababu wanafikiri wanajua zaidi kuliko Kristo, lakini kwa kweli, hawaelewi chochote. Paulo hakumaanisha kihalisi kwamba walimu wa uongo hawakuelewa chochote kabisa. Paulo alimaanisha kwamba walimu wa uongo hawakuelewa hasa kile walichokuwa wakifundisha wanapofundisha kuhusu Mungu. Paulo anasema walimu hawa wana maslahi yasiyo mazuri, ambayo yanawaumiza kama ugonjwa unaowaumiza. Walimu hawa wanapenda mabishano, au kuzungumza kila mara kuhusu maoni tofauti bila kujaribu kupata maoni sahihi. Walimu hawa hubishana na kugombana na watu wengine kuhusu maana ya maneno. Hii inawafanya walimu kuishi kwa njia ambazo zinawaumiza wenyewe na wafuasi wao.</w:t>
      </w:r>
    </w:p>
    <w:p>
      <w:pPr/>
      <w:r>
        <w:rPr>
          <w:lang w:val="sw_KE" w:bidi="sw_KE"/>
        </w:rPr>
      </w:r>
      <w:r>
        <w:rPr>
          <w:lang w:val="sw_KE" w:bidi="sw_KE"/>
        </w:rPr>
        <w:t>Sitisha hapa na mjadili swali hili kama kikundi: Paulo anaelezea mafundisho ya Yesu kama yenye afya, kwa sababu ni sahihi na yenye manufaa kwa watu. Paulo pia anaelezea tamaa za walimu wa uongo kama zisizofaa, kwa sababu tamaa hizo ni mbaya na zinawadhuru watu. Katika lugha yako, ungezungumziaje mafundisho au njia za kutenda ambazo ni nzuri na zenye manufaa kwa mtu? Ungeelezea vipi mafundisho ambayo ni mabaya na ya kuumiza watu? Sitisha sauti hii hapa.</w:t>
      </w:r>
    </w:p>
    <w:p>
      <w:pPr/>
      <w:r>
        <w:rPr>
          <w:lang w:val="sw_KE" w:bidi="sw_KE"/>
        </w:rPr>
      </w:r>
      <w:r>
        <w:rPr>
          <w:lang w:val="sw_KE" w:bidi="sw_KE"/>
        </w:rPr>
        <w:t>Paulo anaelezea jinsi walimu wa uongo wanavyotenda, kama vile wafuasi wao wanavyofanya pia. Watu hawa wanaoneana wivu, au wanatamani sana kuwa na kile ambacho wengine wana. Hii inawafanya watu hawa kuwa na ugomvi au migogoro, ambayo ina maana wanapigana na kugawanya makundi. Watu hawa wanatukana na kusema mambo mabaya kuhusu kila mmoja. Watu hawa wanaanza kuwa na tuhuma mbaya, ambayo ina maana wanafanya maoni kuhusu taarifa kidogo tu, kwa sababu wanataka kuamini mambo mabaya kuhusu wao kwa wao. Kwa hivyo watu hawa huwa na mzozo au mabishano ya mara kwa mara kwa sababu hawaaminiani au hawajaliani. Paulo anatumia maneno yanayomkumbusha Timotheo mambo mawili magumu yanayokinzana na kukerana. Vivyo hivyo, watu wataanza kubishana na kukerana.</w:t>
      </w:r>
    </w:p>
    <w:p>
      <w:pPr/>
      <w:r>
        <w:rPr>
          <w:lang w:val="sw_KE" w:bidi="sw_KE"/>
        </w:rPr>
      </w:r>
      <w:r>
        <w:rPr>
          <w:lang w:val="sw_KE" w:bidi="sw_KE"/>
        </w:rPr>
        <w:t>Sitisha hapa na mjadili kama kikundi: Fikiria kuhusu maelezo yako ya viongozi wabaya wa kidini katika hatua ya pili. Ni aina gani za maneno na misemo uliyotumia kuelezea watu hao? Unaweza kuelezea vipi kile ambacho Paulo anazungumzia katika simulizi hili? Ni maneno na misemo gani uliyo nayo inayoonyesha jinsi walimu hawa wa uongo wanavyotenda vibaya? Sitisha sauti hii hapa.</w:t>
      </w:r>
    </w:p>
    <w:p>
      <w:pPr/>
      <w:r>
        <w:rPr>
          <w:lang w:val="sw_KE" w:bidi="sw_KE"/>
        </w:rPr>
      </w:r>
      <w:r>
        <w:rPr>
          <w:lang w:val="sw_KE" w:bidi="sw_KE"/>
        </w:rPr>
        <w:t>Paulo anasema watu hawa wana akili potovu. Kwa kuwa akili ni mahali ambapo watu hufikiri na kuelewa mambo, hii ina maana kwamba watu hawa wana mawazo maovu na yasiyo sahihi. Ni kama mtu aliiba uwezo wa kuamini ukweli kutoka kwa watu hawa. Watu hawa hawaelewi uchamungu, ambayo ni jinsi watu wanavyoishi wanapomheshimu Mungu. Walimu wa uongo wanafikiri kwamba wanaweza kuwa matajiri wanapotenda kwa njia ya kiungu na kuwatoza watu pesa ili wawasikilize wakifundisha kuhusu Mungu.</w:t>
      </w:r>
    </w:p>
    <w:p>
      <w:pPr/>
      <w:r>
        <w:rPr>
          <w:lang w:val="sw_KE" w:bidi="sw_KE"/>
        </w:rPr>
      </w:r>
      <w:r>
        <w:rPr>
          <w:lang w:val="sw_KE" w:bidi="sw_KE"/>
        </w:rPr>
        <w:t>Sitisha hapa na mjadili swali hili kama kikundi: Katika lugha yako, unazungumza vipi kuhusu sehemu ya mtu ambapo mtu huyo anafikiri na kuelewa mambo? Ungeelezeaje wakati mtu anapofikiria mambo maovu na mabaya? Sitisha sauti hii hapa.</w:t>
      </w:r>
    </w:p>
    <w:p>
      <w:pPr/>
      <w:r>
        <w:rPr>
          <w:lang w:val="sw_KE" w:bidi="sw_KE"/>
        </w:rPr>
      </w:r>
      <w:r>
        <w:rPr>
          <w:lang w:val="sw_KE" w:bidi="sw_KE"/>
        </w:rPr>
        <w:t>Katika sehemu ya pili, Paulo anaelezea kwamba pesa si kile ambacho watu wanapata wanapotenda kwa njia ya kiungu. Ikiwa watu wanatenda kwa njia ya kiungu na wanaridhika, au wanafurahi na kile ambacho Mungu huwapa, basi watu hao wataishi vyema na Mungu sasa hata milele. Watu wana kile ambacho Mungu amewapa tu na wanaweza kukihifadhi wakiwa hai tu. Mtu anapozaliwa, mtu huyo hana chochote. Mtu huyo anapokufa, hataweza tena kumiliki vitu. Kwa hiyo haina maana kukusanya pesa na mali zaidi ya kile ambacho mtu anahitaji. Paulo anasema sisi, waumini, tutakuwa au tunapaswa kuridhika na kile tunachohitaji, kama vile chakula na mavazi.</w:t>
      </w:r>
    </w:p>
    <w:p>
      <w:pPr/>
      <w:r>
        <w:rPr>
          <w:lang w:val="sw_KE" w:bidi="sw_KE"/>
        </w:rPr>
      </w:r>
      <w:r>
        <w:rPr>
          <w:lang w:val="sw_KE" w:bidi="sw_KE"/>
        </w:rPr>
        <w:t>Katika sehemu ya tatu, Paulo anazungumza kuhusu watu ambao hawaridhiki, lakini badala yake wanataka pesa zaidi kila wakati. Paulo anasema kwamba watu hawa huanguka katika mambo na njia hatari za kutenda, kama mtu anayetembea karibu sana na mwamba au shimo refu na kuanguka na kujiumiza. Watu hawa wanahisi majaribu, au hamu ya kufanya mambo mabaya ili kupata wanachotaka. Tamaa yao ya kuwa matajiri ni kama mtego unaomshika mnyama. Mtu anayenaswa katika mtego kama huo hawezi kuondoka peke yake. Ni vigumu kwa watu kuacha kutaka pesa, ingawa inawafanya watake mambo ya kipumbavu na yenye madhara.</w:t>
      </w:r>
    </w:p>
    <w:p>
      <w:pPr/>
      <w:r>
        <w:rPr>
          <w:lang w:val="sw_KE" w:bidi="sw_KE"/>
        </w:rPr>
      </w:r>
      <w:r>
        <w:rPr>
          <w:lang w:val="sw_KE" w:bidi="sw_KE"/>
        </w:rPr>
        <w:t xml:space="preserve">Sitisha hapa na utazame picha ya </w:t>
      </w:r>
      <w:r>
        <w:rPr>
          <w:lang w:val="sw_KE" w:bidi="sw_KE"/>
        </w:rPr>
        <w:t>mtego</w:t>
      </w:r>
      <w:r>
        <w:rPr>
          <w:lang w:val="sw_KE" w:bidi="sw_KE"/>
        </w:rPr>
        <w:t xml:space="preserve"> kama kikundi. Ungeelezea vipi njia ya kufikiri ambayo inamumiza mtu lakini ni vigumu kuacha? Sitisha sauti hii hapa.</w:t>
      </w:r>
    </w:p>
    <w:p>
      <w:pPr/>
      <w:r>
        <w:rPr>
          <w:lang w:val="sw_KE" w:bidi="sw_KE"/>
        </w:rPr>
      </w:r>
      <w:r>
        <w:rPr>
          <w:lang w:val="sw_KE" w:bidi="sw_KE"/>
        </w:rPr>
        <w:t>Paulo anasema kwamba tamaa ya watu ya pesa itaharibu maisha au mtindo wao wa maisha, ili wasiwe na furaha tena, salama, au kuishi kwa amani. Ni kama mtu anayemtumbukiza au kuwasukuma chini majini ili wazame. Paulo ananukuu msemo maarufu wakati huo, ambao watu wengi wangekubali na kujua kuwa ni kweli. Paulo anasema kupenda pesa ndio chanzo cha uovu wote. Kama vile mzizi ulivyo sehemu iliyofichwa ya mmea inayosababisha mmea kukua na kuwepo, jinsi watu wanavyopenda na kutaka pesa kwa hamu ndiyo sababu iliyofichwa ya kufanya mambo maovu.</w:t>
      </w:r>
    </w:p>
    <w:p>
      <w:pPr/>
      <w:r>
        <w:rPr>
          <w:lang w:val="sw_KE" w:bidi="sw_KE"/>
        </w:rPr>
      </w:r>
      <w:r>
        <w:rPr>
          <w:lang w:val="sw_KE" w:bidi="sw_KE"/>
        </w:rPr>
        <w:t xml:space="preserve">Sitisha hapa na utazame picha ya </w:t>
      </w:r>
      <w:r>
        <w:rPr>
          <w:lang w:val="sw_KE" w:bidi="sw_KE"/>
        </w:rPr>
        <w:t>mtego</w:t>
      </w:r>
      <w:r>
        <w:rPr>
          <w:lang w:val="sw_KE" w:bidi="sw_KE"/>
        </w:rPr>
        <w:t xml:space="preserve"> kama kikundi. Simulia hadithi kuhusu wakati mtu alipotenda kwa njia isiyo ya kawaida au ya kushangaza, kisha baadaye ulijifunza ni kwa nini walitenda kwa njia hiyo. Ungezungumziaje jambo au wazo ambalo lilikuwa sababu ya mtu huyo kutenda hivyo? Sitisha sauti hii hapa.</w:t>
      </w:r>
    </w:p>
    <w:p>
      <w:pPr/>
      <w:r>
        <w:rPr>
          <w:lang w:val="sw_KE" w:bidi="sw_KE"/>
        </w:rPr>
      </w:r>
      <w:r>
        <w:rPr>
          <w:lang w:val="sw_KE" w:bidi="sw_KE"/>
        </w:rPr>
        <w:t>Kwa kuwa baadhi ya watu wanapenda pesa kuliko Mungu, watu hao wametanga mbali na imani. Imani ni mafundisho ya kweli kuhusu Mungu na Kristo. Watu wanaopenda pesa ni kama mtu aliyepotea kutoka kwenye njia salama na kuingia kwenye ardhi hatari na yenye misukosuko. Watu hao hawaamini ukweli, lakini badala yake wanaamini uongo. Watu wanateseka wanapouamini uongo huu na kuhisi huzuni au maumivu mengi. Ni kama watu hawa wamejichoma kwa upanga, kwa sababu wamesababisha maumivu yao wenyewe.</w:t>
      </w:r>
    </w:p>
    <w:p>
      <w:pPr/>
      <w:r>
        <w:rPr>
          <w:lang w:val="sw_KE" w:bidi="sw_KE"/>
        </w:rPr>
      </w:r>
      <w:r>
        <w:rPr>
          <w:lang w:val="sw_KE" w:bidi="sw_KE"/>
        </w:rPr>
        <w:t>Sasa kikundi kinapaswa kuonyesha ubao wa hadithi, kuchora au kutumia vitu ili kuonyesha simulizi na matukio yake. Unapofanya hivi, unaweza kutaka kutumia michoro, vitu, au hata watu kuwawakilisha Paulo, Timotheo, waumini, walimu wa uongo, watu wanaowasikiliza walimu wa uongo, Bwana Yesu Kristo, na Mungu.</w:t>
      </w:r>
    </w:p>
    <w:p>
      <w:pPr/>
      <w:r>
        <w:rPr>
          <w:lang w:val="sw_KE" w:bidi="sw_KE"/>
        </w:rPr>
      </w:r>
      <w:r>
        <w:rPr>
          <w:lang w:val="sw_KE" w:bidi="sw_KE"/>
        </w:rPr>
        <w:t>Chagua watu, michoro, au vitu viwe kila kimojawapo cha hivi. Unapoanza kusimulia tena hadithi ya mistari hii, kumbuka kwamba Paulo anazungumza na Timotheo. Baada ya Paulo kumaliza kumwambia Timotheo maagizo haya, Timotheo anaweza kwenda kuwaambia waumini wa Efeso. Wakati Timotheo anapozungumza na waumini wa Efeso, waache walimu wa uongo wawafundishe wafuasi wao mambo tofauti. Onyesha jinsi kikundi cha waumini ni tofauti na walimu wa uongo na wafuasi wao. Kundi la walimu wa uongo linabishana, linagawanyika katika makundi, na kusema mambo ya kinyama kuhusu kila mmoja. Walimu wa uongo wanaendelea kuomba pesa kutoka kwa wafuasi wao kwa sababu wanataka kuwa matajiri! Hata hivyo, onyesha jinsi walimu wa uongo hawafurahi walicho nacho. Onyesha jinsi waumini wanavyofurahishwa na chakula na mavazi waliyo nayo wanapofanya kile ambacho Mungu anawaambia wafanye. Jifanye unabeba mtoto mchanga, na uone jinsi mtoto huyo hana pesa au mali yoyote! Mtu anaweza kuigiza jinsi ilivyo mtu anapokufa na mtu huyo hawezi kuchukua pesa zake. Igiza jinsi watu wanaotaka kuwa matajiri walivyo katika mtego ambao hawawezi kujinazua. Tazama mmea na, ikiwezekana, angalia mizizi yake. Tazama jinsi mzizi unavyoelekea kwenye mmea, kama vile kupenda pesa kwa watu kunavyoelekea kwenye mambo maovu. Onyesha jinsi watu hao wanavyowaacha waumini na kile wanachoamini. Watu hao wanaweza kujifanya wanajichoma visu ili kuonyesha jinsi walivyosababisha maumivu yao wenyewe.</w:t>
      </w:r>
      <w:r>
        <w:rPr>
          <w:lang w:val="sw_KE" w:bidi="sw_KE"/>
        </w:rPr>
      </w:r>
    </w:p>
    <w:p>
      <w:pPr>
        <w:pStyle w:val="Heading3"/>
      </w:pPr>
      <w:r>
        <w:rPr>
          <w:lang w:val="sw_KE" w:bidi="sw_KE"/>
        </w:rPr>
        <w:t>Kudhihirisha Maandiko</w:t>
      </w:r>
    </w:p>
    <w:p>
      <w:pPr/>
      <w:r>
        <w:rPr>
          <w:lang w:val="sw_KE" w:bidi="sw_KE"/>
        </w:rPr>
      </w:r>
      <w:r>
        <w:rPr>
          <w:lang w:val="sw_KE" w:bidi="sw_KE"/>
        </w:rPr>
        <w:t>Sikiliza toleo la sauti la 1 Timotheo 6:2–10 katika tafsiri rahisi kuelewa zaidi.</w:t>
      </w:r>
    </w:p>
    <w:p>
      <w:pPr/>
      <w:r>
        <w:rPr>
          <w:lang w:val="sw_KE" w:bidi="sw_KE"/>
        </w:rPr>
      </w:r>
      <w:r>
        <w:rPr>
          <w:lang w:val="sw_KE" w:bidi="sw_KE"/>
        </w:rPr>
        <w:t>Sitisha sauti hii hapa.</w:t>
      </w:r>
    </w:p>
    <w:p>
      <w:pPr/>
      <w:r>
        <w:rPr>
          <w:lang w:val="sw_KE" w:bidi="sw_KE"/>
        </w:rPr>
      </w:r>
      <w:r>
        <w:rPr>
          <w:lang w:val="sw_KE" w:bidi="sw_KE"/>
        </w:rPr>
        <w:t>Katika hatua hii, kikundi kitaigiza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Walimu wa uongo</w:t>
      </w:r>
    </w:p>
    <w:p>
      <w:pPr>
        <w:pStyle w:val="ListBullet"/>
        <w:spacing w:line="240" w:lineRule="auto"/>
        <w:ind w:left="720"/>
      </w:pPr>
      <w:r>
        <w:rPr>
          <w:lang w:val="sw_KE" w:bidi="sw_KE"/>
        </w:rPr>
      </w:r>
      <w:r>
        <w:rPr>
          <w:lang w:val="sw_KE" w:bidi="sw_KE"/>
        </w:rPr>
        <w:t>Watu wanaosikiliza walimu wa uongo na wanatamani sana kuwa matajiri</w:t>
      </w:r>
    </w:p>
    <w:p>
      <w:pPr>
        <w:pStyle w:val="ListBullet"/>
        <w:spacing w:line="240" w:lineRule="auto"/>
        <w:ind w:left="720"/>
      </w:pPr>
      <w:r>
        <w:rPr>
          <w:lang w:val="sw_KE" w:bidi="sw_KE"/>
        </w:rPr>
      </w:r>
      <w:r>
        <w:rPr>
          <w:lang w:val="sw_KE" w:bidi="sw_KE"/>
        </w:rPr>
        <w:t>Na Bwana Yesu Kristo</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Paulo alisema, "Wafundishe waumini mambo haya ambayo ninayokuandikia, Timotheo, na kuwahimiza kufanya hivyo. Baadhi ya watu wanafundisha mambo ambayo si ya kweli na yasiyopatana na mambo ya kweli ambayo Bwana wetu Yesu Kristo alifundisha. Hawafundishi mambo ambayo yanasaidia watu kuishi kama Mungu anavyotaka. Watu hawa wana kiburi. Hawaelewi chochote haswa. Wanapata raha isiyofaa kwa kujadiliana wao kwa wao na kubishania maana ya maneno. Kisha wanaoneana wivu na wanapigana wao kwa wao. Wanatukanana na kushukuana kwamba wanafanya uovu. Kuna mgogoro wa mara kwa mara kati ya watu hawa ambao hawawezi tena kutofautisha kati ya mema na mabaya. Ni kama mtu amewaibia uwezo wa kuelewa ukweli. Walimu hawa wa uongo wanafikiri kwamba ikiwa wanafundisha kuhusu Mungu wanaweza kuwa matajiri.</w:t>
      </w:r>
    </w:p>
    <w:p>
      <w:pPr/>
      <w:r>
        <w:rPr>
          <w:lang w:val="sw_KE" w:bidi="sw_KE"/>
        </w:rPr>
      </w:r>
      <w:r>
        <w:rPr>
          <w:lang w:val="sw_KE" w:bidi="sw_KE"/>
        </w:rPr>
        <w:t>Sitisha igizo. Muulize mtu anayeigiza kama walimu wa uongo, "Unahisi au unafikiria nini?" Muigizaji huenda akajibu mambo kama:</w:t>
      </w:r>
    </w:p>
    <w:p>
      <w:pPr>
        <w:pStyle w:val="ListBullet"/>
        <w:spacing w:line="240" w:lineRule="auto"/>
        <w:ind w:left="720"/>
      </w:pPr>
      <w:r>
        <w:rPr>
          <w:lang w:val="sw_KE" w:bidi="sw_KE"/>
        </w:rPr>
      </w:r>
      <w:r>
        <w:rPr>
          <w:lang w:val="sw_KE" w:bidi="sw_KE"/>
        </w:rPr>
        <w:t>Ninapenda jinsi ninavyohisi nguvu na starehe ninapokuwa na pesa nyingi! Sijali kama ni lazima nipigane au kuwadhuru watu wengine ili kuipata;</w:t>
      </w:r>
    </w:p>
    <w:p>
      <w:pPr>
        <w:pStyle w:val="ListBullet"/>
        <w:spacing w:line="240" w:lineRule="auto"/>
        <w:ind w:left="720"/>
      </w:pPr>
      <w:r>
        <w:rPr>
          <w:lang w:val="sw_KE" w:bidi="sw_KE"/>
        </w:rPr>
      </w:r>
      <w:r>
        <w:rPr>
          <w:lang w:val="sw_KE" w:bidi="sw_KE"/>
        </w:rPr>
        <w:t>Mimi ni mjanja na najua mambo mengi. Ninaweza kutafuta njia ya kupata pesa kutoka kwa watu ikiwa nitawashawishi kwamba najua zaidi kuliko wao na kwamba wanahitaji kujua ninachojua. Kisha nitawaambia kwamba wanapaswa kunilipa ili kusikia ninachojua! au</w:t>
      </w:r>
    </w:p>
    <w:p>
      <w:pPr>
        <w:pStyle w:val="ListBullet"/>
        <w:spacing w:line="240" w:lineRule="auto"/>
        <w:ind w:left="720"/>
      </w:pPr>
      <w:r>
        <w:rPr>
          <w:lang w:val="sw_KE" w:bidi="sw_KE"/>
        </w:rPr>
      </w:r>
      <w:r>
        <w:rPr>
          <w:lang w:val="sw_KE" w:bidi="sw_KE"/>
        </w:rPr>
        <w:t>Nikitenda kwa njia fulani, basi Mungu atafurahi nami na kunipa vitu vingi vizuri kama vile pesa, ambavyo ndivyo ninavyotaka sana!</w:t>
      </w:r>
    </w:p>
    <w:p>
      <w:pPr/>
      <w:r>
        <w:rPr>
          <w:lang w:val="sw_KE" w:bidi="sw_KE"/>
        </w:rPr>
      </w:r>
      <w:r>
        <w:rPr>
          <w:lang w:val="sw_KE" w:bidi="sw_KE"/>
        </w:rPr>
        <w:t>Muulize mtu anayeigiza kama Yesu, "Unafikiria nini au unahisi nini?" Muigizaji huenda akajibu mambo kama:</w:t>
      </w:r>
    </w:p>
    <w:p>
      <w:pPr>
        <w:pStyle w:val="ListBullet"/>
        <w:spacing w:line="240" w:lineRule="auto"/>
        <w:ind w:left="720"/>
      </w:pPr>
      <w:r>
        <w:rPr>
          <w:lang w:val="sw_KE" w:bidi="sw_KE"/>
        </w:rPr>
      </w:r>
      <w:r>
        <w:rPr>
          <w:lang w:val="sw_KE" w:bidi="sw_KE"/>
        </w:rPr>
        <w:t>Niliwafundisha watu jinsi ya kutenda si ili waweze kumfanya Mungu awe kama wao, bali ili waweze kuonyesha upendo wao kwa Mungu wanaposikiliza na kutii njia zake; au</w:t>
      </w:r>
    </w:p>
    <w:p>
      <w:pPr>
        <w:pStyle w:val="ListBullet"/>
        <w:spacing w:line="240" w:lineRule="auto"/>
        <w:ind w:left="720"/>
      </w:pPr>
      <w:r>
        <w:rPr>
          <w:lang w:val="sw_KE" w:bidi="sw_KE"/>
        </w:rPr>
      </w:r>
      <w:r>
        <w:rPr>
          <w:lang w:val="sw_KE" w:bidi="sw_KE"/>
        </w:rPr>
        <w:t>Ninawajali watu wangu na ninawapa vitu vizuri. Hata hivyo, jambo bora zaidi ninalowapa si pesa, bali uhusiano mzuri nami; au</w:t>
      </w:r>
    </w:p>
    <w:p>
      <w:pPr>
        <w:pStyle w:val="ListBullet"/>
        <w:spacing w:line="240" w:lineRule="auto"/>
        <w:ind w:left="720"/>
      </w:pPr>
      <w:r>
        <w:rPr>
          <w:lang w:val="sw_KE" w:bidi="sw_KE"/>
        </w:rPr>
      </w:r>
      <w:r>
        <w:rPr>
          <w:lang w:val="sw_KE" w:bidi="sw_KE"/>
        </w:rPr>
        <w:t>Nataka watu watende kwa njia ya kiungu ili nao waweze kuishi kwa amani na watu wengine. Watu wanapotenda kwa njia ya kiungu, huwa wema na wanapendana.</w:t>
      </w:r>
    </w:p>
    <w:p>
      <w:pPr/>
      <w:r>
        <w:rPr>
          <w:lang w:val="sw_KE" w:bidi="sw_KE"/>
        </w:rPr>
      </w:r>
      <w:r>
        <w:rPr>
          <w:lang w:val="sw_KE" w:bidi="sw_KE"/>
        </w:rPr>
        <w:t>Endelea na igizo.</w:t>
      </w:r>
    </w:p>
    <w:p>
      <w:pPr/>
      <w:r>
        <w:rPr>
          <w:lang w:val="sw_KE" w:bidi="sw_KE"/>
        </w:rPr>
      </w:r>
      <w:r>
        <w:rPr>
          <w:lang w:val="sw_KE" w:bidi="sw_KE"/>
        </w:rPr>
        <w:t>Kisha Paulo akasema, "Lakini ni bora kufanya yanayompendeza Mungu na kuridhika na yale anayotupa." Kwa maana tulipozaliwa, hatukuleta chochote, na tunapokufa, hatuwezi kuchukua chochote. Kwa hivyo, ikiwa tuna chakula na mavazi tunayohitaji, tunapaswa kuridhika na kile tulicho nacho.</w:t>
      </w:r>
    </w:p>
    <w:p>
      <w:pPr/>
      <w:r>
        <w:rPr>
          <w:lang w:val="sw_KE" w:bidi="sw_KE"/>
        </w:rPr>
      </w:r>
      <w:r>
        <w:rPr>
          <w:lang w:val="sw_KE" w:bidi="sw_KE"/>
        </w:rPr>
        <w:t>Sitisha igizo. 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Ninapowaona watu wanaowafuata walimu wa uongo na jinsi walimu hao wanavyoishi, ninahuzunika na kuwahurumia. Watu hawa hawana furaha na wanaumizana. Ninashukuru kwamba Mungu ametufundisha jinsi ya kuridhika; au</w:t>
      </w:r>
    </w:p>
    <w:p>
      <w:pPr>
        <w:pStyle w:val="ListBullet"/>
        <w:spacing w:line="240" w:lineRule="auto"/>
        <w:ind w:left="720"/>
      </w:pPr>
      <w:r>
        <w:rPr>
          <w:lang w:val="sw_KE" w:bidi="sw_KE"/>
        </w:rPr>
      </w:r>
      <w:r>
        <w:rPr>
          <w:lang w:val="sw_KE" w:bidi="sw_KE"/>
        </w:rPr>
        <w:t>Wakati mwingine mimi huwa na wasiwasi kuhusu pesa na jinsi nitakavyopata vitu ambavyo familia yangu inahitaji. Hata hivyo, Paulo ananikumbusha kwamba Mungu hutupatia tunachohitaji, ili niweze kumwamini Mungu badala ya kuzingatia kupata pesa zaidi; au</w:t>
      </w:r>
    </w:p>
    <w:p>
      <w:pPr>
        <w:pStyle w:val="ListBullet"/>
        <w:spacing w:line="240" w:lineRule="auto"/>
        <w:ind w:left="720"/>
      </w:pPr>
      <w:r>
        <w:rPr>
          <w:lang w:val="sw_KE" w:bidi="sw_KE"/>
        </w:rPr>
      </w:r>
      <w:r>
        <w:rPr>
          <w:lang w:val="sw_KE" w:bidi="sw_KE"/>
        </w:rPr>
        <w:t>Ninapozingatia kupata pesa zaidi, nahisi wasiwasi na kukosa furaha. Ninataka kujifunza jinsi ya kuridhika na kile ninachohitaji. Nitamwomba Mungu na waumini wengine kunisaidia kujifunza.</w:t>
      </w:r>
    </w:p>
    <w:p>
      <w:pPr/>
      <w:r>
        <w:rPr>
          <w:lang w:val="sw_KE" w:bidi="sw_KE"/>
        </w:rPr>
      </w:r>
      <w:r>
        <w:rPr>
          <w:lang w:val="sw_KE" w:bidi="sw_KE"/>
        </w:rPr>
        <w:t>Endelea na igizo.</w:t>
      </w:r>
    </w:p>
    <w:p>
      <w:pPr/>
      <w:r>
        <w:rPr>
          <w:lang w:val="sw_KE" w:bidi="sw_KE"/>
        </w:rPr>
      </w:r>
      <w:r>
        <w:rPr>
          <w:lang w:val="sw_KE" w:bidi="sw_KE"/>
        </w:rPr>
        <w:t>Paulo alisema, "Baadhi ya watu wanataka kuwa matajiri sana kiasi kwamba hufuata chochote kinachowashawishi." Wananaswa kama mnyama. Watu hawa wanataka kufanya mambo ambayo si ya busara na ni hatari. Tamaa hizi zitaangamiza na kuharibu watu hao. Kwa jinsi watu wanavyotaka pesa kupita kiasi ndiyo sababu watu hufanya kila aina ya mambo maovu. Baadhi ya watu wameacha kuamini mafundisho kuhusu Kristo kwa sababu walitamani sana pesa. Watu hawa wamejisababishia mateso kwa njia nyingi, kama mtu aliyejichoma kisu."</w:t>
      </w:r>
    </w:p>
    <w:p>
      <w:pPr/>
      <w:r>
        <w:rPr>
          <w:lang w:val="sw_KE" w:bidi="sw_KE"/>
        </w:rPr>
      </w:r>
      <w:r>
        <w:rPr>
          <w:lang w:val="sw_KE" w:bidi="sw_KE"/>
        </w:rPr>
        <w:t>Sitisha igizo. Muulize mtu anayeigiza kama watu wanaotaka kuwa matajiri, "Unahisi au unafikiria nini?" Muigizaji huenda akajibu mambo kama:</w:t>
      </w:r>
    </w:p>
    <w:p>
      <w:pPr>
        <w:pStyle w:val="ListBullet"/>
        <w:spacing w:line="240" w:lineRule="auto"/>
        <w:ind w:left="720"/>
      </w:pPr>
      <w:r>
        <w:rPr>
          <w:lang w:val="sw_KE" w:bidi="sw_KE"/>
        </w:rPr>
      </w:r>
      <w:r>
        <w:rPr>
          <w:lang w:val="sw_KE" w:bidi="sw_KE"/>
        </w:rPr>
        <w:t>Sijihisi kama watu wananipenda na kuniheshimu sasa, na ninataka kubadili hilo. Ikiwa nina pesa, watu wataniheshimu na wanafikiri kuwa mimi ni muhimu. Watu hao watanitendea vyema na kunipenda; au</w:t>
      </w:r>
    </w:p>
    <w:p>
      <w:pPr>
        <w:pStyle w:val="ListBullet"/>
        <w:spacing w:line="240" w:lineRule="auto"/>
        <w:ind w:left="720"/>
      </w:pPr>
      <w:r>
        <w:rPr>
          <w:lang w:val="sw_KE" w:bidi="sw_KE"/>
        </w:rPr>
      </w:r>
      <w:r>
        <w:rPr>
          <w:lang w:val="sw_KE" w:bidi="sw_KE"/>
        </w:rPr>
        <w:t>Ninajua nafanya mambo mabaya, lakini mara tu ninapokuwa na pesa nyingi, naweza kurekebisha au kufidia mambo yoyote mabaya niliyofanya. Ninaweza kufanya mambo mengi mazuri kwa pesa nyingi, ambayo yatakuwa muhimu zaidi kuliko mambo mabaya ninayofanya; au</w:t>
      </w:r>
    </w:p>
    <w:p>
      <w:pPr>
        <w:pStyle w:val="ListBullet"/>
        <w:spacing w:line="240" w:lineRule="auto"/>
        <w:ind w:left="720"/>
      </w:pPr>
      <w:r>
        <w:rPr>
          <w:lang w:val="sw_KE" w:bidi="sw_KE"/>
        </w:rPr>
      </w:r>
      <w:r>
        <w:rPr>
          <w:lang w:val="sw_KE" w:bidi="sw_KE"/>
        </w:rPr>
        <w:t>Siwaamini watu tena kwa sababu kila mtu anataka tu kuchukua pesa yangu. Sizungumzi na watu niliowahi kuwa marafiki nao na nahisi mpweke. Lakini nikipata pesa za kutosha, basi watu watanipenda tena. Ninapaswa kupata pesa zaidi!</w:t>
      </w:r>
    </w:p>
    <w:p>
      <w:pPr/>
      <w:r>
        <w:rPr>
          <w:lang w:val="sw_KE" w:bidi="sw_KE"/>
        </w:rPr>
      </w:r>
      <w:r>
        <w:rPr>
          <w:lang w:val="sw_KE" w:bidi="sw_KE"/>
        </w:rPr>
        <w:t>Muulize mhusika anayeigiza kama Paul, "Unafikiria nini au unahisi nini?" Muigizaji huenda akajibu mambo kama:</w:t>
      </w:r>
    </w:p>
    <w:p>
      <w:pPr>
        <w:pStyle w:val="ListBullet"/>
        <w:spacing w:line="240" w:lineRule="auto"/>
        <w:ind w:left="720"/>
      </w:pPr>
      <w:r>
        <w:rPr>
          <w:lang w:val="sw_KE" w:bidi="sw_KE"/>
        </w:rPr>
      </w:r>
      <w:r>
        <w:rPr>
          <w:lang w:val="sw_KE" w:bidi="sw_KE"/>
        </w:rPr>
        <w:t>Ni rahisi kuwaangalia matajiri na kuona tu vitu vyema wanavyo. Ni rahisi kufikiria kwamba lazima wawe na furaha kwa sababu hawahitaji kuwa na wasiwasi kuhusu kuwa na pesa za kutosha. Lakini pesa sio kitu kinachowafanya watu wawe na furaha. Ni Mungu tu anayeweza kutoa furaha ya kweli ambayo inadumu; au</w:t>
      </w:r>
    </w:p>
    <w:p>
      <w:pPr>
        <w:pStyle w:val="ListBullet"/>
        <w:spacing w:line="240" w:lineRule="auto"/>
        <w:ind w:left="720"/>
      </w:pPr>
      <w:r>
        <w:rPr>
          <w:lang w:val="sw_KE" w:bidi="sw_KE"/>
        </w:rPr>
      </w:r>
      <w:r>
        <w:rPr>
          <w:lang w:val="sw_KE" w:bidi="sw_KE"/>
        </w:rPr>
        <w:t>Ikiwa watu watazingatia kupata pesa, basi hawatatumia muda na Mungu, hawatazungumza naye, hawatamwabudu, na hawatajifunza kumhusu. Sitaki waumini wasahau kuhusu uhusiano huu muhimu na wa ajabu wanao nao na Mungu anayewapenda na kuwajali! au</w:t>
      </w:r>
    </w:p>
    <w:p>
      <w:pPr>
        <w:pStyle w:val="ListBullet"/>
        <w:spacing w:line="240" w:lineRule="auto"/>
        <w:ind w:left="720"/>
      </w:pPr>
      <w:r>
        <w:rPr>
          <w:lang w:val="sw_KE" w:bidi="sw_KE"/>
        </w:rPr>
      </w:r>
      <w:r>
        <w:rPr>
          <w:lang w:val="sw_KE" w:bidi="sw_KE"/>
        </w:rPr>
        <w:t>Ingawa ni vizuri kutaka kutoa vitu vizuri kwa familia zetu, waumini hawapaswi kuwa na imani kwamba pesa zitafanya kila kitu kizuri maishani mwao. Ndipo watakapoamini kile ambacho pesa inaweza kuwapa badala ya Mungu.</w:t>
      </w:r>
      <w:r>
        <w:rPr>
          <w:lang w:val="sw_KE" w:bidi="sw_KE"/>
        </w:rPr>
      </w:r>
    </w:p>
    <w:p>
      <w:pPr>
        <w:pStyle w:val="Heading3"/>
      </w:pPr>
      <w:r>
        <w:rPr>
          <w:lang w:val="sw_KE" w:bidi="sw_KE"/>
        </w:rPr>
        <w:t>Kujaza Mapengo</w:t>
      </w:r>
    </w:p>
    <w:p>
      <w:pPr/>
      <w:r>
        <w:rPr>
          <w:lang w:val="sw_KE" w:bidi="sw_KE"/>
        </w:rPr>
      </w:r>
      <w:r>
        <w:rPr>
          <w:lang w:val="sw_KE" w:bidi="sw_KE"/>
        </w:rPr>
        <w:t>Sikiliza toleo la sauti la 1 Timotheo 6:2–10 katika tafsiri rahisi kuelewa zaidi.</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anasema kwamba watu watafundisha mambo ambayo </w:t>
      </w:r>
      <w:r>
        <w:rPr>
          <w:b/>
          <w:lang w:val="sw_KE" w:bidi="sw_KE"/>
        </w:rPr>
        <w:t>hayapatani</w:t>
      </w:r>
      <w:r>
        <w:rPr>
          <w:lang w:val="sw_KE" w:bidi="sw_KE"/>
        </w:rPr>
        <w:t xml:space="preserve"> na doctrine, au fundisho, ya Bwana Yesu Kristo. Doctrine ni mafundisho yote au taarifa ambayo mtu anafundisha au anakubali na kuamini. Tumia neno sawa kwa doctrine kama umetumia katika vifungu vya awali, na kwa zaidi kuhusu </w:t>
      </w:r>
      <w:r>
        <w:rPr>
          <w:b/>
          <w:lang w:val="sw_KE" w:bidi="sw_KE"/>
        </w:rPr>
        <w:t>doctrine</w:t>
      </w:r>
      <w:r>
        <w:rPr>
          <w:lang w:val="sw_KE" w:bidi="sw_KE"/>
        </w:rPr>
        <w:t>, rejelea Faharasa Kuu.</w:t>
      </w:r>
    </w:p>
    <w:p>
      <w:pPr/>
      <w:r>
        <w:rPr>
          <w:lang w:val="sw_KE" w:bidi="sw_KE"/>
        </w:rPr>
      </w:r>
      <w:r>
        <w:rPr>
          <w:lang w:val="sw_KE" w:bidi="sw_KE"/>
        </w:rPr>
        <w:t>Bwana</w:t>
      </w:r>
      <w:r>
        <w:rPr>
          <w:b/>
          <w:lang w:val="sw_KE" w:bidi="sw_KE"/>
        </w:rPr>
        <w:t xml:space="preserve"> </w:t>
      </w:r>
      <w:r>
        <w:rPr>
          <w:lang w:val="sw_KE" w:bidi="sw_KE"/>
        </w:rPr>
        <w:t xml:space="preserve">ni mtawala juu ya watu wengine. Bwana ana mamlaka kamili juu ya watu hawa, kwa hiyo Waisraeli walitumia neno hili kwa Mungu, kwa sababu Mungu ana mamlaka juu ya dunia yote. Paulo mara nyingi anatumia neno hili kwa Yesu, ili kuonyesha kwamba Yesu ni Mungu. Kwa maelezo zaidi kuhusu </w:t>
      </w:r>
      <w:r>
        <w:rPr>
          <w:lang w:val="sw_KE" w:bidi="sw_KE"/>
        </w:rPr>
        <w:t>Bwana</w:t>
      </w:r>
      <w:r>
        <w:rPr>
          <w:lang w:val="sw_KE" w:bidi="sw_KE"/>
        </w:rPr>
        <w:t>, rejelea Faharasa Kuu. Tumia neno sawa kwa Bwana kama vile umetumia katika simulizi zilizotangulia.</w:t>
      </w:r>
    </w:p>
    <w:p>
      <w:pPr/>
      <w:r>
        <w:rPr>
          <w:lang w:val="sw_KE" w:bidi="sw_KE"/>
        </w:rPr>
      </w:r>
      <w:r>
        <w:rPr>
          <w:b/>
          <w:lang w:val="sw_KE" w:bidi="sw_KE"/>
        </w:rPr>
        <w:t>Kristo</w:t>
      </w:r>
      <w:r>
        <w:rPr>
          <w:lang w:val="sw_KE" w:bidi="sw_KE"/>
        </w:rPr>
        <w:t xml:space="preserve"> anarejelea mfalme maalum na Mwokozi ambaye Mungu alikuwa ameahidi kutuma, ambaye ni Yesu. Kwa maelezo zaidi kuhusu </w:t>
      </w:r>
      <w:r>
        <w:rPr>
          <w:lang w:val="sw_KE" w:bidi="sw_KE"/>
        </w:rPr>
        <w:t>Kristo</w:t>
      </w:r>
      <w:r>
        <w:rPr>
          <w:lang w:val="sw_KE" w:bidi="sw_KE"/>
        </w:rPr>
        <w:t>, rejelea Faharasa Kuu. Tumia neno sawa au usemi kwa Kristo kama vile umetumia katika simulizi zilizotangulia.</w:t>
      </w:r>
    </w:p>
    <w:p>
      <w:pPr/>
      <w:r>
        <w:rPr>
          <w:lang w:val="sw_KE" w:bidi="sw_KE"/>
        </w:rPr>
      </w:r>
      <w:r>
        <w:rPr>
          <w:lang w:val="sw_KE" w:bidi="sw_KE"/>
        </w:rPr>
        <w:t xml:space="preserve">Walimu hawa pia hufundisha mambo ambayo hayakubaliani na </w:t>
      </w:r>
      <w:r>
        <w:rPr>
          <w:b/>
          <w:lang w:val="sw_KE" w:bidi="sw_KE"/>
        </w:rPr>
        <w:t>mafundisho</w:t>
      </w:r>
      <w:r>
        <w:rPr>
          <w:lang w:val="sw_KE" w:bidi="sw_KE"/>
        </w:rPr>
        <w:t xml:space="preserve"> ya kiungu. Mtu mwenye kiungu humpenda Mungu na kwa moyo wake wote anataka kuishi kwa njia ambayo inampendeza Mungu. Ucha Mungu una maana kutenda kwa njia ambayo inampendeza Mungu. Mafundisho ya Mungu ni aina ya mafundisho ambayo yanasaidia watu kuishi kama Mungu anataka waweze kuishi Kwa maelezo zaidi kuhusu neno </w:t>
      </w:r>
      <w:r>
        <w:rPr>
          <w:b/>
          <w:lang w:val="sw_KE" w:bidi="sw_KE"/>
        </w:rPr>
        <w:t>mcha Mungu</w:t>
      </w:r>
      <w:r>
        <w:rPr>
          <w:lang w:val="sw_KE" w:bidi="sw_KE"/>
        </w:rPr>
        <w:t>, rejelea Faharasa Kuu. Tumia neno sawa au kifungu kwa mcha Mungu kama ulivyotumia katika simulizi zilizotangulia.</w:t>
      </w:r>
    </w:p>
    <w:p>
      <w:pPr/>
      <w:r>
        <w:rPr>
          <w:lang w:val="sw_KE" w:bidi="sw_KE"/>
        </w:rPr>
      </w:r>
      <w:r>
        <w:rPr>
          <w:lang w:val="sw_KE" w:bidi="sw_KE"/>
        </w:rPr>
        <w:t xml:space="preserve">Walimu hawa na wafuasi wao watakuwa na mashaka </w:t>
      </w:r>
      <w:r>
        <w:rPr>
          <w:b/>
          <w:lang w:val="sw_KE" w:bidi="sw_KE"/>
        </w:rPr>
        <w:t>mabaya</w:t>
      </w:r>
      <w:r>
        <w:rPr>
          <w:lang w:val="sw_KE" w:bidi="sw_KE"/>
        </w:rPr>
        <w:t xml:space="preserve"> kwa kila mmoja. Uovu ni kinyume cha mema. Wakati watu wanamkosa kumtii Mungu, watu hao wanaanza kufanya matendo mabaya.</w:t>
      </w:r>
    </w:p>
    <w:p>
      <w:pPr/>
      <w:r>
        <w:rPr>
          <w:lang w:val="sw_KE" w:bidi="sw_KE"/>
        </w:rPr>
      </w:r>
      <w:r>
        <w:rPr>
          <w:lang w:val="sw_KE" w:bidi="sw_KE"/>
        </w:rPr>
        <w:t xml:space="preserve">Sitisha hapa na mjadili kama kikundi ni neno au usemi gani mtakaotumia kwa </w:t>
      </w:r>
      <w:r>
        <w:rPr>
          <w:b/>
          <w:lang w:val="sw_KE" w:bidi="sw_KE"/>
        </w:rPr>
        <w:t>uovu</w:t>
      </w:r>
      <w:r>
        <w:rPr>
          <w:lang w:val="sw_KE" w:bidi="sw_KE"/>
        </w:rPr>
        <w:t xml:space="preserve">. Tazama </w:t>
      </w:r>
      <w:r>
        <w:rPr>
          <w:lang w:val="sw_KE" w:bidi="sw_KE"/>
        </w:rPr>
        <w:t>uovu</w:t>
      </w:r>
      <w:r>
        <w:rPr>
          <w:lang w:val="sw_KE" w:bidi="sw_KE"/>
        </w:rPr>
        <w:t xml:space="preserve"> katika Faharasa Kuu kwa maelezo zaidi. Ikiwa tayari umetafsiri neno hili katika kitabu kingine cha Biblia, tumia neno lile ulilotumia huko. Sitisha toleo hii hapa.</w:t>
      </w:r>
    </w:p>
    <w:p>
      <w:pPr/>
      <w:r>
        <w:rPr>
          <w:lang w:val="sw_KE" w:bidi="sw_KE"/>
        </w:rPr>
      </w:r>
      <w:r>
        <w:rPr>
          <w:lang w:val="sw_KE" w:bidi="sw_KE"/>
        </w:rPr>
        <w:t xml:space="preserve">Paulo anasema kwamba akili za watu </w:t>
      </w:r>
      <w:r>
        <w:rPr>
          <w:b/>
          <w:lang w:val="sw_KE" w:bidi="sw_KE"/>
        </w:rPr>
        <w:t>hawa</w:t>
      </w:r>
      <w:r>
        <w:rPr>
          <w:lang w:val="sw_KE" w:bidi="sw_KE"/>
        </w:rPr>
        <w:t xml:space="preserve"> zimeharibika. Akili humaanisha mawazo ya mtu, uelewa wake, na uwezo wake wa kufikiri.</w:t>
      </w:r>
    </w:p>
    <w:p>
      <w:pPr/>
      <w:r>
        <w:rPr>
          <w:lang w:val="sw_KE" w:bidi="sw_KE"/>
        </w:rPr>
      </w:r>
      <w:r>
        <w:rPr>
          <w:lang w:val="sw_KE" w:bidi="sw_KE"/>
        </w:rPr>
        <w:t xml:space="preserve">Sitisha hapa na mjadili kama kikundi ni neno au usemi gani mtakaotumia kwa neno </w:t>
      </w:r>
      <w:r>
        <w:rPr>
          <w:b/>
          <w:lang w:val="sw_KE" w:bidi="sw_KE"/>
        </w:rPr>
        <w:t>akili</w:t>
      </w:r>
      <w:r>
        <w:rPr>
          <w:lang w:val="sw_KE" w:bidi="sw_KE"/>
        </w:rPr>
        <w:t xml:space="preserve">. Tafuta neno </w:t>
      </w:r>
      <w:r>
        <w:rPr>
          <w:lang w:val="sw_KE" w:bidi="sw_KE"/>
        </w:rPr>
        <w:t>akili</w:t>
      </w:r>
      <w:r>
        <w:rPr>
          <w:lang w:val="sw_KE" w:bidi="sw_KE"/>
        </w:rPr>
        <w:t xml:space="preserve"> katika Faharasa Kuu kwa maelezo zaidi. Ikiwa tayari umetafsiri neno hili katika kitabu kingine cha Biblia, tumia neno lile ulilotumia huko. Sitisha toleo hii hapa.</w:t>
      </w:r>
    </w:p>
    <w:p>
      <w:pPr/>
      <w:r>
        <w:rPr>
          <w:lang w:val="sw_KE" w:bidi="sw_KE"/>
        </w:rPr>
      </w:r>
      <w:r>
        <w:rPr>
          <w:lang w:val="sw_KE" w:bidi="sw_KE"/>
        </w:rPr>
        <w:t xml:space="preserve">Njia watu wanavyotaka pesa itakuwa kama </w:t>
      </w:r>
      <w:r>
        <w:rPr>
          <w:b/>
          <w:lang w:val="sw_KE" w:bidi="sw_KE"/>
        </w:rPr>
        <w:t>mtego</w:t>
      </w:r>
      <w:r>
        <w:rPr>
          <w:lang w:val="sw_KE" w:bidi="sw_KE"/>
        </w:rPr>
        <w:t>, ambao ni kifaa ambacho watu hutengeneza kuwakamata wanyama.</w:t>
      </w:r>
    </w:p>
    <w:p>
      <w:pPr/>
      <w:r>
        <w:rPr>
          <w:lang w:val="sw_KE" w:bidi="sw_KE"/>
        </w:rPr>
      </w:r>
      <w:r>
        <w:rPr>
          <w:lang w:val="sw_KE" w:bidi="sw_KE"/>
        </w:rPr>
        <w:t xml:space="preserve">Sitisha hapa na mjadili kama kikundi ni neno au usemi gani mtakaotumia kwa </w:t>
      </w:r>
      <w:r>
        <w:rPr>
          <w:b/>
          <w:lang w:val="sw_KE" w:bidi="sw_KE"/>
        </w:rPr>
        <w:t>mtego</w:t>
      </w:r>
      <w:r>
        <w:rPr>
          <w:lang w:val="sw_KE" w:bidi="sw_KE"/>
        </w:rPr>
        <w:t xml:space="preserve">. Tazama picha ya </w:t>
      </w:r>
      <w:r>
        <w:rPr>
          <w:lang w:val="sw_KE" w:bidi="sw_KE"/>
        </w:rPr>
        <w:t>mtego</w:t>
      </w:r>
      <w:r>
        <w:rPr>
          <w:lang w:val="sw_KE" w:bidi="sw_KE"/>
        </w:rPr>
        <w:t>tena kama inavyohitajika. Sitisha toleo hii hapa.</w:t>
      </w:r>
    </w:p>
    <w:p>
      <w:pPr/>
      <w:r>
        <w:rPr>
          <w:lang w:val="sw_KE" w:bidi="sw_KE"/>
        </w:rPr>
      </w:r>
      <w:r>
        <w:rPr>
          <w:lang w:val="sw_KE" w:bidi="sw_KE"/>
        </w:rPr>
        <w:t xml:space="preserve">Watu wanaoelezewa hapa wameacha </w:t>
      </w:r>
      <w:r>
        <w:rPr>
          <w:b/>
          <w:lang w:val="sw_KE" w:bidi="sw_KE"/>
        </w:rPr>
        <w:t>imani</w:t>
      </w:r>
      <w:r>
        <w:rPr>
          <w:lang w:val="sw_KE" w:bidi="sw_KE"/>
        </w:rPr>
        <w:t xml:space="preserve">. Kuwa na imani kwa mtu kunamaanisha kuamini kile mtu huyo anachoeleza kuhusu yeye mwenyewe ni kweli. Wakati Paulo anazungumza kuhusu imani, Paulo anamaanisha mafundisho ya kweli kuhusu Mungu na Kristo, ambapo watu wanaamini au wana imani kwa Kristo. Kwa maelezo zaidi kuhusu </w:t>
      </w:r>
      <w:r>
        <w:rPr>
          <w:lang w:val="sw_KE" w:bidi="sw_KE"/>
        </w:rPr>
        <w:t>imani</w:t>
      </w:r>
      <w:r>
        <w:rPr>
          <w:lang w:val="sw_KE" w:bidi="sw_KE"/>
        </w:rPr>
        <w:t>, rejelea Faharasa Kuu. Tumia neno sawa kwa imani kama vile umetumia katika simulizi zilizotangulia.</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6:11–16</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6:11–16 na utie moyoni mwako maneno haya.</w:t>
      </w:r>
    </w:p>
    <w:p>
      <w:pPr/>
      <w:r>
        <w:rPr>
          <w:lang w:val="sw_KE" w:bidi="sw_KE"/>
        </w:rPr>
      </w:r>
      <w:r>
        <w:rPr>
          <w:lang w:val="sw_KE" w:bidi="sw_KE"/>
        </w:rPr>
        <w:t>Sikiliza toleo la sauti la 1 Timotheo 6:11–16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1 Timotheo 6:11–16 katika tafsiri rahisi kuelewa zaidi </w:t>
      </w:r>
    </w:p>
    <w:p>
      <w:pPr/>
      <w:r>
        <w:rPr>
          <w:lang w:val="sw_KE" w:bidi="sw_KE"/>
        </w:rPr>
      </w:r>
      <w:r>
        <w:rPr>
          <w:lang w:val="sw_KE" w:bidi="sw_KE"/>
        </w:rPr>
        <w:t>Sitisha toleo hii hapa.</w:t>
      </w:r>
    </w:p>
    <w:p>
      <w:pPr/>
      <w:r>
        <w:rPr>
          <w:lang w:val="sw_KE" w:bidi="sw_KE"/>
        </w:rPr>
      </w:r>
      <w:r>
        <w:rPr>
          <w:lang w:val="sw_KE" w:bidi="sw_KE"/>
        </w:rPr>
        <w:t>Katika simulizi lililotangulia, Paulo alielezea watu ambao wanafundisha mambo yasiyo sahihi. Paulo aliandika kwamba walimu hawa mara kwa mara wanafanya mambo mabaya. Walimu hawa wanafanya mambo mabaya kwa sababu mbaya. Mara nyingi walimu hawa walikuwa na tamaa ya utajili na mali. Kwa sababu ya hii, wengine hawakumwamini tena Yesu.</w:t>
      </w:r>
    </w:p>
    <w:p>
      <w:pPr/>
      <w:r>
        <w:rPr>
          <w:lang w:val="sw_KE" w:bidi="sw_KE"/>
        </w:rPr>
      </w:r>
      <w:r>
        <w:rPr>
          <w:lang w:val="sw_KE" w:bidi="sw_KE"/>
        </w:rPr>
        <w:t>Mwanzoni mwa sehemu hii ya barua, Paulo anatumia njia kadhaa ili kuashiria tofauti kubwa kati ya maisha mbaya ya walimu na njia mbaya ambayo Paulo alitaka Timotheo aishi. Walimu wabaya hawakuelewa ni nini utajiri wa kweli ulikuwa. Paulo sasa anaelezea njia ya kuishi ambayo itampa Timotheo utajiri wa kweli—maisha milele na Mungu.</w:t>
      </w:r>
    </w:p>
    <w:p>
      <w:pPr/>
      <w:r>
        <w:rPr>
          <w:lang w:val="sw_KE" w:bidi="sw_KE"/>
        </w:rPr>
      </w:r>
      <w:r>
        <w:rPr>
          <w:lang w:val="sw_KE" w:bidi="sw_KE"/>
        </w:rPr>
        <w:t>Sitisha hapa na mjadili swali hili kama kikundi: Ikiwa ungependa kumpa mtu ushauri kuhusu jinsi ya kuishi, ni aina gani ya ushauri ungeweza kutoa? Sitisha toleo hii hapa.</w:t>
      </w:r>
    </w:p>
    <w:p>
      <w:pPr/>
      <w:r>
        <w:rPr>
          <w:lang w:val="sw_KE" w:bidi="sw_KE"/>
        </w:rPr>
      </w:r>
      <w:r>
        <w:rPr>
          <w:lang w:val="sw_KE" w:bidi="sw_KE"/>
        </w:rPr>
        <w:t>Paulo anamwita Timotheo "mtu wa Mungu." Watu waliwaita manabii "watu wa Mungu" katika Agano la Kale. Mungu aliwatenga manabii kwa namna maalum ili walete ujumbe wake kwa watu wake. Kwa njia sawa, Mungu maalum alimtenga Timotheo kuwa kiongozi katika kanisa na kuleta ujumbe wake kwa watu wake. Paulo anarejelea hii mara kadhaa katika barua hii, hasa pale ambapo Paulo aliandika kuhusu zawadi ambayo Timotheo alipokea wakati watu walitabiri na wakati wazee walipoweka mikono yao juu ya Timotheo. Hii ni njia nyingine ya kuashiria tofauti kati ya Timotheo na watu ambao walifundisha mambo yasiyo sahihi.</w:t>
      </w:r>
    </w:p>
    <w:p>
      <w:pPr/>
      <w:r>
        <w:rPr>
          <w:lang w:val="sw_KE" w:bidi="sw_KE"/>
        </w:rPr>
      </w:r>
      <w:r>
        <w:rPr>
          <w:lang w:val="sw_KE" w:bidi="sw_KE"/>
        </w:rPr>
        <w:t>Katika sehemu hii ya barua yake, Paulo alitumia lugha ambayo ingemkumbusha Timotheo askari ambaye anapigana katika vita au mwanariadha ambaye anashindana katika michezo. Paulo alitumia aina hizi za picha mara nyingi wakati aliandika, ikiwa ni pamoja na mapema katika barua hii. Wakati Paulo alitumia maneno haya, ilimsaidia Timotheo kuelewa kwamba alihitaji kutoa jitihada zake zote au kutumia nguvu na juhudi zake zote, kufanya yale ambayo Paulo alimwambia kufanya.</w:t>
      </w:r>
    </w:p>
    <w:p>
      <w:pPr/>
      <w:r>
        <w:rPr>
          <w:lang w:val="sw_KE" w:bidi="sw_KE"/>
        </w:rPr>
      </w:r>
      <w:r>
        <w:rPr>
          <w:lang w:val="sw_KE" w:bidi="sw_KE"/>
        </w:rPr>
        <w:t>Sitisha hapa na mjadili swali hili kama kikundi: Ni aina gani za shughuli mnazoweza kufikiria ambapo watu hufanya kazi kwa bidii na kutoa jitihada zao zote? Sitisha toleo hii hapa.</w:t>
      </w:r>
    </w:p>
    <w:p>
      <w:pPr/>
      <w:r>
        <w:rPr>
          <w:lang w:val="sw_KE" w:bidi="sw_KE"/>
        </w:rPr>
      </w:r>
      <w:r>
        <w:rPr>
          <w:lang w:val="sw_KE" w:bidi="sw_KE"/>
        </w:rPr>
        <w:t>Paulo alimpa Timotheo orodha ya mambo mazuri—njia Timotheo anapaswa kujaribu kuishi. Orodha hii ni sawa na zingine tunazoona katika Maandiko.</w:t>
      </w:r>
    </w:p>
    <w:p>
      <w:pPr/>
      <w:r>
        <w:rPr>
          <w:lang w:val="sw_KE" w:bidi="sw_KE"/>
        </w:rPr>
      </w:r>
      <w:r>
        <w:rPr>
          <w:lang w:val="sw_KE" w:bidi="sw_KE"/>
        </w:rPr>
        <w:t>Sitisha hapa na mjadili swali hili kama kikundi: Ungeelezea vipi njia nzuri ambazo mtu anapaswa kuishi? Sitisha sauti hii hapa.</w:t>
      </w:r>
    </w:p>
    <w:p>
      <w:pPr/>
      <w:r>
        <w:rPr>
          <w:lang w:val="sw_KE" w:bidi="sw_KE"/>
        </w:rPr>
      </w:r>
      <w:r>
        <w:rPr>
          <w:lang w:val="sw_KE" w:bidi="sw_KE"/>
        </w:rPr>
        <w:t>Paulo aliandika kuhusu kukiri kwema ambako Timotheo na Kristo Yesu wote walifanya. Kukili kwema huku huenda ulikuwa kauli kwamba Yesu ni Mfalme. Yesu aliweka wazi kwamba yeye alikuwa mfalme wakati wa kesi yake mbele ya Pilato, gavana wa Kirumi katika Yerusalemu ambaye alisimamia kusulubiwa kwa Yesu. Hapa, Paulo alimkumbusha Timotheo kuhusu wakati ule ambao Timotheo alitoa kauli hiyo hadharani. Kwa Timotheo, hii pengine ilitokea ama wakati wa ubatizo wake au wakati Timotheo alipokuwa mchungaji.</w:t>
      </w:r>
    </w:p>
    <w:p>
      <w:pPr/>
      <w:r>
        <w:rPr>
          <w:lang w:val="sw_KE" w:bidi="sw_KE"/>
        </w:rPr>
      </w:r>
      <w:r>
        <w:rPr>
          <w:lang w:val="sw_KE" w:bidi="sw_KE"/>
        </w:rPr>
        <w:t>Paulo pia aliandika kwamba Timotheo anapaswa kutii amri yake "bila doa." Hii ingemkumbusha Timotheo wanyama wasio na doa au kamili ambao Waisraeli walitakiwa kumtoa dhabihu kwa Mungu. Utii wa Timotheo unapaswa kuwa kama sadaka kamili kwa Mungu.</w:t>
      </w:r>
    </w:p>
    <w:p>
      <w:pPr/>
      <w:r>
        <w:rPr>
          <w:lang w:val="sw_KE" w:bidi="sw_KE"/>
        </w:rPr>
      </w:r>
      <w:r>
        <w:rPr>
          <w:lang w:val="sw_KE" w:bidi="sw_KE"/>
        </w:rPr>
        <w:t>Mwishoni mwa simulizi hii, Paulo aliandika kuhusu wakati ambao Bwana Yesu Kristo atarudi duniani kwa njia ambayo kila mtu ataona. Kama Paulo alivyofikiria kuhusu jambo hilo, aliandika kitu ambacho pengine kilikuwa wimbo wa sifa, kuorodhesha njia ambazo Mungu ni maalum sana, mwenye nguvu, na wa kushangaza.</w:t>
      </w:r>
    </w:p>
    <w:p>
      <w:pPr/>
      <w:r>
        <w:rPr>
          <w:lang w:val="sw_KE" w:bidi="sw_KE"/>
        </w:rPr>
      </w:r>
      <w:r>
        <w:rPr>
          <w:lang w:val="sw_KE" w:bidi="sw_KE"/>
        </w:rPr>
        <w:t>Sitisha hapa na mjadili swali hili kama kikundi: Katika utamaduni wenu, mtu hutendaje anapostaajabishwa na jambo fulani na kuhisi kulisifu? Ni aina gani za nyimbo au mashairi watu wanatumia kusifu kitu?</w:t>
      </w:r>
      <w:r>
        <w:rPr>
          <w:lang w:val="sw_KE" w:bidi="sw_KE"/>
        </w:rPr>
      </w:r>
    </w:p>
    <w:p>
      <w:pPr>
        <w:pStyle w:val="Heading3"/>
      </w:pPr>
      <w:r>
        <w:rPr>
          <w:lang w:val="sw_KE" w:bidi="sw_KE"/>
        </w:rPr>
        <w:t>Kufafanua Matukio</w:t>
      </w:r>
    </w:p>
    <w:p>
      <w:pPr/>
      <w:r>
        <w:rPr>
          <w:lang w:val="sw_KE" w:bidi="sw_KE"/>
        </w:rPr>
      </w:r>
      <w:r>
        <w:rPr>
          <w:lang w:val="sw_KE" w:bidi="sw_KE"/>
        </w:rPr>
        <w:t>Kufafanua Sehemu (1 Timotheo 6:11–16)</w:t>
      </w:r>
    </w:p>
    <w:p>
      <w:pPr/>
      <w:r>
        <w:rPr>
          <w:lang w:val="sw_KE" w:bidi="sw_KE"/>
        </w:rPr>
      </w:r>
      <w:r>
        <w:rPr>
          <w:lang w:val="sw_KE" w:bidi="sw_KE"/>
        </w:rPr>
        <w:t>Sikiliza toleo la sauti la 1 Timotheo 6:11–16 katika tafsiri rahisi kuelewa zaidi.</w:t>
      </w:r>
    </w:p>
    <w:p>
      <w:pPr/>
      <w:r>
        <w:rPr>
          <w:lang w:val="sw_KE" w:bidi="sw_KE"/>
        </w:rPr>
      </w:r>
      <w:r>
        <w:rPr>
          <w:lang w:val="sw_KE" w:bidi="sw_KE"/>
        </w:rPr>
        <w:t>Sitisha toleo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hili ina sehemu tatu.</w:t>
      </w:r>
    </w:p>
    <w:p>
      <w:pPr/>
      <w:r>
        <w:rPr>
          <w:lang w:val="sw_KE" w:bidi="sw_KE"/>
        </w:rPr>
      </w:r>
      <w:r>
        <w:rPr>
          <w:b/>
          <w:lang w:val="sw_KE" w:bidi="sw_KE"/>
        </w:rPr>
        <w:t>Katika sehemu ya kwanza:</w:t>
      </w:r>
      <w:r>
        <w:rPr>
          <w:lang w:val="sw_KE" w:bidi="sw_KE"/>
        </w:rPr>
        <w:t xml:space="preserve"> Paulo anamwambia Timotheo kwamba anapaswa kuishi kama anaepuka mambo mabaya na anakimbilia mambo mazuri. Paulo anamwambia Timotheo Afanye bidii sana katika jambo hili.</w:t>
      </w:r>
    </w:p>
    <w:p>
      <w:pPr/>
      <w:r>
        <w:rPr>
          <w:lang w:val="sw_KE" w:bidi="sw_KE"/>
        </w:rPr>
      </w:r>
      <w:r>
        <w:rPr>
          <w:b/>
          <w:lang w:val="sw_KE" w:bidi="sw_KE"/>
        </w:rPr>
        <w:t>Katika sehemu ya pili:</w:t>
      </w:r>
      <w:r>
        <w:rPr>
          <w:lang w:val="sw_KE" w:bidi="sw_KE"/>
        </w:rPr>
        <w:t xml:space="preserve"> Paulo anamwambia Timotheo kutii kile Paulo amemwambia, na Paulo anamkumbusha Timotheo kwamba Mungu anamwangalia.</w:t>
      </w:r>
    </w:p>
    <w:p>
      <w:pPr/>
      <w:r>
        <w:rPr>
          <w:lang w:val="sw_KE" w:bidi="sw_KE"/>
        </w:rPr>
      </w:r>
      <w:r>
        <w:rPr>
          <w:b/>
          <w:lang w:val="sw_KE" w:bidi="sw_KE"/>
        </w:rPr>
        <w:t>Katika sehemu ya tatu:</w:t>
      </w:r>
      <w:r>
        <w:rPr>
          <w:lang w:val="sw_KE" w:bidi="sw_KE"/>
        </w:rPr>
        <w:t xml:space="preserve"> Paulo anamsifu Mungu kwa kuelezea jinsi Mungu ni wa ajabu na mwenye nguvu.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Mashahidi wengi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Na Pontio Pilato</w:t>
      </w:r>
    </w:p>
    <w:p>
      <w:pPr/>
      <w:r>
        <w:rPr>
          <w:lang w:val="sw_KE" w:bidi="sw_KE"/>
        </w:rPr>
      </w:r>
      <w:r>
        <w:rPr>
          <w:lang w:val="sw_KE" w:bidi="sw_KE"/>
        </w:rPr>
        <w:t>Kama kikundi, zingatia sehemu hizi za mazingira ya simulizi:</w:t>
      </w:r>
    </w:p>
    <w:p>
      <w:pPr/>
      <w:r>
        <w:rPr>
          <w:lang w:val="sw_KE" w:bidi="sw_KE"/>
        </w:rPr>
      </w:r>
      <w:r>
        <w:rPr>
          <w:lang w:val="sw_KE" w:bidi="sw_KE"/>
        </w:rPr>
        <w:t>Kwa baadhi ya njia, sehemu hii ya barua ya Paulo ni muhtasari wa mwisho wa aina ya mtu Paulo anataka Timotheo kuwa. Paulo anabadilika kutoka kuandika kuhusu watu wengine kutoa maagizo moja kwa moja kwa Timotheo. Paulo anataka kumhimizia Timotheo kuhusu matokeo mazuri ambayo yatatokea wakati Timotheo anaishi kwa njia hii. Paulo anatoa onyo fupi, na kisha Paulo anatoa aina kadhaa tofauti za faraja kufanya kile ambacho ni sahihi. Paulo anakumbusha Timotheo kwamba anapaswa kuendelea kuifuata zawadi ya uzima wa milele—uzima kutoka kwa Mungu na pamoja na Mungu ambaye ndiye mfalme mkuu wa wote. Timotheo anapaswa kufanya hivyo kwa sababu Mungu amemchagua Timotheo kumtumikia Mungu na kwa sababu Timotheo amejitolea kumtumikia Mungu.</w:t>
      </w:r>
    </w:p>
    <w:p>
      <w:pPr/>
      <w:r>
        <w:rPr>
          <w:lang w:val="sw_KE" w:bidi="sw_KE"/>
        </w:rPr>
      </w:r>
      <w:r>
        <w:rPr>
          <w:lang w:val="sw_KE" w:bidi="sw_KE"/>
        </w:rPr>
        <w:t>Katika sehemu ya kwanza ya simulizi, Paulo anatofautisha Timotheo na aina ya watu Paulo aliandika kuhusu hapo awali. Paulo anampata Thimotheo kwa kumuita "Wewe, mtu wa Mungu...." Paulo anamwambia Timotheo kukimbia mambo mabaya kama mtu anakimbia hatari—haraka iwezekanavyo. Kisha Paulo anatofautisha Timotheo kukimbia kutoka kitu kimoja na kukimbia kuelekea kitu kingine. Paulo hufanya hivi ili kumwonyesha Timotheo kwamba anapaswa kujitahidi kwa nguvu zote kufanya mema.</w:t>
      </w:r>
    </w:p>
    <w:p>
      <w:pPr/>
      <w:r>
        <w:rPr>
          <w:lang w:val="sw_KE" w:bidi="sw_KE"/>
        </w:rPr>
      </w:r>
      <w:r>
        <w:rPr>
          <w:lang w:val="sw_KE" w:bidi="sw_KE"/>
        </w:rPr>
        <w:t>Sitisha hapa na mjadili swali hili kama kikundi: Ungeongea vipi na mtu kwa njia ambayo ingemwambia mtu huyo unazungumza nao na wanapaswa kulipa kipaumbele? Ungezungumza vipi ikiwa ulitoa ushauri wa jumla kwa mtu mdogo kuhusu aina za mambo yasiyo sahihi na watu anapaswa kuepuka? Kisha ungezungumza vipi tofauti ili kumpa mtu huyo mdogo maagizo ya moja kwa moja ya jinsi anapaswa kuishi? Hatimaye, ungeelezea vipi kujaribu kwa bidii sana kuepuka mambo mabaya na kujaribu kwa bidii sana kufanya mambo mazuri? Sitisha toleo hii hapa.</w:t>
      </w:r>
    </w:p>
    <w:p>
      <w:pPr/>
      <w:r>
        <w:rPr>
          <w:lang w:val="sw_KE" w:bidi="sw_KE"/>
        </w:rPr>
      </w:r>
      <w:r>
        <w:rPr>
          <w:lang w:val="sw_KE" w:bidi="sw_KE"/>
        </w:rPr>
        <w:t>Paulo anaendelea kwa kuorodhesha njia nzuri kwa Timotheo kutenda. Paulo anamwambia Timotheo kuwa mwenye haki, au kufanya mambo ambayo Mungu anasema ni sahihi. Timotheo anapaswa kuwa mcha Mungu, au anapaswa kujaribu kutenda kama Mungu anataka afanye. Timotheo anapaswa kuwa na imani, au anapaswa daima kumwamini Mungu. Timotheo anapaswa kumpenda Mungu na watu wengine. Timotheo anapaswa kuwa na uvumilivu; kwa maneno mengine, Timotheo anapaswa kuwa mvumilivu na watu na kuendelea kufanya kazi hata wakati mambo magumu yanatokea. Timotheo anapaswa kuwa mpole; Timotheo hapaswi kukasirika na watu au wakati mambo hayatokea kwa wakati au kwa njia Timotheo anataka waweze kufanya. Timotheo anapaswa kufikiria kuhusu mahitaji ya watu wengine.</w:t>
      </w:r>
    </w:p>
    <w:p>
      <w:pPr/>
      <w:r>
        <w:rPr>
          <w:lang w:val="sw_KE" w:bidi="sw_KE"/>
        </w:rPr>
      </w:r>
      <w:r>
        <w:rPr>
          <w:lang w:val="sw_KE" w:bidi="sw_KE"/>
        </w:rPr>
        <w:t>Kisha Paulo anamkumbusha Timotheo kwamba kufanya mambo haya ni vigumu. Paulo anatumia maneno ambayo yanamkumbusha Timotheo askari katika vita au mwanariadha katika mashindano. Watu hao wanapaswa kujaribu ngumu yao kushinda. Watu wengine au mambo yangefanya iwe vigumu kwao kushinda. Timotheo anapaswa pia kujaribu vigumu kwake kunyakua tuzo ambayo ni maisha ya milele. Timotheo atapata tuzo hii au kushinda ushindi huu kwa kuishi kwa njia Paulo ameelezea tu. Hii si vita au mapambano yoyote tu Hii ni vita nzuri ambayo inahitaji Timotheo kumwamini Mungu na kamwe kuacha kuamini kwamba Yesu ni Mfalme. Timotheo pia anahitaji kukumbuka kwamba Mungu alimwita kuja katika vita, na Mungu alimwahidi Timotheo tuzo ya maisha ya milele. Timotheo pia alitangaza kwa hiari kwamba angejiunga na vita mbele ya watu wengi kwa kusema hadharani kwamba Yesu ni Mfalme.</w:t>
      </w:r>
    </w:p>
    <w:p>
      <w:pPr/>
      <w:r>
        <w:rPr>
          <w:lang w:val="sw_KE" w:bidi="sw_KE"/>
        </w:rPr>
      </w:r>
      <w:r>
        <w:rPr>
          <w:lang w:val="sw_KE" w:bidi="sw_KE"/>
        </w:rPr>
        <w:t>Sitisha hapa na mjadili swali hili kama kikundi: Ungependa kumpa vipi mtu amri ya kufanya kitu kutoka sasa na kuendelea? Ungehimizaje mtu huyo atarajie kushinda tuzo katika siku zijazo? Ungependa kumkumbusha vipi mtu huyo matukio ya zamani na ahadi walizokuwa wamefanya ili kuwahimiza kuendelea kuenda? Sitisha toleo hii hapa.</w:t>
      </w:r>
    </w:p>
    <w:p>
      <w:pPr/>
      <w:r>
        <w:rPr>
          <w:lang w:val="sw_KE" w:bidi="sw_KE"/>
        </w:rPr>
      </w:r>
      <w:r>
        <w:rPr>
          <w:lang w:val="sw_KE" w:bidi="sw_KE"/>
        </w:rPr>
        <w:t>Katika sehemu ya pili, Paulo anafanya amri yake iwe kali zaidi anapomwomba Mungu na Yesu kuwa kama mashahidi wawili kwa tukio rasmi au katika kesi. Wakati huo, na katika baadhi ya matukio sasa, mashahidi walitazama wakati wowote mtu angenunua au kuuza mali au katika harusi au tukio lingine muhimu. Ikiwa mtu hakuweka ahadi zake, mashahidi wangewaambia wazee, "Tuliona mtu huyu akifanya ahadi." Kisha wazee wangetoa adhabu kwa kutotimiza ahadi hiyo. Paulo anafafanua kwamba wakati Paulo anasema Mungu ni shahidi, Paulo hamaanishi mungu yeyote wa uongo, lakini Mungu wa kweli ambaye anafanya kila kitu ambacho ni hai kuwa hai. Paulo pia anaunganisha "ungamo jema" ambayo Timotheo alifanya na "ungamo jema" ambayo Kristo Yesu alifanya wakati alikuwa kesi katika korti ya Pontio Pilato.</w:t>
      </w:r>
    </w:p>
    <w:p>
      <w:pPr/>
      <w:r>
        <w:rPr>
          <w:lang w:val="sw_KE" w:bidi="sw_KE"/>
        </w:rPr>
      </w:r>
      <w:r>
        <w:rPr>
          <w:lang w:val="sw_KE" w:bidi="sw_KE"/>
        </w:rPr>
        <w:t>Sitisha hapa na mjadili swali hili kama kikundi: Utamaduni wako unafanya vipi mambo kama kununua au kuuza mali au ndoa rasmi? Fikiria kuhusu matendo gani watu wanapaswa kufanya na kile watu wanapaswa kuhudhuria katika matukio hayo. Ni nini kinatokea kama mtu hataheshimu ahadi zake? Sitisha toleo hii hapa.</w:t>
      </w:r>
    </w:p>
    <w:p>
      <w:pPr/>
      <w:r>
        <w:rPr>
          <w:lang w:val="sw_KE" w:bidi="sw_KE"/>
        </w:rPr>
      </w:r>
      <w:r>
        <w:rPr>
          <w:lang w:val="sw_KE" w:bidi="sw_KE"/>
        </w:rPr>
        <w:t>Kisha Paulo anamtoa agizo kwa Timotheo la kutii mambo ambayo Paulo amemtolea agizo hivi sasa Kwa kumwambia Timotheo kwamba Paulo anataka Timotheo kufanya hivyo bila doa au lawama, Paulo anasema kwamba Timotheo anapaswa kutii kikamilifu na kukaa mwaminifu kabisa kwa habari njema na kukiri kwamba Yesu ni Mfalme. Paulo anataka Timotheo kuendelea kutii mpaka wakati usiojulikana katika siku zijazo wakati Bwana Yesu Kristo ataonekana tena kwa dunia. Ni Mungu tu anayejua lini wakati huo utakuja.</w:t>
      </w:r>
    </w:p>
    <w:p>
      <w:pPr/>
      <w:r>
        <w:rPr>
          <w:lang w:val="sw_KE" w:bidi="sw_KE"/>
        </w:rPr>
      </w:r>
      <w:r>
        <w:rPr>
          <w:lang w:val="sw_KE" w:bidi="sw_KE"/>
        </w:rPr>
        <w:t>Sehemu ya tatu inaanza wakati Paulo ghafla anaanza kumsifu Mungu. Hii inaweza kuwa wimbo ambao ulikuwa wa kawaida katika Kanisa la awali. Paulo anaanza kwa kusema kwamba Mungu ni mtawala wa mwisho na wa juu zaidi katika njia tatu tofauti: Mungu ni aliyebarikiwa na Huru tu, Mfalme wa wafalme, na Bwana wa mabwana. Majina haya yanasisitiza mamlaka kuu ya Mungu na nguvu juu ya watawala wote na nguvu.</w:t>
      </w:r>
    </w:p>
    <w:p>
      <w:pPr>
        <w:pStyle w:val="ListBullet"/>
        <w:spacing w:line="240" w:lineRule="auto"/>
        <w:ind w:left="720"/>
      </w:pPr>
      <w:r>
        <w:rPr>
          <w:lang w:val="sw_KE" w:bidi="sw_KE"/>
        </w:rPr>
      </w:r>
      <w:r>
        <w:rPr>
          <w:lang w:val="sw_KE" w:bidi="sw_KE"/>
        </w:rPr>
        <w:t>Sitisha hapa na mjadili kama kikundi: Ungeweza kutafsiri vipi majina haya matatu kwa Mungu katika lugha yako? Fikiria kuhusu jinsi ya kufikisha mawazo matatu ya:</w:t>
      </w:r>
    </w:p>
    <w:p>
      <w:pPr>
        <w:pStyle w:val="ListBullet"/>
        <w:spacing w:line="240" w:lineRule="auto"/>
        <w:ind w:left="720"/>
      </w:pPr>
      <w:r>
        <w:rPr>
          <w:lang w:val="sw_KE" w:bidi="sw_KE"/>
        </w:rPr>
      </w:r>
      <w:r>
        <w:rPr>
          <w:lang w:val="sw_KE" w:bidi="sw_KE"/>
        </w:rPr>
        <w:t>Zingatia ikiwa kuna majina yoyote ya jadi au misemo katika utamaduni wako ambao unaweza kuonyesha dhana hizi. Sitisha toleo hii hapa.</w:t>
      </w:r>
    </w:p>
    <w:p>
      <w:pPr/>
      <w:r>
        <w:rPr>
          <w:lang w:val="sw_KE" w:bidi="sw_KE"/>
        </w:rPr>
      </w:r>
      <w:r>
        <w:rPr>
          <w:lang w:val="sw_KE" w:bidi="sw_KE"/>
        </w:rPr>
        <w:t>Kisha Paulo anaendelea kwa kuorodhesha baadhi ya sifa zingine za kipekee za Mungu, mambo ambayo yanamfanya Mungu tofauti kabisa na chochote ambacho Mungu alichokiumba. Paulo anasema kwamba Mungu anastahili heshima yote na mamlaka au nguvu ambayo anayo kwa sababu Mungu ni wa milele, hana mwanzo wala mwisho. Tofauti na viumbe wote walioumbwa, kuwepo kwa Mungu ni wa milele. Mungu "anakaa katika mwanga usioweza kufikiwa." Kwa maneno mengine, Mungu ni mtakatifu na mwenye utukufu. Uwepo wa Mungu ni safi na mkali kwamba hakuna binadamu mwenye dhambi anaweza kumkaribia Mungu moja kwa moja. Hakuna mtu ameona au anaweza kumwona Mungu. Wakati Mungu amejifunua kwa njia tofauti, hatuwezi kamwe kuelewa kikamilifu asili ya Mungu. Sifa hizi za Mungu zinasisitiza jinsi Mungu yuko juu na zaidi ya uumbaji wote. Sifa hizi zinaonyesha kwa nini Mungu anastahili sifa zote na heshima.</w:t>
      </w:r>
    </w:p>
    <w:p>
      <w:pPr/>
      <w:r>
        <w:rPr>
          <w:lang w:val="sw_KE" w:bidi="sw_KE"/>
        </w:rPr>
      </w:r>
      <w:r>
        <w:rPr>
          <w:lang w:val="sw_KE" w:bidi="sw_KE"/>
        </w:rPr>
        <w:t>Sitisha hapa na mjadili swali hili kama kikundi: Ungeelezea vipi sifa hizi za Mungu katika lugha yako? Maelezo haya yangeathiri vipi mawazo ya watu kuhusu Mungu kinyume na aina nyingine yoyote ya roho wanazoweza kuamini? Sitisha toleo hii hapa.</w:t>
      </w:r>
    </w:p>
    <w:p>
      <w:pPr/>
      <w:r>
        <w:rPr>
          <w:lang w:val="sw_KE" w:bidi="sw_KE"/>
        </w:rPr>
      </w:r>
      <w:r>
        <w:rPr>
          <w:lang w:val="sw_KE" w:bidi="sw_KE"/>
        </w:rPr>
        <w:t>Neno la mwisho ambalo Paulo anasema ni “amina”, ambalo ni usemi unaomaanisha kitu kama, “Kile nilicho sema ni kweli kabisa!"</w:t>
      </w:r>
    </w:p>
    <w:p>
      <w:pPr/>
      <w:r>
        <w:rPr>
          <w:lang w:val="sw_KE" w:bidi="sw_KE"/>
        </w:rPr>
      </w:r>
      <w:r>
        <w:rPr>
          <w:lang w:val="sw_KE" w:bidi="sw_KE"/>
        </w:rPr>
        <w:t>Sitisha hapa na mjadili swali hili kama kikundi: Mngeambia nini ili kuimarisha kwamba kile ulichosema tu kilikuwa cha kweli kabisa? Sitisha toleo hii hapa.</w:t>
      </w:r>
    </w:p>
    <w:p>
      <w:pPr/>
      <w:r>
        <w:rPr>
          <w:lang w:val="sw_KE" w:bidi="sw_KE"/>
        </w:rPr>
      </w:r>
      <w:r>
        <w:rPr>
          <w:lang w:val="sw_KE" w:bidi="sw_KE"/>
        </w:rPr>
        <w:t>Sasa kikundi kinapaswa kuonyesha ubao wa hadithi, kuchora au kutumia vitu ili kuonyesha simulizi na matukio yake. Unapoonyesha mambo ambayo yanatokea katika sehemu hii ya barua, chagua vitu ili kuwakilisha Paulo, Timotheo, Mungu, Kristo Yesu, Pilato, na mashahidi wengi. Kama Paulo anampa Timotheo maelekezo haya, fikiria kwamba Timotheo ni mwanzoni mwa mbio au ushindani. Mungu, Kristo Yesu, na mashahidi wengine wanamwangalia Timotheo, na kila mtu anamhimizia Timotheo kukimbia mbio vizuri. Pengine Timotheo anakumbuka wakati Kristo Yesu alisema kwa Pilato, "Mimi ni Mfalme." Timotheo anakumbuka wakati alisema, "Yesu ni Mfalme." Kama Timotheo anakumbuka mambo haya, anamtazama Mungu na anaona kwamba Mungu ni wa kushangaza Timotheo anamsifu Mungu!</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1 Timotheo 6:11–16 katika tafsiri rahisi kuelewa zaidi </w:t>
      </w:r>
    </w:p>
    <w:p>
      <w:pPr/>
      <w:r>
        <w:rPr>
          <w:lang w:val="sw_KE" w:bidi="sw_KE"/>
        </w:rPr>
      </w:r>
      <w:r>
        <w:rPr>
          <w:lang w:val="sw_KE" w:bidi="sw_KE"/>
        </w:rPr>
        <w:t>Sitisha toleo hii hapa.</w:t>
      </w:r>
    </w:p>
    <w:p>
      <w:pPr/>
      <w:r>
        <w:rPr>
          <w:lang w:val="sw_KE" w:bidi="sw_KE"/>
        </w:rPr>
      </w:r>
      <w:r>
        <w:rPr>
          <w:lang w:val="sw_KE" w:bidi="sw_KE"/>
        </w:rPr>
        <w:t>Katika hatua hii, kikundi kitaigiza simulizi.</w:t>
      </w:r>
    </w:p>
    <w:p>
      <w:pPr/>
      <w:r>
        <w:rPr>
          <w:lang w:val="sw_KE" w:bidi="sw_KE"/>
        </w:rPr>
      </w:r>
      <w:r>
        <w:rPr>
          <w:lang w:val="sw_KE" w:bidi="sw_KE"/>
        </w:rPr>
        <w:t>Simulizi hili ina sehemu 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Timotheo</w:t>
      </w:r>
    </w:p>
    <w:p>
      <w:pPr>
        <w:pStyle w:val="ListBullet"/>
        <w:spacing w:line="240" w:lineRule="auto"/>
        <w:ind w:left="720"/>
      </w:pPr>
      <w:r>
        <w:rPr>
          <w:lang w:val="sw_KE" w:bidi="sw_KE"/>
        </w:rPr>
      </w:r>
      <w:r>
        <w:rPr>
          <w:lang w:val="sw_KE" w:bidi="sw_KE"/>
        </w:rPr>
        <w:t>Mashahidi wengi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Kristo Yesu</w:t>
      </w:r>
    </w:p>
    <w:p>
      <w:pPr>
        <w:pStyle w:val="ListBullet"/>
        <w:spacing w:line="240" w:lineRule="auto"/>
        <w:ind w:left="720"/>
      </w:pPr>
      <w:r>
        <w:rPr>
          <w:lang w:val="sw_KE" w:bidi="sw_KE"/>
        </w:rPr>
      </w:r>
      <w:r>
        <w:rPr>
          <w:lang w:val="sw_KE" w:bidi="sw_KE"/>
        </w:rPr>
        <w:t>Na Pontio Pilato</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Kama tukio linaanza, mtu ambaye anaigiza kama Paulo anaelezea mtu ambaye anaigiza kama Timotheo, kwa sababu Paulo anazungumza na Timotheo, mtu wa Mungu, moja kwa moja sana. Kisha Timotheo anakimbia mbali na vitu vinavyowakilisha mambo mabaya, na anakimbia kuelekea mambo mema ambayo Mungu anasema yafanyike. Timotheo anapigana dhidi ya mambo hayo mabaya na anashikilia imara kwa kitu ambacho kinawakilisha maisha ya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Tunaona Yesu, ambaye yuko mahakamani, akimwambia Pontio Pilato, "Mimi ni Mfalme." Kisha mtu ambaye anaigiza Timotheo anasimama mbele ya umati na anasema, "Yesu ni Mfalme." Watu wawili ambao Timotheo hawezi kuwaona, Mungu na Yesu, wanamwangalia Timotheo.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anayechukua nafasi ya Yesu,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Timotheo anakimbia mbio vizuri. Timotheo yuko safi kabisa, hana doa lolote kwake, kwa sababu Timotheo ni mwaminifu na anafuata amri za Mungu. Kisha Mungu anamleta Yesu ghafla kwa tukio, na Mungu anaonekana na Yesu katika mwanga mkali sana. Hakuna mtu anayeweza kumkaribia Mungu. Wafalme na watawala wanamwinama kwa Mungu kama wanamheshimu Mungu na kumsifu.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 xml:space="preserve">Sikiliza toleo la sauti la 1 Timotheo 6:11–16 katika tafsiri rahisi kuelewa zaidi </w:t>
      </w:r>
    </w:p>
    <w:p>
      <w:pPr/>
      <w:r>
        <w:rPr>
          <w:lang w:val="sw_KE" w:bidi="sw_KE"/>
        </w:rPr>
      </w:r>
      <w:r>
        <w:rPr>
          <w:lang w:val="sw_KE" w:bidi="sw_KE"/>
        </w:rPr>
        <w:t>Sitisha toleo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anatoa orodha ya njia nzuri ambazo mtu wa Mungu, au Timotheo, anapaswa kuishi. Timotheo anapaswa kutafuta </w:t>
      </w:r>
      <w:r>
        <w:rPr>
          <w:b/>
          <w:lang w:val="sw_KE" w:bidi="sw_KE"/>
        </w:rPr>
        <w:t>haki</w:t>
      </w:r>
      <w:r>
        <w:rPr>
          <w:lang w:val="sw_KE" w:bidi="sw_KE"/>
        </w:rPr>
        <w:t>. Hii ina maana kwamba Timotheo anapaswa kufanya mambo ambayo Mungu anasema ni sahihi, au mambo ambayo ni ya haki. Tumia neno sawa na haki kama ulivyotumia katika simulizi zilizotangulia katika 1 Timotheo. Tafuta neno haki katika Faharasa Kuu kwa maelezo zaidi.</w:t>
      </w:r>
    </w:p>
    <w:p>
      <w:pPr/>
      <w:r>
        <w:rPr>
          <w:lang w:val="sw_KE" w:bidi="sw_KE"/>
        </w:rPr>
      </w:r>
      <w:r>
        <w:rPr>
          <w:lang w:val="sw_KE" w:bidi="sw_KE"/>
        </w:rPr>
        <w:t xml:space="preserve">Timotheo anapaswa pia kutafuta </w:t>
      </w:r>
      <w:r>
        <w:rPr>
          <w:b/>
          <w:lang w:val="sw_KE" w:bidi="sw_KE"/>
        </w:rPr>
        <w:t>kumcha Mungu</w:t>
      </w:r>
      <w:r>
        <w:rPr>
          <w:lang w:val="sw_KE" w:bidi="sw_KE"/>
        </w:rPr>
        <w:t>. Kumcha Mungu inamanisha kutenda na kufikiria kama Mungu anataka mtu Tumia neno sawa au usemi kwa kumcha Mungu kama ulivyotumia katika simulizi zilizotangulia. Tafuta neno kumcha Mungu kwenye Faharasa Kuu kwa maelezo zaidi.</w:t>
      </w:r>
    </w:p>
    <w:p>
      <w:pPr/>
      <w:r>
        <w:rPr>
          <w:lang w:val="sw_KE" w:bidi="sw_KE"/>
        </w:rPr>
      </w:r>
      <w:r>
        <w:rPr>
          <w:lang w:val="sw_KE" w:bidi="sw_KE"/>
        </w:rPr>
        <w:t xml:space="preserve">Timotheo anapaswa pia kutenda kwa </w:t>
      </w:r>
      <w:r>
        <w:rPr>
          <w:b/>
          <w:lang w:val="sw_KE" w:bidi="sw_KE"/>
        </w:rPr>
        <w:t>imani</w:t>
      </w:r>
      <w:r>
        <w:rPr>
          <w:lang w:val="sw_KE" w:bidi="sw_KE"/>
        </w:rPr>
        <w:t xml:space="preserve"> na </w:t>
      </w:r>
      <w:r>
        <w:rPr>
          <w:b/>
          <w:lang w:val="sw_KE" w:bidi="sw_KE"/>
        </w:rPr>
        <w:t>upendo</w:t>
      </w:r>
      <w:r>
        <w:rPr>
          <w:lang w:val="sw_KE" w:bidi="sw_KE"/>
        </w:rPr>
        <w:t>. Kuwa na imani inamanisha daima kumwamini Mungu. Timotheo anapaswa kumpenda Mungu na watu wengine. Tumia maneno au misemo sawa kwa imani na upendo kama ulivyotumia katika simulizi zilizotangulia. Tafuta neno imani katika Faharasa Kuu kwa maelezo zaidi.</w:t>
      </w:r>
    </w:p>
    <w:p>
      <w:pPr/>
      <w:r>
        <w:rPr>
          <w:lang w:val="sw_KE" w:bidi="sw_KE"/>
        </w:rPr>
      </w:r>
      <w:r>
        <w:rPr>
          <w:lang w:val="sw_KE" w:bidi="sw_KE"/>
        </w:rPr>
        <w:t xml:space="preserve">Timotheo anapaswa kutenda na </w:t>
      </w:r>
      <w:r>
        <w:rPr>
          <w:b/>
          <w:lang w:val="sw_KE" w:bidi="sw_KE"/>
        </w:rPr>
        <w:t>uthabiti</w:t>
      </w:r>
      <w:r>
        <w:rPr>
          <w:lang w:val="sw_KE" w:bidi="sw_KE"/>
        </w:rPr>
        <w:t xml:space="preserve"> au </w:t>
      </w:r>
      <w:r>
        <w:rPr>
          <w:b/>
          <w:lang w:val="sw_KE" w:bidi="sw_KE"/>
        </w:rPr>
        <w:t>uvumilivu</w:t>
      </w:r>
      <w:r>
        <w:rPr>
          <w:lang w:val="sw_KE" w:bidi="sw_KE"/>
        </w:rPr>
        <w:t>. Hii inamaanisha kwamba Timotheo anapaswa kuendelea kufanya kazi au kujaribu hata wakati mambo ni ngumu sana au watu wanapojaribu kumzuia au kufanya mambo magumu. Timotheo anapaswa kuwa mvumilivu na watu na kuvumilia wakati mambo magumu yanatokea. Timotheo hapaswi kukasirika na watu, wala pale mambo yasipotokea kwa wakati au kwa namna ambayo Timotheo anataka Mtu thabiti ni wa kutegemea.</w:t>
      </w:r>
    </w:p>
    <w:p>
      <w:pPr/>
      <w:r>
        <w:rPr>
          <w:lang w:val="sw_KE" w:bidi="sw_KE"/>
        </w:rPr>
      </w:r>
      <w:r>
        <w:rPr>
          <w:lang w:val="sw_KE" w:bidi="sw_KE"/>
        </w:rPr>
        <w:t>Sitisha hapa na mjadili kama kikundi ni neno au usemi gani mtakaotumia kwa uthabiti, au kuendelea kufanya kazi hata wakati mambo ni ngumu. Ikiwa tayari umetafsiri neno hili katika kitabu kingine cha Biblia, tumia neno lile ulilotumia huko. Sitisha toleo hii hapa.</w:t>
      </w:r>
    </w:p>
    <w:p>
      <w:pPr/>
      <w:r>
        <w:rPr>
          <w:lang w:val="sw_KE" w:bidi="sw_KE"/>
        </w:rPr>
      </w:r>
      <w:r>
        <w:rPr>
          <w:lang w:val="sw_KE" w:bidi="sw_KE"/>
        </w:rPr>
        <w:t xml:space="preserve">Timotheo anapaswa kuigiza na </w:t>
      </w:r>
      <w:r>
        <w:rPr>
          <w:b/>
          <w:lang w:val="sw_KE" w:bidi="sw_KE"/>
        </w:rPr>
        <w:t>upole</w:t>
      </w:r>
      <w:r>
        <w:rPr>
          <w:lang w:val="sw_KE" w:bidi="sw_KE"/>
        </w:rPr>
        <w:t>. Mtu mpole ni mwema kwa wanyonge na hapendi kupigana na watu. Badala yake, mtu mpole anapaswa kuzingatia mahitaji ya watu.</w:t>
      </w:r>
    </w:p>
    <w:p>
      <w:pPr/>
      <w:r>
        <w:rPr>
          <w:lang w:val="sw_KE" w:bidi="sw_KE"/>
        </w:rPr>
      </w:r>
      <w:r>
        <w:rPr>
          <w:lang w:val="sw_KE" w:bidi="sw_KE"/>
        </w:rPr>
        <w:t>Sitisha hapa na mjadili kama kikundi ni maneno au misemo gani mtakayotumia kurejelea haki. Ikiwa tayari umetafsiri neno hili katika kitabu kingine cha Biblia, tumia neno lile ulilotumia huko. Sitisha toleo hii hapa.</w:t>
      </w:r>
    </w:p>
    <w:p>
      <w:pPr/>
      <w:r>
        <w:rPr>
          <w:lang w:val="sw_KE" w:bidi="sw_KE"/>
        </w:rPr>
      </w:r>
      <w:r>
        <w:rPr>
          <w:lang w:val="sw_KE" w:bidi="sw_KE"/>
        </w:rPr>
        <w:t xml:space="preserve">Paulo anamwambia Timotheo kunyakua maisha ya </w:t>
      </w:r>
      <w:r>
        <w:rPr>
          <w:b/>
          <w:lang w:val="sw_KE" w:bidi="sw_KE"/>
        </w:rPr>
        <w:t>milele</w:t>
      </w:r>
      <w:r>
        <w:rPr>
          <w:lang w:val="sw_KE" w:bidi="sw_KE"/>
        </w:rPr>
        <w:t>. Maisha ya milele yanamaanisha maisha na Mungu ambayo hayatamalizika kamwe. Tumia neno sawa au usemi kwa uzima wa milele kama ulivyotumia katika simulizi zilizotangulia. Angalia maana ya uzima wa milele katika Faharasa Kuu kwa maelezo zaidi.</w:t>
      </w:r>
    </w:p>
    <w:p>
      <w:pPr/>
      <w:r>
        <w:rPr>
          <w:lang w:val="sw_KE" w:bidi="sw_KE"/>
        </w:rPr>
      </w:r>
      <w:r>
        <w:rPr>
          <w:lang w:val="sw_KE" w:bidi="sw_KE"/>
        </w:rPr>
        <w:t xml:space="preserve">Paulo anamwambia Timotheo akumbuke kutoa ungamo </w:t>
      </w:r>
      <w:r>
        <w:rPr>
          <w:b/>
          <w:lang w:val="sw_KE" w:bidi="sw_KE"/>
        </w:rPr>
        <w:t>jema</w:t>
      </w:r>
      <w:r>
        <w:rPr>
          <w:lang w:val="sw_KE" w:bidi="sw_KE"/>
        </w:rPr>
        <w:t xml:space="preserve">. Ungamo jema hunamaanisha kusema jambo la kweli. Pia ina maana kuahidi kufuata ukweli huu. Ukweli ni kwamba Yesu ni Mfalme. Paulo anasema kwamba Kristo Yesu alishuhudia mbele ya Pontio Pilato na akatoa ungamo hili zuri. Kushuhudia au kutoa ushahidi kunamaanisha kutangaza ukweli kuhusu kitu kutoka kwa uzoefu wake mwenyewe. Tumia neno sawa kwa Kristo kama vile umetumia katika simulizi zilizotangulia. Tazama </w:t>
      </w:r>
      <w:r>
        <w:rPr>
          <w:b/>
          <w:lang w:val="sw_KE" w:bidi="sw_KE"/>
        </w:rPr>
        <w:t>Kristo</w:t>
      </w:r>
      <w:r>
        <w:rPr>
          <w:lang w:val="sw_KE" w:bidi="sw_KE"/>
        </w:rPr>
        <w:t xml:space="preserve"> na </w:t>
      </w:r>
      <w:r>
        <w:rPr>
          <w:b/>
          <w:lang w:val="sw_KE" w:bidi="sw_KE"/>
        </w:rPr>
        <w:t>ushuhuda</w:t>
      </w:r>
      <w:r>
        <w:rPr>
          <w:lang w:val="sw_KE" w:bidi="sw_KE"/>
        </w:rPr>
        <w:t xml:space="preserve"> kwenye Faharasa Kuu kwa maelezo zaidi.</w:t>
      </w:r>
    </w:p>
    <w:p>
      <w:pPr/>
      <w:r>
        <w:rPr>
          <w:lang w:val="sw_KE" w:bidi="sw_KE"/>
        </w:rPr>
      </w:r>
      <w:r>
        <w:rPr>
          <w:lang w:val="sw_KE" w:bidi="sw_KE"/>
        </w:rPr>
        <w:t xml:space="preserve">Sitisha hapa na mjadili kama kikundi ni </w:t>
      </w:r>
      <w:r>
        <w:rPr>
          <w:b/>
          <w:lang w:val="sw_KE" w:bidi="sw_KE"/>
        </w:rPr>
        <w:t>maneno</w:t>
      </w:r>
      <w:r>
        <w:rPr>
          <w:lang w:val="sw_KE" w:bidi="sw_KE"/>
        </w:rPr>
        <w:t xml:space="preserve"> au misemo gani mtakayotumia kurejelea ukiri mzuri na </w:t>
      </w:r>
      <w:r>
        <w:rPr>
          <w:b/>
          <w:lang w:val="sw_KE" w:bidi="sw_KE"/>
        </w:rPr>
        <w:t>ushuhuda</w:t>
      </w:r>
      <w:r>
        <w:rPr>
          <w:lang w:val="sw_KE" w:bidi="sw_KE"/>
        </w:rPr>
        <w:t>. Ikiwa tayari umetafsiri neno hili katika kitabu kingine cha Biblia, tumia neno lile ulilotumia huko. Sitisha toleo hii hapa.</w:t>
      </w:r>
    </w:p>
    <w:p>
      <w:pPr/>
      <w:r>
        <w:rPr>
          <w:lang w:val="sw_KE" w:bidi="sw_KE"/>
        </w:rPr>
      </w:r>
      <w:r>
        <w:rPr>
          <w:lang w:val="sw_KE" w:bidi="sw_KE"/>
        </w:rPr>
        <w:t>Tumia neno lile lile kwa Kristo ambalo umelitumia katika simulizi zilizotangulia, kisha tazama Kristo katika Faharasa Kuu kwa maelezo zaidi.</w:t>
      </w:r>
    </w:p>
    <w:p>
      <w:pPr/>
      <w:r>
        <w:rPr>
          <w:lang w:val="sw_KE" w:bidi="sw_KE"/>
        </w:rPr>
      </w:r>
      <w:r>
        <w:rPr>
          <w:b/>
          <w:lang w:val="sw_KE" w:bidi="sw_KE"/>
        </w:rPr>
        <w:t>Kudhihirika</w:t>
      </w:r>
      <w:r>
        <w:rPr>
          <w:lang w:val="sw_KE" w:bidi="sw_KE"/>
        </w:rPr>
        <w:t xml:space="preserve"> kwa Bwana Yesu Kristo kunahusu wakati ujao wa mwisho wa dunia, wakati Yesu atakaporudi.</w:t>
      </w:r>
    </w:p>
    <w:p>
      <w:pPr/>
      <w:r>
        <w:rPr>
          <w:lang w:val="sw_KE" w:bidi="sw_KE"/>
        </w:rPr>
      </w:r>
      <w:r>
        <w:rPr>
          <w:lang w:val="sw_KE" w:bidi="sw_KE"/>
        </w:rPr>
        <w:t xml:space="preserve">Sitisha hapa na mjadili kama kikundi ni maneno au misemo gani mtakayotumia kwa </w:t>
      </w:r>
      <w:r>
        <w:rPr>
          <w:b/>
          <w:lang w:val="sw_KE" w:bidi="sw_KE"/>
        </w:rPr>
        <w:t>kudhihirika</w:t>
      </w:r>
      <w:r>
        <w:rPr>
          <w:lang w:val="sw_KE" w:bidi="sw_KE"/>
        </w:rPr>
        <w:t>. Ikiwa tayari umetafsiri neno hili katika kitabu kingine cha Biblia, tumia neno lile ulilotumia huko. Sitisha toleo hii hapa.</w:t>
      </w:r>
    </w:p>
    <w:p>
      <w:pPr/>
      <w:r>
        <w:rPr>
          <w:lang w:val="sw_KE" w:bidi="sw_KE"/>
        </w:rPr>
      </w:r>
      <w:r>
        <w:rPr>
          <w:lang w:val="sw_KE" w:bidi="sw_KE"/>
        </w:rPr>
        <w:t xml:space="preserve">Paulo anaanza orodha yake ya sifa za Mungu kwa kusema kwamba Mungu </w:t>
      </w:r>
      <w:r>
        <w:rPr>
          <w:b/>
          <w:lang w:val="sw_KE" w:bidi="sw_KE"/>
        </w:rPr>
        <w:t>amebarikiwa</w:t>
      </w:r>
      <w:r>
        <w:rPr>
          <w:lang w:val="sw_KE" w:bidi="sw_KE"/>
        </w:rPr>
        <w:t xml:space="preserve">. Tumia neno sawa au usemi sawa na neno barikiwa kama vile umetumia katika simulizi zilizotangulia. Tazama neno </w:t>
      </w:r>
      <w:r>
        <w:rPr>
          <w:b/>
          <w:lang w:val="sw_KE" w:bidi="sw_KE"/>
        </w:rPr>
        <w:t>bariki</w:t>
      </w:r>
      <w:r>
        <w:rPr>
          <w:lang w:val="sw_KE" w:bidi="sw_KE"/>
        </w:rPr>
        <w:t xml:space="preserve"> kwenye Faharasa Kuu kwa maelezo zaidi. Kisha anatoa majina kama "mfalme wa wafalme" na "bwana wa mabwana" ambayo yote yanamaanisha kwamba Mungu ni mtawala wa juu zaidi, juu ya kila mtawala mwingine anaweza kuwepo. Tazama neno </w:t>
      </w:r>
      <w:r>
        <w:rPr>
          <w:b/>
          <w:lang w:val="sw_KE" w:bidi="sw_KE"/>
        </w:rPr>
        <w:t>mfalme</w:t>
      </w:r>
      <w:r>
        <w:rPr>
          <w:lang w:val="sw_KE" w:bidi="sw_KE"/>
        </w:rPr>
        <w:t xml:space="preserve"> na </w:t>
      </w:r>
      <w:r>
        <w:rPr>
          <w:b/>
          <w:lang w:val="sw_KE" w:bidi="sw_KE"/>
        </w:rPr>
        <w:t>Bwana</w:t>
      </w:r>
      <w:r>
        <w:rPr>
          <w:lang w:val="sw_KE" w:bidi="sw_KE"/>
        </w:rPr>
        <w:t xml:space="preserve"> kwenye Faharasa Kuu ili upate maelezo zaidi, na utumie maneno sawa kwa mfalme na Bwana ambayo umetumia katika simulizi zilizotangulia. Paulo anasema kwamba Mungu hawezi </w:t>
      </w:r>
      <w:r>
        <w:rPr>
          <w:b/>
          <w:lang w:val="sw_KE" w:bidi="sw_KE"/>
        </w:rPr>
        <w:t>kufa</w:t>
      </w:r>
      <w:r>
        <w:rPr>
          <w:lang w:val="sw_KE" w:bidi="sw_KE"/>
        </w:rPr>
        <w:t>. Hiyo inamaanisha kwamba hana mwanzo wala mwisho, hawezi kufa.</w:t>
      </w:r>
    </w:p>
    <w:p>
      <w:pPr/>
      <w:r>
        <w:rPr>
          <w:lang w:val="sw_KE" w:bidi="sw_KE"/>
        </w:rPr>
      </w:r>
      <w:r>
        <w:rPr>
          <w:lang w:val="sw_KE" w:bidi="sw_KE"/>
        </w:rPr>
        <w:t xml:space="preserve">Sitisha hapa na mjadili kama kikundi ni maneno au misemo gani mtakayotumia kurejelea kwa </w:t>
      </w:r>
      <w:r>
        <w:rPr>
          <w:b/>
          <w:lang w:val="sw_KE" w:bidi="sw_KE"/>
        </w:rPr>
        <w:t>asiyeweza kufa</w:t>
      </w:r>
      <w:r>
        <w:rPr>
          <w:lang w:val="sw_KE" w:bidi="sw_KE"/>
        </w:rPr>
        <w:t xml:space="preserve"> au </w:t>
      </w:r>
      <w:r>
        <w:rPr>
          <w:b/>
          <w:lang w:val="sw_KE" w:bidi="sw_KE"/>
        </w:rPr>
        <w:t>kutokufa</w:t>
      </w:r>
      <w:r>
        <w:rPr>
          <w:lang w:val="sw_KE" w:bidi="sw_KE"/>
        </w:rPr>
        <w:t>. Ikiwa tayari umetafsiri neno hili katika kitabu kingine cha Biblia, tumia neno lile ulilotumia huko. Sitisha toleo hii hapa.</w:t>
      </w:r>
    </w:p>
    <w:p>
      <w:pPr/>
      <w:r>
        <w:rPr>
          <w:lang w:val="sw_KE" w:bidi="sw_KE"/>
        </w:rPr>
      </w:r>
      <w:r>
        <w:rPr>
          <w:lang w:val="sw_KE" w:bidi="sw_KE"/>
        </w:rPr>
        <w:t xml:space="preserve">Hatimaye Paulo anamwita mtu yeyote ambaye anaweza kusikia kumheshimu Mungu na kuomba kwamba Mungu angetawala milele. Anahitimisha kwa neno </w:t>
      </w:r>
      <w:r>
        <w:rPr>
          <w:b/>
          <w:lang w:val="sw_KE" w:bidi="sw_KE"/>
        </w:rPr>
        <w:t>Amina</w:t>
      </w:r>
      <w:r>
        <w:rPr>
          <w:lang w:val="sw_KE" w:bidi="sw_KE"/>
        </w:rPr>
        <w:t xml:space="preserve">. Tumia maneno yale yale kwa amina kama vile umetumia katika simulizi zilizotangulia. Tazama neno </w:t>
      </w:r>
      <w:r>
        <w:rPr>
          <w:b/>
          <w:lang w:val="sw_KE" w:bidi="sw_KE"/>
        </w:rPr>
        <w:t>amina</w:t>
      </w:r>
      <w:r>
        <w:rPr>
          <w:lang w:val="sw_KE" w:bidi="sw_KE"/>
        </w:rPr>
        <w:t xml:space="preserve"> kwenye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1 Timotheo 6:17–21</w:t>
      </w:r>
      <w:r>
        <w:rPr>
          <w:lang w:val="sw_KE" w:bidi="sw_KE"/>
        </w:rPr>
      </w:r>
    </w:p>
    <w:p>
      <w:pPr>
        <w:pStyle w:val="Heading3"/>
      </w:pPr>
      <w:r>
        <w:rPr>
          <w:lang w:val="sw_KE" w:bidi="sw_KE"/>
        </w:rPr>
        <w:t>Sikiliza na Moyo</w:t>
      </w:r>
    </w:p>
    <w:p>
      <w:pPr/>
      <w:r>
        <w:rPr>
          <w:lang w:val="sw_KE" w:bidi="sw_KE"/>
        </w:rPr>
      </w:r>
      <w:r>
        <w:rPr>
          <w:lang w:val="sw_KE" w:bidi="sw_KE"/>
        </w:rPr>
        <w:t>Katika hatua hii, sikiliza 1 Timotheo 6:17–21 na uyatie moyoni mwako.</w:t>
      </w:r>
    </w:p>
    <w:p>
      <w:pPr/>
      <w:r>
        <w:rPr>
          <w:lang w:val="sw_KE" w:bidi="sw_KE"/>
        </w:rPr>
      </w:r>
      <w:r>
        <w:rPr>
          <w:lang w:val="sw_KE" w:bidi="sw_KE"/>
        </w:rPr>
        <w:t>Sikiliza toleo la sauti la 1 Timotheo 6:17–21 mara tatu, katika tafsiri tatu tofauti, ikiwezekana.</w:t>
      </w:r>
    </w:p>
    <w:p>
      <w:pPr/>
      <w:r>
        <w:rPr>
          <w:lang w:val="sw_KE" w:bidi="sw_KE"/>
        </w:rPr>
      </w:r>
      <w:r>
        <w:rPr>
          <w:lang w:val="sw_KE" w:bidi="sw_KE"/>
        </w:rPr>
        <w:t>Sitisha toleo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Simulizi hii inatuambia nini kuhusu Mungu, au Yesu au Roho Mtakatifu?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Sikilizeni toleo la sauti la 1 Timotheo 6:17–21 katika tafsiri rahisi kuelewa zaidi.</w:t>
      </w:r>
    </w:p>
    <w:p>
      <w:pPr/>
      <w:r>
        <w:rPr>
          <w:lang w:val="sw_KE" w:bidi="sw_KE"/>
        </w:rPr>
      </w:r>
      <w:r>
        <w:rPr>
          <w:lang w:val="sw_KE" w:bidi="sw_KE"/>
        </w:rPr>
        <w:t>Sitisha toleo hii hapa.</w:t>
      </w:r>
    </w:p>
    <w:p>
      <w:pPr/>
      <w:r>
        <w:rPr>
          <w:lang w:val="sw_KE" w:bidi="sw_KE"/>
        </w:rPr>
      </w:r>
      <w:r>
        <w:rPr>
          <w:lang w:val="sw_KE" w:bidi="sw_KE"/>
        </w:rPr>
        <w:t>Paulo yuko karibu na mwisho wa barua yake kwa Timotheo. Paulo amempa Timotheo maagizo mengi kuhusu jinsi ya kuongoza kanisa huko Efeso Sasa, Paulo anampa Timotheo ushauri wa mwisho kuhusu jinsi ya kuelekeza waumini matajiri katika kanisa. Paulo anaendelea kuonyesha tofauti kati ya utajiri ambao watu wengine walitaka na utajiri wa kweli. Utajiri wa kweli ni maisha na Mungu milele ambayo muumini anapokea wakati muumini huyo anataka kumfuata Mungu zaidi kuliko wanataka kingine chochote.</w:t>
      </w:r>
    </w:p>
    <w:p>
      <w:pPr/>
      <w:r>
        <w:rPr>
          <w:lang w:val="sw_KE" w:bidi="sw_KE"/>
        </w:rPr>
      </w:r>
      <w:r>
        <w:rPr>
          <w:lang w:val="sw_KE" w:bidi="sw_KE"/>
        </w:rPr>
        <w:t>Katika dunia ya zamani, watu wengi walidhani kwamba ikiwa mtu alikuwa tajiri, Mungu alifurahi na mtu huyo. Wakristo wengine matajiri katika Efeso wanaweza walidhani utajiri wao ulimaanisha Mungu alikubali zaidi kuliko Mungu alikubali wengine. Paulo anataka kusahihisha kutoelewana kwa hili. Paulo anamweleza Timotheo kufundisha waumini matajiri jinsi ya kutumia utajiri wao kwa usahihi.</w:t>
      </w:r>
    </w:p>
    <w:p>
      <w:pPr/>
      <w:r>
        <w:rPr>
          <w:lang w:val="sw_KE" w:bidi="sw_KE"/>
        </w:rPr>
      </w:r>
      <w:r>
        <w:rPr>
          <w:lang w:val="sw_KE" w:bidi="sw_KE"/>
        </w:rPr>
        <w:t>Efeso ulikuwa mji wa mafanikio, na washiriki wengine wa kanisa pale walikuwa matajiri sana. Paulo anataka kuwaonya Wakristo hawa matajiri kwamba itakuwa vigumu kwao kufikiria kwa njia sahihi kuhusu pesa na kufanya kile wanachopaswa na pesa zao. Paulo anataka kuhakikisha watu hawa hawaweki tumaini lao katika utajiri wao, ambao unaweza kutoweka haraka. Badala yake, Wakristo hawa wanapaswa kuweka tumaini lao kwa Mungu, ambaye anatoa kila kitu tunachohitaji.</w:t>
      </w:r>
    </w:p>
    <w:p>
      <w:pPr/>
      <w:r>
        <w:rPr>
          <w:lang w:val="sw_KE" w:bidi="sw_KE"/>
        </w:rPr>
      </w:r>
      <w:r>
        <w:rPr>
          <w:lang w:val="sw_KE" w:bidi="sw_KE"/>
        </w:rPr>
        <w:t>Sitisha hapa na mjadili swali hili kama kikundi: Katika utamaduni wako, watu wanafikiria vipi kuhusu watu matajiri? Watu wanafikiri pesa inaathiri vipi uhusiano wao na Mungu? Utajiri unaweza kusababisha matatizo vipi kwa waumini? Sitisha toleo hii hapa.</w:t>
      </w:r>
    </w:p>
    <w:p>
      <w:pPr/>
      <w:r>
        <w:rPr>
          <w:lang w:val="sw_KE" w:bidi="sw_KE"/>
        </w:rPr>
      </w:r>
      <w:r>
        <w:rPr>
          <w:lang w:val="sw_KE" w:bidi="sw_KE"/>
        </w:rPr>
        <w:t>Paulo anawakumbusha waumini matajiri kwamba Mungu anatupa kila kitu kwa starehe zetu. Mungu kwa kweli anatupa zaidi ya tunavyohitaji! Hii inaonyesha kwamba kuwa na pesa na mali si makosa. Tatizo linakuja wakati watu wanaamini utajiri wao badala ya Mungu.</w:t>
      </w:r>
    </w:p>
    <w:p>
      <w:pPr/>
      <w:r>
        <w:rPr>
          <w:lang w:val="sw_KE" w:bidi="sw_KE"/>
        </w:rPr>
      </w:r>
      <w:r>
        <w:rPr>
          <w:lang w:val="sw_KE" w:bidi="sw_KE"/>
        </w:rPr>
        <w:t>Kisha Paulo anatoa maelekezo ya vitendo kuhusu jinsi waumini matajiri wanapaswa kutumia utajiri wao. Waumini hawa wanapaswa kufanya matendo mema, kuwa wakarimu, na kushiriki na wengine. Kwa kufanya hivyo, waumini wanajiwekea hazina kwa umri ujao. Hapa, Paulo anazungumza kuhusu uzima wa milele—maisha ambayo yanaendelea zaidi ya kuwepo kwetu wa dunia. Maisha haya ya milele ni kile Paulo anachokiita "maisha ya kweli" au "maisha ambayo ni maisha kweli." Paulo anamaanisha kwamba kwa kutumia utajiri wao kwa mema na kuwa mkarimu, waumini matajiri wanawekeza katika mustakabali wao wa milele. Waumini hawa wanajenga msingi thabiti wa kiroho ambao utadumu zaidi ya maisha haya ya sasa. Hata hivyo, wakati huohuo, waumini matajiri wana maisha kamili hapa duniani! Waumini hawa wanamfuata Mungu wakati ni mkarimu, ambayo ina maana kwamba maisha yao hapa yamejaa furaha!</w:t>
      </w:r>
    </w:p>
    <w:p>
      <w:pPr/>
      <w:r>
        <w:rPr>
          <w:lang w:val="sw_KE" w:bidi="sw_KE"/>
        </w:rPr>
      </w:r>
      <w:r>
        <w:rPr>
          <w:lang w:val="sw_KE" w:bidi="sw_KE"/>
        </w:rPr>
        <w:t>Sitisha hapa na mjadili swali hili kama kikundi: Katika jamii yenu, watu wenye rasilimali zaidi wanatumia vipi utajiri wao? Ni njia gani watu wanaweza kuwa mkarimu na kile wanacho? Watu wanajiandaa vipi kwa siku zijazo? Maandalizi ya uzima wa milele yanaweza kuwa sawa au tofauti? Sitisha toleo hii hapa.</w:t>
      </w:r>
    </w:p>
    <w:p>
      <w:pPr/>
      <w:r>
        <w:rPr>
          <w:lang w:val="sw_KE" w:bidi="sw_KE"/>
        </w:rPr>
      </w:r>
      <w:r>
        <w:rPr>
          <w:lang w:val="sw_KE" w:bidi="sw_KE"/>
        </w:rPr>
        <w:t>Hatimaye, Paulo anamhimiza Timotheo kulinda kitu ambacho mtu alimkabidhi Timotheo. Uwezekano zaidi, Paulo anamwambia Timotheo kuendelea kufundisha vizuri ujumbe wa kweli wa injili kuhusu Yesu. Paulo alimwamini Timotheo mafundisho haya, ambayo ina maana kwamba aliamini kwamba Timotheo angefundisha mafundisho haya vizuri. Paulo anawaonya dhidi ya gumzo lisilo na Mungu, au kuzungumza mara kwa mara kuhusu mambo ambayo si ya Mungu. Wakati mwingine watu huzungumza kuhusu mawazo ambayo watu hudhani ni maarifa muhimu, ingawa mambo hayo si ya kweli kabisa. Katika Efeso, kulikuwa na walimu wa uongo ambao walikuza mawazo yao wenyewe kama maarifa maalum. Paulo anatumia lugha maalum ili kuelezea wale ambao wamefuata mafundisho ya uongo. Paulo anasema watu hawa "wameondoka kutoka kwa imani" au "kuzurura kutoka kwa imani," kama mtu ambaye amepotea katika njia sahihi na amepotea. Paulo anataka Timotheo abaki katika njia sahihi kwa kulinda injili ya kweli na kuepuka mawazo yasiyo sahihi.</w:t>
      </w:r>
    </w:p>
    <w:p>
      <w:pPr/>
      <w:r>
        <w:rPr>
          <w:lang w:val="sw_KE" w:bidi="sw_KE"/>
        </w:rPr>
      </w:r>
      <w:r>
        <w:rPr>
          <w:lang w:val="sw_KE" w:bidi="sw_KE"/>
        </w:rPr>
        <w:t>Paulo anamaliza barua na baraka ya kawaida. Paulo anamwomba Mungu kuonyesha neema, au kuonyesha kanisa la Efeso neema ya Mungu hata ingawa hawastahili!</w:t>
      </w:r>
      <w:r>
        <w:rPr>
          <w:lang w:val="sw_KE" w:bidi="sw_KE"/>
        </w:rPr>
      </w:r>
    </w:p>
    <w:p>
      <w:pPr>
        <w:pStyle w:val="Heading3"/>
      </w:pPr>
      <w:r>
        <w:rPr>
          <w:lang w:val="sw_KE" w:bidi="sw_KE"/>
        </w:rPr>
        <w:t>Kufafanua Matukio</w:t>
      </w:r>
    </w:p>
    <w:p>
      <w:pPr/>
      <w:r>
        <w:rPr>
          <w:lang w:val="sw_KE" w:bidi="sw_KE"/>
        </w:rPr>
      </w:r>
      <w:r>
        <w:rPr>
          <w:lang w:val="sw_KE" w:bidi="sw_KE"/>
        </w:rPr>
        <w:t>Sikilizeni toleo la sauti la 1 Timotheo 6:17–21 katika tafsiri rahisi kuelewa zaidi.</w:t>
      </w:r>
    </w:p>
    <w:p>
      <w:pPr/>
      <w:r>
        <w:rPr>
          <w:lang w:val="sw_KE" w:bidi="sw_KE"/>
        </w:rPr>
      </w:r>
      <w:r>
        <w:rPr>
          <w:lang w:val="sw_KE" w:bidi="sw_KE"/>
        </w:rPr>
        <w:t>Sitisha sauti hii hapa.</w:t>
      </w:r>
    </w:p>
    <w:p>
      <w:pPr/>
      <w:r>
        <w:rPr>
          <w:lang w:val="sw_KE" w:bidi="sw_KE"/>
        </w:rPr>
      </w:r>
      <w:r>
        <w:rPr>
          <w:lang w:val="sw_KE" w:bidi="sw_KE"/>
        </w:rPr>
        <w:t>Katika hatua hii kikundi kitafafanua sehemu hizi, wahusika na mpangilio wa simulizi hii. Kisha kikundi kitaigiza simulizi hii.</w:t>
      </w:r>
    </w:p>
    <w:p>
      <w:pPr/>
      <w:r>
        <w:rPr>
          <w:lang w:val="sw_KE" w:bidi="sw_KE"/>
        </w:rPr>
      </w:r>
      <w:r>
        <w:rPr>
          <w:lang w:val="sw_KE" w:bidi="sw_KE"/>
        </w:rPr>
        <w:t>Simulizi hii ina sehemu mbili.</w:t>
      </w:r>
    </w:p>
    <w:p>
      <w:pPr/>
      <w:r>
        <w:rPr>
          <w:lang w:val="sw_KE" w:bidi="sw_KE"/>
        </w:rPr>
      </w:r>
      <w:r>
        <w:rPr>
          <w:b/>
          <w:lang w:val="sw_KE" w:bidi="sw_KE"/>
        </w:rPr>
        <w:t>Katika sehemu ya kwanza:</w:t>
      </w:r>
      <w:r>
        <w:rPr>
          <w:lang w:val="sw_KE" w:bidi="sw_KE"/>
        </w:rPr>
        <w:t xml:space="preserve"> Paulo anampa Timotheo maelekezo kuhusu jinsi ya kufundisha waumini matajiri katika kanisa.</w:t>
      </w:r>
    </w:p>
    <w:p>
      <w:pPr/>
      <w:r>
        <w:rPr>
          <w:lang w:val="sw_KE" w:bidi="sw_KE"/>
        </w:rPr>
      </w:r>
      <w:r>
        <w:rPr>
          <w:b/>
          <w:lang w:val="sw_KE" w:bidi="sw_KE"/>
        </w:rPr>
        <w:t>Katika sehemu ya pili:</w:t>
      </w:r>
      <w:r>
        <w:rPr>
          <w:lang w:val="sw_KE" w:bidi="sw_KE"/>
        </w:rPr>
        <w:t xml:space="preserve"> Paulo anampa Timotheo onyo la mwisho na faraja ili kulinda injili ya kweli.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Paulo, ambaye ni mwandishi</w:t>
      </w:r>
    </w:p>
    <w:p>
      <w:pPr>
        <w:pStyle w:val="ListBullet"/>
        <w:spacing w:line="240" w:lineRule="auto"/>
        <w:ind w:left="720"/>
      </w:pPr>
      <w:r>
        <w:rPr>
          <w:lang w:val="sw_KE" w:bidi="sw_KE"/>
        </w:rPr>
      </w:r>
      <w:r>
        <w:rPr>
          <w:lang w:val="sw_KE" w:bidi="sw_KE"/>
        </w:rPr>
        <w:t>Timotheo, ambaye ni mpokeaji</w:t>
      </w:r>
    </w:p>
    <w:p>
      <w:pPr>
        <w:pStyle w:val="ListBullet"/>
        <w:spacing w:line="240" w:lineRule="auto"/>
        <w:ind w:left="720"/>
      </w:pPr>
      <w:r>
        <w:rPr>
          <w:lang w:val="sw_KE" w:bidi="sw_KE"/>
        </w:rPr>
      </w:r>
      <w:r>
        <w:rPr>
          <w:lang w:val="sw_KE" w:bidi="sw_KE"/>
        </w:rPr>
        <w:t>Waumini matajiri katika kanisa la Efeso</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zingatia sehemu hizi za mazingira ya simulizi:</w:t>
      </w:r>
    </w:p>
    <w:p>
      <w:pPr/>
      <w:r>
        <w:rPr>
          <w:lang w:val="sw_KE" w:bidi="sw_KE"/>
        </w:rPr>
      </w:r>
      <w:r>
        <w:rPr>
          <w:lang w:val="sw_KE" w:bidi="sw_KE"/>
        </w:rPr>
        <w:t>Katika sehemu ya kwanza, Paulo anampa Timotheo maelekezo maalum kwa kikundi fulani katika kanisa—wale ambao ni matajiri. Paulo anataka Timotheo kuamuru watu hawa kutokuwa wenye kiburi au tumaini katika utajiri Watu hawa hawapaswi kuamini pesa kwa sababu pesa inaweza kuondoka wakati wowote. Badala yake, watu hawa wanapaswa kumtumaini Mungu. Paulo anamwelekeza Mungu kama ambaye anatupa kila kitu kwa starehe zetu.</w:t>
      </w:r>
    </w:p>
    <w:p>
      <w:pPr/>
      <w:r>
        <w:rPr>
          <w:lang w:val="sw_KE" w:bidi="sw_KE"/>
        </w:rPr>
      </w:r>
      <w:r>
        <w:rPr>
          <w:lang w:val="sw_KE" w:bidi="sw_KE"/>
        </w:rPr>
        <w:t>Kisha Paulo anatoa amri kwa watu matajiri. Paulo anawaambia watu hawa kufanya mema, na hata zaidi: Paulo anawaambia watu hawa kufanya matendo mengi na mengine mema, kuwa mkarimu, na kuwa radhi kushiriki.</w:t>
      </w:r>
    </w:p>
    <w:p>
      <w:pPr/>
      <w:r>
        <w:rPr>
          <w:lang w:val="sw_KE" w:bidi="sw_KE"/>
        </w:rPr>
      </w:r>
      <w:r>
        <w:rPr>
          <w:lang w:val="sw_KE" w:bidi="sw_KE"/>
        </w:rPr>
        <w:t>Sitisha hapa na mjadili swali hili kama kikundi: Ungeigiza vipi kila moja ya aina hizi za utajiri? Kwa mfano, ungemwonyesha vipi mtu ambaye ni tajiri kwa pesa dhidi ya mtu ambaye ni tajiri katika matendo mema? Ungeigiza vipi kila mojawapo ya amri hizi? Ni matendo gani yangeonyesha mtu akifanya kila moja ya mambo haya? Sitisha sauti hii hapa.</w:t>
      </w:r>
    </w:p>
    <w:p>
      <w:pPr/>
      <w:r>
        <w:rPr>
          <w:lang w:val="sw_KE" w:bidi="sw_KE"/>
        </w:rPr>
      </w:r>
      <w:r>
        <w:rPr>
          <w:lang w:val="sw_KE" w:bidi="sw_KE"/>
        </w:rPr>
        <w:t>Paulo anaelezea kwamba kwa kufuata amri hizi katika wakati huu wa sasa, waumini matajiri "wataweka hazina kwa ajili yao wenyewe kama msingi thabiti kwa wakati ujao." Hii ina maana kwamba matendo ya waumini hawa wa sasa yatakuwa na matokeo kwa siku zao zijazo na Mungu milele. Paulo anatofautisha "wakati huu wa sasa" na "wakati ujao.</w:t>
      </w:r>
    </w:p>
    <w:p>
      <w:pPr/>
      <w:r>
        <w:rPr>
          <w:lang w:val="sw_KE" w:bidi="sw_KE"/>
        </w:rPr>
      </w:r>
      <w:r>
        <w:rPr>
          <w:lang w:val="sw_KE" w:bidi="sw_KE"/>
        </w:rPr>
        <w:t>Sitisha hapa na mjadili maswali haya kama kikundi: Mteue mtu mmoja kuwakilisha "enzi hii ya sasa" na mwingine kuwakilisha "wakati ujayo". Kila mtu angesimama au kusonga vipi? Wangesema nini? Ungeonyesha vipi tofauti kati ya jinsi mtu anaweka tumaini katika utajiri, au wakati wa sasa, dhidi ya jinsi mtu huyo anaweka hazina kwa wakati ujao? Sitisha sauti hii hapa.</w:t>
      </w:r>
    </w:p>
    <w:p>
      <w:pPr/>
      <w:r>
        <w:rPr>
          <w:lang w:val="sw_KE" w:bidi="sw_KE"/>
        </w:rPr>
      </w:r>
      <w:r>
        <w:rPr>
          <w:lang w:val="sw_KE" w:bidi="sw_KE"/>
        </w:rPr>
        <w:t xml:space="preserve">Sitisha hapa na mjadili kama kikundi: Katika utamaduni wako, watu wanajenga vipi misingi kwa nyumba au majengo? Tazama picha ya </w:t>
      </w:r>
      <w:r>
        <w:rPr>
          <w:lang w:val="sw_KE" w:bidi="sw_KE"/>
        </w:rPr>
        <w:t>msingi</w:t>
      </w:r>
      <w:r>
        <w:rPr>
          <w:lang w:val="sw_KE" w:bidi="sw_KE"/>
        </w:rPr>
        <w:t>. Ni nini kinachofanya msingi kuwa imara na wa kudumu? Hiyo ni sawa na au tofauti na jinsi Paulo anavyotumia wazo hili katika simulizi hii? Sitisha sauti hii hapa.</w:t>
      </w:r>
    </w:p>
    <w:p>
      <w:pPr/>
      <w:r>
        <w:rPr>
          <w:lang w:val="sw_KE" w:bidi="sw_KE"/>
        </w:rPr>
      </w:r>
      <w:r>
        <w:rPr>
          <w:lang w:val="sw_KE" w:bidi="sw_KE"/>
        </w:rPr>
        <w:t>Sitisha hapa na mjadili kama kikundi: Unafikiri Paulo anamaanisha nini kwa "maisha ambayo ni maisha kwa kweli"? Hii ina tofauti gani na maisha ya kawaida? Sitisha sauti hii hapa.</w:t>
      </w:r>
    </w:p>
    <w:p>
      <w:pPr/>
      <w:r>
        <w:rPr>
          <w:lang w:val="sw_KE" w:bidi="sw_KE"/>
        </w:rPr>
      </w:r>
      <w:r>
        <w:rPr>
          <w:lang w:val="sw_KE" w:bidi="sw_KE"/>
        </w:rPr>
        <w:t>Sitisha hapa na mjadili kama kikundi: Katika lugha yako, ungeelezea vipi wazo la "kushikilia" la kitu ambacho si cha kimwili, kama maisha? Hii ina maana kwamba mtu anaishi kikamilifu kwa njia ambayo inamfuata Mungu na anajitolea kikamilifu kwa Mungu. Jaribu njia chache tofauti na kuona ni ipi ambayo inachukua wazo la kuelewa maisha ya kweli. Sitisha sauti hii hapa.</w:t>
      </w:r>
    </w:p>
    <w:p>
      <w:pPr/>
      <w:r>
        <w:rPr>
          <w:lang w:val="sw_KE" w:bidi="sw_KE"/>
        </w:rPr>
      </w:r>
      <w:r>
        <w:rPr>
          <w:lang w:val="sw_KE" w:bidi="sw_KE"/>
        </w:rPr>
        <w:t>Katika sehemu ya pili, Paulo anabadilisha mwelekeo wake kwa Timotheo mwenyewe. Paulo anamwambia Timotheo kulinda ujumbe wa kweli wa injili kuhusu Yesu ambayo Paulo alimfundisha Timotheo.</w:t>
      </w:r>
    </w:p>
    <w:p>
      <w:pPr/>
      <w:r>
        <w:rPr>
          <w:lang w:val="sw_KE" w:bidi="sw_KE"/>
        </w:rPr>
      </w:r>
      <w:r>
        <w:rPr>
          <w:lang w:val="sw_KE" w:bidi="sw_KE"/>
        </w:rPr>
        <w:t>Paulo anamwonya Timotheo kugeuka kutoka kwa mazungumzo ambayo yanamwaibisha Mungu au ukweli wa Mungu na mawazo ambayo watu wanafikiri ni maarifa ya kweli lakini kwa kweli ni dhidi ya ukweli.</w:t>
      </w:r>
    </w:p>
    <w:p>
      <w:pPr/>
      <w:r>
        <w:rPr>
          <w:lang w:val="sw_KE" w:bidi="sw_KE"/>
        </w:rPr>
      </w:r>
      <w:r>
        <w:rPr>
          <w:lang w:val="sw_KE" w:bidi="sw_KE"/>
        </w:rPr>
        <w:t>Paulo anasema kwamba baadhi ya watu wameamini mambo haya badala ya Mungu na wametangaa kutoka kwa imani. Hii inaonyesha kwamba ni kitu kikubwa kuamini chochote kingine isipokuwa Mungu mwenyewe.</w:t>
      </w:r>
    </w:p>
    <w:p>
      <w:pPr/>
      <w:r>
        <w:rPr>
          <w:lang w:val="sw_KE" w:bidi="sw_KE"/>
        </w:rPr>
      </w:r>
      <w:r>
        <w:rPr>
          <w:lang w:val="sw_KE" w:bidi="sw_KE"/>
        </w:rPr>
        <w:t>Paulo anamalizia na baraka fupi ya kufunga, kuomba neema, au upendeleo wa Mungu, kuwa na Timotheo na waumini.</w:t>
      </w:r>
    </w:p>
    <w:p>
      <w:pPr/>
      <w:r>
        <w:rPr>
          <w:lang w:val="sw_KE" w:bidi="sw_KE"/>
        </w:rPr>
      </w:r>
      <w:r>
        <w:rPr>
          <w:lang w:val="sw_KE" w:bidi="sw_KE"/>
        </w:rPr>
        <w:t>Sasa kikundi kinapaswa kuonyesha ubao wa hadithi, kuchora au kutumia vitu ili kuonyesha simulizi na matukio yake. Unaweza kutaka kuwa na vitu ili kuwakilisha watu matajiri na pesa au utajiri wao. Fikiria jinsi unaweza kuonyesha tofauti kati ya jinsi watu wanaweka tumaini katika utajiri dhidi ya kuweka tumaini kwa Mungu. Pia, fikiria kuhusu jinsi ya kuwakilisha wazo la "kuhifadhi hazina" mbinguni kupitia matendo mema na ukarimu. Unaweza kuonyesha vipi kwamba matendo mema na kuwa mkarimu yanafanya hazina zaidi mbinguni?</w:t>
      </w:r>
      <w:r>
        <w:rPr>
          <w:lang w:val="sw_KE" w:bidi="sw_KE"/>
        </w:rPr>
      </w:r>
    </w:p>
    <w:p>
      <w:pPr>
        <w:pStyle w:val="Heading3"/>
      </w:pPr>
      <w:r>
        <w:rPr>
          <w:lang w:val="sw_KE" w:bidi="sw_KE"/>
        </w:rPr>
        <w:t>Kudhihirisha Maandiko</w:t>
      </w:r>
    </w:p>
    <w:p>
      <w:pPr/>
      <w:r>
        <w:rPr>
          <w:lang w:val="sw_KE" w:bidi="sw_KE"/>
        </w:rPr>
      </w:r>
      <w:r>
        <w:rPr>
          <w:lang w:val="sw_KE" w:bidi="sw_KE"/>
        </w:rPr>
        <w:t>Sikilizeni toleo la sauti la 1 Timotheo 6:17–21 katika tafsiri rahisi kuelewa zaidi.</w:t>
      </w:r>
    </w:p>
    <w:p>
      <w:pPr/>
      <w:r>
        <w:rPr>
          <w:lang w:val="sw_KE" w:bidi="sw_KE"/>
        </w:rPr>
      </w:r>
      <w:r>
        <w:rPr>
          <w:lang w:val="sw_KE" w:bidi="sw_KE"/>
        </w:rPr>
        <w:t>Sitisha sauti hii hapa.</w:t>
      </w:r>
    </w:p>
    <w:p>
      <w:pPr/>
      <w:r>
        <w:rPr>
          <w:lang w:val="sw_KE" w:bidi="sw_KE"/>
        </w:rPr>
      </w:r>
      <w:r>
        <w:rPr>
          <w:lang w:val="sw_KE" w:bidi="sw_KE"/>
        </w:rPr>
        <w:t>Katika hatua hii, kikundi kitaigiza simulizi hii.</w:t>
      </w:r>
    </w:p>
    <w:p>
      <w:pPr/>
      <w:r>
        <w:rPr>
          <w:lang w:val="sw_KE" w:bidi="sw_KE"/>
        </w:rPr>
      </w:r>
      <w:r>
        <w:rPr>
          <w:lang w:val="sw_KE" w:bidi="sw_KE"/>
        </w:rPr>
        <w:t>Simulizi hii ina sehemu mbili.</w:t>
      </w:r>
    </w:p>
    <w:p>
      <w:pPr/>
      <w:r>
        <w:rPr>
          <w:lang w:val="sw_KE" w:bidi="sw_KE"/>
        </w:rPr>
      </w:r>
      <w:r>
        <w:rPr>
          <w:b/>
          <w:lang w:val="sw_KE" w:bidi="sw_KE"/>
        </w:rPr>
        <w:t>Wahusika katika simulizi hii ni:</w:t>
      </w:r>
    </w:p>
    <w:p>
      <w:pPr>
        <w:pStyle w:val="ListBullet"/>
        <w:spacing w:line="240" w:lineRule="auto"/>
        <w:ind w:left="720"/>
      </w:pPr>
      <w:r>
        <w:rPr>
          <w:lang w:val="sw_KE" w:bidi="sw_KE"/>
        </w:rPr>
      </w:r>
      <w:r>
        <w:rPr>
          <w:lang w:val="sw_KE" w:bidi="sw_KE"/>
        </w:rPr>
        <w:t>Paulo, ambaye ni mwandishi</w:t>
      </w:r>
    </w:p>
    <w:p>
      <w:pPr>
        <w:pStyle w:val="ListBullet"/>
        <w:spacing w:line="240" w:lineRule="auto"/>
        <w:ind w:left="720"/>
      </w:pPr>
      <w:r>
        <w:rPr>
          <w:lang w:val="sw_KE" w:bidi="sw_KE"/>
        </w:rPr>
      </w:r>
      <w:r>
        <w:rPr>
          <w:lang w:val="sw_KE" w:bidi="sw_KE"/>
        </w:rPr>
        <w:t>Timotheo, ambaye ni mpokeaji</w:t>
      </w:r>
    </w:p>
    <w:p>
      <w:pPr>
        <w:pStyle w:val="ListBullet"/>
        <w:spacing w:line="240" w:lineRule="auto"/>
        <w:ind w:left="720"/>
      </w:pPr>
      <w:r>
        <w:rPr>
          <w:lang w:val="sw_KE" w:bidi="sw_KE"/>
        </w:rPr>
      </w:r>
      <w:r>
        <w:rPr>
          <w:lang w:val="sw_KE" w:bidi="sw_KE"/>
        </w:rPr>
        <w:t>Waumini matajiri katika kanisa la Efeso</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igizeni simulizi hili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Katika sehemu ya kwanza, Paulo anaandika barua kwa Timotheo. Paulo anampa Timotheo maelekezo kwa ajili ya watu matajiri. Paulo anamwambia Timotheo kuwaambia watu hawa kutotarajia mambo mema kuja kutoka kwa utajiri wao, lakini kutarajia kwamba mambo mema yatakuja kutoka kwa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anaendelea kwa kuamuru watu matajiri kufanya mambo mengi mema na kushiriki baraka walizo nazo kwa sababu ni matajiri. Paulo anawaambia waumini hawa kufanya hivyo kwa sababu watakuwa na hazina kubwa katika wakati ujao. Kwa njia hii, waumini hawa wanawekeza mbinguni, mahali ambapo wataishi milele, si tu katika wakati huu.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Muulize mhusika anayeigiza kama Paul, "unahisi nini au unafikiria nini?" Mtu anaweza kusema: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sehemu ya pili, Paulo anamwelekeza Timotheo kuwa mwaminifu kwa ujumbe mzuri kuhusu Yesu na kuwa makini kutowazungumzia mambo yasiyo na maana au kufuata mawazo mabaya ambayo yanawafanya watu kuacha kumwamini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Timotheo, "Unafikiria nini au unahisi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anamaliza na, "Neema iwe pamoja nanyi nyote."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mhusika anayeigiza kama Paulo, "Unafikiria nini au unahisi nini?" Muigizaji huenda akajibu mambo kama:</w:t>
      </w:r>
      <w:r>
        <w:rPr>
          <w:lang w:val="sw_KE" w:bidi="sw_KE"/>
        </w:rPr>
      </w:r>
    </w:p>
    <w:p>
      <w:pPr>
        <w:pStyle w:val="Heading3"/>
      </w:pPr>
      <w:r>
        <w:rPr>
          <w:lang w:val="sw_KE" w:bidi="sw_KE"/>
        </w:rPr>
        <w:t>Kujaza Mapengo</w:t>
      </w:r>
    </w:p>
    <w:p>
      <w:pPr/>
      <w:r>
        <w:rPr>
          <w:lang w:val="sw_KE" w:bidi="sw_KE"/>
        </w:rPr>
      </w:r>
      <w:r>
        <w:rPr>
          <w:lang w:val="sw_KE" w:bidi="sw_KE"/>
        </w:rPr>
        <w:t>Sikilizeni toleo la sauti la 1 Timotheo 6:17–21 katika tafsiri rahisi kuelewa zaidi.</w:t>
      </w:r>
    </w:p>
    <w:p>
      <w:pPr/>
      <w:r>
        <w:rPr>
          <w:lang w:val="sw_KE" w:bidi="sw_KE"/>
        </w:rPr>
      </w:r>
      <w:r>
        <w:rPr>
          <w:lang w:val="sw_KE" w:bidi="sw_KE"/>
        </w:rPr>
        <w:t>Sitisha sauti hii hapa.</w:t>
      </w:r>
    </w:p>
    <w:p>
      <w:pPr/>
      <w:r>
        <w:rPr>
          <w:lang w:val="sw_KE" w:bidi="sw_KE"/>
        </w:rPr>
      </w:r>
      <w:r>
        <w:rPr>
          <w:lang w:val="sw_KE" w:bidi="sw_KE"/>
        </w:rPr>
        <w:t xml:space="preserve">Katika hatua hii kikundi kitajadili maneno muhimu na istilahi zizizomo katika simulizi hili. </w:t>
      </w:r>
    </w:p>
    <w:p>
      <w:pPr/>
      <w:r>
        <w:rPr>
          <w:lang w:val="sw_KE" w:bidi="sw_KE"/>
        </w:rPr>
      </w:r>
      <w:r>
        <w:rPr>
          <w:lang w:val="sw_KE" w:bidi="sw_KE"/>
        </w:rPr>
        <w:t xml:space="preserve">Paulo anawaambia matajiri kuweka tumaini lao kwa Mungu </w:t>
      </w:r>
      <w:r>
        <w:rPr>
          <w:b/>
          <w:lang w:val="sw_KE" w:bidi="sw_KE"/>
        </w:rPr>
        <w:t>badala</w:t>
      </w:r>
      <w:r>
        <w:rPr>
          <w:lang w:val="sw_KE" w:bidi="sw_KE"/>
        </w:rPr>
        <w:t xml:space="preserve"> ya utajiri. Tumia neno lile lile au usemi kwa tumaini ambalo ulilotumia mapema katika 1 Timotheo. Kwa maelezo zaidi kuhusu mtume, rejelea Faharasa Kuu. </w:t>
      </w:r>
    </w:p>
    <w:p>
      <w:pPr/>
      <w:r>
        <w:rPr>
          <w:lang w:val="sw_KE" w:bidi="sw_KE"/>
        </w:rPr>
      </w:r>
      <w:r>
        <w:rPr>
          <w:lang w:val="sw_KE" w:bidi="sw_KE"/>
        </w:rPr>
        <w:t xml:space="preserve">Paulo anawaelekeza matajiri kufanya mema na kuwa </w:t>
      </w:r>
      <w:r>
        <w:rPr>
          <w:b/>
          <w:lang w:val="sw_KE" w:bidi="sw_KE"/>
        </w:rPr>
        <w:t>matajiri</w:t>
      </w:r>
      <w:r>
        <w:rPr>
          <w:lang w:val="sw_KE" w:bidi="sw_KE"/>
        </w:rPr>
        <w:t xml:space="preserve"> katika matendo mema. Matendo mema ni matendo ambayo yanawafaidisha wengine na kumpendeza Mungu. Tumia usemi ule kwa matendo mema ambao ulikuwa umetumia mapema katika 1 Timotheo.</w:t>
      </w:r>
    </w:p>
    <w:p>
      <w:pPr/>
      <w:r>
        <w:rPr>
          <w:lang w:val="sw_KE" w:bidi="sw_KE"/>
        </w:rPr>
      </w:r>
      <w:r>
        <w:rPr>
          <w:lang w:val="sw_KE" w:bidi="sw_KE"/>
        </w:rPr>
        <w:t xml:space="preserve">Paulo anawaambia matajiri kuwa </w:t>
      </w:r>
      <w:r>
        <w:rPr>
          <w:b/>
          <w:lang w:val="sw_KE" w:bidi="sw_KE"/>
        </w:rPr>
        <w:t>wakarimu</w:t>
      </w:r>
      <w:r>
        <w:rPr>
          <w:lang w:val="sw_KE" w:bidi="sw_KE"/>
        </w:rPr>
        <w:t xml:space="preserve"> na tayari kushiriki. Wakati mtu ni mkarimu, anatoa pesa nyingi au vitu ili kuwasaidia wengine.</w:t>
      </w:r>
    </w:p>
    <w:p>
      <w:pPr/>
      <w:r>
        <w:rPr>
          <w:lang w:val="sw_KE" w:bidi="sw_KE"/>
        </w:rPr>
      </w:r>
      <w:r>
        <w:rPr>
          <w:lang w:val="sw_KE" w:bidi="sw_KE"/>
        </w:rPr>
        <w:t>Sitisha hapa na mjadili kama kikundi jinsi utatafsiri dhana hii ya kuwa mkarimu. Sitisha sauti hii hapa.</w:t>
      </w:r>
    </w:p>
    <w:p>
      <w:pPr/>
      <w:r>
        <w:rPr>
          <w:lang w:val="sw_KE" w:bidi="sw_KE"/>
        </w:rPr>
      </w:r>
      <w:r>
        <w:rPr>
          <w:lang w:val="sw_KE" w:bidi="sw_KE"/>
        </w:rPr>
        <w:t xml:space="preserve">Paulo anasema kwamba kwa kufanya mambo haya, waumini matajiri </w:t>
      </w:r>
      <w:r>
        <w:rPr>
          <w:b/>
          <w:lang w:val="sw_KE" w:bidi="sw_KE"/>
        </w:rPr>
        <w:t>wataweka hazina</w:t>
      </w:r>
      <w:r>
        <w:rPr>
          <w:lang w:val="sw_KE" w:bidi="sw_KE"/>
        </w:rPr>
        <w:t>, au kuhifadhi hazina, kwa ajili yao wenyewe. Hii ni lugha maalum ambayo ina maana kukusanya au kuhifadhi kitu cha thamani kwa siku zijazo.</w:t>
      </w:r>
    </w:p>
    <w:p>
      <w:pPr/>
      <w:r>
        <w:rPr>
          <w:lang w:val="sw_KE" w:bidi="sw_KE"/>
        </w:rPr>
      </w:r>
      <w:r>
        <w:rPr>
          <w:lang w:val="sw_KE" w:bidi="sw_KE"/>
        </w:rPr>
        <w:t>Sitisha hapa na mjadili kama kikundi jinsi utatafsiri dhana hii ya kuwa na hazina. Sitisha sauti hii hapa.</w:t>
      </w:r>
    </w:p>
    <w:p>
      <w:pPr/>
      <w:r>
        <w:rPr>
          <w:lang w:val="sw_KE" w:bidi="sw_KE"/>
        </w:rPr>
      </w:r>
      <w:r>
        <w:rPr>
          <w:lang w:val="sw_KE" w:bidi="sw_KE"/>
        </w:rPr>
        <w:t xml:space="preserve">Paulo anarejelea </w:t>
      </w:r>
      <w:r>
        <w:rPr>
          <w:b/>
          <w:lang w:val="sw_KE" w:bidi="sw_KE"/>
        </w:rPr>
        <w:t>wakati ujao</w:t>
      </w:r>
      <w:r>
        <w:rPr>
          <w:lang w:val="sw_KE" w:bidi="sw_KE"/>
        </w:rPr>
        <w:t>, ambayo ina maana wakati ujao wakati Mungu anaanzisha kikamilifu ufalme wake wakati Yesu anarudi kutawala. Kwa maelezo zaidi, angalia Ufalme wa Mungu katika Faharasa Kuu na zingatia sehemu ambazo zinazungumzia ufalme kamili wa baadaye.</w:t>
      </w:r>
    </w:p>
    <w:p>
      <w:pPr/>
      <w:r>
        <w:rPr>
          <w:lang w:val="sw_KE" w:bidi="sw_KE"/>
        </w:rPr>
      </w:r>
      <w:r>
        <w:rPr>
          <w:lang w:val="sw_KE" w:bidi="sw_KE"/>
        </w:rPr>
        <w:t>Sitisha hapa na mjadili kama kikundi jinsi utatafsiri dhana hii ya wakati ujao. Sitisha sauti hii hapa.</w:t>
      </w:r>
    </w:p>
    <w:p>
      <w:pPr/>
      <w:r>
        <w:rPr>
          <w:lang w:val="sw_KE" w:bidi="sw_KE"/>
        </w:rPr>
      </w:r>
      <w:r>
        <w:rPr>
          <w:lang w:val="sw_KE" w:bidi="sw_KE"/>
        </w:rPr>
        <w:t xml:space="preserve">Paulo anataja kile watu wanachoita maarifa kwa </w:t>
      </w:r>
      <w:r>
        <w:rPr>
          <w:b/>
          <w:lang w:val="sw_KE" w:bidi="sw_KE"/>
        </w:rPr>
        <w:t>uongo</w:t>
      </w:r>
      <w:r>
        <w:rPr>
          <w:lang w:val="sw_KE" w:bidi="sw_KE"/>
        </w:rPr>
        <w:t>. Hii inarejelea mafundisho ambayo yanadai kuwa kweli lakini ni ya uongo. Tumia neno lile lile au usemi kwa tumaini ambalo ulilotumia mapema katika 1 Timotheo.</w:t>
      </w:r>
    </w:p>
    <w:p>
      <w:pPr/>
      <w:r>
        <w:rPr>
          <w:lang w:val="sw_KE" w:bidi="sw_KE"/>
        </w:rPr>
      </w:r>
      <w:r>
        <w:rPr>
          <w:lang w:val="sw_KE" w:bidi="sw_KE"/>
        </w:rPr>
        <w:t xml:space="preserve">Hatimaye, Paulo anasema baadhi wametanga kutoka kwenye </w:t>
      </w:r>
      <w:r>
        <w:rPr>
          <w:b/>
          <w:lang w:val="sw_KE" w:bidi="sw_KE"/>
        </w:rPr>
        <w:t>imani</w:t>
      </w:r>
      <w:r>
        <w:rPr>
          <w:lang w:val="sw_KE" w:bidi="sw_KE"/>
        </w:rPr>
        <w:t>. Hii inatoa picha ya mtu ambaye anatembea kutoka kwenye njia sahihi. Tumia neno lile lile kwa imani ulilotumia katika simulizi zilizopita Kwa maelezo zaidi kuhusu imani, rejelea Faharasa Kuu</w:t>
      </w:r>
    </w:p>
    <w:p>
      <w:pPr/>
      <w:r>
        <w:rPr>
          <w:lang w:val="sw_KE" w:bidi="sw_KE"/>
        </w:rPr>
      </w:r>
      <w:r>
        <w:rPr>
          <w:lang w:val="sw_KE" w:bidi="sw_KE"/>
        </w:rPr>
        <w:t xml:space="preserve">Paulo anasema kwaheri kwa kumwomba Mungu kutoa </w:t>
      </w:r>
      <w:r>
        <w:rPr>
          <w:b/>
          <w:lang w:val="sw_KE" w:bidi="sw_KE"/>
        </w:rPr>
        <w:t>neema</w:t>
      </w:r>
      <w:r>
        <w:rPr>
          <w:lang w:val="sw_KE" w:bidi="sw_KE"/>
        </w:rPr>
        <w:t xml:space="preserve"> kwa Timotheo na waumini katika Efeso. Tumia neno lile lile kwa neema ulilotumia awali, na uangalie neema katika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Sitisha toleo hili hapa.</w:t>
      </w:r>
    </w:p>
    <w:p>
      <w:pPr/>
      <w:r>
        <w:rPr>
          <w:lang w:val="sw_KE" w:bidi="sw_KE"/>
        </w:rPr>
      </w:r>
      <w:r>
        <w:rPr>
          <w:lang w:val="sw_KE" w:bidi="sw_KE"/>
        </w:rPr>
        <w:t xml:space="preserve">Katika kipindi hiki, simulieni tena simulizi hii katika lugha yenu ya asili. </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