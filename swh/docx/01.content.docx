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w:t>
      </w:r>
      <w:r>
        <w:rPr>
          <w:lang w:val="sw_KE" w:bidi="sw_KE"/>
        </w:rPr>
      </w:r>
    </w:p>
    <w:p>
      <w:pPr/>
      <w:r>
        <w:rPr>
          <w:lang w:val="sw_KE" w:bidi="sw_KE"/>
        </w:rPr>
      </w:r>
      <w:r>
        <w:rPr>
          <w:b/>
          <w:lang w:val="sw_KE" w:bidi="sw_KE"/>
        </w:rPr>
        <w:t>Familiarization, Internalization, Articulation (FIA) Translation Guide</w:t>
      </w:r>
      <w:r>
        <w:rPr>
          <w:lang w:val="sw_KE" w:bidi="sw_KE"/>
        </w:rPr>
        <w:t xml:space="preserve"> © 2025 Word Collective Released under CC BY-SA 4.0 license. </w:t>
      </w:r>
      <w:r>
        <w:rPr>
          <w:lang w:val="sw_KE" w:bidi="sw_KE"/>
        </w:rPr>
        <w:t>Familiarization, Internalization, Articulation (FIA) Translation Guide</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GEN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Mwanzo 1:1–2:3</w:t>
      </w:r>
      <w:r>
        <w:rPr>
          <w:lang w:val="sw_KE" w:bidi="sw_KE"/>
        </w:rPr>
      </w:r>
    </w:p>
    <w:p>
      <w:pPr>
        <w:pStyle w:val="Heading3"/>
      </w:pPr>
      <w:r>
        <w:rPr>
          <w:lang w:val="sw_KE" w:bidi="sw_KE"/>
        </w:rPr>
        <w:t>Sikiliza na Moyo</w:t>
      </w:r>
    </w:p>
    <w:p>
      <w:pPr/>
      <w:r>
        <w:rPr>
          <w:lang w:val="sw_KE" w:bidi="sw_KE"/>
        </w:rPr>
      </w:r>
      <w:r>
        <w:rPr>
          <w:lang w:val="sw_KE" w:bidi="sw_KE"/>
        </w:rPr>
        <w:t>Katika hatua hii, sikiliza Mwanzo 1:1–2:3 na utie moyoni mwako maneno haya. Sikiliza toleo la sauti la Mwanzo 1:1–2;3 mara tatu, katika tafsiri tatu tofauti, ikiwezekana. Sasa, kama kikundi, 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1:1–2:3 katika tafsiri rahisi zaidi kuelewa.</w:t>
      </w:r>
    </w:p>
    <w:p>
      <w:pPr/>
      <w:r>
        <w:rPr>
          <w:lang w:val="sw_KE" w:bidi="sw_KE"/>
        </w:rPr>
      </w:r>
      <w:r>
        <w:rPr>
          <w:lang w:val="sw_KE" w:bidi="sw_KE"/>
        </w:rPr>
        <w:t>Huu ni hadithi kuhusu jinsi Mungu aliumba ulimwengu kutoka kwa si kitu. Mungu ni maalum kati ya miungu yote, kwa sababu anaumba kwa neno lake. Mungu anaonyesha mamlaka yake juu ya uumbaji kwa kutaja mambo anayoumba. Hadithi hii kwa kiasi kikubwa ni kuhusu Mungu mwenyewe. Uumbaji wa Mungu si muhimu kama Mungu.</w:t>
      </w:r>
    </w:p>
    <w:p>
      <w:pPr/>
      <w:r>
        <w:rPr>
          <w:lang w:val="sw_KE" w:bidi="sw_KE"/>
        </w:rPr>
      </w:r>
      <w:r>
        <w:rPr>
          <w:lang w:val="sw_KE" w:bidi="sw_KE"/>
        </w:rPr>
        <w:t>Watu wa Mungu walitumia hadithi hii ya uumbaji kuonyesha kwamba Mungu wao ndiye muumbaji wa kweli pekee. Walitaka kuonyesha kwamba yeye si kama miungu mingine—Mungu wetu ni mwenye nguvu zote na anatoa mamlaka kwa mambo yote mwenyewe.</w:t>
      </w:r>
    </w:p>
    <w:p>
      <w:pPr/>
      <w:r>
        <w:rPr>
          <w:lang w:val="sw_KE" w:bidi="sw_KE"/>
        </w:rPr>
      </w:r>
      <w:r>
        <w:rPr>
          <w:lang w:val="sw_KE" w:bidi="sw_KE"/>
        </w:rPr>
        <w:t>Hadithi hii ina mashairi fulani ndani yake kwa sababu imeandikwa kwa kwa mtindo sawa na hadithi za uumbaji wa tamaduni zinazozunguka. Ingawa inaweza kuonekana kama mashairi wakati mwingine, pia ni hadithi ya kweli ambayo ilitokea muda mrefu uliopita, lakini mwandishi hakuona ikitokea. Alijifunza kuhusu mambo haya kutoka kwa mababu zake.</w:t>
      </w:r>
    </w:p>
    <w:p>
      <w:pPr/>
      <w:r>
        <w:rPr>
          <w:lang w:val="sw_KE" w:bidi="sw_KE"/>
        </w:rPr>
      </w:r>
      <w:r>
        <w:rPr>
          <w:lang w:val="sw_KE" w:bidi="sw_KE"/>
        </w:rPr>
        <w:t>Sitisha hapa na mjadili na timu yako ya kutafsiri: Simulia, kila mmoja hadithi kutoka kwa utamaduni wako kuhusu uumbaji wa dunia. Je, watu wanaamini kwamba ni kweli? Kama ndivyo, hadithi inaanza vipi? Unawezaje kuelezea tofauti katika lugha yako kati ya hadithi ya kweli na hadithi isiyo ya kweli? Sitisha toleo hili hapa.</w:t>
      </w:r>
    </w:p>
    <w:p>
      <w:pPr/>
      <w:r>
        <w:rPr>
          <w:lang w:val="sw_KE" w:bidi="sw_KE"/>
        </w:rPr>
      </w:r>
      <w:r>
        <w:rPr>
          <w:lang w:val="sw_KE" w:bidi="sw_KE"/>
        </w:rPr>
        <w:t>Maneno ya kwanza katika Mwanzo yanasema, "Katika mwanzo Mungu aliumba mbingu na nchi." Maneno "mbingu na dunia," wakati alisemwa kwa pamoja, yanarejelea kila kitu katika ulimwengu wote. Wasomi wengi wa Biblia wanaamini kwamba hii ina maana kwamba hakuna chochote kilichokuwepo kabla ya Mungu kuumba mbingu na dunia. Neno katika lugha ya awali kwa "kuunda" kwa kawaida linamaanisha kufanya kitu kutoka kwa chochote. Mungu tu ndiye anayeweza kuumba kitu.</w:t>
      </w:r>
    </w:p>
    <w:p>
      <w:pPr/>
      <w:r>
        <w:rPr>
          <w:lang w:val="sw_KE" w:bidi="sw_KE"/>
        </w:rPr>
      </w:r>
      <w:r>
        <w:rPr>
          <w:lang w:val="sw_KE" w:bidi="sw_KE"/>
        </w:rPr>
        <w:t>Wakati Mungu aliumba dunia, kwa mara ya kwanza ilikuwa tupu, kama jangwa au nyika. Hakuna chochote kilichoishi juu yake. Hakukuwa na mimea au wanyama. Ilikuwa kama maji ya kina kirefu yaliyofunika dunia. Roho ya Mungu au pumzi ilihoka juu ya maji ya kina. Mungu mwenyewe alikuwepo hapo. Pengine alikuwa akisonga au kutembea juu ya maji kama ulinzi. Mungu alikuwa karibu na kuanza kuunda mambo katika dunia.</w:t>
      </w:r>
    </w:p>
    <w:p>
      <w:pPr/>
      <w:r>
        <w:rPr>
          <w:lang w:val="sw_KE" w:bidi="sw_KE"/>
        </w:rPr>
      </w:r>
      <w:r>
        <w:rPr>
          <w:lang w:val="sw_KE" w:bidi="sw_KE"/>
        </w:rPr>
        <w:t>Hadithi hii imegawanywa kwa wazi katika utangulizi, sehemu kwa kila siku ya 6 ya uumbaji, na kisha sehemu kuhusu siku ya 7. Siku 1 na 4, 2 na 5, na 3 na 6 zinalingana na kila mmoja.</w:t>
      </w:r>
    </w:p>
    <w:p>
      <w:pPr/>
      <w:r>
        <w:rPr>
          <w:lang w:val="sw_KE" w:bidi="sw_KE"/>
        </w:rPr>
      </w:r>
      <w:r>
        <w:rPr>
          <w:lang w:val="sw_KE" w:bidi="sw_KE"/>
        </w:rPr>
        <w:t>Siku ya 1 Mungu alizungumza na nuru ilionekana. Mungu alitenganisha mwanga kutoka kwa giza. Hii inaonyesha kwamba Mungu anataka mwanga kuwa katika wakati wa mchana na giza kuwa wakati wa usiku. Mungu anafanya uumbaji kwa utaratibu.</w:t>
      </w:r>
    </w:p>
    <w:p>
      <w:pPr/>
      <w:r>
        <w:rPr>
          <w:lang w:val="sw_KE" w:bidi="sw_KE"/>
        </w:rPr>
      </w:r>
      <w:r>
        <w:rPr>
          <w:lang w:val="sw_KE" w:bidi="sw_KE"/>
        </w:rPr>
        <w:t>Siku ya 2 Mungu anaumba maji katika mbingu na maji katika dunia. Mungu anafanya mgawanyiko wa anga na bahari kwa utaratibu.</w:t>
      </w:r>
    </w:p>
    <w:p>
      <w:pPr/>
      <w:r>
        <w:rPr>
          <w:lang w:val="sw_KE" w:bidi="sw_KE"/>
        </w:rPr>
      </w:r>
      <w:r>
        <w:rPr>
          <w:lang w:val="sw_KE" w:bidi="sw_KE"/>
        </w:rPr>
        <w:t>Siku ya 3 Mungu anatenganisha maji kutoka kwa nchi. Anaonyesha maeneo mawili ambapo uumbaji wake unaweza kuishi—sehemu katika maji na sehemu katika nchi. Mungu pia anaumba misitu, au mimea, ambayo inaishi katika nchi kavu. Mungu anaumba aina mbili za mimea. Baadhi ya mimea ina mbegu ndani yao, kama nafaka. Baadhi ya mimea ina matunda ambayo yana mbegu katika matunda yao. Aina hizi zote za mimea zina mbegu ili kuifanya iwezekanavyo kuzalisha mimea mpya kama mimea yao ya mzazi.</w:t>
      </w:r>
    </w:p>
    <w:p>
      <w:pPr/>
      <w:r>
        <w:rPr>
          <w:lang w:val="sw_KE" w:bidi="sw_KE"/>
        </w:rPr>
      </w:r>
      <w:r>
        <w:rPr>
          <w:lang w:val="sw_KE" w:bidi="sw_KE"/>
        </w:rPr>
        <w:t>Siku hizi tatu za kwanza zinaonyesha maeneo ambapo uumbaji wa Mungu unaishi na njia Mungu alifanya wakati katika mchana na usiku.</w:t>
      </w:r>
    </w:p>
    <w:p>
      <w:pPr/>
      <w:r>
        <w:rPr>
          <w:lang w:val="sw_KE" w:bidi="sw_KE"/>
        </w:rPr>
      </w:r>
      <w:r>
        <w:rPr>
          <w:lang w:val="sw_KE" w:bidi="sw_KE"/>
        </w:rPr>
        <w:t>Siku ya 4 inalingana na siku ya 1, kwa sababu sasa Mungu anaumba mambo ambayo yanatoa mwanga. Mungu anaiita mambo "taa," na kisha anasema kwamba kuna mwanga mkubwa kwa siku na mwanga ndogo kwa usiku. Mungu haitaja taa hizi, pengine kwa sababu anataka kuonyesha kwamba taa wenyewe si miungu. Taa hizi zinaonyesha kwamba wakati unafuata utaratibu kupitia siku, miezi, na miaka.</w:t>
      </w:r>
    </w:p>
    <w:p>
      <w:pPr/>
      <w:r>
        <w:rPr>
          <w:lang w:val="sw_KE" w:bidi="sw_KE"/>
        </w:rPr>
      </w:r>
      <w:r>
        <w:rPr>
          <w:lang w:val="sw_KE" w:bidi="sw_KE"/>
        </w:rPr>
        <w:t>Sitisha hapa na mjadili kama timu: Simulia hadithi kutoka kwa utamaduni wako kuhusu mambo ambayo watu katika utamaduni wako wanamwabudu badala ya muumbaji Mungu. Sitisha toleo hili hapa.</w:t>
      </w:r>
    </w:p>
    <w:p>
      <w:pPr/>
      <w:r>
        <w:rPr>
          <w:lang w:val="sw_KE" w:bidi="sw_KE"/>
        </w:rPr>
      </w:r>
      <w:r>
        <w:rPr>
          <w:lang w:val="sw_KE" w:bidi="sw_KE"/>
        </w:rPr>
        <w:t>Siku ya 5 Siku ya 6 inalingana na siku ya 2. Sasa Mungu anajaza "maji" mawili, yaani anga na maji yaliyo duniani, na wanyama. Anajaza anga na ndege na maji na samaki. Viumbe katika maji ni pamoja na wanyama wakubwa na wadogo. Mungu anawabariki na kisha anawapa amri ya kujaza dunia.</w:t>
      </w:r>
    </w:p>
    <w:p>
      <w:pPr/>
      <w:r>
        <w:rPr>
          <w:lang w:val="sw_KE" w:bidi="sw_KE"/>
        </w:rPr>
      </w:r>
      <w:r>
        <w:rPr>
          <w:lang w:val="sw_KE" w:bidi="sw_KE"/>
        </w:rPr>
        <w:t>Siku ya 6 inalingana na siku ya 3. Mungu anaumba mambo mawili katika siku ya 6 ili kujaza nchi kavu. Anaumba wanyama ambao wana watoto kama wao tu. Anaumba watu ambao pia wanazalisha watu wengine kama wao wenyewe. Lugha ya awali inaonyesha kwamba siku ya 6 ni siku muhimu zaidi ya uumbaji. Mungu anatupa undani zaidi katika siku hii—anatuambia kwamba aliumba wanadamu katika siku ya 6. Mungu anasema anawaumba wanadamu katika mfano wake. Watu wanabeba taswira ya Mungu. Hiyo ina maana kwamba kwa namna fulani ni kama Mungu kwa kimwili na kiroho. Wanaweza kufikiria na wana dhamiri, au njia ya kuelezea haki kutoka kwa makosa. Katika Agano la Kale, wakati mwingine wawakilishi wa mfalme au malkia waliitwa sanamu. Mungu anasema kwamba watu ni wawakilishi wake yeye. Mungu alifanya wazi kwamba aliwafanya wanaume na wanawake katika mfano wake. Mungu pia aliwabariki watu kwa njia sawa na wanyama na mimea kwa kuwaambia kuzidisha na kujaza dunia. Lakini aliwapa kazi maalum ya kutawala juu ya uumbaji na kuutunza. Mungu alitoa watu na wanyama mimea na miti ya matunda kwa chakula.</w:t>
      </w:r>
    </w:p>
    <w:p>
      <w:pPr/>
      <w:r>
        <w:rPr>
          <w:lang w:val="sw_KE" w:bidi="sw_KE"/>
        </w:rPr>
      </w:r>
      <w:r>
        <w:rPr>
          <w:lang w:val="sw_KE" w:bidi="sw_KE"/>
        </w:rPr>
        <w:t>Sitisha na mjadili kama timu ya kutafsiri: Utamzungumzia vipi kuhusu Mungu kuumba watu katika mfano wake mwenyewe? Sitisha toleo hili hapa.</w:t>
      </w:r>
    </w:p>
    <w:p>
      <w:pPr/>
      <w:r>
        <w:rPr>
          <w:lang w:val="sw_KE" w:bidi="sw_KE"/>
        </w:rPr>
      </w:r>
      <w:r>
        <w:rPr>
          <w:lang w:val="sw_KE" w:bidi="sw_KE"/>
        </w:rPr>
        <w:t>Mwishoni mwa kila siku, isipokuwa kwa siku ya pili, Mungu anasema kwamba kila siku ni nzuri, au nzuri. Lakini wakati Mungu aliangalia kila kitu alichokuwa amefanya katika siku ya 6—ikiwa ni pamoja na watu—alisema ilikuwa nzuri sana!</w:t>
      </w:r>
    </w:p>
    <w:p>
      <w:pPr/>
      <w:r>
        <w:rPr>
          <w:lang w:val="sw_KE" w:bidi="sw_KE"/>
        </w:rPr>
      </w:r>
      <w:r>
        <w:rPr>
          <w:lang w:val="sw_KE" w:bidi="sw_KE"/>
        </w:rPr>
        <w:t>Kufikia mwisho wa siku ya 6 Mungu alikuwa amemaliza kazi yake ya uumbaji—ambayo ni pamoja na kila kitu katika mbingu na dunia. Alifanya mtakatifu, au kuweka tofauti, siku ya 7 na kuibariki. Alipumzika, au aliacha kufanya kazi yake. Mungu hakupumzika kwa sababu alichoka—kupumzika hii inarejelea kuacha kazi.</w:t>
      </w:r>
    </w:p>
    <w:p>
      <w:pPr/>
      <w:r>
        <w:rPr>
          <w:lang w:val="sw_KE" w:bidi="sw_KE"/>
        </w:rPr>
      </w:r>
      <w:r>
        <w:rPr>
          <w:lang w:val="sw_KE" w:bidi="sw_KE"/>
        </w:rPr>
        <w:t>Sitisha na mjadili kama timu ya kutafsiri: Mungu alifanya siku ya 7 "mtakatifu," au kuwekwa tofauti. Ongea kuhusu mambo katika utamaduni wako ambayo yamewekwa kwa kusudi maalum. Unazungumzia vipi kuhusu wao?</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1:1–2:3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utangulizi na matukio 7.</w:t>
      </w:r>
    </w:p>
    <w:p>
      <w:pPr/>
      <w:r>
        <w:rPr>
          <w:lang w:val="sw_KE" w:bidi="sw_KE"/>
        </w:rPr>
      </w:r>
      <w:r>
        <w:rPr>
          <w:b/>
          <w:lang w:val="sw_KE" w:bidi="sw_KE"/>
        </w:rPr>
        <w:t>Utangulizi:</w:t>
      </w:r>
      <w:r>
        <w:rPr>
          <w:lang w:val="sw_KE" w:bidi="sw_KE"/>
        </w:rPr>
        <w:t xml:space="preserve"> Hadithi hii inaanza na utangulizi ambao unaonyesha dunia ilivyokuwa wakati Mungu aliumba kwa mara ya kwanza bila kitu.</w:t>
      </w:r>
    </w:p>
    <w:p>
      <w:pPr/>
      <w:r>
        <w:rPr>
          <w:lang w:val="sw_KE" w:bidi="sw_KE"/>
        </w:rPr>
      </w:r>
      <w:r>
        <w:rPr>
          <w:b/>
          <w:lang w:val="sw_KE" w:bidi="sw_KE"/>
        </w:rPr>
        <w:t>Katika tukio la kwanza:</w:t>
      </w:r>
      <w:r>
        <w:rPr>
          <w:lang w:val="sw_KE" w:bidi="sw_KE"/>
        </w:rPr>
        <w:t xml:space="preserve"> Mungu anaumba mwanga na anautenganisha na giza siku ya kwanza.</w:t>
      </w:r>
    </w:p>
    <w:p>
      <w:pPr/>
      <w:r>
        <w:rPr>
          <w:lang w:val="sw_KE" w:bidi="sw_KE"/>
        </w:rPr>
      </w:r>
      <w:r>
        <w:rPr>
          <w:b/>
          <w:lang w:val="sw_KE" w:bidi="sw_KE"/>
        </w:rPr>
        <w:t>Katika tukio la pili:</w:t>
      </w:r>
      <w:r>
        <w:rPr>
          <w:lang w:val="sw_KE" w:bidi="sw_KE"/>
        </w:rPr>
        <w:t xml:space="preserve"> Mungu anatenganisha anga na maji katika dunia siku ya pili.</w:t>
      </w:r>
    </w:p>
    <w:p>
      <w:pPr/>
      <w:r>
        <w:rPr>
          <w:lang w:val="sw_KE" w:bidi="sw_KE"/>
        </w:rPr>
      </w:r>
      <w:r>
        <w:rPr>
          <w:b/>
          <w:lang w:val="sw_KE" w:bidi="sw_KE"/>
        </w:rPr>
        <w:t>Katika tukio la tatu:</w:t>
      </w:r>
      <w:r>
        <w:rPr>
          <w:lang w:val="sw_KE" w:bidi="sw_KE"/>
        </w:rPr>
        <w:t xml:space="preserve"> Mungu anatenganisha maji kutoka kwa nchi kavu siku ya tatu. Pia anaumba mimea yote.</w:t>
      </w:r>
    </w:p>
    <w:p>
      <w:pPr/>
      <w:r>
        <w:rPr>
          <w:lang w:val="sw_KE" w:bidi="sw_KE"/>
        </w:rPr>
      </w:r>
      <w:r>
        <w:rPr>
          <w:b/>
          <w:lang w:val="sw_KE" w:bidi="sw_KE"/>
        </w:rPr>
        <w:t>Katika tukio la nne:</w:t>
      </w:r>
      <w:r>
        <w:rPr>
          <w:lang w:val="sw_KE" w:bidi="sw_KE"/>
        </w:rPr>
        <w:t xml:space="preserve"> Mungu anaumba taa maalum kama jua, mwezi, na nyota siku ya nne.</w:t>
      </w:r>
    </w:p>
    <w:p>
      <w:pPr/>
      <w:r>
        <w:rPr>
          <w:lang w:val="sw_KE" w:bidi="sw_KE"/>
        </w:rPr>
      </w:r>
      <w:r>
        <w:rPr>
          <w:b/>
          <w:lang w:val="sw_KE" w:bidi="sw_KE"/>
        </w:rPr>
        <w:t>Katika tukio la tano:</w:t>
      </w:r>
      <w:r>
        <w:rPr>
          <w:lang w:val="sw_KE" w:bidi="sw_KE"/>
        </w:rPr>
        <w:t xml:space="preserve"> Mungu anajaza anga na maji na ndege na samaki siku ya tano.</w:t>
      </w:r>
    </w:p>
    <w:p>
      <w:pPr/>
      <w:r>
        <w:rPr>
          <w:lang w:val="sw_KE" w:bidi="sw_KE"/>
        </w:rPr>
      </w:r>
      <w:r>
        <w:rPr>
          <w:b/>
          <w:lang w:val="sw_KE" w:bidi="sw_KE"/>
        </w:rPr>
        <w:t>Katika tukio la sita:</w:t>
      </w:r>
      <w:r>
        <w:rPr>
          <w:lang w:val="sw_KE" w:bidi="sw_KE"/>
        </w:rPr>
        <w:t xml:space="preserve"> Mungu anaijaza dunia na wanyama na mwanamume wa kwanza na mwanamke siku ya sita. Anamaliza kazi yake ya uumbaji siku ya sita.</w:t>
      </w:r>
    </w:p>
    <w:p>
      <w:pPr/>
      <w:r>
        <w:rPr>
          <w:lang w:val="sw_KE" w:bidi="sw_KE"/>
        </w:rPr>
      </w:r>
      <w:r>
        <w:rPr>
          <w:b/>
          <w:lang w:val="sw_KE" w:bidi="sw_KE"/>
        </w:rPr>
        <w:t>Katika tukio la saba:</w:t>
      </w:r>
      <w:r>
        <w:rPr>
          <w:lang w:val="sw_KE" w:bidi="sw_KE"/>
        </w:rPr>
        <w:t xml:space="preserve"> Mungu anaacha kufanya kazi na kufanya siku ya saba iwe siku maalum iliyotengwa kwa sababu ilikuwa siku alipomaliza kazi yake.</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Ndege, samaki, wanyama wa ardhi</w:t>
      </w:r>
    </w:p>
    <w:p>
      <w:pPr>
        <w:pStyle w:val="ListBullet"/>
        <w:spacing w:line="240" w:lineRule="auto"/>
        <w:ind w:left="720"/>
      </w:pPr>
      <w:r>
        <w:rPr>
          <w:lang w:val="sw_KE" w:bidi="sw_KE"/>
        </w:rPr>
      </w:r>
      <w:r>
        <w:rPr>
          <w:lang w:val="sw_KE" w:bidi="sw_KE"/>
        </w:rPr>
        <w:t>Mwanaume na mwanamke</w:t>
      </w:r>
    </w:p>
    <w:p>
      <w:pPr/>
      <w:r>
        <w:rPr>
          <w:lang w:val="sw_KE" w:bidi="sw_KE"/>
        </w:rPr>
      </w:r>
      <w:r>
        <w:rPr>
          <w:lang w:val="sw_KE" w:bidi="sw_KE"/>
        </w:rPr>
        <w:t>Kama kikundi, zingatia sehemu hizi za mazingira ya simulizi: Ni muhimu kukumbuka kwamba hadithi hii inaanza na maelezo ya dunia tupu na isiyo na umbo kabla ya Mungu kuanza kufanya utaratibu katika dunia na kuijaza na vitu hai. Roho ya Mungu au pumzi inazunguka juu ya maji, na kuunda hisia ya mshtuko kwamba hivi karibuni Mungu ataanza kufanya kazi ili kuunda dunia.</w:t>
      </w:r>
    </w:p>
    <w:p>
      <w:pPr/>
      <w:r>
        <w:rPr>
          <w:lang w:val="sw_KE" w:bidi="sw_KE"/>
        </w:rPr>
      </w:r>
      <w:r>
        <w:rPr>
          <w:lang w:val="sw_KE" w:bidi="sw_KE"/>
        </w:rPr>
        <w:t>Hadithi hii ni ripoti ya mambo ambayo Mungu aliumba kwa utaratibu ambao aliwaumba. Ripoti hii ya uumbaji wa Mungu inatumia marudio mengi. Mwandishi anasema uumbaji wa kila siku kwa njia sawa.</w:t>
      </w:r>
    </w:p>
    <w:p>
      <w:pPr/>
      <w:r>
        <w:rPr>
          <w:lang w:val="sw_KE" w:bidi="sw_KE"/>
        </w:rPr>
      </w:r>
      <w:r>
        <w:rPr>
          <w:lang w:val="sw_KE" w:bidi="sw_KE"/>
        </w:rPr>
        <w:t>Sitisha hapa na mjadili kama timu ya kutafsiri: Unaripoti vipi orodha ya mambo ambayo mtu anafanya katika mpangilio aliyofanya? Ni aina gani ya marudio au muundo unaotumia kukumbuka orodha? Sitisha toleo hili hapa.</w:t>
      </w:r>
    </w:p>
    <w:p>
      <w:pPr/>
      <w:r>
        <w:rPr>
          <w:lang w:val="sw_KE" w:bidi="sw_KE"/>
        </w:rPr>
      </w:r>
      <w:r>
        <w:rPr>
          <w:lang w:val="sw_KE" w:bidi="sw_KE"/>
        </w:rPr>
        <w:t>Ni muhimu kukumbuka kwamba siku ya kwanza Mungu anatenganisha mwanga kutoka kwa giza. Mungu aliona kwamba mwanga ulikuwa nzuri. Kisha anatoa jina mchana na usiku. Kisha ilikuwa jioni na asubuhi, siku ya kwanza.</w:t>
      </w:r>
    </w:p>
    <w:p>
      <w:pPr/>
      <w:r>
        <w:rPr>
          <w:lang w:val="sw_KE" w:bidi="sw_KE"/>
        </w:rPr>
      </w:r>
      <w:r>
        <w:rPr>
          <w:lang w:val="sw_KE" w:bidi="sw_KE"/>
        </w:rPr>
        <w:t>Kisha siku ya 2 Mungu anatenganisha anga kutoka kwa maji. Mungu anaita anga. Kisha ni jioni na asubuhi, siku ya 2.</w:t>
      </w:r>
    </w:p>
    <w:p>
      <w:pPr/>
      <w:r>
        <w:rPr>
          <w:lang w:val="sw_KE" w:bidi="sw_KE"/>
        </w:rPr>
      </w:r>
      <w:r>
        <w:rPr>
          <w:lang w:val="sw_KE" w:bidi="sw_KE"/>
        </w:rPr>
        <w:t>Kisha siku ya 3 Mungu anatenganisha maji kutoka kwa nchi kavu. Mungu anaita bahari na nchi. Mungu anasema ni nzuri. Kisha Mungu anaumba mimea—mimea ambayo ina mbegu na mimea ambayo ina matunda—kwenye ardhi kavu. Mungu anasema ni nzuri. Kisha ni jioni na asubuhi, siku ya 3.</w:t>
      </w:r>
    </w:p>
    <w:p>
      <w:pPr/>
      <w:r>
        <w:rPr>
          <w:lang w:val="sw_KE" w:bidi="sw_KE"/>
        </w:rPr>
      </w:r>
      <w:r>
        <w:rPr>
          <w:lang w:val="sw_KE" w:bidi="sw_KE"/>
        </w:rPr>
        <w:t>Ugawanyiko huu unatoa nafasi kwa utaratibu kwa watu na wanyama kuishi. Siku hizi tatu za kwanza zinaonyesha maeneo ambapo uumbaji wa Mungu unaishi na njia Mungu aliunda wakati katika mchana na usiku. Siku tatu zifuatazo zinaonyesha Mungu kujaza anga, maji, na nchi na uumbaji wake.</w:t>
      </w:r>
    </w:p>
    <w:p>
      <w:pPr/>
      <w:r>
        <w:rPr>
          <w:lang w:val="sw_KE" w:bidi="sw_KE"/>
        </w:rPr>
      </w:r>
      <w:r>
        <w:rPr>
          <w:lang w:val="sw_KE" w:bidi="sw_KE"/>
        </w:rPr>
        <w:t>Siku ya 4 Mungu anaumba mwanga katika anga ili kuashiria nyakati maalum za mwaka na kuashiria siku, miezi, na miaka. Anaelezea mwanga mkuu na mdogo na kuelezea kusudi lao. Mungu aliona kwamba ni nzuri. Kisha ni jioni na asubuhi, siku ya 4.</w:t>
      </w:r>
    </w:p>
    <w:p>
      <w:pPr/>
      <w:r>
        <w:rPr>
          <w:lang w:val="sw_KE" w:bidi="sw_KE"/>
        </w:rPr>
      </w:r>
      <w:r>
        <w:rPr>
          <w:lang w:val="sw_KE" w:bidi="sw_KE"/>
        </w:rPr>
        <w:t>Siku ya 5 Mungu anaumba aina zote za viumbe, kubwa na ndogo, katika maji. Mungu pia anaumba aina zote za ndege ambazo zinaruka katika anga. Mungu aliona kwamba ni nzuri. Sasa Mungu anaanza kubariki sehemu za uumbaji wake. Mungu anabariki viumbe wa bahari na ndege na anawaamuru kuzidisha na kujaza dunia. Kisha ni jioni na asubuhi, siku ya 5.</w:t>
      </w:r>
    </w:p>
    <w:p>
      <w:pPr/>
      <w:r>
        <w:rPr>
          <w:lang w:val="sw_KE" w:bidi="sw_KE"/>
        </w:rPr>
      </w:r>
      <w:r>
        <w:rPr>
          <w:lang w:val="sw_KE" w:bidi="sw_KE"/>
        </w:rPr>
        <w:t>Ni muhimu kukumbuka kwamba Mungu alitoa maelezo mengi zaidi kuhusu uumbaji wake siku ya 6. Aliumba mifugo kama ng'ombe na mbuzi, kutembea kwa mambo ambayo yanatambaa karibu na chini, na wanyama pori au wanyama. Alisema kwamba walikuwa wazuri. Kisha aliwafanya watu katika mfano wake mwenyewe. Mungu alibariki watu na kuamuru watu kujaza dunia na watu wengine. Mungu alisema watu walikuwa na mamlaka na jukumu juu ya uumbaji wake ili kutunza uumbaji wake. Mungu aliwapa watu kila kitu walihitaji—kila mmea ambao una mbegu. Mungu aliwapa wanyama kila mmea wa kijani ili kula. Kisha Mungu alisema wote ni wazuri sana! Kisha ni jioni na asubuhi, siku ya 6.</w:t>
      </w:r>
    </w:p>
    <w:p>
      <w:pPr/>
      <w:r>
        <w:rPr>
          <w:lang w:val="sw_KE" w:bidi="sw_KE"/>
        </w:rPr>
      </w:r>
      <w:r>
        <w:rPr>
          <w:lang w:val="sw_KE" w:bidi="sw_KE"/>
        </w:rPr>
        <w:t>Ni muhimu kukumbuka kwamba maelezo ya kila siku yanamalizika na kifungu ambacho kina maana kazi ya siku hiyo iliishiwa—Ilikuwa jioni na asubuhi, siku ya 1 (au chochote). Hii ina maana kwamba wakati asubuhi ilifika siku hiyo ilikuwa kumaliza.</w:t>
      </w:r>
    </w:p>
    <w:p>
      <w:pPr/>
      <w:r>
        <w:rPr>
          <w:lang w:val="sw_KE" w:bidi="sw_KE"/>
        </w:rPr>
      </w:r>
      <w:r>
        <w:rPr>
          <w:lang w:val="sw_KE" w:bidi="sw_KE"/>
        </w:rPr>
        <w:t>Sitisha kitendo: Sitisha hapa na mjadili kama timu: Utamaliza vipi kazi ya kila siku katika hadithi yako? Sitisha toleo hili hapa.</w:t>
      </w:r>
    </w:p>
    <w:p>
      <w:pPr/>
      <w:r>
        <w:rPr>
          <w:lang w:val="sw_KE" w:bidi="sw_KE"/>
        </w:rPr>
      </w:r>
      <w:r>
        <w:rPr>
          <w:lang w:val="sw_KE" w:bidi="sw_KE"/>
        </w:rPr>
        <w:t>Ni muhimu kukumbuka kwamba kwa kila siku, isipokuwa kwa siku ya 2, Mungu anasema kwamba kila kitu ni nzuri.</w:t>
      </w:r>
    </w:p>
    <w:p>
      <w:pPr/>
      <w:r>
        <w:rPr>
          <w:lang w:val="sw_KE" w:bidi="sw_KE"/>
        </w:rPr>
      </w:r>
      <w:r>
        <w:rPr>
          <w:lang w:val="sw_KE" w:bidi="sw_KE"/>
        </w:rPr>
        <w:t>Siku sita za uumbaji zinamalizika na muhtasari ambao unasema, "Uumbaji wa kila kitu—mambo yote mengi—katika dunia ilikamilika."</w:t>
      </w:r>
    </w:p>
    <w:p>
      <w:pPr/>
      <w:r>
        <w:rPr>
          <w:lang w:val="sw_KE" w:bidi="sw_KE"/>
        </w:rPr>
      </w:r>
      <w:r>
        <w:rPr>
          <w:lang w:val="sw_KE" w:bidi="sw_KE"/>
        </w:rPr>
        <w:t>Ni muhimu kukumbuka kwamba Mungu anamaliza hadithi hii kwa kuunda siku maalum ya kupumzika.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1:1–2:3 katika tafsiri rahisi zaidi kuelewa.</w:t>
      </w:r>
    </w:p>
    <w:p>
      <w:pPr/>
      <w:r>
        <w:rPr>
          <w:lang w:val="sw_KE" w:bidi="sw_KE"/>
        </w:rPr>
      </w:r>
      <w:r>
        <w:rPr>
          <w:lang w:val="sw_KE" w:bidi="sw_KE"/>
        </w:rPr>
        <w:t>Katika hatua hii, kikundi kitaigiza simulizi hili.</w:t>
      </w:r>
    </w:p>
    <w:p>
      <w:pPr/>
      <w:r>
        <w:rPr>
          <w:lang w:val="sw_KE" w:bidi="sw_KE"/>
        </w:rPr>
      </w:r>
      <w:r>
        <w:rPr>
          <w:lang w:val="sw_KE" w:bidi="sw_KE"/>
        </w:rPr>
        <w:t>Hadithi hii ina matukio 8.</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Ndege, samaki, wanyama wa ardhi</w:t>
      </w:r>
    </w:p>
    <w:p>
      <w:pPr>
        <w:pStyle w:val="ListBullet"/>
        <w:spacing w:line="240" w:lineRule="auto"/>
        <w:ind w:left="720"/>
      </w:pPr>
      <w:r>
        <w:rPr>
          <w:lang w:val="sw_KE" w:bidi="sw_KE"/>
        </w:rPr>
      </w:r>
      <w:r>
        <w:rPr>
          <w:lang w:val="sw_KE" w:bidi="sw_KE"/>
        </w:rPr>
        <w:t>Mwanaume na mwanamke</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mhusika huyo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Katika mwanzo, Mungu aliumba mbingu na dunia na kila kitu kikiwemo. Dunia ilikuwa tupu na isiyo na chochote. Roho wa Mungu akatembea juu ya maji ya kina cha dunia. Kisha Mungu alizungumza. Mungu aliamuru mwanga kuonekana, na ukaonekana. Mungu aliona mwanga ulikuwa nzuri, na alitenganisha mwanga kutoka kwa giza. Mungu aliita mchana mwanga na giza usiku. Kisha jioni ilipita na asubuhi ikawa, na ilikuwa siku ya kwanza.</w:t>
      </w:r>
    </w:p>
    <w:p>
      <w:pPr/>
      <w:r>
        <w:rPr>
          <w:lang w:val="sw_KE" w:bidi="sw_KE"/>
        </w:rPr>
      </w:r>
      <w:r>
        <w:rPr>
          <w:lang w:val="sw_KE" w:bidi="sw_KE"/>
        </w:rPr>
        <w:t>Sitisha igizo. Muulize mwigizaji anayeigiza Mungu, "Unahisi vipi au unawaza nini?" Unaweza kusikia mambo kama, "Furaha kuanza kuona utaratibu katika dunia." Anzisha tena igizo.</w:t>
      </w:r>
    </w:p>
    <w:p>
      <w:pPr/>
      <w:r>
        <w:rPr>
          <w:lang w:val="sw_KE" w:bidi="sw_KE"/>
        </w:rPr>
      </w:r>
      <w:r>
        <w:rPr>
          <w:lang w:val="sw_KE" w:bidi="sw_KE"/>
        </w:rPr>
        <w:t>Kisha Mungu aliamuru nafasi kati ya maji ya anga na maji ya dunia. Mungu aliita nafasi hiyo anga. Kisha jioni iliisha na asubuhi ikawa, na ilikuwa siku ya pili.</w:t>
      </w:r>
    </w:p>
    <w:p>
      <w:pPr/>
      <w:r>
        <w:rPr>
          <w:lang w:val="sw_KE" w:bidi="sw_KE"/>
        </w:rPr>
      </w:r>
      <w:r>
        <w:rPr>
          <w:lang w:val="sw_KE" w:bidi="sw_KE"/>
        </w:rPr>
        <w:t>Kisha Mungu aliamuru maji kukusanyika pamoja ili ardhi kavu iweze kuonekana. Mungu aliita nchi kavu ya ardhi na bahari ya maji. Na Mungu aliona kwamba ilikuwa nzuri—ilimpendeza. Mungu aliamuru mimea na mbegu na mimea na matunda kukua. Mbegu zitazalisha mimea zaidi kama zile ambazo ni kutoka kwa mbegu hizo. Na hilo lilitokea. Mungu aliona kwamba ni nzuri. Kisha jioni ilipita na asubuhi ilikuja, na ilikuwa siku ya pili.</w:t>
      </w:r>
    </w:p>
    <w:p>
      <w:pPr/>
      <w:r>
        <w:rPr>
          <w:lang w:val="sw_KE" w:bidi="sw_KE"/>
        </w:rPr>
      </w:r>
      <w:r>
        <w:rPr>
          <w:lang w:val="sw_KE" w:bidi="sw_KE"/>
        </w:rPr>
        <w:t>Kisha Mungu aliamuru taa kuonekana katika anga. Mwanga mkubwa ulitawala siku, na mwanga mdogo ulitawala usiku. Mungu pia aliumba nyota. Taa hizi zinaonyesha siku na usiku, miaka na miezi, na nyakati maalum za mwaka. Mungu aliona kwamba ni nzuri. Kisha jioni ilipita na ikawa asubuhi, na ilikuwa siku ya pili.</w:t>
      </w:r>
    </w:p>
    <w:p>
      <w:pPr/>
      <w:r>
        <w:rPr>
          <w:lang w:val="sw_KE" w:bidi="sw_KE"/>
        </w:rPr>
      </w:r>
      <w:r>
        <w:rPr>
          <w:lang w:val="sw_KE" w:bidi="sw_KE"/>
        </w:rPr>
        <w:t>Kisha Mungu aliamuru samaki na kila kitu ambacho kinachotembea kuonekana katika maji, na ndege, kubwa na ndogo, kuonekana katika anga. Kila kitu, kubwa na ndogo, ambacho kinaogelea katika maji, na kila ndege pia walizaa watoto kama wao. Mungu aliona kwamba ni nzuri. Mungu alibariki samaki na ndege na alisema, "Na muijaze dunia," ambayo ina maana kuwa na watoto wengi. Kisha jioni ilipita na asubuhi ikaja, na ilikuwa siku ya pili.</w:t>
      </w:r>
    </w:p>
    <w:p>
      <w:pPr/>
      <w:r>
        <w:rPr>
          <w:lang w:val="sw_KE" w:bidi="sw_KE"/>
        </w:rPr>
      </w:r>
      <w:r>
        <w:rPr>
          <w:lang w:val="sw_KE" w:bidi="sw_KE"/>
        </w:rPr>
        <w:t xml:space="preserve">Kisha Mungu aliamuru wanyama kuonekana. Hawa walikuwa aina wote zwa wanyama—wale ambao wanaishi karibu na kaya, wanyama wadogo na wadudu karibu na chini, na wanyama pori. Kila mnyama anaweza pia kuwazaa wengine kama wao wenyewe. Mungu aliona kwamba ni nzuri. </w:t>
      </w:r>
    </w:p>
    <w:p>
      <w:pPr/>
      <w:r>
        <w:rPr>
          <w:lang w:val="sw_KE" w:bidi="sw_KE"/>
        </w:rPr>
      </w:r>
      <w:r>
        <w:rPr>
          <w:lang w:val="sw_KE" w:bidi="sw_KE"/>
        </w:rPr>
        <w:t>Sitisha igizo. Muulize mwigizaji anayeigiza Mungu, "Unahisi vipi au unawaza nini?" Unaweza kusikia mambo kama, "Ninapenda kuwa msanii, ninajivunia sana kile nimefanya, Hii ni nzuri!" Kuna kitu kimoja kilichobaki kufanya." Anzisha tena igizo.</w:t>
      </w:r>
    </w:p>
    <w:p>
      <w:pPr/>
      <w:r>
        <w:rPr>
          <w:lang w:val="sw_KE" w:bidi="sw_KE"/>
        </w:rPr>
      </w:r>
      <w:r>
        <w:rPr>
          <w:lang w:val="sw_KE" w:bidi="sw_KE"/>
        </w:rPr>
        <w:t xml:space="preserve">Kisha Mungu alisema, "Wacha tuwafanye wanadamu kuwa wawakilishi wetu na kuwa kama sisi." Watatawala juu ya samaki wote, ndege, na wanyama katika dunia." Kwa hiyo Mungu aliumba wanadamu—wanaume na wanawake—kuwa kama yeye. Mungu alibariki wanaume na wanawake na kuwaambia kuwa na watoto wengi na kujaza dunia. Watatawala juu ya samaki wote, ndege, na wanyama katika dunia. Mungu alitoa watu na wanyama wote mimea yote kwa chakula chao. Mungu aliangalia kila kitu alichokuwa amefanya, na aliona kwamba ni nzuri </w:t>
      </w:r>
      <w:r>
        <w:rPr>
          <w:b/>
          <w:lang w:val="sw_KE" w:bidi="sw_KE"/>
        </w:rPr>
        <w:t>sana</w:t>
      </w:r>
      <w:r>
        <w:rPr>
          <w:lang w:val="sw_KE" w:bidi="sw_KE"/>
        </w:rPr>
        <w:t>! Kisha jioni ilipita na asubuhi ikaja, na ilikuwa siku ya sita.</w:t>
      </w:r>
    </w:p>
    <w:p>
      <w:pPr/>
      <w:r>
        <w:rPr>
          <w:lang w:val="sw_KE" w:bidi="sw_KE"/>
        </w:rPr>
      </w:r>
      <w:r>
        <w:rPr>
          <w:lang w:val="sw_KE" w:bidi="sw_KE"/>
        </w:rPr>
        <w:t>Sitisha igizo. Muulize mwigizaji anayeigiza Lameki, "Unahisi vipi au unawaza nini?" Unaweza kusikia mambo kama, "Hii ni siku maalum! Nimeumba kitu changu ninacho kipenda, watu! Wao ni kama mimi!" Waulize waigizaji wanaoigiza watu, "Mnahisi vipi?" Unaweza kusikia mambo kama, "Dunia hii ni nzuri! Je, Mungu aliumba hii tu kwa ajili yetu?" Anzisha tena igizo.</w:t>
      </w:r>
    </w:p>
    <w:p>
      <w:pPr/>
      <w:r>
        <w:rPr>
          <w:lang w:val="sw_KE" w:bidi="sw_KE"/>
        </w:rPr>
      </w:r>
      <w:r>
        <w:rPr>
          <w:lang w:val="sw_KE" w:bidi="sw_KE"/>
        </w:rPr>
        <w:t>Mungu alikuwa amemaliza kila kitu alichofanya katika mbingu na dunia kabla ya siku ya saba Kwa hiyo Mungu aliacha kufanya kazi na kupumzika, au hakufanya kazi, siku ya 7. Mungu alibariki siku ya 7 na alisema ni siku maalum iliyowekwa kando kwake yeye.</w:t>
      </w:r>
    </w:p>
    <w:p>
      <w:pPr/>
      <w:r>
        <w:rPr>
          <w:lang w:val="sw_KE" w:bidi="sw_KE"/>
        </w:rPr>
      </w:r>
      <w:r>
        <w:rPr>
          <w:lang w:val="sw_KE" w:bidi="sw_KE"/>
        </w:rPr>
        <w:t>Sitisha igizo. Muulize mwigizaji anayeigiza Mungu, "Unahisi vipi au unawaza nini?" Unaweza kusikia mambo kama, "Ninaridhika sana katika uumbaji huu. Nimemaliza kazi hii vizuri."</w:t>
      </w:r>
      <w:r>
        <w:rPr>
          <w:lang w:val="sw_KE" w:bidi="sw_KE"/>
        </w:rPr>
      </w:r>
    </w:p>
    <w:p>
      <w:pPr>
        <w:pStyle w:val="Heading3"/>
      </w:pPr>
      <w:r>
        <w:rPr>
          <w:lang w:val="sw_KE" w:bidi="sw_KE"/>
        </w:rPr>
        <w:t>Kujaza Mapengo</w:t>
      </w:r>
    </w:p>
    <w:p>
      <w:pPr/>
      <w:r>
        <w:rPr>
          <w:lang w:val="sw_KE" w:bidi="sw_KE"/>
        </w:rPr>
      </w:r>
      <w:r>
        <w:rPr>
          <w:lang w:val="sw_KE" w:bidi="sw_KE"/>
        </w:rPr>
        <w:t>Sikiliza toleo la sauti la Mwanzo 1:1–2:3 katika tafsiri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Katika mwanzo Mungu aliumba kila kitu katika ulimwengu—aliumba </w:t>
      </w:r>
      <w:r>
        <w:rPr>
          <w:b/>
          <w:lang w:val="sw_KE" w:bidi="sw_KE"/>
        </w:rPr>
        <w:t>mbingu</w:t>
      </w:r>
      <w:r>
        <w:rPr>
          <w:lang w:val="sw_KE" w:bidi="sw_KE"/>
        </w:rPr>
        <w:t xml:space="preserve"> na dunia. Hapa, mbingu ina maana anga au mambo juu ya dunia.</w:t>
      </w:r>
    </w:p>
    <w:p>
      <w:pPr/>
      <w:r>
        <w:rPr>
          <w:lang w:val="sw_KE" w:bidi="sw_KE"/>
        </w:rPr>
      </w:r>
      <w:r>
        <w:rPr>
          <w:lang w:val="sw_KE" w:bidi="sw_KE"/>
        </w:rPr>
        <w:t xml:space="preserve">Sitisha hapa na mjadili kama kikundi ni neno au usemi gani mtakaotumia </w:t>
      </w:r>
      <w:r>
        <w:rPr>
          <w:b/>
          <w:lang w:val="sw_KE" w:bidi="sw_KE"/>
        </w:rPr>
        <w:t>mbinguni</w:t>
      </w:r>
      <w:r>
        <w:rPr>
          <w:lang w:val="sw_KE" w:bidi="sw_KE"/>
        </w:rPr>
        <w:t xml:space="preserve"> kumanisha anga. Tazama neno </w:t>
      </w:r>
      <w:r>
        <w:rPr>
          <w:lang w:val="sw_KE" w:bidi="sw_KE"/>
        </w:rPr>
        <w:t>mbingu</w:t>
      </w:r>
      <w:r>
        <w:rPr>
          <w:lang w:val="sw_KE" w:bidi="sw_KE"/>
        </w:rPr>
        <w:t xml:space="preserve"> kwenye Faharasa Kuu kwa maelezo zaidi. Sitisha toleo hili hapa.</w:t>
      </w:r>
    </w:p>
    <w:p>
      <w:pPr/>
      <w:r>
        <w:rPr>
          <w:lang w:val="sw_KE" w:bidi="sw_KE"/>
        </w:rPr>
      </w:r>
      <w:r>
        <w:rPr>
          <w:lang w:val="sw_KE" w:bidi="sw_KE"/>
        </w:rPr>
        <w:t>Katika Agano la Kale, Mungu ni kitu pekee ambacho kinaweza kufanya kitendo cha kuunda kitu. Kuunda kitu ina maana kuifanya mpya au kuifanya upya au kurejesha. Katika simulizi hili, maneno yote mawili ya Kiingereza "kuunda" na "kufanya" yanatumiwa, lakini yanamaanisha kitu sawa. Wakati mwingine, Mungu anatumia vifaa kufanya kitu, kama alitumia uchafu kufanya mtu, lakini mara nyingi anafanya kitu nje ya kitu.</w:t>
      </w:r>
    </w:p>
    <w:p>
      <w:pPr/>
      <w:r>
        <w:rPr>
          <w:lang w:val="sw_KE" w:bidi="sw_KE"/>
        </w:rPr>
      </w:r>
      <w:r>
        <w:rPr>
          <w:lang w:val="sw_KE" w:bidi="sw_KE"/>
        </w:rPr>
        <w:t>Kabla ya Mungu kuanza kuunda utaratibu katika dunia, unaweza kusema kwamba dunia ilikuwa tupu na isiyo na mpangilio, au kwamba ni nchi isiyo na fomu. Giza linafunika maji ya kina, ambayo ni kama eneo kubwa la maji na chochote kingine—tu maji yanayoenea mbali kama unaweza kuona na kwa kina sana huwezi kugusa chini.</w:t>
      </w:r>
    </w:p>
    <w:p>
      <w:pPr/>
      <w:r>
        <w:rPr>
          <w:lang w:val="sw_KE" w:bidi="sw_KE"/>
        </w:rPr>
      </w:r>
      <w:r>
        <w:rPr>
          <w:lang w:val="sw_KE" w:bidi="sw_KE"/>
        </w:rPr>
        <w:t xml:space="preserve">Roho wa Mungu alikuwa akizunguka, kusonga, au kuruka juu ya maji. </w:t>
      </w:r>
      <w:r>
        <w:rPr>
          <w:b/>
          <w:lang w:val="sw_KE" w:bidi="sw_KE"/>
        </w:rPr>
        <w:t>Roho wa Mungu</w:t>
      </w:r>
      <w:r>
        <w:rPr>
          <w:lang w:val="sw_KE" w:bidi="sw_KE"/>
        </w:rPr>
        <w:t xml:space="preserve"> anaweza kuwa "nguvu ya Mungu," au "upepo kutoka kwa Mungu," lakini haipaswi kuonekana kama ni uharibifu. Mungu mwenyewe alikuwepo hapo. </w:t>
      </w:r>
    </w:p>
    <w:p>
      <w:pPr/>
      <w:r>
        <w:rPr>
          <w:lang w:val="sw_KE" w:bidi="sw_KE"/>
        </w:rPr>
      </w:r>
      <w:r>
        <w:rPr>
          <w:lang w:val="sw_KE" w:bidi="sw_KE"/>
        </w:rPr>
        <w:t xml:space="preserve">Sitisha hapa na mjadili jinsi utatafsiri kifungu </w:t>
      </w:r>
      <w:r>
        <w:rPr>
          <w:b/>
          <w:lang w:val="sw_KE" w:bidi="sw_KE"/>
        </w:rPr>
        <w:t>Roho wa Mungu</w:t>
      </w:r>
      <w:r>
        <w:rPr>
          <w:lang w:val="sw_KE" w:bidi="sw_KE"/>
        </w:rPr>
        <w:t xml:space="preserve">. Tunatumia kifungu cha jumla zaidi cha Roho ya Mungu katika Agano la Kale, lakini unaweza kuangalia </w:t>
      </w:r>
      <w:r>
        <w:rPr>
          <w:lang w:val="sw_KE" w:bidi="sw_KE"/>
        </w:rPr>
        <w:t>Roho Mtakatifu</w:t>
      </w:r>
      <w:r>
        <w:rPr>
          <w:lang w:val="sw_KE" w:bidi="sw_KE"/>
        </w:rPr>
        <w:t xml:space="preserve"> katika Faharasa Kuu kwa maelezo zaidi kuhusu roho ya Mungu. Sitisha toleo hili hapa.</w:t>
      </w:r>
    </w:p>
    <w:p>
      <w:pPr/>
      <w:r>
        <w:rPr>
          <w:lang w:val="sw_KE" w:bidi="sw_KE"/>
        </w:rPr>
      </w:r>
      <w:r>
        <w:rPr>
          <w:lang w:val="sw_KE" w:bidi="sw_KE"/>
        </w:rPr>
        <w:t>Wakati Mungu anaanza kuzungumza na kuunda, wakati mwingine tafsiri zinasema kwamba Mungu anasema, "Ruhusu iwe mwanga," lakini hii ina maana kwa kweli kwamba Mungu mwenyewe aliamuru mwanga kuonekana.</w:t>
      </w:r>
    </w:p>
    <w:p>
      <w:pPr/>
      <w:r>
        <w:rPr>
          <w:lang w:val="sw_KE" w:bidi="sw_KE"/>
        </w:rPr>
      </w:r>
      <w:r>
        <w:rPr>
          <w:lang w:val="sw_KE" w:bidi="sw_KE"/>
        </w:rPr>
        <w:t>Kwa kila siku lakini siku ya 2, Mungu anasema hii ni "nzuri." Hii ina maana kwamba Mungu anafurahi na kile ameumba. Haimaanishi kwamba kitu au siku ni nzuri au bora kuliko kitu kingine, lakini kwamba Mungu anachukua raha na anahisi furaha wakati anaiona.</w:t>
      </w:r>
    </w:p>
    <w:p>
      <w:pPr/>
      <w:r>
        <w:rPr>
          <w:lang w:val="sw_KE" w:bidi="sw_KE"/>
        </w:rPr>
      </w:r>
      <w:r>
        <w:rPr>
          <w:lang w:val="sw_KE" w:bidi="sw_KE"/>
        </w:rPr>
        <w:t>Hii inaanza orodha ya siku za uumbaji. Mwishoni mwa kila siku kuna usemi ambao una maana, "siku hii fulani ilikamilika." Unaweza kusema kwamba siku ilikamilika wakati usiku ilipita na asubuhi ikaja. Njia ya asili zaidi ya kusema hii katika lugha yako inaweza kuwa kitu rahisi kama, "siku ya kwanza ilimalizika."</w:t>
      </w:r>
    </w:p>
    <w:p>
      <w:pPr/>
      <w:r>
        <w:rPr>
          <w:lang w:val="sw_KE" w:bidi="sw_KE"/>
        </w:rPr>
      </w:r>
      <w:r>
        <w:rPr>
          <w:lang w:val="sw_KE" w:bidi="sw_KE"/>
        </w:rPr>
        <w:t>Sitisha hapa na mjadili kama timu ya kutafsiri: Unaonyesha vipi katika lugha yako kwamba hatua katika orodha imekamilika? Sitisha toleo hili hapa.</w:t>
      </w:r>
    </w:p>
    <w:p>
      <w:pPr/>
      <w:r>
        <w:rPr>
          <w:lang w:val="sw_KE" w:bidi="sw_KE"/>
        </w:rPr>
      </w:r>
      <w:r>
        <w:rPr>
          <w:lang w:val="sw_KE" w:bidi="sw_KE"/>
        </w:rPr>
        <w:t>Wakati Mungu anatenganisha maji chini na maji hapo juu, anaiunda anga. Anga hii ni kama kuna paa au hema au bakuli la chini juu ya dunia ambayo inatenganisha maji kutoka kwa dunia kutoka kwa maji juu ya anga.</w:t>
      </w:r>
    </w:p>
    <w:p>
      <w:pPr/>
      <w:r>
        <w:rPr>
          <w:lang w:val="sw_KE" w:bidi="sw_KE"/>
        </w:rPr>
      </w:r>
      <w:r>
        <w:rPr>
          <w:lang w:val="sw_KE" w:bidi="sw_KE"/>
        </w:rPr>
        <w:t>Sitisha hapa na mjadili kama timu ya kutafsiri: Ni neno gani utatumia kwa wazo la "nafasi" au "anga" ambalo Mungu anaunda? Ni neno gani utatumia kwa "anga"? Sitisha toleo hili hapa.</w:t>
      </w:r>
    </w:p>
    <w:p>
      <w:pPr/>
      <w:r>
        <w:rPr>
          <w:lang w:val="sw_KE" w:bidi="sw_KE"/>
        </w:rPr>
      </w:r>
      <w:r>
        <w:rPr>
          <w:lang w:val="sw_KE" w:bidi="sw_KE"/>
        </w:rPr>
        <w:t>Mungu alifanya mwanga ili kuonyesha misimu, siku, na miaka. Misimu ni nyakati maalum za mwaka ambazo tunahitaji kujua. Wanaweza kuwa nyakati za sherehe, nyakati za mavuno katika jumuiya, au wakati wowote wa mwaka ambao ni muhimu kwa jumuiya.</w:t>
      </w:r>
    </w:p>
    <w:p>
      <w:pPr/>
      <w:r>
        <w:rPr>
          <w:lang w:val="sw_KE" w:bidi="sw_KE"/>
        </w:rPr>
      </w:r>
      <w:r>
        <w:rPr>
          <w:lang w:val="sw_KE" w:bidi="sw_KE"/>
        </w:rPr>
        <w:t>Katika siku ya tano Mungu anajaza anga na maji na wanyama hai. Mungu anaweka samaki na viumbe vikubwa vya bahari katika maji—kila kitu ambacho kinahamia katika maji. Hatujui ni aina gani za viumbe kubwa vya bahari, kwa hiyo jaribu kubaki bila kuwa wazi katika maelezo yako.</w:t>
      </w:r>
    </w:p>
    <w:p>
      <w:pPr/>
      <w:r>
        <w:rPr>
          <w:lang w:val="sw_KE" w:bidi="sw_KE"/>
        </w:rPr>
      </w:r>
      <w:r>
        <w:rPr>
          <w:lang w:val="sw_KE" w:bidi="sw_KE"/>
        </w:rPr>
        <w:t>Mungu anaweka aina zote za ndege katika hewa—hii ni pamoja na ndege wadogo na ndege kubwa ambao wanakula wanyama wengine.</w:t>
      </w:r>
    </w:p>
    <w:p>
      <w:pPr/>
      <w:r>
        <w:rPr>
          <w:lang w:val="sw_KE" w:bidi="sw_KE"/>
        </w:rPr>
      </w:r>
      <w:r>
        <w:rPr>
          <w:lang w:val="sw_KE" w:bidi="sw_KE"/>
        </w:rPr>
        <w:t>Siku ya sita, Mungu anaweka aina tatu za wanyama katika nchi:</w:t>
      </w:r>
    </w:p>
    <w:p>
      <w:pPr>
        <w:pStyle w:val="ListBullet"/>
        <w:spacing w:line="240" w:lineRule="auto"/>
        <w:ind w:left="720"/>
      </w:pPr>
      <w:r>
        <w:rPr>
          <w:lang w:val="sw_KE" w:bidi="sw_KE"/>
        </w:rPr>
      </w:r>
      <w:r>
        <w:rPr>
          <w:lang w:val="sw_KE" w:bidi="sw_KE"/>
        </w:rPr>
        <w:t>Ng'ombe ni wanyama wa ndani ambao wanaishi karibu na nyumba.</w:t>
      </w:r>
    </w:p>
    <w:p>
      <w:pPr>
        <w:pStyle w:val="ListBullet"/>
        <w:spacing w:line="240" w:lineRule="auto"/>
        <w:ind w:left="720"/>
      </w:pPr>
      <w:r>
        <w:rPr>
          <w:lang w:val="sw_KE" w:bidi="sw_KE"/>
        </w:rPr>
      </w:r>
      <w:r>
        <w:rPr>
          <w:lang w:val="sw_KE" w:bidi="sw_KE"/>
        </w:rPr>
        <w:t>Mambo yanayotembea yanahama au kuhamia karibu na ardhi kama nyoka, mijiza, wadudu, panya, na wanyama wadogo.</w:t>
      </w:r>
    </w:p>
    <w:p>
      <w:pPr>
        <w:pStyle w:val="ListBullet"/>
        <w:spacing w:line="240" w:lineRule="auto"/>
        <w:ind w:left="720"/>
      </w:pPr>
      <w:r>
        <w:rPr>
          <w:lang w:val="sw_KE" w:bidi="sw_KE"/>
        </w:rPr>
      </w:r>
      <w:r>
        <w:rPr>
          <w:lang w:val="sw_KE" w:bidi="sw_KE"/>
        </w:rPr>
        <w:t>Wanyama pori ni wanyama ambao wanaishi katika pori—wakati mwingine ni hatari.</w:t>
      </w:r>
    </w:p>
    <w:p>
      <w:pPr/>
      <w:r>
        <w:rPr>
          <w:lang w:val="sw_KE" w:bidi="sw_KE"/>
        </w:rPr>
      </w:r>
      <w:r>
        <w:rPr>
          <w:lang w:val="sw_KE" w:bidi="sw_KE"/>
        </w:rPr>
        <w:t xml:space="preserve">Katika simulizi hili, neno la jumla kwa Mungu linatumiwa, si jina la kibinafsi la Mungu Yahweh. Wakati Mungu anaumba watu anasema "Wacha </w:t>
      </w:r>
      <w:r>
        <w:rPr>
          <w:b/>
          <w:lang w:val="sw_KE" w:bidi="sw_KE"/>
        </w:rPr>
        <w:t>tufanye</w:t>
      </w:r>
      <w:r>
        <w:rPr>
          <w:lang w:val="sw_KE" w:bidi="sw_KE"/>
        </w:rPr>
        <w:t xml:space="preserve"> wanadamu katika mfano wetu." Hatujui kwa nini Mungu alitumia neno "sisi" ili kuonyesha mwenyewe. Wasomi wa Biblia wana mawazo kadhaa. Labda Mungu anazungumza na korti yake ya mbinguni ya malaika. Pengine Mungu tayari anarejelea utatu wa yeye mwenyewe, mwana wake Yesu, na Roho Mtakatifu. Lakini wasikilizaji wake wa awali hawangeelewa kwamba bado. Pengine Mungu anatuonyesha enzi yake. Katika Agano la Kale, wafalme wakati mwingine wanajitaja wenyewe kama "sisi" ili kuonyesha heshima na taadhima. Pengine Mungu anazungumza na yeye mwenyewe na kushauriana na yeye mwenyewe kuhusu kile anataka kufanya. Wasomi wengi wa Biblia wanaamini kwamba Mungu anakuonyesha kwamba tunapaswa kumheshimu na kumtii kama mfalme.</w:t>
      </w:r>
    </w:p>
    <w:p>
      <w:pPr/>
      <w:r>
        <w:rPr>
          <w:lang w:val="sw_KE" w:bidi="sw_KE"/>
        </w:rPr>
      </w:r>
      <w:r>
        <w:rPr>
          <w:lang w:val="sw_KE" w:bidi="sw_KE"/>
        </w:rPr>
        <w:t xml:space="preserve">Mungu anasema anawaumba wanadamu </w:t>
      </w:r>
      <w:r>
        <w:rPr>
          <w:b/>
          <w:lang w:val="sw_KE" w:bidi="sw_KE"/>
        </w:rPr>
        <w:t>katika mfano wake</w:t>
      </w:r>
      <w:r>
        <w:rPr>
          <w:lang w:val="sw_KE" w:bidi="sw_KE"/>
        </w:rPr>
        <w:t>. Watu wanabeba taswira ya Mungu. Hiyo ina maana kwamba kwa namna fulani ni kama Mungu kwa kimwili na kiroho. Wanaweza kufikiria na wana dhamiri, au njia ya kuelezea haki kutoka kwa makosa. Katika Agano la Kale, wakati mwingine wawakilishi wa mfalme au malkia waliitwa sanamu. Mungu anasema kwamba watu ni wawakilishi wake yeye. Mungu alifanya wazi kwamba aliwafanya wanaume na wanawake katika mfano wake. Hatujui hasa nini "Mungu alifanya watu katika mfano wake" ina maana, kwa hiyo weka hii isiyo wazi katika lugha yako pia.</w:t>
      </w:r>
    </w:p>
    <w:p>
      <w:pPr/>
      <w:r>
        <w:rPr>
          <w:lang w:val="sw_KE" w:bidi="sw_KE"/>
        </w:rPr>
      </w:r>
      <w:r>
        <w:rPr>
          <w:lang w:val="sw_KE" w:bidi="sw_KE"/>
        </w:rPr>
        <w:t xml:space="preserve">Sitisha hapa na mjadili kama kikundi ni neno au usemi gani mtakaotumia kumaanisha </w:t>
      </w:r>
      <w:r>
        <w:rPr>
          <w:b/>
          <w:lang w:val="sw_KE" w:bidi="sw_KE"/>
        </w:rPr>
        <w:t>uzao</w:t>
      </w:r>
      <w:r>
        <w:rPr>
          <w:lang w:val="sw_KE" w:bidi="sw_KE"/>
        </w:rPr>
        <w:t xml:space="preserve">. Tazama neno </w:t>
      </w:r>
      <w:r>
        <w:rPr>
          <w:lang w:val="sw_KE" w:bidi="sw_KE"/>
        </w:rPr>
        <w:t>mfano wa Mungu</w:t>
      </w:r>
      <w:r>
        <w:rPr>
          <w:lang w:val="sw_KE" w:bidi="sw_KE"/>
        </w:rPr>
        <w:t xml:space="preserve"> kwenye Faharasa Kuu kwa maelezo zaidi. Sitisha toleo hili hapa.</w:t>
      </w:r>
    </w:p>
    <w:p>
      <w:pPr/>
      <w:r>
        <w:rPr>
          <w:lang w:val="sw_KE" w:bidi="sw_KE"/>
        </w:rPr>
      </w:r>
      <w:r>
        <w:rPr>
          <w:lang w:val="sw_KE" w:bidi="sw_KE"/>
        </w:rPr>
        <w:t>Je, Mungu aliumba mwanamume mmoja na mwanamke mmoja kwa wakati huu, au watu wengi? Hii ni taarifa ya jumla kuhusu Mungu kuumba wanadamu. Katika simulizi linalofuata tunasikia maelezo ya kina kuhusu mwanamume wa kwanza na mwanamke. Hapa, unaweza kusema kwamba Mungu aliumba watu, baadhi wa kike na baadhi wa kiume.</w:t>
      </w:r>
    </w:p>
    <w:p>
      <w:pPr/>
      <w:r>
        <w:rPr>
          <w:lang w:val="sw_KE" w:bidi="sw_KE"/>
        </w:rPr>
      </w:r>
      <w:r>
        <w:rPr>
          <w:lang w:val="sw_KE" w:bidi="sw_KE"/>
        </w:rPr>
        <w:t>Mungu anawaambia watu kutawala juu ya dunia. Hii ina maana kwamba watu wanapaswa kutawala kwa amani na kwa kuwajibika. Wanapaswa kutawala na kuitiisha dunia, na hii ina maana kutumia nguvu ili kutumia dunia kwa mahitaji yao, kama kilimo na kulima nchi. Hii ni lugha ya kifalme—Mungu anataka watu kutawala kama wafalme na malkia juu ya dunia.</w:t>
      </w:r>
    </w:p>
    <w:p>
      <w:pPr/>
      <w:r>
        <w:rPr>
          <w:lang w:val="sw_KE" w:bidi="sw_KE"/>
        </w:rPr>
      </w:r>
      <w:r>
        <w:rPr>
          <w:lang w:val="sw_KE" w:bidi="sw_KE"/>
        </w:rPr>
        <w:t>Mungu alikuwa amemaliza kazi yake—aina ya kazi iliyofanywa na mfanyakazi wa ujuzi au msanii. Mungu alimaliza kazi yake, lakini hakuwa amechoka. Hakuhitaji kupumzika kwa sababu alikua amechoka. Alikuwa amemaliza tu kila kitu alipaswa kufanya, kwa hiyo aliacha kufanya kazi. Unaweza kusema, "Aliacha kufanya kazi," au "Alipumzika."</w:t>
      </w:r>
    </w:p>
    <w:p>
      <w:pPr/>
      <w:r>
        <w:rPr>
          <w:lang w:val="sw_KE" w:bidi="sw_KE"/>
        </w:rPr>
      </w:r>
      <w:r>
        <w:rPr>
          <w:lang w:val="sw_KE" w:bidi="sw_KE"/>
        </w:rPr>
        <w:t xml:space="preserve">Mungu </w:t>
      </w:r>
      <w:r>
        <w:rPr>
          <w:b/>
          <w:lang w:val="sw_KE" w:bidi="sw_KE"/>
        </w:rPr>
        <w:t>alibariki</w:t>
      </w:r>
      <w:r>
        <w:rPr>
          <w:lang w:val="sw_KE" w:bidi="sw_KE"/>
        </w:rPr>
        <w:t xml:space="preserve"> siku ya saba, ambayo ina maana kwamba alifanya ni maalum—alifanya ni nzuri. Mungu aliita siku ya saba </w:t>
      </w:r>
      <w:r>
        <w:rPr>
          <w:b/>
          <w:lang w:val="sw_KE" w:bidi="sw_KE"/>
        </w:rPr>
        <w:t>takatifu</w:t>
      </w:r>
      <w:r>
        <w:rPr>
          <w:lang w:val="sw_KE" w:bidi="sw_KE"/>
        </w:rPr>
        <w:t>, ambayo ina maana imewekwa tofauti kwa kusudi maalum. Katika muktadha huu, aliweka tofauti kwa mapumziko.</w:t>
      </w:r>
    </w:p>
    <w:p>
      <w:pPr/>
      <w:r>
        <w:rPr>
          <w:lang w:val="sw_KE" w:bidi="sw_KE"/>
        </w:rPr>
      </w:r>
      <w:r>
        <w:rPr>
          <w:lang w:val="sw_KE" w:bidi="sw_KE"/>
        </w:rPr>
        <w:t xml:space="preserve">Sitisha hapa na mjadili kama kikundi ni maneno au misemo gani mtakayotumia kurejelea </w:t>
      </w:r>
      <w:r>
        <w:rPr>
          <w:b/>
          <w:lang w:val="sw_KE" w:bidi="sw_KE"/>
        </w:rPr>
        <w:t>kubarikiwa</w:t>
      </w:r>
      <w:r>
        <w:rPr>
          <w:lang w:val="sw_KE" w:bidi="sw_KE"/>
        </w:rPr>
        <w:t xml:space="preserve"> na </w:t>
      </w:r>
      <w:r>
        <w:rPr>
          <w:b/>
          <w:lang w:val="sw_KE" w:bidi="sw_KE"/>
        </w:rPr>
        <w:t>mtakatifu</w:t>
      </w:r>
      <w:r>
        <w:rPr>
          <w:lang w:val="sw_KE" w:bidi="sw_KE"/>
        </w:rPr>
        <w:t xml:space="preserve">. Tazama neno </w:t>
      </w:r>
      <w:r>
        <w:rPr>
          <w:lang w:val="sw_KE" w:bidi="sw_KE"/>
        </w:rPr>
        <w:t>mbarikiwa</w:t>
      </w:r>
      <w:r>
        <w:rPr>
          <w:lang w:val="sw_KE" w:bidi="sw_KE"/>
        </w:rPr>
        <w:t xml:space="preserve"> kwenye Faharasa Kuu kwa </w:t>
      </w:r>
      <w:r>
        <w:rPr>
          <w:lang w:val="sw_KE" w:bidi="sw_KE"/>
        </w:rPr>
        <w:t>maelezo</w:t>
      </w:r>
      <w:r>
        <w:rPr>
          <w:lang w:val="sw_KE" w:bidi="sw_KE"/>
        </w:rPr>
        <w:t xml:space="preserve"> zaidi. Sitisha toleo hili hapa.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2:4–25</w:t>
      </w:r>
      <w:r>
        <w:rPr>
          <w:lang w:val="sw_KE" w:bidi="sw_KE"/>
        </w:rPr>
      </w:r>
    </w:p>
    <w:p>
      <w:pPr>
        <w:pStyle w:val="Heading3"/>
      </w:pPr>
      <w:r>
        <w:rPr>
          <w:lang w:val="sw_KE" w:bidi="sw_KE"/>
        </w:rPr>
        <w:t>Sikiliza na Moyo</w:t>
      </w:r>
    </w:p>
    <w:p>
      <w:pPr/>
      <w:r>
        <w:rPr>
          <w:lang w:val="sw_KE" w:bidi="sw_KE"/>
        </w:rPr>
      </w:r>
      <w:r>
        <w:rPr>
          <w:lang w:val="sw_KE" w:bidi="sw_KE"/>
        </w:rPr>
        <w:t>Sikiliza kitabu cha Mwanzo 2:4–25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 2:4–25 tafsiri rahisi zaidi kuelewa.</w:t>
      </w:r>
    </w:p>
    <w:p>
      <w:pPr/>
      <w:r>
        <w:rPr>
          <w:lang w:val="sw_KE" w:bidi="sw_KE"/>
        </w:rPr>
      </w:r>
      <w:r>
        <w:rPr>
          <w:lang w:val="sw_KE" w:bidi="sw_KE"/>
        </w:rPr>
        <w:t>Simulizi hii ni akaunti ya masimulizi ya sehemu fulani za hadithi ya uumbaji. Si uumbaji wa pili. Badala yake inajaza katika baadhi ya maelezo ambayo hayajaelezewa katika simulizi la awali. Simulizi ya awali inaelezea hadithi ya uumbaji wa ulimwengu na kila kitu kilicho ndani. Simulizi ya awali inazungumzia kuhusu utaratibu ambao mambo yaliumbwa. Simulizi ya awali pia inatoa amri fulani kwa mwanamume na mwanamke ambao walikuwa wameumbwa. Simulizi ya sasa inatoa maelezo zaidi kuhusu jinsi baadhi ya uumbaji ulitokea. Hairudia hadithi yote ya uumbaji. Mwandishi hakuandika simulizi ya kisayansi ya mwanzo wa ulimwengu. Hatujui ilichukua muda gani kwa kila kitu kuundwa. Katika simulizi hili la Mwanzo, mwandishi anatoa maelezo ya masimulizi ya jinsi watu waliumbwa na jinsi uhusiano wao na Mungu ulianza. Msisitizo ni juu ya jinsi Mungu anahusiana na mwanamume na mwanamke.</w:t>
      </w:r>
    </w:p>
    <w:p>
      <w:pPr/>
      <w:r>
        <w:rPr>
          <w:lang w:val="sw_KE" w:bidi="sw_KE"/>
        </w:rPr>
      </w:r>
      <w:r>
        <w:rPr>
          <w:lang w:val="sw_KE" w:bidi="sw_KE"/>
        </w:rPr>
        <w:t>Utangulizi wa sehemu hii inasema, "Hivi ni vizazi vya mbingu na dunia wakati ziliumbwa, katika siku ambayo Mungu alifanya dunia na mbingu." Huu ni utangulizi wa kawaida katika kitabu cha Mwanzo. Aina hii ya utangulizi kwa kawaida inatangulia vizazi vya watu, lakini hapa ni kuanzisha vizazi, au historia, ya dunia.</w:t>
      </w:r>
    </w:p>
    <w:p>
      <w:pPr/>
      <w:r>
        <w:rPr>
          <w:lang w:val="sw_KE" w:bidi="sw_KE"/>
        </w:rPr>
      </w:r>
      <w:r>
        <w:rPr>
          <w:lang w:val="sw_KE" w:bidi="sw_KE"/>
        </w:rPr>
        <w:t>Sitisha hapa na mjadili swali hili kama kikundi: Baada ya Mungu kuumba dunia, tuna maelezo ya hali yake ya awali. Dunia ilikuwa kavu. Mvua bado haijakuanguka katika dunia. Maji yalikuja kutoka kwa ardhi kama chemchemi au kufunika ardhi na ukungu. Na hakukuwa na mtu wa kutunza mimea na kufanya kazi ya udongo. Mungu tayari alikuwa ameumba miti. Mimea hii ingekuwa nafaka ambazo watu walipanda na kuvuna. Fikiria ni nini dunia ilionekana kama wakati huu. Eleza baadhi ya mimea ambayo inaweza bado kuwa katika dunia kwa wakati huu. Sitisha toleo hili hapa.</w:t>
      </w:r>
    </w:p>
    <w:p>
      <w:pPr/>
      <w:r>
        <w:rPr>
          <w:lang w:val="sw_KE" w:bidi="sw_KE"/>
        </w:rPr>
      </w:r>
      <w:r>
        <w:rPr>
          <w:lang w:val="sw_KE" w:bidi="sw_KE"/>
        </w:rPr>
        <w:t>Kisha Mungu alimuumba mtu kwa kutengeneza mwili wake kutoka kwa mavumbi. Vumbi ni udongo huru ambao ni safu ya juu ya udongo kwenye ardhi. Mungu alipumua pumzi ya uhai ndani ya mwili huo ili mwili ukawa mtu aliye hai. Hadithi hairudia maelezo kutoka kwa simulizi la awali.</w:t>
      </w:r>
    </w:p>
    <w:p>
      <w:pPr/>
      <w:r>
        <w:rPr>
          <w:lang w:val="sw_KE" w:bidi="sw_KE"/>
        </w:rPr>
      </w:r>
      <w:r>
        <w:rPr>
          <w:lang w:val="sw_KE" w:bidi="sw_KE"/>
        </w:rPr>
        <w:t>Sitisha hapa na mjadili swali hili kama kikundi: Kwa nini ni muhimu kwamba Mungu alipumua pumzi ya uhai ndani ya mtu? Hii ni tofauti vipi na njia Mungu aliumba wanyama? Sitisha toleo hili hapa.</w:t>
      </w:r>
    </w:p>
    <w:p>
      <w:pPr/>
      <w:r>
        <w:rPr>
          <w:lang w:val="sw_KE" w:bidi="sw_KE"/>
        </w:rPr>
      </w:r>
      <w:r>
        <w:rPr>
          <w:lang w:val="sw_KE" w:bidi="sw_KE"/>
        </w:rPr>
        <w:t>Tuna maelezo ya eneo la Bustani ya Edeni na jinsi iliundwa. Bustani ilikuwa imejaa miti ya matunda. Kutoka kwa maelezo, inaonekana kwamba kila mti ulitoa aina fulani ya matunda ambayo mtu huyo angeweza kula. Mungu aliweka miti miwili katikati ya bustani: mti wa uzima na mti wa maarifa ya mema na mabaya. Uovu una maana kwamba mtu huyo angeamua kwa ajili yake mwenyewe kile anaweza na hawezi kufanya. Hii inamfanya ajifikiri kama mungu. Kutoka kwa mistari ya baadaye, tunajua kwamba matunda ya miti hii yalitoa uhai na alitoa maarifa ya mema na mabaya. Hatujui ni nini tunda hili lilionekana kama. Tamaduni nyingi zinafikiri matunda yalikuwa ya toba, lakini simulizi haliambii hili. Tunahitaji kuwa na uhakika kwamba hatuna kuelezea matunda maalum.</w:t>
      </w:r>
    </w:p>
    <w:p>
      <w:pPr/>
      <w:r>
        <w:rPr>
          <w:lang w:val="sw_KE" w:bidi="sw_KE"/>
        </w:rPr>
      </w:r>
      <w:r>
        <w:rPr>
          <w:lang w:val="sw_KE" w:bidi="sw_KE"/>
        </w:rPr>
        <w:t xml:space="preserve">Sitisha hapa na uangalie baadhi ya picha za </w:t>
      </w:r>
      <w:r>
        <w:rPr>
          <w:lang w:val="sw_KE" w:bidi="sw_KE"/>
        </w:rPr>
        <w:t>aina tofauti za matunda</w:t>
      </w:r>
      <w:r>
        <w:rPr>
          <w:lang w:val="sw_KE" w:bidi="sw_KE"/>
        </w:rPr>
        <w:t xml:space="preserve"> kama kikundi. Sitisha toleo hili hapa.</w:t>
      </w:r>
    </w:p>
    <w:p>
      <w:pPr/>
      <w:r>
        <w:rPr>
          <w:lang w:val="sw_KE" w:bidi="sw_KE"/>
        </w:rPr>
      </w:r>
      <w:r>
        <w:rPr>
          <w:lang w:val="sw_KE" w:bidi="sw_KE"/>
        </w:rPr>
        <w:t>Kuna mto mmoja ambao unagawanywa katika matawi 4. Tuna jina la mito 4 ambayo iliunda mipaka ya bustani. Mito hii mbili, Tigrisi na Euphrates, bado zipo leo.</w:t>
      </w:r>
    </w:p>
    <w:p>
      <w:pPr/>
      <w:r>
        <w:rPr>
          <w:lang w:val="sw_KE" w:bidi="sw_KE"/>
        </w:rPr>
      </w:r>
      <w:r>
        <w:rPr>
          <w:lang w:val="sw_KE" w:bidi="sw_KE"/>
        </w:rPr>
        <w:t xml:space="preserve">Sitisha hapa na uangalie ramani ya mito ya </w:t>
      </w:r>
      <w:r>
        <w:rPr>
          <w:lang w:val="sw_KE" w:bidi="sw_KE"/>
        </w:rPr>
        <w:t>Tigris na Euphrates ikiwa ni pamoja na eneo ambapo wanakuja katika Ghuba ya Uajemi</w:t>
      </w:r>
      <w:r>
        <w:rPr>
          <w:lang w:val="sw_KE" w:bidi="sw_KE"/>
        </w:rPr>
        <w:t>. Ramani inapaswa kujumuisha maeneo ambapo mito mingine miwili ilipita. Ramani inapaswa kuwa na majina ya zamani na majina ya sasa ya nchi za Ethiopia na Ashuru. Sitisha toleo hili hapa.</w:t>
      </w:r>
    </w:p>
    <w:p>
      <w:pPr/>
      <w:r>
        <w:rPr>
          <w:lang w:val="sw_KE" w:bidi="sw_KE"/>
        </w:rPr>
      </w:r>
      <w:r>
        <w:rPr>
          <w:lang w:val="sw_KE" w:bidi="sw_KE"/>
        </w:rPr>
        <w:t>Mito mingine miwili imepotea. Bustani hii iliwekwa katika mashariki. Hii ina maana kwamba ni mashariki ya Israeli, au nchi iliyotolewa kwa Ibrahimu katika tarehe ya baadaye. Wengine wanafikiri kwamba Bustani ilikuwa katika eneo ambapo Tigris na Euphrates wanaingia Ghuba ya Uajemi. Hatujui eneo halisi la Bustani.</w:t>
      </w:r>
    </w:p>
    <w:p>
      <w:pPr/>
      <w:r>
        <w:rPr>
          <w:lang w:val="sw_KE" w:bidi="sw_KE"/>
        </w:rPr>
      </w:r>
      <w:r>
        <w:rPr>
          <w:lang w:val="sw_KE" w:bidi="sw_KE"/>
        </w:rPr>
        <w:t>Mungu ni sasa sana katika hadithi hii. Mungu anaumba mtu. Mungu anapanda bustani. Mungu anaweka mtu katika bustani. Mungu anazungumza na mtu. Tunaona kwamba Mungu anajali kwa mtu. Mungu anatoa mtu maelekezo ya wazi na maonyo kuhusu kile mtu anaweza au hawezi kufanya. Mungu anamwambia mtu kudumisha bustani na kutazama juu ya bustani. Kuchunga bustani kungemaanisha kwamba mtu atachukua huduma yake. Kuangalia juu ya kitu ina maana kwamba unalinda au kuangalia baada yake. Kisha Mungu anamwambia mtu, "Unaweza kula matunda yoyote ambayo unataka kutoka kwa bustani isipokuwa matunda kutoka kwa mti ambao unatoa maarifa ya mema na mabaya." Ikiwa unakula matunda kutoka kwa mti huo, utakufa."</w:t>
      </w:r>
    </w:p>
    <w:p>
      <w:pPr/>
      <w:r>
        <w:rPr>
          <w:lang w:val="sw_KE" w:bidi="sw_KE"/>
        </w:rPr>
      </w:r>
      <w:r>
        <w:rPr>
          <w:lang w:val="sw_KE" w:bidi="sw_KE"/>
        </w:rPr>
        <w:t>Mungu anaona kwamba mtu anahitaji rafiki. Mungu alileta aina zote za wanyama na ndege kwa mtu. Wanyama hawa wangeweza tayari kuundwa, au Mungu angeweza kuunda baadhi tu ili kuleta kwa mtu. Mtu aliita kila mnyama kama aliletwa kabla yake. Si mojawapo ya hizi ni mzuri kuwa rafiki kwa mtu. Kisha Mungu anafanya mtu kwenda katika usingizi, anachukua ubavu kutoka kwa upande wake, na anaunda mwanamke. Wakati mtu anaona mwanamke, anaanza kuimba kipande cha mashairi au wimbo. Hisia ni kwamba mtu ni kamili ya furaha katika mwonekano wa yeye kwamba hawezi vyenye furaha yake. Anaimba. Wimbo wake una taarifa 2 ambazo zinamaanisha kitu sawa. Hii ni usemi wa uaminifu wao kwa kila mmoja.</w:t>
      </w:r>
    </w:p>
    <w:p>
      <w:pPr/>
      <w:r>
        <w:rPr>
          <w:lang w:val="sw_KE" w:bidi="sw_KE"/>
        </w:rPr>
      </w:r>
      <w:r>
        <w:rPr>
          <w:lang w:val="sw_KE" w:bidi="sw_KE"/>
        </w:rPr>
        <w:t>Sitisha hapa na mjadili katika kikundi chako kwa nini ilikuwa muhimu kwa mtu kuwa na rafiki. Kwa nini unafikiri alifurahi sana wakati alipomwona yeye? Tambua baadhi ya vipengele maalum vya uhusiano kati ya Mungu na mwanamume na mwanamke. Unaona wapi Mungu akichukua huduma ya wao? Sitisha toleo hili hapa.</w:t>
      </w:r>
    </w:p>
    <w:p>
      <w:pPr/>
      <w:r>
        <w:rPr>
          <w:lang w:val="sw_KE" w:bidi="sw_KE"/>
        </w:rPr>
      </w:r>
      <w:r>
        <w:rPr>
          <w:lang w:val="sw_KE" w:bidi="sw_KE"/>
        </w:rPr>
        <w:t>Mtu amejaa na furaha na anaelezea kwamba mtu na mwanamke wamejitolea kwa kila mmoja kwa nguvu sana. Hii inaelezea kwa nini mtu anaacha baba yake na mama, na wawili wanaunganisha katika moja. Hii pengine ina maana kwamba mtu si tena kama mwaminifu kwa baba yake na mama, haswa kihemko. Sasa mtu na mwanamke ni waaminifu kwa kila mmoja juu ya kila mtu mwingine.</w:t>
      </w:r>
    </w:p>
    <w:p>
      <w:pPr/>
      <w:r>
        <w:rPr>
          <w:lang w:val="sw_KE" w:bidi="sw_KE"/>
        </w:rPr>
      </w:r>
      <w:r>
        <w:rPr>
          <w:lang w:val="sw_KE" w:bidi="sw_KE"/>
        </w:rPr>
        <w:t>Sitisha hapa na mjadili swali hili kama kikundi: Kwa nini Mungu aliweka taarifa hii katika maandiko? Katika utamaduni wako, mtu na mwanamke wanakuwa umoja vipi kama moja? Toa mifano ya kile watu wanafanya wakati wanaunganisha. Sitisha toleo hili hapa.</w:t>
      </w:r>
    </w:p>
    <w:p>
      <w:pPr/>
      <w:r>
        <w:rPr>
          <w:lang w:val="sw_KE" w:bidi="sw_KE"/>
        </w:rPr>
      </w:r>
      <w:r>
        <w:rPr>
          <w:lang w:val="sw_KE" w:bidi="sw_KE"/>
        </w:rPr>
        <w:t>Hadithi inamalizika na taarifa kwamba mtu na mwanamke ni uchi lakini hawana aibu. Hii ni wakati pekee katika Biblia kwamba uchi hausababishwi na umaskini au hatia.</w:t>
      </w:r>
    </w:p>
    <w:p>
      <w:pPr/>
      <w:r>
        <w:rPr>
          <w:lang w:val="sw_KE" w:bidi="sw_KE"/>
        </w:rPr>
      </w:r>
      <w:r>
        <w:rPr>
          <w:lang w:val="sw_KE" w:bidi="sw_KE"/>
        </w:rPr>
        <w:t>Sitisha hapa na mjadili swali hili kama kikundi: Fikiria wakati hakuna mtu anahisi aibu. Inaonekana kama?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Dunia na mbingu zimeumbwa na njia wanayoonekana inaelezea. Katika simulizi la awali Mungu aliumba miti na mimea. Hakuna mtu wa kutunza mimea na nafaka, hakuna mtu wa kufanya kazi ya udongo. Pia, haijanyesha bado kwa hivyo dunia ni kavu. Maji yanatoka kwa chemchemi katika ardhi au ukungu ambao unashughulikia dunia.</w:t>
      </w:r>
    </w:p>
    <w:p>
      <w:pPr/>
      <w:r>
        <w:rPr>
          <w:lang w:val="sw_KE" w:bidi="sw_KE"/>
        </w:rPr>
      </w:r>
      <w:r>
        <w:rPr>
          <w:b/>
          <w:lang w:val="sw_KE" w:bidi="sw_KE"/>
        </w:rPr>
        <w:t>Tukio la pili:</w:t>
      </w:r>
      <w:r>
        <w:rPr>
          <w:lang w:val="sw_KE" w:bidi="sw_KE"/>
        </w:rPr>
        <w:t xml:space="preserve"> Kisha Mungu anamwumba mtu. Mungu anachukua vumbi kutoka kwa ardhi na kuunda mwili wa mtu. Vumbi ni vumbi huru wa uchafu ambao unatembea na kupiga wakati kuna upepo. Wakati Mungu anapumua katika pua ya mtu, anakuwa binadamu hai.</w:t>
      </w:r>
    </w:p>
    <w:p>
      <w:pPr/>
      <w:r>
        <w:rPr>
          <w:lang w:val="sw_KE" w:bidi="sw_KE"/>
        </w:rPr>
      </w:r>
      <w:r>
        <w:rPr>
          <w:b/>
          <w:lang w:val="sw_KE" w:bidi="sw_KE"/>
        </w:rPr>
        <w:t>Tukio la tatu:</w:t>
      </w:r>
      <w:r>
        <w:rPr>
          <w:lang w:val="sw_KE" w:bidi="sw_KE"/>
        </w:rPr>
        <w:t xml:space="preserve"> Mungu alipanda bustani na kumweka mtu katika bustani. Hadithi inatuambia majina ya mito 4 katika bustani na ambapo ziko. Bustani ni kamili ya miti ya matunda na mtu anaweza kula matunda isipokuwa matunda ya mti wa maarifa ya mema na mabaya. Mungu anasema kwa mtu, "Huwezi kula kutoka kwa mti huo au utakufa." Mungu anamweka mtu katika bustani ili kuitunza na kuitazama.</w:t>
      </w:r>
    </w:p>
    <w:p>
      <w:pPr/>
      <w:r>
        <w:rPr>
          <w:lang w:val="sw_KE" w:bidi="sw_KE"/>
        </w:rPr>
      </w:r>
      <w:r>
        <w:rPr>
          <w:b/>
          <w:lang w:val="sw_KE" w:bidi="sw_KE"/>
        </w:rPr>
        <w:t>Tukio la nne:</w:t>
      </w:r>
      <w:r>
        <w:rPr>
          <w:lang w:val="sw_KE" w:bidi="sw_KE"/>
        </w:rPr>
        <w:t xml:space="preserve"> Mungu anatambua kwamba mtu anahitaji rafiki. Kwanza Mungu analeta wanyama wote na ndege alioumba na kuwawasilisha kwa mtu. Mtu anaita kila mnyama na ndege. Mungu anaona kwamba hakuna kati ya hawa wanaokubalika kama rafiki.</w:t>
      </w:r>
    </w:p>
    <w:p>
      <w:pPr/>
      <w:r>
        <w:rPr>
          <w:lang w:val="sw_KE" w:bidi="sw_KE"/>
        </w:rPr>
      </w:r>
      <w:r>
        <w:rPr>
          <w:b/>
          <w:lang w:val="sw_KE" w:bidi="sw_KE"/>
        </w:rPr>
        <w:t>Tukio la tano:</w:t>
      </w:r>
      <w:r>
        <w:rPr>
          <w:lang w:val="sw_KE" w:bidi="sw_KE"/>
        </w:rPr>
        <w:t xml:space="preserve"> Mungu anamweka mtu kulala na kuchukua ubavu kutoka kwa mtu. Mungu anatumia ubavu huu ili kuunda mwanamke. Tukio hili linamaliza na mmenyuko wa mtu kwa mwanamke. Wote wawili ni uchi na hawana aibu.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Mwanamme</w:t>
      </w:r>
    </w:p>
    <w:p>
      <w:pPr>
        <w:pStyle w:val="ListBullet"/>
        <w:spacing w:line="240" w:lineRule="auto"/>
        <w:ind w:left="720"/>
      </w:pPr>
      <w:r>
        <w:rPr>
          <w:lang w:val="sw_KE" w:bidi="sw_KE"/>
        </w:rPr>
      </w:r>
      <w:r>
        <w:rPr>
          <w:lang w:val="sw_KE" w:bidi="sw_KE"/>
        </w:rPr>
        <w:t>Mwanamke</w:t>
      </w:r>
    </w:p>
    <w:p>
      <w:pPr>
        <w:pStyle w:val="ListBullet"/>
        <w:spacing w:line="240" w:lineRule="auto"/>
        <w:ind w:left="720"/>
      </w:pPr>
      <w:r>
        <w:rPr>
          <w:lang w:val="sw_KE" w:bidi="sw_KE"/>
        </w:rPr>
      </w:r>
      <w:r>
        <w:rPr>
          <w:lang w:val="sw_KE" w:bidi="sw_KE"/>
        </w:rPr>
        <w:t xml:space="preserve">Baadhi ya </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Katika tukio la kwanza, dunia ni mahali pa ukiwa. Hakuna mimea ya pori au nafaka kukua katika dunia. Hii inatoa maelezo kamili ya kile dunia ilionekana kama baada ya Mungu kutenganisha nchi kutoka kwa maji katika simulizi la awali. Ni muhimu kukumbuka kwamba hii si uumbaji tofauti lakini maelezo kamili ya uumbaji kutoka kwa simulizi la awali.</w:t>
      </w:r>
    </w:p>
    <w:p>
      <w:pPr/>
      <w:r>
        <w:rPr>
          <w:lang w:val="sw_KE" w:bidi="sw_KE"/>
        </w:rPr>
      </w:r>
      <w:r>
        <w:rPr>
          <w:lang w:val="sw_KE" w:bidi="sw_KE"/>
        </w:rPr>
        <w:t>Mungu anachukua vumbi kutoka kwa ardhi na kuunda mwili wa mtu. Vumbi ni mchanga huru wa uchafu ambao unatembea na kupiga wakati kuna upepo. Wakati Mungu anapumua katika pua ya mtu, anakuwa binadamu hai.</w:t>
      </w:r>
    </w:p>
    <w:p>
      <w:pPr/>
      <w:r>
        <w:rPr>
          <w:lang w:val="sw_KE" w:bidi="sw_KE"/>
        </w:rPr>
      </w:r>
      <w:r>
        <w:rPr>
          <w:lang w:val="sw_KE" w:bidi="sw_KE"/>
        </w:rPr>
        <w:t>Katika tukio la tatu, Mungu anapanda bustani katika shamba ya Edeni. Bustani hii iko mashariki. Hii ina maana kwamba bustani ni mashariki ya Israeli. Mungu anaweka mtu katika bustani. Hadithi inatuambia kwamba Mungu aliweka aina zote za miti ya matunda katika bustani—miti ambayo ilikuwa nzuri na ilizalisha matunda ya kitamu. Mti wa uzima na mti wa maarifa ya mema na mabaya ni katikati ya bustani. Hatujui kile miti hiyo ilionekana kama au kile matunda yalionekana kama.</w:t>
      </w:r>
    </w:p>
    <w:p>
      <w:pPr/>
      <w:r>
        <w:rPr>
          <w:lang w:val="sw_KE" w:bidi="sw_KE"/>
        </w:rPr>
      </w:r>
      <w:r>
        <w:rPr>
          <w:lang w:val="sw_KE" w:bidi="sw_KE"/>
        </w:rPr>
        <w:t xml:space="preserve">Sitisha hapa na uangalie baadhi ya picha za aina </w:t>
      </w:r>
      <w:r>
        <w:rPr>
          <w:lang w:val="sw_KE" w:bidi="sw_KE"/>
        </w:rPr>
        <w:t>tofauti</w:t>
      </w:r>
      <w:r>
        <w:rPr>
          <w:lang w:val="sw_KE" w:bidi="sw_KE"/>
        </w:rPr>
        <w:t xml:space="preserve"> za </w:t>
      </w:r>
      <w:r>
        <w:rPr>
          <w:lang w:val="sw_KE" w:bidi="sw_KE"/>
        </w:rPr>
        <w:t>matunda</w:t>
      </w:r>
      <w:r>
        <w:rPr>
          <w:lang w:val="sw_KE" w:bidi="sw_KE"/>
        </w:rPr>
        <w:t xml:space="preserve"> kama kikundi. Sitisha toleo hili hapa.</w:t>
      </w:r>
    </w:p>
    <w:p>
      <w:pPr/>
      <w:r>
        <w:rPr>
          <w:lang w:val="sw_KE" w:bidi="sw_KE"/>
        </w:rPr>
      </w:r>
      <w:r>
        <w:rPr>
          <w:lang w:val="sw_KE" w:bidi="sw_KE"/>
        </w:rPr>
        <w:t>Simulizi inaelezea mito 4 ambayo inapita kupitia au karibu na eneo hilo. Mbili kati ya mito hii imepotea. Mito ya Tigris na Efrati bado ipo. Mungu alimweka mtu katika bustani na kumwambia kuitunza. Katika simulizi la awali, mtu alipewa maelekezo maalum zaidi. Kumbuka kwamba simulizi hili si kurudia kile kilichotokea katika simulizi la awali. Tukio linamalizika na Mungu kusema kwa mtu, "Usile matunda ya mti wa maarifa ya mema na mabaya." Mungu anasema, "Ikiwa unakula matunda haya, utakufa."</w:t>
      </w:r>
    </w:p>
    <w:p>
      <w:pPr/>
      <w:r>
        <w:rPr>
          <w:lang w:val="sw_KE" w:bidi="sw_KE"/>
        </w:rPr>
      </w:r>
      <w:r>
        <w:rPr>
          <w:lang w:val="sw_KE" w:bidi="sw_KE"/>
        </w:rPr>
        <w:t xml:space="preserve">Sitisha hapa na uangalie ramani ya mito ya </w:t>
      </w:r>
      <w:r>
        <w:rPr>
          <w:lang w:val="sw_KE" w:bidi="sw_KE"/>
        </w:rPr>
        <w:t>Tigris na Euphrates ikiwa ni pamoja na eneo ambapo wanakuja katika Ghuba ya Uajemi</w:t>
      </w:r>
      <w:r>
        <w:rPr>
          <w:lang w:val="sw_KE" w:bidi="sw_KE"/>
        </w:rPr>
        <w:t>. Ramani itajumuisha nchi za Ashuru na Ethiopia. Sitisha toleo hili hapa.</w:t>
      </w:r>
    </w:p>
    <w:p>
      <w:pPr/>
      <w:r>
        <w:rPr>
          <w:lang w:val="sw_KE" w:bidi="sw_KE"/>
        </w:rPr>
      </w:r>
      <w:r>
        <w:rPr>
          <w:lang w:val="sw_KE" w:bidi="sw_KE"/>
        </w:rPr>
        <w:t>Tukio la 4 linaanza na Mungu akisema kwamba mtu anahitaji rafiki. Kisha Mungu ama anaumba wanyama maalum na ndege au analeta wale tayari alikuwa ameumba na kuwasilisha kila mmoja kwa mtu. Mtu anawapa majina.</w:t>
      </w:r>
    </w:p>
    <w:p>
      <w:pPr/>
      <w:r>
        <w:rPr>
          <w:lang w:val="sw_KE" w:bidi="sw_KE"/>
        </w:rPr>
      </w:r>
      <w:r>
        <w:rPr>
          <w:lang w:val="sw_KE" w:bidi="sw_KE"/>
        </w:rPr>
        <w:t xml:space="preserve">Sitisha hapa na uangalie picha za </w:t>
      </w:r>
      <w:r>
        <w:rPr>
          <w:lang w:val="sw_KE" w:bidi="sw_KE"/>
        </w:rPr>
        <w:t>aina tofauti za wanyama na ndege kama</w:t>
      </w:r>
      <w:r>
        <w:rPr>
          <w:lang w:val="sw_KE" w:bidi="sw_KE"/>
        </w:rPr>
        <w:t xml:space="preserve"> kikundi. Hii ni pamoja na wanyama wa nyumbani au wa kufuga na baadhi ya wanyama pori. Sitisha sauti hii hapa.</w:t>
      </w:r>
    </w:p>
    <w:p>
      <w:pPr/>
      <w:r>
        <w:rPr>
          <w:lang w:val="sw_KE" w:bidi="sw_KE"/>
        </w:rPr>
      </w:r>
      <w:r>
        <w:rPr>
          <w:lang w:val="sw_KE" w:bidi="sw_KE"/>
        </w:rPr>
        <w:t>Tukio la 5 linaanza wakati hakuna wanyama au ndege wanathibitisha kuwa rafiki anayekubalika. Mungu anamfanya mtu kuingia katika usingizi mkubwa na kuchukua moja ya ubavu wake. Kisha Mungu anatumia ubavu huo kuunda mwanamke. Mungu anamtambulisha kwa mtu. Mtu kisha anafanya taarifa ya mashairi ya furaha. Tukio linamalizika na maelezo ambayo yanasema kwamba hii ni sababu kwamba mtu ni kuacha wazazi wake na kuungana na mke wake ili waweze kuwa mmoja. Taarifa ya mwisho inasema kwamba mwanamume na mwanamke ni uchi lakini hawana aibu. Hii ni hatua muhimu zaidi katika hadithi.</w:t>
      </w:r>
    </w:p>
    <w:p>
      <w:pPr/>
      <w:r>
        <w:rPr>
          <w:lang w:val="sw_KE" w:bidi="sw_KE"/>
        </w:rPr>
      </w:r>
      <w:r>
        <w:rPr>
          <w:lang w:val="sw_KE" w:bidi="sw_KE"/>
        </w:rPr>
        <w:t>Sitisha hapa na mjadili swali hili kama kikundi: Unaonyesha vipi kwamba taarifa ni hatua muhimu zaidi katika hadithi?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Mwanamume</w:t>
      </w:r>
    </w:p>
    <w:p>
      <w:pPr>
        <w:pStyle w:val="ListBullet"/>
        <w:spacing w:line="240" w:lineRule="auto"/>
        <w:ind w:left="720"/>
      </w:pPr>
      <w:r>
        <w:rPr>
          <w:lang w:val="sw_KE" w:bidi="sw_KE"/>
        </w:rPr>
      </w:r>
      <w:r>
        <w:rPr>
          <w:lang w:val="sw_KE" w:bidi="sw_KE"/>
        </w:rPr>
        <w:t>Mwanamke</w:t>
      </w:r>
    </w:p>
    <w:p>
      <w:pPr>
        <w:pStyle w:val="ListBullet"/>
        <w:spacing w:line="240" w:lineRule="auto"/>
        <w:ind w:left="720"/>
      </w:pPr>
      <w:r>
        <w:rPr>
          <w:lang w:val="sw_KE" w:bidi="sw_KE"/>
        </w:rPr>
      </w:r>
      <w:r>
        <w:rPr>
          <w:lang w:val="sw_KE" w:bidi="sw_KE"/>
        </w:rPr>
        <w:t>Wanyama na ndege</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 Utahitaji kukusanya baadhi ya vitu ili kusaidia na kuigiza hadithi au wanachama wa timu wanaweza kuiga kuwa miti, mito, na wanyama. "Sitisha kitendo" ni kwa mara ya pili timu inaigiza hadithi.</w:t>
      </w:r>
    </w:p>
    <w:p>
      <w:pPr/>
      <w:r>
        <w:rPr>
          <w:lang w:val="sw_KE" w:bidi="sw_KE"/>
        </w:rPr>
      </w:r>
      <w:r>
        <w:rPr>
          <w:lang w:val="sw_KE" w:bidi="sw_KE"/>
        </w:rPr>
        <w:t>Timu inapoigiza hadithi kwa mara ya kwanza, zingatia mazungumzo, mtiririko, mstari wa matukio na mpangilio wa hadithi.</w:t>
      </w:r>
    </w:p>
    <w:p>
      <w:pPr/>
      <w:r>
        <w:rPr>
          <w:lang w:val="sw_KE" w:bidi="sw_KE"/>
        </w:rPr>
      </w:r>
      <w:r>
        <w:rPr>
          <w:lang w:val="sw_KE" w:bidi="sw_KE"/>
        </w:rPr>
        <w:t>Kama hadithi inaanza, Mungu ni mhusika pekee aliyepo Hadithi inasema kwamba Mungu ameumba mbingu na dunia. Kisha kuna maelezo ya dunia. Mfanya mtu anayeigiza jukumu la Mungu aangalie dunia na uweke hali yake. Hakuna mimea au miti ambayo watu wamepanda kwa chakula. Haina mvua. Maji yanatoka kwa chemchemi katika ardhi au kutoka kwa ukungu. Mtu anayeigiza Mungu anaweza kutembea karibu na kutambua mambo haya.</w:t>
      </w:r>
    </w:p>
    <w:p>
      <w:pPr/>
      <w:r>
        <w:rPr>
          <w:lang w:val="sw_KE" w:bidi="sw_KE"/>
        </w:rPr>
      </w:r>
      <w:r>
        <w:rPr>
          <w:lang w:val="sw_KE" w:bidi="sw_KE"/>
        </w:rPr>
        <w:t>Sitisha kitendo: Unaweza kumwuliza Mungu jinsi anahisi kuhusu uumbaji kwa hatua hii. Unaweza kusikia, "Ni nzuri," au "Bado nina kazi ya kufanya. Haijamaliza bado."</w:t>
      </w:r>
    </w:p>
    <w:p>
      <w:pPr/>
      <w:r>
        <w:rPr>
          <w:lang w:val="sw_KE" w:bidi="sw_KE"/>
        </w:rPr>
      </w:r>
      <w:r>
        <w:rPr>
          <w:lang w:val="sw_KE" w:bidi="sw_KE"/>
        </w:rPr>
        <w:t>Kisha Mungu anachukua vumbi kutoka kwa ardhi na kuunda mwili wa mtu. Mtu anayeigiza jukumu la mtu anapaswa kuwa amelala kwenye sakafu au ardhi. Mungu anapuliza katika pua ya mtu na mtu anakuwa mtu hai. Kwa hatua hii mtu anaweza kuamka na kuangalia kote.</w:t>
      </w:r>
    </w:p>
    <w:p>
      <w:pPr/>
      <w:r>
        <w:rPr>
          <w:lang w:val="sw_KE" w:bidi="sw_KE"/>
        </w:rPr>
      </w:r>
      <w:r>
        <w:rPr>
          <w:lang w:val="sw_KE" w:bidi="sw_KE"/>
        </w:rPr>
        <w:t>Sitisha kitendo: Muulize Mungu kwa nini alimuumba mtu. Unaweza kusikia, "Kuwa katika mfano wangu au kuwa na mtu kutawala juu ya dunia" au "Kuwa na mtu kutunza dunia." Muulize mtu kile anachokiona. Unaweza kusikia, "Siwezi kumwona mtu yeyote isipokuwa Mungu" au "Hakuna chochote hapa isipokuwa Mungu."</w:t>
      </w:r>
    </w:p>
    <w:p>
      <w:pPr/>
      <w:r>
        <w:rPr>
          <w:lang w:val="sw_KE" w:bidi="sw_KE"/>
        </w:rPr>
      </w:r>
      <w:r>
        <w:rPr>
          <w:lang w:val="sw_KE" w:bidi="sw_KE"/>
        </w:rPr>
        <w:t>Mungu anamchukua mtu kwenye bustani ambayo Mungu amefanya. Kuna aina zote za miti na matunda ya kitamu katika bustani. Tumia picha au viti au hata miguu ya mti ili kuonyesha kwamba kuna miti mingi karibu na bustani. Mungu na mtu wangekuwa wakitembea katika bustani. Kumbuka kwamba mti wa uzima na mti wa maarifa ya mema na mabaya ziko katikati ya bustani. Tumia kitu kama kitu au washiriki wawili wa timu ili kuwakilisha miti hii miwili. Tumia vitu au washiriki wa timu ili kuonyesha mito 4. Kumbuka kwamba kuna mto 1 ambao unatawanyika katika mito 4.</w:t>
      </w:r>
    </w:p>
    <w:p>
      <w:pPr/>
      <w:r>
        <w:rPr>
          <w:lang w:val="sw_KE" w:bidi="sw_KE"/>
        </w:rPr>
      </w:r>
      <w:r>
        <w:rPr>
          <w:lang w:val="sw_KE" w:bidi="sw_KE"/>
        </w:rPr>
        <w:t>Baada ya kutengeneza mito na miti, Mungu anazungumza na mtu. Mungu anamweka mtu katika bustani ili kuitunza na kuichunguza. Mwambie Mungu atoe maelekezo haya kwa mtu. Kisha Mungu anamwambia mtu asile matunda ya mti wa maarifa ya mema na mabaya. Mungu anasema, "Ikiwa unakula matunda haya, utakufa."</w:t>
      </w:r>
    </w:p>
    <w:p>
      <w:pPr/>
      <w:r>
        <w:rPr>
          <w:lang w:val="sw_KE" w:bidi="sw_KE"/>
        </w:rPr>
      </w:r>
      <w:r>
        <w:rPr>
          <w:lang w:val="sw_KE" w:bidi="sw_KE"/>
        </w:rPr>
        <w:t>Mfanye mtu anayeigiza jukumu la Mungu atoe maelekezo yote kwa mtu wakati mtu anasikiliza.</w:t>
      </w:r>
    </w:p>
    <w:p>
      <w:pPr/>
      <w:r>
        <w:rPr>
          <w:lang w:val="sw_KE" w:bidi="sw_KE"/>
        </w:rPr>
      </w:r>
      <w:r>
        <w:rPr>
          <w:lang w:val="sw_KE" w:bidi="sw_KE"/>
        </w:rPr>
        <w:t>Sitisha kitendo: Muulize mtu kuhusu bustani. "Unaona nini na unavuta harufu gani?" Unaweza kusikia, "Ni nzuri, matunda yanaonekana kitamu, mimi ni mmoja tu hapa." Muulize mtu kurudia maelekezo kuhusu mti wa maarifa ya mema na mabaya. Muulize mtu kwa nini Mungu alitoa maelekezo hayo. Unaweza kusikia, "Kwa hiyo sikula kutoka kwa mti huo kwa makosa" au "Kunitunza au kunionya kuhusu hatari" au hata "Sijui."</w:t>
      </w:r>
    </w:p>
    <w:p>
      <w:pPr/>
      <w:r>
        <w:rPr>
          <w:lang w:val="sw_KE" w:bidi="sw_KE"/>
        </w:rPr>
      </w:r>
      <w:r>
        <w:rPr>
          <w:lang w:val="sw_KE" w:bidi="sw_KE"/>
        </w:rPr>
        <w:t>Mungu anaona kwamba mtu anahitaji rafiki. Kisha Mungu analeta wanyama wote na ndege ambao ameumba. Washiriki wengine wa timu wanaweza kuchukuwa jukumu la kadhaa ya wanyama hawa na ndege. Mungu anamleta kila kiumbe kwa mtu na mtu anaita kila mmoja. Mtu hamwoni rafiki anayefaa kati ya wanyama na ndege.</w:t>
      </w:r>
    </w:p>
    <w:p>
      <w:pPr/>
      <w:r>
        <w:rPr>
          <w:lang w:val="sw_KE" w:bidi="sw_KE"/>
        </w:rPr>
      </w:r>
      <w:r>
        <w:rPr>
          <w:lang w:val="sw_KE" w:bidi="sw_KE"/>
        </w:rPr>
        <w:t>Sitisha kitendo: Muulize mtu, "Unahisi vipi sasa?" Mtu anaweza kujibu "peke yake" au "upweke" au "kukata tamaa kwa sababu hakupata rafiki."</w:t>
      </w:r>
    </w:p>
    <w:p>
      <w:pPr/>
      <w:r>
        <w:rPr>
          <w:lang w:val="sw_KE" w:bidi="sw_KE"/>
        </w:rPr>
      </w:r>
      <w:r>
        <w:rPr>
          <w:lang w:val="sw_KE" w:bidi="sw_KE"/>
        </w:rPr>
        <w:t>Mungu anamfanya mtu kuingia katika usingizi mzito. Mungu anachukua ubavu kutoka kwa upande wa mtu. Kisha Mungu anamfanya mwanamke. Mtu anaamka na Mungu anamtambulisha mwanamke kwa mtu. Mtu anashangaa.</w:t>
      </w:r>
    </w:p>
    <w:p>
      <w:pPr/>
      <w:r>
        <w:rPr>
          <w:lang w:val="sw_KE" w:bidi="sw_KE"/>
        </w:rPr>
      </w:r>
      <w:r>
        <w:rPr>
          <w:lang w:val="sw_KE" w:bidi="sw_KE"/>
        </w:rPr>
        <w:t>Sitisha kitendo: Muulize mtu jinsi anavyohisi wakati anamwona mwanamke. Unaweza kusikia, "Furaha au kufurahi au sasa nina mpenzi." Anaweza kurudia taarifa yote ya mashairi ambayo mtu alifanya. Muulize mwanamke jinsi anahisi wakati anamwona mtu. Unaweza kusikia, "furaha" au "kufurahi." Muulize jinsi wanahisi kuhusu kukosa mavazi yoyote. Unaweza kusikia, "Mavazi ni nini, hatuhitaji mavazi, kwa nini kuvaa kitu?"</w:t>
      </w:r>
    </w:p>
    <w:p>
      <w:pPr/>
      <w:r>
        <w:rPr>
          <w:lang w:val="sw_KE" w:bidi="sw_KE"/>
        </w:rPr>
      </w:r>
      <w:r>
        <w:rPr>
          <w:lang w:val="sw_KE" w:bidi="sw_KE"/>
        </w:rPr>
        <w:t>Hakikisha kwamba Mungu anasema sentensi, "Hii ndiyo sababu mtu anamwacha baba yake na mama yake na anaungana na mke wake, na wawili wanaungana kama mmoja."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inaanza na kifungu, "Hii ni akaunti ya uumbaji wa mbingu na dunia." Baadhi ya tafsiri zinasema kwamba hizi ni </w:t>
      </w:r>
      <w:r>
        <w:rPr>
          <w:b/>
          <w:lang w:val="sw_KE" w:bidi="sw_KE"/>
        </w:rPr>
        <w:t>vizazi</w:t>
      </w:r>
      <w:r>
        <w:rPr>
          <w:lang w:val="sw_KE" w:bidi="sw_KE"/>
        </w:rPr>
        <w:t xml:space="preserve"> vya mbingu na dunia. Vizazi hapa vinamaanisha akaunti au hadithi. Neno kuumba </w:t>
      </w:r>
      <w:r>
        <w:rPr>
          <w:b/>
          <w:lang w:val="sw_KE" w:bidi="sw_KE"/>
        </w:rPr>
        <w:t>linamaanisha</w:t>
      </w:r>
      <w:r>
        <w:rPr>
          <w:lang w:val="sw_KE" w:bidi="sw_KE"/>
        </w:rPr>
        <w:t xml:space="preserve"> kuunda kitu kutoka kwa chochote. Tumia neno lile lile kwa imani ambalo umelitumia katika simulizi zilizopita. </w:t>
      </w:r>
      <w:r>
        <w:rPr>
          <w:b/>
          <w:lang w:val="sw_KE" w:bidi="sw_KE"/>
        </w:rPr>
        <w:t>Mbingu</w:t>
      </w:r>
      <w:r>
        <w:rPr>
          <w:lang w:val="sw_KE" w:bidi="sw_KE"/>
        </w:rPr>
        <w:t xml:space="preserve"> zinaweza kurejelea anga au mahali ambapo Mungu anaishi. Hapa ina maana anga na vitu ndani yake. Tumia neno lile la mbingu ambalo ulikuwa umetumia katika simulizi la awali. Neno </w:t>
      </w:r>
      <w:r>
        <w:rPr>
          <w:lang w:val="sw_KE" w:bidi="sw_KE"/>
        </w:rPr>
        <w:t>dhambi</w:t>
      </w:r>
      <w:r>
        <w:rPr>
          <w:lang w:val="sw_KE" w:bidi="sw_KE"/>
        </w:rPr>
        <w:t xml:space="preserve"> linapatikana kwenye Faharasa Kuu.</w:t>
      </w:r>
    </w:p>
    <w:p>
      <w:pPr/>
      <w:r>
        <w:rPr>
          <w:lang w:val="sw_KE" w:bidi="sw_KE"/>
        </w:rPr>
      </w:r>
      <w:r>
        <w:rPr>
          <w:lang w:val="sw_KE" w:bidi="sw_KE"/>
        </w:rPr>
        <w:t xml:space="preserve">Jina la Mungu katika simulizi hili ni mchanganyiko wa majina 2 ya Mungu—BWANA, au </w:t>
      </w:r>
      <w:r>
        <w:rPr>
          <w:b/>
          <w:lang w:val="sw_KE" w:bidi="sw_KE"/>
        </w:rPr>
        <w:t>Yahweh</w:t>
      </w:r>
      <w:r>
        <w:rPr>
          <w:lang w:val="sw_KE" w:bidi="sw_KE"/>
        </w:rPr>
        <w:t>, na Mungu. Neno lililotumiwa kama BWANA au Yahweh ni jina sahihi la Mungu wa Wayahudi. Katika miaka ya baadaye, watu wa Kiyahudi waliacha kutangaza jina la Yahweh kwa sababu waliamini jina lilikuwa maalum sana ili kusema kwa sauti. Walitumia majina mengine, kama Yehova. Tafsiri nyingi za Kiingereza zinatumia neno BWANA, ambayo ina maana bwana mkuu juu ya kila kitu. Jina "Mungu" linamaanisha Mungu au mkuu kuwa Katika simulizi hili majina mawili yanatumiwa pamoja. Hii haitokei mara nyingi. BWANA na Mungu wanarejelea Mungu sawa au mkuu kuwa Tumia neno lilelile kwa Mungu ambalo umelitumia katika simulizi zilizopita. Kwa maelezo zaidi kuhusu BWANA kama jina la kibinafsi la Mungu—</w:t>
      </w:r>
      <w:r>
        <w:rPr>
          <w:lang w:val="sw_KE" w:bidi="sw_KE"/>
        </w:rPr>
        <w:t>Yahweh</w:t>
      </w:r>
      <w:r>
        <w:rPr>
          <w:lang w:val="sw_KE" w:bidi="sw_KE"/>
        </w:rPr>
        <w:t>—tazama Faharasa Kuu.</w:t>
      </w:r>
    </w:p>
    <w:p>
      <w:pPr/>
      <w:r>
        <w:rPr>
          <w:lang w:val="sw_KE" w:bidi="sw_KE"/>
        </w:rPr>
      </w:r>
      <w:r>
        <w:rPr>
          <w:lang w:val="sw_KE" w:bidi="sw_KE"/>
        </w:rPr>
        <w:t xml:space="preserve">Simulizi inasema kwamba Bwana Mungu hakuwa ametuma mvua kwenye </w:t>
      </w:r>
      <w:r>
        <w:rPr>
          <w:b/>
          <w:lang w:val="sw_KE" w:bidi="sw_KE"/>
        </w:rPr>
        <w:t>dunia</w:t>
      </w:r>
      <w:r>
        <w:rPr>
          <w:lang w:val="sw_KE" w:bidi="sw_KE"/>
        </w:rPr>
        <w:t xml:space="preserve">. </w:t>
      </w:r>
      <w:r>
        <w:rPr>
          <w:b/>
          <w:lang w:val="sw_KE" w:bidi="sw_KE"/>
        </w:rPr>
        <w:t>Chemchemi</w:t>
      </w:r>
      <w:r>
        <w:rPr>
          <w:lang w:val="sw_KE" w:bidi="sw_KE"/>
        </w:rPr>
        <w:t xml:space="preserve"> za maji zilikuja kutoka kwa ardhi ili kutoa maji kwa dunia. Baadhi ya tafsiri zinatumia neno "ukungu" badala ya "chemchem." </w:t>
      </w:r>
      <w:r>
        <w:rPr>
          <w:b/>
          <w:lang w:val="sw_KE" w:bidi="sw_KE"/>
        </w:rPr>
        <w:t>Ukungu</w:t>
      </w:r>
      <w:r>
        <w:rPr>
          <w:lang w:val="sw_KE" w:bidi="sw_KE"/>
        </w:rPr>
        <w:t xml:space="preserve"> ni mkusanyiko wa matone madogo sana ya maji ambayo yanaelea katika hewa na yanaweza kupigwa na upepo. Dunia ni jina la sayari ambayo tunaishi. Tumia neno ulilo nalo katika lugha yako kwa sayari yetu.</w:t>
      </w:r>
    </w:p>
    <w:p>
      <w:pPr/>
      <w:r>
        <w:rPr>
          <w:lang w:val="sw_KE" w:bidi="sw_KE"/>
        </w:rPr>
      </w:r>
      <w:r>
        <w:rPr>
          <w:lang w:val="sw_KE" w:bidi="sw_KE"/>
        </w:rPr>
        <w:t xml:space="preserve">BWANA Mungu alifanya </w:t>
      </w:r>
      <w:r>
        <w:rPr>
          <w:b/>
          <w:lang w:val="sw_KE" w:bidi="sw_KE"/>
        </w:rPr>
        <w:t>mtu</w:t>
      </w:r>
      <w:r>
        <w:rPr>
          <w:lang w:val="sw_KE" w:bidi="sw_KE"/>
        </w:rPr>
        <w:t xml:space="preserve"> kutoka kwa </w:t>
      </w:r>
      <w:r>
        <w:rPr>
          <w:b/>
          <w:lang w:val="sw_KE" w:bidi="sw_KE"/>
        </w:rPr>
        <w:t>vumbi</w:t>
      </w:r>
      <w:r>
        <w:rPr>
          <w:lang w:val="sw_KE" w:bidi="sw_KE"/>
        </w:rPr>
        <w:t xml:space="preserve"> la ardhi. Tumia neno lile lile kwa mtu ambalo umelitumia katika simulizi zilizopita. Vumbi ingekuwa safu ya uso ya ardhi au uchafu. Ni nzuri na kuenea kwa urahisi. Mungu </w:t>
      </w:r>
      <w:r>
        <w:rPr>
          <w:b/>
          <w:lang w:val="sw_KE" w:bidi="sw_KE"/>
        </w:rPr>
        <w:t>alipumua pumzi ya maisha</w:t>
      </w:r>
      <w:r>
        <w:rPr>
          <w:lang w:val="sw_KE" w:bidi="sw_KE"/>
        </w:rPr>
        <w:t xml:space="preserve"> katika mihimili ya pua ya mtu. Hii ina maana kwamba Mungu alipiga katika pua ya mtu. Pumuzi ambayo Mungu alipumulia katika pua ya mtu alitoa mtu maisha. Mtu akawa binadamu hai, au unaweza kusema mtu akawa hai.</w:t>
      </w:r>
    </w:p>
    <w:p>
      <w:pPr/>
      <w:r>
        <w:rPr>
          <w:lang w:val="sw_KE" w:bidi="sw_KE"/>
        </w:rPr>
      </w:r>
      <w:r>
        <w:rPr>
          <w:lang w:val="sw_KE" w:bidi="sw_KE"/>
        </w:rPr>
        <w:t xml:space="preserve">BWANA Mungu alipanda bustani katika </w:t>
      </w:r>
      <w:r>
        <w:rPr>
          <w:b/>
          <w:lang w:val="sw_KE" w:bidi="sw_KE"/>
        </w:rPr>
        <w:t>Edeni</w:t>
      </w:r>
      <w:r>
        <w:rPr>
          <w:lang w:val="sw_KE" w:bidi="sw_KE"/>
        </w:rPr>
        <w:t xml:space="preserve"> mashariki au mwelekeo ambapo jua linachomoza. Edeni ni jina la eneo ambapo bustani iko. BWANA Mungu alipanda miti mingi ya </w:t>
      </w:r>
      <w:r>
        <w:rPr>
          <w:b/>
          <w:lang w:val="sw_KE" w:bidi="sw_KE"/>
        </w:rPr>
        <w:t>matunda katika</w:t>
      </w:r>
      <w:r>
        <w:rPr>
          <w:lang w:val="sw_KE" w:bidi="sw_KE"/>
        </w:rPr>
        <w:t xml:space="preserve"> bustani na miti hii ilitoa matunda ya kitamu. Unataka kutumia neno la wingi kwa </w:t>
      </w:r>
      <w:r>
        <w:rPr>
          <w:b/>
          <w:lang w:val="sw_KE" w:bidi="sw_KE"/>
        </w:rPr>
        <w:t>matunda</w:t>
      </w:r>
      <w:r>
        <w:rPr>
          <w:lang w:val="sw_KE" w:bidi="sw_KE"/>
        </w:rPr>
        <w:t xml:space="preserve"> kama una moja katika lugha yako. Katikati ya bustani, BWANA Mungu aliweka </w:t>
      </w:r>
      <w:r>
        <w:rPr>
          <w:b/>
          <w:lang w:val="sw_KE" w:bidi="sw_KE"/>
        </w:rPr>
        <w:t>mti wa uzima</w:t>
      </w:r>
      <w:r>
        <w:rPr>
          <w:lang w:val="sw_KE" w:bidi="sw_KE"/>
        </w:rPr>
        <w:t xml:space="preserve"> na </w:t>
      </w:r>
      <w:r>
        <w:rPr>
          <w:b/>
          <w:lang w:val="sw_KE" w:bidi="sw_KE"/>
        </w:rPr>
        <w:t>mti wa maarifa ya mema na mabaya</w:t>
      </w:r>
      <w:r>
        <w:rPr>
          <w:lang w:val="sw_KE" w:bidi="sw_KE"/>
        </w:rPr>
        <w:t xml:space="preserve">. Matunda ya mti wa uzima yanamfanya mtu ambaye anakula matunda hayo kuishi milele. Matunda ya mti wa maarifa ya mema na mabaya yanamfanya mtu ambaye anakula matunda hayo kujua kile ni mema na kile ni </w:t>
      </w:r>
      <w:r>
        <w:rPr>
          <w:b/>
          <w:lang w:val="sw_KE" w:bidi="sw_KE"/>
        </w:rPr>
        <w:t>mabaya</w:t>
      </w:r>
      <w:r>
        <w:rPr>
          <w:lang w:val="sw_KE" w:bidi="sw_KE"/>
        </w:rPr>
        <w:t xml:space="preserve">. Uovu una maana kwamba mtu huyo angeamua kwa ajili yake mwenyewe kile anaweza na hawezi kufanya. Hii inamfanya ajifikiri kama mungu. Angalia Faharasa Kuu kwa mjadala kamili wa </w:t>
      </w:r>
      <w:r>
        <w:rPr>
          <w:lang w:val="sw_KE" w:bidi="sw_KE"/>
        </w:rPr>
        <w:t>uovu</w:t>
      </w:r>
      <w:r>
        <w:rPr>
          <w:lang w:val="sw_KE" w:bidi="sw_KE"/>
        </w:rPr>
        <w:t>.</w:t>
      </w:r>
    </w:p>
    <w:p>
      <w:pPr/>
      <w:r>
        <w:rPr>
          <w:lang w:val="sw_KE" w:bidi="sw_KE"/>
        </w:rPr>
      </w:r>
      <w:r>
        <w:rPr>
          <w:lang w:val="sw_KE" w:bidi="sw_KE"/>
        </w:rPr>
        <w:t>Mto ambao unapita kutoka kwa nchi ya Edeni ulimwagilia bustani. Igawanywa katika matawi 4. Utahitaji kutumia majina ya mito. Hakikisha kwamba hizi hazifanyi neno lingine katika lugha yako. Pishon anakwenda karibu na nchi yote ya Havila. Dhahabu katika Havilah ni safi, ikimaanisha kwamba hakuna chochote kilichochanganywa na dhahabu. Havila pia ana resini tamu ya harufu. Hii ni dutu inayoitwa Bdellium ambayo ni harufu nzuri, uwazi, fizi njano, resini ya njano, mchuzi kutoka kwa mti fulani na thamani ya matumizi yake kama manukato. Huna haja ya kutumia neno Bdellium. Unaweza kusema kwamba ni aina ya manukato au harufu tamu kutoka kwa baadhi ya miti hapo. Mafuta ya mti ni kioevu ambayo yanainuka katika mti ili kutoa lishe kwa matawi na majani ya juu. Havila pia ana mawe ya thamani kama Shohiki. Shohiki ni jiwe lenye rangi nyingi ambalo linaweza kufanywa laini au kuteketezwa katika maumbo tofauti.</w:t>
      </w:r>
    </w:p>
    <w:p>
      <w:pPr/>
      <w:r>
        <w:rPr>
          <w:lang w:val="sw_KE" w:bidi="sw_KE"/>
        </w:rPr>
      </w:r>
      <w:r>
        <w:rPr>
          <w:lang w:val="sw_KE" w:bidi="sw_KE"/>
        </w:rPr>
        <w:t xml:space="preserve">Onyesha picha ya mawe ya </w:t>
      </w:r>
      <w:r>
        <w:rPr>
          <w:lang w:val="sw_KE" w:bidi="sw_KE"/>
        </w:rPr>
        <w:t>shohiki</w:t>
      </w:r>
      <w:r>
        <w:rPr>
          <w:lang w:val="sw_KE" w:bidi="sw_KE"/>
        </w:rPr>
        <w:t>.</w:t>
      </w:r>
    </w:p>
    <w:p>
      <w:pPr/>
      <w:r>
        <w:rPr>
          <w:lang w:val="sw_KE" w:bidi="sw_KE"/>
        </w:rPr>
      </w:r>
      <w:r>
        <w:rPr>
          <w:lang w:val="sw_KE" w:bidi="sw_KE"/>
        </w:rPr>
        <w:t>Tawi la pili la mto linaitwa Gihoni. Ilitiririka karibu na nchi yote ya Kushi. Kushi ilikuwa jina la zamani la Ethiopia. Tawi la tatu linaloitwa Tigris lilitiririka mashariki ya nchi ya Ashuru. Ashuru ni jina lingine la nchi ya zamani ya Asiria. Leo sehemu ya kaskazini ya Iraq na sehemu karibu ya Uturuki inafanya nchi ya kale ya Ashuru. Tawi la nne linaitwa Euphrates. Angalia ili kuona kama lugha yako ina maneno ya mito ya Tigiri na Eufrates. Mito hii bado ipo leo kwa hiyo unapaswa kutumia maneno sawa ambayo lugha yako tayari ina kwa mito hiyo. Utahitaji kutumia majina ya nchi na majina ya mto.</w:t>
      </w:r>
    </w:p>
    <w:p>
      <w:pPr/>
      <w:r>
        <w:rPr>
          <w:lang w:val="sw_KE" w:bidi="sw_KE"/>
        </w:rPr>
      </w:r>
      <w:r>
        <w:rPr>
          <w:lang w:val="sw_KE" w:bidi="sw_KE"/>
        </w:rPr>
        <w:t xml:space="preserve">Sitisha hapa na tena onyesha timu yako ya kutafsiri ramani </w:t>
      </w:r>
      <w:r>
        <w:rPr>
          <w:lang w:val="sw_KE" w:bidi="sw_KE"/>
        </w:rPr>
        <w:t>za eneo na mito minne na maeneo yanayopita ndani yake</w:t>
      </w:r>
      <w:r>
        <w:rPr>
          <w:lang w:val="sw_KE" w:bidi="sw_KE"/>
        </w:rPr>
        <w:t>.</w:t>
      </w:r>
    </w:p>
    <w:p>
      <w:pPr/>
      <w:r>
        <w:rPr>
          <w:lang w:val="sw_KE" w:bidi="sw_KE"/>
        </w:rPr>
      </w:r>
      <w:r>
        <w:rPr>
          <w:lang w:val="sw_KE" w:bidi="sw_KE"/>
        </w:rPr>
        <w:t xml:space="preserve">Bwana Mungu anamweka mtu katika Bustani ya Edeni </w:t>
      </w:r>
      <w:r>
        <w:rPr>
          <w:b/>
          <w:lang w:val="sw_KE" w:bidi="sw_KE"/>
        </w:rPr>
        <w:t>kutunza</w:t>
      </w:r>
      <w:r>
        <w:rPr>
          <w:lang w:val="sw_KE" w:bidi="sw_KE"/>
        </w:rPr>
        <w:t xml:space="preserve"> bustani na </w:t>
      </w:r>
      <w:r>
        <w:rPr>
          <w:b/>
          <w:lang w:val="sw_KE" w:bidi="sw_KE"/>
        </w:rPr>
        <w:t>kuichunguza</w:t>
      </w:r>
      <w:r>
        <w:rPr>
          <w:lang w:val="sw_KE" w:bidi="sw_KE"/>
        </w:rPr>
        <w:t>. Kutunza bustani kunaweza kumaanisha kuelekeza au kulima au kilimo. Hii ina maana kwamba mtu angefanya kazi ya nchi ili miti ya matunda izalishe vizuri.</w:t>
      </w:r>
    </w:p>
    <w:p>
      <w:pPr/>
      <w:r>
        <w:rPr>
          <w:lang w:val="sw_KE" w:bidi="sw_KE"/>
        </w:rPr>
      </w:r>
      <w:r>
        <w:rPr>
          <w:lang w:val="sw_KE" w:bidi="sw_KE"/>
        </w:rPr>
        <w:t xml:space="preserve">Kisha BWANA Mungu alimwonya mtu. Mungu alisema, "Unaweza kula matunda yoyote unayotaka katika bustani isipokuwa matunda ya mti wa maarifa ya mema na mabaya. Ikiwa unakula matunda yake, hakika utakufa." Matunda hayamfanyi mtu kuwa muovu. Uovu una maana kwamba mtu anaamua kwa ajili yake mwenyewe kile anataka kufanya au hataki kufanya. Hii ina maana kwamba anafanya kama yeye ni miungu. Tumia neno la asili kwa matunda. Hatujui matunda yalikuwa nini, kwa hiyo usitumie aina maalum ya matunda kama vile apple. </w:t>
      </w:r>
      <w:r>
        <w:rPr>
          <w:b/>
          <w:lang w:val="sw_KE" w:bidi="sw_KE"/>
        </w:rPr>
        <w:t>Hakika kufa</w:t>
      </w:r>
      <w:r>
        <w:rPr>
          <w:lang w:val="sw_KE" w:bidi="sw_KE"/>
        </w:rPr>
        <w:t xml:space="preserve"> ina maana kwamba mtu atakufa kwa uhakika</w:t>
      </w:r>
    </w:p>
    <w:p>
      <w:pPr/>
      <w:r>
        <w:rPr>
          <w:lang w:val="sw_KE" w:bidi="sw_KE"/>
        </w:rPr>
      </w:r>
      <w:r>
        <w:rPr>
          <w:lang w:val="sw_KE" w:bidi="sw_KE"/>
        </w:rPr>
        <w:t xml:space="preserve">Kisha BWANA Mungu alisema, "Si nzuri kwa mtu kuwa peke yake. Nitafanya msaidizi ambaye ni sahihi kwa ajili yake." Katika simulizi hili msaidizi ni rafiki au mfanyakazi mwenza au mpenzi, si mtumishi Msaidizi na mtu wangefanya kazi pamoja na kupongeza. Kwa hiyo BWANA Mungu aliunda kutoka kwa ardhi wanyama wote wa pori na ndege wa anga. Wanyama hawa tayari walikuwa wameumbwa kama tulivyoona katika simulizi zilizopita. Tumia maneno sawa kwa wanyama na ndege ambao ulikuwa umetumia katika simulizi zilizopita. Hii si uumbaji mwingine wa wanyama. Hii ni kutoa maelezo ya ziada ya jinsi Mungu aliumba wanyama na ndege. Mungu alileta wanyama na ndege kwa mtu na mtu alitoa kila jina. Kulikuwa na </w:t>
      </w:r>
      <w:r>
        <w:rPr>
          <w:b/>
          <w:lang w:val="sw_KE" w:bidi="sw_KE"/>
        </w:rPr>
        <w:t>wanyama pori</w:t>
      </w:r>
      <w:r>
        <w:rPr>
          <w:lang w:val="sw_KE" w:bidi="sw_KE"/>
        </w:rPr>
        <w:t xml:space="preserve"> na </w:t>
      </w:r>
      <w:r>
        <w:rPr>
          <w:b/>
          <w:lang w:val="sw_KE" w:bidi="sw_KE"/>
        </w:rPr>
        <w:t>mifugo</w:t>
      </w:r>
      <w:r>
        <w:rPr>
          <w:lang w:val="sw_KE" w:bidi="sw_KE"/>
        </w:rPr>
        <w:t>. Mifugo inarejelea wanyama waliofugwa ambao tungetumia katika kilimo au maisha ya kila siku kama vile kondoo, farasi, punda, kuku, mbwa na paka. Wanyama pori wangekuwa wale ambao hawafugwi au kufugwa kama vile simba au simba marara. Tumia neno la jumla kama vile wanyama wa ndani au wa kilimo au mifugo. Mtu hakupata msaidizi anayefaa kwa ajili yake mwenyewe kati ya wanyama hawa wote.</w:t>
      </w:r>
    </w:p>
    <w:p>
      <w:pPr/>
      <w:r>
        <w:rPr>
          <w:lang w:val="sw_KE" w:bidi="sw_KE"/>
        </w:rPr>
      </w:r>
      <w:r>
        <w:rPr>
          <w:lang w:val="sw_KE" w:bidi="sw_KE"/>
        </w:rPr>
        <w:t>BWANA Mungu alimfanya mtu kuingia katika usingizi mzito. Huu ulikuwa usingizi mkuu sana ikimaanisha haingekuwa rahisi kwa mtu kuamka. Mungu alichukua ubavu kutoka kwa mtu. Simulizi haisemi upande gani. Hii ina maana kunasema kwamba Mungu alichukua ubavu kutoka kwa mwanaume. Mungu aliumba mwanamke kutoka kwa ubavu. Tumia neno lilelile kwa mwanamke ambalo umelitumia katika simulizi zilizopita. Mungu alifunga jeraha au kuponya jeraha katika upande wa mtu.</w:t>
      </w:r>
    </w:p>
    <w:p>
      <w:pPr/>
      <w:r>
        <w:rPr>
          <w:lang w:val="sw_KE" w:bidi="sw_KE"/>
        </w:rPr>
      </w:r>
      <w:r>
        <w:rPr>
          <w:lang w:val="sw_KE" w:bidi="sw_KE"/>
        </w:rPr>
        <w:t>Kisha BWANA Mungu alimleta mwanamke kwa mtu. Hii ni kitendo sawa na wakati Mungu alileta wanyama. Lakini wakati huu, mwanamke ni msaidizi au rafiki anayekubalika. Mtu alishangaa. Hii ni usemi wa furaha. Unataka kuchagua neno ambalo linaonyesha furaha au msisimko. Mtu amekuwa akitafuta rafiki kutoka kwa wanyama wote. Sasa amepata moja. Anasema, "Hatimaye!" au "Hatimaye!" Mtu anasema kwamba mifupa ya mwanamke inatoka kwa mifupa ya mtu. Mwili wa mwanamke unatoka kwa mwili wa mwanaume. Anamwita mwanamke wake kwa sababu alikuja kutoka kwa mwanaume. Anatumia aina ya mashairi kwa kuelezea maoni haya. Ungeelezea vipi aina hii ya shairi katika lugha yako? Tumia neno ulilotumia katika simulizi la awali kwa mwanamke.</w:t>
      </w:r>
    </w:p>
    <w:p>
      <w:pPr/>
      <w:r>
        <w:rPr>
          <w:lang w:val="sw_KE" w:bidi="sw_KE"/>
        </w:rPr>
      </w:r>
      <w:r>
        <w:rPr>
          <w:lang w:val="sw_KE" w:bidi="sw_KE"/>
        </w:rPr>
        <w:t>Hii inaelezea kwa nini mtu anamwacha baba yake na mama yake na anaungana na mke wake na wawili wanaungana kuwa moja. Hii ina maana kwamba mtu haendelei kuishi na wazazi wake. Hakuwa mwaminifu tena kwa wazazi wake lakini anaunda uhusiano mpya na mke wake na ni maminifu kwake. Badala yake anamchukua mke wake na kuishi pamoja naye katika nyumba mpya na wanakuwa umoja pamoja. United ina maana kwamba wanakuwa mtu mmoja au kwamba wanafanya familia mpya pamoja.</w:t>
      </w:r>
    </w:p>
    <w:p>
      <w:pPr/>
      <w:r>
        <w:rPr>
          <w:lang w:val="sw_KE" w:bidi="sw_KE"/>
        </w:rPr>
      </w:r>
      <w:r>
        <w:rPr>
          <w:lang w:val="sw_KE" w:bidi="sw_KE"/>
        </w:rPr>
        <w:t>Mtu na mwanamke walikuwa uchi na hawakuhisi aibu. Waliishi katika Bustani ya Edeni na hawakuvaa mavazi. Hawakuhitaji mavazi yoyote. Hawakuhisi aibu. Hawakuona haja ya kujificha au sehemu za wao wenyewe kutoka kwa kila mmoja au kutoka kwa Mungu.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anatakiwa kuelezea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3:1–24</w:t>
      </w:r>
      <w:r>
        <w:rPr>
          <w:lang w:val="sw_KE" w:bidi="sw_KE"/>
        </w:rPr>
      </w:r>
    </w:p>
    <w:p>
      <w:pPr>
        <w:pStyle w:val="Heading3"/>
      </w:pPr>
      <w:r>
        <w:rPr>
          <w:lang w:val="sw_KE" w:bidi="sw_KE"/>
        </w:rPr>
        <w:t>Sikiliza na Moyo</w:t>
      </w:r>
    </w:p>
    <w:p>
      <w:pPr/>
      <w:r>
        <w:rPr>
          <w:lang w:val="sw_KE" w:bidi="sw_KE"/>
        </w:rPr>
      </w:r>
      <w:r>
        <w:rPr>
          <w:lang w:val="sw_KE" w:bidi="sw_KE"/>
        </w:rPr>
        <w:t>Katika hatua hii, sikiliza Mwanzo 3:1–24 na uweke moyoni mwako Sikiliza toleo la sauti la Mwanzo 3:1–24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 3:1–24 tafsiri rahisi zaidi kuelewa.</w:t>
      </w:r>
    </w:p>
    <w:p>
      <w:pPr/>
      <w:r>
        <w:rPr>
          <w:lang w:val="sw_KE" w:bidi="sw_KE"/>
        </w:rPr>
      </w:r>
      <w:r>
        <w:rPr>
          <w:lang w:val="sw_KE" w:bidi="sw_KE"/>
        </w:rPr>
        <w:t>Simulizi hili linafanyika baada ya Mungu kuumba dunia na kila kitu juu yake. Mungu alimweka mwanamume na mwanamke katika bustani nzuri. Mungu aliwaambia wangeweza kula kutoka kwa mti wowote katika bustani isipokuwa mti wa maarifa ya mema na mabaya katikati ya bustani. Mwanaume na mwanamke walikuwa pamoja katika bustani, uchi, lakini hawakuona aibu.</w:t>
      </w:r>
    </w:p>
    <w:p>
      <w:pPr/>
      <w:r>
        <w:rPr>
          <w:lang w:val="sw_KE" w:bidi="sw_KE"/>
        </w:rPr>
      </w:r>
      <w:r>
        <w:rPr>
          <w:lang w:val="sw_KE" w:bidi="sw_KE"/>
        </w:rPr>
        <w:t>Simulizi hili linaelezea kile kilichotokea wakati mwanamume na mwanamke waliasi Mungu na kula kutoka kwa mti wa maarifa ya mema na mabaya katikati ya bustani. Katika simulizi hili, jina la kibinafsi la Mungu, Yahweh, na neno la jumla la Mungu linatumiwa pamoja.</w:t>
      </w:r>
    </w:p>
    <w:p>
      <w:pPr/>
      <w:r>
        <w:rPr>
          <w:lang w:val="sw_KE" w:bidi="sw_KE"/>
        </w:rPr>
      </w:r>
      <w:r>
        <w:rPr>
          <w:lang w:val="sw_KE" w:bidi="sw_KE"/>
        </w:rPr>
        <w:t>Kati ya wanyama wote pori Yahweh Mungu alifanya, nyoka alikuwa mjanja zaidi. Nyoka alikuwa mwerevu sana na alikuwa na mpango. Mipango ya mtu mjanja inaweza kuwa mipango nzuri, au inaweza kuwa mipango mibaya. Simulizi haituambii bado kama mipango ya nyoka ni mbaya au la. Hatujui ni aina gani ya nyoka hii ilikuwa.</w:t>
      </w:r>
    </w:p>
    <w:p>
      <w:pPr/>
      <w:r>
        <w:rPr>
          <w:lang w:val="sw_KE" w:bidi="sw_KE"/>
        </w:rPr>
      </w:r>
      <w:r>
        <w:rPr>
          <w:lang w:val="sw_KE" w:bidi="sw_KE"/>
        </w:rPr>
        <w:t xml:space="preserve">Sitisha hapa. Kama kikundi, angalia picha ya nyoka kwa </w:t>
      </w:r>
      <w:r>
        <w:rPr>
          <w:lang w:val="sw_KE" w:bidi="sw_KE"/>
        </w:rPr>
        <w:t>pamoja</w:t>
      </w:r>
      <w:r>
        <w:rPr>
          <w:lang w:val="sw_KE" w:bidi="sw_KE"/>
        </w:rPr>
        <w:t>. Sitisha sauti hii hapa.</w:t>
      </w:r>
    </w:p>
    <w:p>
      <w:pPr/>
      <w:r>
        <w:rPr>
          <w:lang w:val="sw_KE" w:bidi="sw_KE"/>
        </w:rPr>
      </w:r>
      <w:r>
        <w:rPr>
          <w:lang w:val="sw_KE" w:bidi="sw_KE"/>
        </w:rPr>
        <w:t>Vifungu vya baadaye katika Biblia vinaonekana kuashiria kwamba nyoka alikuwa Shetani, kiroho ambaye aliongoza uasi dhidi ya Yahweh. Simulizi hii haisemi nyoka alikuwa Shetani, lakini inasema kwamba Yahweh Mungu aliumba nyoka. Hakuna chochote katika simulizi hili ili kutuambia kwamba nyoka ni zaidi ya nyoka wa kawaida.</w:t>
      </w:r>
    </w:p>
    <w:p>
      <w:pPr/>
      <w:r>
        <w:rPr>
          <w:lang w:val="sw_KE" w:bidi="sw_KE"/>
        </w:rPr>
      </w:r>
      <w:r>
        <w:rPr>
          <w:lang w:val="sw_KE" w:bidi="sw_KE"/>
        </w:rPr>
        <w:t>Nyoka alisema kwa mwanamke, "Je, Mungu alisema kwa kweli kwamba huwezi kula kutoka kwa miti yoyote katika bustani?" Nyoka anasema hii ama kama swali au taarifa ya mshangao na mshangao. Nyoka anatumia swali hili ili kusababisha mwanamke kutilia shaka kile Mungu aliwaambia.</w:t>
      </w:r>
    </w:p>
    <w:p>
      <w:pPr/>
      <w:r>
        <w:rPr>
          <w:lang w:val="sw_KE" w:bidi="sw_KE"/>
        </w:rPr>
      </w:r>
      <w:r>
        <w:rPr>
          <w:lang w:val="sw_KE" w:bidi="sw_KE"/>
        </w:rPr>
        <w:t>Mwanamke akajibu, "Tunaweza kula kutoka kwa miti yote katika bustani. Lakini Mungu alisema, 'Huwezi kula kutoka kwa matunda ya mti katikati ya bustani. Ikiwa hata utaigusa, utakufa.'" Hapa, mwanamke anachumulia kile Mungu alimwambia mtu. Katika simulizi la awali, Mungu alimwambia mtu si kula kutoka kwa mti katikati ya bustani, lakini hakumwambia wangekufa kama hata kugusa mti.</w:t>
      </w:r>
    </w:p>
    <w:p>
      <w:pPr/>
      <w:r>
        <w:rPr>
          <w:lang w:val="sw_KE" w:bidi="sw_KE"/>
        </w:rPr>
      </w:r>
      <w:r>
        <w:rPr>
          <w:lang w:val="sw_KE" w:bidi="sw_KE"/>
        </w:rPr>
        <w:t>Nyoka alisema, "Huwezi kufa! Mungu anajua kwamba kama unakula kutoka kwa mti huo, macho yako yatafunguliwa." Nyoka hasemi kwamba mtu atafungua kimwili macho ya mwanamume na mwanamke. Nyoka anasema kwamba kama wanakula matunda kutoka kwa mti huo, watakuwa na maarifa mpya na uelewa.</w:t>
      </w:r>
    </w:p>
    <w:p>
      <w:pPr/>
      <w:r>
        <w:rPr>
          <w:lang w:val="sw_KE" w:bidi="sw_KE"/>
        </w:rPr>
      </w:r>
      <w:r>
        <w:rPr>
          <w:lang w:val="sw_KE" w:bidi="sw_KE"/>
        </w:rPr>
        <w:t>Nyoka aliendelea. Ilisema, "Utakua kama Mungu, kujua tofauti kati ya mema na mabaya." "Nzuri na mabaya" pengine inarejelea kujua kila kitu unachostahili kujua.</w:t>
      </w:r>
    </w:p>
    <w:p>
      <w:pPr/>
      <w:r>
        <w:rPr>
          <w:lang w:val="sw_KE" w:bidi="sw_KE"/>
        </w:rPr>
      </w:r>
      <w:r>
        <w:rPr>
          <w:lang w:val="sw_KE" w:bidi="sw_KE"/>
        </w:rPr>
        <w:t>Sitisha hapa. Jadili kama kikundi: Ni aina gani ya mambo watu katika utamaduni wako wanafanya ili kupata maarifa kuhusu kila kitu wanachoweza? Nani anawapa watu maarifa? Watu wanakwenda wapi ili kupata maarifa? Ni aina gani ya maarifa ni muhimu kwa watu wako? Watu katika utamaduni wako wanafikiri nini kuhusu watu ambao wanataka kupata maarifa yote wanaweza? Sitisha sauti hii hapa.</w:t>
      </w:r>
    </w:p>
    <w:p>
      <w:pPr/>
      <w:r>
        <w:rPr>
          <w:lang w:val="sw_KE" w:bidi="sw_KE"/>
        </w:rPr>
      </w:r>
      <w:r>
        <w:rPr>
          <w:lang w:val="sw_KE" w:bidi="sw_KE"/>
        </w:rPr>
        <w:t>Mwanamke aliona kwamba matunda yalionekana ya kitamu na angemfanya mwenye hekima. Simulizi haituambii ni aina gani ya matunda ilikuwa kwenye mti. Mwanamke alichukua baadhi ya matunda na kula. Kisha alitoa matunda kwa mume wake, ambaye alikuwa pamoja naye, na alikula pia. Mume wake pengine alikuwa amesimama na mwanamke wakati wote akizungumza na nyoka.</w:t>
      </w:r>
    </w:p>
    <w:p>
      <w:pPr/>
      <w:r>
        <w:rPr>
          <w:lang w:val="sw_KE" w:bidi="sw_KE"/>
        </w:rPr>
      </w:r>
      <w:r>
        <w:rPr>
          <w:lang w:val="sw_KE" w:bidi="sw_KE"/>
        </w:rPr>
        <w:t>Haraka kama mwanamume na mwanamke walikula matunda, macho yao yalifunguliwa. Hii ina maana kwamba walikuwa na maarifa mpya na uelewa. Mwanaume na mwanamke walitambua kwamba walikuwa uchi, na walihisi aibu kwa sababu walikuwa uchi. Wakati watu wanahisi aibu, wanahisi kama wamepoteza heshima au cheo. Kabla ya hii, mwanamume na mwanamke walikuwa hawajawahi kuhisi aibu kwa sababu walikuwa uchi.</w:t>
      </w:r>
    </w:p>
    <w:p>
      <w:pPr/>
      <w:r>
        <w:rPr>
          <w:lang w:val="sw_KE" w:bidi="sw_KE"/>
        </w:rPr>
      </w:r>
      <w:r>
        <w:rPr>
          <w:lang w:val="sw_KE" w:bidi="sw_KE"/>
        </w:rPr>
        <w:t>Sitisha hapa na mjadili kama kikundi: Unaelezea vipi aibu katika utamaduni wako? Ni nini kinachofanya watu wahisi aibu katika utamaduni wako? Simulia hadithi ya kitu ambacho kingemfanya mtu ahisi aibu. Sitisha sauti hii hapa.</w:t>
      </w:r>
    </w:p>
    <w:p>
      <w:pPr/>
      <w:r>
        <w:rPr>
          <w:lang w:val="sw_KE" w:bidi="sw_KE"/>
        </w:rPr>
      </w:r>
      <w:r>
        <w:rPr>
          <w:lang w:val="sw_KE" w:bidi="sw_KE"/>
        </w:rPr>
        <w:t>Kwa hiyo mwanamume na mwanamke walishona mtini majani pamoja ili kujifunika. Kwa namna fulani waliunganisha majani ya mtini pamoja ili kufanya nguo. Pengine walivaa mavazi haya karibu na viuno vyao. Miti ya mitini ina majani makubwa sana, kwa hiyo walikuwa majani mazuri kwa kufanya hivyo.</w:t>
      </w:r>
    </w:p>
    <w:p>
      <w:pPr/>
      <w:r>
        <w:rPr>
          <w:lang w:val="sw_KE" w:bidi="sw_KE"/>
        </w:rPr>
      </w:r>
      <w:r>
        <w:rPr>
          <w:lang w:val="sw_KE" w:bidi="sw_KE"/>
        </w:rPr>
        <w:t xml:space="preserve">Sitisha hapa. Kama kikundi, angalia picha ya mti wa </w:t>
      </w:r>
      <w:r>
        <w:rPr>
          <w:lang w:val="sw_KE" w:bidi="sw_KE"/>
        </w:rPr>
        <w:t>mtini</w:t>
      </w:r>
      <w:r>
        <w:rPr>
          <w:lang w:val="sw_KE" w:bidi="sw_KE"/>
        </w:rPr>
        <w:t xml:space="preserve"> na jani la </w:t>
      </w:r>
      <w:r>
        <w:rPr>
          <w:lang w:val="sw_KE" w:bidi="sw_KE"/>
        </w:rPr>
        <w:t>mtini</w:t>
      </w:r>
      <w:r>
        <w:rPr>
          <w:lang w:val="sw_KE" w:bidi="sw_KE"/>
        </w:rPr>
        <w:t>. Sitisha sauti hii hapa.</w:t>
      </w:r>
    </w:p>
    <w:p>
      <w:pPr/>
      <w:r>
        <w:rPr>
          <w:lang w:val="sw_KE" w:bidi="sw_KE"/>
        </w:rPr>
      </w:r>
      <w:r>
        <w:rPr>
          <w:lang w:val="sw_KE" w:bidi="sw_KE"/>
        </w:rPr>
        <w:t>Wakati siku ilikuwa baridi, pengine karibu na jua kushuka au mapema jioni, mwanamume na mke wake walisikia sauti ya Yahweh Mungu kuja katika bustani. Hata kama Yahweh Mungu hakuwa kutembea kwa miguu kama watu wanafanya, wangeweza kusikia sauti yoyote aliyofanya kama alikuja kuelekea kwao. Walificha kutoka kwa Yahweh Mungu katika bustani. Lakini Yahweh Mungu alitaka kuzungumza na mwanamume na mwanamke. Aliita kwa mtu, "Wewe uko wapi?" Yahweh Mungu alimwuliza mtu swali badala ya kumwambia kile tayari alijua alifanya.</w:t>
      </w:r>
    </w:p>
    <w:p>
      <w:pPr/>
      <w:r>
        <w:rPr>
          <w:lang w:val="sw_KE" w:bidi="sw_KE"/>
        </w:rPr>
      </w:r>
      <w:r>
        <w:rPr>
          <w:lang w:val="sw_KE" w:bidi="sw_KE"/>
        </w:rPr>
        <w:t>Mtu akajibu, "Nilisikia katika bustani. Nilikuwa na hofu kwa sababu nilikuwa uchi, kwa hiyo nilificha."</w:t>
      </w:r>
    </w:p>
    <w:p>
      <w:pPr/>
      <w:r>
        <w:rPr>
          <w:lang w:val="sw_KE" w:bidi="sw_KE"/>
        </w:rPr>
      </w:r>
      <w:r>
        <w:rPr>
          <w:lang w:val="sw_KE" w:bidi="sw_KE"/>
        </w:rPr>
        <w:t>Yahweh Mungu alisema, "Nani alikuambia kwamba ulikuwa uchi? Je, ulikula kutoka kwa mti niliwaambia msile kutoka kwake?"</w:t>
      </w:r>
    </w:p>
    <w:p>
      <w:pPr/>
      <w:r>
        <w:rPr>
          <w:lang w:val="sw_KE" w:bidi="sw_KE"/>
        </w:rPr>
      </w:r>
      <w:r>
        <w:rPr>
          <w:lang w:val="sw_KE" w:bidi="sw_KE"/>
        </w:rPr>
        <w:t>Badala ya kujibu moja kwa moja, mtu alisema, "Mwanamke ambaye uliweka hapa na mimi alinipa baadhi ya matunda, na nilikula!"</w:t>
      </w:r>
    </w:p>
    <w:p>
      <w:pPr/>
      <w:r>
        <w:rPr>
          <w:lang w:val="sw_KE" w:bidi="sw_KE"/>
        </w:rPr>
      </w:r>
      <w:r>
        <w:rPr>
          <w:lang w:val="sw_KE" w:bidi="sw_KE"/>
        </w:rPr>
        <w:t>Kisha Yahweh Mungu alisema kwa mwanamke, "Ulifanya nini?" Tena, Yahweh Mungu anachagua kuuliza maswali badala ya kumwambia mwanamke kile alifanya.</w:t>
      </w:r>
    </w:p>
    <w:p>
      <w:pPr/>
      <w:r>
        <w:rPr>
          <w:lang w:val="sw_KE" w:bidi="sw_KE"/>
        </w:rPr>
      </w:r>
      <w:r>
        <w:rPr>
          <w:lang w:val="sw_KE" w:bidi="sw_KE"/>
        </w:rPr>
        <w:t>Mwanamke alisema, "Nyoka alinidanganya, au alidanganya kwa mimi, na nilikula matunda."</w:t>
      </w:r>
    </w:p>
    <w:p>
      <w:pPr/>
      <w:r>
        <w:rPr>
          <w:lang w:val="sw_KE" w:bidi="sw_KE"/>
        </w:rPr>
      </w:r>
      <w:r>
        <w:rPr>
          <w:lang w:val="sw_KE" w:bidi="sw_KE"/>
        </w:rPr>
        <w:t>Kwa hiyo Yahweh Mungu alizungumza na nyoka kwanza. Yahweh Mungu hakufurahishwa na nyoka, kwa hiyo alimlaani nyoka na kuadhibiwa, au kuhukumu nyoka. Yahweh Mungu alisema, "Kwa sababu ulifanya hivyo, nitakulaani kati ya mifugo yote, au wanyama wote, na wanyama wote wa pori."</w:t>
      </w:r>
    </w:p>
    <w:p>
      <w:pPr/>
      <w:r>
        <w:rPr>
          <w:lang w:val="sw_KE" w:bidi="sw_KE"/>
        </w:rPr>
      </w:r>
      <w:r>
        <w:rPr>
          <w:lang w:val="sw_KE" w:bidi="sw_KE"/>
        </w:rPr>
        <w:t>Yahweh Mungu kisha alimfedhehesha nyoka zaidi. Anasema, "Utatambaa kwenye tumbo lako na kula vumbi maisha yako yote." Hapa, Yahweh Mungu pengine hamaanishi kwamba nyoka alipoteza miguu yake au kwamba nyoka atakula tu vumbi maisha yake yote. Badala yake, misemo hii inasisitiza kwamba nyoka sasa ni wa chini kuliko wanyama wengine wote.</w:t>
      </w:r>
    </w:p>
    <w:p>
      <w:pPr/>
      <w:r>
        <w:rPr>
          <w:lang w:val="sw_KE" w:bidi="sw_KE"/>
        </w:rPr>
      </w:r>
      <w:r>
        <w:rPr>
          <w:lang w:val="sw_KE" w:bidi="sw_KE"/>
        </w:rPr>
        <w:t>Sehemu inayofuata ya simulizi hili ni vigumu kuelewa. Kuna tafsiri nyingi za sehemu hii ya simulizi kwa sababu katika lugha ya awali, neno la uzao linaweza kumaanisha uzao mmoja au uzao wengi. Yahweh Mungu aliendelea kuzungumza na nyoka. Alisema, "Nitafanya wewe na mwanamke maadui, na uzao wako na uzao wake watakuwa maadui pia." Uzao hapa pengine unarejelea nyoka wote na watoto wa mwanamke, watoto wao, na mtu yeyote ambaye angemwita nyoka au mwanamke mababu zao. Hapa, Yahweh Mungu pengine ina maana kwamba uzao wote wa mwanamke na uzao wote wa nyoka watakuwa maadui milele. Hata hivyo, watu wengine wanafikiri kwamba Yahweh Mungu anasema kwamba nyoka na uzao mmoja tu wa mwanamke, Yesu, watakuwa maadui na kila mmoja.</w:t>
      </w:r>
    </w:p>
    <w:p>
      <w:pPr/>
      <w:r>
        <w:rPr>
          <w:lang w:val="sw_KE" w:bidi="sw_KE"/>
        </w:rPr>
      </w:r>
      <w:r>
        <w:rPr>
          <w:lang w:val="sw_KE" w:bidi="sw_KE"/>
        </w:rPr>
        <w:t>Kisha Yahweh Mungu anaendelea kuzungumza na nyoka: "Yeye atapiga kichwa chako, na utauma kisigino chake." Mungu anasema kwamba uzao wa mwanamke watampiga au kujaribu kuumiza kichwa cha nyoka. Nyoka atamuuma au kujaribu kuumiza kisigino cha mtu. Watu wengine wanafikiri hii ni kuzungumza kuhusu uzao mmoja, Yesu, kushinda Shetani siku moja. Wasomi wengi wa Biblia, hata hivyo, wanaamini kwamba hii ni taarifa ya jumla kuhusu, na maelezo ya, jinsi watu wote na nyoka wote hawatapenda kila mmoja.</w:t>
      </w:r>
    </w:p>
    <w:p>
      <w:pPr/>
      <w:r>
        <w:rPr>
          <w:lang w:val="sw_KE" w:bidi="sw_KE"/>
        </w:rPr>
      </w:r>
      <w:r>
        <w:rPr>
          <w:lang w:val="sw_KE" w:bidi="sw_KE"/>
        </w:rPr>
        <w:t>Sasa Yahweh Mungu anamgeukia mwanamke. Yahweh pengine hakumlaani mwanamke, lakini badala yake alimwambia mwanamke kuhusu matokeo ya kile alifanya. Yahweh alisema, "Nitakufanya iwe chungu zaidi kwako kuwa mjamzito, na utazaa kwa maumivu." Sehemu inayofuata inaonekana ya kushangaza kwa sababu baada ya maumivu hayo yote, mwanamke bado atamtamani, au kuvutiwa na mume wake, na atamtawala. Baadhi ya watu wanafikiri Yahweh alimwambia mwanamke, "Utamtamani mume wako tu kama atakutamani." Watu wengine wanafikiri Yahweh alisema, "Utamtamani kumtawala mume wako, na atakutawala, au kuwa bwana wako." Hata hivyo, katika tafsiri hizi zote, Yahweh pengine alikuwa amemwambia mwanamke kwamba uhusiano wake na mume wake ungekuwa changamoto kwani wanajitahidi kudhibitiana badala ya kufanya kazi pamoja kwa umoja.</w:t>
      </w:r>
    </w:p>
    <w:p>
      <w:pPr/>
      <w:r>
        <w:rPr>
          <w:lang w:val="sw_KE" w:bidi="sw_KE"/>
        </w:rPr>
      </w:r>
      <w:r>
        <w:rPr>
          <w:lang w:val="sw_KE" w:bidi="sw_KE"/>
        </w:rPr>
        <w:t xml:space="preserve">Kisha Yahweh Mungu alizungumza na Adamu. Hii pengine ni mara ya kwanza Yahweh alitumia jina la mtu, Adamu. Jina "Adamu" linaonekana kama neno la "mtu" katika lugha ya awali, Kiebrania. Yahweh pengine hakumlaani mwanamke, lakini badala yake alimwambia mwanamke kuhusu matokeo ya kile alifanya. </w:t>
      </w:r>
    </w:p>
    <w:p>
      <w:pPr/>
      <w:r>
        <w:rPr>
          <w:lang w:val="sw_KE" w:bidi="sw_KE"/>
        </w:rPr>
      </w:r>
      <w:r>
        <w:rPr>
          <w:lang w:val="sw_KE" w:bidi="sw_KE"/>
        </w:rPr>
        <w:t>Yahweh alisema, "Kwa sababu ulimsikiliza mke wako na kula baadhi ya matunda kutoka kwa mti nilikuambia usile, ardhi imelaaniwa kwa sababu yako." Yahweh mwenyewe analaani ardhi. Kisha anamwambia Adamu, "Utahitaji kufanya kazi kwa bidii maisha yako yote ili kuifanya ardhi ikuze chakula kwako kula." Ardhi itakua miiba na miiba kwako, na utakula mimea ambayo inakua chini. Miiba na miiba ina alama kali. Ni vigumu kuondoa kutoka ardhi ili kukua chakula. Yahweh Mungu anamwambia Adamu hapa kwamba kutoka sasa na kuendelea Adamu atakuwa na kupanda mazao katika mashamba katika ardhi na kuyavuna.</w:t>
      </w:r>
    </w:p>
    <w:p>
      <w:pPr/>
      <w:r>
        <w:rPr>
          <w:lang w:val="sw_KE" w:bidi="sw_KE"/>
        </w:rPr>
      </w:r>
      <w:r>
        <w:rPr>
          <w:lang w:val="sw_KE" w:bidi="sw_KE"/>
        </w:rPr>
        <w:t xml:space="preserve">Sitisha hapa. Kama kikundi, angalia picha za </w:t>
      </w:r>
      <w:r>
        <w:rPr>
          <w:lang w:val="sw_KE" w:bidi="sw_KE"/>
        </w:rPr>
        <w:t>miiba</w:t>
      </w:r>
      <w:r>
        <w:rPr>
          <w:lang w:val="sw_KE" w:bidi="sw_KE"/>
        </w:rPr>
        <w:t xml:space="preserve"> na </w:t>
      </w:r>
      <w:r>
        <w:rPr>
          <w:lang w:val="sw_KE" w:bidi="sw_KE"/>
        </w:rPr>
        <w:t>miiba</w:t>
      </w:r>
      <w:r>
        <w:rPr>
          <w:lang w:val="sw_KE" w:bidi="sw_KE"/>
        </w:rPr>
        <w:t>. Sitisha toleo hii la sauti hapa.</w:t>
      </w:r>
    </w:p>
    <w:p>
      <w:pPr/>
      <w:r>
        <w:rPr>
          <w:lang w:val="sw_KE" w:bidi="sw_KE"/>
        </w:rPr>
      </w:r>
      <w:r>
        <w:rPr>
          <w:lang w:val="sw_KE" w:bidi="sw_KE"/>
        </w:rPr>
        <w:t>Yahweh Mungu aliendelea, "Utafanya kazi kwa bidii sana na utakuwa na jasho ili kupata chakula cha kutosha kula." Utafanya hivyo mpaka urudi ardhini, kwa sababu ulifanywa kutoka ardhini. Ulifanywa kutoka kwa vumbi, kwa hiyo utarudi vumbini." Hapa, Yahweh Mungu anamaanisha kwamba siku moja mtu atakufa. Wakati wanadamu wanakufa, miili yao inakuwa vumbi, au uchafu, tena. Yahweh Mungu pia anamkumbusha Adamu kwamba alimfanya kutoka ardhi awali wakati alichukua uchafu ili kuunda mwili wa Adamu.</w:t>
      </w:r>
    </w:p>
    <w:p>
      <w:pPr/>
      <w:r>
        <w:rPr>
          <w:lang w:val="sw_KE" w:bidi="sw_KE"/>
        </w:rPr>
      </w:r>
      <w:r>
        <w:rPr>
          <w:lang w:val="sw_KE" w:bidi="sw_KE"/>
        </w:rPr>
        <w:t>Kisha mtu, Adamu, alimwita mke wake Hawa, kwa sababu angekuwa mama ya kila mtu ambaye aliishi. Jina "Hawa" ni sawa na neno la Kiebrania la "maisha." Kisha Yahweh Mungu alifanya mavazi kutoka kwa ngozi ya wanyama kwa Adamu na mke wake. Hatujui ni aina gani ya ngozi ya wanyama Mungu alitumia au jinsi alipata ngozi. Mavazi pengine ilikuwa kitu kama vazi ndefu bila mikono.</w:t>
      </w:r>
    </w:p>
    <w:p>
      <w:pPr/>
      <w:r>
        <w:rPr>
          <w:lang w:val="sw_KE" w:bidi="sw_KE"/>
        </w:rPr>
      </w:r>
      <w:r>
        <w:rPr>
          <w:lang w:val="sw_KE" w:bidi="sw_KE"/>
        </w:rPr>
        <w:t>Yahweh Mungu alizungumza na yeye mwenyewe. Aligundua kwamba wanadamu ni "sasa kama sisi." Mungu anatambua kwamba kama yeye mwenyewe, wanadamu wanajua kila kitu kuhusu mema na mabaya. Sasa anataka kuwazuia kutoka tatizo hata mbaya zaidi. Anamwambia yeye mwenyewe, "Nini ikiwa wanadamu wanafika, kuchukua matunda kutoka kwa mti wa maisha, na kula?" Kisha wataishi milele..." Mungu anajua kwamba ikiwa wanakula, au kuendelea kula, kutoka kwa mti ambao unatoa maisha, hawatakufa kamwe. Kwa hiyo Yahweh Mungu alimfukuza mwanamume na mwanamke kutoka bustani la Edeni, ambayo ilimaanisha kwamba hawangeweza kamwe kurudi bustani. Alimtuma Adamu kutoka bustani ili kufanya kazi ili kukua chakula kutoka kwa ardhi ambayo Yahweh Mungu alimfanya Adamu.</w:t>
      </w:r>
    </w:p>
    <w:p>
      <w:pPr/>
      <w:r>
        <w:rPr>
          <w:lang w:val="sw_KE" w:bidi="sw_KE"/>
        </w:rPr>
      </w:r>
      <w:r>
        <w:rPr>
          <w:lang w:val="sw_KE" w:bidi="sw_KE"/>
        </w:rPr>
        <w:t>Baada ya Yahweh Mungu kuwafukuza, aliweka kerubi kwenye ulinzi pengine katika mlango wa mashariki ya bustani. Kerubi ni walezi wa maeneo matakatifu. Mara nyingi ni alama za kuwepo kwa Yahweh. Wana mwili wa simba, mabawa ya ndege, na uso wa binadamu.</w:t>
      </w:r>
    </w:p>
    <w:p>
      <w:pPr/>
      <w:r>
        <w:rPr>
          <w:lang w:val="sw_KE" w:bidi="sw_KE"/>
        </w:rPr>
      </w:r>
      <w:r>
        <w:rPr>
          <w:lang w:val="sw_KE" w:bidi="sw_KE"/>
        </w:rPr>
        <w:t xml:space="preserve">Sitisha hapa. Kama kikundi, angalia mchoro wa </w:t>
      </w:r>
      <w:r>
        <w:rPr>
          <w:b/>
          <w:lang w:val="sw_KE" w:bidi="sw_KE"/>
        </w:rPr>
        <w:t>kerubi</w:t>
      </w:r>
      <w:r>
        <w:rPr>
          <w:lang w:val="sw_KE" w:bidi="sw_KE"/>
        </w:rPr>
        <w:t>. Sitisha sauti hapa.</w:t>
      </w:r>
    </w:p>
    <w:p>
      <w:pPr/>
      <w:r>
        <w:rPr>
          <w:lang w:val="sw_KE" w:bidi="sw_KE"/>
        </w:rPr>
      </w:r>
      <w:r>
        <w:rPr>
          <w:lang w:val="sw_KE" w:bidi="sw_KE"/>
        </w:rPr>
        <w:t>Yahweh Mungu aliweka upanga wa moto ambao ulirudi na kuondoka ili kulinda na kutunza njia ya mti wa maisha. Upanga pengine ulikuwa unaoelea katika hewa.</w:t>
      </w:r>
    </w:p>
    <w:p>
      <w:pPr/>
      <w:r>
        <w:rPr>
          <w:lang w:val="sw_KE" w:bidi="sw_KE"/>
        </w:rPr>
      </w:r>
      <w:r>
        <w:rPr>
          <w:lang w:val="sw_KE" w:bidi="sw_KE"/>
        </w:rPr>
        <w:t xml:space="preserve">Sitisha hapa. Kama kikundi, angalia picha ya </w:t>
      </w:r>
      <w:r>
        <w:rPr>
          <w:lang w:val="sw_KE" w:bidi="sw_KE"/>
        </w:rPr>
        <w:t>kisu</w:t>
      </w:r>
      <w:r>
        <w:rPr>
          <w:lang w:val="sw_KE" w:bidi="sw_KE"/>
        </w:rPr>
        <w:t>. Sitisha sauti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 3:1–24 tafsiri rahisi zaidi kuelewa.</w:t>
      </w:r>
    </w:p>
    <w:p>
      <w:pPr/>
      <w:r>
        <w:rPr>
          <w:lang w:val="sw_KE" w:bidi="sw_KE"/>
        </w:rPr>
      </w:r>
      <w:r>
        <w:rPr>
          <w:lang w:val="sw_KE" w:bidi="sw_KE"/>
        </w:rPr>
        <w:t>Katika hatua hii, kikundi kitafafanua matukio, wahusika na mpangilio wa simulizi hili.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Nyoka anazungumza na mwanamke na kumdanganya kula matunda ambayo Yahweh Mungu alikuwa amesema si ya kula. Mwanamke anampa mtu, ambaye alikuwa pamoja naye, na anakula matunda pia. Mwanaume na mwanamke wanatambua kwamba wako uchi, na wanaaibika.</w:t>
      </w:r>
    </w:p>
    <w:p>
      <w:pPr/>
      <w:r>
        <w:rPr>
          <w:lang w:val="sw_KE" w:bidi="sw_KE"/>
        </w:rPr>
      </w:r>
      <w:r>
        <w:rPr>
          <w:b/>
          <w:lang w:val="sw_KE" w:bidi="sw_KE"/>
        </w:rPr>
        <w:t>Katika tukio la pili:</w:t>
      </w:r>
      <w:r>
        <w:rPr>
          <w:lang w:val="sw_KE" w:bidi="sw_KE"/>
        </w:rPr>
        <w:t xml:space="preserve"> Wakati wa jioni, Yahweh Mungu anatembea katika bustani. Mwanaume na mwanamke wanajificha kwa sababu wanaogopa. Yahweh Mungu anamwuliza mtu maswali. Mwanaume anasema ni mwanamke aliyempa matunda. Mwanamke anasema nyoka ndiye aliyemdanganya.</w:t>
      </w:r>
    </w:p>
    <w:p>
      <w:pPr/>
      <w:r>
        <w:rPr>
          <w:lang w:val="sw_KE" w:bidi="sw_KE"/>
        </w:rPr>
      </w:r>
      <w:r>
        <w:rPr>
          <w:b/>
          <w:lang w:val="sw_KE" w:bidi="sw_KE"/>
        </w:rPr>
        <w:t>Katika tukio la tatu:</w:t>
      </w:r>
      <w:r>
        <w:rPr>
          <w:lang w:val="sw_KE" w:bidi="sw_KE"/>
        </w:rPr>
        <w:t xml:space="preserve"> Yahweh Mungu anamlaani nyoka. Kisha Yahweh Mungu anamwambia mwanamke atakuwa na maumivu wakati anazaa, na kwamba atamtamani mume wake lakini mume wake atamtawala. Kisha Yahweh Mungu anamwambia mtu kwamba atakuwa na kufanya kazi kwa bidii sana ili kukua chakula, na kwamba mtu atakufa siku moja.</w:t>
      </w:r>
    </w:p>
    <w:p>
      <w:pPr/>
      <w:r>
        <w:rPr>
          <w:lang w:val="sw_KE" w:bidi="sw_KE"/>
        </w:rPr>
      </w:r>
      <w:r>
        <w:rPr>
          <w:b/>
          <w:lang w:val="sw_KE" w:bidi="sw_KE"/>
        </w:rPr>
        <w:t>Katika tukio la nne:</w:t>
      </w:r>
      <w:r>
        <w:rPr>
          <w:lang w:val="sw_KE" w:bidi="sw_KE"/>
        </w:rPr>
        <w:t xml:space="preserve"> Adamu, mtu, anamwita mke wake Hawa. Yahweh Mungu anamtengenezea Adamu na Hawa mavazi.</w:t>
      </w:r>
    </w:p>
    <w:p>
      <w:pPr/>
      <w:r>
        <w:rPr>
          <w:lang w:val="sw_KE" w:bidi="sw_KE"/>
        </w:rPr>
      </w:r>
      <w:r>
        <w:rPr>
          <w:b/>
          <w:lang w:val="sw_KE" w:bidi="sw_KE"/>
        </w:rPr>
        <w:t>Katika tukio la tano:</w:t>
      </w:r>
      <w:r>
        <w:rPr>
          <w:lang w:val="sw_KE" w:bidi="sw_KE"/>
        </w:rPr>
        <w:t xml:space="preserve"> Yahweh Mungu anaamua kumtuma mwanamume na mwanamke kutoka kwenye bustani. Anaweka kerubi na upanga wa moto ili kulinda njia ya mti wa maisha.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Nyoka</w:t>
      </w:r>
    </w:p>
    <w:p>
      <w:pPr>
        <w:pStyle w:val="ListBullet"/>
        <w:spacing w:line="240" w:lineRule="auto"/>
        <w:ind w:left="720"/>
      </w:pPr>
      <w:r>
        <w:rPr>
          <w:lang w:val="sw_KE" w:bidi="sw_KE"/>
        </w:rPr>
      </w:r>
      <w:r>
        <w:rPr>
          <w:lang w:val="sw_KE" w:bidi="sw_KE"/>
        </w:rPr>
        <w:t>Uzao wa nyoka</w:t>
      </w:r>
    </w:p>
    <w:p>
      <w:pPr>
        <w:pStyle w:val="ListBullet"/>
        <w:spacing w:line="240" w:lineRule="auto"/>
        <w:ind w:left="720"/>
      </w:pPr>
      <w:r>
        <w:rPr>
          <w:lang w:val="sw_KE" w:bidi="sw_KE"/>
        </w:rPr>
      </w:r>
      <w:r>
        <w:rPr>
          <w:lang w:val="sw_KE" w:bidi="sw_KE"/>
        </w:rPr>
        <w:t>Mwanamke, anayeitwa Hawa</w:t>
      </w:r>
    </w:p>
    <w:p>
      <w:pPr>
        <w:pStyle w:val="ListBullet"/>
        <w:spacing w:line="240" w:lineRule="auto"/>
        <w:ind w:left="720"/>
      </w:pPr>
      <w:r>
        <w:rPr>
          <w:lang w:val="sw_KE" w:bidi="sw_KE"/>
        </w:rPr>
      </w:r>
      <w:r>
        <w:rPr>
          <w:lang w:val="sw_KE" w:bidi="sw_KE"/>
        </w:rPr>
        <w:t>Uzao wa mwanamke</w:t>
      </w:r>
    </w:p>
    <w:p>
      <w:pPr>
        <w:pStyle w:val="ListBullet"/>
        <w:spacing w:line="240" w:lineRule="auto"/>
        <w:ind w:left="720"/>
      </w:pPr>
      <w:r>
        <w:rPr>
          <w:lang w:val="sw_KE" w:bidi="sw_KE"/>
        </w:rPr>
      </w:r>
      <w:r>
        <w:rPr>
          <w:lang w:val="sw_KE" w:bidi="sw_KE"/>
        </w:rPr>
        <w:t>Mtu, anayeitwa Adamu</w:t>
      </w:r>
    </w:p>
    <w:p>
      <w:pPr>
        <w:pStyle w:val="ListBullet"/>
        <w:spacing w:line="240" w:lineRule="auto"/>
        <w:ind w:left="720"/>
      </w:pPr>
      <w:r>
        <w:rPr>
          <w:lang w:val="sw_KE" w:bidi="sw_KE"/>
        </w:rPr>
      </w:r>
      <w:r>
        <w:rPr>
          <w:lang w:val="sw_KE" w:bidi="sw_KE"/>
        </w:rPr>
        <w:t>Yahweh Mungu</w:t>
      </w:r>
    </w:p>
    <w:p>
      <w:pPr>
        <w:pStyle w:val="ListBullet"/>
        <w:spacing w:line="240" w:lineRule="auto"/>
        <w:ind w:left="720"/>
      </w:pPr>
      <w:r>
        <w:rPr>
          <w:lang w:val="sw_KE" w:bidi="sw_KE"/>
        </w:rPr>
      </w:r>
      <w:r>
        <w:rPr>
          <w:lang w:val="sw_KE" w:bidi="sw_KE"/>
        </w:rPr>
        <w:t>na kerubi</w:t>
      </w:r>
    </w:p>
    <w:p>
      <w:pPr/>
      <w:r>
        <w:rPr>
          <w:lang w:val="sw_KE" w:bidi="sw_KE"/>
        </w:rPr>
      </w:r>
      <w:r>
        <w:rPr>
          <w:lang w:val="sw_KE" w:bidi="sw_KE"/>
        </w:rPr>
        <w:t>Kama kikundi, zingatia sehemu hizi za mazingira ya simulizi:</w:t>
      </w:r>
    </w:p>
    <w:p>
      <w:pPr/>
      <w:r>
        <w:rPr>
          <w:lang w:val="sw_KE" w:bidi="sw_KE"/>
        </w:rPr>
      </w:r>
      <w:r>
        <w:rPr>
          <w:lang w:val="sw_KE" w:bidi="sw_KE"/>
        </w:rPr>
        <w:t>Tukio la kwanza linaanza na neno ambalo linatuonyesha kwamba hadithi mpya imeanza.</w:t>
      </w:r>
    </w:p>
    <w:p>
      <w:pPr/>
      <w:r>
        <w:rPr>
          <w:lang w:val="sw_KE" w:bidi="sw_KE"/>
        </w:rPr>
      </w:r>
      <w:r>
        <w:rPr>
          <w:lang w:val="sw_KE" w:bidi="sw_KE"/>
        </w:rPr>
        <w:t>Sitisha hapa na mjadili kama kikundi: Unaelezea vipi hadithi mpya katika utamaduni wako? Je, una maneno yoyote au misemo ambayo unatumia ili kuanza hadithi mpya? Sitisha toleo hii la sauti hapa.</w:t>
      </w:r>
    </w:p>
    <w:p>
      <w:pPr/>
      <w:r>
        <w:rPr>
          <w:lang w:val="sw_KE" w:bidi="sw_KE"/>
        </w:rPr>
      </w:r>
      <w:r>
        <w:rPr>
          <w:lang w:val="sw_KE" w:bidi="sw_KE"/>
        </w:rPr>
        <w:t>Sasa, nyoka, wajanja zaidi ya wanyama wote wa pori Yahweh Mungu alifanya, anazungumza na mwanamke. Ni muhimu kukumbuka kwamba mume wa mwanamke pengine ni pamoja naye wakati nyoka anazungumza. Nyoka anasema, "Je, Mungu alisema kwa kweli kwamba huwezi kula matunda ya mti wowote katika bustani?" Nyoka anauliza swali kama kama inashangaa. Hata hivyo, nyoka anajaribu kumfanya mwanamke kutilia shaka kile Mungu alisema.</w:t>
      </w:r>
    </w:p>
    <w:p>
      <w:pPr/>
      <w:r>
        <w:rPr>
          <w:lang w:val="sw_KE" w:bidi="sw_KE"/>
        </w:rPr>
      </w:r>
      <w:r>
        <w:rPr>
          <w:lang w:val="sw_KE" w:bidi="sw_KE"/>
        </w:rPr>
        <w:t>Sitisha hapa na mjadili kama kikundi: Unaonyesha vipi kwamba mtu anashangaa wakati unasimulia hadithi katika lugha yako? Sitisha toleo hii la sauti hapa.</w:t>
      </w:r>
    </w:p>
    <w:p>
      <w:pPr/>
      <w:r>
        <w:rPr>
          <w:lang w:val="sw_KE" w:bidi="sw_KE"/>
        </w:rPr>
      </w:r>
      <w:r>
        <w:rPr>
          <w:lang w:val="sw_KE" w:bidi="sw_KE"/>
        </w:rPr>
        <w:t>Mwanamke anajibu, "Tunaweza kula matunda ya mti wowote katika bustani." Kisha mwanamke anafanya tofauti. Anasema, "</w:t>
      </w:r>
      <w:r>
        <w:rPr>
          <w:b/>
          <w:lang w:val="sw_KE" w:bidi="sw_KE"/>
        </w:rPr>
        <w:t>Lakini</w:t>
      </w:r>
      <w:r>
        <w:rPr>
          <w:lang w:val="sw_KE" w:bidi="sw_KE"/>
        </w:rPr>
        <w:t>, ni matunda tu kutoka kwa mti katikati ya bustani ambayo hatuwezi kula." Mungu alituambia, 'Huwezi kula au kugusa mti katikati ya bustani. Ukifanya, utakufa.'"</w:t>
      </w:r>
    </w:p>
    <w:p>
      <w:pPr/>
      <w:r>
        <w:rPr>
          <w:lang w:val="sw_KE" w:bidi="sw_KE"/>
        </w:rPr>
      </w:r>
      <w:r>
        <w:rPr>
          <w:lang w:val="sw_KE" w:bidi="sw_KE"/>
        </w:rPr>
        <w:t>Kisha nyoka anafanya tofauti kali. Anajibu, "Hapana! Hutakufa! Mungu anajua kwamba mara tu unapokula matunda utakuwa wenye hekima. Utajua kila kitu, tu kama Mungu anavyojua."</w:t>
      </w:r>
    </w:p>
    <w:p>
      <w:pPr/>
      <w:r>
        <w:rPr>
          <w:lang w:val="sw_KE" w:bidi="sw_KE"/>
        </w:rPr>
      </w:r>
      <w:r>
        <w:rPr>
          <w:lang w:val="sw_KE" w:bidi="sw_KE"/>
        </w:rPr>
        <w:t>Wakati nyoka na mwanamke wanazungumza, wanatumia wingi "wewe." Hii ina maana kwamba wakati wanasema "wewe," wanarejelea mwanamke na mtu. Pia wanatumia tu jina la jumla kwa Mungu, na si jina la kibinafsi la Mungu, Yahweh.</w:t>
      </w:r>
    </w:p>
    <w:p>
      <w:pPr/>
      <w:r>
        <w:rPr>
          <w:lang w:val="sw_KE" w:bidi="sw_KE"/>
        </w:rPr>
      </w:r>
      <w:r>
        <w:rPr>
          <w:lang w:val="sw_KE" w:bidi="sw_KE"/>
        </w:rPr>
        <w:t>Mwanamke anaona kwamba matunda ya mti ni nzuri kula na nzuri kuona. Anataka matunda kwa sababu itamfanya mtu mwenye hekima. Kwa hiyo anachukua baadhi ya matunda yake na kuila. Lugha ambayo kifungu kinatumia hapa inasisitiza matendo ya mwanamke ili kuonyesha kwamba matendo yake ni muhimu.</w:t>
      </w:r>
    </w:p>
    <w:p>
      <w:pPr/>
      <w:r>
        <w:rPr>
          <w:lang w:val="sw_KE" w:bidi="sw_KE"/>
        </w:rPr>
      </w:r>
      <w:r>
        <w:rPr>
          <w:lang w:val="sw_KE" w:bidi="sw_KE"/>
        </w:rPr>
        <w:t>Sitisha hapa na mjadili kama kikundi: Unasisitiza vipi matendo ya mtu wakati unasimulia hadithi katika utamaduni wako? Simulia hadithi kutoka kwa utamaduni wako ambao una tendo muhimu ndani yake. Zingatia jinsi unazungumza kuhusu kitendo—sauti yako ya sauti, hisia yako, na maneno yako. Sitisha sauti hapa.</w:t>
      </w:r>
    </w:p>
    <w:p>
      <w:pPr/>
      <w:r>
        <w:rPr>
          <w:lang w:val="sw_KE" w:bidi="sw_KE"/>
        </w:rPr>
      </w:r>
      <w:r>
        <w:rPr>
          <w:lang w:val="sw_KE" w:bidi="sw_KE"/>
        </w:rPr>
        <w:t>Mwanamke anatoa baadhi ya matunda kwa mume wake, ambaye yuko pamoja naye, na anakula. Ni muhimu kukumbuka kwamba lugha ya awali ina maana kwamba mtu alikuwa amesimama karibu na mwanamke wakati wa mazungumzo yote. Baadhi ya tafsiri ni pamoja na maelezo hayo. Mara moja, mtu na mwanamke wanakuwa wenye hekima, na ghafla wanahisi aibu kwa sababu hawana mavazi yoyote. Kwa hiyo wanabatisha majani ya mtini pamoja ili kujifunika.</w:t>
      </w:r>
    </w:p>
    <w:p>
      <w:pPr/>
      <w:r>
        <w:rPr>
          <w:lang w:val="sw_KE" w:bidi="sw_KE"/>
        </w:rPr>
      </w:r>
      <w:r>
        <w:rPr>
          <w:lang w:val="sw_KE" w:bidi="sw_KE"/>
        </w:rPr>
        <w:t>Tukio la pili linatokea baadaye, pengine karibu na machweo ya jua au jioni mapema.</w:t>
      </w:r>
    </w:p>
    <w:p>
      <w:pPr/>
      <w:r>
        <w:rPr>
          <w:lang w:val="sw_KE" w:bidi="sw_KE"/>
        </w:rPr>
      </w:r>
      <w:r>
        <w:rPr>
          <w:lang w:val="sw_KE" w:bidi="sw_KE"/>
        </w:rPr>
        <w:t>Sitisha hapa na mjadili kama kikundi: Ni maneno gani au misemo unatumia ili kuelezea nyakati tofauti za siku? Ni neno gani au kifungu unatumia ili kuelezea jioni ya mapema katika lugha yako? Sitisha toleo hii la sauti hapa.</w:t>
      </w:r>
    </w:p>
    <w:p>
      <w:pPr/>
      <w:r>
        <w:rPr>
          <w:lang w:val="sw_KE" w:bidi="sw_KE"/>
        </w:rPr>
      </w:r>
      <w:r>
        <w:rPr>
          <w:lang w:val="sw_KE" w:bidi="sw_KE"/>
        </w:rPr>
        <w:t>Unaweza kutaka kupanga tena kitendo katika tukio hili. Jioni hiyo Yahweh Mungu anakuja na kutembea katika bustani. Lugha ya awali inaonekana kuonyesha kwamba Yahweh Mungu alikuja mara kwa mara kwa wakati huu wa siku ili kutembea pamoja nao. Wakati wanasikia sauti ya nyayo za Yahweh Mungu, au sauti ya Mungu kuingia bustani, mtu na mke wake walikwenda nyuma ya miti ili asiwaona. Yahweh Mungu anamwita mtu, "Uko wapi?"</w:t>
      </w:r>
    </w:p>
    <w:p>
      <w:pPr/>
      <w:r>
        <w:rPr>
          <w:lang w:val="sw_KE" w:bidi="sw_KE"/>
        </w:rPr>
      </w:r>
      <w:r>
        <w:rPr>
          <w:lang w:val="sw_KE" w:bidi="sw_KE"/>
        </w:rPr>
        <w:t>Sitisha hapa na mjadili kama kikundi: Unamwita vipi mtu wakati unajaribu kupata? Sitisha toleo hii la sauti hapa.</w:t>
      </w:r>
    </w:p>
    <w:p>
      <w:pPr/>
      <w:r>
        <w:rPr>
          <w:lang w:val="sw_KE" w:bidi="sw_KE"/>
        </w:rPr>
      </w:r>
      <w:r>
        <w:rPr>
          <w:lang w:val="sw_KE" w:bidi="sw_KE"/>
        </w:rPr>
        <w:t>Mtu anajibu alijificha wakati alimsikia Yahweh Mungu katika bustani kwa sababu aliogopa, kwa sababu yuko uchi. Yahweh Mungu kwanza anamwuliza mtu, "Nani alikuambia kwamba uko uchi?" Wakati Yahweh Mungu anauliza swali hili, anamaanisha, "Uligundua vipi ulikuwa uchi?" Kisha Mungu anamwuliza mtu kama alikula kutoka kwa mti Yahweh Mungu alikuwa amemwambia si kula kutoka. Mtu hajibu kwa vyema. Anasema mara moja, "Mwanamke ulinipa, alinipa matunda." Mungu sasa anazungumza moja kwa moja na mwanamke. Anauliza, "Ulifanya nini?" ambayo ina maana kwa kweli, "Kwa nini ulifanya hivyo?" Mwanamke anasema kwamba alikula matunda kwa sababu nyoka alimdanganya.</w:t>
      </w:r>
    </w:p>
    <w:p>
      <w:pPr/>
      <w:r>
        <w:rPr>
          <w:lang w:val="sw_KE" w:bidi="sw_KE"/>
        </w:rPr>
      </w:r>
      <w:r>
        <w:rPr>
          <w:lang w:val="sw_KE" w:bidi="sw_KE"/>
        </w:rPr>
        <w:t>Katika tukio la tatu, Yahweh Mungu anazungumza na nyoka. Anamlaani nyoka. Wakati Mungu anamlaani mtu, hii ina maana hafurahi na mtu, kwa hiyo anawaadhibu kwa kuwalaani. Inamaanisha kwamba kitu kisichofaa ni kinakwenda kutokea kwa mtu.</w:t>
      </w:r>
    </w:p>
    <w:p>
      <w:pPr/>
      <w:r>
        <w:rPr>
          <w:lang w:val="sw_KE" w:bidi="sw_KE"/>
        </w:rPr>
      </w:r>
      <w:r>
        <w:rPr>
          <w:lang w:val="sw_KE" w:bidi="sw_KE"/>
        </w:rPr>
        <w:t>Sitisha hapa na mjadili kama kikundi: Watu wanalaani vipi watu wengine au mambo katika utamaduni wako? Ni aina gani ya lugha watu wanatumia katika laana hizi? Sitisha toleo hii la sauti hapa.</w:t>
      </w:r>
    </w:p>
    <w:p>
      <w:pPr/>
      <w:r>
        <w:rPr>
          <w:lang w:val="sw_KE" w:bidi="sw_KE"/>
        </w:rPr>
      </w:r>
      <w:r>
        <w:rPr>
          <w:lang w:val="sw_KE" w:bidi="sw_KE"/>
        </w:rPr>
        <w:t>Yahweh Mungu anazungumza na nyoka, mwanamke, na mtu. Wakati anazungumza nao, kile anasema ni kwa fomu ya mashairi, au lugha maalum.</w:t>
      </w:r>
    </w:p>
    <w:p>
      <w:pPr/>
      <w:r>
        <w:rPr>
          <w:lang w:val="sw_KE" w:bidi="sw_KE"/>
        </w:rPr>
      </w:r>
      <w:r>
        <w:rPr>
          <w:lang w:val="sw_KE" w:bidi="sw_KE"/>
        </w:rPr>
        <w:t>Yahweh Mungu anamwambia nyoka, "Kwa sababu ulifanya hivyo, nitakulaani kati ya wanyama wote." Mungu hawalaani wanyama wote hapa—anamlaani tu nyoka. Kisha Yahweh Mungu anamfanya nyoka kuwa mnyama wa chini sana. Anasema, "Utahamia kwenye tumbo lako na kichwa chako kitakuwa daima katika uchafu. Nitakufanya na mwanamke kuchukiana, na nitafanya uzao wako na uzao wake kuchukaiana. Uzao wake utavunjika au kugonga kichwa chako, na utavunjika au kugonga kwa kisigino chake. Hapa, uzao wa mwanamke na nyoka anafanya kitendo sawa cha kugonga au kuchubuana. Kifungu kinaonekana kuzungumza tu kuhusu uzao mmoja ambaye atagonga kichwa cha nyoka, na nyoka mmoja tu ambaye atauma kisigino cha mtu. Hata hivyo, katika lugha ya awali, uzao unaweza kumaanisha uzao wengi. Kwa hivyo, watu wengi wanaamini kwamba hii ni kuzungumza kuhusu nyoka na watu kwa ujumla.</w:t>
      </w:r>
    </w:p>
    <w:p>
      <w:pPr/>
      <w:r>
        <w:rPr>
          <w:lang w:val="sw_KE" w:bidi="sw_KE"/>
        </w:rPr>
      </w:r>
      <w:r>
        <w:rPr>
          <w:lang w:val="sw_KE" w:bidi="sw_KE"/>
        </w:rPr>
        <w:t>Kisha Yahweh Mungu anamwambia mwanamke, "Nitaifanya iwe chungu zaidi kwako kuwa mjamzito, na utazaa watoto kwa maumivu." Mungu anafanya tofauti hapa. Anasema, "Licha ya hii, utamtamani mume wako, lakini atakutawala."</w:t>
      </w:r>
    </w:p>
    <w:p>
      <w:pPr/>
      <w:r>
        <w:rPr>
          <w:lang w:val="sw_KE" w:bidi="sw_KE"/>
        </w:rPr>
      </w:r>
      <w:r>
        <w:rPr>
          <w:lang w:val="sw_KE" w:bidi="sw_KE"/>
        </w:rPr>
        <w:t>Kisha Yahweh Mungu alitumia jina la Adamu kwa mara ya kwanza. Alimwambia Adamu, "Kwa sababu ulimsikiliza mke wako na kula matunda ya mti ambao nilikuamuru si kula kutoka, nitalaani ardhi kwa sababu yako. Utang'ang'ana kukula chakula kutoka kwake maisha yako yote. Ardhi itakua miiba na miiba kwako, ingawa utakula mimea kutoka kwa ardhi. Kwa jasho la uso wako utakuwa na chakula cha kula. Hapa, "kwa jasho la uso wako" ni msemo ambao una maana mtu atafanya kazi kwa bidii sana kwa chakula kwamba mwili wake wote utajaa jasho ngumu sana.</w:t>
      </w:r>
    </w:p>
    <w:p>
      <w:pPr/>
      <w:r>
        <w:rPr>
          <w:lang w:val="sw_KE" w:bidi="sw_KE"/>
        </w:rPr>
      </w:r>
      <w:r>
        <w:rPr>
          <w:lang w:val="sw_KE" w:bidi="sw_KE"/>
        </w:rPr>
        <w:t>Sitisha hapa na mjadili kama kikundi: Unazungumza vipi kuhusu kufanya kazi kwa bidii sana? Ni aina gani ya misemo maalum unatumia ili kuelezea kazi ngumu? Sitisha toleo hii la sauti hapa.</w:t>
      </w:r>
    </w:p>
    <w:p>
      <w:pPr/>
      <w:r>
        <w:rPr>
          <w:lang w:val="sw_KE" w:bidi="sw_KE"/>
        </w:rPr>
      </w:r>
      <w:r>
        <w:rPr>
          <w:lang w:val="sw_KE" w:bidi="sw_KE"/>
        </w:rPr>
        <w:t>Yahweh Mungu anasema mtu atafanya kazi kwa bidii kama hii mpaka arudi ardhi alifanywa kutoka. Hii ina maana mtu atakufa. Yahweh Mungu anaendelea, "Ulifanywa kutoka kwa vumbi, na utarudi vumbi." Hapa, "kurudi vumbi" inarejelea mtu kufa. Miili ya wafu inarudi vumbi na uchafu baada ya muda mrefu.</w:t>
      </w:r>
    </w:p>
    <w:p>
      <w:pPr/>
      <w:r>
        <w:rPr>
          <w:lang w:val="sw_KE" w:bidi="sw_KE"/>
        </w:rPr>
      </w:r>
      <w:r>
        <w:rPr>
          <w:lang w:val="sw_KE" w:bidi="sw_KE"/>
        </w:rPr>
        <w:t>Sitisha hapa na mjadili kama kikundi: Unazungumza vipi kuhusu kufa? Ni aina gani za misemo maalum unatumia ili kuelezea kufa? Sitisha toleo hii la sauti hapa.</w:t>
      </w:r>
    </w:p>
    <w:p>
      <w:pPr/>
      <w:r>
        <w:rPr>
          <w:lang w:val="sw_KE" w:bidi="sw_KE"/>
        </w:rPr>
      </w:r>
      <w:r>
        <w:rPr>
          <w:lang w:val="sw_KE" w:bidi="sw_KE"/>
        </w:rPr>
        <w:t>Tukio la nne ni mapumziko kutoka kwa kitendo. Inatoa maelezo ya asili kwa hadithi.</w:t>
      </w:r>
    </w:p>
    <w:p>
      <w:pPr/>
      <w:r>
        <w:rPr>
          <w:lang w:val="sw_KE" w:bidi="sw_KE"/>
        </w:rPr>
      </w:r>
      <w:r>
        <w:rPr>
          <w:lang w:val="sw_KE" w:bidi="sw_KE"/>
        </w:rPr>
        <w:t>Adamu anamwita mke wake Hawa, ambayo inaweza kumaanisha "maisha." Hawa atakuwa mama ya watu wote hai. Hii ni lugha maalum ambayo ina maana kwamba watu wote duniani ni uzao wa Hawa.</w:t>
      </w:r>
    </w:p>
    <w:p>
      <w:pPr/>
      <w:r>
        <w:rPr>
          <w:lang w:val="sw_KE" w:bidi="sw_KE"/>
        </w:rPr>
      </w:r>
      <w:r>
        <w:rPr>
          <w:lang w:val="sw_KE" w:bidi="sw_KE"/>
        </w:rPr>
        <w:t>Tukio la 4 linamalizika na Mungu kufanya mavazi kwa Adamu na Hawa kutoka kwa ngozi za wanyama. Mungu labda aliweka mavazi kwa Adamu na Hawa mwenyewe, au aliwapa mavazi na walivaa.</w:t>
      </w:r>
    </w:p>
    <w:p>
      <w:pPr/>
      <w:r>
        <w:rPr>
          <w:lang w:val="sw_KE" w:bidi="sw_KE"/>
        </w:rPr>
      </w:r>
      <w:r>
        <w:rPr>
          <w:lang w:val="sw_KE" w:bidi="sw_KE"/>
        </w:rPr>
        <w:t>Katika tukio la tano, mstari wa hadithi unaanza tena. Yahweh Mungu anazungumza na yeye mwenyewe. Yahweh Mungu anamwambia yeye mwenyewe, "Tazama, wanadamu hawa ni sasa kama sisi, kwa sababu wanajua mema na mabaya, au, wanajua kila kitu." Neno "kuangalia" linamaanisha kwamba Yahweh Mungu anasema kitu muhimu hapa. Yahweh Mungu pengine si kuzungumza na kikundi cha miungu au malaika hapa. Katika wakati huo, wakati mwingine watawala wangejiita "sisi" kama ishara ya heshima, ili hiyo inaweza kuwa kwa nini Yahweh anatumia "sisi" hapa.</w:t>
      </w:r>
    </w:p>
    <w:p>
      <w:pPr/>
      <w:r>
        <w:rPr>
          <w:lang w:val="sw_KE" w:bidi="sw_KE"/>
        </w:rPr>
      </w:r>
      <w:r>
        <w:rPr>
          <w:lang w:val="sw_KE" w:bidi="sw_KE"/>
        </w:rPr>
        <w:t>Kisha Yahweh Mungu anamtuma mtu na mwanamke kutoka bustani katika Edeni kwa njia ya nguvu. Mtu na mwanamke hawana uchaguzi kuhusu kama au si kuondoka bustani. Yahweh Mungu anamtuma Adamu ili kufanya kazi ya ardhi, au uchafu, Adamu alifanywa kutoka. Tunaona wazo la Adamu kurudi ardhi, au uchafu, alifanywa kutoka mara kadhaa katika hadithi hii.</w:t>
      </w:r>
    </w:p>
    <w:p>
      <w:pPr/>
      <w:r>
        <w:rPr>
          <w:lang w:val="sw_KE" w:bidi="sw_KE"/>
        </w:rPr>
      </w:r>
      <w:r>
        <w:rPr>
          <w:lang w:val="sw_KE" w:bidi="sw_KE"/>
        </w:rPr>
        <w:t>Kisha tunaona kile Yahweh Mungu alifanya ili kulinda njia ya mti wa maisha. Yahweh Mungu aliweka kerubi kali mashariki ya bustani.</w:t>
      </w:r>
    </w:p>
    <w:p>
      <w:pPr/>
      <w:r>
        <w:rPr>
          <w:lang w:val="sw_KE" w:bidi="sw_KE"/>
        </w:rPr>
      </w:r>
      <w:r>
        <w:rPr>
          <w:lang w:val="sw_KE" w:bidi="sw_KE"/>
        </w:rPr>
        <w:t>Pia anaweka upanga wa moto ambao unarudi na kuondoka ili kulinda njia ya mti wa maisha. Hatujui kama upanga huu ulikuwa moto katika sura ya upanga, au upanga ambao ulikuwa moto au ulikuwa unangaza na mwanga mkali. Panga zilikuwa alama za ulinzi.</w:t>
      </w:r>
    </w:p>
    <w:p>
      <w:pPr/>
      <w:r>
        <w:rPr>
          <w:lang w:val="sw_KE" w:bidi="sw_KE"/>
        </w:rPr>
      </w:r>
      <w:r>
        <w:rPr>
          <w:lang w:val="sw_KE" w:bidi="sw_KE"/>
        </w:rPr>
        <w:t>Sitisha hapa na mjadili kama kikundi: Ni alama gani za ulinzi una katika utamaduni wako? Wakati unafikiri upanga na moto kutoka kwake, unayo hisia gani? Sitisha toleo hii la sauti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 3:1–24 tafsiri rahisi zaidi kuelewa.</w:t>
      </w:r>
    </w:p>
    <w:p>
      <w:pPr/>
      <w:r>
        <w:rPr>
          <w:lang w:val="sw_KE" w:bidi="sw_KE"/>
        </w:rPr>
      </w:r>
      <w:r>
        <w:rPr>
          <w:lang w:val="sw_KE" w:bidi="sw_KE"/>
        </w:rPr>
        <w:t>Katika hatua hii, kikundi kitaigiza simulizi hili.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Nyoka</w:t>
      </w:r>
    </w:p>
    <w:p>
      <w:pPr>
        <w:pStyle w:val="ListBullet"/>
        <w:spacing w:line="240" w:lineRule="auto"/>
        <w:ind w:left="720"/>
      </w:pPr>
      <w:r>
        <w:rPr>
          <w:lang w:val="sw_KE" w:bidi="sw_KE"/>
        </w:rPr>
      </w:r>
      <w:r>
        <w:rPr>
          <w:lang w:val="sw_KE" w:bidi="sw_KE"/>
        </w:rPr>
        <w:t>Uzao wa nyoka</w:t>
      </w:r>
    </w:p>
    <w:p>
      <w:pPr>
        <w:pStyle w:val="ListBullet"/>
        <w:spacing w:line="240" w:lineRule="auto"/>
        <w:ind w:left="720"/>
      </w:pPr>
      <w:r>
        <w:rPr>
          <w:lang w:val="sw_KE" w:bidi="sw_KE"/>
        </w:rPr>
      </w:r>
      <w:r>
        <w:rPr>
          <w:lang w:val="sw_KE" w:bidi="sw_KE"/>
        </w:rPr>
        <w:t>Mwanamke, anayeitwa Hawa</w:t>
      </w:r>
    </w:p>
    <w:p>
      <w:pPr>
        <w:pStyle w:val="ListBullet"/>
        <w:spacing w:line="240" w:lineRule="auto"/>
        <w:ind w:left="720"/>
      </w:pPr>
      <w:r>
        <w:rPr>
          <w:lang w:val="sw_KE" w:bidi="sw_KE"/>
        </w:rPr>
      </w:r>
      <w:r>
        <w:rPr>
          <w:lang w:val="sw_KE" w:bidi="sw_KE"/>
        </w:rPr>
        <w:t>Uzao wa mwanamke</w:t>
      </w:r>
    </w:p>
    <w:p>
      <w:pPr>
        <w:pStyle w:val="ListBullet"/>
        <w:spacing w:line="240" w:lineRule="auto"/>
        <w:ind w:left="720"/>
      </w:pPr>
      <w:r>
        <w:rPr>
          <w:lang w:val="sw_KE" w:bidi="sw_KE"/>
        </w:rPr>
      </w:r>
      <w:r>
        <w:rPr>
          <w:lang w:val="sw_KE" w:bidi="sw_KE"/>
        </w:rPr>
        <w:t>Mtu, anayeitwa Adamu</w:t>
      </w:r>
    </w:p>
    <w:p>
      <w:pPr>
        <w:pStyle w:val="ListBullet"/>
        <w:spacing w:line="240" w:lineRule="auto"/>
        <w:ind w:left="720"/>
      </w:pPr>
      <w:r>
        <w:rPr>
          <w:lang w:val="sw_KE" w:bidi="sw_KE"/>
        </w:rPr>
      </w:r>
      <w:r>
        <w:rPr>
          <w:lang w:val="sw_KE" w:bidi="sw_KE"/>
        </w:rPr>
        <w:t>Yahweh Mungu</w:t>
      </w:r>
    </w:p>
    <w:p>
      <w:pPr>
        <w:pStyle w:val="ListBullet"/>
        <w:spacing w:line="240" w:lineRule="auto"/>
        <w:ind w:left="720"/>
      </w:pPr>
      <w:r>
        <w:rPr>
          <w:lang w:val="sw_KE" w:bidi="sw_KE"/>
        </w:rPr>
      </w:r>
      <w:r>
        <w:rPr>
          <w:lang w:val="sw_KE" w:bidi="sw_KE"/>
        </w:rPr>
        <w:t>na kerubi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Nyoka alikuwa mjanja zaidi ya wanyama wote Yahweh Mungu alikuwa amefanya. Nyoka alisema kwa mwanamke, "Je, ni kweli kwamba Mungu alisema huwezi kula kutoka kwa mti wowote katika bustani?"</w:t>
      </w:r>
    </w:p>
    <w:p>
      <w:pPr/>
      <w:r>
        <w:rPr>
          <w:lang w:val="sw_KE" w:bidi="sw_KE"/>
        </w:rPr>
      </w:r>
      <w:r>
        <w:rPr>
          <w:lang w:val="sw_KE" w:bidi="sw_KE"/>
        </w:rPr>
        <w:t>Mwanamke akajibu, "Hiyo si kweli. Mungu alisema kwamba tunaweza kula matunda ya mti wowote katika bustani. Lakini Mungu alisema, 'Huwezi kula kutoka kwa matunda ya mti katikati ya bustani. Mungu alisema kwamba kama tunagusa mti, tutakufa."</w:t>
      </w:r>
    </w:p>
    <w:p>
      <w:pPr/>
      <w:r>
        <w:rPr>
          <w:lang w:val="sw_KE" w:bidi="sw_KE"/>
        </w:rPr>
      </w:r>
      <w:r>
        <w:rPr>
          <w:lang w:val="sw_KE" w:bidi="sw_KE"/>
        </w:rPr>
        <w:t>Nyoka alisema, "Hapana, hiyo si kweli. Mungu anajua kwamba kama unakula matunda kutoka kwa mti katikati ya bustani, utajua mambo yote mema na mabaya, kama Mungu anafanya."</w:t>
      </w:r>
    </w:p>
    <w:p>
      <w:pPr/>
      <w:r>
        <w:rPr>
          <w:lang w:val="sw_KE" w:bidi="sw_KE"/>
        </w:rPr>
      </w:r>
      <w:r>
        <w:rPr>
          <w:lang w:val="sw_KE" w:bidi="sw_KE"/>
        </w:rPr>
        <w:t>Sitisha igizo. Muulize mtu anayeigiza nyoka. "Unafikiria nini au unahisi nini?" Mtu anaweza kujibu mambo kama, "Ninataka kumdanganya mwanamke ili akula matunda," au "Ninamdanganya mwanamke," au "Ninataka kuona watu wanateseka!" Anzisha tena igizo.</w:t>
      </w:r>
    </w:p>
    <w:p>
      <w:pPr/>
      <w:r>
        <w:rPr>
          <w:lang w:val="sw_KE" w:bidi="sw_KE"/>
        </w:rPr>
      </w:r>
      <w:r>
        <w:rPr>
          <w:lang w:val="sw_KE" w:bidi="sw_KE"/>
        </w:rPr>
        <w:t>Mwanamke aliona kwamba matunda yalikuwa mazuri kula na mazuri sana. Alitaka matunda kwa sababu ingemfanya awe hekima. Kwa hiyo alichukua baadhi ya matunda na kula.</w:t>
      </w:r>
    </w:p>
    <w:p>
      <w:pPr/>
      <w:r>
        <w:rPr>
          <w:lang w:val="sw_KE" w:bidi="sw_KE"/>
        </w:rPr>
      </w:r>
      <w:r>
        <w:rPr>
          <w:lang w:val="sw_KE" w:bidi="sw_KE"/>
        </w:rPr>
        <w:t>Sitisha igizo. Muulize mtu anayeigiza Hawa, "Unafikiria nini au unahisi vipi?" Mtu anaweza kujibu mambo kama, "Ninataka kuwa mwenye hekima," au "Ninatoa katika kile ninachotaka," au "Nina shaka kwamba kile Mungu aliniambia kilikuwa sahihi," au "Ninataka kuwa kama Mungu." Anzisha tena igizo. Pia alitoa matunda kwa mume wake ambaye alikuwa pamoja naye, na alikula. Muulize mtu anayeigiza Hawa, "Unafikiria nini au unahisi vipi?" Mtu anaweza kujibu mambo kama, "Nimesikia kile nyoka alisema, na nyoka amenishawishi," au "Nina shaka kwamba kile Mungu aliniambia kilikuwa sahihi," au, "Mke wangu anafanya hivyo, kwa hiyo inapaswa kuwa sawa." Anzisha tena igizo.</w:t>
      </w:r>
    </w:p>
    <w:p>
      <w:pPr/>
      <w:r>
        <w:rPr>
          <w:lang w:val="sw_KE" w:bidi="sw_KE"/>
        </w:rPr>
      </w:r>
      <w:r>
        <w:rPr>
          <w:lang w:val="sw_KE" w:bidi="sw_KE"/>
        </w:rPr>
        <w:t>Mtu na mwanamke walitambua walikuwa uchi. Walihisi aibu, kwa hiyo walishona mavazi kutoka kwa majani.</w:t>
      </w:r>
    </w:p>
    <w:p>
      <w:pPr/>
      <w:r>
        <w:rPr>
          <w:lang w:val="sw_KE" w:bidi="sw_KE"/>
        </w:rPr>
      </w:r>
      <w:r>
        <w:rPr>
          <w:lang w:val="sw_KE" w:bidi="sw_KE"/>
        </w:rPr>
        <w:t>Sitisha igizo. Muulize mtu anayeigiza Hawa, "Unafikiria nini au unahisi vipi?" Wanaweza kujibu mambo kama, "Hii ni hisia mpya," au "Tunahisi aibu kwa undani na hatia kwamba hatuna mavazi," au "Tunahisi mbaya, lakini hatumfikiri tunaweza kwenda kwa Mungu kwa msaada." Anzisha tena igizo.</w:t>
      </w:r>
    </w:p>
    <w:p>
      <w:pPr/>
      <w:r>
        <w:rPr>
          <w:lang w:val="sw_KE" w:bidi="sw_KE"/>
        </w:rPr>
      </w:r>
      <w:r>
        <w:rPr>
          <w:lang w:val="sw_KE" w:bidi="sw_KE"/>
        </w:rPr>
        <w:t>Katika jioni ya mapema, mtu na mwanamke walimsikia Yahweh akitembea katika bustani, kwa hiyo walificha. Yahweh Mungu aliwaita, "Uko wapi?" Mtu alimwambia Yahweh kwamba alikuwa amejificha kwa sababu alikuwa na aibu. Mungu aliwauliza, "Nani alikuambia kwamba ulikuwa uchi? Je, ulikuwa ukila kutoka kwa mti niliokuamuru usile kutoka kwake?"</w:t>
      </w:r>
    </w:p>
    <w:p>
      <w:pPr/>
      <w:r>
        <w:rPr>
          <w:lang w:val="sw_KE" w:bidi="sw_KE"/>
        </w:rPr>
      </w:r>
      <w:r>
        <w:rPr>
          <w:lang w:val="sw_KE" w:bidi="sw_KE"/>
        </w:rPr>
        <w:t>Sitisha igizo. Muulize mtu anayeigiza Mungu, "Unafikiria nini au unahisi vipi?" Mtu anaweza kujibu mambo kama, "Najua kile kilichotokea, lakini ninataka mwanaume mwenyewe kuniambia," au "Nina huzuni sana, huzuni sana kwamba mtu hakutii." Anzisha tena igizo.</w:t>
      </w:r>
    </w:p>
    <w:p>
      <w:pPr/>
      <w:r>
        <w:rPr>
          <w:lang w:val="sw_KE" w:bidi="sw_KE"/>
        </w:rPr>
      </w:r>
      <w:r>
        <w:rPr>
          <w:lang w:val="sw_KE" w:bidi="sw_KE"/>
        </w:rPr>
        <w:t>Mtu akajibu, "Mwanamke ulinipa. Alinipa matunda, na nilikula."</w:t>
      </w:r>
    </w:p>
    <w:p>
      <w:pPr/>
      <w:r>
        <w:rPr>
          <w:lang w:val="sw_KE" w:bidi="sw_KE"/>
        </w:rPr>
      </w:r>
      <w:r>
        <w:rPr>
          <w:lang w:val="sw_KE" w:bidi="sw_KE"/>
        </w:rPr>
        <w:t>Yahweh alimwuliza mwanamke kile alifanya.</w:t>
      </w:r>
    </w:p>
    <w:p>
      <w:pPr/>
      <w:r>
        <w:rPr>
          <w:lang w:val="sw_KE" w:bidi="sw_KE"/>
        </w:rPr>
      </w:r>
      <w:r>
        <w:rPr>
          <w:lang w:val="sw_KE" w:bidi="sw_KE"/>
        </w:rPr>
        <w:t>Mwanamke akajibu, "Nyoka alinidanganya. Ndiyo sababu nilikula."</w:t>
      </w:r>
    </w:p>
    <w:p>
      <w:pPr/>
      <w:r>
        <w:rPr>
          <w:lang w:val="sw_KE" w:bidi="sw_KE"/>
        </w:rPr>
      </w:r>
      <w:r>
        <w:rPr>
          <w:lang w:val="sw_KE" w:bidi="sw_KE"/>
        </w:rPr>
        <w:t>Sitisha kitendo. Muulize watu wanaoigiza Hawa na Adamu, "Unafikiria nini au unahisi vipi?" Wanaweza kujibu mambo kama, "Tunahisi hatia, kwa hiyo tunajaribu kulaumu watu wengine kwa kile kilichotokea," au "Tuna aibu sana kwamba Yahweh aligundua kile tulifanya." Anzisha tena igizo.</w:t>
      </w:r>
    </w:p>
    <w:p>
      <w:pPr/>
      <w:r>
        <w:rPr>
          <w:lang w:val="sw_KE" w:bidi="sw_KE"/>
        </w:rPr>
      </w:r>
      <w:r>
        <w:rPr>
          <w:lang w:val="sw_KE" w:bidi="sw_KE"/>
        </w:rPr>
        <w:t>Kisha Yahweh alimlaani nyoka. Kisha Yahweh alimwambia mwanamke kwamba angekuwa katika maumivu wakati alikuwa na watoto na kwamba angemtamani mume wake, lakini angemtawala. Kisha Yahweh alimwambia mtu kwamba angekuwa na kufanya kazi kwa bidii ili kukuza chakula, na kwamba siku moja angekuwa mavumbi.</w:t>
      </w:r>
    </w:p>
    <w:p>
      <w:pPr/>
      <w:r>
        <w:rPr>
          <w:lang w:val="sw_KE" w:bidi="sw_KE"/>
        </w:rPr>
      </w:r>
      <w:r>
        <w:rPr>
          <w:lang w:val="sw_KE" w:bidi="sw_KE"/>
        </w:rPr>
        <w:t>Sitisha igizo. Muulize mtu anayeigiza mwanaume na mwanamke, "Unafikiria nini au unahisi vipi?" Wanaweza kujibu mambo kama, "Tuna huzuni sana," au "Tunahuzunika kujua kila kitu ambacho kitatokea kwa sababu ya kile tulifanya," au "Tuna hasira kwa kile ambacho kimetokea." Anzisha tena igizo.</w:t>
      </w:r>
    </w:p>
    <w:p>
      <w:pPr/>
      <w:r>
        <w:rPr>
          <w:lang w:val="sw_KE" w:bidi="sw_KE"/>
        </w:rPr>
      </w:r>
      <w:r>
        <w:rPr>
          <w:lang w:val="sw_KE" w:bidi="sw_KE"/>
        </w:rPr>
        <w:t>Kisha Mungu alifanya mavazi kwa mwanamume na mwanamke, na kuwatuma nje ya bustani ili waweze kamwe kula kutoka kwa mti wa uzima. Mungu aliweka kerubi na upanga wa moto mbele ya mlango wa bustani ili kulinda njia ya mti wa uzima.</w:t>
      </w:r>
    </w:p>
    <w:p>
      <w:pPr/>
      <w:r>
        <w:rPr>
          <w:lang w:val="sw_KE" w:bidi="sw_KE"/>
        </w:rPr>
      </w:r>
      <w:r>
        <w:rPr>
          <w:lang w:val="sw_KE" w:bidi="sw_KE"/>
        </w:rPr>
        <w:t>Maliza igizo. Muulize mtu anayeigiza Hawa, "Unafikiria nini au unahisi vipi?" Mtu anaweza kujibu mambo kama, "Ninahuzunika sana kwamba mambo mengi ni makosa sasa kwamba mwanamume na mwanamke walifanya hivyo," au "Sitaki mwanamume na mwanamke kula kutoka kwa mti wa uzima, na kuishi kama hii milele."</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 3:1–24 tafsiri rahisi zaidi kuelewa.</w:t>
      </w:r>
    </w:p>
    <w:p>
      <w:pPr/>
      <w:r>
        <w:rPr>
          <w:lang w:val="sw_KE" w:bidi="sw_KE"/>
        </w:rPr>
      </w:r>
      <w:r>
        <w:rPr>
          <w:lang w:val="sw_KE" w:bidi="sw_KE"/>
        </w:rPr>
        <w:t>Katika hatua hii kikundi kitajadili maneno muhimu na istilahi zilizomo katika simulizi hili.</w:t>
      </w:r>
    </w:p>
    <w:p>
      <w:pPr/>
      <w:r>
        <w:rPr>
          <w:lang w:val="sw_KE" w:bidi="sw_KE"/>
        </w:rPr>
      </w:r>
      <w:r>
        <w:rPr>
          <w:lang w:val="sw_KE" w:bidi="sw_KE"/>
        </w:rPr>
        <w:t xml:space="preserve">Nyoka </w:t>
      </w:r>
      <w:r>
        <w:rPr>
          <w:b/>
          <w:lang w:val="sw_KE" w:bidi="sw_KE"/>
        </w:rPr>
        <w:t>alikuwa</w:t>
      </w:r>
      <w:r>
        <w:rPr>
          <w:lang w:val="sw_KE" w:bidi="sw_KE"/>
        </w:rPr>
        <w:t xml:space="preserve"> mjanja zaidi ya wanyama wote </w:t>
      </w:r>
      <w:r>
        <w:rPr>
          <w:b/>
          <w:lang w:val="sw_KE" w:bidi="sw_KE"/>
        </w:rPr>
        <w:t>Yahweh</w:t>
      </w:r>
      <w:r>
        <w:rPr>
          <w:lang w:val="sw_KE" w:bidi="sw_KE"/>
        </w:rPr>
        <w:t xml:space="preserve"> </w:t>
      </w:r>
      <w:r>
        <w:rPr>
          <w:b/>
          <w:lang w:val="sw_KE" w:bidi="sw_KE"/>
        </w:rPr>
        <w:t>Mungu</w:t>
      </w:r>
      <w:r>
        <w:rPr>
          <w:lang w:val="sw_KE" w:bidi="sw_KE"/>
        </w:rPr>
        <w:t xml:space="preserve"> alikuwa ameumba. Nyoka ni mnyama mrefu mwembamba bila miguu.</w:t>
      </w:r>
    </w:p>
    <w:p>
      <w:pPr/>
      <w:r>
        <w:rPr>
          <w:lang w:val="sw_KE" w:bidi="sw_KE"/>
        </w:rPr>
      </w:r>
      <w:r>
        <w:rPr>
          <w:lang w:val="sw_KE" w:bidi="sw_KE"/>
        </w:rPr>
        <w:t xml:space="preserve">Jina la Mungu katika simulizi hili ni mchanganyiko wa majina mawili ya Mungu: BWANA, au Yahweh, na </w:t>
      </w:r>
      <w:r>
        <w:rPr>
          <w:b/>
          <w:lang w:val="sw_KE" w:bidi="sw_KE"/>
        </w:rPr>
        <w:t>Elohim,</w:t>
      </w:r>
      <w:r>
        <w:rPr>
          <w:lang w:val="sw_KE" w:bidi="sw_KE"/>
        </w:rPr>
        <w:t xml:space="preserve"> neno la jumla la Mungu. Neno lililotumiwa kama BWANA au Yahweh ni jina sahihi la Mungu wa Wayahudi. Katika miaka ya baadaye, watu wa Kiyahudi waliacha kutangaza jina la Yahweh kwa sababu waliamini jina lilikuwa maalum sana ili kusema kwa sauti. Walitumia majina mengine, kama Yehova. Tafsiri nyingi za Kiingereza zinatumia neno BWANA, ambayo ina maana bwana mkuu juu ya kila kitu. Jina "Mungu" linamaanisha Mungu au mkuu kuwa. Katika simulizi hili majina mawili yanatumiwa pamoja. Hii haitokei mara nyingi. BWANA na Mungu wanarejelea Mungu sawa au mkuu kuwa. Tumia neno lilelile kwa Elohim au Mungu ambalo umelitumia katika simulizi zilizopita. Kwa maelezo zaidi kuhusu BWANA kama jina la kibinafsi la Mungu—</w:t>
      </w:r>
      <w:r>
        <w:rPr>
          <w:lang w:val="sw_KE" w:bidi="sw_KE"/>
        </w:rPr>
        <w:t>Yahweh</w:t>
      </w:r>
      <w:r>
        <w:rPr>
          <w:lang w:val="sw_KE" w:bidi="sw_KE"/>
        </w:rPr>
        <w:t>—ona Faharasa Kuu.</w:t>
      </w:r>
    </w:p>
    <w:p>
      <w:pPr/>
      <w:r>
        <w:rPr>
          <w:lang w:val="sw_KE" w:bidi="sw_KE"/>
        </w:rPr>
      </w:r>
      <w:r>
        <w:rPr>
          <w:lang w:val="sw_KE" w:bidi="sw_KE"/>
        </w:rPr>
        <w:t>Wakati nyoka na wanawake wanazungumza pamoja, wanatumia tu neno Elohim au Mungu wakati wanazungumza kuhusu Mungu.</w:t>
      </w:r>
    </w:p>
    <w:p>
      <w:pPr/>
      <w:r>
        <w:rPr>
          <w:lang w:val="sw_KE" w:bidi="sw_KE"/>
        </w:rPr>
      </w:r>
      <w:r>
        <w:rPr>
          <w:lang w:val="sw_KE" w:bidi="sw_KE"/>
        </w:rPr>
        <w:t xml:space="preserve">Nyoka alimwuliza mwanamke, "Je, Mungu alisema huwezi kula kutoka kwa mti wowote katika </w:t>
      </w:r>
      <w:r>
        <w:rPr>
          <w:b/>
          <w:lang w:val="sw_KE" w:bidi="sw_KE"/>
        </w:rPr>
        <w:t>bustani</w:t>
      </w:r>
      <w:r>
        <w:rPr>
          <w:lang w:val="sw_KE" w:bidi="sw_KE"/>
        </w:rPr>
        <w:t>?" Tumia neno sawa kwa bustani ambalo ulikuwa umetumia katika hadithi za awali za Mwanzo.</w:t>
      </w:r>
    </w:p>
    <w:p>
      <w:pPr/>
      <w:r>
        <w:rPr>
          <w:lang w:val="sw_KE" w:bidi="sw_KE"/>
        </w:rPr>
      </w:r>
      <w:r>
        <w:rPr>
          <w:lang w:val="sw_KE" w:bidi="sw_KE"/>
        </w:rPr>
        <w:t xml:space="preserve">Mwanamke aliona kwamba matunda yangempa </w:t>
      </w:r>
      <w:r>
        <w:rPr>
          <w:b/>
          <w:lang w:val="sw_KE" w:bidi="sw_KE"/>
        </w:rPr>
        <w:t>hekima</w:t>
      </w:r>
      <w:r>
        <w:rPr>
          <w:lang w:val="sw_KE" w:bidi="sw_KE"/>
        </w:rPr>
        <w:t>. Katika hadithi hii, hekima inarejelea ufahamu au kuelewa. Inarejelea kujua mambo yote, ikiwa ni pamoja na mambo mema na mambo mabaya.</w:t>
      </w:r>
    </w:p>
    <w:p>
      <w:pPr/>
      <w:r>
        <w:rPr>
          <w:lang w:val="sw_KE" w:bidi="sw_KE"/>
        </w:rPr>
      </w:r>
      <w:r>
        <w:rPr>
          <w:lang w:val="sw_KE" w:bidi="sw_KE"/>
        </w:rPr>
        <w:t xml:space="preserve">Mtu na mwanamke walitambua walikuwa </w:t>
      </w:r>
      <w:r>
        <w:rPr>
          <w:b/>
          <w:lang w:val="sw_KE" w:bidi="sw_KE"/>
        </w:rPr>
        <w:t>uchi</w:t>
      </w:r>
      <w:r>
        <w:rPr>
          <w:lang w:val="sw_KE" w:bidi="sw_KE"/>
        </w:rPr>
        <w:t>. Tumia neno lile lile kwa imani ambalo umelitumia katika simulizi zilizopita. Kumbuka kwamba inapaswa kuwa neno ambalo unaweza kutumia kwa wanaume na wanawake. Unaweza kusema kwamba hawakuwa wamevaa mavazi.</w:t>
      </w:r>
    </w:p>
    <w:p>
      <w:pPr/>
      <w:r>
        <w:rPr>
          <w:lang w:val="sw_KE" w:bidi="sw_KE"/>
        </w:rPr>
      </w:r>
      <w:r>
        <w:rPr>
          <w:lang w:val="sw_KE" w:bidi="sw_KE"/>
        </w:rPr>
        <w:t xml:space="preserve">Mwanamke alikula matunda, na kumpa kwa mume wake, ambaye alikuwa pamoja naye. Ghafla walihisi aibu kwa sababu hawakuwa wamevaa mavazi yoyote. Walishona </w:t>
      </w:r>
      <w:r>
        <w:rPr>
          <w:b/>
          <w:lang w:val="sw_KE" w:bidi="sw_KE"/>
        </w:rPr>
        <w:t>majani</w:t>
      </w:r>
      <w:r>
        <w:rPr>
          <w:lang w:val="sw_KE" w:bidi="sw_KE"/>
        </w:rPr>
        <w:t xml:space="preserve"> ya mtini pamoja ili kujifunika. Hii pengine ina maana kwamba walipata njia ya kuunganisha majani kwa kila mmoja. Miti ni aina ya mti na majani makubwa sana.</w:t>
      </w:r>
    </w:p>
    <w:p>
      <w:pPr/>
      <w:r>
        <w:rPr>
          <w:lang w:val="sw_KE" w:bidi="sw_KE"/>
        </w:rPr>
      </w:r>
      <w:r>
        <w:rPr>
          <w:lang w:val="sw_KE" w:bidi="sw_KE"/>
        </w:rPr>
        <w:t xml:space="preserve">Sitisha hapa. Kama kikundi, angalia picha ya mti wa </w:t>
      </w:r>
      <w:r>
        <w:rPr>
          <w:lang w:val="sw_KE" w:bidi="sw_KE"/>
        </w:rPr>
        <w:t>mtini</w:t>
      </w:r>
      <w:r>
        <w:rPr>
          <w:lang w:val="sw_KE" w:bidi="sw_KE"/>
        </w:rPr>
        <w:t xml:space="preserve"> na </w:t>
      </w:r>
      <w:r>
        <w:rPr>
          <w:lang w:val="sw_KE" w:bidi="sw_KE"/>
        </w:rPr>
        <w:t>jani la mtini</w:t>
      </w:r>
      <w:r>
        <w:rPr>
          <w:lang w:val="sw_KE" w:bidi="sw_KE"/>
        </w:rPr>
        <w:t>. Jadili neno bora au kifungu ili kuelezea majani ya mtini katika lugha yako. Sitisha sauti hii hapa.</w:t>
      </w:r>
    </w:p>
    <w:p>
      <w:pPr/>
      <w:r>
        <w:rPr>
          <w:lang w:val="sw_KE" w:bidi="sw_KE"/>
        </w:rPr>
      </w:r>
      <w:r>
        <w:rPr>
          <w:lang w:val="sw_KE" w:bidi="sw_KE"/>
        </w:rPr>
        <w:t xml:space="preserve">Kisha Yahweh alimlaani </w:t>
      </w:r>
      <w:r>
        <w:rPr>
          <w:b/>
          <w:lang w:val="sw_KE" w:bidi="sw_KE"/>
        </w:rPr>
        <w:t>nyoka</w:t>
      </w:r>
      <w:r>
        <w:rPr>
          <w:lang w:val="sw_KE" w:bidi="sw_KE"/>
        </w:rPr>
        <w:t xml:space="preserve">. Laana ina maana adhabu au hukumu. Inamaanisha kwamba kitu kisichofaa ni kinakwenda kutokea kwa mtu. Ingawa lugha nyingi zina njia ya kutangaza laana kwenye mtu au kitu, hakikisha kwamba neno unalochagua halina maelezo yoyote ya kichawi. Wakati Mungu anamlaani mtu, hii ina maana hafurahi na mtu, kwa hiyo anawaadhibu kwa kuwalaani. Tazama laana katika Faharasa Kuu kwa maelezo zaidi, na utumie neno lile katika vifungu vyako vyote </w:t>
      </w:r>
      <w:r>
        <w:rPr>
          <w:lang w:val="sw_KE" w:bidi="sw_KE"/>
        </w:rPr>
        <w:t>vinavyofuata</w:t>
      </w:r>
      <w:r>
        <w:rPr>
          <w:lang w:val="sw_KE" w:bidi="sw_KE"/>
        </w:rPr>
        <w:t>.</w:t>
      </w:r>
    </w:p>
    <w:p>
      <w:pPr/>
      <w:r>
        <w:rPr>
          <w:lang w:val="sw_KE" w:bidi="sw_KE"/>
        </w:rPr>
      </w:r>
      <w:r>
        <w:rPr>
          <w:lang w:val="sw_KE" w:bidi="sw_KE"/>
        </w:rPr>
        <w:t>Sitisha hapa na mjadili kama kikundi: Katika lugha yako, utaelezea vipi wanyama au watu ambao wamelaaniwa? Sitisha sauti hii hapa.</w:t>
      </w:r>
    </w:p>
    <w:p>
      <w:pPr/>
      <w:r>
        <w:rPr>
          <w:lang w:val="sw_KE" w:bidi="sw_KE"/>
        </w:rPr>
      </w:r>
      <w:r>
        <w:rPr>
          <w:lang w:val="sw_KE" w:bidi="sw_KE"/>
        </w:rPr>
        <w:t xml:space="preserve">Yahweh Mungu alimwambia nyoka, "Nitakufanya wewe na mwanamke kuchukia kila mmoja, na nitafanya </w:t>
      </w:r>
      <w:r>
        <w:rPr>
          <w:b/>
          <w:lang w:val="sw_KE" w:bidi="sw_KE"/>
        </w:rPr>
        <w:t>uzao</w:t>
      </w:r>
      <w:r>
        <w:rPr>
          <w:lang w:val="sw_KE" w:bidi="sw_KE"/>
        </w:rPr>
        <w:t xml:space="preserve"> wako kuwachukia uzao wake." Uzao katika Kiebrania, lugha ya awali, unaweza kumaanisha moja au wengi. Katika kesi hii, uzao uwezekano mkubwa unarejelea watoto wa mtu na watoto wa watoto hao. Mtu yeyote ambaye alimwita nyoka au mwanamke babu alikuwa uzao wa nyoka au mwanamke.</w:t>
      </w:r>
    </w:p>
    <w:p>
      <w:pPr/>
      <w:r>
        <w:rPr>
          <w:lang w:val="sw_KE" w:bidi="sw_KE"/>
        </w:rPr>
      </w:r>
      <w:r>
        <w:rPr>
          <w:lang w:val="sw_KE" w:bidi="sw_KE"/>
        </w:rPr>
        <w:t xml:space="preserve">Yahweh Mungu aliendelea, "Uzao wa </w:t>
      </w:r>
      <w:r>
        <w:rPr>
          <w:b/>
          <w:lang w:val="sw_KE" w:bidi="sw_KE"/>
        </w:rPr>
        <w:t>mwanamke</w:t>
      </w:r>
      <w:r>
        <w:rPr>
          <w:lang w:val="sw_KE" w:bidi="sw_KE"/>
        </w:rPr>
        <w:t xml:space="preserve"> utavunja kichwa chako, na utavunja kisigino chake." Katika lugha ya awali, michubuko ilimaanisha kupiga, kushambulia, au kuumiza kitu.</w:t>
      </w:r>
    </w:p>
    <w:p>
      <w:pPr/>
      <w:r>
        <w:rPr>
          <w:lang w:val="sw_KE" w:bidi="sw_KE"/>
        </w:rPr>
      </w:r>
      <w:r>
        <w:rPr>
          <w:lang w:val="sw_KE" w:bidi="sw_KE"/>
        </w:rPr>
        <w:t>Sitisha hapa na mjadili kama kikundi: Utaelezea vipi sehemu hii ya hadithi wakati uzao wa nyoka na wa mwanamke wanachukia na kujaribu kuumiza kila mmoja? Sitisha sauti hii hapa.</w:t>
      </w:r>
    </w:p>
    <w:p>
      <w:pPr/>
      <w:r>
        <w:rPr>
          <w:lang w:val="sw_KE" w:bidi="sw_KE"/>
        </w:rPr>
      </w:r>
      <w:r>
        <w:rPr>
          <w:lang w:val="sw_KE" w:bidi="sw_KE"/>
        </w:rPr>
        <w:t xml:space="preserve">Kisha Yahweh alimwambia mwanamke kwamba angekuwa katika maumivu wakati alikuwa na watoto na kwamba </w:t>
      </w:r>
      <w:r>
        <w:rPr>
          <w:b/>
          <w:lang w:val="sw_KE" w:bidi="sw_KE"/>
        </w:rPr>
        <w:t>angemtamani</w:t>
      </w:r>
      <w:r>
        <w:rPr>
          <w:lang w:val="sw_KE" w:bidi="sw_KE"/>
        </w:rPr>
        <w:t xml:space="preserve"> mume wake, lakini angemtawala. Udhibiti unaweza pia kuashiria kwamba mtu anataka kuwa kama mke wake na kumtamani pia. Tamaa ina maana kutaka kwa undani kitu, mara nyingi kwa njia ya ngono sana kama wanaume na wanawake wanatamani.</w:t>
      </w:r>
    </w:p>
    <w:p>
      <w:pPr/>
      <w:r>
        <w:rPr>
          <w:lang w:val="sw_KE" w:bidi="sw_KE"/>
        </w:rPr>
      </w:r>
      <w:r>
        <w:rPr>
          <w:lang w:val="sw_KE" w:bidi="sw_KE"/>
        </w:rPr>
        <w:t>Sitisha hapa na mjadili kama kikundi: Kulingana na tafsiri tofauti za sehemu hii ya hadithi ambayo umesikia kuhusu, utatafsiri vipi sehemu hii ya hadithi? Sitisha sauti hapa.</w:t>
      </w:r>
    </w:p>
    <w:p>
      <w:pPr/>
      <w:r>
        <w:rPr>
          <w:lang w:val="sw_KE" w:bidi="sw_KE"/>
        </w:rPr>
      </w:r>
      <w:r>
        <w:rPr>
          <w:lang w:val="sw_KE" w:bidi="sw_KE"/>
        </w:rPr>
        <w:t xml:space="preserve">Kisha Yahweh Mungu alimwambia mtu, Adamu, kwamba kwa sababu mtu alimsikiliza mwanamke na kula matunda, ardhi ililaaniwa. Mtu angefanya kazi kwa bidii kukuza chakula kutoka kwa ardhi maisha yake yote, lakini ardhi </w:t>
      </w:r>
      <w:r>
        <w:rPr>
          <w:b/>
          <w:lang w:val="sw_KE" w:bidi="sw_KE"/>
        </w:rPr>
        <w:t>ingekuza</w:t>
      </w:r>
      <w:r>
        <w:rPr>
          <w:lang w:val="sw_KE" w:bidi="sw_KE"/>
        </w:rPr>
        <w:t xml:space="preserve"> miiba na </w:t>
      </w:r>
      <w:r>
        <w:rPr>
          <w:b/>
          <w:lang w:val="sw_KE" w:bidi="sw_KE"/>
        </w:rPr>
        <w:t>miiba</w:t>
      </w:r>
      <w:r>
        <w:rPr>
          <w:lang w:val="sw_KE" w:bidi="sw_KE"/>
        </w:rPr>
        <w:t>. Miiba na miiba ni mimea ya spiky ambayo ni vigumu kuvuta kutoka kwa ardhi.</w:t>
      </w:r>
    </w:p>
    <w:p>
      <w:pPr/>
      <w:r>
        <w:rPr>
          <w:lang w:val="sw_KE" w:bidi="sw_KE"/>
        </w:rPr>
      </w:r>
      <w:r>
        <w:rPr>
          <w:lang w:val="sw_KE" w:bidi="sw_KE"/>
        </w:rPr>
        <w:t>Sitisha hapa. Kama kikundi, mjadili ni neno au usemi gani linaloelezea miiba na miiba katika lugha yako. Sitisha sauti hii hapa.</w:t>
      </w:r>
    </w:p>
    <w:p>
      <w:pPr/>
      <w:r>
        <w:rPr>
          <w:lang w:val="sw_KE" w:bidi="sw_KE"/>
        </w:rPr>
      </w:r>
      <w:r>
        <w:rPr>
          <w:lang w:val="sw_KE" w:bidi="sw_KE"/>
        </w:rPr>
        <w:t>Yahweh Mungu alimwambia Adamu kwamba Adamu angerudi "</w:t>
      </w:r>
      <w:r>
        <w:rPr>
          <w:b/>
          <w:lang w:val="sw_KE" w:bidi="sw_KE"/>
        </w:rPr>
        <w:t>vumbi</w:t>
      </w:r>
      <w:r>
        <w:rPr>
          <w:lang w:val="sw_KE" w:bidi="sw_KE"/>
        </w:rPr>
        <w:t xml:space="preserve"> la ardhi." Tumia neno sawa kwa vumbi au udongo katika hadithi hii kama unavyo katika hadithi za awali.</w:t>
      </w:r>
    </w:p>
    <w:p>
      <w:pPr/>
      <w:r>
        <w:rPr>
          <w:lang w:val="sw_KE" w:bidi="sw_KE"/>
        </w:rPr>
      </w:r>
      <w:r>
        <w:rPr>
          <w:b/>
          <w:lang w:val="sw_KE" w:bidi="sw_KE"/>
        </w:rPr>
        <w:t>Adamu</w:t>
      </w:r>
      <w:r>
        <w:rPr>
          <w:lang w:val="sw_KE" w:bidi="sw_KE"/>
        </w:rPr>
        <w:t xml:space="preserve"> alimwita mke wake </w:t>
      </w:r>
      <w:r>
        <w:rPr>
          <w:b/>
          <w:lang w:val="sw_KE" w:bidi="sw_KE"/>
        </w:rPr>
        <w:t>Hawa</w:t>
      </w:r>
      <w:r>
        <w:rPr>
          <w:lang w:val="sw_KE" w:bidi="sw_KE"/>
        </w:rPr>
        <w:t>, kwa sababu angekuwa mama ya viumbe wote hai. Jina Hawa linaonekana kama neno la "maisha." Jina Adamu linaonekana kama neno la "mtu."</w:t>
      </w:r>
    </w:p>
    <w:p>
      <w:pPr/>
      <w:r>
        <w:rPr>
          <w:lang w:val="sw_KE" w:bidi="sw_KE"/>
        </w:rPr>
      </w:r>
      <w:r>
        <w:rPr>
          <w:lang w:val="sw_KE" w:bidi="sw_KE"/>
        </w:rPr>
        <w:t xml:space="preserve">Yahweh Mungu alifanya </w:t>
      </w:r>
      <w:r>
        <w:rPr>
          <w:b/>
          <w:lang w:val="sw_KE" w:bidi="sw_KE"/>
        </w:rPr>
        <w:t>mavazi</w:t>
      </w:r>
      <w:r>
        <w:rPr>
          <w:lang w:val="sw_KE" w:bidi="sw_KE"/>
        </w:rPr>
        <w:t xml:space="preserve"> kutoka kwa ngozi ya mnyama kwa Adamu na Hawa. Kumbuka kwamba mavazi hapa yanarejelea shati ndefu au vazi ambalo pengine halikuwa na mikono.</w:t>
      </w:r>
    </w:p>
    <w:p>
      <w:pPr/>
      <w:r>
        <w:rPr>
          <w:lang w:val="sw_KE" w:bidi="sw_KE"/>
        </w:rPr>
      </w:r>
      <w:r>
        <w:rPr>
          <w:lang w:val="sw_KE" w:bidi="sw_KE"/>
        </w:rPr>
        <w:t xml:space="preserve">Kisha Yahweh Mungu aliamua kuwatuma mbali kutoka kwa </w:t>
      </w:r>
      <w:r>
        <w:rPr>
          <w:b/>
          <w:lang w:val="sw_KE" w:bidi="sw_KE"/>
        </w:rPr>
        <w:t>Bustani ya Edeni</w:t>
      </w:r>
      <w:r>
        <w:rPr>
          <w:lang w:val="sw_KE" w:bidi="sw_KE"/>
        </w:rPr>
        <w:t xml:space="preserve"> ili wasikula matunda kutoka kwa </w:t>
      </w:r>
      <w:r>
        <w:rPr>
          <w:b/>
          <w:lang w:val="sw_KE" w:bidi="sw_KE"/>
        </w:rPr>
        <w:t>mti wa uzima</w:t>
      </w:r>
      <w:r>
        <w:rPr>
          <w:lang w:val="sw_KE" w:bidi="sw_KE"/>
        </w:rPr>
        <w:t xml:space="preserve"> na kuishi milele. Tumia misemo sawa kwa mti wa uzima na Bustani ya Edeni kama ulivyotumia katika hadithi zilizopita.</w:t>
      </w:r>
    </w:p>
    <w:p>
      <w:pPr/>
      <w:r>
        <w:rPr>
          <w:lang w:val="sw_KE" w:bidi="sw_KE"/>
        </w:rPr>
      </w:r>
      <w:r>
        <w:rPr>
          <w:lang w:val="sw_KE" w:bidi="sw_KE"/>
        </w:rPr>
        <w:t xml:space="preserve">Yahweh Mungu aliweka </w:t>
      </w:r>
      <w:r>
        <w:rPr>
          <w:b/>
          <w:lang w:val="sw_KE" w:bidi="sw_KE"/>
        </w:rPr>
        <w:t>kerubi</w:t>
      </w:r>
      <w:r>
        <w:rPr>
          <w:lang w:val="sw_KE" w:bidi="sw_KE"/>
        </w:rPr>
        <w:t xml:space="preserve"> ili kulinda njia ya mti wa uhai. Kerubi ni viumbe visivyo vya kawaida ambavyo vina mabawa. Mara nyingi walilinda maeneo matakatifu. Wao ni tofauti na malaika, ambao ni wajumbe wa Mungu. Tafuta neno </w:t>
      </w:r>
      <w:r>
        <w:rPr>
          <w:lang w:val="sw_KE" w:bidi="sw_KE"/>
        </w:rPr>
        <w:t>kerubi</w:t>
      </w:r>
      <w:r>
        <w:rPr>
          <w:lang w:val="sw_KE" w:bidi="sw_KE"/>
        </w:rPr>
        <w:t xml:space="preserve"> kwenye kamusi kwa Faharasa Kuu kwa maelezo zaidimaelezo zaidi.</w:t>
      </w:r>
    </w:p>
    <w:p>
      <w:pPr/>
      <w:r>
        <w:rPr>
          <w:lang w:val="sw_KE" w:bidi="sw_KE"/>
        </w:rPr>
      </w:r>
      <w:r>
        <w:rPr>
          <w:lang w:val="sw_KE" w:bidi="sw_KE"/>
        </w:rPr>
        <w:t xml:space="preserve">Sitisha hapa. Kama kikundi, angalia mchoro wa </w:t>
      </w:r>
      <w:r>
        <w:rPr>
          <w:b/>
          <w:lang w:val="sw_KE" w:bidi="sw_KE"/>
        </w:rPr>
        <w:t>kerubi</w:t>
      </w:r>
      <w:r>
        <w:rPr>
          <w:lang w:val="sw_KE" w:bidi="sw_KE"/>
        </w:rPr>
        <w:t>. Jadili kama kikundi ni neno au usemi gani unaelezea kerubi. Tumia neno sawa kwa dhambi katika vifungu vyote vinavyofuata. Sitisha sauti hapa.</w:t>
      </w:r>
    </w:p>
    <w:p>
      <w:pPr/>
      <w:r>
        <w:rPr>
          <w:lang w:val="sw_KE" w:bidi="sw_KE"/>
        </w:rPr>
      </w:r>
      <w:r>
        <w:rPr>
          <w:lang w:val="sw_KE" w:bidi="sw_KE"/>
        </w:rPr>
        <w:t xml:space="preserve">Yahweh Mungu pia aliweka upanga wa moto katika </w:t>
      </w:r>
      <w:r>
        <w:rPr>
          <w:b/>
          <w:lang w:val="sw_KE" w:bidi="sw_KE"/>
        </w:rPr>
        <w:t>mlango</w:t>
      </w:r>
      <w:r>
        <w:rPr>
          <w:lang w:val="sw_KE" w:bidi="sw_KE"/>
        </w:rPr>
        <w:t xml:space="preserve"> wa bustani. Upanga ni chuma ndefu, cha mkali kinachotumiwa kama silaha.</w:t>
      </w:r>
    </w:p>
    <w:p>
      <w:pPr/>
      <w:r>
        <w:rPr>
          <w:lang w:val="sw_KE" w:bidi="sw_KE"/>
        </w:rPr>
      </w:r>
      <w:r>
        <w:rPr>
          <w:lang w:val="sw_KE" w:bidi="sw_KE"/>
        </w:rPr>
        <w:t xml:space="preserve">Sitisha hapa. Kama kikundi, angalia picha ya </w:t>
      </w:r>
      <w:r>
        <w:rPr>
          <w:lang w:val="sw_KE" w:bidi="sw_KE"/>
        </w:rPr>
        <w:t>kisu</w:t>
      </w:r>
      <w:r>
        <w:rPr>
          <w:lang w:val="sw_KE" w:bidi="sw_KE"/>
        </w:rPr>
        <w:t>. Sitisha sauti hapa.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kingine chochote ulichojadili.</w:t>
      </w:r>
    </w:p>
    <w:p>
      <w:pPr/>
      <w:r>
        <w:rPr>
          <w:lang w:val="sw_KE" w:bidi="sw_KE"/>
        </w:rPr>
      </w:r>
      <w:r>
        <w:rPr>
          <w:lang w:val="sw_KE" w:bidi="sw_KE"/>
        </w:rPr>
        <w:t>Mwanachama mmoja wa kikundi anatakiwa kuelezea sentensi chache za kifungu na kusitisha. Mwanachama mwingine wa kikundi anatakiwa kuelezea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4:1–16</w:t>
      </w:r>
      <w:r>
        <w:rPr>
          <w:lang w:val="sw_KE" w:bidi="sw_KE"/>
        </w:rPr>
      </w:r>
    </w:p>
    <w:p>
      <w:pPr>
        <w:pStyle w:val="Heading3"/>
      </w:pPr>
      <w:r>
        <w:rPr>
          <w:lang w:val="sw_KE" w:bidi="sw_KE"/>
        </w:rPr>
        <w:t>Sikiliza na Moyo</w:t>
      </w:r>
    </w:p>
    <w:p>
      <w:pPr/>
      <w:r>
        <w:rPr>
          <w:lang w:val="sw_KE" w:bidi="sw_KE"/>
        </w:rPr>
      </w:r>
      <w:r>
        <w:rPr>
          <w:lang w:val="sw_KE" w:bidi="sw_KE"/>
        </w:rPr>
        <w:t>Katika hatua hii, sikiliza Mwanzo 4:1–16 na uweke moyoni mwako Sikiliza toleo la sauti la Mwanzo 4:1–16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4:1–16 katika tafsiri rahisi zaidi kuelewa.</w:t>
      </w:r>
    </w:p>
    <w:p>
      <w:pPr/>
      <w:r>
        <w:rPr>
          <w:lang w:val="sw_KE" w:bidi="sw_KE"/>
        </w:rPr>
      </w:r>
      <w:r>
        <w:rPr>
          <w:lang w:val="sw_KE" w:bidi="sw_KE"/>
        </w:rPr>
        <w:t>Simulizi hii ni ya pili ya vifungu viwili kuhusu watoto wa Adamu na Hawa. Kifungu hiki kinaelezea hadithi ya mwana wao mkubwa zaidi, Kaini, ambaye alimuua kaka yake mdogo, Abel.</w:t>
      </w:r>
    </w:p>
    <w:p>
      <w:pPr/>
      <w:r>
        <w:rPr>
          <w:lang w:val="sw_KE" w:bidi="sw_KE"/>
        </w:rPr>
      </w:r>
      <w:r>
        <w:rPr>
          <w:lang w:val="sw_KE" w:bidi="sw_KE"/>
        </w:rPr>
        <w:t>Hadithi inaanza kwa kutoa maelezo ya asili kuhusu Kaini na kuzaliwa kwa Abeli na kazi. Kifungu kinasema kwamba Adamu alimjua mke wake, Hawa. Hiyo ina maana kwamba Adamu na Hawa walikuwa na mahusiano ya ngono na wao kwa wao—walilala pamoja ili kuwa na watoto.</w:t>
      </w:r>
    </w:p>
    <w:p>
      <w:pPr/>
      <w:r>
        <w:rPr>
          <w:lang w:val="sw_KE" w:bidi="sw_KE"/>
        </w:rPr>
      </w:r>
      <w:r>
        <w:rPr>
          <w:lang w:val="sw_KE" w:bidi="sw_KE"/>
        </w:rPr>
        <w:t>Sitisha hapa na mjadili kama kikundi: Ni maneno gani ya kawaida au misemo una katika lugha yako ili kusema mume ana mahusiano ya ngono na mke wake? Ni aina gani za maneno unatumia wakati unazungumza kuhusu mahusiano ya ngono katika makundi ambapo wanaume na wanawake wapo? Sitisha toleo hii la sauti hapa.</w:t>
      </w:r>
    </w:p>
    <w:p>
      <w:pPr/>
      <w:r>
        <w:rPr>
          <w:lang w:val="sw_KE" w:bidi="sw_KE"/>
        </w:rPr>
      </w:r>
      <w:r>
        <w:rPr>
          <w:lang w:val="sw_KE" w:bidi="sw_KE"/>
        </w:rPr>
        <w:t>Hawa akawa mjamzito na kumzaa mtoto anayeitwa Kaini. Hawa alitambua kwamba Yahweh alikuwa amemsaidia na alikuwa shukrani kwa hilo, kwa hiyo alisema, "Nilipata, au kupokea, mtu na msaada wa Yahweh." Kisha Hawa alimzaa mwana mwingine, Abeli.</w:t>
      </w:r>
    </w:p>
    <w:p>
      <w:pPr/>
      <w:r>
        <w:rPr>
          <w:lang w:val="sw_KE" w:bidi="sw_KE"/>
        </w:rPr>
      </w:r>
      <w:r>
        <w:rPr>
          <w:lang w:val="sw_KE" w:bidi="sw_KE"/>
        </w:rPr>
        <w:t>Wakati mwingine baadaye, Abeli akawa mchungaji. Wachungaji walitunza makundi, au makundi ya kondoo. Watu walitumia kondoo kama chakula na mavazi. Kaini alifanya kazi ya udongo, ambayo ina maana kwamba akawa mkulima. Wakulima walifanya kazi ili kukuza mimea kutoka kwa ardhi kwa chakula.</w:t>
      </w:r>
    </w:p>
    <w:p>
      <w:pPr/>
      <w:r>
        <w:rPr>
          <w:lang w:val="sw_KE" w:bidi="sw_KE"/>
        </w:rPr>
      </w:r>
      <w:r>
        <w:rPr>
          <w:lang w:val="sw_KE" w:bidi="sw_KE"/>
        </w:rPr>
        <w:t xml:space="preserve">Sitisha hapa. Kama kikundi, angalia picha ya </w:t>
      </w:r>
      <w:r>
        <w:rPr>
          <w:lang w:val="sw_KE" w:bidi="sw_KE"/>
        </w:rPr>
        <w:t>kundi la kondoo</w:t>
      </w:r>
      <w:r>
        <w:rPr>
          <w:lang w:val="sw_KE" w:bidi="sw_KE"/>
        </w:rPr>
        <w:t xml:space="preserve">. Tazama picha ya kondoo </w:t>
      </w:r>
      <w:r>
        <w:rPr>
          <w:lang w:val="sw_KE" w:bidi="sw_KE"/>
        </w:rPr>
        <w:t>mtoto</w:t>
      </w:r>
      <w:r>
        <w:rPr>
          <w:lang w:val="sw_KE" w:bidi="sw_KE"/>
        </w:rPr>
        <w:t>. Sitisha toleo hii la sauti hapa.</w:t>
      </w:r>
    </w:p>
    <w:p>
      <w:pPr/>
      <w:r>
        <w:rPr>
          <w:lang w:val="sw_KE" w:bidi="sw_KE"/>
        </w:rPr>
      </w:r>
      <w:r>
        <w:rPr>
          <w:lang w:val="sw_KE" w:bidi="sw_KE"/>
        </w:rPr>
        <w:t>Tendo kuu la hadithi hii inaanza wakati fulani baada ya Kaini na Abeli kukua, pengine baada ya mavuno, wakati ilikuwa wakati wa kukusanya mimea ambayo walikuwa wamepanda. Kaini alitoa baadhi ya mazao yake kama sadaka, au zawadi, kwa Yahweh. Abeli pia alitoa sadaka, au zawadi, kwa Yahweh. Abeli alimpa Yahweh baadhi ya sehemu mafuta zaidi ya baadhi ya kondoo wake wa kwanza, ambayo ni kondoo mtoto. Simulizi haituambii jinsi Kaini na Abeli walitoa zawadi hizi kwa Mungu. Tunajua kwamba baadaye, watu wangejenga madhabahu, ambayo kwa kawaida ni meza za jiwe, kuchoma aina hizi za zawadi.</w:t>
      </w:r>
    </w:p>
    <w:p>
      <w:pPr/>
      <w:r>
        <w:rPr>
          <w:lang w:val="sw_KE" w:bidi="sw_KE"/>
        </w:rPr>
      </w:r>
      <w:r>
        <w:rPr>
          <w:lang w:val="sw_KE" w:bidi="sw_KE"/>
        </w:rPr>
        <w:t>Yahweh alifurahia na Abeli na kukubali zawadi yake, lakini Yahweh hakufurahia na Kaini na hakukubali zawadi yake. Hatujui kwa nini Yahweh alikubali zawadi moja na kukataa nyingine. Tunajua tu kwamba pamoja na kukubali na kukataa zawadi, Yahweh alifurahi na Abeli mwenyewe, na Yahweh hakufurahia na Kaini. Hali hii ilimfanya Kaini kukasirika sana na uso wake ulianguka. Kwa maneno mengine, uso wa Kaini ulionekana na hasira au huzuni. Kaini pengine alikuwa na hasira na huzuni.</w:t>
      </w:r>
    </w:p>
    <w:p>
      <w:pPr/>
      <w:r>
        <w:rPr>
          <w:lang w:val="sw_KE" w:bidi="sw_KE"/>
        </w:rPr>
      </w:r>
      <w:r>
        <w:rPr>
          <w:lang w:val="sw_KE" w:bidi="sw_KE"/>
        </w:rPr>
        <w:t>Sitisha hapa na mjadili kama kikundi: Ongea kuhusu wakati wewe au mtu unayemjua alikuwa na hasira na huzuni kwa wakati mmoja. Ni aina gani za mambo walifanya? Ulijua vipi walikuwa na hasira na huzuni? Sitisha sauti hapa.</w:t>
      </w:r>
    </w:p>
    <w:p>
      <w:pPr/>
      <w:r>
        <w:rPr>
          <w:lang w:val="sw_KE" w:bidi="sw_KE"/>
        </w:rPr>
      </w:r>
      <w:r>
        <w:rPr>
          <w:lang w:val="sw_KE" w:bidi="sw_KE"/>
        </w:rPr>
        <w:t>Yahweh alimwuliza Kaini, "Kwa nini unakasirika sana?" Kwa nini uso wako umeanguka, au huzuni? Tazama, kama unafanya kile ni sahihi, nitakuinua, au kukukubali." Pengine Yahweh anasema kwa Kaini kwamba atainua uso wake ambao umekuwa ukiangalia chini kwa sababu Kaini ana huzuni. Yahweh hamwulizi Kaini kwa nini ana hasira. Yahweh anamwambia Kaini kwamba Kaini hapaswi kuwa na hasira kwa sababu Yahweh atamkubali Kaini kama Kaini anafanya kile ni sahihi.</w:t>
      </w:r>
    </w:p>
    <w:p>
      <w:pPr/>
      <w:r>
        <w:rPr>
          <w:lang w:val="sw_KE" w:bidi="sw_KE"/>
        </w:rPr>
      </w:r>
      <w:r>
        <w:rPr>
          <w:lang w:val="sw_KE" w:bidi="sw_KE"/>
        </w:rPr>
        <w:t>Sasa Yahweh anamwambia Kaini kile kitatokea kwake kama Kaini anakataa kufanya kile ni sahihi. Mungu anasema, "Lakini kama unakataa kufanya kile ni sahihi, dhambi inainamia katika mlango wako. Dhambi inatamani kukutawala. Lakini lazima ushinde dhambi na kutawala juu yake." Dhambi inarejelea kuasi Yahweh. Yahweh analinganisha dhambi na mnyama wa pori ambaye amelala chini, tayari kuruka kwenye mnyama mwingine ili kuumiza au kumla. Yahweh anasema kwamba dhambi inatamani kutawala na kuumiza watu kwa njia sawa na mnyama pori anatamani kula wanyama wengine. Kwa maneno mengine, mara nyingi watu wanaruhusu dhambi kutawala maisha yao. Yahweh ama anaamuru au kumwalika Kaini kupinga kutenda dhambi, au kuasi Yahweh.</w:t>
      </w:r>
    </w:p>
    <w:p>
      <w:pPr/>
      <w:r>
        <w:rPr>
          <w:lang w:val="sw_KE" w:bidi="sw_KE"/>
        </w:rPr>
      </w:r>
      <w:r>
        <w:rPr>
          <w:lang w:val="sw_KE" w:bidi="sw_KE"/>
        </w:rPr>
        <w:t>Inaonekana kwamba Kaini hakufuata ushauri wa Yahweh. Siku moja wakati mwingine baadaye, Kaini alizungumza na kaka yake. Inawezekana kwamba alimwalika kaka yake kuja shamba pamoja naye. Wakati walikuwa katika shamba, mbali na watu, Kaini alimshambulia Abeli na kumuua.</w:t>
      </w:r>
    </w:p>
    <w:p>
      <w:pPr/>
      <w:r>
        <w:rPr>
          <w:lang w:val="sw_KE" w:bidi="sw_KE"/>
        </w:rPr>
      </w:r>
      <w:r>
        <w:rPr>
          <w:lang w:val="sw_KE" w:bidi="sw_KE"/>
        </w:rPr>
        <w:t>Wakati mwingine baadaye, Yahweh alimwuliza Kaini, "Kaka yako Abeli yuko wapi?" Hii inaonekana kama swali Yahweh alimwuliza Adamu katika bustani wakati alimwuliza, "Uko wapi?"</w:t>
      </w:r>
    </w:p>
    <w:p>
      <w:pPr/>
      <w:r>
        <w:rPr>
          <w:lang w:val="sw_KE" w:bidi="sw_KE"/>
        </w:rPr>
      </w:r>
      <w:r>
        <w:rPr>
          <w:lang w:val="sw_KE" w:bidi="sw_KE"/>
        </w:rPr>
        <w:t>Kaini alidanganya na kukataa kwa nguvu kwamba hakujua kile kilichotokea. Alisema, "Sijui. Je, mimi ni mlezi wa kaka yangu?" au "Je, ninapaswa kumtunza kaka yangu?"</w:t>
      </w:r>
    </w:p>
    <w:p>
      <w:pPr/>
      <w:r>
        <w:rPr>
          <w:lang w:val="sw_KE" w:bidi="sw_KE"/>
        </w:rPr>
      </w:r>
      <w:r>
        <w:rPr>
          <w:lang w:val="sw_KE" w:bidi="sw_KE"/>
        </w:rPr>
        <w:t>Yahweh alisema, "Umefanya nini?" Yahweh anauliza swali lingine sawa na kile alimwuliza Hawa katika hadithi ya awali. Tayari anajua kile kilichotokea. Sasa anamwambia Kaini kwamba anajua. Yahweh anasema, "Sikiliza! Damu ya kaka yako inaniita kutoka kwa ardhi, ambayo ilikunywa damu ya kaka yako kutoka kwa mkono wako." Yahweh anatumia lugha maalum kulinganisha damu ya Abeli na mtu ambaye analia na kumwambia Yahweh kwamba Kaini alimuua. Watu wanaosikiliza hadithi hii wangeelewa kwamba damu, au Abeli, anaomba Yahweh kumwadhibu Kaini kwa kosa lake.</w:t>
      </w:r>
    </w:p>
    <w:p>
      <w:pPr/>
      <w:r>
        <w:rPr>
          <w:lang w:val="sw_KE" w:bidi="sw_KE"/>
        </w:rPr>
      </w:r>
      <w:r>
        <w:rPr>
          <w:lang w:val="sw_KE" w:bidi="sw_KE"/>
        </w:rPr>
        <w:t>Kisha Yahweh anamlaani Kaini. Yahweh anamwambia Kaini kwamba "amelaaniwa kutoka chini," ambayo ina maana kwamba ardhi haitazalisha tena mazao mazuri kwa Kaini. Kaini hataweza tena kuwa mkulima. Haya yot yanayotokea kwa sababu Kaini alimuua Abeli.</w:t>
      </w:r>
    </w:p>
    <w:p>
      <w:pPr/>
      <w:r>
        <w:rPr>
          <w:lang w:val="sw_KE" w:bidi="sw_KE"/>
        </w:rPr>
      </w:r>
      <w:r>
        <w:rPr>
          <w:lang w:val="sw_KE" w:bidi="sw_KE"/>
        </w:rPr>
        <w:t>Yahweh aliendelea, "Haijalishi unafanya kazi kwa bidii, ardhi haitakupa mazao mazuri. Kuanzia sasa na kuendelea utakuwa bila makazi na lazima utazurura dunia." Kaini hatakuwa tena popote.</w:t>
      </w:r>
    </w:p>
    <w:p>
      <w:pPr/>
      <w:r>
        <w:rPr>
          <w:lang w:val="sw_KE" w:bidi="sw_KE"/>
        </w:rPr>
      </w:r>
      <w:r>
        <w:rPr>
          <w:lang w:val="sw_KE" w:bidi="sw_KE"/>
        </w:rPr>
        <w:t>Kaini alijibu kwa Yahweh, "Adhabu yangu ni kubwa sana, ni vigumu sana, kuvumilia. Umeniondoa kutoka kwa ardhi na nitafichwa kutoka kwa uso wako." Kifungu "kilichofichwa kutoka kwa uso wako" kina maana kwamba Kaini hataweza tena kuwa katika uwepo wa Yahweh.</w:t>
      </w:r>
    </w:p>
    <w:p>
      <w:pPr/>
      <w:r>
        <w:rPr>
          <w:lang w:val="sw_KE" w:bidi="sw_KE"/>
        </w:rPr>
      </w:r>
      <w:r>
        <w:rPr>
          <w:lang w:val="sw_KE" w:bidi="sw_KE"/>
        </w:rPr>
        <w:t>Sitisha hapa ili mjadili kama kikundi: Ni misemo au maneno gani unatumia katika lugha yako wakati unazungumza kuhusu mtu ambaye haruhusiwi tena katika uwepo wa mtu mwingine? Hii ina maanisha nini kwa Kaini kwamba hakuwa na uwezo tena kuwa katika uwepo wa Yahweh? Maisha ya Kaini yatabadilika vipi? Sitisha sauti hapa.</w:t>
      </w:r>
    </w:p>
    <w:p>
      <w:pPr/>
      <w:r>
        <w:rPr>
          <w:lang w:val="sw_KE" w:bidi="sw_KE"/>
        </w:rPr>
      </w:r>
      <w:r>
        <w:rPr>
          <w:lang w:val="sw_KE" w:bidi="sw_KE"/>
        </w:rPr>
        <w:t>Kaini aliendelea, "Mtu yeyote ambaye ananiona anaweza kuniua." Ingawa tunajua tu kuhusu Adamu, Hawa, na Kaini, hii inaonyesha kwamba lazima kuna watu wengine katika dunia kwa wakati huu.</w:t>
      </w:r>
    </w:p>
    <w:p>
      <w:pPr/>
      <w:r>
        <w:rPr>
          <w:lang w:val="sw_KE" w:bidi="sw_KE"/>
        </w:rPr>
      </w:r>
      <w:r>
        <w:rPr>
          <w:lang w:val="sw_KE" w:bidi="sw_KE"/>
        </w:rPr>
        <w:t>Yahweh alisema kwa Kaini. "Hapana. Nitamwadhibu mtu yeyote atakayekuua mara saba zaidi, au kali, kuliko nilivyokuadhibu." Katika baadhi ya mila, hii inaweza kumaanisha kwamba kama mtu angemuua Kaini, wanachama saba wa familia ya muuaji pia watauawa. Hata hivyo, hapa Yahweh anaweza kumaanisha kwamba atamwadhibu mtu ambaye anamuua Kaini hasa mara saba zaidi ukali kuliko alivyomwadhibu Kaini. Nambari saba wakati mwingine ina maana kwamba kitu ni kamili, kwa hiyo Yahweh anaweza kumaanisha kwamba atamwadhibu kabisa mtu yeyote ambaye atamuua Kaini.</w:t>
      </w:r>
    </w:p>
    <w:p>
      <w:pPr/>
      <w:r>
        <w:rPr>
          <w:lang w:val="sw_KE" w:bidi="sw_KE"/>
        </w:rPr>
      </w:r>
      <w:r>
        <w:rPr>
          <w:lang w:val="sw_KE" w:bidi="sw_KE"/>
        </w:rPr>
        <w:t>Kisha Yahweh aliweka alama kwenye Kaini, ili hakuna mtu angemwua. Yahweh ni mwenye huruma kwa Kaini hata ingawa Kaini alimuua kaka yake. Simulizi haisemi ni aina gani ya alama Yahweh aliweka kwenye Kaini au kile alama ilionekana kama; hata hivyo, tunajua kwamba watu lazima waweze kuona alama na kuelewa kwamba alama ilimaanisha kwamba Yahweh alimiliki Kaini, na hawapaswi kumwua Kaini.</w:t>
      </w:r>
    </w:p>
    <w:p>
      <w:pPr/>
      <w:r>
        <w:rPr>
          <w:lang w:val="sw_KE" w:bidi="sw_KE"/>
        </w:rPr>
      </w:r>
      <w:r>
        <w:rPr>
          <w:lang w:val="sw_KE" w:bidi="sw_KE"/>
        </w:rPr>
        <w:t>Kisha Kaini alitoka kwenye uwepo wa Yahweh, na kuzurura katika eneo linaloitwa Nod, ambayo ilikuwa mashariki ya Edeni. Nod ina maana "Nchi ya kuzurura," au "Nafasi ambapo watu wanazurura."</w:t>
      </w:r>
    </w:p>
    <w:p>
      <w:pPr/>
      <w:r>
        <w:rPr>
          <w:lang w:val="sw_KE" w:bidi="sw_KE"/>
        </w:rPr>
      </w:r>
      <w:r>
        <w:rPr>
          <w:lang w:val="sw_KE" w:bidi="sw_KE"/>
        </w:rPr>
        <w:t xml:space="preserve">Sitisha hapa. Kama kikundi, angalia ambapo </w:t>
      </w:r>
      <w:r>
        <w:rPr>
          <w:lang w:val="sw_KE" w:bidi="sw_KE"/>
        </w:rPr>
        <w:t>Nod na Edeni wangeweza kuwa</w:t>
      </w:r>
      <w:r>
        <w:rPr>
          <w:lang w:val="sw_KE" w:bidi="sw_KE"/>
        </w:rPr>
        <w:t xml:space="preserve"> kwenye ramani. Sitisha toleo hili hapa.</w:t>
      </w:r>
      <w:r>
        <w:rPr>
          <w:lang w:val="sw_KE" w:bidi="sw_KE"/>
        </w:rPr>
      </w:r>
    </w:p>
    <w:p>
      <w:pPr>
        <w:pStyle w:val="Heading3"/>
      </w:pPr>
      <w:r>
        <w:rPr>
          <w:lang w:val="sw_KE" w:bidi="sw_KE"/>
        </w:rPr>
        <w:t>Kufafanua Matukio</w:t>
      </w:r>
    </w:p>
    <w:p>
      <w:pPr/>
      <w:r>
        <w:rPr>
          <w:lang w:val="sw_KE" w:bidi="sw_KE"/>
        </w:rPr>
      </w:r>
      <w:r>
        <w:rPr>
          <w:lang w:val="sw_KE" w:bidi="sw_KE"/>
        </w:rPr>
        <w:t>KUFAFANUA MATUKIO</w:t>
      </w:r>
    </w:p>
    <w:p>
      <w:pPr/>
      <w:r>
        <w:rPr>
          <w:lang w:val="sw_KE" w:bidi="sw_KE"/>
        </w:rPr>
      </w:r>
      <w:r>
        <w:rPr>
          <w:lang w:val="sw_KE" w:bidi="sw_KE"/>
        </w:rPr>
        <w:t>MWANZO 4:1–16</w:t>
      </w:r>
    </w:p>
    <w:p>
      <w:pPr/>
      <w:r>
        <w:rPr>
          <w:lang w:val="sw_KE" w:bidi="sw_KE"/>
        </w:rPr>
      </w:r>
      <w:r>
        <w:rPr>
          <w:lang w:val="sw_KE" w:bidi="sw_KE"/>
        </w:rPr>
        <w:t>Sikiliza toleo la sauti la Mwanzo 4:1–16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Adamu na Hawa wako na wana wawili, ambao wanaitwa Kaini na Abeli.</w:t>
      </w:r>
    </w:p>
    <w:p>
      <w:pPr/>
      <w:r>
        <w:rPr>
          <w:lang w:val="sw_KE" w:bidi="sw_KE"/>
        </w:rPr>
      </w:r>
      <w:r>
        <w:rPr>
          <w:b/>
          <w:lang w:val="sw_KE" w:bidi="sw_KE"/>
        </w:rPr>
        <w:t>Katika tukio la pili:</w:t>
      </w:r>
      <w:r>
        <w:rPr>
          <w:lang w:val="sw_KE" w:bidi="sw_KE"/>
        </w:rPr>
        <w:t xml:space="preserve"> Kaini na Abeli wanamtolea Yahweh zawadi. Yahweh anamkubali Abeli na zawadi zake, lakini anamkataa Kaini na zawadi zake. Kaini anakuwa na huzuni sana na hasira. Yahweh anamwonya Kaini asi tende dhambi.</w:t>
      </w:r>
    </w:p>
    <w:p>
      <w:pPr/>
      <w:r>
        <w:rPr>
          <w:lang w:val="sw_KE" w:bidi="sw_KE"/>
        </w:rPr>
      </w:r>
      <w:r>
        <w:rPr>
          <w:b/>
          <w:lang w:val="sw_KE" w:bidi="sw_KE"/>
        </w:rPr>
        <w:t>Katika tukio la tatu:</w:t>
      </w:r>
      <w:r>
        <w:rPr>
          <w:lang w:val="sw_KE" w:bidi="sw_KE"/>
        </w:rPr>
        <w:t xml:space="preserve"> Kaini anamtafuta Abeli, kumshambulia katika shamba, na kumuua. Wakati Yahweh anamwuliza Kaini ambapo Abeli yuko, Kaini anasema uongo na anasema kwamba hajui. Yahweh anamkabili Kaini na kumwadhibu Kaini.</w:t>
      </w:r>
    </w:p>
    <w:p>
      <w:pPr/>
      <w:r>
        <w:rPr>
          <w:lang w:val="sw_KE" w:bidi="sw_KE"/>
        </w:rPr>
      </w:r>
      <w:r>
        <w:rPr>
          <w:b/>
          <w:lang w:val="sw_KE" w:bidi="sw_KE"/>
        </w:rPr>
        <w:t>Katika tukio la nne:</w:t>
      </w:r>
      <w:r>
        <w:rPr>
          <w:lang w:val="sw_KE" w:bidi="sw_KE"/>
        </w:rPr>
        <w:t xml:space="preserve"> Kaini anaacha uwepo wa Yahweh na kuzurura duniani.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Hawa</w:t>
      </w:r>
    </w:p>
    <w:p>
      <w:pPr>
        <w:pStyle w:val="ListBullet"/>
        <w:spacing w:line="240" w:lineRule="auto"/>
        <w:ind w:left="720"/>
      </w:pPr>
      <w:r>
        <w:rPr>
          <w:lang w:val="sw_KE" w:bidi="sw_KE"/>
        </w:rPr>
      </w:r>
      <w:r>
        <w:rPr>
          <w:lang w:val="sw_KE" w:bidi="sw_KE"/>
        </w:rPr>
        <w:t>Kaini</w:t>
      </w:r>
    </w:p>
    <w:p>
      <w:pPr>
        <w:pStyle w:val="ListBullet"/>
        <w:spacing w:line="240" w:lineRule="auto"/>
        <w:ind w:left="720"/>
      </w:pPr>
      <w:r>
        <w:rPr>
          <w:lang w:val="sw_KE" w:bidi="sw_KE"/>
        </w:rPr>
      </w:r>
      <w:r>
        <w:rPr>
          <w:lang w:val="sw_KE" w:bidi="sw_KE"/>
        </w:rPr>
        <w:t>Abeli</w:t>
      </w:r>
    </w:p>
    <w:p>
      <w:pPr>
        <w:pStyle w:val="ListBullet"/>
        <w:spacing w:line="240" w:lineRule="auto"/>
        <w:ind w:left="720"/>
      </w:pPr>
      <w:r>
        <w:rPr>
          <w:lang w:val="sw_KE" w:bidi="sw_KE"/>
        </w:rPr>
      </w:r>
      <w:r>
        <w:rPr>
          <w:lang w:val="sw_KE" w:bidi="sw_KE"/>
        </w:rPr>
        <w:t>na Yahweh</w:t>
      </w:r>
    </w:p>
    <w:p>
      <w:pPr/>
      <w:r>
        <w:rPr>
          <w:lang w:val="sw_KE" w:bidi="sw_KE"/>
        </w:rPr>
      </w:r>
      <w:r>
        <w:rPr>
          <w:lang w:val="sw_KE" w:bidi="sw_KE"/>
        </w:rPr>
        <w:t>Kama kikundi, zingatia sehemu hizi za mazingira ya simulizi:</w:t>
      </w:r>
    </w:p>
    <w:p>
      <w:pPr/>
      <w:r>
        <w:rPr>
          <w:lang w:val="sw_KE" w:bidi="sw_KE"/>
        </w:rPr>
      </w:r>
      <w:r>
        <w:rPr>
          <w:lang w:val="sw_KE" w:bidi="sw_KE"/>
        </w:rPr>
        <w:t xml:space="preserve">Tukio la </w:t>
      </w:r>
      <w:r>
        <w:rPr>
          <w:b/>
          <w:lang w:val="sw_KE" w:bidi="sw_KE"/>
        </w:rPr>
        <w:t>kwanza linaanza</w:t>
      </w:r>
      <w:r>
        <w:rPr>
          <w:lang w:val="sw_KE" w:bidi="sw_KE"/>
        </w:rPr>
        <w:t xml:space="preserve"> na neno ambalo linaonyesha kwamba simulizi hili ni kuanzisha maelezo ya asili kuhusu wahusika wakuu wa hadithi. Adamu na Hawa walikuwa na wana wawili, wanaoitwa Kaini na Abeli. Kaini alikuwa mkulima na Abeli alikuwa mchungaji.</w:t>
      </w:r>
    </w:p>
    <w:p>
      <w:pPr/>
      <w:r>
        <w:rPr>
          <w:lang w:val="sw_KE" w:bidi="sw_KE"/>
        </w:rPr>
      </w:r>
      <w:r>
        <w:rPr>
          <w:lang w:val="sw_KE" w:bidi="sw_KE"/>
        </w:rPr>
        <w:t>Sitisha hapa na mjadili kama timu: Ni maneno gani au misemo unatumia katika lugha yako ili kuonyesha kwamba hadithi inatambulisha maelezo ya asili? Unazungumzia vipi kuhusu kazi ambayo mtu anafanya? Sitisha toleo hili hapa.</w:t>
      </w:r>
    </w:p>
    <w:p>
      <w:pPr/>
      <w:r>
        <w:rPr>
          <w:lang w:val="sw_KE" w:bidi="sw_KE"/>
        </w:rPr>
      </w:r>
      <w:r>
        <w:rPr>
          <w:b/>
          <w:lang w:val="sw_KE" w:bidi="sw_KE"/>
        </w:rPr>
        <w:t>Tukio la pili</w:t>
      </w:r>
      <w:r>
        <w:rPr>
          <w:lang w:val="sw_KE" w:bidi="sw_KE"/>
        </w:rPr>
        <w:t xml:space="preserve"> linafanyika wakati baadaye, baada ya Kaini na Abeli kukua na kuwa wanaume. Siku moja, pengine baada ya mavuno, Kaini alimpa Yahweh baadhi ya mimea kutoka kwa mazao yake, na Abeli alimpa Yahweh baadhi ya mafuta kutoka kwa kondoo wa kwanza katika kundi lake. Yahweh alikubali Abeli na sadaka yake, lakini alikataa Kaini na sadaka yake. Hii ilimfanya Kaini kuwa na hasira sana, na uso wake ulikuwa na huzuni. Lugha ya awali inatumia lugha maalum hapa ili kuonyesha hasira na huzuni. Inasema kwamba pua ya Kaini ilikuwa inachomeka ili kuonyesha kwamba alikuwa na hasira. Kisha inasema kwamba uso wake ulianguka au aliangalia chini ili pengine kuonyesha kwamba alikuwa na huzuni.</w:t>
      </w:r>
    </w:p>
    <w:p>
      <w:pPr/>
      <w:r>
        <w:rPr>
          <w:lang w:val="sw_KE" w:bidi="sw_KE"/>
        </w:rPr>
      </w:r>
      <w:r>
        <w:rPr>
          <w:lang w:val="sw_KE" w:bidi="sw_KE"/>
        </w:rPr>
        <w:t>Sitisha hapa na mjadili kama kikundi: Unazungumza vipi kuhusu mtu kuwa na hasira sana na huzuni sana wote kwa wakati mmoja? Ni maneno gani maalum au misemo unatumia? Sitisha toleo hili hapa.</w:t>
      </w:r>
    </w:p>
    <w:p>
      <w:pPr/>
      <w:r>
        <w:rPr>
          <w:lang w:val="sw_KE" w:bidi="sw_KE"/>
        </w:rPr>
      </w:r>
      <w:r>
        <w:rPr>
          <w:lang w:val="sw_KE" w:bidi="sw_KE"/>
        </w:rPr>
        <w:t>Yahweh alimwuliza Kaini, "Kwa nini unakasirika sana?" Kwa nini uso wako ni wa huzuni? au Kwa nini uso wako unaangalia chini?" Haya ni maswali Yahweh hatarajii jibu Yahweh badala yake anamwambia Kaini kwamba Yahweh atamwinua Kaini, au kumkubali, kama Kaini anafanya kile ni sahihi.</w:t>
      </w:r>
    </w:p>
    <w:p>
      <w:pPr/>
      <w:r>
        <w:rPr>
          <w:lang w:val="sw_KE" w:bidi="sw_KE"/>
        </w:rPr>
      </w:r>
      <w:r>
        <w:rPr>
          <w:lang w:val="sw_KE" w:bidi="sw_KE"/>
        </w:rPr>
        <w:t>Yahweh aliendelea, "Ikiwa unafanya kile ni sahihi, nitakubali wewe. Ikiwa unakataa kufanya kile ni sahihi, dhambi ni inakuinamia katika mlango. Inataka kukutawala, lakini lazima ushinda Hapa, Yahweh hamaanishi kwamba dhambi ni mnyama ambaye ni anainama kimwili katika mlango. Badala yake, Yahweh analinganisha dhambi na kitu kama mnyama pori anayeinama katika mlango. Dhambi ni kama mnyama ambaye anainama katika mlango, kwa sababu anataka kushambulia na kumtawala mtu. Mlango kwa kawaida ni kiingilio katika nyumba. Katika tukio hili, mlango unaweza kuwa kama kiingilio katika mawazo ya Kaini au katika moyo wake. Maelezo ya Yahweh yanaonyesha jinsi tamaa nyingi za dhambi zinataka kutawala watu, na jinsi Kaini ni karibu kuruhusu tamaa zake za dhambi kumtawala na kumwongoza Kaini kutenda dhambi.</w:t>
      </w:r>
    </w:p>
    <w:p>
      <w:pPr/>
      <w:r>
        <w:rPr>
          <w:lang w:val="sw_KE" w:bidi="sw_KE"/>
        </w:rPr>
      </w:r>
      <w:r>
        <w:rPr>
          <w:lang w:val="sw_KE" w:bidi="sw_KE"/>
        </w:rPr>
        <w:t>Sitisha hapa na mjadili kama kikundi: Simulia hadithi ambayo inalinganisha kitu si hai na kitu ambacho ni hai. Kisha, zungumza kuhusu kulinganisha dhambi na mnyama pori ambaye anainama katika mlango kusubiri kuja na kutawala au kukudhuru. Hii inakufanya uhisi vipi kuhusu dhambi? Sitisha toleo hili hapa.</w:t>
      </w:r>
    </w:p>
    <w:p>
      <w:pPr/>
      <w:r>
        <w:rPr>
          <w:lang w:val="sw_KE" w:bidi="sw_KE"/>
        </w:rPr>
      </w:r>
      <w:r>
        <w:rPr>
          <w:lang w:val="sw_KE" w:bidi="sw_KE"/>
        </w:rPr>
        <w:t>Sasa zungumza kuhusu jinsi utatafsiri sehemu hii ya hadithi. Utazungumza vipi kuhusu dhambi kuinama katika mlango, kutamani kumtawala Kaini? Sitisha toleo hili hapa.</w:t>
      </w:r>
    </w:p>
    <w:p>
      <w:pPr/>
      <w:r>
        <w:rPr>
          <w:lang w:val="sw_KE" w:bidi="sw_KE"/>
        </w:rPr>
      </w:r>
      <w:r>
        <w:rPr>
          <w:lang w:val="sw_KE" w:bidi="sw_KE"/>
        </w:rPr>
        <w:t xml:space="preserve">Katika </w:t>
      </w:r>
      <w:r>
        <w:rPr>
          <w:b/>
          <w:lang w:val="sw_KE" w:bidi="sw_KE"/>
        </w:rPr>
        <w:t>tukio la tatu</w:t>
      </w:r>
      <w:r>
        <w:rPr>
          <w:lang w:val="sw_KE" w:bidi="sw_KE"/>
        </w:rPr>
        <w:t>, Kaini alimtazama kaka yake. Hatujui ni muda gani baadaye hii ilikuwa baada ya Yahweh kuzungumza na Kaini. Kaini anaweza kuwa alisema kwa kaka yake, "Wacha tuende katika mashamba." Kaini na Abeli walikwenda mahali nje ya eneo ambapo watu waliishi, pengine kwa eneo ambapo watu walikuza mazao. Kisha Kaini alishambulia na kumuua kaka yake Abeli. Hatujui jinsi Kaini alimuua Abeli.</w:t>
      </w:r>
    </w:p>
    <w:p>
      <w:pPr/>
      <w:r>
        <w:rPr>
          <w:lang w:val="sw_KE" w:bidi="sw_KE"/>
        </w:rPr>
      </w:r>
      <w:r>
        <w:rPr>
          <w:lang w:val="sw_KE" w:bidi="sw_KE"/>
        </w:rPr>
        <w:t>Wakati mwingine baadaye, Yahweh alimwuliza Kaini, "Kaka yako Abeli yuko wapi?" Abeli yuko wapi?" Hatujui ni kiasi muda baadaye hii ilikuwa baada ya Kaini kumuua Abeli. Lakini tunajua kwamba Yahweh tayari anajua jibu la swali hili. Kama katika hadithi ya awali kuhusu Adamu na Hawa, Yahweh hamshtaki Kaini kwa kufanya makosa. Anamwomba Kaini kuzungumza kuhusu yeye mwenyewe.</w:t>
      </w:r>
    </w:p>
    <w:p>
      <w:pPr/>
      <w:r>
        <w:rPr>
          <w:lang w:val="sw_KE" w:bidi="sw_KE"/>
        </w:rPr>
      </w:r>
      <w:r>
        <w:rPr>
          <w:lang w:val="sw_KE" w:bidi="sw_KE"/>
        </w:rPr>
        <w:t>Kaini alidanganya na akajibu, "Sijui. Je, mimi ni mlezi wa kaka yangu?" au "Je, ninamtunza kaka yangu?" Kaini hatarajii jibu la swali hili; badala yake, ana hasira sana na anakanusha kwa nguvu kwamba anajua chochote kuhusu Abeli. Kaini anasema kwamba si wajibu wake kumtunza kaka yake.</w:t>
      </w:r>
    </w:p>
    <w:p>
      <w:pPr/>
      <w:r>
        <w:rPr>
          <w:lang w:val="sw_KE" w:bidi="sw_KE"/>
        </w:rPr>
      </w:r>
      <w:r>
        <w:rPr>
          <w:lang w:val="sw_KE" w:bidi="sw_KE"/>
        </w:rPr>
        <w:t>Sitisha hapa na mjadili kama kikundi: Unakataa vipi kitu kwa njia ya hasira? Ongea kuhusu wakati wewe au mtu mwingine alikataa kitu kwa njia ya hasira. Zingatia maneno na tani za sauti ulikuwa ukitumia wakati ulikuwa ukizungumza. Sitisha toleo hili hapa.</w:t>
      </w:r>
    </w:p>
    <w:p>
      <w:pPr/>
      <w:r>
        <w:rPr>
          <w:lang w:val="sw_KE" w:bidi="sw_KE"/>
        </w:rPr>
      </w:r>
      <w:r>
        <w:rPr>
          <w:lang w:val="sw_KE" w:bidi="sw_KE"/>
        </w:rPr>
        <w:t>Yahweh alisema kwa Kaini, "Kwa nini umefanya kitu hiki cha kutisha? Sauti ya damu ya kaka yako inanililia kutoka kwenye ardhi." Hapa, Yahweh anaelezea kifo cha Abeli kwa njia sawa ambayo alielezea dhambi kusubiri Kaini. Yahweh hamaanishi kwamba damu ya Abeli ni halisi kufanya sauti ya kulia kutoka kwa chini. Badala yake, Yahweh anamaanisha kwamba Kaini amemwua Abeli na damu ya Abeli iko kwenye ardhi, kwa hiyo wakati Yahweh anaona damu ya Abeli ardhini, ni kama Yahweh anasikia sauti ya Abeli kumwita Yahweh kumwadhibu Kaini.</w:t>
      </w:r>
    </w:p>
    <w:p>
      <w:pPr/>
      <w:r>
        <w:rPr>
          <w:lang w:val="sw_KE" w:bidi="sw_KE"/>
        </w:rPr>
      </w:r>
      <w:r>
        <w:rPr>
          <w:lang w:val="sw_KE" w:bidi="sw_KE"/>
        </w:rPr>
        <w:t>Yahweh aliendelea, "Kwa hiyo sasa nitalaani, au kukuadhibu, mbali na ardhi kwa sababu ardhi ilimeza damu ya kaka yako." Tena Yahweh anatumia lugha maalum na anasema kwamba ardhi ina mdomo, kama mtu ana mdomo na anaweza kumeza mambo. Kifungu "ardhi ilimeza damu ya kaka yako" kina maana kwamba damu ya Abeli ilianguka kwenye ardhi na ardhi iloweka damu ya Abeli.</w:t>
      </w:r>
    </w:p>
    <w:p>
      <w:pPr/>
      <w:r>
        <w:rPr>
          <w:lang w:val="sw_KE" w:bidi="sw_KE"/>
        </w:rPr>
      </w:r>
      <w:r>
        <w:rPr>
          <w:lang w:val="sw_KE" w:bidi="sw_KE"/>
        </w:rPr>
        <w:t>Sitisha hapa na mjadili kama kikundi: Yahweh anaelezea dhambi, damu, na ardhi kama hazikuwa vitu lakini watu. Unafanya vipi aina hizi za kulinganisha katika lugha yako? Je, unaweza kutoa baadhi ya mifano? Sitisha toleo hili hapa.</w:t>
      </w:r>
    </w:p>
    <w:p>
      <w:pPr/>
      <w:r>
        <w:rPr>
          <w:lang w:val="sw_KE" w:bidi="sw_KE"/>
        </w:rPr>
      </w:r>
      <w:r>
        <w:rPr>
          <w:lang w:val="sw_KE" w:bidi="sw_KE"/>
        </w:rPr>
        <w:t>Sitisha hapa na mjadili kama kikundi: Kwa nini unafikiri Yahweh alitumia maelezo mengi sana wakati alizungumza na Kaini? Sitisha toleo hili hapa.</w:t>
      </w:r>
    </w:p>
    <w:p>
      <w:pPr/>
      <w:r>
        <w:rPr>
          <w:lang w:val="sw_KE" w:bidi="sw_KE"/>
        </w:rPr>
      </w:r>
      <w:r>
        <w:rPr>
          <w:lang w:val="sw_KE" w:bidi="sw_KE"/>
        </w:rPr>
        <w:t>Yahweh aliendelea, "Ardhi haitakupa mazao mazuri tena, bila kujali jinsi unafanya kazi kwa bidii! Kuanzia sasa na kuendelea hutakuwa na nyumba, na daima utakwenda kutoka mahali ili mahali katika dunia yote."</w:t>
      </w:r>
    </w:p>
    <w:p>
      <w:pPr/>
      <w:r>
        <w:rPr>
          <w:lang w:val="sw_KE" w:bidi="sw_KE"/>
        </w:rPr>
      </w:r>
      <w:r>
        <w:rPr>
          <w:lang w:val="sw_KE" w:bidi="sw_KE"/>
        </w:rPr>
        <w:t>Kaini alisema, "Adhabu yangu ni sana sana kwangu kuvumilia! Sikiliza, umenituma mbali kutoka kwa ardhi na kutoka kwa uwepo wako." Neno "sikiliza" linaonyesha kwamba Kaini ni karibu kusema kitu anataka kwa kweli Yahweh kulipa makini.</w:t>
      </w:r>
    </w:p>
    <w:p>
      <w:pPr/>
      <w:r>
        <w:rPr>
          <w:lang w:val="sw_KE" w:bidi="sw_KE"/>
        </w:rPr>
      </w:r>
      <w:r>
        <w:rPr>
          <w:lang w:val="sw_KE" w:bidi="sw_KE"/>
        </w:rPr>
        <w:t>Kaini aliendelea, "Umenifanya mtu ambaye anaenda kutoka mahali ili mahali bila nyumba. Mtu yeyote ambaye ananiona ataniua!"</w:t>
      </w:r>
    </w:p>
    <w:p>
      <w:pPr/>
      <w:r>
        <w:rPr>
          <w:lang w:val="sw_KE" w:bidi="sw_KE"/>
        </w:rPr>
      </w:r>
      <w:r>
        <w:rPr>
          <w:lang w:val="sw_KE" w:bidi="sw_KE"/>
        </w:rPr>
        <w:t>Yahweh alijibu kwa nguvu. Yahweh ni uhakika katika mipango yake ili kulinda Kaini. Anasema, "Hapana. Nitamwadhibu mtu yeyote anakuua mara saba zaidi, au kali, kuliko nilivyokuadhibu." Na Yahweh aliweka alama kwenye Kaini ili hakuna mtu ambaye alikutana na Kaini angemuua. Kitu pekee tunachojua kuhusu alama hii ni kwamba ni kitu watu wanaweza kuona na kitu ambacho kitaonyesha kwamba Yahweh anamiliki Kaini.</w:t>
      </w:r>
    </w:p>
    <w:p>
      <w:pPr/>
      <w:r>
        <w:rPr>
          <w:lang w:val="sw_KE" w:bidi="sw_KE"/>
        </w:rPr>
      </w:r>
      <w:r>
        <w:rPr>
          <w:lang w:val="sw_KE" w:bidi="sw_KE"/>
        </w:rPr>
        <w:t xml:space="preserve">Unaweza kutaka kupanga tena maelezo katika </w:t>
      </w:r>
      <w:r>
        <w:rPr>
          <w:b/>
          <w:lang w:val="sw_KE" w:bidi="sw_KE"/>
        </w:rPr>
        <w:t>tukio la nne</w:t>
      </w:r>
      <w:r>
        <w:rPr>
          <w:lang w:val="sw_KE" w:bidi="sw_KE"/>
        </w:rPr>
        <w:t>. Kaini alienda mashariki ya Edeni, na aliishi katika eneo linaloitwa Nod, au Nchi ya Kuzurura. Aliacha uwepo wa Yahweh.</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4:1–16 katika tafsiri rahisi zaidi kuelewa.</w:t>
      </w:r>
    </w:p>
    <w:p>
      <w:pPr/>
      <w:r>
        <w:rPr>
          <w:lang w:val="sw_KE" w:bidi="sw_KE"/>
        </w:rPr>
      </w:r>
      <w:r>
        <w:rPr>
          <w:lang w:val="sw_KE" w:bidi="sw_KE"/>
        </w:rPr>
        <w:t>Katika hatua hii, kikundi kitaigiza simulizi hili.</w:t>
      </w:r>
    </w:p>
    <w:p>
      <w:pPr/>
      <w:r>
        <w:rPr>
          <w:lang w:val="sw_KE" w:bidi="sw_KE"/>
        </w:rPr>
      </w:r>
      <w:r>
        <w:rPr>
          <w:lang w:val="sw_KE" w:bidi="sw_KE"/>
        </w:rPr>
        <w:t>Hadithi hii ina matukio manne.</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Hawa</w:t>
      </w:r>
    </w:p>
    <w:p>
      <w:pPr>
        <w:pStyle w:val="ListBullet"/>
        <w:spacing w:line="240" w:lineRule="auto"/>
        <w:ind w:left="720"/>
      </w:pPr>
      <w:r>
        <w:rPr>
          <w:lang w:val="sw_KE" w:bidi="sw_KE"/>
        </w:rPr>
      </w:r>
      <w:r>
        <w:rPr>
          <w:lang w:val="sw_KE" w:bidi="sw_KE"/>
        </w:rPr>
        <w:t>Kaini</w:t>
      </w:r>
    </w:p>
    <w:p>
      <w:pPr>
        <w:pStyle w:val="ListBullet"/>
        <w:spacing w:line="240" w:lineRule="auto"/>
        <w:ind w:left="720"/>
      </w:pPr>
      <w:r>
        <w:rPr>
          <w:lang w:val="sw_KE" w:bidi="sw_KE"/>
        </w:rPr>
      </w:r>
      <w:r>
        <w:rPr>
          <w:lang w:val="sw_KE" w:bidi="sw_KE"/>
        </w:rPr>
        <w:t>Abeli</w:t>
      </w:r>
    </w:p>
    <w:p>
      <w:pPr>
        <w:pStyle w:val="ListBullet"/>
        <w:spacing w:line="240" w:lineRule="auto"/>
        <w:ind w:left="720"/>
      </w:pPr>
      <w:r>
        <w:rPr>
          <w:lang w:val="sw_KE" w:bidi="sw_KE"/>
        </w:rPr>
      </w:r>
      <w:r>
        <w:rPr>
          <w:lang w:val="sw_KE" w:bidi="sw_KE"/>
        </w:rPr>
        <w:t>na Yahweh</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mhusika huyo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Hawa alizaa wana wawili, Kaini na Abeli. Wakati walikua, Abeli akawa mchungaji na Kaini akawa mkulima. Baadaye, Kaini alimleta Yahweh baadhi ya mimea aliyokua kama zawadi. Abeli alimleta Yahweh sehemu bora za baadhi ya kondoo wa kwanza kutoka kwa kundi lake. Yahweh alikubali Abeli na zawadi ya Abeli, lakini hakumkubali Kaini na zawadi yake. Hiyo ilimfanya Kaini kuwa na hasira sana na huzuni.</w:t>
      </w:r>
    </w:p>
    <w:p>
      <w:pPr/>
      <w:r>
        <w:rPr>
          <w:lang w:val="sw_KE" w:bidi="sw_KE"/>
        </w:rPr>
      </w:r>
      <w:r>
        <w:rPr>
          <w:lang w:val="sw_KE" w:bidi="sw_KE"/>
        </w:rPr>
        <w:t>Sitisha igizo. Muulize mtu anayeigiza Abeli, "Unafikiria nini au unahisi vipi?" Mtu anaweza kujibu mambo kama, "Ninafurahi kwamba Yahweh alikubali zawadi yangu," au "Ninataka tu kutoa mambo yangu bora sana kwa Yahweh," au "Ninampenda Yahweh sana!" Muulize mtu anayeigiza Kaini, "Unafikiria nini au unahisi vipi?" Mtu anaweza kujibu mambo kama, "Nina hasira sana kwamba Yahweh alikataa zawadi yangu," au "Nina huzuni na huzuni kwamba Yahweh alikataa zawadi yangu," au "Nina wivu kwamba Yahweh alikubali Abeli lakini alikataa mimi." Anzisha tena igizo.</w:t>
      </w:r>
    </w:p>
    <w:p>
      <w:pPr/>
      <w:r>
        <w:rPr>
          <w:lang w:val="sw_KE" w:bidi="sw_KE"/>
        </w:rPr>
      </w:r>
      <w:r>
        <w:rPr>
          <w:lang w:val="sw_KE" w:bidi="sw_KE"/>
        </w:rPr>
        <w:t>Yahweh alimwuliza Kaini, "Kwa nini unakasirika sana?" Kwa nini unaonekana kukata tamaa sana? Ikiwa unafanya kile ni sahihi, utakubalika. Lakini kama unakataa kufanya kile ni sahihi, uwe macho! Dhambi inakuotea katika mlango wako. Inataka kukutawala, lakini lazima ushinde."</w:t>
      </w:r>
    </w:p>
    <w:p>
      <w:pPr/>
      <w:r>
        <w:rPr>
          <w:lang w:val="sw_KE" w:bidi="sw_KE"/>
        </w:rPr>
      </w:r>
      <w:r>
        <w:rPr>
          <w:lang w:val="sw_KE" w:bidi="sw_KE"/>
        </w:rPr>
        <w:t>Sitisha igizo. Muulize mtu anayeigiza Hawa, "Unafikiria nini au unahisi vipi?" Mtu anaweza kujibu mambo kama, "Ninataka Kaini kufanya kitu sahihi," au "Ninataka kumwonya Kaini kuhusu dhambi ili aepuka kutenda dhambi kwa sababu ninampenda," au "Ninajali kuhusu Kaini na nataka kushinda dhambi," au "Najua kwamba Kaini anaweza kuchagua si kutenda dhambi." Anzisha tena igizo.</w:t>
      </w:r>
    </w:p>
    <w:p>
      <w:pPr/>
      <w:r>
        <w:rPr>
          <w:lang w:val="sw_KE" w:bidi="sw_KE"/>
        </w:rPr>
      </w:r>
      <w:r>
        <w:rPr>
          <w:lang w:val="sw_KE" w:bidi="sw_KE"/>
        </w:rPr>
        <w:t>Siku moja Kaini alitazama kaka yake. Wakati walikuwa katika shamba, Kaini alishambulia na kumuua Abeli. Baadaye, Yahweh alimuuliza Kaini ambapo kaka yake alikuwa, na Kaini alijibu kwamba hakujua. Yahweh alisema, "Umefanya nini! Sikiliza! Damu ya kaka yako inalia kwangu kutoka kwa chini! Sasa umelaaniwa na kuondolewa kutoka kwa ardhi, ambayo ilimeza damu ya kaka yako. Ardhi haitakupa mazao mazuri, bila kujali jinsi unafanya kazi kwa bidii! Utakuwa mtangazaji asiye na makazi katika dunia."</w:t>
      </w:r>
    </w:p>
    <w:p>
      <w:pPr/>
      <w:r>
        <w:rPr>
          <w:lang w:val="sw_KE" w:bidi="sw_KE"/>
        </w:rPr>
      </w:r>
      <w:r>
        <w:rPr>
          <w:lang w:val="sw_KE" w:bidi="sw_KE"/>
        </w:rPr>
        <w:t>Sitisha igizo. Muulize mtu anayeigiza Hawa, "Unafikiria nini au unahisi vipi?" Mtu anaweza kujibu mambo kama, "Ninashangaa katika kile Kaini amefanya," au "Ninahisi huzuni sana na hasira, kwa sababu adhabu ya Kaini itakuwa kubwa," au "Nina huzuni sana na hasira katika kile Kaini alifanya—nilijaribu kumwonya, na nina huzuni kwamba hakufuata onyo langu." Anzisha tena igizo.</w:t>
      </w:r>
    </w:p>
    <w:p>
      <w:pPr/>
      <w:r>
        <w:rPr>
          <w:lang w:val="sw_KE" w:bidi="sw_KE"/>
        </w:rPr>
      </w:r>
      <w:r>
        <w:rPr>
          <w:lang w:val="sw_KE" w:bidi="sw_KE"/>
        </w:rPr>
        <w:t>Kaini alisema, "Adhabu yangu ni kubwa sana kwangu kushughulikia. Sasa kwamba umeniondolea kutoka kwa uwepo wako na mimi ni mtoroba kuzurura, mtu yeyote ambaye ananiona anaweza kuniua."</w:t>
      </w:r>
    </w:p>
    <w:p>
      <w:pPr/>
      <w:r>
        <w:rPr>
          <w:lang w:val="sw_KE" w:bidi="sw_KE"/>
        </w:rPr>
      </w:r>
      <w:r>
        <w:rPr>
          <w:lang w:val="sw_KE" w:bidi="sw_KE"/>
        </w:rPr>
        <w:t>Yahweh alisema, "Hapana, mtu yeyote atakaye kuua nitamwadhibu mara saba zaidi." Na Yahweh aliweka alama kwenye Kaini ili kumlinda Kaini.</w:t>
      </w:r>
    </w:p>
    <w:p>
      <w:pPr/>
      <w:r>
        <w:rPr>
          <w:lang w:val="sw_KE" w:bidi="sw_KE"/>
        </w:rPr>
      </w:r>
      <w:r>
        <w:rPr>
          <w:lang w:val="sw_KE" w:bidi="sw_KE"/>
        </w:rPr>
        <w:t>Kumaliza igizo. Muulize mhusika anayeigiza kama Paulo, "Unafikiria nini au unahisi vipi?" Mtu anaweza kujibu mambo kama, "Nimelemewa na adhabu yangu—inahisi mbaya kuliko kifo kuzurura bila nyumba au jamii," au "Nilikuwa na hofu ningeweza kufa kwa sababu ya adhabu yangu, lakini Yahweh aliahidi kunilinda," au "Ninashangaa kwamba Yahweh atanilinda hata baada ya kile nilifanya." Muulize mhusika anayeigiza kama Yahweh, "Unafikiria nini au unahisi vipi?" Mtu anaweza kujibu mambo kama, "Ninataka kuwa na fadhili kwa Kaini hata ingawa amefanya kitu hiki cha kutisha," au "Ninataka kuhakikisha hakuna mtu anamwua Kaini."</w:t>
      </w:r>
      <w:r>
        <w:rPr>
          <w:lang w:val="sw_KE" w:bidi="sw_KE"/>
        </w:rPr>
      </w:r>
    </w:p>
    <w:p>
      <w:pPr>
        <w:pStyle w:val="Heading3"/>
      </w:pPr>
      <w:r>
        <w:rPr>
          <w:lang w:val="sw_KE" w:bidi="sw_KE"/>
        </w:rPr>
        <w:t>Kujaza Mapengo</w:t>
      </w:r>
    </w:p>
    <w:p>
      <w:pPr/>
      <w:r>
        <w:rPr>
          <w:lang w:val="sw_KE" w:bidi="sw_KE"/>
        </w:rPr>
      </w:r>
      <w:r>
        <w:rPr>
          <w:lang w:val="sw_KE" w:bidi="sw_KE"/>
        </w:rPr>
        <w:t>Sikiliza toleo la sauti la Mwanzo 4:1–16 katika tafsiri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Adamu </w:t>
      </w:r>
      <w:r>
        <w:rPr>
          <w:b/>
          <w:lang w:val="sw_KE" w:bidi="sw_KE"/>
        </w:rPr>
        <w:t>alijua</w:t>
      </w:r>
      <w:r>
        <w:rPr>
          <w:lang w:val="sw_KE" w:bidi="sw_KE"/>
        </w:rPr>
        <w:t xml:space="preserve"> mke wake Hawa. Kujua mtu ina maana kuwa na mahusiano ya ngono na mtu. Neno hili kwa mahusiano ya ngono katika Biblia kwa kawaida linarejelea mahusiano ya ngono kati ya mtu na mke wake, kwa sababu inazungumza kuhusu kupata mtu mwingine kikamilifu. Katika kesi hii, Adamu alikuwa na mahusiano ya ngono na mke wake Hawa, alichukua mimba mtoto, na alitoa kuzaliwa kwa Kaini. Tumia kifungu hapa ambacho ni sahihi kutumia katika kikundi ambacho kinajumuisha wanaume na wanawake.</w:t>
      </w:r>
    </w:p>
    <w:p>
      <w:pPr/>
      <w:r>
        <w:rPr>
          <w:lang w:val="sw_KE" w:bidi="sw_KE"/>
        </w:rPr>
      </w:r>
      <w:r>
        <w:rPr>
          <w:lang w:val="sw_KE" w:bidi="sw_KE"/>
        </w:rPr>
        <w:t xml:space="preserve">Hawa alisema, "Pamoja na msaada wa </w:t>
      </w:r>
      <w:r>
        <w:rPr>
          <w:b/>
          <w:lang w:val="sw_KE" w:bidi="sw_KE"/>
        </w:rPr>
        <w:t>Yahweh</w:t>
      </w:r>
      <w:r>
        <w:rPr>
          <w:lang w:val="sw_KE" w:bidi="sw_KE"/>
        </w:rPr>
        <w:t xml:space="preserve">, nimepata mwana." Simulizi hii inatumia jina la kibinafsi la Mungu, Yahweh. Tazama </w:t>
      </w:r>
      <w:r>
        <w:rPr>
          <w:lang w:val="sw_KE" w:bidi="sw_KE"/>
        </w:rPr>
        <w:t>dhabihu</w:t>
      </w:r>
      <w:r>
        <w:rPr>
          <w:lang w:val="sw_KE" w:bidi="sw_KE"/>
        </w:rPr>
        <w:t xml:space="preserve"> katika Faharasa Kuu na utumie neno lile hapa ambalo ulitumia katika hadithi za awali.</w:t>
      </w:r>
    </w:p>
    <w:p>
      <w:pPr/>
      <w:r>
        <w:rPr>
          <w:lang w:val="sw_KE" w:bidi="sw_KE"/>
        </w:rPr>
      </w:r>
      <w:r>
        <w:rPr>
          <w:lang w:val="sw_KE" w:bidi="sw_KE"/>
        </w:rPr>
        <w:t xml:space="preserve">Hawa alimwita mwana wake </w:t>
      </w:r>
      <w:r>
        <w:rPr>
          <w:b/>
          <w:lang w:val="sw_KE" w:bidi="sw_KE"/>
        </w:rPr>
        <w:t>Kaini</w:t>
      </w:r>
      <w:r>
        <w:rPr>
          <w:lang w:val="sw_KE" w:bidi="sw_KE"/>
        </w:rPr>
        <w:t>. Jina Kaini linaonekana kama neno kwa "kutoka" au "got." Baadaye, Hawa alitoa kuzaliwa kwa kaka ya Kaini na kumwita Abel.</w:t>
      </w:r>
    </w:p>
    <w:p>
      <w:pPr/>
      <w:r>
        <w:rPr>
          <w:lang w:val="sw_KE" w:bidi="sw_KE"/>
        </w:rPr>
      </w:r>
      <w:r>
        <w:rPr>
          <w:lang w:val="sw_KE" w:bidi="sw_KE"/>
        </w:rPr>
        <w:t xml:space="preserve">Wakati ilikuwa wakati wa </w:t>
      </w:r>
      <w:r>
        <w:rPr>
          <w:b/>
          <w:lang w:val="sw_KE" w:bidi="sw_KE"/>
        </w:rPr>
        <w:t>mavuno</w:t>
      </w:r>
      <w:r>
        <w:rPr>
          <w:lang w:val="sw_KE" w:bidi="sw_KE"/>
        </w:rPr>
        <w:t xml:space="preserve">, Kaini alileta Yahweh sadaka </w:t>
      </w:r>
      <w:r>
        <w:rPr>
          <w:b/>
          <w:lang w:val="sw_KE" w:bidi="sw_KE"/>
        </w:rPr>
        <w:t>kutoka</w:t>
      </w:r>
      <w:r>
        <w:rPr>
          <w:lang w:val="sw_KE" w:bidi="sw_KE"/>
        </w:rPr>
        <w:t xml:space="preserve"> kwa </w:t>
      </w:r>
      <w:r>
        <w:rPr>
          <w:b/>
          <w:lang w:val="sw_KE" w:bidi="sw_KE"/>
        </w:rPr>
        <w:t>mazao</w:t>
      </w:r>
      <w:r>
        <w:rPr>
          <w:lang w:val="sw_KE" w:bidi="sw_KE"/>
        </w:rPr>
        <w:t xml:space="preserve"> yake. Mazao yanarejelea mimea ambayo watu wanakuza kula. Wakati wa mavuno inarejelea wakati wa mwaka wakati watu wanakusanya mimea hiyo kutoka kwa mashamba yao. Neno lililotumiwa kwa </w:t>
      </w:r>
      <w:r>
        <w:rPr>
          <w:b/>
          <w:lang w:val="sw_KE" w:bidi="sw_KE"/>
        </w:rPr>
        <w:t>sadaka</w:t>
      </w:r>
      <w:r>
        <w:rPr>
          <w:lang w:val="sw_KE" w:bidi="sw_KE"/>
        </w:rPr>
        <w:t xml:space="preserve"> lilikuwa zawadi ambayo watu kwa kawaida walileta kwa Yahweh ili kumheshimu au kusema asante kwake. Hiyo pengine ni maana ya sadaka katika hadithi hii.</w:t>
      </w:r>
    </w:p>
    <w:p>
      <w:pPr/>
      <w:r>
        <w:rPr>
          <w:lang w:val="sw_KE" w:bidi="sw_KE"/>
        </w:rPr>
      </w:r>
      <w:r>
        <w:rPr>
          <w:lang w:val="sw_KE" w:bidi="sw_KE"/>
        </w:rPr>
        <w:t xml:space="preserve">Sitisha hapa na mjadili kama kikundi: Tazama sadaka katika </w:t>
      </w:r>
      <w:r>
        <w:rPr>
          <w:lang w:val="sw_KE" w:bidi="sw_KE"/>
        </w:rPr>
        <w:t>Faharasa Kuu</w:t>
      </w:r>
      <w:r>
        <w:rPr>
          <w:lang w:val="sw_KE" w:bidi="sw_KE"/>
        </w:rPr>
        <w:t>. Ni maneno gani au misemo katika lugha yako ungetumia kwa wazo hili la sadaka? Sitisha toleo hili hapa.</w:t>
      </w:r>
    </w:p>
    <w:p>
      <w:pPr/>
      <w:r>
        <w:rPr>
          <w:lang w:val="sw_KE" w:bidi="sw_KE"/>
        </w:rPr>
      </w:r>
      <w:r>
        <w:rPr>
          <w:lang w:val="sw_KE" w:bidi="sw_KE"/>
        </w:rPr>
        <w:t>Yahweh alikubali Abel na sadaka yake, lakini alikataa Kaini na sadaka yake. Hii ilimfanya Kaini kuhuzunika sana na kukasirika.</w:t>
      </w:r>
    </w:p>
    <w:p>
      <w:pPr/>
      <w:r>
        <w:rPr>
          <w:lang w:val="sw_KE" w:bidi="sw_KE"/>
        </w:rPr>
      </w:r>
      <w:r>
        <w:rPr>
          <w:lang w:val="sw_KE" w:bidi="sw_KE"/>
        </w:rPr>
        <w:t xml:space="preserve">Yahweh alimwuliza Kaini, "Kwa nini unakasirika sana?" Kwa nini unaonekana kukata tamaa sana? Utakubaliwa kama unafanya kile ni haki, lakini kama unakataa kufanya haki, basi uangalie! </w:t>
      </w:r>
      <w:r>
        <w:rPr>
          <w:b/>
          <w:lang w:val="sw_KE" w:bidi="sw_KE"/>
        </w:rPr>
        <w:t>Dhambi</w:t>
      </w:r>
      <w:r>
        <w:rPr>
          <w:lang w:val="sw_KE" w:bidi="sw_KE"/>
        </w:rPr>
        <w:t xml:space="preserve"> inakuotea katika mlango wako." Hii ni mara ya kwanza neno dhambi linaonekana katika vifungu hivi. Dhambi inarejelea tendo la kuasi kwa Yahweh. Wakati watu wanatenda dhambi, wanavunja uhusiano wao na Yahweh. Hakikisha kwamba neno unalotumia hapa halimaanishi kwamba mtu ameshindwa kufanya tendo la kidini kama sala ya kitamaduni au kufuata sheria fulani za kidini. Tazama </w:t>
      </w:r>
      <w:r>
        <w:rPr>
          <w:lang w:val="sw_KE" w:bidi="sw_KE"/>
        </w:rPr>
        <w:t>dhambi</w:t>
      </w:r>
      <w:r>
        <w:rPr>
          <w:lang w:val="sw_KE" w:bidi="sw_KE"/>
        </w:rPr>
        <w:t xml:space="preserve"> katika Faharasa Kuu. Tumia neno sawa kwa dhambi katika vifungu vyote vinavyofuata.</w:t>
      </w:r>
    </w:p>
    <w:p>
      <w:pPr/>
      <w:r>
        <w:rPr>
          <w:lang w:val="sw_KE" w:bidi="sw_KE"/>
        </w:rPr>
      </w:r>
      <w:r>
        <w:rPr>
          <w:lang w:val="sw_KE" w:bidi="sw_KE"/>
        </w:rPr>
        <w:t>Sitisha hapa na mjadili kama kikundi: Ni maneno gani au misemo katika lugha yako unatumia kuelezea dhambi? Sitisha toleo hili hapa.</w:t>
      </w:r>
    </w:p>
    <w:p>
      <w:pPr/>
      <w:r>
        <w:rPr>
          <w:lang w:val="sw_KE" w:bidi="sw_KE"/>
        </w:rPr>
      </w:r>
      <w:r>
        <w:rPr>
          <w:lang w:val="sw_KE" w:bidi="sw_KE"/>
        </w:rPr>
        <w:t xml:space="preserve">Siku moja Kaini na Abel walikuwa katika </w:t>
      </w:r>
      <w:r>
        <w:rPr>
          <w:b/>
          <w:lang w:val="sw_KE" w:bidi="sw_KE"/>
        </w:rPr>
        <w:t>shamba</w:t>
      </w:r>
      <w:r>
        <w:rPr>
          <w:lang w:val="sw_KE" w:bidi="sw_KE"/>
        </w:rPr>
        <w:t>. Hapa, shamba linarejelea nafasi pana wazi. Inaweza kuwa ambapo watu wanakuza mazao. Kaini alimshambulia Abel na kumwua.</w:t>
      </w:r>
    </w:p>
    <w:p>
      <w:pPr/>
      <w:r>
        <w:rPr>
          <w:lang w:val="sw_KE" w:bidi="sw_KE"/>
        </w:rPr>
      </w:r>
      <w:r>
        <w:rPr>
          <w:lang w:val="sw_KE" w:bidi="sw_KE"/>
        </w:rPr>
        <w:t>Baadaye, Yahweh alimwuliza Kaini, "Kaka yako Abel yuko wapi?"</w:t>
      </w:r>
    </w:p>
    <w:p>
      <w:pPr/>
      <w:r>
        <w:rPr>
          <w:lang w:val="sw_KE" w:bidi="sw_KE"/>
        </w:rPr>
      </w:r>
      <w:r>
        <w:rPr>
          <w:lang w:val="sw_KE" w:bidi="sw_KE"/>
        </w:rPr>
        <w:t xml:space="preserve">Kaini alisema hakujua. Aliuliza, "Je, mimi ni mlezi wa kaka </w:t>
      </w:r>
      <w:r>
        <w:rPr>
          <w:b/>
          <w:lang w:val="sw_KE" w:bidi="sw_KE"/>
        </w:rPr>
        <w:t>yangu</w:t>
      </w:r>
      <w:r>
        <w:rPr>
          <w:lang w:val="sw_KE" w:bidi="sw_KE"/>
        </w:rPr>
        <w:t>?" Hapa, mlezi anarejelea mtu ambaye analinda na ni jukumu kwa mtu mwingine.</w:t>
      </w:r>
    </w:p>
    <w:p>
      <w:pPr/>
      <w:r>
        <w:rPr>
          <w:lang w:val="sw_KE" w:bidi="sw_KE"/>
        </w:rPr>
      </w:r>
      <w:r>
        <w:rPr>
          <w:lang w:val="sw_KE" w:bidi="sw_KE"/>
        </w:rPr>
        <w:t xml:space="preserve">Yahweh alisema kwa Kaini, "Kwa nini umefanya kitu hiki cha kutisha!" Wakati ninaona damu ya kaka yako kwenye ardhi, ni kama nasikia sauti yake ikiniita. Sasa </w:t>
      </w:r>
      <w:r>
        <w:rPr>
          <w:b/>
          <w:lang w:val="sw_KE" w:bidi="sw_KE"/>
        </w:rPr>
        <w:t>umelaaniwa</w:t>
      </w:r>
      <w:r>
        <w:rPr>
          <w:lang w:val="sw_KE" w:bidi="sw_KE"/>
        </w:rPr>
        <w:t xml:space="preserve">." Kulaaniwa ina maana adhabu au hukumu. Inamaanisha kwamba kitu kisichopendeza kinaenda kutokea kwa mtu. Ingawa lugha nyingi zina njia ya kutangaza laana kwenye mtu au kitu, hakikisha kwamba neno unalochagua halina maelezo yoyote ya kichawi. Katika Biblia, wakati Mungu anamlaani mtu, hii ina maana hapendezwi na mtu. Kwa hiyo, anawaadhibu kwa kuwalaani. Tazama </w:t>
      </w:r>
      <w:r>
        <w:rPr>
          <w:lang w:val="sw_KE" w:bidi="sw_KE"/>
        </w:rPr>
        <w:t>laana</w:t>
      </w:r>
      <w:r>
        <w:rPr>
          <w:lang w:val="sw_KE" w:bidi="sw_KE"/>
        </w:rPr>
        <w:t xml:space="preserve"> katika Faharasa Kuu na utumie neno lile hapa ambalo ulitumia katika hadithi za awali.</w:t>
      </w:r>
    </w:p>
    <w:p>
      <w:pPr/>
      <w:r>
        <w:rPr>
          <w:lang w:val="sw_KE" w:bidi="sw_KE"/>
        </w:rPr>
      </w:r>
      <w:r>
        <w:rPr>
          <w:lang w:val="sw_KE" w:bidi="sw_KE"/>
        </w:rPr>
        <w:t xml:space="preserve">Yahweh aliweka alama kwenye Kaini ili kuonyesha </w:t>
      </w:r>
      <w:r>
        <w:rPr>
          <w:b/>
          <w:lang w:val="sw_KE" w:bidi="sw_KE"/>
        </w:rPr>
        <w:t>wengine</w:t>
      </w:r>
      <w:r>
        <w:rPr>
          <w:lang w:val="sw_KE" w:bidi="sw_KE"/>
        </w:rPr>
        <w:t xml:space="preserve"> kwamba Kaini alikuwa mali yake yeye, na hakuna mtu anapaswa kumdhuru au kumuua Kaini. Hatujui ni alama gani ilionekana na ilifananaje. Ilikuwa ishara au kitu ambacho wengine wangeweza kuona.</w:t>
      </w:r>
    </w:p>
    <w:p>
      <w:pPr/>
      <w:r>
        <w:rPr>
          <w:lang w:val="sw_KE" w:bidi="sw_KE"/>
        </w:rPr>
      </w:r>
      <w:r>
        <w:rPr>
          <w:lang w:val="sw_KE" w:bidi="sw_KE"/>
        </w:rPr>
        <w:t>Sitisha hapa na mjadili kama kikundi: Utamzungumza vipi kuhusu alama hii katika tafsiri yako? Sitisha toleo hili hapa.</w:t>
      </w:r>
    </w:p>
    <w:p>
      <w:pPr/>
      <w:r>
        <w:rPr>
          <w:lang w:val="sw_KE" w:bidi="sw_KE"/>
        </w:rPr>
      </w:r>
      <w:r>
        <w:rPr>
          <w:lang w:val="sw_KE" w:bidi="sw_KE"/>
        </w:rPr>
        <w:t>Kaini aliishi katika Nchi ya Nod, ambayo ina maana, "Nchi ya kuzunguka," au "Mahali ambapo watu wanazunguka."</w:t>
      </w:r>
    </w:p>
    <w:p>
      <w:pPr/>
      <w:r>
        <w:rPr>
          <w:lang w:val="sw_KE" w:bidi="sw_KE"/>
        </w:rPr>
      </w:r>
      <w:r>
        <w:rPr>
          <w:lang w:val="sw_KE" w:bidi="sw_KE"/>
        </w:rPr>
        <w:t>Sitisha hapa na mjadili kama kikundi: Utamtafsiri vipi "Nchi ya Nod"? Sitisha toleo hili hapa.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4:17–26</w:t>
      </w:r>
      <w:r>
        <w:rPr>
          <w:lang w:val="sw_KE" w:bidi="sw_KE"/>
        </w:rPr>
      </w:r>
    </w:p>
    <w:p>
      <w:pPr>
        <w:pStyle w:val="Heading3"/>
      </w:pPr>
      <w:r>
        <w:rPr>
          <w:lang w:val="sw_KE" w:bidi="sw_KE"/>
        </w:rPr>
        <w:t>Sikiliza na Moyo</w:t>
      </w:r>
    </w:p>
    <w:p>
      <w:pPr/>
      <w:r>
        <w:rPr>
          <w:lang w:val="sw_KE" w:bidi="sw_KE"/>
        </w:rPr>
      </w:r>
      <w:r>
        <w:rPr>
          <w:lang w:val="sw_KE" w:bidi="sw_KE"/>
        </w:rPr>
        <w:t>Katika hatua hii, sikiliza Mwanzo 4:17–26 na kuiweka moyoni mwako. Sikiliza toleo la sauti la Mwanzo 4:17–26 mara tatu, katika tafsiri tatu tofauti, ikiwezekana. Kisha, kama kikundi, jadili maswali yafuatayo:</w:t>
      </w:r>
    </w:p>
    <w:p>
      <w:pPr>
        <w:pStyle w:val="ListBullet"/>
        <w:spacing w:line="240" w:lineRule="auto"/>
        <w:ind w:left="720"/>
      </w:pPr>
      <w:r>
        <w:rPr>
          <w:lang w:val="sw_KE" w:bidi="sw_KE"/>
        </w:rPr>
      </w:r>
      <w:r>
        <w:rPr>
          <w:lang w:val="sw_KE" w:bidi="sw_KE"/>
        </w:rPr>
        <w:t xml:space="preserve">Unapenda nini katika simulizi hili? </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Mwanzo4:17–26 tafsiri rahisi zaidi kuelewa.</w:t>
      </w:r>
    </w:p>
    <w:p>
      <w:pPr/>
      <w:r>
        <w:rPr>
          <w:lang w:val="sw_KE" w:bidi="sw_KE"/>
        </w:rPr>
      </w:r>
      <w:r>
        <w:rPr>
          <w:lang w:val="sw_KE" w:bidi="sw_KE"/>
        </w:rPr>
        <w:t>Simulizi hii ni ya pili ya vifungu viwili kuhusu watoto wa Adamu na Hawa. Simulizi hii inatokea baada ya Kaini kumwua kaka yake Abel. Inaelezea uzao wa Kaini. Pia inaelezea mara ya kwanza mambo mengi tofauti yalitokea—inaelezea mji wa kwanza, watu wa kwanza kuishi katika mahema na kuchunga aina nyingi tofauti za wanyama, watu wa kwanza ambao wanacheza vinubi na filimbi, watu wa kwanza kugonga nyundo chuma katika zana, na mara ya kwanza watu wanamwabudu Yahweh kwa jina.</w:t>
      </w:r>
    </w:p>
    <w:p>
      <w:pPr/>
      <w:r>
        <w:rPr>
          <w:lang w:val="sw_KE" w:bidi="sw_KE"/>
        </w:rPr>
      </w:r>
      <w:r>
        <w:rPr>
          <w:lang w:val="sw_KE" w:bidi="sw_KE"/>
        </w:rPr>
        <w:t>Kaini alikuwa na mahusiano ya ngono na mke wake. Mke wa Kaini anaweza kuwa dada yake. Baadhi ya watu wanafikiri kwamba wanadamu wengine pia walikuwepo kwa wakati huo huo kwamba Adamu na Hawa walikuwepo, na Kaini angeweza kupata mke kutoka mahali pengine.</w:t>
      </w:r>
    </w:p>
    <w:p>
      <w:pPr/>
      <w:r>
        <w:rPr>
          <w:lang w:val="sw_KE" w:bidi="sw_KE"/>
        </w:rPr>
      </w:r>
      <w:r>
        <w:rPr>
          <w:lang w:val="sw_KE" w:bidi="sw_KE"/>
        </w:rPr>
        <w:t>Mke wa Kaini akawa mjamzito na alipata kumzaa Enok. Kaini alianzisha, au kutanguliza, mji. Katika siku hizo, miji pengine ilikuwa makazi ya watu yaliyozungukwa na ukuta. Kaini aliita mji baada ya mwana wake Enok. Hakuna mtu anajua ambapo mji wa Enok ulikuwa.</w:t>
      </w:r>
    </w:p>
    <w:p>
      <w:pPr/>
      <w:r>
        <w:rPr>
          <w:lang w:val="sw_KE" w:bidi="sw_KE"/>
        </w:rPr>
      </w:r>
      <w:r>
        <w:rPr>
          <w:lang w:val="sw_KE" w:bidi="sw_KE"/>
        </w:rPr>
        <w:t xml:space="preserve">Hapa, simulizi linaelezea mstari wa familia ya Kaini. Enok alikuwa na mwana anayeitwa Irad. Irad akawa baba, au babu, wa Mehujael. Mehujali akawa baba, au babu, wa Methusela. Methuseli akawa baba, au babu, wa Lamek. </w:t>
      </w:r>
    </w:p>
    <w:p>
      <w:pPr/>
      <w:r>
        <w:rPr>
          <w:lang w:val="sw_KE" w:bidi="sw_KE"/>
        </w:rPr>
      </w:r>
      <w:r>
        <w:rPr>
          <w:lang w:val="sw_KE" w:bidi="sw_KE"/>
        </w:rPr>
        <w:t>Sasa mwandishi anatuambia zaidi kuhusu Lameki. Lameki alioa wanawake wawili, wanaoitwa Adah na Zillah. Hii ni mara ya kwanza katika vifungu hivi kwamba mtu anaoa wanawake wawili. Adah alipata kumzaa Jabali. Jabali alikuwa ama babu ya watu ambao wanalea wanyama na ambao wanaishi katika mahema, au alikuwa mtu wa kwanza kufanya mambo haya. Katika simulizi la awali Abel alifufua kondoo, lakini Jabal angekuwa mtu wa kwanza kukuza aina nyingi za wanyama kwa mifugo na kuishi katika mahema. Mifugo inaweza kuwa ni pamoja na mbuzi, kondoo, na ng'ombe. Mahema haya yalikuwa nyumba zilizotengenezwa kwa ngozi za wanyama zilizofanyika na miti na kushikamana na ardhi na vigigi. Hema zilikuwa rahisi kuchukua chini na kuhamia kutoka mahali moja hadi nyingine. Jabal na uzao wake pengine walihamia karibu na mifugo yao ya wanyama kama walilishwa malisho kwenye nchi kwa chakula, kwa hiyo mahema yalikuwa rahisi kutumia kama walihamia karibu.</w:t>
      </w:r>
    </w:p>
    <w:p>
      <w:pPr/>
      <w:r>
        <w:rPr>
          <w:lang w:val="sw_KE" w:bidi="sw_KE"/>
        </w:rPr>
      </w:r>
      <w:r>
        <w:rPr>
          <w:lang w:val="sw_KE" w:bidi="sw_KE"/>
        </w:rPr>
        <w:t xml:space="preserve">Sitisha hapa. Kama kikundi, angalia picha ya kile hema </w:t>
      </w:r>
      <w:r>
        <w:rPr>
          <w:lang w:val="sw_KE" w:bidi="sw_KE"/>
        </w:rPr>
        <w:t>inaweza kuwa inafanana nayo</w:t>
      </w:r>
      <w:r>
        <w:rPr>
          <w:lang w:val="sw_KE" w:bidi="sw_KE"/>
        </w:rPr>
        <w:t>. Sitisha toleo hili hapa.</w:t>
      </w:r>
    </w:p>
    <w:p>
      <w:pPr/>
      <w:r>
        <w:rPr>
          <w:lang w:val="sw_KE" w:bidi="sw_KE"/>
        </w:rPr>
      </w:r>
      <w:r>
        <w:rPr>
          <w:lang w:val="sw_KE" w:bidi="sw_KE"/>
        </w:rPr>
        <w:t>Ndugu ya Jabal aliitwa Jubal. Jubal alikuwa babu ya watu ambao walicheza kinubi na filimbi. Angeweza kuwa mtu wa kwanza kucheza kinubi na filimbi, au angeweza kuwa mwanzilishi wa kinubi na filimbi. Kinubi ilikuwa chombo kilichotengenezwa kwa mbao na nyuzi na kuchezwa kwa kuunganisha kwenye masharti. Filimbi ilikuwa bomba la muda mrefu, tupu lililochezwa kwa kupiga hewa kupitia kwake.</w:t>
      </w:r>
    </w:p>
    <w:p>
      <w:pPr/>
      <w:r>
        <w:rPr>
          <w:lang w:val="sw_KE" w:bidi="sw_KE"/>
        </w:rPr>
      </w:r>
      <w:r>
        <w:rPr>
          <w:lang w:val="sw_KE" w:bidi="sw_KE"/>
        </w:rPr>
        <w:t xml:space="preserve">Sitisha hapa. Kama kikundi, angalia picha za </w:t>
      </w:r>
      <w:r>
        <w:rPr>
          <w:lang w:val="sw_KE" w:bidi="sw_KE"/>
        </w:rPr>
        <w:t>kinubi</w:t>
      </w:r>
      <w:r>
        <w:rPr>
          <w:lang w:val="sw_KE" w:bidi="sw_KE"/>
        </w:rPr>
        <w:t xml:space="preserve"> na </w:t>
      </w:r>
      <w:r>
        <w:rPr>
          <w:lang w:val="sw_KE" w:bidi="sw_KE"/>
        </w:rPr>
        <w:t>filimbi</w:t>
      </w:r>
      <w:r>
        <w:rPr>
          <w:lang w:val="sw_KE" w:bidi="sw_KE"/>
        </w:rPr>
        <w:t>. Huwa mnacheza vyombo vipi katika utamaduni wenyu ambayo ni sawa? Unacheza muziki lini? Sitisha toleo hili hapa.</w:t>
      </w:r>
    </w:p>
    <w:p>
      <w:pPr/>
      <w:r>
        <w:rPr>
          <w:lang w:val="sw_KE" w:bidi="sw_KE"/>
        </w:rPr>
      </w:r>
      <w:r>
        <w:rPr>
          <w:lang w:val="sw_KE" w:bidi="sw_KE"/>
        </w:rPr>
        <w:t>Mke mwingine wa Lameki, Zillah, alikuwa na mwana anayeitwa Tubal-caini. Tubal-kaini alikuwa mtaalam katika kutengeneza zana kutoka kwa shaba na chuma. Pengine alifanya zana hizi kwa kupiga nyundo shaba na metali za chuma.</w:t>
      </w:r>
    </w:p>
    <w:p>
      <w:pPr/>
      <w:r>
        <w:rPr>
          <w:lang w:val="sw_KE" w:bidi="sw_KE"/>
        </w:rPr>
      </w:r>
      <w:r>
        <w:rPr>
          <w:lang w:val="sw_KE" w:bidi="sw_KE"/>
        </w:rPr>
        <w:t xml:space="preserve">Sitisha hapa. Kama kikundi, angalia picha za shaba na </w:t>
      </w:r>
      <w:r>
        <w:rPr>
          <w:lang w:val="sw_KE" w:bidi="sw_KE"/>
        </w:rPr>
        <w:t>chuma</w:t>
      </w:r>
      <w:r>
        <w:rPr>
          <w:lang w:val="sw_KE" w:bidi="sw_KE"/>
        </w:rPr>
        <w:t xml:space="preserve">, na kisha </w:t>
      </w:r>
      <w:r>
        <w:rPr>
          <w:lang w:val="sw_KE" w:bidi="sw_KE"/>
        </w:rPr>
        <w:t>zana watu</w:t>
      </w:r>
      <w:r>
        <w:rPr>
          <w:lang w:val="sw_KE" w:bidi="sw_KE"/>
        </w:rPr>
        <w:t xml:space="preserve"> </w:t>
      </w:r>
      <w:r>
        <w:rPr>
          <w:lang w:val="sw_KE" w:bidi="sw_KE"/>
        </w:rPr>
        <w:t>walitengeneza kutoka kwa shaba na chuma</w:t>
      </w:r>
      <w:r>
        <w:rPr>
          <w:lang w:val="sw_KE" w:bidi="sw_KE"/>
        </w:rPr>
        <w:t>. Sitisha toleo hili hapa.</w:t>
      </w:r>
    </w:p>
    <w:p>
      <w:pPr/>
      <w:r>
        <w:rPr>
          <w:lang w:val="sw_KE" w:bidi="sw_KE"/>
        </w:rPr>
      </w:r>
      <w:r>
        <w:rPr>
          <w:lang w:val="sw_KE" w:bidi="sw_KE"/>
        </w:rPr>
        <w:t>Zillah pia alikuwa na binti anayeitwa Naamah. Naamah pengine alikuwa binti mkongwe zaidi wa Zillah.</w:t>
      </w:r>
    </w:p>
    <w:p>
      <w:pPr/>
      <w:r>
        <w:rPr>
          <w:lang w:val="sw_KE" w:bidi="sw_KE"/>
        </w:rPr>
      </w:r>
      <w:r>
        <w:rPr>
          <w:lang w:val="sw_KE" w:bidi="sw_KE"/>
        </w:rPr>
        <w:t>Sitisha hapa na mjadili kama kikundi: Ongea kuhusu waume na wake na watoto wao. Unatumia maneno gani kwa waume, wake, ndugu, dada, wana, na mabinti? Unatumia maneno gani kwa wana wakongwe zaidi na wadogo zaidi na mabinti? Sitisha toleo hili hapa.</w:t>
      </w:r>
    </w:p>
    <w:p>
      <w:pPr/>
      <w:r>
        <w:rPr>
          <w:lang w:val="sw_KE" w:bidi="sw_KE"/>
        </w:rPr>
      </w:r>
      <w:r>
        <w:rPr>
          <w:lang w:val="sw_KE" w:bidi="sw_KE"/>
        </w:rPr>
        <w:t>Siku moja, Lameki alisema kwa wake zake, "Adah na Zillah, sikiliza sauti yangu." Kifungu "sikia sauti yangu" kilikuwa kifungu cha kawaida ambacho kilimaanisha "nisikilize." Hapa, Lameki anajivunia kuhusu ushindi wake au jinsi ana nguvu anafikiri yeye ni. Lameki anafanya hivyo kwa kukariri shairi au kuimba wimbo maalum kuhusu nguvu zake. Lameki aliendelea, "Nimemuua mtu ambaye alinivamia, nimemuua kijana ambaye alinipiga. Ikiwa mtu ambaye alimuua Kaini aliadhibiwa mara saba, mtu ambaye ananiua ataadhibiwa mara 77." Lameki anajivunia kwamba mtu yeyote ambaye alimuua Kaini angeadhibiwa vikali, lakini mtu yeyote ambaye alimuua angeadhibiwa hata vikali zaidi!</w:t>
      </w:r>
    </w:p>
    <w:p>
      <w:pPr/>
      <w:r>
        <w:rPr>
          <w:lang w:val="sw_KE" w:bidi="sw_KE"/>
        </w:rPr>
      </w:r>
      <w:r>
        <w:rPr>
          <w:lang w:val="sw_KE" w:bidi="sw_KE"/>
        </w:rPr>
        <w:t>Sasa tunasikia kuhusu familia yote ya Adamu na Hawa. Adamu alikuwa na mahusiano ya ngono na mke wake tena, na Hawa akapata kumzaa mwana mwingine. Hii pengine ilitokea kabla ya Lameki kuzaliwa. Hawa alifurahi sana na alimwita mwana wake Seth. Alisema, "Mungu amenipa mtoto mwingine kuchukua nafasi ya Abel, kwa sababu Kaini alimuua Abel."</w:t>
      </w:r>
    </w:p>
    <w:p>
      <w:pPr/>
      <w:r>
        <w:rPr>
          <w:lang w:val="sw_KE" w:bidi="sw_KE"/>
        </w:rPr>
      </w:r>
      <w:r>
        <w:rPr>
          <w:lang w:val="sw_KE" w:bidi="sw_KE"/>
        </w:rPr>
        <w:t>Wakati Seth alikua, alikuwa na mwana anayeitwa Enosh. Sehemu nyingine yote ya kitabu cha Mwanzo ni kuhusu uzao wa Seth.</w:t>
      </w:r>
    </w:p>
    <w:p>
      <w:pPr/>
      <w:r>
        <w:rPr>
          <w:lang w:val="sw_KE" w:bidi="sw_KE"/>
        </w:rPr>
      </w:r>
      <w:r>
        <w:rPr>
          <w:lang w:val="sw_KE" w:bidi="sw_KE"/>
        </w:rPr>
        <w:t>Karibu na wakati huo, watu wengine walianza kuliita jina la Yahweh. "Kuita kwenye jina la Yahweh" ni kifungu ambacho kina maana kuabudu, au kuomba kwa, Yahweh na kumwita kwa jina lake. Baadhi ya watu wanapata hii inachanganya kwa sababu katika vifungu vya baadaye katika Biblia Yahweh anamwambia jina lake binafsi, Yahweh, kwa mtu anayeitwa Musa. Inaweza kuwa kwamba watu walitumia jina Yahweh mapema katika historia, lakini watu wa Mungu walianza kutumia kwa kweli jina kikamilifu baada ya Mungu kuonekana kwa Musa na kumwambia jina lake, Yahweh.</w:t>
      </w:r>
    </w:p>
    <w:p>
      <w:pPr/>
      <w:r>
        <w:rPr>
          <w:lang w:val="sw_KE" w:bidi="sw_KE"/>
        </w:rPr>
      </w:r>
      <w:r>
        <w:rPr>
          <w:lang w:val="sw_KE" w:bidi="sw_KE"/>
        </w:rPr>
        <w:t>Sitisha hapa na mjadili kama timu: Una misemo gani katika lugha yako ambayo inarejelea ibada? Unatumia vipi jina au majina ya Mungu katika ibada? Kwa nini ni muhimu kutumia jina la Mungu wakati unamwabudu? Sitisha toleo hili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Mwanzo4:17–26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hili lina matukio matatu.</w:t>
      </w:r>
    </w:p>
    <w:p>
      <w:pPr/>
      <w:r>
        <w:rPr>
          <w:lang w:val="sw_KE" w:bidi="sw_KE"/>
        </w:rPr>
      </w:r>
      <w:r>
        <w:rPr>
          <w:b/>
          <w:lang w:val="sw_KE" w:bidi="sw_KE"/>
        </w:rPr>
        <w:t>Katika tukio la kwanza:</w:t>
      </w:r>
      <w:r>
        <w:rPr>
          <w:lang w:val="sw_KE" w:bidi="sw_KE"/>
        </w:rPr>
        <w:t xml:space="preserve"> Uzao wa Kaini unaelezwa.</w:t>
      </w:r>
    </w:p>
    <w:p>
      <w:pPr/>
      <w:r>
        <w:rPr>
          <w:lang w:val="sw_KE" w:bidi="sw_KE"/>
        </w:rPr>
      </w:r>
      <w:r>
        <w:rPr>
          <w:b/>
          <w:lang w:val="sw_KE" w:bidi="sw_KE"/>
        </w:rPr>
        <w:t>Katika tukio la pili:</w:t>
      </w:r>
      <w:r>
        <w:rPr>
          <w:lang w:val="sw_KE" w:bidi="sw_KE"/>
        </w:rPr>
        <w:t xml:space="preserve"> Familia ya Lameki inaelezea.</w:t>
      </w:r>
    </w:p>
    <w:p>
      <w:pPr/>
      <w:r>
        <w:rPr>
          <w:lang w:val="sw_KE" w:bidi="sw_KE"/>
        </w:rPr>
      </w:r>
      <w:r>
        <w:rPr>
          <w:b/>
          <w:lang w:val="sw_KE" w:bidi="sw_KE"/>
        </w:rPr>
        <w:t>Katika tukio la tatu:</w:t>
      </w:r>
      <w:r>
        <w:rPr>
          <w:lang w:val="sw_KE" w:bidi="sw_KE"/>
        </w:rPr>
        <w:t xml:space="preserve"> Adamu na Hawa wana mwana mwingine, anayeitwa Seth. Seth ana mwana anayeitwa Enoshi.</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Kaini</w:t>
      </w:r>
    </w:p>
    <w:p>
      <w:pPr>
        <w:pStyle w:val="ListBullet"/>
        <w:spacing w:line="240" w:lineRule="auto"/>
        <w:ind w:left="720"/>
      </w:pPr>
      <w:r>
        <w:rPr>
          <w:lang w:val="sw_KE" w:bidi="sw_KE"/>
        </w:rPr>
      </w:r>
      <w:r>
        <w:rPr>
          <w:lang w:val="sw_KE" w:bidi="sw_KE"/>
        </w:rPr>
        <w:t>Mke wa Kaini</w:t>
      </w:r>
    </w:p>
    <w:p>
      <w:pPr>
        <w:pStyle w:val="ListBullet"/>
        <w:spacing w:line="240" w:lineRule="auto"/>
        <w:ind w:left="720"/>
      </w:pPr>
      <w:r>
        <w:rPr>
          <w:lang w:val="sw_KE" w:bidi="sw_KE"/>
        </w:rPr>
      </w:r>
      <w:r>
        <w:rPr>
          <w:lang w:val="sw_KE" w:bidi="sw_KE"/>
        </w:rPr>
        <w:t>Mwana wa Kaini Enoch</w:t>
      </w:r>
    </w:p>
    <w:p>
      <w:pPr>
        <w:pStyle w:val="ListBullet"/>
        <w:spacing w:line="240" w:lineRule="auto"/>
        <w:ind w:left="720"/>
      </w:pPr>
      <w:r>
        <w:rPr>
          <w:lang w:val="sw_KE" w:bidi="sw_KE"/>
        </w:rPr>
      </w:r>
      <w:r>
        <w:rPr>
          <w:lang w:val="sw_KE" w:bidi="sw_KE"/>
        </w:rPr>
        <w:t>Uzao wa Kaini: Irad, Mehujaeli, Methushaeli, na Lameki</w:t>
      </w:r>
    </w:p>
    <w:p>
      <w:pPr>
        <w:pStyle w:val="ListBullet"/>
        <w:spacing w:line="240" w:lineRule="auto"/>
        <w:ind w:left="720"/>
      </w:pPr>
      <w:r>
        <w:rPr>
          <w:lang w:val="sw_KE" w:bidi="sw_KE"/>
        </w:rPr>
      </w:r>
      <w:r>
        <w:rPr>
          <w:lang w:val="sw_KE" w:bidi="sw_KE"/>
        </w:rPr>
        <w:t>Wake wawili wa Lameki, ambao walikuwa Ada na Zillah</w:t>
      </w:r>
    </w:p>
    <w:p>
      <w:pPr>
        <w:pStyle w:val="ListBullet"/>
        <w:spacing w:line="240" w:lineRule="auto"/>
        <w:ind w:left="720"/>
      </w:pPr>
      <w:r>
        <w:rPr>
          <w:lang w:val="sw_KE" w:bidi="sw_KE"/>
        </w:rPr>
      </w:r>
      <w:r>
        <w:rPr>
          <w:lang w:val="sw_KE" w:bidi="sw_KE"/>
        </w:rPr>
        <w:t>Wana wawili wa Ada, ambao walikuwa Jabal na Jubal</w:t>
      </w:r>
    </w:p>
    <w:p>
      <w:pPr>
        <w:pStyle w:val="ListBullet"/>
        <w:spacing w:line="240" w:lineRule="auto"/>
        <w:ind w:left="720"/>
      </w:pPr>
      <w:r>
        <w:rPr>
          <w:lang w:val="sw_KE" w:bidi="sw_KE"/>
        </w:rPr>
      </w:r>
      <w:r>
        <w:rPr>
          <w:lang w:val="sw_KE" w:bidi="sw_KE"/>
        </w:rPr>
        <w:t>Watoto wawili wa Zillah, ambao walikuwa Tubal-caini na Naamah</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Hawa</w:t>
      </w:r>
    </w:p>
    <w:p>
      <w:pPr>
        <w:pStyle w:val="ListBullet"/>
        <w:spacing w:line="240" w:lineRule="auto"/>
        <w:ind w:left="720"/>
      </w:pPr>
      <w:r>
        <w:rPr>
          <w:lang w:val="sw_KE" w:bidi="sw_KE"/>
        </w:rPr>
      </w:r>
      <w:r>
        <w:rPr>
          <w:lang w:val="sw_KE" w:bidi="sw_KE"/>
        </w:rPr>
        <w:t>Seth</w:t>
      </w:r>
    </w:p>
    <w:p>
      <w:pPr>
        <w:pStyle w:val="ListBullet"/>
        <w:spacing w:line="240" w:lineRule="auto"/>
        <w:ind w:left="720"/>
      </w:pPr>
      <w:r>
        <w:rPr>
          <w:lang w:val="sw_KE" w:bidi="sw_KE"/>
        </w:rPr>
      </w:r>
      <w:r>
        <w:rPr>
          <w:lang w:val="sw_KE" w:bidi="sw_KE"/>
        </w:rPr>
        <w:t>Enoshi</w:t>
      </w:r>
    </w:p>
    <w:p>
      <w:pPr>
        <w:pStyle w:val="ListBullet"/>
        <w:spacing w:line="240" w:lineRule="auto"/>
        <w:ind w:left="720"/>
      </w:pPr>
      <w:r>
        <w:rPr>
          <w:lang w:val="sw_KE" w:bidi="sw_KE"/>
        </w:rPr>
      </w:r>
      <w:r>
        <w:rPr>
          <w:lang w:val="sw_KE" w:bidi="sw_KE"/>
        </w:rPr>
        <w:t>na Yahweh</w:t>
      </w:r>
    </w:p>
    <w:p>
      <w:pPr/>
      <w:r>
        <w:rPr>
          <w:lang w:val="sw_KE" w:bidi="sw_KE"/>
        </w:rPr>
      </w:r>
      <w:r>
        <w:rPr>
          <w:lang w:val="sw_KE" w:bidi="sw_KE"/>
        </w:rPr>
        <w:t>Kama kikundi, zingatia sehemu hizi za mazingira ya simulizi:</w:t>
      </w:r>
    </w:p>
    <w:p>
      <w:pPr/>
      <w:r>
        <w:rPr>
          <w:lang w:val="sw_KE" w:bidi="sw_KE"/>
        </w:rPr>
      </w:r>
      <w:r>
        <w:rPr>
          <w:lang w:val="sw_KE" w:bidi="sw_KE"/>
        </w:rPr>
        <w:t>Tukio la kwanza linaelezea uzao wa Kaini. Inaelezea watoto wa Kaini na watoto wao.</w:t>
      </w:r>
    </w:p>
    <w:p>
      <w:pPr/>
      <w:r>
        <w:rPr>
          <w:lang w:val="sw_KE" w:bidi="sw_KE"/>
        </w:rPr>
      </w:r>
      <w:r>
        <w:rPr>
          <w:lang w:val="sw_KE" w:bidi="sw_KE"/>
        </w:rPr>
        <w:t>Sitisha hapa ili kujadili kama kikundi. Waache watu wengine katika kikundi kuelezea mistari yao ya familia kwa njia unayoelezea mistari ya familia katika utamaduni wako. Ni maneno gani, misemo, au mitindo gani unayotumia wakati unapoelezea mistari ya familia na nasaba? Sitisha toleo hili hapa.</w:t>
      </w:r>
    </w:p>
    <w:p>
      <w:pPr/>
      <w:r>
        <w:rPr>
          <w:lang w:val="sw_KE" w:bidi="sw_KE"/>
        </w:rPr>
      </w:r>
      <w:r>
        <w:rPr>
          <w:lang w:val="sw_KE" w:bidi="sw_KE"/>
        </w:rPr>
        <w:t>Tukio la pili linaelezea familia ya mmoja wa uzao wa Kaini, ambaye aliitwa Lameki. Kisha hadithi inavunja maelezo ya mstari wa familia ili kutupa wimbo ambao Lameki aliwaambia wake zake. Kila kitu Lameki anasema hapa ni wimbo au shairi. Watu wangetumia aina hizi za nyimbo au mashairi ili kujivunia kuhusu mambo waliyokuwa wamefanya au ushindi wao. Siku moja, Lameki aliwaambia wake zake wawili, "Ada na Zillah, nisikilize mimi. Nisikilize, enyi wake wa Lameki. Nimemuua mtu ambaye alinishambulia, nimemuua kijana ambaye alinidhulumu." Hapa, Lameki anarudia ili kusisitiza kile anachosema. Wakati Lameki anazungumza kuhusu kumuua mtu na kijana, huenda akawa akizungumza kuhusu kitu ambacho tayari kimetokea, au huenda akawa anaeleza kile ambacho kingetokea ikiwa mtu angemshambulia au kumuumiza. Lameki anaendelea, "Ikiwa mtu alimuua Kaini, wangeadhibiwa mara saba. Ikiwa mtu ananiua, wataadhibiwa mara 77 zaidi kuliko mtu yeyote aliyemuua Kaini!" Hii ni sehemu muhimu zaidi ya wimbo.</w:t>
      </w:r>
    </w:p>
    <w:p>
      <w:pPr/>
      <w:r>
        <w:rPr>
          <w:lang w:val="sw_KE" w:bidi="sw_KE"/>
        </w:rPr>
      </w:r>
      <w:r>
        <w:rPr>
          <w:lang w:val="sw_KE" w:bidi="sw_KE"/>
        </w:rPr>
        <w:t>Sitisha hapa ili kujadili kama kikundi. Watu katika utamaduni wako wanajivunia vipi kuhusu ushindi wao? Unaweza kuimba baadhi ya nyimbo au kusali baadhi ya mashairi ambayo watu wangetumia kujivuna. Ni maneno gani au misemo gani watu wanatumia? Unajua vipi wakati watu wanasema au kuimba sehemu muhimu zaidi ya wimbo? Sitisha toleo hili hapa.</w:t>
      </w:r>
    </w:p>
    <w:p>
      <w:pPr/>
      <w:r>
        <w:rPr>
          <w:lang w:val="sw_KE" w:bidi="sw_KE"/>
        </w:rPr>
      </w:r>
      <w:r>
        <w:rPr>
          <w:lang w:val="sw_KE" w:bidi="sw_KE"/>
        </w:rPr>
        <w:t>Sehemu ya tatu inarudi kwa Adamu na Hawa. Inaelezea uzao wa Adamu na Hawa. Kwa sababu tukio la tatu pengine linafanyika wakati Kaini aliishi, si wakati ambao Lameki aliishi, tukio la tatu linaelezea mambo ambayo yalitokea kabla ya tukio la pili. Hawa anamzaa Sethi, na Seth ana mwana anayeitwa Enoshi. Wakati fulani Enoshi alipokuwa hai, watu walianza kumwabudu Mungu kwa jina lake la kibinafsi, Yahweh.</w:t>
      </w:r>
    </w:p>
    <w:p>
      <w:pPr/>
      <w:r>
        <w:rPr>
          <w:lang w:val="sw_KE" w:bidi="sw_KE"/>
        </w:rPr>
      </w:r>
      <w:r>
        <w:rPr>
          <w:lang w:val="sw_KE" w:bidi="sw_KE"/>
        </w:rPr>
        <w:t>Simulizi hii ni sehemu ya pili ya hadithi ambayo inaanza katika simulizi la awali. Simulizi ya awali inaanza na Adamu na Hawa wakiwa na watoto, na simulizi hili linamalizika na Adamu na Hawa wakiwa na watoto.</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Mwanzo4:17–26 tafsiri rahisi zaidi kuelewa.</w:t>
      </w:r>
    </w:p>
    <w:p>
      <w:pPr/>
      <w:r>
        <w:rPr>
          <w:lang w:val="sw_KE" w:bidi="sw_KE"/>
        </w:rPr>
      </w:r>
      <w:r>
        <w:rPr>
          <w:lang w:val="sw_KE" w:bidi="sw_KE"/>
        </w:rPr>
        <w:t>Katika hatua hii, kikundi kitaigiza simulizi hili.</w:t>
      </w:r>
    </w:p>
    <w:p>
      <w:pPr/>
      <w:r>
        <w:rPr>
          <w:lang w:val="sw_KE" w:bidi="sw_KE"/>
        </w:rPr>
      </w:r>
      <w:r>
        <w:rPr>
          <w:lang w:val="sw_KE" w:bidi="sw_KE"/>
        </w:rPr>
        <w:t>Simulizi hili lina matukio matatu.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Kaini</w:t>
      </w:r>
    </w:p>
    <w:p>
      <w:pPr>
        <w:pStyle w:val="ListBullet"/>
        <w:spacing w:line="240" w:lineRule="auto"/>
        <w:ind w:left="720"/>
      </w:pPr>
      <w:r>
        <w:rPr>
          <w:lang w:val="sw_KE" w:bidi="sw_KE"/>
        </w:rPr>
      </w:r>
      <w:r>
        <w:rPr>
          <w:lang w:val="sw_KE" w:bidi="sw_KE"/>
        </w:rPr>
        <w:t>Mke wa Kaini</w:t>
      </w:r>
    </w:p>
    <w:p>
      <w:pPr>
        <w:pStyle w:val="ListBullet"/>
        <w:spacing w:line="240" w:lineRule="auto"/>
        <w:ind w:left="720"/>
      </w:pPr>
      <w:r>
        <w:rPr>
          <w:lang w:val="sw_KE" w:bidi="sw_KE"/>
        </w:rPr>
      </w:r>
      <w:r>
        <w:rPr>
          <w:lang w:val="sw_KE" w:bidi="sw_KE"/>
        </w:rPr>
        <w:t>Mwana wa Kaini Enoch</w:t>
      </w:r>
    </w:p>
    <w:p>
      <w:pPr>
        <w:pStyle w:val="ListBullet"/>
        <w:spacing w:line="240" w:lineRule="auto"/>
        <w:ind w:left="720"/>
      </w:pPr>
      <w:r>
        <w:rPr>
          <w:lang w:val="sw_KE" w:bidi="sw_KE"/>
        </w:rPr>
      </w:r>
      <w:r>
        <w:rPr>
          <w:lang w:val="sw_KE" w:bidi="sw_KE"/>
        </w:rPr>
        <w:t>Uzao wa Kaini: Irad, Mehujaeli, Methushaeli, na Lameki</w:t>
      </w:r>
    </w:p>
    <w:p>
      <w:pPr>
        <w:pStyle w:val="ListBullet"/>
        <w:spacing w:line="240" w:lineRule="auto"/>
        <w:ind w:left="720"/>
      </w:pPr>
      <w:r>
        <w:rPr>
          <w:lang w:val="sw_KE" w:bidi="sw_KE"/>
        </w:rPr>
      </w:r>
      <w:r>
        <w:rPr>
          <w:lang w:val="sw_KE" w:bidi="sw_KE"/>
        </w:rPr>
        <w:t>Wake wawili wa Lameki, ambao walikuwa Ada na Zillah</w:t>
      </w:r>
    </w:p>
    <w:p>
      <w:pPr>
        <w:pStyle w:val="ListBullet"/>
        <w:spacing w:line="240" w:lineRule="auto"/>
        <w:ind w:left="720"/>
      </w:pPr>
      <w:r>
        <w:rPr>
          <w:lang w:val="sw_KE" w:bidi="sw_KE"/>
        </w:rPr>
      </w:r>
      <w:r>
        <w:rPr>
          <w:lang w:val="sw_KE" w:bidi="sw_KE"/>
        </w:rPr>
        <w:t>Wana wawili wa Ada, ambao walikuwa Jabal na Jubal</w:t>
      </w:r>
    </w:p>
    <w:p>
      <w:pPr>
        <w:pStyle w:val="ListBullet"/>
        <w:spacing w:line="240" w:lineRule="auto"/>
        <w:ind w:left="720"/>
      </w:pPr>
      <w:r>
        <w:rPr>
          <w:lang w:val="sw_KE" w:bidi="sw_KE"/>
        </w:rPr>
      </w:r>
      <w:r>
        <w:rPr>
          <w:lang w:val="sw_KE" w:bidi="sw_KE"/>
        </w:rPr>
        <w:t>Watoto wawili wa Zillah, ambao walikuwa Tubal-caini na Naamah</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Hawa</w:t>
      </w:r>
    </w:p>
    <w:p>
      <w:pPr>
        <w:pStyle w:val="ListBullet"/>
        <w:spacing w:line="240" w:lineRule="auto"/>
        <w:ind w:left="720"/>
      </w:pPr>
      <w:r>
        <w:rPr>
          <w:lang w:val="sw_KE" w:bidi="sw_KE"/>
        </w:rPr>
      </w:r>
      <w:r>
        <w:rPr>
          <w:lang w:val="sw_KE" w:bidi="sw_KE"/>
        </w:rPr>
        <w:t>Seth</w:t>
      </w:r>
    </w:p>
    <w:p>
      <w:pPr>
        <w:pStyle w:val="ListBullet"/>
        <w:spacing w:line="240" w:lineRule="auto"/>
        <w:ind w:left="720"/>
      </w:pPr>
      <w:r>
        <w:rPr>
          <w:lang w:val="sw_KE" w:bidi="sw_KE"/>
        </w:rPr>
      </w:r>
      <w:r>
        <w:rPr>
          <w:lang w:val="sw_KE" w:bidi="sw_KE"/>
        </w:rPr>
        <w:t>Enoshi</w:t>
      </w:r>
    </w:p>
    <w:p>
      <w:pPr>
        <w:pStyle w:val="ListBullet"/>
        <w:spacing w:line="240" w:lineRule="auto"/>
        <w:ind w:left="720"/>
      </w:pPr>
      <w:r>
        <w:rPr>
          <w:lang w:val="sw_KE" w:bidi="sw_KE"/>
        </w:rPr>
      </w:r>
      <w:r>
        <w:rPr>
          <w:lang w:val="sw_KE" w:bidi="sw_KE"/>
        </w:rPr>
        <w:t>na Yahweh</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Kaini alikuwa na vizazi vingi. Siku moja mmoja wa uzao wa Kaini, anayeitwa Lameki, aliwaambia wake zake kwamba mara moja alikuwa amemuua mtu ambaye alimshambulia, na kwamba mtu yeyote ambaye angemuua angeadhibiwa mara 77 badala ya mara saba kama Kaini.</w:t>
      </w:r>
    </w:p>
    <w:p>
      <w:pPr/>
      <w:r>
        <w:rPr>
          <w:lang w:val="sw_KE" w:bidi="sw_KE"/>
        </w:rPr>
      </w:r>
      <w:r>
        <w:rPr>
          <w:lang w:val="sw_KE" w:bidi="sw_KE"/>
        </w:rPr>
        <w:t>Sitisha igizo hili hapa. Muulize mhusika anayeigiza Lameki, "Unafikiria vipi au unahisi vipi?" Mtu anaweza kujibu mambo kama, "Ninajivunia kuhusu jinsi mimi ni mwenye nguvu na jinsi watu hawawezi kunidhuru," au "Ninataka wake zangu wafikiri nina nguvu na siwezi kuumizwa," au "Ninataka kuonyesha nina nguvu kuliko babu yangu, Kaini," au "Sitasita kumuua hata mtoto ambaye ananitesa." Anzisha tena igizo.</w:t>
      </w:r>
    </w:p>
    <w:p>
      <w:pPr/>
      <w:r>
        <w:rPr>
          <w:lang w:val="sw_KE" w:bidi="sw_KE"/>
        </w:rPr>
      </w:r>
      <w:r>
        <w:rPr>
          <w:lang w:val="sw_KE" w:bidi="sw_KE"/>
        </w:rPr>
        <w:t>Adamu na Hawa walikuwa na mwana mwingine. Hawa alimwita mwana Seth, na kusema, "Mungu amenipa mwana mwingine kuchukua nafasi ya Abeli, ambaye Kaini alimuua."</w:t>
      </w:r>
    </w:p>
    <w:p>
      <w:pPr/>
      <w:r>
        <w:rPr>
          <w:lang w:val="sw_KE" w:bidi="sw_KE"/>
        </w:rPr>
      </w:r>
      <w:r>
        <w:rPr>
          <w:lang w:val="sw_KE" w:bidi="sw_KE"/>
        </w:rPr>
        <w:t>Maliza igizo. Muulize mtu anayeigiza Hawa, "Unafikiria nini au unahisi vipi?" Mtu anaweza kujibu mambo kama, "Ninahuzunika kwamba Abel amekufa, lakini ninafurahi kuwa na mwana mpya," au "Najua kile kilichotokea kati ya wana wangu wengine, na ninafurahi kuwa na mwana mpya."</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 4:17–26 tafsiri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Kaini </w:t>
      </w:r>
      <w:r>
        <w:rPr>
          <w:b/>
          <w:lang w:val="sw_KE" w:bidi="sw_KE"/>
        </w:rPr>
        <w:t>alimjua</w:t>
      </w:r>
      <w:r>
        <w:rPr>
          <w:lang w:val="sw_KE" w:bidi="sw_KE"/>
        </w:rPr>
        <w:t xml:space="preserve"> mke wake. Tumia neno lile au kifungu ambacho ulikuwa umetumia katika hadithi za awali kwa mahusiano ya ngono kati ya mtu na mke wake.</w:t>
      </w:r>
    </w:p>
    <w:p>
      <w:pPr/>
      <w:r>
        <w:rPr>
          <w:lang w:val="sw_KE" w:bidi="sw_KE"/>
        </w:rPr>
      </w:r>
      <w:r>
        <w:rPr>
          <w:lang w:val="sw_KE" w:bidi="sw_KE"/>
        </w:rPr>
        <w:t xml:space="preserve">Mwana wa Kaini, ambaye aliitwa Enok, alikuwa na mwana anayeitwa Irad. Irad akawa baba, au babu, wa </w:t>
      </w:r>
      <w:r>
        <w:rPr>
          <w:b/>
          <w:lang w:val="sw_KE" w:bidi="sw_KE"/>
        </w:rPr>
        <w:t>Mehujael</w:t>
      </w:r>
      <w:r>
        <w:rPr>
          <w:lang w:val="sw_KE" w:bidi="sw_KE"/>
        </w:rPr>
        <w:t xml:space="preserve">. Jina Mehujaeli linaweza kumaanisha "Mungu alinifanya niwe hai." Mehujaeli akawa babu ya </w:t>
      </w:r>
      <w:r>
        <w:rPr>
          <w:b/>
          <w:lang w:val="sw_KE" w:bidi="sw_KE"/>
        </w:rPr>
        <w:t>Methushaeli</w:t>
      </w:r>
      <w:r>
        <w:rPr>
          <w:lang w:val="sw_KE" w:bidi="sw_KE"/>
        </w:rPr>
        <w:t>. Jina Methushaeli pengine linamaanisha "Mtu wa Mungu." Methushaeli akawa babu ya Lameki.</w:t>
      </w:r>
    </w:p>
    <w:p>
      <w:pPr/>
      <w:r>
        <w:rPr>
          <w:lang w:val="sw_KE" w:bidi="sw_KE"/>
        </w:rPr>
      </w:r>
      <w:r>
        <w:rPr>
          <w:lang w:val="sw_KE" w:bidi="sw_KE"/>
        </w:rPr>
        <w:t xml:space="preserve">Mmoja wa uzao wa Kaini, Lameki, alioa wanawake wawili, Adah na Zillah. Ada alikuwa na mwana anayeitwa </w:t>
      </w:r>
      <w:r>
        <w:rPr>
          <w:b/>
          <w:lang w:val="sw_KE" w:bidi="sw_KE"/>
        </w:rPr>
        <w:t>Jabal</w:t>
      </w:r>
      <w:r>
        <w:rPr>
          <w:lang w:val="sw_KE" w:bidi="sw_KE"/>
        </w:rPr>
        <w:t xml:space="preserve">. Jina Jabal pengine linamaanisha "Mungu anaongoza msafara—kikundi cha watu ambao wanatembea pamoja katika sherehe." Ndugu ya Jabal aliitwa </w:t>
      </w:r>
      <w:r>
        <w:rPr>
          <w:b/>
          <w:lang w:val="sw_KE" w:bidi="sw_KE"/>
        </w:rPr>
        <w:t>Jubal</w:t>
      </w:r>
      <w:r>
        <w:rPr>
          <w:lang w:val="sw_KE" w:bidi="sw_KE"/>
        </w:rPr>
        <w:t xml:space="preserve">. Jina Jubal pengine linamaanisha "Mungu alileta msafara." Zillah alikuwa na mwana anayeitwa </w:t>
      </w:r>
      <w:r>
        <w:rPr>
          <w:b/>
          <w:lang w:val="sw_KE" w:bidi="sw_KE"/>
        </w:rPr>
        <w:t>Tubal-caini</w:t>
      </w:r>
      <w:r>
        <w:rPr>
          <w:lang w:val="sw_KE" w:bidi="sw_KE"/>
        </w:rPr>
        <w:t>. Jina Tubal-caini pengine linamaanisha "msafara," ambayo ni kikundi cha watu wanatembea pamoja katika sherehe. Majina ya ndugu watatu, Jabal, Jubal, na Tubal, wimbo. Zimejaa msisimko, na kwa pamoja zinaweza kutaja sauti ambazo vyombo vinatengeneza.</w:t>
      </w:r>
    </w:p>
    <w:p>
      <w:pPr/>
      <w:r>
        <w:rPr>
          <w:lang w:val="sw_KE" w:bidi="sw_KE"/>
        </w:rPr>
      </w:r>
      <w:r>
        <w:rPr>
          <w:lang w:val="sw_KE" w:bidi="sw_KE"/>
        </w:rPr>
        <w:t xml:space="preserve">Zillah pia alikuwa na binti anayeitwa </w:t>
      </w:r>
      <w:r>
        <w:rPr>
          <w:b/>
          <w:lang w:val="sw_KE" w:bidi="sw_KE"/>
        </w:rPr>
        <w:t>Naamah</w:t>
      </w:r>
      <w:r>
        <w:rPr>
          <w:lang w:val="sw_KE" w:bidi="sw_KE"/>
        </w:rPr>
        <w:t>. Jina Naamah pengine linamaanisha 'la kupendeza na la kuvutia'.</w:t>
      </w:r>
    </w:p>
    <w:p>
      <w:pPr/>
      <w:r>
        <w:rPr>
          <w:lang w:val="sw_KE" w:bidi="sw_KE"/>
        </w:rPr>
      </w:r>
      <w:r>
        <w:rPr>
          <w:lang w:val="sw_KE" w:bidi="sw_KE"/>
        </w:rPr>
        <w:t xml:space="preserve">Hawa alimzaa mwana mwingine. Alipomwita mwana huyo </w:t>
      </w:r>
      <w:r>
        <w:rPr>
          <w:b/>
          <w:lang w:val="sw_KE" w:bidi="sw_KE"/>
        </w:rPr>
        <w:t>Seth</w:t>
      </w:r>
      <w:r>
        <w:rPr>
          <w:lang w:val="sw_KE" w:bidi="sw_KE"/>
        </w:rPr>
        <w:t>. Jina Seth linaweza kuonekana kama neno la "kutolewa, au kupewa jukumu."</w:t>
      </w:r>
    </w:p>
    <w:p>
      <w:pPr/>
      <w:r>
        <w:rPr>
          <w:lang w:val="sw_KE" w:bidi="sw_KE"/>
        </w:rPr>
      </w:r>
      <w:r>
        <w:rPr>
          <w:lang w:val="sw_KE" w:bidi="sw_KE"/>
        </w:rPr>
        <w:t>Hawa alisema, "</w:t>
      </w:r>
      <w:r>
        <w:rPr>
          <w:b/>
          <w:lang w:val="sw_KE" w:bidi="sw_KE"/>
        </w:rPr>
        <w:t>Mungu</w:t>
      </w:r>
      <w:r>
        <w:rPr>
          <w:lang w:val="sw_KE" w:bidi="sw_KE"/>
        </w:rPr>
        <w:t xml:space="preserve"> amenipa mwana mwingine kuchukua nafasi ya Abel." Neno la Mungu hapa ni neno la jumla kwa Mungu. Tumia neno lile la jumla la Mungu ambalo umetumia katika vifungu vya awali, na kumbuka kwamba </w:t>
      </w:r>
      <w:r>
        <w:rPr>
          <w:lang w:val="sw_KE" w:bidi="sw_KE"/>
        </w:rPr>
        <w:t>Mungu</w:t>
      </w:r>
      <w:r>
        <w:rPr>
          <w:lang w:val="sw_KE" w:bidi="sw_KE"/>
        </w:rPr>
        <w:t xml:space="preserve"> yuko katika Faharasa Kuu.</w:t>
      </w:r>
    </w:p>
    <w:p>
      <w:pPr/>
      <w:r>
        <w:rPr>
          <w:lang w:val="sw_KE" w:bidi="sw_KE"/>
        </w:rPr>
      </w:r>
      <w:r>
        <w:rPr>
          <w:lang w:val="sw_KE" w:bidi="sw_KE"/>
        </w:rPr>
        <w:t xml:space="preserve">Seth ana mwana anayeitwa </w:t>
      </w:r>
      <w:r>
        <w:rPr>
          <w:b/>
          <w:lang w:val="sw_KE" w:bidi="sw_KE"/>
        </w:rPr>
        <w:t>Enoshi</w:t>
      </w:r>
      <w:r>
        <w:rPr>
          <w:lang w:val="sw_KE" w:bidi="sw_KE"/>
        </w:rPr>
        <w:t>. Jina Enosh linamaanisha "mtu, au wanadamu."</w:t>
      </w:r>
    </w:p>
    <w:p>
      <w:pPr/>
      <w:r>
        <w:rPr>
          <w:lang w:val="sw_KE" w:bidi="sw_KE"/>
        </w:rPr>
      </w:r>
      <w:r>
        <w:rPr>
          <w:lang w:val="sw_KE" w:bidi="sw_KE"/>
        </w:rPr>
        <w:t xml:space="preserve">Karibu na wakati huu, watu walianza </w:t>
      </w:r>
      <w:r>
        <w:rPr>
          <w:b/>
          <w:lang w:val="sw_KE" w:bidi="sw_KE"/>
        </w:rPr>
        <w:t>kumwabudu</w:t>
      </w:r>
      <w:r>
        <w:rPr>
          <w:lang w:val="sw_KE" w:bidi="sw_KE"/>
        </w:rPr>
        <w:t xml:space="preserve"> </w:t>
      </w:r>
      <w:r>
        <w:rPr>
          <w:b/>
          <w:lang w:val="sw_KE" w:bidi="sw_KE"/>
        </w:rPr>
        <w:t>Yahweh</w:t>
      </w:r>
      <w:r>
        <w:rPr>
          <w:lang w:val="sw_KE" w:bidi="sw_KE"/>
        </w:rPr>
        <w:t xml:space="preserve"> kwa jina lake binafsi, Yahweh. Kuabudu ina maana kuonyesha hofu na kushangaa kuhusu Mungu. Tamaduni tofauti na lugha zina maneno tofauti ya ibaada. Baadhi ya maneno ya ibada yanarejelea tu sherehe fulani au mila ambazo watu lazima wafanye. Lakini katika vifungu vingi ambapo neno ibada linatumiwa, ibaada inamaanisha zaidi ya kufanya tu mila. Inajumuisha upendo, hofu, na mshangao wa Mungu. Hakikisha kwamba neno au mchanganyiko wa maneno unayochagua kwa ajili ya ibada ni pamoja na wazo hili. Tazama </w:t>
      </w:r>
      <w:r>
        <w:rPr>
          <w:lang w:val="sw_KE" w:bidi="sw_KE"/>
        </w:rPr>
        <w:t>ibaada</w:t>
      </w:r>
      <w:r>
        <w:rPr>
          <w:lang w:val="sw_KE" w:bidi="sw_KE"/>
        </w:rPr>
        <w:t xml:space="preserve"> katika Faharasa Kuu kwa maelezo zaidi, na tumia neno lile kwa ibada katika vifungu vyako vyote.</w:t>
      </w:r>
    </w:p>
    <w:p>
      <w:pPr/>
      <w:r>
        <w:rPr>
          <w:lang w:val="sw_KE" w:bidi="sw_KE"/>
        </w:rPr>
      </w:r>
      <w:r>
        <w:rPr>
          <w:lang w:val="sw_KE" w:bidi="sw_KE"/>
        </w:rPr>
        <w:t>Sitisha hapa ili kujadili ibaada kama kikundi. Eleza jinsi unavyoabudu katika utamaduni wako, na uangalie maneno gani au misemo unayotumia. Unaabudu vipi katika utamaduni wako? Ni maneno gani au misemo gani unayotumia wakati unapoelezea ibaada? Sitisha toleo hili hapa.</w:t>
      </w:r>
    </w:p>
    <w:p>
      <w:pPr/>
      <w:r>
        <w:rPr>
          <w:lang w:val="sw_KE" w:bidi="sw_KE"/>
        </w:rPr>
      </w:r>
      <w:r>
        <w:rPr>
          <w:lang w:val="sw_KE" w:bidi="sw_KE"/>
        </w:rPr>
        <w:t xml:space="preserve">Hakikisha kutumia neno lile la Yahweh ambalo umetumia katika vifungu vya awali, na kumbuka kwamba </w:t>
      </w:r>
      <w:r>
        <w:rPr>
          <w:lang w:val="sw_KE" w:bidi="sw_KE"/>
        </w:rPr>
        <w:t>Yahweh</w:t>
      </w:r>
      <w:r>
        <w:rPr>
          <w:lang w:val="sw_KE" w:bidi="sw_KE"/>
        </w:rPr>
        <w:t xml:space="preserve"> yuko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ulichojadili.</w:t>
      </w:r>
    </w:p>
    <w:p>
      <w:pPr/>
      <w:r>
        <w:rPr>
          <w:lang w:val="sw_KE" w:bidi="sw_KE"/>
        </w:rPr>
      </w:r>
      <w:r>
        <w:rPr>
          <w:lang w:val="sw_KE" w:bidi="sw_KE"/>
        </w:rPr>
        <w:t>Mwanachama mmoja wa kikundi anatakiwa kuelezea sentensi chache za mwanzo na kusitisha. Mwanachama mwingine wa kikundi anatakiwa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5:1–32</w:t>
      </w:r>
      <w:r>
        <w:rPr>
          <w:lang w:val="sw_KE" w:bidi="sw_KE"/>
        </w:rPr>
      </w:r>
    </w:p>
    <w:p>
      <w:pPr>
        <w:pStyle w:val="Heading3"/>
      </w:pPr>
      <w:r>
        <w:rPr>
          <w:lang w:val="sw_KE" w:bidi="sw_KE"/>
        </w:rPr>
        <w:t>Sikiliza na Moyo</w:t>
      </w:r>
    </w:p>
    <w:p>
      <w:pPr/>
      <w:r>
        <w:rPr>
          <w:lang w:val="sw_KE" w:bidi="sw_KE"/>
        </w:rPr>
      </w:r>
      <w:r>
        <w:rPr>
          <w:lang w:val="sw_KE" w:bidi="sw_KE"/>
        </w:rPr>
        <w:t>Katika hatua hii, sikiliza Mwanzo 5:1–32 na kuiweka moyoni mwako.</w:t>
      </w:r>
    </w:p>
    <w:p>
      <w:pPr/>
      <w:r>
        <w:rPr>
          <w:lang w:val="sw_KE" w:bidi="sw_KE"/>
        </w:rPr>
      </w:r>
      <w:r>
        <w:rPr>
          <w:lang w:val="sw_KE" w:bidi="sw_KE"/>
        </w:rPr>
        <w:t>Sikiliza toleo la sauti la Mwanzo 5:1–32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Mwanzo5:1–32 tafsiri rahisi zaidi kuelewa.</w:t>
      </w:r>
    </w:p>
    <w:p>
      <w:pPr/>
      <w:r>
        <w:rPr>
          <w:lang w:val="sw_KE" w:bidi="sw_KE"/>
        </w:rPr>
      </w:r>
      <w:r>
        <w:rPr>
          <w:lang w:val="sw_KE" w:bidi="sw_KE"/>
        </w:rPr>
        <w:t>Simulizi ya awali ilionyesha mstari wa uzao wa Adamu kutoka kwa mwana wake Kaini. Lakini sasa tunaanza sehemu mpya ya Mwanzo. Sehemu hii inaonyesha mstari muhimu sana wa uzao wa watu. Haki kabla ya hii, tunaona kwamba Sethi, mwana wa Adamu, anaanza kutumia jina la kibinafsi la Mungu wa Yahweh na kumfuata. Mstari wa familia ya Sethi ni mstari ambao Mungu amechagua kuokoa na kuwa watu wake. Mungu anataka kuonyesha hadithi ya watu wake. Anaanza kwa kuonyesha mstari wa uzao kutoka kwa Adamu, kupitia Sethi, kwa Nuhu. Hii ni ya kwanza ya nasaba mbili muhimu zaidi katika Mwanzo. Lugha ya awali inasema, "Hiki ni kitabu cha vizazi vya Adamu." Orodha hii ya uzao wa Adamu inafuata mstari mmoja wa uzao.</w:t>
      </w:r>
    </w:p>
    <w:p>
      <w:pPr/>
      <w:r>
        <w:rPr>
          <w:lang w:val="sw_KE" w:bidi="sw_KE"/>
        </w:rPr>
      </w:r>
      <w:r>
        <w:rPr>
          <w:lang w:val="sw_KE" w:bidi="sw_KE"/>
        </w:rPr>
        <w:t>Sitisha hapa na mjadili kama timu ya kutafsiri: Katika utamaduni wako unaanza vipi hadithi kuhusu orodha ya watu muhimu katika historia yako? Simulizi hadithi ambayo inaorodhesha mstari muhimu wa familia ambayo ni pamoja na watoto na wajukuu. Zingatia jinsi unasimulia hadithi hii. Sitisha toleo hili hapa.</w:t>
      </w:r>
    </w:p>
    <w:p>
      <w:pPr/>
      <w:r>
        <w:rPr>
          <w:lang w:val="sw_KE" w:bidi="sw_KE"/>
        </w:rPr>
      </w:r>
      <w:r>
        <w:rPr>
          <w:lang w:val="sw_KE" w:bidi="sw_KE"/>
        </w:rPr>
        <w:t>Simulizi hii inaanza na ukaguzi wa ukweli kwamba Mungu alimuumba wanadamu katika mfano wake. Mungu anataka kuonyesha kwamba kuzidisha kwa watu ni matokeo ya baraka yake kwa watu wakati aliwaumba. Aliwaambia watu kuzidisha na kujaza dunia, na mstari huu wa uzao unaonyesha kwamba hilo lilitokea.</w:t>
      </w:r>
    </w:p>
    <w:p>
      <w:pPr/>
      <w:r>
        <w:rPr>
          <w:lang w:val="sw_KE" w:bidi="sw_KE"/>
        </w:rPr>
      </w:r>
      <w:r>
        <w:rPr>
          <w:lang w:val="sw_KE" w:bidi="sw_KE"/>
        </w:rPr>
        <w:t>Taarifa kuhusu kila mtu katika orodha ya uzao kutoka kwa Adamu hadi Nuhu ni sawa. Hata hivyo, hadithi ya Enok ni tofauti kidogo. Henoko hakufa, kwa sababu "alitembea na Mungu." Enok alikuwa na uhusiano wa karibu na Mungu na alizungumza na yeye na kumfuata. Watu wawili tu ambao "walitembea na Mungu" kwa njia hii walikuwa Henoko na Nuhu. Siku moja, Henoko alitoweka kwa sababu Mungu alimchukua kwa ambapo Mungu yuko.</w:t>
      </w:r>
    </w:p>
    <w:p>
      <w:pPr/>
      <w:r>
        <w:rPr>
          <w:lang w:val="sw_KE" w:bidi="sw_KE"/>
        </w:rPr>
      </w:r>
      <w:r>
        <w:rPr>
          <w:lang w:val="sw_KE" w:bidi="sw_KE"/>
        </w:rPr>
        <w:t>Hadithi ya Nuhu ni tofauti kidogo pia. Baba wa Nuhu Lameki anamwita Nuhu, linalofanana na neno la ‘pumziko’ au ‘faraja.’ Lameki anatoa taarifa kuhusu mwana wake Nuhu. Lameki anasema kwamba Nuhu ataleta faraja kutoka kwa maumivu na mateso ambayo ardhi au nchi inavyotuletea kwa sababu Mungu aliilaani wakati mwanamume wa kwanza na mwanamke walipofanya dhambi. Nuhu ataleta misaada kutoka kwa "kazi yetu ngumu," na kutoka kwa "kazi tunapaswa kufanya na mikono yetu." Taarifa hizi kuhusu kazi zinamaanisha kitu sawa—zinarudiwa kwa msisitizo.</w:t>
      </w:r>
    </w:p>
    <w:p>
      <w:pPr/>
      <w:r>
        <w:rPr>
          <w:lang w:val="sw_KE" w:bidi="sw_KE"/>
        </w:rPr>
      </w:r>
      <w:r>
        <w:rPr>
          <w:lang w:val="sw_KE" w:bidi="sw_KE"/>
        </w:rPr>
        <w:t>Kisha kwa Nuhu, orodha ya wanafamilia inapanuka kwa wana watatu wa Nuhu. Kutoka kwa wana hawa watatu, matawi makuu matatu ya watu wa ulimwengu yatatokana.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Mwanzo5:1–32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w:t>
      </w:r>
      <w:r>
        <w:rPr>
          <w:lang w:val="sw_KE" w:bidi="sw_KE"/>
        </w:rPr>
        <w:t xml:space="preserve"> la kwanza mwandishi anaanzisha orodha ya uzao wa Adamu na anawakumbusha wasikilizaji wake kwamba Mungu aliwafanya watu kwa mfano wake.</w:t>
      </w:r>
    </w:p>
    <w:p>
      <w:pPr/>
      <w:r>
        <w:rPr>
          <w:lang w:val="sw_KE" w:bidi="sw_KE"/>
        </w:rPr>
      </w:r>
      <w:r>
        <w:rPr>
          <w:b/>
          <w:lang w:val="sw_KE" w:bidi="sw_KE"/>
        </w:rPr>
        <w:t>Katika tukio</w:t>
      </w:r>
      <w:r>
        <w:rPr>
          <w:lang w:val="sw_KE" w:bidi="sw_KE"/>
        </w:rPr>
        <w:t xml:space="preserve"> la pili mwandishi anaorodhesha wanaume 9 wanaofuata katika orodha ya uzao, na umri wao.</w:t>
      </w:r>
    </w:p>
    <w:p>
      <w:pPr/>
      <w:r>
        <w:rPr>
          <w:lang w:val="sw_KE" w:bidi="sw_KE"/>
        </w:rPr>
      </w:r>
      <w:r>
        <w:rPr>
          <w:b/>
          <w:lang w:val="sw_KE" w:bidi="sw_KE"/>
        </w:rPr>
        <w:t>Katika tukio la tatu</w:t>
      </w:r>
      <w:r>
        <w:rPr>
          <w:lang w:val="sw_KE" w:bidi="sw_KE"/>
        </w:rPr>
        <w:t xml:space="preserve"> mwandishi anasimulia hadithi ya kuzaliwa kwa Nuhu, jinsi Lameki anamwita, na majina ya wana watatu wa Nuhu.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wa dunia, walifanywa kwa mfano wa Mungu</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Seth</w:t>
      </w:r>
    </w:p>
    <w:p>
      <w:pPr>
        <w:pStyle w:val="ListBullet"/>
        <w:spacing w:line="240" w:lineRule="auto"/>
        <w:ind w:left="720"/>
      </w:pPr>
      <w:r>
        <w:rPr>
          <w:lang w:val="sw_KE" w:bidi="sw_KE"/>
        </w:rPr>
      </w:r>
      <w:r>
        <w:rPr>
          <w:lang w:val="sw_KE" w:bidi="sw_KE"/>
        </w:rPr>
        <w:t>Enoshi</w:t>
      </w:r>
    </w:p>
    <w:p>
      <w:pPr>
        <w:pStyle w:val="ListBullet"/>
        <w:spacing w:line="240" w:lineRule="auto"/>
        <w:ind w:left="720"/>
      </w:pPr>
      <w:r>
        <w:rPr>
          <w:lang w:val="sw_KE" w:bidi="sw_KE"/>
        </w:rPr>
      </w:r>
      <w:r>
        <w:rPr>
          <w:lang w:val="sw_KE" w:bidi="sw_KE"/>
        </w:rPr>
        <w:t>Kenan</w:t>
      </w:r>
    </w:p>
    <w:p>
      <w:pPr>
        <w:pStyle w:val="ListBullet"/>
        <w:spacing w:line="240" w:lineRule="auto"/>
        <w:ind w:left="720"/>
      </w:pPr>
      <w:r>
        <w:rPr>
          <w:lang w:val="sw_KE" w:bidi="sw_KE"/>
        </w:rPr>
      </w:r>
      <w:r>
        <w:rPr>
          <w:lang w:val="sw_KE" w:bidi="sw_KE"/>
        </w:rPr>
        <w:t>Mahalalel</w:t>
      </w:r>
    </w:p>
    <w:p>
      <w:pPr>
        <w:pStyle w:val="ListBullet"/>
        <w:spacing w:line="240" w:lineRule="auto"/>
        <w:ind w:left="720"/>
      </w:pPr>
      <w:r>
        <w:rPr>
          <w:lang w:val="sw_KE" w:bidi="sw_KE"/>
        </w:rPr>
      </w:r>
      <w:r>
        <w:rPr>
          <w:lang w:val="sw_KE" w:bidi="sw_KE"/>
        </w:rPr>
        <w:t>Jared</w:t>
      </w:r>
    </w:p>
    <w:p>
      <w:pPr>
        <w:pStyle w:val="ListBullet"/>
        <w:spacing w:line="240" w:lineRule="auto"/>
        <w:ind w:left="720"/>
      </w:pPr>
      <w:r>
        <w:rPr>
          <w:lang w:val="sw_KE" w:bidi="sw_KE"/>
        </w:rPr>
      </w:r>
      <w:r>
        <w:rPr>
          <w:lang w:val="sw_KE" w:bidi="sw_KE"/>
        </w:rPr>
        <w:t>Enok</w:t>
      </w:r>
    </w:p>
    <w:p>
      <w:pPr>
        <w:pStyle w:val="ListBullet"/>
        <w:spacing w:line="240" w:lineRule="auto"/>
        <w:ind w:left="720"/>
      </w:pPr>
      <w:r>
        <w:rPr>
          <w:lang w:val="sw_KE" w:bidi="sw_KE"/>
        </w:rPr>
      </w:r>
      <w:r>
        <w:rPr>
          <w:lang w:val="sw_KE" w:bidi="sw_KE"/>
        </w:rPr>
        <w:t>Methusela</w:t>
      </w:r>
    </w:p>
    <w:p>
      <w:pPr>
        <w:pStyle w:val="ListBullet"/>
        <w:spacing w:line="240" w:lineRule="auto"/>
        <w:ind w:left="720"/>
      </w:pPr>
      <w:r>
        <w:rPr>
          <w:lang w:val="sw_KE" w:bidi="sw_KE"/>
        </w:rPr>
      </w:r>
      <w:r>
        <w:rPr>
          <w:lang w:val="sw_KE" w:bidi="sw_KE"/>
        </w:rPr>
        <w:t>Lameki</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Ham</w:t>
      </w:r>
    </w:p>
    <w:p>
      <w:pPr>
        <w:pStyle w:val="ListBullet"/>
        <w:spacing w:line="240" w:lineRule="auto"/>
        <w:ind w:left="720"/>
      </w:pPr>
      <w:r>
        <w:rPr>
          <w:lang w:val="sw_KE" w:bidi="sw_KE"/>
        </w:rPr>
      </w:r>
      <w:r>
        <w:rPr>
          <w:lang w:val="sw_KE" w:bidi="sw_KE"/>
        </w:rPr>
        <w:t>Yafethi</w:t>
      </w:r>
    </w:p>
    <w:p>
      <w:pPr/>
      <w:r>
        <w:rPr>
          <w:lang w:val="sw_KE" w:bidi="sw_KE"/>
        </w:rPr>
      </w:r>
      <w:r>
        <w:rPr>
          <w:lang w:val="sw_KE" w:bidi="sw_KE"/>
        </w:rPr>
        <w:t>Kama kikundi, zingatia sehemu hizi za mazingira ya simulizi:</w:t>
      </w:r>
    </w:p>
    <w:p>
      <w:pPr/>
      <w:r>
        <w:rPr>
          <w:lang w:val="sw_KE" w:bidi="sw_KE"/>
        </w:rPr>
      </w:r>
      <w:r>
        <w:rPr>
          <w:lang w:val="sw_KE" w:bidi="sw_KE"/>
        </w:rPr>
        <w:t>Hadithi inaanza kwa kusema kwamba rekodi hii imeandikwa katika kitabu—si tu rekodi ya mdomo ya majina ya watu. Kisha hadithi inatambulisha au inakagua jinsi Mungu alivyoumba wanadamu au watu. Utangulizi huu ni sawa na maelezo ya uumbaji wa Mungu wa mtu aliyepatikana mapema katika Mwanzo. Hii ni utangulizi muhimu, kwa sababu orodha ifuatayo inaonyesha mstari wa watu kutoka kwa Adamu, mtu wa kwanza, hadi Nuhu, mtu ambaye kutoka kwake idadi ya sasa ya dunia imetokana. Unaweza kuagiza tena mistari hii kwa kutoa utangulizi wa uumbaji wa watu na kisha kusema kwamba kile kinachofuata ni rekodi ya maandishi ya vizazi vya watu kutoka kwa Adamu.</w:t>
      </w:r>
    </w:p>
    <w:p>
      <w:pPr/>
      <w:r>
        <w:rPr>
          <w:lang w:val="sw_KE" w:bidi="sw_KE"/>
        </w:rPr>
      </w:r>
      <w:r>
        <w:rPr>
          <w:lang w:val="sw_KE" w:bidi="sw_KE"/>
        </w:rPr>
        <w:t>Mwandishi wa Mwanzo anazungumza kuhusu kila moja wa majina kumi katika orodha kwa njia sawa. Kwanza, mwandishi anasema jina la mtu huyo na umri wake wakati mwana wake wa kwanza alizaliwa. Kisha, anasema idadi ya miaka aliishi baada ya mwana wake wa kwanza. Kisha alisema kwamba mtu huyo alikuwa na wana wengine na mabinti wengine. Kisha alisema jumla ya idadi ya miaka ya maisha yake, na kisha, kwamba alikufa. Muundo huu unabadilika wakati wa Enok, kwa sababu Enok hakufa—Mungu alimchukua mbinguni. Jina la kumi ni Nuhu, na maelezo zaidi pia yanatolewa kuhusu Nuhu. Ni muhimu kukumbuka kwamba wana wote watatu wa Nuhu wana majina. Mwandishi pia anaelezea kwa nini Lameki alimpa Nuhu jina lake.</w:t>
      </w:r>
    </w:p>
    <w:p>
      <w:pPr/>
      <w:r>
        <w:rPr>
          <w:lang w:val="sw_KE" w:bidi="sw_KE"/>
        </w:rPr>
      </w:r>
      <w:r>
        <w:rPr>
          <w:lang w:val="sw_KE" w:bidi="sw_KE"/>
        </w:rPr>
        <w:t>Sitisha hapa na mjadili kama timu ya kutafsiri: Unatengeneza vipi orodha ya majina kama haya? Unakumbuka vipi orodha? Ni habari gani muhimu inafaa kujumuishwa katika orodha hii? Tumia muda kuzungumza kuhusu jinsi utakumbuka kila jina katika orodha hii. Pengine unaweza kukusanya mawe, majani, au vijiti ili kuwakilisha kila mtu katika orodha ya majina na kufanya mazoezi ya kuorodhesha majina na habari kuhusu kila mtu. Sitisha sauti hapa.</w:t>
      </w:r>
    </w:p>
    <w:p>
      <w:pPr/>
      <w:r>
        <w:rPr>
          <w:lang w:val="sw_KE" w:bidi="sw_KE"/>
        </w:rPr>
      </w:r>
      <w:r>
        <w:rPr>
          <w:lang w:val="sw_KE" w:bidi="sw_KE"/>
        </w:rPr>
        <w:t>Sasa kikundi kinapaswa kutengeneza ubao wa hadithi, kuchora, au kutumia vitu ili kuonyesha tena kifungu hicho na hatua zilizomo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Mwanzo5:1–32 tafsiri rahisi zaidi kuelewa.</w:t>
      </w:r>
    </w:p>
    <w:p>
      <w:pPr/>
      <w:r>
        <w:rPr>
          <w:lang w:val="sw_KE" w:bidi="sw_KE"/>
        </w:rPr>
      </w:r>
      <w:r>
        <w:rPr>
          <w:lang w:val="sw_KE" w:bidi="sw_KE"/>
        </w:rPr>
        <w:t>Katika hatua hii, kikundi kitaigiza simulizi hili.</w:t>
      </w:r>
    </w:p>
    <w:p>
      <w:pPr/>
      <w:r>
        <w:rPr>
          <w:lang w:val="sw_KE" w:bidi="sw_KE"/>
        </w:rPr>
      </w:r>
      <w:r>
        <w:rPr>
          <w:lang w:val="sw_KE" w:bidi="sw_KE"/>
        </w:rPr>
        <w:t>Hadithi hii ina matukio 3.</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wa dunia, walioumbwa kwa mfano wa Mungu</w:t>
      </w:r>
    </w:p>
    <w:p>
      <w:pPr>
        <w:pStyle w:val="ListBullet"/>
        <w:spacing w:line="240" w:lineRule="auto"/>
        <w:ind w:left="720"/>
      </w:pPr>
      <w:r>
        <w:rPr>
          <w:lang w:val="sw_KE" w:bidi="sw_KE"/>
        </w:rPr>
      </w:r>
      <w:r>
        <w:rPr>
          <w:lang w:val="sw_KE" w:bidi="sw_KE"/>
        </w:rPr>
        <w:t>Adamu</w:t>
      </w:r>
    </w:p>
    <w:p>
      <w:pPr>
        <w:pStyle w:val="ListBullet"/>
        <w:spacing w:line="240" w:lineRule="auto"/>
        <w:ind w:left="720"/>
      </w:pPr>
      <w:r>
        <w:rPr>
          <w:lang w:val="sw_KE" w:bidi="sw_KE"/>
        </w:rPr>
      </w:r>
      <w:r>
        <w:rPr>
          <w:lang w:val="sw_KE" w:bidi="sw_KE"/>
        </w:rPr>
        <w:t>Seth</w:t>
      </w:r>
    </w:p>
    <w:p>
      <w:pPr>
        <w:pStyle w:val="ListBullet"/>
        <w:spacing w:line="240" w:lineRule="auto"/>
        <w:ind w:left="720"/>
      </w:pPr>
      <w:r>
        <w:rPr>
          <w:lang w:val="sw_KE" w:bidi="sw_KE"/>
        </w:rPr>
      </w:r>
      <w:r>
        <w:rPr>
          <w:lang w:val="sw_KE" w:bidi="sw_KE"/>
        </w:rPr>
        <w:t>Enoshi</w:t>
      </w:r>
    </w:p>
    <w:p>
      <w:pPr>
        <w:pStyle w:val="ListBullet"/>
        <w:spacing w:line="240" w:lineRule="auto"/>
        <w:ind w:left="720"/>
      </w:pPr>
      <w:r>
        <w:rPr>
          <w:lang w:val="sw_KE" w:bidi="sw_KE"/>
        </w:rPr>
      </w:r>
      <w:r>
        <w:rPr>
          <w:lang w:val="sw_KE" w:bidi="sw_KE"/>
        </w:rPr>
        <w:t>Kenani</w:t>
      </w:r>
    </w:p>
    <w:p>
      <w:pPr>
        <w:pStyle w:val="ListBullet"/>
        <w:spacing w:line="240" w:lineRule="auto"/>
        <w:ind w:left="720"/>
      </w:pPr>
      <w:r>
        <w:rPr>
          <w:lang w:val="sw_KE" w:bidi="sw_KE"/>
        </w:rPr>
      </w:r>
      <w:r>
        <w:rPr>
          <w:lang w:val="sw_KE" w:bidi="sw_KE"/>
        </w:rPr>
        <w:t>Mahalaleli</w:t>
      </w:r>
    </w:p>
    <w:p>
      <w:pPr>
        <w:pStyle w:val="ListBullet"/>
        <w:spacing w:line="240" w:lineRule="auto"/>
        <w:ind w:left="720"/>
      </w:pPr>
      <w:r>
        <w:rPr>
          <w:lang w:val="sw_KE" w:bidi="sw_KE"/>
        </w:rPr>
      </w:r>
      <w:r>
        <w:rPr>
          <w:lang w:val="sw_KE" w:bidi="sw_KE"/>
        </w:rPr>
        <w:t>Yaredi</w:t>
      </w:r>
    </w:p>
    <w:p>
      <w:pPr>
        <w:pStyle w:val="ListBullet"/>
        <w:spacing w:line="240" w:lineRule="auto"/>
        <w:ind w:left="720"/>
      </w:pPr>
      <w:r>
        <w:rPr>
          <w:lang w:val="sw_KE" w:bidi="sw_KE"/>
        </w:rPr>
      </w:r>
      <w:r>
        <w:rPr>
          <w:lang w:val="sw_KE" w:bidi="sw_KE"/>
        </w:rPr>
        <w:t>Henoko</w:t>
      </w:r>
    </w:p>
    <w:p>
      <w:pPr>
        <w:pStyle w:val="ListBullet"/>
        <w:spacing w:line="240" w:lineRule="auto"/>
        <w:ind w:left="720"/>
      </w:pPr>
      <w:r>
        <w:rPr>
          <w:lang w:val="sw_KE" w:bidi="sw_KE"/>
        </w:rPr>
      </w:r>
      <w:r>
        <w:rPr>
          <w:lang w:val="sw_KE" w:bidi="sw_KE"/>
        </w:rPr>
        <w:t>Methuselah</w:t>
      </w:r>
    </w:p>
    <w:p>
      <w:pPr>
        <w:pStyle w:val="ListBullet"/>
        <w:spacing w:line="240" w:lineRule="auto"/>
        <w:ind w:left="720"/>
      </w:pPr>
      <w:r>
        <w:rPr>
          <w:lang w:val="sw_KE" w:bidi="sw_KE"/>
        </w:rPr>
      </w:r>
      <w:r>
        <w:rPr>
          <w:lang w:val="sw_KE" w:bidi="sw_KE"/>
        </w:rPr>
        <w:t>Lameki</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Ham</w:t>
      </w:r>
    </w:p>
    <w:p>
      <w:pPr>
        <w:pStyle w:val="ListBullet"/>
        <w:spacing w:line="240" w:lineRule="auto"/>
        <w:ind w:left="720"/>
      </w:pPr>
      <w:r>
        <w:rPr>
          <w:lang w:val="sw_KE" w:bidi="sw_KE"/>
        </w:rPr>
      </w:r>
      <w:r>
        <w:rPr>
          <w:lang w:val="sw_KE" w:bidi="sw_KE"/>
        </w:rPr>
        <w:t>Yafethi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Mwandishi wa kitabu anasema, "Hii ni rekodi ya maandishi ya uzao wa Adamu. Mungu aliumba wanadamu kwa mfano wake. Aliumba wanaume na wanawake, na aliwabariki. Aliwaita wanadamu."</w:t>
      </w:r>
    </w:p>
    <w:p>
      <w:pPr/>
      <w:r>
        <w:rPr>
          <w:lang w:val="sw_KE" w:bidi="sw_KE"/>
        </w:rPr>
      </w:r>
      <w:r>
        <w:rPr>
          <w:lang w:val="sw_KE" w:bidi="sw_KE"/>
        </w:rPr>
        <w:t>Sitisha igizo. Waulize waigizaji wanaoigiza wanaume na wanawake, "Unahisi vipi au unawaza nini?" Unaweza kusikia mambo kama "Ninafurahi kuwa tofauti na wanyama," "Ninashukuru kubarikiwa." Anzisha tena igizo.</w:t>
      </w:r>
    </w:p>
    <w:p>
      <w:pPr/>
      <w:r>
        <w:rPr>
          <w:lang w:val="sw_KE" w:bidi="sw_KE"/>
        </w:rPr>
      </w:r>
      <w:r>
        <w:rPr>
          <w:lang w:val="sw_KE" w:bidi="sw_KE"/>
        </w:rPr>
        <w:t>Wakati Adamu alikuwa na umri wa miaka 130, alikuwa baba ya mwana ambaye alikuwa katika mfano wa Adamu. Alimwita Seth. Baada ya kuzaliwa kwa Seth, Adamu aliishi miaka mingine 800 na alikuwa na wana wengine na mabinti. Adamu aliishi miaka 930, na kisha alikufa.</w:t>
      </w:r>
    </w:p>
    <w:p>
      <w:pPr/>
      <w:r>
        <w:rPr>
          <w:lang w:val="sw_KE" w:bidi="sw_KE"/>
        </w:rPr>
      </w:r>
      <w:r>
        <w:rPr>
          <w:lang w:val="sw_KE" w:bidi="sw_KE"/>
        </w:rPr>
        <w:t>Sitisha igizo. Muulize mwigizaji anayeigiza Adamu, "Unahisi vipi au unawaza nini?" Unaweza kusikia mambo kama, "Ninashukuru kwamba Mungu aliruhusu kuishi kwa muda mrefu sana baada ya kutenda dhambi," "Ninashukuru na kujivunia watoto wote nilikuwa nayo!" Anzisha tena igizo.</w:t>
      </w:r>
    </w:p>
    <w:p>
      <w:pPr/>
      <w:r>
        <w:rPr>
          <w:lang w:val="sw_KE" w:bidi="sw_KE"/>
        </w:rPr>
      </w:r>
      <w:r>
        <w:rPr>
          <w:lang w:val="sw_KE" w:bidi="sw_KE"/>
        </w:rPr>
        <w:t>Sasa jaribu kusema kitu sawa kuhusu Seth kama ulivyofanya kuhusu Adamu, lakini badala ya jina la Seth kwa Adamu na kisha jina la Enosh kwa Seth, na kadhalika kupitia kila jina. Hakikisha unakumbuka ni umri wa miaka mingapi kila mtu alikuwa wakati mwana wake wa kwanza alizaliwa, ni miaka mingapi zaidi aliishi, na ni muda gani kila mtu aliishi kabisa. Rudia hii kwa Seth, Enosh, Kenan, Mahalalel, na Yaredi.</w:t>
      </w:r>
    </w:p>
    <w:p>
      <w:pPr/>
      <w:r>
        <w:rPr>
          <w:lang w:val="sw_KE" w:bidi="sw_KE"/>
        </w:rPr>
      </w:r>
      <w:r>
        <w:rPr>
          <w:lang w:val="sw_KE" w:bidi="sw_KE"/>
        </w:rPr>
        <w:t>Wakati Enok alikuwa na umri wa miaka 65 alikuwa baba ya Methuselah. Baada ya kuzaliwa kwa Methuselah, Enoch aliishi katika ushirika wa karibu na Mungu kwa miaka mingine 300. Alikuwa na wana wengine na mabinti. Enok aliishi miaka 365, na alitembea kwa karibu na Mungu. Kisha siku moja alitoweka, kwa sababu Mungu alimchukua. Hakufa.</w:t>
      </w:r>
    </w:p>
    <w:p>
      <w:pPr/>
      <w:r>
        <w:rPr>
          <w:lang w:val="sw_KE" w:bidi="sw_KE"/>
        </w:rPr>
      </w:r>
      <w:r>
        <w:rPr>
          <w:lang w:val="sw_KE" w:bidi="sw_KE"/>
        </w:rPr>
        <w:t>Sitisha igizo. Muulize mwigizaji anayeigiza Methuselah, "Unahisi vipi au unawaza nini?" Unaweza kusikia mambo kama, "Nampenda Mungu, ninafurahi kwenda kuwa pamoja naye," "Ninashangaa kwamba sihitaji kufa!" Anzisha tena igizo.</w:t>
      </w:r>
    </w:p>
    <w:p>
      <w:pPr/>
      <w:r>
        <w:rPr>
          <w:lang w:val="sw_KE" w:bidi="sw_KE"/>
        </w:rPr>
      </w:r>
      <w:r>
        <w:rPr>
          <w:lang w:val="sw_KE" w:bidi="sw_KE"/>
        </w:rPr>
        <w:t>Wakati Methuselah alikuwa na umri wa miaka 187, alikuwa baba ya Lameki. Baada ya kuzaliwa kwa Lameki, Methuselah aliishi miaka mingine 782, na alikuwa na wana wengine na mabinti. Methusela aliishi miaka 969, na kisha alikufa.</w:t>
      </w:r>
    </w:p>
    <w:p>
      <w:pPr/>
      <w:r>
        <w:rPr>
          <w:lang w:val="sw_KE" w:bidi="sw_KE"/>
        </w:rPr>
      </w:r>
      <w:r>
        <w:rPr>
          <w:lang w:val="sw_KE" w:bidi="sw_KE"/>
        </w:rPr>
        <w:t>Wakati Lameki alikuwa na umri wa miaka 182, alikuwa baba ya mwana. Lameki alimwita mwana wake Nuhu kwa sababu alisema, "Nuhu ataleta faraja kutoka kwa kazi yetu na kazi ya uchungu ya kulima nchi hii ambayo Yahweh ameilaani." Baada ya kuzaliwa kwa Nuhu, Lameki aliishi miaka mingine 595, na alikuwa na wana wengine na mabinti. Lameki aliishi miaka 777, na kisha alikufa.</w:t>
      </w:r>
    </w:p>
    <w:p>
      <w:pPr/>
      <w:r>
        <w:rPr>
          <w:lang w:val="sw_KE" w:bidi="sw_KE"/>
        </w:rPr>
      </w:r>
      <w:r>
        <w:rPr>
          <w:lang w:val="sw_KE" w:bidi="sw_KE"/>
        </w:rPr>
        <w:t>Sitisha igizo. Muulize mwigizaji anayeigiza Lameki, "Unahisi vipi au unawaza nini?" Unaweza kusikia mambo kama, "Ninatumaini kwamba mwana wangu Nuhu atatusaidia kupata faraja na utulivu," "Ninaweza kuona kwamba mwana wangu Noah ni maalum." Anzisha tena igizo.</w:t>
      </w:r>
    </w:p>
    <w:p>
      <w:pPr/>
      <w:r>
        <w:rPr>
          <w:lang w:val="sw_KE" w:bidi="sw_KE"/>
        </w:rPr>
      </w:r>
      <w:r>
        <w:rPr>
          <w:lang w:val="sw_KE" w:bidi="sw_KE"/>
        </w:rPr>
        <w:t>Wakati Nuhu alikuwa na umri wa miaka 500, alikuwa baba ya Shemu, Hamu na Yafeth.</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Mwanzo5:1–32 tafsiri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Simulizi hii inaanza kwa kuanzisha ukweli kwamba hii ni rekodi ya </w:t>
      </w:r>
      <w:r>
        <w:rPr>
          <w:b/>
          <w:lang w:val="sw_KE" w:bidi="sw_KE"/>
        </w:rPr>
        <w:t>maandishi</w:t>
      </w:r>
      <w:r>
        <w:rPr>
          <w:lang w:val="sw_KE" w:bidi="sw_KE"/>
        </w:rPr>
        <w:t xml:space="preserve"> ya vizazi au uzao wa Adamu. Vizazi katika muktadha huu kwa kawaida vinaonyesha kwamba hii ni sehemu mpya ya Mwanzo. Baada ya orodha hii ya uzao, hadithi kuu inayofuata katika Mwanzo, hadithi ya Nuhu, itaanza.</w:t>
      </w:r>
    </w:p>
    <w:p>
      <w:pPr/>
      <w:r>
        <w:rPr>
          <w:lang w:val="sw_KE" w:bidi="sw_KE"/>
        </w:rPr>
      </w:r>
      <w:r>
        <w:rPr>
          <w:lang w:val="sw_KE" w:bidi="sw_KE"/>
        </w:rPr>
        <w:t xml:space="preserve">Sitisha hapa na mjadili kama kikundi ni neno au usemi gani mtakaotumia kumaanisha uzao. Tazama neno </w:t>
      </w:r>
      <w:r>
        <w:rPr>
          <w:lang w:val="sw_KE" w:bidi="sw_KE"/>
        </w:rPr>
        <w:t>uzao</w:t>
      </w:r>
      <w:r>
        <w:rPr>
          <w:lang w:val="sw_KE" w:bidi="sw_KE"/>
        </w:rPr>
        <w:t xml:space="preserve"> kwenye Faharasa Kuu kwa maelezo zaidi. Sitisha sauti hii ya kurekodi hapa.</w:t>
      </w:r>
    </w:p>
    <w:p>
      <w:pPr/>
      <w:r>
        <w:rPr>
          <w:lang w:val="sw_KE" w:bidi="sw_KE"/>
        </w:rPr>
      </w:r>
      <w:r>
        <w:rPr>
          <w:b/>
          <w:lang w:val="sw_KE" w:bidi="sw_KE"/>
        </w:rPr>
        <w:t>Adamu</w:t>
      </w:r>
      <w:r>
        <w:rPr>
          <w:lang w:val="sw_KE" w:bidi="sw_KE"/>
        </w:rPr>
        <w:t xml:space="preserve"> ni jina sahihi la mtu wa kwanza ambaye Mungu aliumba.</w:t>
      </w:r>
    </w:p>
    <w:p>
      <w:pPr/>
      <w:r>
        <w:rPr>
          <w:lang w:val="sw_KE" w:bidi="sw_KE"/>
        </w:rPr>
      </w:r>
      <w:r>
        <w:rPr>
          <w:lang w:val="sw_KE" w:bidi="sw_KE"/>
        </w:rPr>
        <w:t xml:space="preserve">Mungu aliumba watu, au </w:t>
      </w:r>
      <w:r>
        <w:rPr>
          <w:b/>
          <w:lang w:val="sw_KE" w:bidi="sw_KE"/>
        </w:rPr>
        <w:t>wanadamu</w:t>
      </w:r>
      <w:r>
        <w:rPr>
          <w:lang w:val="sw_KE" w:bidi="sw_KE"/>
        </w:rPr>
        <w:t>. Aliwaita wanadamu, au wanadamu. Wanadamu wanarejelea wanaume na wanawake—ni watu kwa ujumla.</w:t>
      </w:r>
    </w:p>
    <w:p>
      <w:pPr/>
      <w:r>
        <w:rPr>
          <w:lang w:val="sw_KE" w:bidi="sw_KE"/>
        </w:rPr>
      </w:r>
      <w:r>
        <w:rPr>
          <w:lang w:val="sw_KE" w:bidi="sw_KE"/>
        </w:rPr>
        <w:t xml:space="preserve">Mungu aliumba watu hawa </w:t>
      </w:r>
      <w:r>
        <w:rPr>
          <w:b/>
          <w:lang w:val="sw_KE" w:bidi="sw_KE"/>
        </w:rPr>
        <w:t>kwa mfano wake</w:t>
      </w:r>
      <w:r>
        <w:rPr>
          <w:lang w:val="sw_KE" w:bidi="sw_KE"/>
        </w:rPr>
        <w:t xml:space="preserve">. Tumia kifungu sawa hapa ambacho ulikuwa umetumia katika vifungu vya awali, na kumbuka kwamba </w:t>
      </w:r>
      <w:r>
        <w:rPr>
          <w:lang w:val="sw_KE" w:bidi="sw_KE"/>
        </w:rPr>
        <w:t>mfano wa Mungu</w:t>
      </w:r>
      <w:r>
        <w:rPr>
          <w:lang w:val="sw_KE" w:bidi="sw_KE"/>
        </w:rPr>
        <w:t xml:space="preserve"> iko katika Faharasa Kuu.</w:t>
      </w:r>
    </w:p>
    <w:p>
      <w:pPr/>
      <w:r>
        <w:rPr>
          <w:lang w:val="sw_KE" w:bidi="sw_KE"/>
        </w:rPr>
      </w:r>
      <w:r>
        <w:rPr>
          <w:lang w:val="sw_KE" w:bidi="sw_KE"/>
        </w:rPr>
        <w:t xml:space="preserve">Mungu </w:t>
      </w:r>
      <w:r>
        <w:rPr>
          <w:b/>
          <w:lang w:val="sw_KE" w:bidi="sw_KE"/>
        </w:rPr>
        <w:t>aliwabariki</w:t>
      </w:r>
      <w:r>
        <w:rPr>
          <w:lang w:val="sw_KE" w:bidi="sw_KE"/>
        </w:rPr>
        <w:t xml:space="preserve"> watu aliowaumba. Kutafsiri wazo la kubarikiwa kwa njia sawa na ulivyofanya kabla. Tazama Faharasa Kuu kwa maelezo zaidi kuhusu </w:t>
      </w:r>
      <w:r>
        <w:rPr>
          <w:lang w:val="sw_KE" w:bidi="sw_KE"/>
        </w:rPr>
        <w:t>kubaraki</w:t>
      </w:r>
      <w:r>
        <w:rPr>
          <w:lang w:val="sw_KE" w:bidi="sw_KE"/>
        </w:rPr>
        <w:t>.</w:t>
      </w:r>
    </w:p>
    <w:p>
      <w:pPr/>
      <w:r>
        <w:rPr>
          <w:lang w:val="sw_KE" w:bidi="sw_KE"/>
        </w:rPr>
      </w:r>
      <w:r>
        <w:rPr>
          <w:lang w:val="sw_KE" w:bidi="sw_KE"/>
        </w:rPr>
        <w:t xml:space="preserve">Enoka alitembea katika ushirika wa </w:t>
      </w:r>
      <w:r>
        <w:rPr>
          <w:b/>
          <w:lang w:val="sw_KE" w:bidi="sw_KE"/>
        </w:rPr>
        <w:t>karibu</w:t>
      </w:r>
      <w:r>
        <w:rPr>
          <w:lang w:val="sw_KE" w:bidi="sw_KE"/>
        </w:rPr>
        <w:t xml:space="preserve"> na Mungu. Hii ina maana kwamba Enoch alizungumza na Mungu na alifuata amri zake.</w:t>
      </w:r>
    </w:p>
    <w:p>
      <w:pPr/>
      <w:r>
        <w:rPr>
          <w:lang w:val="sw_KE" w:bidi="sw_KE"/>
        </w:rPr>
      </w:r>
      <w:r>
        <w:rPr>
          <w:lang w:val="sw_KE" w:bidi="sw_KE"/>
        </w:rPr>
        <w:t xml:space="preserve">Neno la jumla la </w:t>
      </w:r>
      <w:r>
        <w:rPr>
          <w:b/>
          <w:lang w:val="sw_KE" w:bidi="sw_KE"/>
        </w:rPr>
        <w:t>Mungu</w:t>
      </w:r>
      <w:r>
        <w:rPr>
          <w:lang w:val="sw_KE" w:bidi="sw_KE"/>
        </w:rPr>
        <w:t xml:space="preserve"> linatumiwa katika simulizi hili isipokuwa wakati Lamech anazungumza. Lameki anatumia jina la kibinafsi kwa Mungu, </w:t>
      </w:r>
      <w:r>
        <w:rPr>
          <w:b/>
          <w:lang w:val="sw_KE" w:bidi="sw_KE"/>
        </w:rPr>
        <w:t>Yahweh</w:t>
      </w:r>
      <w:r>
        <w:rPr>
          <w:lang w:val="sw_KE" w:bidi="sw_KE"/>
        </w:rPr>
        <w:t xml:space="preserve">, wakati anasema kwamba Nuhu atawapa faraja kutoka kwa kazi ya ardhi ambayo Yahweh ameilaani. Kutafsiri Mungu na Yahweh kwa njia ile ile ambayo umefanya kabla. Unaweza kuona Faharasa Kuu kwa maelezo zaidi kuhusu maneno ya </w:t>
      </w:r>
      <w:r>
        <w:rPr>
          <w:lang w:val="sw_KE" w:bidi="sw_KE"/>
        </w:rPr>
        <w:t>Mungu</w:t>
      </w:r>
      <w:r>
        <w:rPr>
          <w:lang w:val="sw_KE" w:bidi="sw_KE"/>
        </w:rPr>
        <w:t xml:space="preserve"> na kwa </w:t>
      </w:r>
      <w:r>
        <w:rPr>
          <w:lang w:val="sw_KE" w:bidi="sw_KE"/>
        </w:rPr>
        <w:t>Yahweh</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kuelezea sehemu inayofuata ya simulizi na kusitisha. Fanya hivyo mpaka kikundi kisimulie tena simulizi yote. Wanachama wa kikundi wanaweza kusahihishana katika hatua hii. Sitisha toleo hili hapa.</w:t>
      </w:r>
    </w:p>
    <w:p>
      <w:pPr/>
      <w:r>
        <w:rPr>
          <w:lang w:val="sw_KE" w:bidi="sw_KE"/>
        </w:rPr>
      </w:r>
      <w:r>
        <w:rPr>
          <w:lang w:val="sw_KE" w:bidi="sw_KE"/>
        </w:rPr>
        <w:t>Kisha, kila mshiriki wa kikundi anatakiwa kuelezea simulizi lote bila kusitishwa angalau mara moja. Mwanachama wa kikundi anaweza kutumia vitu vya kiholela, harakati, au ubao wao wa hadithi ili kumsaidia kukumbuka sehemu ya maandishi.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6:1–8</w:t>
      </w:r>
      <w:r>
        <w:rPr>
          <w:lang w:val="sw_KE" w:bidi="sw_KE"/>
        </w:rPr>
      </w:r>
    </w:p>
    <w:p>
      <w:pPr>
        <w:pStyle w:val="Heading3"/>
      </w:pPr>
      <w:r>
        <w:rPr>
          <w:lang w:val="sw_KE" w:bidi="sw_KE"/>
        </w:rPr>
        <w:t>Sikiliza na Moyo</w:t>
      </w:r>
    </w:p>
    <w:p>
      <w:pPr/>
      <w:r>
        <w:rPr>
          <w:lang w:val="sw_KE" w:bidi="sw_KE"/>
        </w:rPr>
      </w:r>
      <w:r>
        <w:rPr>
          <w:lang w:val="sw_KE" w:bidi="sw_KE"/>
        </w:rPr>
        <w:t>Katika hatua hii, sikiliza Mwanzo 6:1–8 na uweke moyoni mwako Sikiliza toleo la sauti la Mwanzo 6:1–8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 6:1–8 tafsiri rahisi zaidi kuelewa.</w:t>
      </w:r>
    </w:p>
    <w:p>
      <w:pPr/>
      <w:r>
        <w:rPr>
          <w:lang w:val="sw_KE" w:bidi="sw_KE"/>
        </w:rPr>
      </w:r>
      <w:r>
        <w:rPr>
          <w:lang w:val="sw_KE" w:bidi="sw_KE"/>
        </w:rPr>
        <w:t>Simulizi hii ni hitimisho la hadithi ya simulizi ya Adamu na uzao wake kabla ya mafuriko. Hadithi hii pia inaonyesha kwa nini Mungu anachagua ili kuharibu dunia katika simulizi inayofuata.</w:t>
      </w:r>
    </w:p>
    <w:p>
      <w:pPr/>
      <w:r>
        <w:rPr>
          <w:lang w:val="sw_KE" w:bidi="sw_KE"/>
        </w:rPr>
      </w:r>
      <w:r>
        <w:rPr>
          <w:lang w:val="sw_KE" w:bidi="sw_KE"/>
        </w:rPr>
        <w:t>Tunaona kutoka kwa hadithi za Adamu na uzao wake kwamba kwa kweli walikuwa na watoto wengi na kujaza dunia na watu. Hadithi hii inazingatia kwenye watoto wa msichana. Mabinti wa watu walikuwa wazuri sana, na hii ilisababisha wana wa Mungu ili kuchukua mabinti hawa kama wake wao.</w:t>
      </w:r>
    </w:p>
    <w:p>
      <w:pPr/>
      <w:r>
        <w:rPr>
          <w:lang w:val="sw_KE" w:bidi="sw_KE"/>
        </w:rPr>
      </w:r>
      <w:r>
        <w:rPr>
          <w:lang w:val="sw_KE" w:bidi="sw_KE"/>
        </w:rPr>
        <w:t>Ni nani wana wa Mungu? Wasomi wa Biblia hawajui. Kuna uwezekano tatu. Wana wa Mungu wanaweza kuwa malaika ambao walioa wanawake wa binadamu. Hata hivyo, hatuoni malaika kupata kuolewa mahali pengine popote katika Biblia, kwa hiyo hii si uwezekano wenye kutilia maanani. Wana wa Mungu wanaweza kuwa wafalme au wakuu, kwa sababu cheo "wana wa Mungu" limetumiwa kwa mfalme. Wana wa Mungu wanaweza kuwa uzao wa Seth, ambao mstari wao wa familia umeorodheshwa sahihi hapo awali. Uzao wa familia ya Seth ulifuata Mungu na kwa hiyo unaweza kuitwa "wana wa Mungu." Hatuna uhakika wa tafsiri yoyote hii, kwa hiyo ni bora ili kuweka "wana wa Mungu" isiyo wazi tu kama ni.</w:t>
      </w:r>
    </w:p>
    <w:p>
      <w:pPr/>
      <w:r>
        <w:rPr>
          <w:lang w:val="sw_KE" w:bidi="sw_KE"/>
        </w:rPr>
      </w:r>
      <w:r>
        <w:rPr>
          <w:lang w:val="sw_KE" w:bidi="sw_KE"/>
        </w:rPr>
        <w:t>Hatujui wana wa Mungu ni nani, lakini tunajua kwamba ndoa kati yao na wanawake wazuri wa dunia haikumpendeza Mungu. Tunajua hii kwa sababu Mungu anasema, "Roho yangu haitabaki, au kuingiliana, na wanadamu kwa muda mrefu." Tunakumbuka kwamba Mungu alipumua katika watu pumzi yake, au roho, wakati aliwaumba. Sasa Mungu anasema kwamba hataruhusu watu kuishi milele, na pumzi yake ndani yao, kwa muda mrefu kama huo. Atapunguza idadi yao ya siku, au miaka ya kiwango cha juu cha maisha, kwa miaka 120. Mungu atapunguza idadi yao ya miaka kwa sababu watu ni "kifo," au mwili tu na si Mungu. Wao si miungu. Mungu anasema kwamba watu ni watu tu—wao si wakamilifu na wanatenda dhambi.</w:t>
      </w:r>
    </w:p>
    <w:p>
      <w:pPr/>
      <w:r>
        <w:rPr>
          <w:lang w:val="sw_KE" w:bidi="sw_KE"/>
        </w:rPr>
      </w:r>
      <w:r>
        <w:rPr>
          <w:lang w:val="sw_KE" w:bidi="sw_KE"/>
        </w:rPr>
        <w:t>Sasa simulizi inaelezea maisha kwa wakati huo. Wanefilim ni kikundi kingine cha watu ambao hatujui mengi kuhusu. Jina Nefilim linapatikana katika sehemu zingine za Biblia ili kurejelea wanaume wenye nguvu au majitu. Hiyo inaweza kuwa kile Nefilim inamaanisha hapa pia. Kwa hiyo sasa tuna Wanefilim wote wawili na watoto wa wana wa Mungu na wanawake wazuri kwenye dunia. Wengine wanasema Nefilim na watoto wa wana wa Mungu ni sawa, lakini wanaweza kuwa makundi mawili tofauti ya watu. Katika tukio lolote, Nefilim ni wapiganaji maarufu na wenye nguvu.</w:t>
      </w:r>
    </w:p>
    <w:p>
      <w:pPr/>
      <w:r>
        <w:rPr>
          <w:lang w:val="sw_KE" w:bidi="sw_KE"/>
        </w:rPr>
      </w:r>
      <w:r>
        <w:rPr>
          <w:lang w:val="sw_KE" w:bidi="sw_KE"/>
        </w:rPr>
        <w:t>Sitisha hapa na mjadili kama timu ya tafsiri: Simulia hadithi kuhusu wapiganaji maarufu na wenye nguvu katika utamaduni wako. Je, wapiganaji hawa walizingatia watu wa tabia nzuri au la? Unaelezea vipi wao? Watu wanafikiri nini kuhusu wao? Sitisha sauti hii hapa.</w:t>
      </w:r>
    </w:p>
    <w:p>
      <w:pPr/>
      <w:r>
        <w:rPr>
          <w:lang w:val="sw_KE" w:bidi="sw_KE"/>
        </w:rPr>
      </w:r>
      <w:r>
        <w:rPr>
          <w:lang w:val="sw_KE" w:bidi="sw_KE"/>
        </w:rPr>
        <w:t>Kwa sababu ya uovu wa wanadamu Mungu anaamua ili kuondoa, au "kufuta nje," viumbe wote hai kwenye ardhi na katika anga. Mungu anajuta kuwaumba wanadamu—moyo wake ni umejaa maumivu. Yeye ana huzuni na kuomboleza kwamba aliwaumba wanadamu kwa sababu anaona ambapo dhambi yao imewaongoza. Mungu hasemi amefanya makosa; badala yake, yeye ni huzuni kwamba wanadamu wametenda dhambi au kuasi Mungu, na kwamba uasi umesababisha mateso mengi.</w:t>
      </w:r>
    </w:p>
    <w:p>
      <w:pPr/>
      <w:r>
        <w:rPr>
          <w:lang w:val="sw_KE" w:bidi="sw_KE"/>
        </w:rPr>
      </w:r>
      <w:r>
        <w:rPr>
          <w:lang w:val="sw_KE" w:bidi="sw_KE"/>
        </w:rPr>
        <w:t>Mungu anapendelea, au anatoa neema, kwa Nuhu. Hii ina maana kwamba Mungu ana aina ya uhusiano na Nuhu, na Nuhu anajaribu ili kufuata na kumtii Mungu. Kwa sababu ya uhusiano huu, Mungu anachagua kuokoa Nuhu na familia yake. Nuhu hajapata neema hii kutoka kwa Mungu kwa sababu ya matendo yake mazuri—badala yake Mungu amemchagua Nuhu kwa sababu ya neema ya Mungu na rehema kwake yeye.</w:t>
      </w:r>
    </w:p>
    <w:p>
      <w:pPr/>
      <w:r>
        <w:rPr>
          <w:lang w:val="sw_KE" w:bidi="sw_KE"/>
        </w:rPr>
      </w:r>
      <w:r>
        <w:rPr>
          <w:lang w:val="sw_KE" w:bidi="sw_KE"/>
        </w:rPr>
        <w:t>Sitisha hapa na mjadili kama timu ya tafsiri: Unaelezea vipi mahusiano mazuri kati ya Mungu na watu? Wakati Mungu au mtu anaonyesha neema kwa mtu mwingine, kwa nini wanafanya hivyo? Ni aina gani za mambo wanafanya ili kuonyesha neema?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 6:1–8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3.</w:t>
      </w:r>
    </w:p>
    <w:p>
      <w:pPr/>
      <w:r>
        <w:rPr>
          <w:lang w:val="sw_KE" w:bidi="sw_KE"/>
        </w:rPr>
      </w:r>
      <w:r>
        <w:rPr>
          <w:b/>
          <w:lang w:val="sw_KE" w:bidi="sw_KE"/>
        </w:rPr>
        <w:t>Katika tukio</w:t>
      </w:r>
      <w:r>
        <w:rPr>
          <w:lang w:val="sw_KE" w:bidi="sw_KE"/>
        </w:rPr>
        <w:t xml:space="preserve"> la kwanza wana wa Mungu wanaoa wanawake, na Mungu hafurahi. Mungu anapunguza idadi ya miaka ya maisha ya binadamu.</w:t>
      </w:r>
    </w:p>
    <w:p>
      <w:pPr/>
      <w:r>
        <w:rPr>
          <w:lang w:val="sw_KE" w:bidi="sw_KE"/>
        </w:rPr>
      </w:r>
      <w:r>
        <w:rPr>
          <w:b/>
          <w:lang w:val="sw_KE" w:bidi="sw_KE"/>
        </w:rPr>
        <w:t>Katika tukio</w:t>
      </w:r>
      <w:r>
        <w:rPr>
          <w:lang w:val="sw_KE" w:bidi="sw_KE"/>
        </w:rPr>
        <w:t xml:space="preserve"> la pili mwandishi anaelezea hali ya dunia. Nefilim na watoto wa wana wa Mungu na wanawake walikuwa kwenye dunia.</w:t>
      </w:r>
    </w:p>
    <w:p>
      <w:pPr/>
      <w:r>
        <w:rPr>
          <w:lang w:val="sw_KE" w:bidi="sw_KE"/>
        </w:rPr>
      </w:r>
      <w:r>
        <w:rPr>
          <w:b/>
          <w:lang w:val="sw_KE" w:bidi="sw_KE"/>
        </w:rPr>
        <w:t>Katika tukio</w:t>
      </w:r>
      <w:r>
        <w:rPr>
          <w:lang w:val="sw_KE" w:bidi="sw_KE"/>
        </w:rPr>
        <w:t xml:space="preserve"> la tatu Mungu alijuta kwamba aliwaumba watu. Lakini Mungu alimpendelea Nuhu.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Wana wa Mungu</w:t>
      </w:r>
    </w:p>
    <w:p>
      <w:pPr>
        <w:pStyle w:val="ListBullet"/>
        <w:spacing w:line="240" w:lineRule="auto"/>
        <w:ind w:left="720"/>
      </w:pPr>
      <w:r>
        <w:rPr>
          <w:lang w:val="sw_KE" w:bidi="sw_KE"/>
        </w:rPr>
      </w:r>
      <w:r>
        <w:rPr>
          <w:lang w:val="sw_KE" w:bidi="sw_KE"/>
        </w:rPr>
        <w:t>Mabinti warembo wa watu</w:t>
      </w:r>
    </w:p>
    <w:p>
      <w:pPr>
        <w:pStyle w:val="ListBullet"/>
        <w:spacing w:line="240" w:lineRule="auto"/>
        <w:ind w:left="720"/>
      </w:pPr>
      <w:r>
        <w:rPr>
          <w:lang w:val="sw_KE" w:bidi="sw_KE"/>
        </w:rPr>
      </w:r>
      <w:r>
        <w:rPr>
          <w:lang w:val="sw_KE" w:bidi="sw_KE"/>
        </w:rPr>
        <w:t>Nefilimu</w:t>
      </w:r>
    </w:p>
    <w:p>
      <w:pPr>
        <w:pStyle w:val="ListBullet"/>
        <w:spacing w:line="240" w:lineRule="auto"/>
        <w:ind w:left="720"/>
      </w:pPr>
      <w:r>
        <w:rPr>
          <w:lang w:val="sw_KE" w:bidi="sw_KE"/>
        </w:rPr>
      </w:r>
      <w:r>
        <w:rPr>
          <w:lang w:val="sw_KE" w:bidi="sw_KE"/>
        </w:rPr>
        <w:t>Watoto wa wana wa Mungu na mabinti wa wanaume, ambao walikuwa wenye nguvu, wanaume maarufu</w:t>
      </w:r>
    </w:p>
    <w:p>
      <w:pPr>
        <w:pStyle w:val="ListBullet"/>
        <w:spacing w:line="240" w:lineRule="auto"/>
        <w:ind w:left="720"/>
      </w:pPr>
      <w:r>
        <w:rPr>
          <w:lang w:val="sw_KE" w:bidi="sw_KE"/>
        </w:rPr>
      </w:r>
      <w:r>
        <w:rPr>
          <w:lang w:val="sw_KE" w:bidi="sw_KE"/>
        </w:rPr>
        <w:t>Nuhu</w:t>
      </w:r>
    </w:p>
    <w:p>
      <w:pPr/>
      <w:r>
        <w:rPr>
          <w:lang w:val="sw_KE" w:bidi="sw_KE"/>
        </w:rPr>
      </w:r>
      <w:r>
        <w:rPr>
          <w:lang w:val="sw_KE" w:bidi="sw_KE"/>
        </w:rPr>
        <w:t>Kama kikundi, zingatia sehemu hizi za ufahamu ya simulizi.</w:t>
      </w:r>
    </w:p>
    <w:p>
      <w:pPr/>
      <w:r>
        <w:rPr>
          <w:lang w:val="sw_KE" w:bidi="sw_KE"/>
        </w:rPr>
      </w:r>
      <w:r>
        <w:rPr>
          <w:lang w:val="sw_KE" w:bidi="sw_KE"/>
        </w:rPr>
        <w:t>Hadithi hii inaanza na maelezo kwamba watu walikuwa wakijaza "uso wa dunia," au kwamba watu wengi walikuwa wakiishi kwenye dunia. Mabinti wote wawili na wana ni kuwa walizaliwa kwa watu, lakini hadithi hii inazingatia kwenye mabinti ambao wanaoa wana wa Mungu. Ndiyo sababu mabinti tu wanatajwa hapa.</w:t>
      </w:r>
    </w:p>
    <w:p>
      <w:pPr/>
      <w:r>
        <w:rPr>
          <w:lang w:val="sw_KE" w:bidi="sw_KE"/>
        </w:rPr>
      </w:r>
      <w:r>
        <w:rPr>
          <w:lang w:val="sw_KE" w:bidi="sw_KE"/>
        </w:rPr>
        <w:t>Ingawa hatujui ni nani wana wa Mungu walikuwa, ni wazi kutoka kwa simulizi kwamba Mungu hakufurahishwa na ndoa hizi. Wana wa Mungu tu walichukua mtu yeyote waliyetaka kama wake, bila kufuata desturi za kawaida za ndoa. Mungu alisema kwamba Roho wake, au maisha alikuwa amewapa watu, hangeishi na watu kwa muda mrefu kama hapo nyuma. Mungu alisema kwamba watu ni tu "kifo," au tu "wanadamu," badala ya viumbe wa Mungu. Kwa hiyo Mungu alipunguza idadi ya miaka ya maisha kwa 120.</w:t>
      </w:r>
    </w:p>
    <w:p>
      <w:pPr/>
      <w:r>
        <w:rPr>
          <w:lang w:val="sw_KE" w:bidi="sw_KE"/>
        </w:rPr>
      </w:r>
      <w:r>
        <w:rPr>
          <w:lang w:val="sw_KE" w:bidi="sw_KE"/>
        </w:rPr>
        <w:t>Katika tukio la 2 Mungu anaelezea ambaye ni hai wakati wa kipindi hiki cha wakati. Sehemu hii inaanza na "katika siku hizo." Nefilim na watoto wa wana wa Mungu wanaweza au hawawezi kurejelea watu sawa. Katika tukio lolote, Nefilim wote wawili na watoto wa wana wa Mungu walikuwa mashujaa na wapiganaji wenye nguvu wa wakati huo.</w:t>
      </w:r>
    </w:p>
    <w:p>
      <w:pPr/>
      <w:r>
        <w:rPr>
          <w:lang w:val="sw_KE" w:bidi="sw_KE"/>
        </w:rPr>
      </w:r>
      <w:r>
        <w:rPr>
          <w:lang w:val="sw_KE" w:bidi="sw_KE"/>
        </w:rPr>
        <w:t>Katika tukio la 3 Mungu anaona uovu, au uovu, wa watu. Kwa maneno mengine, aliona kwamba watu walikuwa wakifanya mambo mabaya na kuasi dhidi yake. Kwa kuongeza, Mungu aliona kwamba hata mawazo yao na nia—au mawazo ya mioyo yao—yalikuwa mbaya. Mungu alifanya uamuzi kwa wakati huo. Unaweza hata kusema "Mungu aliamua" badala ya, "Mungu alisema kwamba atafuta mbio ya binadamu." Mungu alibadilisha akili yake na akataman kwambai hangekuwa kamwe amemuumba watu. Mungu alikuwa na huzuni.</w:t>
      </w:r>
    </w:p>
    <w:p>
      <w:pPr/>
      <w:r>
        <w:rPr>
          <w:lang w:val="sw_KE" w:bidi="sw_KE"/>
        </w:rPr>
      </w:r>
      <w:r>
        <w:rPr>
          <w:lang w:val="sw_KE" w:bidi="sw_KE"/>
        </w:rPr>
        <w:t>Sitisha hapa na mjadili kama timu ya tafsiri: Unajadili vipi katika lugha yako mtu kuwa huzuni? Ni maneno au misemo gani unayotumia ili kuelezea huzuni hii? Sitisha sauti hii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 6:1–8 katika tafsiri rahisi zaidi kuelewa.</w:t>
      </w:r>
    </w:p>
    <w:p>
      <w:pPr/>
      <w:r>
        <w:rPr>
          <w:lang w:val="sw_KE" w:bidi="sw_KE"/>
        </w:rPr>
      </w:r>
      <w:r>
        <w:rPr>
          <w:lang w:val="sw_KE" w:bidi="sw_KE"/>
        </w:rPr>
        <w:t>Katika hatua hii, kikundi kitaigiza simulizi.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Wana wa Mungu</w:t>
      </w:r>
    </w:p>
    <w:p>
      <w:pPr>
        <w:pStyle w:val="ListBullet"/>
        <w:spacing w:line="240" w:lineRule="auto"/>
        <w:ind w:left="720"/>
      </w:pPr>
      <w:r>
        <w:rPr>
          <w:lang w:val="sw_KE" w:bidi="sw_KE"/>
        </w:rPr>
      </w:r>
      <w:r>
        <w:rPr>
          <w:lang w:val="sw_KE" w:bidi="sw_KE"/>
        </w:rPr>
        <w:t>Mabinti wazuri wa wanaume</w:t>
      </w:r>
    </w:p>
    <w:p>
      <w:pPr>
        <w:pStyle w:val="ListBullet"/>
        <w:spacing w:line="240" w:lineRule="auto"/>
        <w:ind w:left="720"/>
      </w:pPr>
      <w:r>
        <w:rPr>
          <w:lang w:val="sw_KE" w:bidi="sw_KE"/>
        </w:rPr>
      </w:r>
      <w:r>
        <w:rPr>
          <w:lang w:val="sw_KE" w:bidi="sw_KE"/>
        </w:rPr>
        <w:t>Nephilimu</w:t>
      </w:r>
    </w:p>
    <w:p>
      <w:pPr>
        <w:pStyle w:val="ListBullet"/>
        <w:spacing w:line="240" w:lineRule="auto"/>
        <w:ind w:left="720"/>
      </w:pPr>
      <w:r>
        <w:rPr>
          <w:lang w:val="sw_KE" w:bidi="sw_KE"/>
        </w:rPr>
      </w:r>
      <w:r>
        <w:rPr>
          <w:lang w:val="sw_KE" w:bidi="sw_KE"/>
        </w:rPr>
        <w:t>Watoto wa wana wa Mungu na mabinti wa wanaume, ambao walikuwa wenye nguvu, wanaume maarufu</w:t>
      </w:r>
    </w:p>
    <w:p>
      <w:pPr>
        <w:pStyle w:val="ListBullet"/>
        <w:spacing w:line="240" w:lineRule="auto"/>
        <w:ind w:left="720"/>
      </w:pPr>
      <w:r>
        <w:rPr>
          <w:lang w:val="sw_KE" w:bidi="sw_KE"/>
        </w:rPr>
      </w:r>
      <w:r>
        <w:rPr>
          <w:lang w:val="sw_KE" w:bidi="sw_KE"/>
        </w:rPr>
        <w:t>Nuhu</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Watu walizidi kuongezeka kwenye dunia na mabinti pia walizaliwa. Wana wa Mungu waliona kwamba mabinti walikuwa warembo. Waliwachukua kama wake. Mungu hakuwa na furaha. Alisema, "Roho yangu haitakaa na wao kwa muda mrefu kama huo, kwa sababu ni watu ambao wanatenda dhambi. Katika siku zijazo, watu hawataishi kwa muda mrefu kuliko miaka 120."</w:t>
      </w:r>
    </w:p>
    <w:p>
      <w:pPr/>
      <w:r>
        <w:rPr>
          <w:lang w:val="sw_KE" w:bidi="sw_KE"/>
        </w:rPr>
      </w:r>
      <w:r>
        <w:rPr>
          <w:lang w:val="sw_KE" w:bidi="sw_KE"/>
        </w:rPr>
        <w:t>Sitisha igizo. Muulize mwigizaji anayeigiza Mungu, "Unahisi vipi au unawaza nini?" Unaweza kusikia mambo kama, "Huzuni kuona watu wanaoishi hivi," "nataka ningeweza kuwa na wakati zaidi na watu, lakini hawapaswi kuishi kwa muda mrefu sana katika dhambi yao." Anzisha tena igizo.</w:t>
      </w:r>
    </w:p>
    <w:p>
      <w:pPr/>
      <w:r>
        <w:rPr>
          <w:lang w:val="sw_KE" w:bidi="sw_KE"/>
        </w:rPr>
      </w:r>
      <w:r>
        <w:rPr>
          <w:lang w:val="sw_KE" w:bidi="sw_KE"/>
        </w:rPr>
        <w:t>Katika siku hizo, Nefilim mkubwa aliishi kwenye dunia. Na watoto wa wana wa Mungu na wanawake wakawa mashujaa na wapiganaji maarufu kwenye dunia.</w:t>
      </w:r>
    </w:p>
    <w:p>
      <w:pPr/>
      <w:r>
        <w:rPr>
          <w:lang w:val="sw_KE" w:bidi="sw_KE"/>
        </w:rPr>
      </w:r>
      <w:r>
        <w:rPr>
          <w:lang w:val="sw_KE" w:bidi="sw_KE"/>
        </w:rPr>
        <w:t>Sitisha igizo. Muulize mwigizaji anayeigiza Mungu, "Unahisi vipi au unawaza nini?" Unaweza kusikia mambo kama, "Tazama jinsi sisi ni wenye nguvu! Hatuhitaji Mungu!" Anzisha tena igizo.</w:t>
      </w:r>
    </w:p>
    <w:p>
      <w:pPr/>
      <w:r>
        <w:rPr>
          <w:lang w:val="sw_KE" w:bidi="sw_KE"/>
        </w:rPr>
      </w:r>
      <w:r>
        <w:rPr>
          <w:lang w:val="sw_KE" w:bidi="sw_KE"/>
        </w:rPr>
        <w:t>Mungu aliona jinsi watu waovu walikuwa. Aliona kwamba kile walifikiri na kukusudia daima kilikuwa uovu. Alikuwa na majuto kwamba alikuwa amewaumba wao, na alikuwa na huzuni sana. Mungu alisema, "Nitaharibu kabisa wanadamu niliowaumba. Nitaharibu kila kitu hai—watu, wanyama wote kwenye ardhi, na ndege wote. Ninajuta niliwaumba wao. Lakini Mungu alipendelea Nuhu.</w:t>
      </w:r>
    </w:p>
    <w:p>
      <w:pPr/>
      <w:r>
        <w:rPr>
          <w:lang w:val="sw_KE" w:bidi="sw_KE"/>
        </w:rPr>
      </w:r>
      <w:r>
        <w:rPr>
          <w:lang w:val="sw_KE" w:bidi="sw_KE"/>
        </w:rPr>
        <w:t>Sitisha igizo. Muulize mwigizaji anayeigiza Mungu, "Unahisi vipi au unawaza nini?" Unaweza kusikia mambo kama, "Mimi nimevunjika moyo," "Nimefurahishwa sana kwamba kuna angalau mtu mmoja ambaye ananipenda."</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 6:1–8 tafsiri rahisi zaidi kuelewa.</w:t>
      </w:r>
    </w:p>
    <w:p>
      <w:pPr/>
      <w:r>
        <w:rPr>
          <w:lang w:val="sw_KE" w:bidi="sw_KE"/>
        </w:rPr>
      </w:r>
      <w:r>
        <w:rPr>
          <w:lang w:val="sw_KE" w:bidi="sw_KE"/>
        </w:rPr>
        <w:t>Katika hatua hii kikundi kitajadili maneno muhimu na istilahi zilizomo katika simulizi hili.</w:t>
      </w:r>
    </w:p>
    <w:p>
      <w:pPr/>
      <w:r>
        <w:rPr>
          <w:lang w:val="sw_KE" w:bidi="sw_KE"/>
        </w:rPr>
      </w:r>
      <w:r>
        <w:rPr>
          <w:lang w:val="sw_KE" w:bidi="sw_KE"/>
        </w:rPr>
        <w:t xml:space="preserve">Kama watu walizidisha, </w:t>
      </w:r>
      <w:r>
        <w:rPr>
          <w:b/>
          <w:lang w:val="sw_KE" w:bidi="sw_KE"/>
        </w:rPr>
        <w:t>wana wa Mungu</w:t>
      </w:r>
      <w:r>
        <w:rPr>
          <w:lang w:val="sw_KE" w:bidi="sw_KE"/>
        </w:rPr>
        <w:t xml:space="preserve"> walioa wanawake wazuri wa binadamu. Hatujui ambao "wana wa Mungu" wanarejelea. Wana wa Mungu hairejelei wana halisi wa kibiolojia wa muumbaji Mungu. Kuna uwezekano tatu. Wana wa Mungu wanaweza kuwa malaika ambao walioa wanawake wa kibinadamu. Hata hivyo, hatuoni malaika kupata ndoa mahali pengine popote katika Biblia, kwa hiyo hii si uwezekano wenye nguvu. Wana wa Mungu wanaweza kuwa wafalme au wakuu, kwa sababu cheo "wana wa Mungu" limetumiwa kwa mfalme. Wana wa Mungu wanaweza kuwa uzao wa Seth, ambao mstari wao wa familia umeorodheshwa sahihi kabla ya hii. Uzao wa familia ya Seth ulifuata Mungu na kwa hiyo unaweza kuitwa "wana wa Mungu." Hakuna tafsiri hizi ni uhakika, kwa hiyo ni bora ili kuweka "wana wa Mungu" isiyo wazi tu kama ni katika maandishi.</w:t>
      </w:r>
    </w:p>
    <w:p>
      <w:pPr/>
      <w:r>
        <w:rPr>
          <w:lang w:val="sw_KE" w:bidi="sw_KE"/>
        </w:rPr>
      </w:r>
      <w:r>
        <w:rPr>
          <w:lang w:val="sw_KE" w:bidi="sw_KE"/>
        </w:rPr>
        <w:t xml:space="preserve">Sitisha hapa na mjadili kama timu ya tafsiri: Utazungumzia vipi kuhusu </w:t>
      </w:r>
      <w:r>
        <w:rPr>
          <w:b/>
          <w:lang w:val="sw_KE" w:bidi="sw_KE"/>
        </w:rPr>
        <w:t>wana wa Mungu</w:t>
      </w:r>
      <w:r>
        <w:rPr>
          <w:lang w:val="sw_KE" w:bidi="sw_KE"/>
        </w:rPr>
        <w:t xml:space="preserve"> katika hadithi hii? Sitisha sauti hii hapa.</w:t>
      </w:r>
    </w:p>
    <w:p>
      <w:pPr/>
      <w:r>
        <w:rPr>
          <w:lang w:val="sw_KE" w:bidi="sw_KE"/>
        </w:rPr>
      </w:r>
      <w:r>
        <w:rPr>
          <w:lang w:val="sw_KE" w:bidi="sw_KE"/>
        </w:rPr>
        <w:t xml:space="preserve">Wana wa Mungu </w:t>
      </w:r>
      <w:r>
        <w:rPr>
          <w:b/>
          <w:lang w:val="sw_KE" w:bidi="sw_KE"/>
        </w:rPr>
        <w:t>walichukua katika</w:t>
      </w:r>
      <w:r>
        <w:rPr>
          <w:lang w:val="sw_KE" w:bidi="sw_KE"/>
        </w:rPr>
        <w:t xml:space="preserve"> ndoa yoyote ya wanawake wazuri waliotaka. Ni wazi kwamba wana wa Mungu hawakufuata mazoea ya kawaida ya ndoa. Walichukua tu wanawake wowote waliotaka kuwa kama wake zao.</w:t>
      </w:r>
    </w:p>
    <w:p>
      <w:pPr/>
      <w:r>
        <w:rPr>
          <w:lang w:val="sw_KE" w:bidi="sw_KE"/>
        </w:rPr>
      </w:r>
      <w:r>
        <w:rPr>
          <w:lang w:val="sw_KE" w:bidi="sw_KE"/>
        </w:rPr>
        <w:t xml:space="preserve">Kisha </w:t>
      </w:r>
      <w:r>
        <w:rPr>
          <w:b/>
          <w:lang w:val="sw_KE" w:bidi="sw_KE"/>
        </w:rPr>
        <w:t>Yahweh</w:t>
      </w:r>
      <w:r>
        <w:rPr>
          <w:lang w:val="sw_KE" w:bidi="sw_KE"/>
        </w:rPr>
        <w:t xml:space="preserve">, au "Bwana," alisema "Roho yangu hataweka na wanadamu kwa muda mrefu kama huo." Jina la Mungu katika simulizi hii yote ni Yahweh. Kutafsiri Yahweh kwa njia sawa na uliyo nayo katika vifungu vya awali. Tazama Faharasa Kuu kwa maelezo zaidi kuhusu </w:t>
      </w:r>
      <w:r>
        <w:rPr>
          <w:lang w:val="sw_KE" w:bidi="sw_KE"/>
        </w:rPr>
        <w:t>kubaraki</w:t>
      </w:r>
      <w:r>
        <w:rPr>
          <w:lang w:val="sw_KE" w:bidi="sw_KE"/>
        </w:rPr>
        <w:t>.</w:t>
      </w:r>
    </w:p>
    <w:p>
      <w:pPr/>
      <w:r>
        <w:rPr>
          <w:lang w:val="sw_KE" w:bidi="sw_KE"/>
        </w:rPr>
      </w:r>
      <w:r>
        <w:rPr>
          <w:lang w:val="sw_KE" w:bidi="sw_KE"/>
        </w:rPr>
        <w:t xml:space="preserve">Wakati Mungu anazungumza kuhusu "Roho yangu," katika muktadha huu roho pengine </w:t>
      </w:r>
      <w:r>
        <w:rPr>
          <w:b/>
          <w:lang w:val="sw_KE" w:bidi="sw_KE"/>
        </w:rPr>
        <w:t>inarejelea</w:t>
      </w:r>
      <w:r>
        <w:rPr>
          <w:lang w:val="sw_KE" w:bidi="sw_KE"/>
        </w:rPr>
        <w:t xml:space="preserve"> roho ya kutoa maisha ambayo Mungu alitoa kwa Adamu wakati alimwumba. Unaweza kutafsiri hii kama "roho yangu ambayo inasababisha watu ili kuishi," au "nguvu yangu ya kutoa maisha." Roho ni kuhusiana na karibu sana na Mungu mwenyewe kwamba unaweza tu kusema "Sitavumiliana na wanadamu." Tafsiri roho kwa njia sawa na uliyo nayo katika vifungu vya awali. Kwa maelezo zaidi kuhusu Roho wa Mungu, angalia </w:t>
      </w:r>
      <w:r>
        <w:rPr>
          <w:lang w:val="sw_KE" w:bidi="sw_KE"/>
        </w:rPr>
        <w:t>Roho Mtakatifu</w:t>
      </w:r>
      <w:r>
        <w:rPr>
          <w:lang w:val="sw_KE" w:bidi="sw_KE"/>
        </w:rPr>
        <w:t xml:space="preserve"> katika Faharasa Kuu.</w:t>
      </w:r>
    </w:p>
    <w:p>
      <w:pPr/>
      <w:r>
        <w:rPr>
          <w:lang w:val="sw_KE" w:bidi="sw_KE"/>
        </w:rPr>
      </w:r>
      <w:r>
        <w:rPr>
          <w:lang w:val="sw_KE" w:bidi="sw_KE"/>
        </w:rPr>
        <w:t xml:space="preserve">Mungu alisema hangevumiliana na, au kuendelea kuishi na, wanadamu, kwa sababu ni </w:t>
      </w:r>
      <w:r>
        <w:rPr>
          <w:b/>
          <w:lang w:val="sw_KE" w:bidi="sw_KE"/>
        </w:rPr>
        <w:t>mwili tu wa kifo</w:t>
      </w:r>
      <w:r>
        <w:rPr>
          <w:lang w:val="sw_KE" w:bidi="sw_KE"/>
        </w:rPr>
        <w:t>. Mwili wa kifo tu unarejelea ukweli kwamba wanadamu si Mungu—wanakufa hatimaye na wanamtii Mungu.</w:t>
      </w:r>
    </w:p>
    <w:p>
      <w:pPr/>
      <w:r>
        <w:rPr>
          <w:lang w:val="sw_KE" w:bidi="sw_KE"/>
        </w:rPr>
      </w:r>
      <w:r>
        <w:rPr>
          <w:lang w:val="sw_KE" w:bidi="sw_KE"/>
        </w:rPr>
        <w:t xml:space="preserve">Wakati huu wote jitu mkubwa </w:t>
      </w:r>
      <w:r>
        <w:rPr>
          <w:b/>
          <w:lang w:val="sw_KE" w:bidi="sw_KE"/>
        </w:rPr>
        <w:t>Nefilim</w:t>
      </w:r>
      <w:r>
        <w:rPr>
          <w:lang w:val="sw_KE" w:bidi="sw_KE"/>
        </w:rPr>
        <w:t xml:space="preserve"> aliishi kwenye dunia. Nefilim ni jina la jumla la kikundi cha watu ambao wanapatikana mahali pengine katika Biblia pia. Hata hivyo, hapa Nefilim wanaishi kabla ya mafuriko, na wangeuliwa baadaye wakati wa mafuriko. Hiyo ina maana kwamba neno hili ni lazima tu kuwa neno la jumla kwa watu wanaoonekana kama makubwa au wapiganaji wenye nguvu.</w:t>
      </w:r>
    </w:p>
    <w:p>
      <w:pPr/>
      <w:r>
        <w:rPr>
          <w:lang w:val="sw_KE" w:bidi="sw_KE"/>
        </w:rPr>
      </w:r>
      <w:r>
        <w:rPr>
          <w:lang w:val="sw_KE" w:bidi="sw_KE"/>
        </w:rPr>
        <w:t xml:space="preserve">Mungu aliona kwamba kila kitu watu walidhani au walifanya kilikuwa uovu, au mbaya. Alikuwa na majuto kwa kuwaumba hao. Moyo wa </w:t>
      </w:r>
      <w:r>
        <w:rPr>
          <w:b/>
          <w:lang w:val="sw_KE" w:bidi="sw_KE"/>
        </w:rPr>
        <w:t>Mungu ulikuwa umevunjika</w:t>
      </w:r>
      <w:r>
        <w:rPr>
          <w:lang w:val="sw_KE" w:bidi="sw_KE"/>
        </w:rPr>
        <w:t xml:space="preserve">, ambayo ina maana kwamba Mungu alikuwa na huzuni sana. Mungu alisema kwamba alikuwa anaenda kufuta binadamu kutoka </w:t>
      </w:r>
      <w:r>
        <w:rPr>
          <w:b/>
          <w:lang w:val="sw_KE" w:bidi="sw_KE"/>
        </w:rPr>
        <w:t>kwa uso wa dunia</w:t>
      </w:r>
      <w:r>
        <w:rPr>
          <w:lang w:val="sw_KE" w:bidi="sw_KE"/>
        </w:rPr>
        <w:t>. Hii ina maana kwamba Mungu angeharibu watu kabisa. Mungu anaendelea ili kusema kwamba ataharibu kabisa mambo yote hai kwenye dunia—wanyama wakubwa na wadogo kwenye nchi kavu, na ndege wote.</w:t>
      </w:r>
    </w:p>
    <w:p>
      <w:pPr/>
      <w:r>
        <w:rPr>
          <w:lang w:val="sw_KE" w:bidi="sw_KE"/>
        </w:rPr>
      </w:r>
      <w:r>
        <w:rPr>
          <w:lang w:val="sw_KE" w:bidi="sw_KE"/>
        </w:rPr>
        <w:t xml:space="preserve">Hata hivyo, </w:t>
      </w:r>
      <w:r>
        <w:rPr>
          <w:b/>
          <w:lang w:val="sw_KE" w:bidi="sw_KE"/>
        </w:rPr>
        <w:t>Nuhu alipata neema na Mungu</w:t>
      </w:r>
      <w:r>
        <w:rPr>
          <w:lang w:val="sw_KE" w:bidi="sw_KE"/>
        </w:rPr>
        <w:t>. Nuhu alifurahia Mungu. Tunajua kutoka kwa simulizi inayofuata kwamba Nuhu alimtii Mungu na kuwa na uhusiano mzuri na yeye.</w:t>
      </w:r>
    </w:p>
    <w:p>
      <w:pPr/>
      <w:r>
        <w:rPr>
          <w:lang w:val="sw_KE" w:bidi="sw_KE"/>
        </w:rPr>
      </w:r>
      <w:r>
        <w:rPr>
          <w:lang w:val="sw_KE" w:bidi="sw_KE"/>
        </w:rPr>
        <w:t>Sitisha na mjadili katika kikundi chako cha lugha: Unazungumza vipi kuhusu wakati mtu anafurahi na mtu mwingine? Ni aina gani za mambo mtu anafanya ili wampendeza mtu mwingine? Utazungumza vipi kuhusu jinsi Nuhu alipata neema na Mungu?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6:9–22</w:t>
      </w:r>
      <w:r>
        <w:rPr>
          <w:lang w:val="sw_KE" w:bidi="sw_KE"/>
        </w:rPr>
      </w:r>
    </w:p>
    <w:p>
      <w:pPr>
        <w:pStyle w:val="Heading3"/>
      </w:pPr>
      <w:r>
        <w:rPr>
          <w:lang w:val="sw_KE" w:bidi="sw_KE"/>
        </w:rPr>
        <w:t>Sikiliza na Moyo</w:t>
      </w:r>
    </w:p>
    <w:p>
      <w:pPr/>
      <w:r>
        <w:rPr>
          <w:lang w:val="sw_KE" w:bidi="sw_KE"/>
        </w:rPr>
      </w:r>
      <w:r>
        <w:rPr>
          <w:lang w:val="sw_KE" w:bidi="sw_KE"/>
        </w:rPr>
        <w:t>Sikiliza kitabu cha mwanzo 6:9–22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Baada ya hadithi ya jinsi Adamu na Hawa waliasi Mungu na walifanywa kuondoka bustani maalum Mungu alikuwa amefanya kwa ajili yao, walikuwa na watoto. Watoto hao walikuwa na watoto. Dunia ilianza kujaza na watu. Watu hawa waliasi Mungu. Wao walikuwa waovu na wa vurugu. Hii ina maana kwamba hawakua waaminifu katika njia zao. Ufisadi pia ina maana kwamba kitu kinaharibiwa au kuoza. Vurugu ina maana kwamba walitumia nguvu. Mungu aliona ufisadi wa watu na kuamua kuangamiza watu. Hii yote ilitokea kabla ya hadithi ya Nuhu kuanza.</w:t>
      </w:r>
    </w:p>
    <w:p>
      <w:pPr/>
      <w:r>
        <w:rPr>
          <w:lang w:val="sw_KE" w:bidi="sw_KE"/>
        </w:rPr>
      </w:r>
      <w:r>
        <w:rPr>
          <w:lang w:val="sw_KE" w:bidi="sw_KE"/>
        </w:rPr>
        <w:t>Hadithi ya Nuhu ni hadithi ya simulizi ya jinsi Mungu aliwaangamiza watu na wanyama ambao walikuwa wameumbwa lakini kuokoa Nuhu, familia yake, na baadhi ya wanyama. Mwandishi wa Mwanzo anaelezea sehemu za hadithi ya Nuhu zaidi ya mara moja. Kila wakati mwandishi anaongeza maelezo zaidi. Hii ni sawa na jinsi mwandishi anasimulia hadithi ya uumbaji. Hii ni hadithi ya kwanza ya Nuhu.</w:t>
      </w:r>
    </w:p>
    <w:p>
      <w:pPr/>
      <w:r>
        <w:rPr>
          <w:lang w:val="sw_KE" w:bidi="sw_KE"/>
        </w:rPr>
      </w:r>
      <w:r>
        <w:rPr>
          <w:lang w:val="sw_KE" w:bidi="sw_KE"/>
        </w:rPr>
        <w:t>Hadithi inaanza kwa kusema kwamba hawa ni vizazi vya Nuhu. Kifungu hiki kinatumiwa mara nyingi katika Mwanzo. Hadithi ya Nuhu ni mara ya pili kifungu hiki kinatumiwa. Kwa kawaida inaanza hadithi mpya kuhusu mhusika kuu. Katika hadithi hii, tunajifunza kuhusu Nuhu.</w:t>
      </w:r>
    </w:p>
    <w:p>
      <w:pPr/>
      <w:r>
        <w:rPr>
          <w:lang w:val="sw_KE" w:bidi="sw_KE"/>
        </w:rPr>
      </w:r>
      <w:r>
        <w:rPr>
          <w:lang w:val="sw_KE" w:bidi="sw_KE"/>
        </w:rPr>
        <w:t>Hatujui ambapo Nuhu aliishi. Tutaona baadaye kwamba mashua inakua upande wa mlima katika nchi ya sasa ya Uturuki. Watu wengine wanafikiri kwamba Nuhu aliishi katika eneo kati ya Mto Tigris na Mto Eufrates.</w:t>
      </w:r>
    </w:p>
    <w:p>
      <w:pPr/>
      <w:r>
        <w:rPr>
          <w:lang w:val="sw_KE" w:bidi="sw_KE"/>
        </w:rPr>
      </w:r>
      <w:r>
        <w:rPr>
          <w:lang w:val="sw_KE" w:bidi="sw_KE"/>
        </w:rPr>
        <w:t xml:space="preserve">Onyesha ramani ya eneo hili ambalo ni pamoja na eneo </w:t>
      </w:r>
      <w:r>
        <w:rPr>
          <w:lang w:val="sw_KE" w:bidi="sw_KE"/>
        </w:rPr>
        <w:t>la Uturuki ambapo Mlima Ararat iko</w:t>
      </w:r>
      <w:r>
        <w:rPr>
          <w:lang w:val="sw_KE" w:bidi="sw_KE"/>
        </w:rPr>
        <w:t>. Ramani itajumuisha Tigris na mito ya Euphrates.</w:t>
      </w:r>
    </w:p>
    <w:p>
      <w:pPr/>
      <w:r>
        <w:rPr>
          <w:lang w:val="sw_KE" w:bidi="sw_KE"/>
        </w:rPr>
      </w:r>
      <w:r>
        <w:rPr>
          <w:lang w:val="sw_KE" w:bidi="sw_KE"/>
        </w:rPr>
        <w:t>Nuhu alikuwa mtu mzuri. Hadithi inasema alikuwa mwenye haki na asiye na lawama. Hii ina maana kwamba Nuhu alikuwa na uhusiano sahihi na Mungu.</w:t>
      </w:r>
    </w:p>
    <w:p>
      <w:pPr/>
      <w:r>
        <w:rPr>
          <w:lang w:val="sw_KE" w:bidi="sw_KE"/>
        </w:rPr>
      </w:r>
      <w:r>
        <w:rPr>
          <w:lang w:val="sw_KE" w:bidi="sw_KE"/>
        </w:rPr>
        <w:t>Eleza uhusiano ambao ungezingatia kuwa ushirika wa karibu.</w:t>
      </w:r>
    </w:p>
    <w:p>
      <w:pPr/>
      <w:r>
        <w:rPr>
          <w:lang w:val="sw_KE" w:bidi="sw_KE"/>
        </w:rPr>
      </w:r>
      <w:r>
        <w:rPr>
          <w:lang w:val="sw_KE" w:bidi="sw_KE"/>
        </w:rPr>
        <w:t>Nuhu alifuata njia za Mungu. Nuhu hakuwa kamili. Nuhu aliasi Mungu wakati mwingine. Mungu aliona kwamba Nuhu alikuwa mtu mzuri. Nuhu alikuwa na ndoa na kuwa na wana 3 watu wazima wanaoitwa Shemu, Ham, na Yafethi. Kila mwana wa kiume pia alikuwa ameoa.</w:t>
      </w:r>
    </w:p>
    <w:p>
      <w:pPr/>
      <w:r>
        <w:rPr>
          <w:lang w:val="sw_KE" w:bidi="sw_KE"/>
        </w:rPr>
      </w:r>
      <w:r>
        <w:rPr>
          <w:lang w:val="sw_KE" w:bidi="sw_KE"/>
        </w:rPr>
        <w:t>Katika simulizi ya awali, Nuhu ni umri wa miaka 500. Alikuwa na umri wa miaka 600 wakati mvua ilianza kunyesha baada ya Nuhu kuingia mashuani. Hatujui ni muda gani ilichukua Nuhu kujenga mashuani. Umri wa Nuhu hautajwi katika hadithi hii lakini umri wake unatajwa katika hadithi zingine.</w:t>
      </w:r>
    </w:p>
    <w:p>
      <w:pPr/>
      <w:r>
        <w:rPr>
          <w:lang w:val="sw_KE" w:bidi="sw_KE"/>
        </w:rPr>
      </w:r>
      <w:r>
        <w:rPr>
          <w:lang w:val="sw_KE" w:bidi="sw_KE"/>
        </w:rPr>
        <w:t>Mungu alikwenda kwa Nuhu na kusema kwa Nuhu, "Nimeamua kuharibu viumbe wote hai. Wote ni wa vurugu au kufanya mambo ya vurugu." Mungu anatumia neno ufisadi ambalo ina maana kitu kibaya au kuoza. Inaweza pia kumaanisha kwamba mtu ambaye ni mfisadi ni mtu ambaye anafanya kitu kibaya au kiovu.</w:t>
      </w:r>
    </w:p>
    <w:p>
      <w:pPr/>
      <w:r>
        <w:rPr>
          <w:lang w:val="sw_KE" w:bidi="sw_KE"/>
        </w:rPr>
      </w:r>
      <w:r>
        <w:rPr>
          <w:lang w:val="sw_KE" w:bidi="sw_KE"/>
        </w:rPr>
        <w:t>Fikiria kile watu wengine walikuwa wakifanya. Ni baadhi ya mambo ambayo pengine walifanya ambayo ilisababisha Mungu kukasirika sana nao? Unafikiri ni nini kwamba Nuhu alikuwa akifanya ambayo ilisababisha Mungu kumwona Nuhu kama asiye na lawama na mwenye haki? Nuhu alikuwa tofauti vipi na watu wengine?</w:t>
      </w:r>
    </w:p>
    <w:p>
      <w:pPr/>
      <w:r>
        <w:rPr>
          <w:lang w:val="sw_KE" w:bidi="sw_KE"/>
        </w:rPr>
      </w:r>
      <w:r>
        <w:rPr>
          <w:lang w:val="sw_KE" w:bidi="sw_KE"/>
        </w:rPr>
        <w:t>Kisha Mungu anamwambia Nuhu kujenga mashua. Hii haikuwa mashua ambayo Nuhu alikuwa ameona kabla. Watu wakati huu walifanya mashua ndogo ya ngozi ambazo walitumia kando ya pembe za mito.</w:t>
      </w:r>
    </w:p>
    <w:p>
      <w:pPr/>
      <w:r>
        <w:rPr>
          <w:lang w:val="sw_KE" w:bidi="sw_KE"/>
        </w:rPr>
      </w:r>
      <w:r>
        <w:rPr>
          <w:lang w:val="sw_KE" w:bidi="sw_KE"/>
        </w:rPr>
        <w:t xml:space="preserve">Onyesha picha ya </w:t>
      </w:r>
      <w:r>
        <w:rPr>
          <w:b/>
          <w:lang w:val="sw_KE" w:bidi="sw_KE"/>
        </w:rPr>
        <w:t>mashua ndogo iliyotengenezwa kutoka kwa ngozi</w:t>
      </w:r>
      <w:r>
        <w:rPr>
          <w:lang w:val="sw_KE" w:bidi="sw_KE"/>
        </w:rPr>
        <w:t>.</w:t>
      </w:r>
    </w:p>
    <w:p>
      <w:pPr/>
      <w:r>
        <w:rPr>
          <w:lang w:val="sw_KE" w:bidi="sw_KE"/>
        </w:rPr>
      </w:r>
      <w:r>
        <w:rPr>
          <w:lang w:val="sw_KE" w:bidi="sw_KE"/>
        </w:rPr>
        <w:t>Mungu anamwambia Nuhu aina ya mbao ya kutumia kwa kujenga mashua. Hatujui hasa mba0 hii ilikuwa nini lakini tunajua kwamba ilikuwa nzuri kwa kujenga mashua. Mungu alimwambia Nuhu kutumia lami ili kutengeneza mashua isiyo na maji. Lami ni dutu nyeusi ya gumu ambayo tunapata kutoka kwa miti ya msonabari. Kuweka dutu hii kwenye ndani na nje ya mashua kungefanya isilowe na maji. Hakuna maji yangevuja katika mashuani. Mungu hakumwambia Nuhu kuweka usukani au meli kwenye mashua ili kuendesha. Mashua hii haingeonekana kama mashua nyingi ambazo unaweza kuona.</w:t>
      </w:r>
    </w:p>
    <w:p>
      <w:pPr/>
      <w:r>
        <w:rPr>
          <w:lang w:val="sw_KE" w:bidi="sw_KE"/>
        </w:rPr>
      </w:r>
      <w:r>
        <w:rPr>
          <w:lang w:val="sw_KE" w:bidi="sw_KE"/>
        </w:rPr>
        <w:t xml:space="preserve">Onyesha picha ya </w:t>
      </w:r>
      <w:r>
        <w:rPr>
          <w:lang w:val="sw_KE" w:bidi="sw_KE"/>
        </w:rPr>
        <w:t>lami inayotumiwa kwenye mashua au mbao</w:t>
      </w:r>
      <w:r>
        <w:rPr>
          <w:lang w:val="sw_KE" w:bidi="sw_KE"/>
        </w:rPr>
        <w:t>.</w:t>
      </w:r>
    </w:p>
    <w:p>
      <w:pPr/>
      <w:r>
        <w:rPr>
          <w:lang w:val="sw_KE" w:bidi="sw_KE"/>
        </w:rPr>
      </w:r>
      <w:r>
        <w:rPr>
          <w:lang w:val="sw_KE" w:bidi="sw_KE"/>
        </w:rPr>
        <w:t xml:space="preserve">Onyesha picha ya miti ya </w:t>
      </w:r>
      <w:r>
        <w:rPr>
          <w:lang w:val="sw_KE" w:bidi="sw_KE"/>
        </w:rPr>
        <w:t>msonabari ambayo inazalisha lami</w:t>
      </w:r>
    </w:p>
    <w:p>
      <w:pPr/>
      <w:r>
        <w:rPr>
          <w:lang w:val="sw_KE" w:bidi="sw_KE"/>
        </w:rPr>
      </w:r>
      <w:r>
        <w:rPr>
          <w:lang w:val="sw_KE" w:bidi="sw_KE"/>
        </w:rPr>
        <w:t>Mungu alimwambia Nuhu jinsi ya kujenga mashua. Mungu alimwambia Nuhu kufanya mashua mita 150 kwa urefu, mita 25 upana, na mita 15 juu. Mungu alimwambia Nuhu kufanya ngazi 3 au sakafu 3 katika mashuani. Mungu alimwambia Nuhu kufanya maduka au viota kwa wanyama ambao wangekuwa katika mashuani. Mungu alimwambia Nuhu kuweka mlango upande wa kando. Mungu pia alimwambia Nuhu kuwacha nafasi ya sentimita 50 kati ya upande wa juu wa mashua na paa. Nafasi hii ilikuwa kwenda njia yote karibu na mashuani.</w:t>
      </w:r>
    </w:p>
    <w:p>
      <w:pPr/>
      <w:r>
        <w:rPr>
          <w:lang w:val="sw_KE" w:bidi="sw_KE"/>
        </w:rPr>
      </w:r>
      <w:r>
        <w:rPr>
          <w:lang w:val="sw_KE" w:bidi="sw_KE"/>
        </w:rPr>
        <w:t>Chukua vipande vya karatasi au vipande vya mbao au vijiti na jaribu kutengeneza mashua ukifuata maelekezo yaliyotolewa kwa Nuhu. Inaonekana kama sanduku. Weka katika maji ili kuona kama inaelea. Hakikisha kwamba chini ya mashua ni tambarare. Usiweke usudi au tanga kwenye mashua. Unaweza pia kujaribu kuchora picha kwa kutumia maelekezo haya tu.</w:t>
      </w:r>
    </w:p>
    <w:p>
      <w:pPr/>
      <w:r>
        <w:rPr>
          <w:lang w:val="sw_KE" w:bidi="sw_KE"/>
        </w:rPr>
      </w:r>
      <w:r>
        <w:rPr>
          <w:lang w:val="sw_KE" w:bidi="sw_KE"/>
        </w:rPr>
        <w:t>Ongea kuhusu ilikuwaje kwa Nuhu kujaribu kujenga kitu ambacho hajawahi kuona awali tu kutoka kwa maelekezo haya.</w:t>
      </w:r>
    </w:p>
    <w:p>
      <w:pPr/>
      <w:r>
        <w:rPr>
          <w:lang w:val="sw_KE" w:bidi="sw_KE"/>
        </w:rPr>
      </w:r>
      <w:r>
        <w:rPr>
          <w:lang w:val="sw_KE" w:bidi="sw_KE"/>
        </w:rPr>
        <w:t xml:space="preserve">Onyesha picha ya </w:t>
      </w:r>
      <w:r>
        <w:rPr>
          <w:lang w:val="sw_KE" w:bidi="sw_KE"/>
        </w:rPr>
        <w:t>safina</w:t>
      </w:r>
      <w:r>
        <w:rPr>
          <w:lang w:val="sw_KE" w:bidi="sw_KE"/>
        </w:rPr>
        <w:t xml:space="preserve"> baada ya timu kujaribu kujenga mfano wa safina.</w:t>
      </w:r>
    </w:p>
    <w:p>
      <w:pPr/>
      <w:r>
        <w:rPr>
          <w:lang w:val="sw_KE" w:bidi="sw_KE"/>
        </w:rPr>
      </w:r>
      <w:r>
        <w:rPr>
          <w:lang w:val="sw_KE" w:bidi="sw_KE"/>
        </w:rPr>
        <w:t xml:space="preserve">Onyesha picha ambayo ni </w:t>
      </w:r>
      <w:r>
        <w:rPr>
          <w:lang w:val="sw_KE" w:bidi="sw_KE"/>
        </w:rPr>
        <w:t>msalaba wa mashua</w:t>
      </w:r>
      <w:r>
        <w:rPr>
          <w:lang w:val="sw_KE" w:bidi="sw_KE"/>
        </w:rPr>
        <w:t xml:space="preserve"> ili waweze kuona jinsi ndani ilifanywa. Jadili jinsi utamaduni wako unatengeneza mashua isiyo na maji ili wasiruhusu kuvuja.</w:t>
      </w:r>
    </w:p>
    <w:p>
      <w:pPr/>
      <w:r>
        <w:rPr>
          <w:lang w:val="sw_KE" w:bidi="sw_KE"/>
        </w:rPr>
      </w:r>
      <w:r>
        <w:rPr>
          <w:lang w:val="sw_KE" w:bidi="sw_KE"/>
        </w:rPr>
        <w:t>Mashua ingeonekana kama sanduku ndefu, nyembamba. Mashua iliyojengwa kama hii ingeelea. Ilikuwa kubwa ya kutosha kuwa na nafasi kwa wanyama wote na kwa watu nane ambao walikuwa kwenye mashua. Hatujui kama mtu yeyote alimsaidia Nuhu kujenga mashua.</w:t>
      </w:r>
    </w:p>
    <w:p>
      <w:pPr/>
      <w:r>
        <w:rPr>
          <w:lang w:val="sw_KE" w:bidi="sw_KE"/>
        </w:rPr>
      </w:r>
      <w:r>
        <w:rPr>
          <w:lang w:val="sw_KE" w:bidi="sw_KE"/>
        </w:rPr>
        <w:t xml:space="preserve">Onyesha picha ya </w:t>
      </w:r>
      <w:r>
        <w:rPr>
          <w:lang w:val="sw_KE" w:bidi="sw_KE"/>
        </w:rPr>
        <w:t>maduka</w:t>
      </w:r>
      <w:r>
        <w:rPr>
          <w:lang w:val="sw_KE" w:bidi="sw_KE"/>
        </w:rPr>
        <w:t xml:space="preserve"> ambayo yangekuwa katika mashua ambayo Mungu alimwambia Nuhu kujenga. Onyesha picha ya v</w:t>
      </w:r>
      <w:r>
        <w:rPr>
          <w:lang w:val="sw_KE" w:bidi="sw_KE"/>
        </w:rPr>
        <w:t xml:space="preserve">kiota </w:t>
      </w:r>
      <w:r>
        <w:rPr>
          <w:lang w:val="sw_KE" w:bidi="sw_KE"/>
        </w:rPr>
        <w:t>kama vile zile zilizopatikana katika nyumba ya kuku.</w:t>
      </w:r>
    </w:p>
    <w:p>
      <w:pPr/>
      <w:r>
        <w:rPr>
          <w:lang w:val="sw_KE" w:bidi="sw_KE"/>
        </w:rPr>
      </w:r>
      <w:r>
        <w:rPr>
          <w:lang w:val="sw_KE" w:bidi="sw_KE"/>
        </w:rPr>
        <w:t>Kisha Mungu alisema kwa Nuhu tena, "Ninaenda kuharibu kila kitu hai ambacho kinapumua." Mungu alisema, "Ninaenda kufunika dunia na maji ili kila kitu kife." Hii ni mafuriko. Mara nyingi, mafuriko yanatokea haraka na maji yanayokimbia ndani au kupitia eneo hilo. Mafuriko mara nyingi hutokea baada ya dhoruba kali. Mvua inanyesha haraka sana na kwa nguvu kama kwamba hana wakati wa kwenda ndani ya ardhi na inakimbia kutoka ardhi katika maeneo ya chini. Maji yanasonga kwa nguvu sana hivyo kwamba inaharibu miundo njiani.</w:t>
      </w:r>
    </w:p>
    <w:p>
      <w:pPr/>
      <w:r>
        <w:rPr>
          <w:lang w:val="sw_KE" w:bidi="sw_KE"/>
        </w:rPr>
      </w:r>
      <w:r>
        <w:rPr>
          <w:lang w:val="sw_KE" w:bidi="sw_KE"/>
        </w:rPr>
        <w:t xml:space="preserve">Onyesha picha ya </w:t>
      </w:r>
      <w:r>
        <w:rPr>
          <w:lang w:val="sw_KE" w:bidi="sw_KE"/>
        </w:rPr>
        <w:t>eneo la mafuriko</w:t>
      </w:r>
      <w:r>
        <w:rPr>
          <w:lang w:val="sw_KE" w:bidi="sw_KE"/>
        </w:rPr>
        <w:t>. Picha inapaswa kuonyesha maji kufunika eneo na pia baadhi ya uharibifu unaosababishwa na maji.</w:t>
      </w:r>
    </w:p>
    <w:p>
      <w:pPr/>
      <w:r>
        <w:rPr>
          <w:lang w:val="sw_KE" w:bidi="sw_KE"/>
        </w:rPr>
      </w:r>
      <w:r>
        <w:rPr>
          <w:lang w:val="sw_KE" w:bidi="sw_KE"/>
        </w:rPr>
        <w:t>Jadili kama timu: unajua nini kuhusu mafuriko? Umepata uzoefu gani au ni nini wengine wamekuambia kuhusu mafuriko?</w:t>
      </w:r>
    </w:p>
    <w:p>
      <w:pPr/>
      <w:r>
        <w:rPr>
          <w:lang w:val="sw_KE" w:bidi="sw_KE"/>
        </w:rPr>
      </w:r>
      <w:r>
        <w:rPr>
          <w:lang w:val="sw_KE" w:bidi="sw_KE"/>
        </w:rPr>
        <w:t>Baada ya maelezo ya uharibifu kwa dunia, Mungu anabadilisha ahadi yake na Nuhu. Mungu alisema kwa Nuhu, "Lakini nitathibitisha agano langu na wewe." Agano ni ahadi au makubaliano ya dhati Mungu alikuwa amemwambia Nuhu kwamba Nuhu na familia yake wangekuwa salama katika mashua. Agano hili ilikuwa ahadi iliyotolewa na Mungu na kutegemea Mungu. Mungu hakutaka chochote kutoka kwa Nuhu. Mungu pia Mungu alimwambia Nuhu kuchukua mke wake, wana wake watatu na wake wao na kuingia kwenye mashua. Hii inaweka watu wazima nane kwenye mashua. Mungu alimwambia Nuhu kuweka jozi ya kila aina ya mnyama, ndege na mambo yanayotembea kwenye mashua—kiume na kike wa kila mmoja. Mungu pia alimwambia Nuhu kuhakikisha kwamba kulikuwa na chakula cha kutosha kwenye mashua kwa wanyama hao wote na kwa familia ya Nuhu.</w:t>
      </w:r>
    </w:p>
    <w:p>
      <w:pPr/>
      <w:r>
        <w:rPr>
          <w:lang w:val="sw_KE" w:bidi="sw_KE"/>
        </w:rPr>
      </w:r>
      <w:r>
        <w:rPr>
          <w:lang w:val="sw_KE" w:bidi="sw_KE"/>
        </w:rPr>
        <w:t>Ongea kuhusu baadhi ya aina za wanyama ambao wangekuwa kwenye mashua. Fikiria tukio na wanyama kuja kwenye mashua ili kupata kuingia kwenye mashua. Ni aina gani ya chakula ungeweka kwenye mashua? Ni chakula gani ungeweka kwenye mashua?</w:t>
      </w:r>
    </w:p>
    <w:p>
      <w:pPr/>
      <w:r>
        <w:rPr>
          <w:lang w:val="sw_KE" w:bidi="sw_KE"/>
        </w:rPr>
      </w:r>
      <w:r>
        <w:rPr>
          <w:lang w:val="sw_KE" w:bidi="sw_KE"/>
        </w:rPr>
        <w:t>Nuhu alifanya kila kitu hasa kama Mungu alikuwa ameamuru.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Tukio hili ni utangulizi wa hadithi ya Nuhu. Tunajifunza maelezo kuhusu mhusika wa Nuhu na familia ya Nuhu. Hakuna mtu anazungumza katika tukio la kwanza.</w:t>
      </w:r>
    </w:p>
    <w:p>
      <w:pPr/>
      <w:r>
        <w:rPr>
          <w:lang w:val="sw_KE" w:bidi="sw_KE"/>
        </w:rPr>
      </w:r>
      <w:r>
        <w:rPr>
          <w:b/>
          <w:lang w:val="sw_KE" w:bidi="sw_KE"/>
        </w:rPr>
        <w:t>Tukio la pili:</w:t>
      </w:r>
      <w:r>
        <w:rPr>
          <w:lang w:val="sw_KE" w:bidi="sw_KE"/>
        </w:rPr>
        <w:t xml:space="preserve"> Tunajifunza kuhusu uovu wa watu kwenye dunia. Mungu anaona yote ambayo yanatokea. Mungu anazungumza katika tukio la pili.</w:t>
      </w:r>
    </w:p>
    <w:p>
      <w:pPr/>
      <w:r>
        <w:rPr>
          <w:lang w:val="sw_KE" w:bidi="sw_KE"/>
        </w:rPr>
      </w:r>
      <w:r>
        <w:rPr>
          <w:b/>
          <w:lang w:val="sw_KE" w:bidi="sw_KE"/>
        </w:rPr>
        <w:t>Tukio la tatu</w:t>
      </w:r>
      <w:r>
        <w:rPr>
          <w:lang w:val="sw_KE" w:bidi="sw_KE"/>
        </w:rPr>
        <w:t xml:space="preserve"> Mungu anamwambia Nuhu kwamba viumbe wote hai wanakwenda kuharibiwa. Mungu anamwambia Nuhu kujenga mashua kubwa au safina. Mungu anatoa maelekezo maalum kuhusu ukubwa wa mashua, aina ya mbao kutumia ili kujenga mashua, idadi ya sakafu katika mashua na hata ambapo kuweka mlango. Nuhu hasemi katika tukio hili.</w:t>
      </w:r>
    </w:p>
    <w:p>
      <w:pPr/>
      <w:r>
        <w:rPr>
          <w:lang w:val="sw_KE" w:bidi="sw_KE"/>
        </w:rPr>
      </w:r>
      <w:r>
        <w:rPr>
          <w:b/>
          <w:lang w:val="sw_KE" w:bidi="sw_KE"/>
        </w:rPr>
        <w:t>Tukio la nne:</w:t>
      </w:r>
      <w:r>
        <w:rPr>
          <w:lang w:val="sw_KE" w:bidi="sw_KE"/>
        </w:rPr>
        <w:t xml:space="preserve"> Mungu anamkumbusha Nuhu kwa nini Nuhu anapaswa kujenga mashua. Mungu anathibitisha tena agano na Nuhu. Mungu anamwambia Nuhu kuweka jozi ya wanyama, kiume na kike wa kila aina kwenye mashua. Mungu anamwambia Nuhu kwamba wanyama hawa watakuja kwa Nuhu. Mungu pia anamwambia Nuhu kuweka chakula kwenye mashua kwa wanyama na kwa familia ya Nuhu. Nuhu hasemi chochote.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Wana 3 wa Nuhu</w:t>
      </w:r>
    </w:p>
    <w:p>
      <w:pPr>
        <w:pStyle w:val="ListBullet"/>
        <w:spacing w:line="240" w:lineRule="auto"/>
        <w:ind w:left="720"/>
      </w:pPr>
      <w:r>
        <w:rPr>
          <w:lang w:val="sw_KE" w:bidi="sw_KE"/>
        </w:rPr>
      </w:r>
      <w:r>
        <w:rPr>
          <w:lang w:val="sw_KE" w:bidi="sw_KE"/>
        </w:rPr>
        <w:t>Wake wa kila mmoja wa wana</w:t>
      </w:r>
    </w:p>
    <w:p>
      <w:pPr>
        <w:pStyle w:val="ListBullet"/>
        <w:spacing w:line="240" w:lineRule="auto"/>
        <w:ind w:left="720"/>
      </w:pPr>
      <w:r>
        <w:rPr>
          <w:lang w:val="sw_KE" w:bidi="sw_KE"/>
        </w:rPr>
      </w:r>
      <w:r>
        <w:rPr>
          <w:lang w:val="sw_KE" w:bidi="sw_KE"/>
        </w:rPr>
        <w:t>Wanyama</w:t>
      </w:r>
    </w:p>
    <w:p>
      <w:pPr>
        <w:pStyle w:val="ListBullet"/>
        <w:spacing w:line="240" w:lineRule="auto"/>
        <w:ind w:left="720"/>
      </w:pPr>
      <w:r>
        <w:rPr>
          <w:lang w:val="sw_KE" w:bidi="sw_KE"/>
        </w:rPr>
      </w:r>
      <w:r>
        <w:rPr>
          <w:lang w:val="sw_KE" w:bidi="sw_KE"/>
        </w:rPr>
        <w:t>Watu wengine</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Nuhu anatambulishwa. Nuhu ni mtu mwenye haki. Nuhu ni mtu pekee asiye na lawama kwenye dunia kwa wakati huu. Nuhu hakuwa na dhambi. Nuhu anatembea katika ushirika wa karibu na Mungu. Wana 3 wa Nuhu pia wanatambulishwa katika tukio hili. Hatujui kama mtu yeyote alimsaidia Nuhu kujenga mashuani. Mke wa Nuhu na wake wa wana wa Nuhu hawatajwi bado. Mungu anaona ufisadi wote na watu na kuamua kuwaangamiza.</w:t>
      </w:r>
    </w:p>
    <w:p>
      <w:pPr/>
      <w:r>
        <w:rPr>
          <w:lang w:val="sw_KE" w:bidi="sw_KE"/>
        </w:rPr>
      </w:r>
      <w:r>
        <w:rPr>
          <w:lang w:val="sw_KE" w:bidi="sw_KE"/>
        </w:rPr>
        <w:t>Enoka alitembea katika ushirika wa karibu na Mungu. Hii ina maana kwamba wanaweza kutembea na kuzungumza pamoja na kufurahia uwepo wa kila mmoja.</w:t>
      </w:r>
    </w:p>
    <w:p>
      <w:pPr/>
      <w:r>
        <w:rPr>
          <w:lang w:val="sw_KE" w:bidi="sw_KE"/>
        </w:rPr>
      </w:r>
      <w:r>
        <w:rPr>
          <w:lang w:val="sw_KE" w:bidi="sw_KE"/>
        </w:rPr>
        <w:t>Katika tukio la pili, Mungu anachunguza ufisadi na vurugu kwenye dunia. Simulizi inarudia kifungu hiki mara mbili.</w:t>
      </w:r>
    </w:p>
    <w:p>
      <w:pPr/>
      <w:r>
        <w:rPr>
          <w:lang w:val="sw_KE" w:bidi="sw_KE"/>
        </w:rPr>
      </w:r>
      <w:r>
        <w:rPr>
          <w:lang w:val="sw_KE" w:bidi="sw_KE"/>
        </w:rPr>
        <w:t>Kwa nini Mungu angerudia uchunguzi huu mara mbili? Katika lugha yako unasisitiza vipi kitu muhimu sana?</w:t>
      </w:r>
    </w:p>
    <w:p>
      <w:pPr/>
      <w:r>
        <w:rPr>
          <w:lang w:val="sw_KE" w:bidi="sw_KE"/>
        </w:rPr>
      </w:r>
      <w:r>
        <w:rPr>
          <w:lang w:val="sw_KE" w:bidi="sw_KE"/>
        </w:rPr>
        <w:t>Katika tukio la tatu, Mungu anasema kwa Nuhu, "Nimeamua kuangamiza viumbe wote hai kwenye dunia kwa sababu wamejaza dunia na vurugu." Kisha Mungu anamwambia Nuhu kujenga mashuani. Mungu anamwambia Nuhu aina ya mbao kutumia. Mungu anasema kufanya mashua mita 150 kwa muda mrefu, mita 25 upana, na mita 15 urefu na kuweka sakafu 3 katika mashua. Mungu anamwambia Nuhu kufanya mashua isiingiwe na maji kwa kufunika na lami ndani na nje. Mungu anamwambia Nuhu kuweka maduka na viota kwa wanyama kutumia. Mungu anamwambia Nuhu kuweka mlango upande mmoja. Mungu anamwambia Nuhu kuondoka nafasi ya sentimita 50 karibu na paa kati ya pande za mashua na paa.</w:t>
      </w:r>
    </w:p>
    <w:p>
      <w:pPr/>
      <w:r>
        <w:rPr>
          <w:lang w:val="sw_KE" w:bidi="sw_KE"/>
        </w:rPr>
      </w:r>
      <w:r>
        <w:rPr>
          <w:lang w:val="sw_KE" w:bidi="sw_KE"/>
        </w:rPr>
        <w:t>Katika tukio la nne, Mungu anaendelea kutoa maelekezo kwa Nuhu. Mungu anamwambia Nuhu kwamba kutakuwa na mafuriko ambayo yataharibu kila kitu hai kwenye dunia. Kisha Mungu anamwambia Nuhu kwamba Nuhu na familia yake watakuwa salama. Hii ni tofauti na kile kitatokea kwa kila mtu mwingine. Mungu anamwambia Nuhu kuweka jozi ya wanyama, kiume na kike wa kila aina kwenye mashua. Mungu anamwambia Nuhu kwamba wanyama hawa watakuja kwa Nuhu. Hii ina maana kwamba Nuhu na wana wake hawangeweza kwenda na kutafuta wanyama. Mungu anamwambia Nuhu kuweka chakula cha kutosha kwenye mashua kwa wanyama wote na kwa familia ya Nuhu. Mungu hakumwambia Nuhu kwa muda gani angekuwa kwenye mashua na wanyama. Nuhu alifanya kila kitu jinsi kama Mungu alikuwa ameamuru.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Wana 3 wa Nuhu</w:t>
      </w:r>
    </w:p>
    <w:p>
      <w:pPr>
        <w:pStyle w:val="ListBullet"/>
        <w:spacing w:line="240" w:lineRule="auto"/>
        <w:ind w:left="720"/>
      </w:pPr>
      <w:r>
        <w:rPr>
          <w:lang w:val="sw_KE" w:bidi="sw_KE"/>
        </w:rPr>
      </w:r>
      <w:r>
        <w:rPr>
          <w:lang w:val="sw_KE" w:bidi="sw_KE"/>
        </w:rPr>
        <w:t>Wake wa kila mmoja wa wana</w:t>
      </w:r>
    </w:p>
    <w:p>
      <w:pPr>
        <w:pStyle w:val="ListBullet"/>
        <w:spacing w:line="240" w:lineRule="auto"/>
        <w:ind w:left="720"/>
      </w:pPr>
      <w:r>
        <w:rPr>
          <w:lang w:val="sw_KE" w:bidi="sw_KE"/>
        </w:rPr>
      </w:r>
      <w:r>
        <w:rPr>
          <w:lang w:val="sw_KE" w:bidi="sw_KE"/>
        </w:rPr>
        <w:t>Wanyama</w:t>
      </w:r>
    </w:p>
    <w:p>
      <w:pPr>
        <w:pStyle w:val="ListBullet"/>
        <w:spacing w:line="240" w:lineRule="auto"/>
        <w:ind w:left="720"/>
      </w:pPr>
      <w:r>
        <w:rPr>
          <w:lang w:val="sw_KE" w:bidi="sw_KE"/>
        </w:rPr>
      </w:r>
      <w:r>
        <w:rPr>
          <w:lang w:val="sw_KE" w:bidi="sw_KE"/>
        </w:rPr>
        <w:t>Watu wengine</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mwanzo wa tukio la kwanza, Nuhu anatambulishwa. Katika tukio hili, tunajifunza kwamba Nuhu ni mtu mwenye haki. Yeye ni mtu pekee asiye na lawama anayeishi kwenye dunia kwa wakati huu. Nuhu alitembea katika ushirika wa karibu na Mungu. Nuhu ana wana 3 wanaoitwa Shemu, Ham na Yafethi.</w:t>
      </w:r>
    </w:p>
    <w:p>
      <w:pPr/>
      <w:r>
        <w:rPr>
          <w:lang w:val="sw_KE" w:bidi="sw_KE"/>
        </w:rPr>
      </w:r>
      <w:r>
        <w:rPr>
          <w:lang w:val="sw_KE" w:bidi="sw_KE"/>
        </w:rPr>
        <w:t>Sitisha igizo: Muulize mtu anayeigiza Nuhu ili kuelezea uhusiano wake na Mungu. Unaweza kusikia, "Ninazungumza na Mungu mara kwa mara, ninaweza kumwambia Mungu chochote, ninahisi vizuri kuwa katika mawasiliano ya karibu na Mungu." Waulize wana watatu, "Tuambie kuhusu baba yako. Yeye ni mtu wa aina gani?" Unaweza kusikia, "Yeye ni mtu mzuri, yeye ni mwaminifu, anatutendea vizuri, watu kama yeye, anajaribu kufuata njia za Mungu." Anzisha tena igizo.</w:t>
      </w:r>
    </w:p>
    <w:p>
      <w:pPr/>
      <w:r>
        <w:rPr>
          <w:lang w:val="sw_KE" w:bidi="sw_KE"/>
        </w:rPr>
      </w:r>
      <w:r>
        <w:rPr>
          <w:lang w:val="sw_KE" w:bidi="sw_KE"/>
        </w:rPr>
        <w:t>Nuhu hana lawama.</w:t>
      </w:r>
    </w:p>
    <w:p>
      <w:pPr/>
      <w:r>
        <w:rPr>
          <w:lang w:val="sw_KE" w:bidi="sw_KE"/>
        </w:rPr>
      </w:r>
      <w:r>
        <w:rPr>
          <w:lang w:val="sw_KE" w:bidi="sw_KE"/>
        </w:rPr>
        <w:t>Sitisha igizo: Muulize Nuhu jinsi anaishi maisha yasiyo na lawama. Unaweza kusikia, "Ninamwabudu Mungu," au "Ninajaribu kutii kile Mungu anasema," au "Ninawatendea wale karibu nami kwa heshima si vurugu." Anzisha tena igizo.</w:t>
      </w:r>
    </w:p>
    <w:p>
      <w:pPr/>
      <w:r>
        <w:rPr>
          <w:lang w:val="sw_KE" w:bidi="sw_KE"/>
        </w:rPr>
      </w:r>
      <w:r>
        <w:rPr>
          <w:lang w:val="sw_KE" w:bidi="sw_KE"/>
        </w:rPr>
        <w:t>Katika tukio la pili, Mungu anaona kwamba dunia imekuwa fisadi na imejazwa na vurugu.</w:t>
      </w:r>
    </w:p>
    <w:p>
      <w:pPr/>
      <w:r>
        <w:rPr>
          <w:lang w:val="sw_KE" w:bidi="sw_KE"/>
        </w:rPr>
      </w:r>
      <w:r>
        <w:rPr>
          <w:lang w:val="sw_KE" w:bidi="sw_KE"/>
        </w:rPr>
        <w:t>Sitisha igizo: Muulize Mungu, "Unaona nini kati ya watu kwenye dunia?" Unaweza kusikia, "Ninaona ufisadi," au "Ninaona vurugu kati ya wanaume na kati ya wanaume na wanawake na kati ya wanawake. Watu hawafuati njia zangu." Anzisha tena igizo.</w:t>
      </w:r>
    </w:p>
    <w:p>
      <w:pPr/>
      <w:r>
        <w:rPr>
          <w:lang w:val="sw_KE" w:bidi="sw_KE"/>
        </w:rPr>
      </w:r>
      <w:r>
        <w:rPr>
          <w:lang w:val="sw_KE" w:bidi="sw_KE"/>
        </w:rPr>
        <w:t xml:space="preserve">Kisha katika tukio la tatu, Mungu anamwambia Nuhu, "Nimeamua kuangamiza viumbe wote hai kwa kuwa wamejaza dunia na vurugu. Nami nitawaangamiza wote kutoka ulimwenguni pamoja na ulimwengu mzima." </w:t>
      </w:r>
    </w:p>
    <w:p>
      <w:pPr/>
      <w:r>
        <w:rPr>
          <w:lang w:val="sw_KE" w:bidi="sw_KE"/>
        </w:rPr>
      </w:r>
      <w:r>
        <w:rPr>
          <w:lang w:val="sw_KE" w:bidi="sw_KE"/>
        </w:rPr>
        <w:t>Sitisha igizo: Muulize Mungu, "Unahisi vipi unapofanya uamuzi huu?" Unaweza kusikia, "Ninahisi huzuni au huruma kwamba watu wanafanya hivi. Ninajuta baada ya kuwaumba." Muulize Nuhu, "Unahisi vipi wakati unasikia Mungu akizungumza hivi?" Unaweza kusikia, "Ninahisi huzuni au upweke," au "Sielewi " Anzisha tena igizo.</w:t>
      </w:r>
    </w:p>
    <w:p>
      <w:pPr/>
      <w:r>
        <w:rPr>
          <w:lang w:val="sw_KE" w:bidi="sw_KE"/>
        </w:rPr>
      </w:r>
      <w:r>
        <w:rPr>
          <w:lang w:val="sw_KE" w:bidi="sw_KE"/>
        </w:rPr>
        <w:t>Nuhu anajenga mashua kufuata maelekezo ambayo Mungu ametoa. Mashua ni mita 150 kwa urefu, mita 25 upana, na mita 15 urefu. Nuhu anazuia maji kuingia kwenye mashua. Nuhu anajenga maduka kwa wanyama. Nuhu anaweka mlango upande wa mashua.</w:t>
      </w:r>
    </w:p>
    <w:p>
      <w:pPr/>
      <w:r>
        <w:rPr>
          <w:lang w:val="sw_KE" w:bidi="sw_KE"/>
        </w:rPr>
      </w:r>
      <w:r>
        <w:rPr>
          <w:lang w:val="sw_KE" w:bidi="sw_KE"/>
        </w:rPr>
        <w:t>Sitisha igizo: Muulize Nuhu, "Kwa nini unajenga mashua hii?" Utasikia pengine, "Kwa sababu Mungu aliniambia nijenge." Anzisha tena igizo.</w:t>
      </w:r>
    </w:p>
    <w:p>
      <w:pPr/>
      <w:r>
        <w:rPr>
          <w:lang w:val="sw_KE" w:bidi="sw_KE"/>
        </w:rPr>
      </w:r>
      <w:r>
        <w:rPr>
          <w:lang w:val="sw_KE" w:bidi="sw_KE"/>
        </w:rPr>
        <w:t>Katika tukio la nne, Mungu anasema kwa Nuhu, "Niko karibu kufunika dunia na mafuriko ambayo yataharibu kila kitu ambacho kinapumua. Kila kitu kwenye dunia kitakufa."</w:t>
      </w:r>
    </w:p>
    <w:p>
      <w:pPr/>
      <w:r>
        <w:rPr>
          <w:lang w:val="sw_KE" w:bidi="sw_KE"/>
        </w:rPr>
      </w:r>
      <w:r>
        <w:rPr>
          <w:lang w:val="sw_KE" w:bidi="sw_KE"/>
        </w:rPr>
        <w:t>Sitisha igizo: Muulize Nuhu, "Mungu anakuambia kwamba mafuriko yanakuja. Unahisi vipi kuhusu hilo?" Unaweza kusikia, "Sijui mafuriko ni nini." Au, "Nitakuwa katika mashua ili nami niwe salama." Au, "Ninaogopa kwa ajili ya marafiki wangu na jamaa wangu." Anzisha tena igizo.</w:t>
      </w:r>
    </w:p>
    <w:p>
      <w:pPr/>
      <w:r>
        <w:rPr>
          <w:lang w:val="sw_KE" w:bidi="sw_KE"/>
        </w:rPr>
      </w:r>
      <w:r>
        <w:rPr>
          <w:lang w:val="sw_KE" w:bidi="sw_KE"/>
        </w:rPr>
        <w:t>Mungu anamwambia Nuhu, "Nitathibitisha tena agano langu au ahadi yangu ya dhati na wewe." Kisha Mungu anamwambia Nuhu kwenda katika mashua na kuchukua mke wako, wana wake 3, na mke wa kila mwana. Hii inajumuisha watu 8 kwenda kwenye mashua.</w:t>
      </w:r>
    </w:p>
    <w:p>
      <w:pPr/>
      <w:r>
        <w:rPr>
          <w:lang w:val="sw_KE" w:bidi="sw_KE"/>
        </w:rPr>
      </w:r>
      <w:r>
        <w:rPr>
          <w:lang w:val="sw_KE" w:bidi="sw_KE"/>
        </w:rPr>
        <w:t>Sitisha igizo: Muulize mke wa Nuhu, "Unahisi vipi kuhusu kuacha marafiki wako na familia nyuma?" Unaweza kusikia, "Ninaogopa kwa ajili yao," au, "Sitaki waweze kufa." Waulize wana 3, "Unahisi vipi kuhusu mafuriko haya ambayo yanakuja?" Unaweza kusikia, "Siogopi," au "Sielewi kwa nini hii inatokea," au "Nina wasiwasi kuhusu marafiki wangu." Waulize wake wa wana wa Nuhu, "Unahisi nini wakati unapoingia kwenye mashua?" Unaweza kusikia, "Ninaogopea familia yangu," au "Sielewi kwa nini ninafanya hivyo," au "Ninatamani wazazi wangu wangekua na sisi." Anzisha tena igizo.</w:t>
      </w:r>
    </w:p>
    <w:p>
      <w:pPr/>
      <w:r>
        <w:rPr>
          <w:lang w:val="sw_KE" w:bidi="sw_KE"/>
        </w:rPr>
      </w:r>
      <w:r>
        <w:rPr>
          <w:lang w:val="sw_KE" w:bidi="sw_KE"/>
        </w:rPr>
        <w:t>Mungu anamwambia Nuhu kuleta jozi ya kila aina ya mnyama, kiume na kike, na jozi ya kila aina ya ndege, kiume na kike, kwenye mashua. Mungu anamwambia Nuhu kwamba wanyama hawa watakuja kwa Nuhu. Mungu pia anamwambia Nuhu kuweka chakula cha kutosha kwa wanyama na kwa familia yake kwenye mashua.</w:t>
      </w:r>
    </w:p>
    <w:p>
      <w:pPr/>
      <w:r>
        <w:rPr>
          <w:lang w:val="sw_KE" w:bidi="sw_KE"/>
        </w:rPr>
      </w:r>
      <w:r>
        <w:rPr>
          <w:lang w:val="sw_KE" w:bidi="sw_KE"/>
        </w:rPr>
        <w:t>Sitisha igizo: Muulize Nuhu, "Utajua vipi kama una chakula cha kutosha kwa kila mtu?" Unaweza kusikia, "Ninatumaini nina ya kutosha kwa sababu sijui ni muda gani hii itadumu," au "Sijui ni kiasi gani cha kuweka kwenye mashua." Anzisha tena igizo.</w:t>
      </w:r>
    </w:p>
    <w:p>
      <w:pPr/>
      <w:r>
        <w:rPr>
          <w:lang w:val="sw_KE" w:bidi="sw_KE"/>
        </w:rPr>
      </w:r>
      <w:r>
        <w:rPr>
          <w:lang w:val="sw_KE" w:bidi="sw_KE"/>
        </w:rPr>
        <w:t>Nuhu anamtii Mungu. Nuhu anafanya kila kitu hasa kama Mungu anasema kufanya hivyo.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Hii ni hadithi ya Nuhu. Maandishi yanatumia neno </w:t>
      </w:r>
      <w:r>
        <w:rPr>
          <w:b/>
          <w:lang w:val="sw_KE" w:bidi="sw_KE"/>
        </w:rPr>
        <w:t>vizazi</w:t>
      </w:r>
      <w:r>
        <w:rPr>
          <w:lang w:val="sw_KE" w:bidi="sw_KE"/>
        </w:rPr>
        <w:t xml:space="preserve"> vya Nuhu. Katika muktadha huu, neno linamaanisha kwamba hii ni hadithi ya Nuhu au hii ni akaunti ya Nuhu. Neno pia linaweza kumaanisha historia ya Nuhu au rekodi ya matukio ya Nuhu. </w:t>
      </w:r>
      <w:r>
        <w:rPr>
          <w:lang w:val="sw_KE" w:bidi="sw_KE"/>
        </w:rPr>
        <w:t>Vizazi</w:t>
      </w:r>
      <w:r>
        <w:rPr>
          <w:lang w:val="sw_KE" w:bidi="sw_KE"/>
        </w:rPr>
        <w:t xml:space="preserve"> ni katika Faharasa Kuu.</w:t>
      </w:r>
    </w:p>
    <w:p>
      <w:pPr/>
      <w:r>
        <w:rPr>
          <w:lang w:val="sw_KE" w:bidi="sw_KE"/>
        </w:rPr>
      </w:r>
      <w:r>
        <w:rPr>
          <w:lang w:val="sw_KE" w:bidi="sw_KE"/>
        </w:rPr>
        <w:t xml:space="preserve">Nuhu alikuwa </w:t>
      </w:r>
      <w:r>
        <w:rPr>
          <w:b/>
          <w:lang w:val="sw_KE" w:bidi="sw_KE"/>
        </w:rPr>
        <w:t>mtu mwenye haki</w:t>
      </w:r>
      <w:r>
        <w:rPr>
          <w:lang w:val="sw_KE" w:bidi="sw_KE"/>
        </w:rPr>
        <w:t xml:space="preserve">. Nuhu alikuwa </w:t>
      </w:r>
      <w:r>
        <w:rPr>
          <w:b/>
          <w:lang w:val="sw_KE" w:bidi="sw_KE"/>
        </w:rPr>
        <w:t>mtu asiye</w:t>
      </w:r>
      <w:r>
        <w:rPr>
          <w:lang w:val="sw_KE" w:bidi="sw_KE"/>
        </w:rPr>
        <w:t xml:space="preserve"> na lawama. Enoka alitembea katika ushirika wa </w:t>
      </w:r>
      <w:r>
        <w:rPr>
          <w:b/>
          <w:lang w:val="sw_KE" w:bidi="sw_KE"/>
        </w:rPr>
        <w:t>karibu</w:t>
      </w:r>
      <w:r>
        <w:rPr>
          <w:lang w:val="sw_KE" w:bidi="sw_KE"/>
        </w:rPr>
        <w:t xml:space="preserve"> na Mungu. Maneno yote mawili, yenye haki na yasiyo na lawama, yanabeba wazo sawa. Mwenye haki ina maana kwamba Nuhu alifuata kiwango cha maadili. Bila lawama ina maana kwamba Nuhu hakuwa na kasoro yoyote. Haimaanishi kwamba Nuhu hakuwa na dhambi. Mtu tu ambaye ni mwenye haki na asiye na lawama anaweza kutembea katika ushirika na Mungu. Ushirika inamaanisha uhusiano mzuri. Hii ni mara ya kwanza ambapo neno mwenye </w:t>
      </w:r>
      <w:r>
        <w:rPr>
          <w:lang w:val="sw_KE" w:bidi="sw_KE"/>
        </w:rPr>
        <w:t>haki</w:t>
      </w:r>
      <w:r>
        <w:rPr>
          <w:lang w:val="sw_KE" w:bidi="sw_KE"/>
        </w:rPr>
        <w:t xml:space="preserve"> linakuja katika Mwanzo. Faharasa Kuu ina shughuli zilizopendekeza ili kusaidia kuamua njia bora ya kuelezea au kusema haki katika lugha yako.</w:t>
      </w:r>
    </w:p>
    <w:p>
      <w:pPr/>
      <w:r>
        <w:rPr>
          <w:lang w:val="sw_KE" w:bidi="sw_KE"/>
        </w:rPr>
      </w:r>
      <w:r>
        <w:rPr>
          <w:lang w:val="sw_KE" w:bidi="sw_KE"/>
        </w:rPr>
        <w:t>Shughuli moja ambayo inaweza kusaidia ni kutumia sufuria ya udongo iliyovunjika au kikombe kilichovunjika. Vunja na uulize kikundi kurejesha. Wataona kwamba mara moja imevunjwa, haiwezi kamwe kurejeshwa kwa hali yake ya awali. Saidia kikundi kuelewa kwamba Mungu anaweza kurejesha kitu kwa hali yake ya awali muhimu. Hii ni haki. Mungu anarejesha kwa hali yake ya awali. Kikundi kinaweza pia kupata kwamba kuna misemo au picha za neno katika lugha ambayo inaweza kusaidia. Mfano mmoja unaweza kuwa kusema: kuwa sahihi katika macho ya Mungu. Hapa ni njia mbili unaweza kuelezea Nuhu: Njia moja ya kusema hii ni kusema Nuhu alikuwa mtu mzuri ambaye alimtii Mungu. Njia nyingine ni kusema Nuhu alikuwa mtu pekee wakati huo ambaye alikuwa mwaminifu na ambaye alitembea na Mungu. Baada ya kufanya shughuli hizi zilizopendekezwa, unaweza kupata njia bora ya kusema hii katika lugha yako.</w:t>
      </w:r>
    </w:p>
    <w:p>
      <w:pPr/>
      <w:r>
        <w:rPr>
          <w:lang w:val="sw_KE" w:bidi="sw_KE"/>
        </w:rPr>
      </w:r>
      <w:r>
        <w:rPr>
          <w:lang w:val="sw_KE" w:bidi="sw_KE"/>
        </w:rPr>
        <w:t>Nuhu alikuwa na wana 3 wanaoitwa Shemu, Ham na Yafethi. Hadithi haituambii chochote kuhusu wana. Majina yao yatatajwa tena mara nyingi katika Neno la Mungu. Kama unavyosema katika lugha yako, hakikisha hawana maana maalum katika lugha yako.</w:t>
      </w:r>
    </w:p>
    <w:p>
      <w:pPr/>
      <w:r>
        <w:rPr>
          <w:lang w:val="sw_KE" w:bidi="sw_KE"/>
        </w:rPr>
      </w:r>
      <w:r>
        <w:rPr>
          <w:lang w:val="sw_KE" w:bidi="sw_KE"/>
        </w:rPr>
        <w:t xml:space="preserve">Mungu aliona kwamba dunia ilikuwa </w:t>
      </w:r>
      <w:r>
        <w:rPr>
          <w:b/>
          <w:lang w:val="sw_KE" w:bidi="sw_KE"/>
        </w:rPr>
        <w:t>imeharibiwa</w:t>
      </w:r>
      <w:r>
        <w:rPr>
          <w:lang w:val="sw_KE" w:bidi="sw_KE"/>
        </w:rPr>
        <w:t xml:space="preserve"> na </w:t>
      </w:r>
      <w:r>
        <w:rPr>
          <w:b/>
          <w:lang w:val="sw_KE" w:bidi="sw_KE"/>
        </w:rPr>
        <w:t>kujaa</w:t>
      </w:r>
      <w:r>
        <w:rPr>
          <w:lang w:val="sw_KE" w:bidi="sw_KE"/>
        </w:rPr>
        <w:t xml:space="preserve"> </w:t>
      </w:r>
      <w:r>
        <w:rPr>
          <w:b/>
          <w:lang w:val="sw_KE" w:bidi="sw_KE"/>
        </w:rPr>
        <w:t>vurugu</w:t>
      </w:r>
      <w:r>
        <w:rPr>
          <w:lang w:val="sw_KE" w:bidi="sw_KE"/>
        </w:rPr>
        <w:t>. Dunia inarejelea sayari yetu. Tumia neno sawa kwa dunia kama vile umetumia katika vifungu vya awali. Mungu anarudia uchunguzi huu kuhusu dunia mara mbili. Wakati tunasema kwamba mtu ni mpotovu kwa kawaida tunamaanisha kwamba mtu huyu anafanya mambo mabaya au mambo mabaya kwa wengine ili hali yake mwenyewe inakuwa bora. Kwa mfano, mtu mwenye ufisadi anaweza kuchukua kipande cha mali kutoka kwa mtu mwingine bila kulipa thamani ya mali hiyo. Vurugu ina maana kwamba watu hawa wafisadi walifanya mambo kwa nguvu ambayo kumjeruhi mtu mwingine.</w:t>
      </w:r>
    </w:p>
    <w:p>
      <w:pPr/>
      <w:r>
        <w:rPr>
          <w:lang w:val="sw_KE" w:bidi="sw_KE"/>
        </w:rPr>
      </w:r>
      <w:r>
        <w:rPr>
          <w:lang w:val="sw_KE" w:bidi="sw_KE"/>
        </w:rPr>
        <w:t>Mungu anamwambia Nuhu kwamba viumbe wote hai kwenye dunia wataangamizwa. Mungu anasema, "Nita</w:t>
      </w:r>
      <w:r>
        <w:rPr>
          <w:b/>
          <w:lang w:val="sw_KE" w:bidi="sw_KE"/>
        </w:rPr>
        <w:t>wafuta</w:t>
      </w:r>
      <w:r>
        <w:rPr>
          <w:lang w:val="sw_KE" w:bidi="sw_KE"/>
        </w:rPr>
        <w:t>." Kufuta kitu ina maana kwamba inafutwa au kuondolewa ili inaonekane kama haikuwepo kamwe. Fikiria kuhusu jinsi unafuta ubao mweusi. Au unaweza kuchora kitu kwenye ardhi na kisha kufagia juu yake ili ardhi ni laini tena. Hii ni kile inamaanisha wakati unafuta kitu.</w:t>
      </w:r>
    </w:p>
    <w:p>
      <w:pPr/>
      <w:r>
        <w:rPr>
          <w:lang w:val="sw_KE" w:bidi="sw_KE"/>
        </w:rPr>
      </w:r>
      <w:r>
        <w:rPr>
          <w:lang w:val="sw_KE" w:bidi="sw_KE"/>
        </w:rPr>
        <w:t xml:space="preserve">Kisha Mungu anamwambia Nuhu </w:t>
      </w:r>
      <w:r>
        <w:rPr>
          <w:b/>
          <w:lang w:val="sw_KE" w:bidi="sw_KE"/>
        </w:rPr>
        <w:t>kujenga</w:t>
      </w:r>
      <w:r>
        <w:rPr>
          <w:lang w:val="sw_KE" w:bidi="sw_KE"/>
        </w:rPr>
        <w:t xml:space="preserve"> mashua. Hapa neno "kujenga" linamaanisha kuunda au kufanya. Neno lililotumiwa kwa kujenga lingehitaji kufanya kazi na wazo la mashua kubwa sana. Mungu anamwambia Nuhu kutumia aina maalum ya mbao. Hata hivyo, neno la mbao hii linatumiwa tu katika hadithi hii. Kwa hivyo, hakuna mtu anajua hasa ni aina gani ya mbao Nuhu alitumia. Mbao ilikuwa aina nzuri ya mbao kwa jengo la mashua.</w:t>
      </w:r>
    </w:p>
    <w:p>
      <w:pPr/>
      <w:r>
        <w:rPr>
          <w:lang w:val="sw_KE" w:bidi="sw_KE"/>
        </w:rPr>
      </w:r>
      <w:r>
        <w:rPr>
          <w:lang w:val="sw_KE" w:bidi="sw_KE"/>
        </w:rPr>
        <w:t>Mungu anamwambia Nuhu kuzuia maji mashua kwa kupaka na dutu sawa na lami au lami au lami au lami Hii ni dutu sawa tunayotumia kwenye barabara. Duka hili linakuja kutoka kwa miti ya msonobari. Nuhu alikuwa apake rangi hii ndani na nje ya mashua ili kuiweka kuto kuvuja.</w:t>
      </w:r>
    </w:p>
    <w:p>
      <w:pPr/>
      <w:r>
        <w:rPr>
          <w:lang w:val="sw_KE" w:bidi="sw_KE"/>
        </w:rPr>
      </w:r>
      <w:r>
        <w:rPr>
          <w:lang w:val="sw_KE" w:bidi="sw_KE"/>
        </w:rPr>
        <w:t xml:space="preserve">Onyesha picha ya </w:t>
      </w:r>
      <w:r>
        <w:rPr>
          <w:lang w:val="sw_KE" w:bidi="sw_KE"/>
        </w:rPr>
        <w:t>mashua ikiwa imefungwa maji kwa kutumia lami kutoka kwa miti ya mtindo wa mtindo</w:t>
      </w:r>
      <w:r>
        <w:rPr>
          <w:lang w:val="sw_KE" w:bidi="sw_KE"/>
        </w:rPr>
        <w:t>.</w:t>
      </w:r>
    </w:p>
    <w:p>
      <w:pPr/>
      <w:r>
        <w:rPr>
          <w:lang w:val="sw_KE" w:bidi="sw_KE"/>
        </w:rPr>
      </w:r>
      <w:r>
        <w:rPr>
          <w:lang w:val="sw_KE" w:bidi="sw_KE"/>
        </w:rPr>
        <w:t xml:space="preserve">Mungu kisha anamwambia Nuhu kuweka staha na </w:t>
      </w:r>
      <w:r>
        <w:rPr>
          <w:b/>
          <w:lang w:val="sw_KE" w:bidi="sw_KE"/>
        </w:rPr>
        <w:t>maduka</w:t>
      </w:r>
      <w:r>
        <w:rPr>
          <w:lang w:val="sw_KE" w:bidi="sw_KE"/>
        </w:rPr>
        <w:t xml:space="preserve"> katika mambo ya ndani ya mashua. Neno la maduka pia linaweza kumaanisha viota. Nuhu anakwenda kuleta wanyama kwenye mashua. Kwa kugawanya eneo katika maduka au viota, kisha kila jozi ya wanyama ingekuwa na mahali pa usalama na kupumzika. Kidogo zaidi katika simulizi, Mungu anamwambia Nuhu jinsi staha nyingi kuweka katika mashua.</w:t>
      </w:r>
    </w:p>
    <w:p>
      <w:pPr/>
      <w:r>
        <w:rPr>
          <w:lang w:val="sw_KE" w:bidi="sw_KE"/>
        </w:rPr>
      </w:r>
      <w:r>
        <w:rPr>
          <w:lang w:val="sw_KE" w:bidi="sw_KE"/>
        </w:rPr>
        <w:t xml:space="preserve">Mungu anamwambia Nuhu vipimo vya mashua. Katika lugha ya awali neno </w:t>
      </w:r>
      <w:r>
        <w:rPr>
          <w:b/>
          <w:lang w:val="sw_KE" w:bidi="sw_KE"/>
        </w:rPr>
        <w:t>dhiraa</w:t>
      </w:r>
      <w:r>
        <w:rPr>
          <w:lang w:val="sw_KE" w:bidi="sw_KE"/>
        </w:rPr>
        <w:t xml:space="preserve"> ni kipimo kilichotumiwa. Diraa ni urefu wa mkono wa wastani wa mkono wa wastani wa kiume mtu mzima. Hii ni njia ya kawaida ya kupima mambo na inatumiwa mara nyingi katika Biblia. Tunaweza kubadilisha neno dhiraa kwa kipimo ambacho tunatumia. Watu wengine wanatumia mita, wengine wanatumia futi, wakati wengine watatumia fatomu au kitengo kingine cha kipimo. Namba kwa ujumla zimefungwa ambayo ina maana kwamba vipimo si sahihi. Ikiwa unatumia mita, mashua ni mita 150 kwa muda mrefu, mita 25 upana, na mita 15 juu. Hii inafanya mashua kubwa sana ambayo itaelea. Mungu anamwambia Nuhu kuondoka mita 1/2, au sentimita 50, ya nafasi wazi karibu na juu ya mashua kati ya upande na paa. Hii ni urefu wa dhiraa moja au kuhusu urefu wa mkono wa wastani. Kisha Mungu anamwambia Nuhu kuweka mlango upande wa mashua. </w:t>
      </w:r>
      <w:r>
        <w:rPr>
          <w:lang w:val="sw_KE" w:bidi="sw_KE"/>
        </w:rPr>
        <w:t>Dhiraa</w:t>
      </w:r>
      <w:r>
        <w:rPr>
          <w:lang w:val="sw_KE" w:bidi="sw_KE"/>
        </w:rPr>
        <w:t xml:space="preserve"> inaweza kupatikana katika Faharasa Kuu.</w:t>
      </w:r>
    </w:p>
    <w:p>
      <w:pPr/>
      <w:r>
        <w:rPr>
          <w:lang w:val="sw_KE" w:bidi="sw_KE"/>
        </w:rPr>
      </w:r>
      <w:r>
        <w:rPr>
          <w:lang w:val="sw_KE" w:bidi="sw_KE"/>
        </w:rPr>
        <w:t xml:space="preserve">Mungu anarudi kwamba dunia itaharibiwa na mafuriko. Kisha Mungu anasema, "Nitathibitisha agano </w:t>
      </w:r>
      <w:r>
        <w:rPr>
          <w:b/>
          <w:lang w:val="sw_KE" w:bidi="sw_KE"/>
        </w:rPr>
        <w:t>langu</w:t>
      </w:r>
      <w:r>
        <w:rPr>
          <w:lang w:val="sw_KE" w:bidi="sw_KE"/>
        </w:rPr>
        <w:t xml:space="preserve"> na wewe. Agano ni makubaliano maalum ambayo ni makubaliano ya dhati kati ya watu wawili au makundi ya watu. Kila upande kwa kawaida unafanya ahadi ya kutunza makubaliano. Tazama Faharasa Kuu kwa mjadala kamili wa maana ya </w:t>
      </w:r>
      <w:r>
        <w:rPr>
          <w:lang w:val="sw_KE" w:bidi="sw_KE"/>
        </w:rPr>
        <w:t>agano</w:t>
      </w:r>
      <w:r>
        <w:rPr>
          <w:lang w:val="sw_KE" w:bidi="sw_KE"/>
        </w:rPr>
        <w:t>.</w:t>
      </w:r>
    </w:p>
    <w:p>
      <w:pPr/>
      <w:r>
        <w:rPr>
          <w:lang w:val="sw_KE" w:bidi="sw_KE"/>
        </w:rPr>
      </w:r>
      <w:r>
        <w:rPr>
          <w:lang w:val="sw_KE" w:bidi="sw_KE"/>
        </w:rPr>
        <w:t>Mungu anamwambia Nuhu na familia yake kuingia mashuani. Wanyama wanakuja mashuani ili kuingia. Nuhu hakuwa na mahali pa kwenda na kupata wanyama. Wanakuja mashuani. Mungu anamwambia Nuhu kuweka chakula kwenye mashua kwa watu na wanyama.</w:t>
      </w:r>
    </w:p>
    <w:p>
      <w:pPr/>
      <w:r>
        <w:rPr>
          <w:lang w:val="sw_KE" w:bidi="sw_KE"/>
        </w:rPr>
      </w:r>
      <w:r>
        <w:rPr>
          <w:lang w:val="sw_KE" w:bidi="sw_KE"/>
        </w:rPr>
        <w:t>Nuhu anafanya hasa kama Mungu alivyoamuru.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kisimuliae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7:1–24</w:t>
      </w:r>
      <w:r>
        <w:rPr>
          <w:lang w:val="sw_KE" w:bidi="sw_KE"/>
        </w:rPr>
      </w:r>
    </w:p>
    <w:p>
      <w:pPr>
        <w:pStyle w:val="Heading3"/>
      </w:pPr>
      <w:r>
        <w:rPr>
          <w:lang w:val="sw_KE" w:bidi="sw_KE"/>
        </w:rPr>
        <w:t>Sikiliza na Moyo</w:t>
      </w:r>
    </w:p>
    <w:p>
      <w:pPr/>
      <w:r>
        <w:rPr>
          <w:lang w:val="sw_KE" w:bidi="sw_KE"/>
        </w:rPr>
      </w:r>
      <w:r>
        <w:rPr>
          <w:lang w:val="sw_KE" w:bidi="sw_KE"/>
        </w:rPr>
        <w:t>Sikiliza kitabu cha mwanzo 7:1–24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ni hadithi ya simulizi ya jinsi Mungu anaharibu dunia na mafuriko. Nuhu ni mhusika mkuu katika simulizi hii. Mungu anamwambia Nuhu kile cha kufanya na kurudia maelekezo ambayo yalitolewa katika simulizi ya awali. Mungu anatoa maelezo tofauti na maelekezo katika simulizi hii. Nuhu anatii maelekezo ya Mungu. Hadithi inarudia kile Nuhu anafanya wakati anamtii Mungu. Kisha kuna maelezo ya mafuriko ambayo yaliharibu dunia. Hadithi inaweza kuonekana kuchanganyisha wakati mwingine. Hadithi itasema kwamba mvua inaanza kuanguka. Kisha hadithi inarudi na kutupa maelezo ya ziada kuhusu kupata watu kwenye mashua na kusema kwamba mvua inaanza. Kisha tena, hadithi inarudia na kutoa maelezo ya ziada. Marudio haya yanatokea mara 4. Kisha tunapata maelezo ya mafuriko halisi. Katika maelezo hayo, hadithi inarudia mara 4 kwamba kila kitu hai kilikufa katika mafuriko isipokuwa kwa wale kwenye mashua.</w:t>
      </w:r>
    </w:p>
    <w:p>
      <w:pPr/>
      <w:r>
        <w:rPr>
          <w:lang w:val="sw_KE" w:bidi="sw_KE"/>
        </w:rPr>
      </w:r>
      <w:r>
        <w:rPr>
          <w:lang w:val="sw_KE" w:bidi="sw_KE"/>
        </w:rPr>
        <w:t>Simulizi ya awali ilimalizika na taarifa kwamba Nuhu alifanya kila kitu hasa kama Mungu alikuwa amemwamuru. Hii ina maana kwamba Nuhu alikuwa amejenga mashua na kuandaa kila kitu kwa wanyama na familia yake. Hakuna mtu alikuwa bado alikwenda kwenye mashua. Simulizi hii inayofuata inaanza na kifungu cha wakati au neno ambalo linaonyesha kwamba baada ya kazi hiyo yote ilifanyika, Mungu kisha alimpa Nuhu maelekezo zaidi. Hapa tunaona kwamba Mungu anampa Nuhu maelekezo maalum zaidi kuhusu wanyama ambao walikuwa waende kwenye mashua.</w:t>
      </w:r>
    </w:p>
    <w:p>
      <w:pPr/>
      <w:r>
        <w:rPr>
          <w:lang w:val="sw_KE" w:bidi="sw_KE"/>
        </w:rPr>
      </w:r>
      <w:r>
        <w:rPr>
          <w:lang w:val="sw_KE" w:bidi="sw_KE"/>
        </w:rPr>
        <w:t>Katika hadithi ya pili ya uumbaji, tulikuwa na majina mawili kwa Mungu alitumia katika hadithi. Katika hadithi hiyo, walitumiwa pamoja kama Bwana Mungu. Katika hadithi hii tuna majina mawili sawa kwa Mungu—Yahweh, jina la kibinafsi kwa Mungu, na neno kwa Mungu. Kila jina linatumiwa tofauti.</w:t>
      </w:r>
    </w:p>
    <w:p>
      <w:pPr/>
      <w:r>
        <w:rPr>
          <w:lang w:val="sw_KE" w:bidi="sw_KE"/>
        </w:rPr>
      </w:r>
      <w:r>
        <w:rPr>
          <w:lang w:val="sw_KE" w:bidi="sw_KE"/>
        </w:rPr>
        <w:t>Mungu alisema kwamba Nuhu alikuwa mtu pekee wa haki, au mtu pekee na uhusiano sahihi na Mungu, katika dunia yote. Hii ni marudio ya maelezo ya Nuhu kama mtu mwenye haki katika simulizi ya awali.</w:t>
      </w:r>
    </w:p>
    <w:p>
      <w:pPr/>
      <w:r>
        <w:rPr>
          <w:lang w:val="sw_KE" w:bidi="sw_KE"/>
        </w:rPr>
      </w:r>
      <w:r>
        <w:rPr>
          <w:lang w:val="sw_KE" w:bidi="sw_KE"/>
        </w:rPr>
        <w:t>Katika utangulizi wa hadithi ya Nuhu, tulikuwa na neno vizazi ambavyo vinamaanisha akaunti ya au hadithi ya Nuhu. Katika simulizi hii, tuna kizazi cha neno tena. Kizazi cha neno kina maana tofauti katika muktadha huu. Hapa ina maana watu hao ambao wanaishi kwa wakati mmoja kama katika kizazi chako au wale ambao wanaishi kwa wakati mmoja kama wewe. Neno halimaanishi mababu wa Nuhu lakini kwa rika wake.</w:t>
      </w:r>
    </w:p>
    <w:p>
      <w:pPr/>
      <w:r>
        <w:rPr>
          <w:lang w:val="sw_KE" w:bidi="sw_KE"/>
        </w:rPr>
      </w:r>
      <w:r>
        <w:rPr>
          <w:lang w:val="sw_KE" w:bidi="sw_KE"/>
        </w:rPr>
        <w:t>Mungu anamwambia Nuhu ili kuchukua familia yake na kuingia kwenye mashua. Hii ni familia ya karibu ya Nuhu: Nuhu, mke wake, wana wake watatu, Shemu, Hamu na Yafethi, na wake zao - watu 8. Katika baadhi ya maeneo, neno familia au kaya linaweza kumaanisha kikundi kikubwa cha watu au hata ukoo. Katika hadithi hii, neno kaya linamaanisha tu watu 8 waliotajwa.</w:t>
      </w:r>
    </w:p>
    <w:p>
      <w:pPr/>
      <w:r>
        <w:rPr>
          <w:lang w:val="sw_KE" w:bidi="sw_KE"/>
        </w:rPr>
      </w:r>
      <w:r>
        <w:rPr>
          <w:lang w:val="sw_KE" w:bidi="sw_KE"/>
        </w:rPr>
        <w:t>Jadili kile neno "familia" linamaanisha katika lugha yako na utamaduni. Ni maneno gani ungetumia ili kuelezea watu 8 katika familia ya karibu ya Nuhu?</w:t>
      </w:r>
    </w:p>
    <w:p>
      <w:pPr/>
      <w:r>
        <w:rPr>
          <w:lang w:val="sw_KE" w:bidi="sw_KE"/>
        </w:rPr>
      </w:r>
      <w:r>
        <w:rPr>
          <w:lang w:val="sw_KE" w:bidi="sw_KE"/>
        </w:rPr>
        <w:t>Mungu anamwambia Nuhu kuweka wanyama kwenye safina. Lakini wakati huu Mungu anampa Nuhu maelezo zaidi kuhusu wanyama na ndege. Nuhu ni kuchukua jozi saba ya kila aina ya wanyama safi na jozi 7 ya kila aina ya ndege. Hii ina maana kwamba Nuhu alipaswa kuchukua wanyama dume 7 na wanyama jike 7 wa kila aina ya mnyama safi na kila aina ya ndege. Kisha kwa wanyama wengine wote, Nuhu atachukua jozi moja, au dume mmoja na jike mmoja wa kila aina. Wanyama safi wanarejelea wanyama hao ambao Mungu ameidhinisha kwa kula na kwa dhabihu au kutumiwa katika ibada ya Mungu.</w:t>
      </w:r>
    </w:p>
    <w:p>
      <w:pPr/>
      <w:r>
        <w:rPr>
          <w:lang w:val="sw_KE" w:bidi="sw_KE"/>
        </w:rPr>
      </w:r>
      <w:r>
        <w:rPr>
          <w:lang w:val="sw_KE" w:bidi="sw_KE"/>
        </w:rPr>
        <w:t>Majadiliano: Je, utamaduni wako una makundi ya wanyama ambao yanakubalika kwa kula na makundi ambayo si kuliwa? Je, utamaduni wako unatumia wanyama katika ibada ya Mungu? Unajua vipi kama mnyama anakubalika kwa kula au kwa ibada? Unaelezea vipi wale wanaokubalika kwa kula?</w:t>
      </w:r>
    </w:p>
    <w:p>
      <w:pPr/>
      <w:r>
        <w:rPr>
          <w:lang w:val="sw_KE" w:bidi="sw_KE"/>
        </w:rPr>
      </w:r>
      <w:r>
        <w:rPr>
          <w:lang w:val="sw_KE" w:bidi="sw_KE"/>
        </w:rPr>
        <w:t>Kisha Mungu anamwambia Nuhu kwamba mvua itaanza katika siku saba. Mungu anamwambia Nuhu hasa ni kiasi gani cha wakati ana ili kupata kila kitu kilichofanywa ambacho Mungu ameamuru. Tena tuna kifungu, "Nuhu alifanya kila kitu ambacho Mungu aliamuru."</w:t>
      </w:r>
    </w:p>
    <w:p>
      <w:pPr/>
      <w:r>
        <w:rPr>
          <w:lang w:val="sw_KE" w:bidi="sw_KE"/>
        </w:rPr>
      </w:r>
      <w:r>
        <w:rPr>
          <w:lang w:val="sw_KE" w:bidi="sw_KE"/>
        </w:rPr>
        <w:t>Jadili wazo la kutii au utiifu. Unajua vipi kwamba mtu ametii? Ni nini kinatokea kwa mtu ambaye hatatii?</w:t>
      </w:r>
    </w:p>
    <w:p>
      <w:pPr/>
      <w:r>
        <w:rPr>
          <w:lang w:val="sw_KE" w:bidi="sw_KE"/>
        </w:rPr>
      </w:r>
      <w:r>
        <w:rPr>
          <w:lang w:val="sw_KE" w:bidi="sw_KE"/>
        </w:rPr>
        <w:t>Nuhu alikuwa na umri wa miaka 600 wakati alikwenda kwenye mashua. Simulizi inatuambia kwamba Nuhu alikuwa amefanya kila kitu ambacho Mungu alikuwa ameamuru. Simulizi inarudia kile Nuhu alifanya. Mvua ilianza kunyesha na kufunika dunia. Kisha, mwandishi anarudi kwamba Nuhu alikuwa na umri wa miaka 600. Hata hivyo, wakati huu umri uliotolewa ni maalum zaidi. Mvua inaanza katika mwaka wa 600, mwezi wa pili, na siku ya 17 ya maisha ya Nuhu.</w:t>
      </w:r>
    </w:p>
    <w:p>
      <w:pPr/>
      <w:r>
        <w:rPr>
          <w:lang w:val="sw_KE" w:bidi="sw_KE"/>
        </w:rPr>
      </w:r>
      <w:r>
        <w:rPr>
          <w:lang w:val="sw_KE" w:bidi="sw_KE"/>
        </w:rPr>
        <w:t>Jadili: Watu wako wanahesabu vipi umri?</w:t>
      </w:r>
    </w:p>
    <w:p>
      <w:pPr/>
      <w:r>
        <w:rPr>
          <w:lang w:val="sw_KE" w:bidi="sw_KE"/>
        </w:rPr>
      </w:r>
      <w:r>
        <w:rPr>
          <w:lang w:val="sw_KE" w:bidi="sw_KE"/>
        </w:rPr>
        <w:t>Simulizi inatumia mashairi ili kuelezea aina ya mvua ambayo ilianguka. Tafsiri tofauti zinatumia aina tofauti za mashairi ili kuelezea mvua. Wengine wanasema madirisha ya mbinguni yalifungua na maji yalimwagwa. Mtu mwingine anasema kwamba mvua ilianguka kwa nguvu kubwa. Mtu mwingine anasema malango ya mafuriko ya anga yalifunguliwa. Mvua ilikuwa na nguvu na nyingi sana. Maji pia yalikuja kutoka ardhi. Hii pia ni usemi wa mashairi. Tafsiri tofauti zinatumia maneno kama kupasuka au kusambaa nje.</w:t>
      </w:r>
    </w:p>
    <w:p>
      <w:pPr/>
      <w:r>
        <w:rPr>
          <w:lang w:val="sw_KE" w:bidi="sw_KE"/>
        </w:rPr>
      </w:r>
      <w:r>
        <w:rPr>
          <w:lang w:val="sw_KE" w:bidi="sw_KE"/>
        </w:rPr>
        <w:t>Jadili dhoruba za mvua ambazo umekuwa ndani. Je, umewahi kuona mvua kwa bidii sana kwamba huwezi kuona kitu mbele yako? Unaelezea vipi mvua kama hiyo? Ni baadhi ya maneno uliyo nayo kwa mvua? Je, unaweza kutumia mashairi au wimbo ili kuelezea mvua?</w:t>
      </w:r>
    </w:p>
    <w:p>
      <w:pPr/>
      <w:r>
        <w:rPr>
          <w:lang w:val="sw_KE" w:bidi="sw_KE"/>
        </w:rPr>
      </w:r>
      <w:r>
        <w:rPr>
          <w:lang w:val="sw_KE" w:bidi="sw_KE"/>
        </w:rPr>
        <w:t>Baada ya kusema kwamba mvua ilikuwa imeanza na kwamba mvua ilinyesha siku 40 na usiku 40, mwandishi anarudia tena kueleza nani alikuwa kwenye mashua. Nuhu, mke wake, wanawe watatu, Shemu, Hamu, na Yafethi na wake zao, pamoja na jozi za wanyama na ndege. Wakati huu, mwandishi hataji jozi 7 ya wanyama safi. Baada ya wote walikuwa katika mashua, Mungu alifunga mlango.</w:t>
      </w:r>
    </w:p>
    <w:p>
      <w:pPr/>
      <w:r>
        <w:rPr>
          <w:lang w:val="sw_KE" w:bidi="sw_KE"/>
        </w:rPr>
      </w:r>
      <w:r>
        <w:rPr>
          <w:lang w:val="sw_KE" w:bidi="sw_KE"/>
        </w:rPr>
        <w:t>Jadili: Kwa nini unafikiri ni muhimu kwamba Mungu alifunga mlango?</w:t>
      </w:r>
    </w:p>
    <w:p>
      <w:pPr/>
      <w:r>
        <w:rPr>
          <w:lang w:val="sw_KE" w:bidi="sw_KE"/>
        </w:rPr>
      </w:r>
      <w:r>
        <w:rPr>
          <w:lang w:val="sw_KE" w:bidi="sw_KE"/>
        </w:rPr>
        <w:t>Sehemu ya mwisho ya simulizi hii inaelezea uharibifu unaosababishwa na maji ya kupandika. Kama mvua iliendelea, maji yalifuka na mashua ilielea. Wale kwenye mashua walikuwa salama. Baada ya muda wa siku 40 na usiku 40 wa mvua, maji yalifunika vilele vya juu vya milima kwa kina cha takriban mita 7. Hakuna kitu ambacho kinaweza kupumua kiliokoka. Vitu vyote hai kwenye dunia vilikufa—wanyama wote, ndege wote, na watu wote kwenye dunia walikufa. Mwandishi anarudia mara 4 kwamba kila kitu na kila mtu alikufa.</w:t>
      </w:r>
    </w:p>
    <w:p>
      <w:pPr/>
      <w:r>
        <w:rPr>
          <w:lang w:val="sw_KE" w:bidi="sw_KE"/>
        </w:rPr>
      </w:r>
      <w:r>
        <w:rPr>
          <w:lang w:val="sw_KE" w:bidi="sw_KE"/>
        </w:rPr>
        <w:t>Jadili: Lugha yako inaonyesha vipi wazi kwamba kitu ni muhimu?</w:t>
      </w:r>
    </w:p>
    <w:p>
      <w:pPr/>
      <w:r>
        <w:rPr>
          <w:lang w:val="sw_KE" w:bidi="sw_KE"/>
        </w:rPr>
      </w:r>
      <w:r>
        <w:rPr>
          <w:lang w:val="sw_KE" w:bidi="sw_KE"/>
        </w:rPr>
        <w:t>Jadili: Kwa nini unafikiri Mungu anashirikisha kwamba maji yalikuwa mita 7 juu ya kilele cha mlima wa juu?</w:t>
      </w:r>
    </w:p>
    <w:p>
      <w:pPr/>
      <w:r>
        <w:rPr>
          <w:lang w:val="sw_KE" w:bidi="sw_KE"/>
        </w:rPr>
      </w:r>
      <w:r>
        <w:rPr>
          <w:lang w:val="sw_KE" w:bidi="sw_KE"/>
        </w:rPr>
        <w:t>Maji ya mafuriko yalifunika dunia kwa siku 150. Wakati huu mashua ilielea. Watu pekee na wanyama ambao waliokoka walikuwa katika mashua.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Nuhu amefanya kila kitu ambacho Mungu alikuwa amemwamuru kufanya. Mungu anarudia maelekezo kwa Nuhu na kuongeza maelekezo moja zaidi. Nuhu ni kuweka jozi 7 za wanyama safi waliotumiwa kwa dhabihu, kwenye mashua na jozi 7 za kila aina ya ndege. Nuhu ni kuweka jozi 1 ya aina zingine za wanyama kwenye merikebu. Mungu anamwambia Nuhu kwamba katika siku 7 mvua itaanza. Nuhu anafanya kila kitu ambacho Mungu anamwambia kufanya.</w:t>
      </w:r>
    </w:p>
    <w:p>
      <w:pPr/>
      <w:r>
        <w:rPr>
          <w:lang w:val="sw_KE" w:bidi="sw_KE"/>
        </w:rPr>
      </w:r>
      <w:r>
        <w:rPr>
          <w:b/>
          <w:lang w:val="sw_KE" w:bidi="sw_KE"/>
        </w:rPr>
        <w:t>Tukio la pili:</w:t>
      </w:r>
      <w:r>
        <w:rPr>
          <w:lang w:val="sw_KE" w:bidi="sw_KE"/>
        </w:rPr>
        <w:t xml:space="preserve"> Nuhu na familia yake, watu 8 kwa jumla, wanaingia mashua. Wanyama wote wanaingia mashua. Nuhu anafanya tu kama vile Mungu ameamuru.</w:t>
      </w:r>
    </w:p>
    <w:p>
      <w:pPr/>
      <w:r>
        <w:rPr>
          <w:lang w:val="sw_KE" w:bidi="sw_KE"/>
        </w:rPr>
      </w:r>
      <w:r>
        <w:rPr>
          <w:b/>
          <w:lang w:val="sw_KE" w:bidi="sw_KE"/>
        </w:rPr>
        <w:t>Tukio la tatu:</w:t>
      </w:r>
      <w:r>
        <w:rPr>
          <w:lang w:val="sw_KE" w:bidi="sw_KE"/>
        </w:rPr>
        <w:t xml:space="preserve"> Mvua inaanza baada ya siku 7 na mafuriko yanafunika dunia. Nuhu ana miaka 600 miezi 2 na siku 17 wakati mvua inaanza. Maelezo ya mvua kunyesha na kuja kutoka dunia ni mashairi.</w:t>
      </w:r>
    </w:p>
    <w:p>
      <w:pPr/>
      <w:r>
        <w:rPr>
          <w:lang w:val="sw_KE" w:bidi="sw_KE"/>
        </w:rPr>
      </w:r>
      <w:r>
        <w:rPr>
          <w:b/>
          <w:lang w:val="sw_KE" w:bidi="sw_KE"/>
        </w:rPr>
        <w:t>Tukio la nne:</w:t>
      </w:r>
      <w:r>
        <w:rPr>
          <w:lang w:val="sw_KE" w:bidi="sw_KE"/>
        </w:rPr>
        <w:t xml:space="preserve"> Tukio hili ni marudio ya maelezo ya kile Nuhu anafanya. Nuhu na familia yake, watu 8 kwa jumla, wanaingia kwenye mashua. Wanyama wote wanaingia kwenye mashua. Hata hivyo, marudio haya yanataja tu jozi za wanyama. Tofauti ya jozi 7 ya wanyama safi hajatajwa. Mara baada ya wote ni kwenye ubao, Mungu anafunga mlango.</w:t>
      </w:r>
    </w:p>
    <w:p>
      <w:pPr/>
      <w:r>
        <w:rPr>
          <w:lang w:val="sw_KE" w:bidi="sw_KE"/>
        </w:rPr>
      </w:r>
      <w:r>
        <w:rPr>
          <w:b/>
          <w:lang w:val="sw_KE" w:bidi="sw_KE"/>
        </w:rPr>
        <w:t>Tukio la tano:</w:t>
      </w:r>
      <w:r>
        <w:rPr>
          <w:lang w:val="sw_KE" w:bidi="sw_KE"/>
        </w:rPr>
        <w:t xml:space="preserve"> Tukio hili ni maelezo ya mafuriko. Wakati maji yanapozidi kuongezeka, mashua inaanza kuelea. Mvua inaendelea mpaka kilele cha juu kinafunikwa na takriban mita 7 za maji. Kila kiumbe hai kwenye dunia kinakufa. Wale katika mashua wako salama. Maji ya mafuriko yalifunika dunia kwa siku 150.</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Wana 3 wa Nuhu, Shemu, Ham na Yafethi</w:t>
      </w:r>
    </w:p>
    <w:p>
      <w:pPr>
        <w:pStyle w:val="ListBullet"/>
        <w:spacing w:line="240" w:lineRule="auto"/>
        <w:ind w:left="720"/>
      </w:pPr>
      <w:r>
        <w:rPr>
          <w:lang w:val="sw_KE" w:bidi="sw_KE"/>
        </w:rPr>
      </w:r>
      <w:r>
        <w:rPr>
          <w:lang w:val="sw_KE" w:bidi="sw_KE"/>
        </w:rPr>
        <w:t>Wake wa wana 3</w:t>
      </w:r>
    </w:p>
    <w:p>
      <w:pPr>
        <w:pStyle w:val="ListBullet"/>
        <w:spacing w:line="240" w:lineRule="auto"/>
        <w:ind w:left="720"/>
      </w:pPr>
      <w:r>
        <w:rPr>
          <w:lang w:val="sw_KE" w:bidi="sw_KE"/>
        </w:rPr>
      </w:r>
      <w:r>
        <w:rPr>
          <w:lang w:val="sw_KE" w:bidi="sw_KE"/>
        </w:rPr>
        <w:t>Wanyama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Simulizi hii inaanza na kifungu cha wakati ambacho kinatuonyesha kwamba hii ilitokea baada ya simulizi ya awali.</w:t>
      </w:r>
    </w:p>
    <w:p>
      <w:pPr/>
      <w:r>
        <w:rPr>
          <w:lang w:val="sw_KE" w:bidi="sw_KE"/>
        </w:rPr>
      </w:r>
      <w:r>
        <w:rPr>
          <w:lang w:val="sw_KE" w:bidi="sw_KE"/>
        </w:rPr>
        <w:t>Jadili: Unaonyesha vipi kwamba wakati umepita au kwamba kile kinatokea sasa kinatokea baada ya kitu hiki kingine kimetokea? Jaribu kuelezea hadithi fupi kuhusu kusoma na kisha kuchukua mtihani au kununua chakula na kisha kupika chakula cha jioni. Angalia jinsi unaunganisha matukio mawili.</w:t>
      </w:r>
    </w:p>
    <w:p>
      <w:pPr/>
      <w:r>
        <w:rPr>
          <w:lang w:val="sw_KE" w:bidi="sw_KE"/>
        </w:rPr>
      </w:r>
      <w:r>
        <w:rPr>
          <w:lang w:val="sw_KE" w:bidi="sw_KE"/>
        </w:rPr>
        <w:t>Simulizi inarudia maelezo katika kila sehemu. Maelekezo kuhusu kupanda kwenye mashua na mvua kuanza yanarudiwa mara 4. Inaweza kuonekana kuwa ya kurudiarudia, lakini ni muhimu kujumuisha marudio. Unahitaji kuwa wazi kwamba haya si maelekezo mapya. Hii si hadithi mpya au mafuriko mengine. Hii ni maelekezo ya kurudiwa au maelezo ya tukio moja.</w:t>
      </w:r>
    </w:p>
    <w:p>
      <w:pPr/>
      <w:r>
        <w:rPr>
          <w:lang w:val="sw_KE" w:bidi="sw_KE"/>
        </w:rPr>
      </w:r>
      <w:r>
        <w:rPr>
          <w:lang w:val="sw_KE" w:bidi="sw_KE"/>
        </w:rPr>
        <w:t>Katika tukio la kwanza, Mungu anamwambia Nuhu ili kuchukua familia yake (watu 8 kwa jumla) kwenye mashua. Mungu pia anamwambia Nuhu ili kuchukua jozi 7, kiume na kike, ya wanyama safi, au wanyama waliotumiwa kwa dhabihu. Mungu anamwambia Nuhu kwamba mvua itaanza katika siku 7. Nuhu anafanya kila kitu ambacho Mungu alisema.</w:t>
      </w:r>
    </w:p>
    <w:p>
      <w:pPr/>
      <w:r>
        <w:rPr>
          <w:lang w:val="sw_KE" w:bidi="sw_KE"/>
        </w:rPr>
      </w:r>
      <w:r>
        <w:rPr>
          <w:lang w:val="sw_KE" w:bidi="sw_KE"/>
        </w:rPr>
        <w:t xml:space="preserve">Onyesha picha ya </w:t>
      </w:r>
      <w:r>
        <w:rPr>
          <w:lang w:val="sw_KE" w:bidi="sw_KE"/>
        </w:rPr>
        <w:t>mashua</w:t>
      </w:r>
      <w:r>
        <w:rPr>
          <w:lang w:val="sw_KE" w:bidi="sw_KE"/>
        </w:rPr>
        <w:t xml:space="preserve"> tena. Onyesha picha ya </w:t>
      </w:r>
      <w:r>
        <w:rPr>
          <w:lang w:val="sw_KE" w:bidi="sw_KE"/>
        </w:rPr>
        <w:t>ndani ya mashua</w:t>
      </w:r>
      <w:r>
        <w:rPr>
          <w:lang w:val="sw_KE" w:bidi="sw_KE"/>
        </w:rPr>
        <w:t xml:space="preserve"> ambayo inaonyesha maduka na viota. Onyesha picha ya baadhi ya wanyama ambao wangezingatiwa wanyama safi.</w:t>
      </w:r>
    </w:p>
    <w:p>
      <w:pPr/>
      <w:r>
        <w:rPr>
          <w:lang w:val="sw_KE" w:bidi="sw_KE"/>
        </w:rPr>
      </w:r>
      <w:r>
        <w:rPr>
          <w:lang w:val="sw_KE" w:bidi="sw_KE"/>
        </w:rPr>
        <w:t>Katika tukio la pili, tunajifunza kwamba Nuhu ana umri wa miaka 600. Nuhu, mke wa Nuhu, wana 3 wa Nuhu, Shemu, Ham na Yafethi na wake wao wote wanaenda kwenye mashua. Wanyama, wanyama safi na pia wale ambao hawajaidhinishwa kwa dhabihu, wanakuja na kuingia kwenye mashua. Ndege pia wanakuja kwa mashua. Kila kitu kinafanywa tu kama Mungu alivyoamuru.</w:t>
      </w:r>
    </w:p>
    <w:p>
      <w:pPr/>
      <w:r>
        <w:rPr>
          <w:lang w:val="sw_KE" w:bidi="sw_KE"/>
        </w:rPr>
      </w:r>
      <w:r>
        <w:rPr>
          <w:lang w:val="sw_KE" w:bidi="sw_KE"/>
        </w:rPr>
        <w:t>Katika tukio la 3, mvua inaanza kunyesha na maji ya mafuriko yanaanza kufunika dunia. Umri wa Nuhu unatolewa tena. Yeye ni miaka 600, miezi 2, na umri wa siku 17. Orodha ya pili ya umri wake ni njia maalum zaidi ya kusema umri wake. Unaweza kusema kwamba mtu ana miaka 4. Au unaweza kusema kwamba mtu ana miaka 4 1/2. Taarifa zote mbili zingekuwa kweli. Orodha ya pili ni halisi zaidi. Maelezo ya mvua kuanguka na maji kuja kutoka ardhi ni katika fomu ya mashairi. Hii inaweza kuwa mashairi au wimbo. Mvua inanyesha kwa siku 40 na usiku 40.</w:t>
      </w:r>
    </w:p>
    <w:p>
      <w:pPr/>
      <w:r>
        <w:rPr>
          <w:lang w:val="sw_KE" w:bidi="sw_KE"/>
        </w:rPr>
      </w:r>
      <w:r>
        <w:rPr>
          <w:lang w:val="sw_KE" w:bidi="sw_KE"/>
        </w:rPr>
        <w:t xml:space="preserve">Onyesha picha ya </w:t>
      </w:r>
      <w:r>
        <w:rPr>
          <w:lang w:val="sw_KE" w:bidi="sw_KE"/>
        </w:rPr>
        <w:t>mvua kubwa</w:t>
      </w:r>
      <w:r>
        <w:rPr>
          <w:lang w:val="sw_KE" w:bidi="sw_KE"/>
        </w:rPr>
        <w:t xml:space="preserve">. Onyesha picha ya </w:t>
      </w:r>
      <w:r>
        <w:rPr>
          <w:lang w:val="sw_KE" w:bidi="sw_KE"/>
        </w:rPr>
        <w:t>maji ya mafuriko yakiongezeka</w:t>
      </w:r>
      <w:r>
        <w:rPr>
          <w:lang w:val="sw_KE" w:bidi="sw_KE"/>
        </w:rPr>
        <w:t xml:space="preserve">. Onyesha picha ya </w:t>
      </w:r>
      <w:r>
        <w:rPr>
          <w:lang w:val="sw_KE" w:bidi="sw_KE"/>
        </w:rPr>
        <w:t>maji kulipuka kutoka ardhi</w:t>
      </w:r>
      <w:r>
        <w:rPr>
          <w:lang w:val="sw_KE" w:bidi="sw_KE"/>
        </w:rPr>
        <w:t>.</w:t>
      </w:r>
    </w:p>
    <w:p>
      <w:pPr/>
      <w:r>
        <w:rPr>
          <w:lang w:val="sw_KE" w:bidi="sw_KE"/>
        </w:rPr>
      </w:r>
      <w:r>
        <w:rPr>
          <w:lang w:val="sw_KE" w:bidi="sw_KE"/>
        </w:rPr>
        <w:t>Katika tukio la 4, kuna marudio ya yote ambayo Nuhu alifanya. Nuhu na familia yake wanaingia kwenye mashua. Jozi ya wanyama na ndege wanaingia mashuani. Sehemu hii ya simulizi haitaja jozi 7 ya wanyama safi. Wakati wote ni kwenye mashua, Mungu anafunga mlango.</w:t>
      </w:r>
    </w:p>
    <w:p>
      <w:pPr/>
      <w:r>
        <w:rPr>
          <w:lang w:val="sw_KE" w:bidi="sw_KE"/>
        </w:rPr>
      </w:r>
      <w:r>
        <w:rPr>
          <w:lang w:val="sw_KE" w:bidi="sw_KE"/>
        </w:rPr>
        <w:t>Katika tukio la 5, inanyesha mvua kwa siku 40. Maji ya mafuriko yanaendelea kuongezeka. Mashua inaanza kuelea. Kama maji yanafunika ardhi na kuendelea kupandika, kila kitu hai inakufa. Maji yanapanda kwa takriban mita 7 juu ya kilele cha mlima wa juu. Kila mnyama, kila ndege na kila mtu ambaye alipumua, alikufa katika mafuriko. Angalia marudio katika tukio hili. Inataja mara 4 kwamba vitu vyote hai vilikufa. Watu pekee na wanyama ambao walinusurika walikuwa kwenye mashua. Maji ya mafuriko yalibakia kwa siku 150.</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Wana 3 wa Nuhu, Shemu, Ham na Yafethi</w:t>
      </w:r>
    </w:p>
    <w:p>
      <w:pPr>
        <w:pStyle w:val="ListBullet"/>
        <w:spacing w:line="240" w:lineRule="auto"/>
        <w:ind w:left="720"/>
      </w:pPr>
      <w:r>
        <w:rPr>
          <w:lang w:val="sw_KE" w:bidi="sw_KE"/>
        </w:rPr>
      </w:r>
      <w:r>
        <w:rPr>
          <w:lang w:val="sw_KE" w:bidi="sw_KE"/>
        </w:rPr>
        <w:t>Wake wa wana 3</w:t>
      </w:r>
    </w:p>
    <w:p>
      <w:pPr>
        <w:pStyle w:val="ListBullet"/>
        <w:spacing w:line="240" w:lineRule="auto"/>
        <w:ind w:left="720"/>
      </w:pPr>
      <w:r>
        <w:rPr>
          <w:lang w:val="sw_KE" w:bidi="sw_KE"/>
        </w:rPr>
      </w:r>
      <w:r>
        <w:rPr>
          <w:lang w:val="sw_KE" w:bidi="sw_KE"/>
        </w:rPr>
        <w:t>Wanyama</w:t>
      </w:r>
    </w:p>
    <w:p>
      <w:pPr>
        <w:pStyle w:val="ListBullet"/>
        <w:spacing w:line="240" w:lineRule="auto"/>
        <w:ind w:left="720"/>
      </w:pPr>
      <w:r>
        <w:rPr>
          <w:lang w:val="sw_KE" w:bidi="sw_KE"/>
        </w:rPr>
      </w:r>
      <w:r>
        <w:rPr>
          <w:lang w:val="sw_KE" w:bidi="sw_KE"/>
        </w:rPr>
        <w:t>Watu wengine</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Mungu ni mtu pekee ambaye anazungumza katika simulizi hii.</w:t>
      </w:r>
    </w:p>
    <w:p>
      <w:pPr/>
      <w:r>
        <w:rPr>
          <w:lang w:val="sw_KE" w:bidi="sw_KE"/>
        </w:rPr>
      </w:r>
      <w:r>
        <w:rPr>
          <w:lang w:val="sw_KE" w:bidi="sw_KE"/>
        </w:rPr>
        <w:t>Katika tukio la kwanza, Mungu anazungumza na Nuhu. Mungu anamwambia Nuhu tena, kwamba dunia itaharibiwa na mafuriko. Mungu anasema kwa Nuhu, "Wewe ni mtu pekee mwenye haki."</w:t>
      </w:r>
    </w:p>
    <w:p>
      <w:pPr/>
      <w:r>
        <w:rPr>
          <w:lang w:val="sw_KE" w:bidi="sw_KE"/>
        </w:rPr>
      </w:r>
      <w:r>
        <w:rPr>
          <w:lang w:val="sw_KE" w:bidi="sw_KE"/>
        </w:rPr>
        <w:t>Sitisha igizo: Muulize Nuhu, "Inahisi vipi kuwa na Mungu kukuita mtu mwenye haki?" Unaweza kusikia, "Ninapenda kuzungumza na Mungu," au "Ninapenda uhusiano wangu na Mungu," au "Sina hakika kile ninachofanya ambayo ni tofauti sana na watu wengine." Anzisha tena igizo.</w:t>
      </w:r>
    </w:p>
    <w:p>
      <w:pPr/>
      <w:r>
        <w:rPr>
          <w:lang w:val="sw_KE" w:bidi="sw_KE"/>
        </w:rPr>
      </w:r>
      <w:r>
        <w:rPr>
          <w:lang w:val="sw_KE" w:bidi="sw_KE"/>
        </w:rPr>
        <w:t>Mungu anamwambia Nuhu kuweka kwenye mashua jozi 7 ya wanyama ambao wanazingatiwa kubalika kwa dhabihu. Nuhu ni kuweka jozi 7 ya kila aina ya ndege kwenye mashua. Mungu anasema kwamba hii ni ili kuhakikisha kwamba maisha yataendelea baada ya mafuriko.</w:t>
      </w:r>
    </w:p>
    <w:p>
      <w:pPr/>
      <w:r>
        <w:rPr>
          <w:lang w:val="sw_KE" w:bidi="sw_KE"/>
        </w:rPr>
      </w:r>
      <w:r>
        <w:rPr>
          <w:lang w:val="sw_KE" w:bidi="sw_KE"/>
        </w:rPr>
        <w:t>Sitisha igizo: Muulize Nuhu, "Tuambie kuhusu wanyama safi." Unaweza kusikia, "Hawa ni wanyama ambao Mungu anakubali kama dhabihu wakati tunamwabudu Mungu," au, "Sijui kuhusu hii. Hii ni mara ya kwanza nilisikia kuhusu kutumia aina fulani za wanyama kwa dhabihu." Anzisha tena igizo.</w:t>
      </w:r>
    </w:p>
    <w:p>
      <w:pPr/>
      <w:r>
        <w:rPr>
          <w:lang w:val="sw_KE" w:bidi="sw_KE"/>
        </w:rPr>
      </w:r>
      <w:r>
        <w:rPr>
          <w:lang w:val="sw_KE" w:bidi="sw_KE"/>
        </w:rPr>
        <w:t>Mungu anamwambia Nuhu tena kwamba itanyesha mvua na kwamba mvua itadumu kwa siku 40 na usiku 40.</w:t>
      </w:r>
    </w:p>
    <w:p>
      <w:pPr/>
      <w:r>
        <w:rPr>
          <w:lang w:val="sw_KE" w:bidi="sw_KE"/>
        </w:rPr>
      </w:r>
      <w:r>
        <w:rPr>
          <w:lang w:val="sw_KE" w:bidi="sw_KE"/>
        </w:rPr>
        <w:t>Katika tukio la pili, Nuhu na familia yake wanakwenda kwenye mashua. Wanaingiza wanyama wote kwenye mashua. Baada ya siku 7, mvua inaanza.</w:t>
      </w:r>
    </w:p>
    <w:p>
      <w:pPr/>
      <w:r>
        <w:rPr>
          <w:lang w:val="sw_KE" w:bidi="sw_KE"/>
        </w:rPr>
      </w:r>
      <w:r>
        <w:rPr>
          <w:lang w:val="sw_KE" w:bidi="sw_KE"/>
        </w:rPr>
        <w:t>Katika tukio la tatu, Mungu anaanzisha mvua, na inakuja katika mito ya nguvu. Maji pia inakuja kutoka ardhini.</w:t>
      </w:r>
    </w:p>
    <w:p>
      <w:pPr/>
      <w:r>
        <w:rPr>
          <w:lang w:val="sw_KE" w:bidi="sw_KE"/>
        </w:rPr>
      </w:r>
      <w:r>
        <w:rPr>
          <w:lang w:val="sw_KE" w:bidi="sw_KE"/>
        </w:rPr>
        <w:t>Sitisha igizo: Muulize mke wa Nuhu na watoto, "Je, umewahi kuona mvua kama hii? Ungeelezea vipi mvua hii?" Unaweza kusikia, "Sijawahi kuona mvua kabla," au "inanyesha kwa nguvu sana, siwezi kuona chochote nje hapo," au "Mvua hii ni nyingi sana." Muulize watu ambao hawako kwenye mashua, "Unafikiri nini kuhusu mvua hii?" Unaweza kusikia, "Sijawahi kuona mvua kama hii kabla," au "Mvua hii inakwenda kufanya uharibifu mkubwa kwa eneo hili," au "Ninahitaji kupata ardhi ya juu sasa. Maji yanaongezeka," au "Nuhu na familia yake ni salama kwenye mashua hiyo. Ninatamani ningesikiliza zaidi," au "Maji haya yanaongezeka haraka sana, ninaogopa tunakwenda kufa." Anzisha tena igizo.</w:t>
      </w:r>
    </w:p>
    <w:p>
      <w:pPr/>
      <w:r>
        <w:rPr>
          <w:lang w:val="sw_KE" w:bidi="sw_KE"/>
        </w:rPr>
      </w:r>
      <w:r>
        <w:rPr>
          <w:lang w:val="sw_KE" w:bidi="sw_KE"/>
        </w:rPr>
        <w:t>Katika tukio la nne, igizo linaonekana kurudiwa na kuanza tena. Tunasikia kwamba Nuhu na familia yake wanakwenda kwenye mashua. Wanyama wote wanaingia mashuani. Mara baada ya kila mtu kuingia kwenye mashua, Mungu anafunga mlango.</w:t>
      </w:r>
    </w:p>
    <w:p>
      <w:pPr/>
      <w:r>
        <w:rPr>
          <w:lang w:val="sw_KE" w:bidi="sw_KE"/>
        </w:rPr>
      </w:r>
      <w:r>
        <w:rPr>
          <w:lang w:val="sw_KE" w:bidi="sw_KE"/>
        </w:rPr>
        <w:t>Sitisha igizo: Muulize mke wa Nuhu, "Ulihisi nini wakati ulisikia mlango ukifungwa?" Unaweza kusikia, "Nilishangaa sana. Au, "Ninatamani ningekuwa na wazazi wangu na ndugu na dada na nami kwenye mashua hii." Au, "Ninahisi salama sana hapa kwenye mashua. Ninafikiri tutakuwa salama." Waulize wake wa wana wa Nuhu, "Ulihisi vipi wakati ulisikia mlango ukifungwa?" Unaweza kusikia, "Ninatamani ningekuwa na wazazi wangu na ndugu hapa na sisi." Au, "Pamoja na mlango kufungwa, hatuwezi kuondoka na hakuna mtu mwingine anaweza kuingia." Au, "Sielewi kile kinachoendelea." Waulize watu wengine: "Ulihisi vipi wakati uliona mlango wa mashua ukifungwa?" Unaweza kusikia, "Kwa nini wako kwenye mashua hiyo? Hakuna maji hapa." Au, "Ninafikiri ni wazimu kuingia kwenye mashua hiyo na wanyama hao wote." Au, "Sielewi kwa nini walijenga mashua hii na kuweka wanyama hao wote kwenye humo ndani." Anzisha tena igizo.</w:t>
      </w:r>
    </w:p>
    <w:p>
      <w:pPr/>
      <w:r>
        <w:rPr>
          <w:lang w:val="sw_KE" w:bidi="sw_KE"/>
        </w:rPr>
      </w:r>
      <w:r>
        <w:rPr>
          <w:lang w:val="sw_KE" w:bidi="sw_KE"/>
        </w:rPr>
        <w:t>Katika tukio la tano, tuna maelezo ya mafuriko. Jinsi maji yalivyoendelea, mashua ilianza kuelea. Maji yalifunika kilele cha juu na mita 7. Kila kitu kwenye dunia ambacho kinaweza kupumua kilikufa. Watu pekee ambao walinusurika walikuwa wale waliokuwa kwenye mashua. Wanyama pekee na ndege ambao walikuwa kwenye mashua ndio walionusurika. Maji ya mafuriko yalifunika dunia kwa siku 150.</w:t>
      </w:r>
    </w:p>
    <w:p>
      <w:pPr/>
      <w:r>
        <w:rPr>
          <w:lang w:val="sw_KE" w:bidi="sw_KE"/>
        </w:rPr>
      </w:r>
      <w:r>
        <w:rPr>
          <w:lang w:val="sw_KE" w:bidi="sw_KE"/>
        </w:rPr>
        <w:t>Sitisha igizo: Muulize Nuhu na wana wake, "Ulihisi vipi wakati uliona maji yakifunika kilele cha juu na kutambua kwamba wewe pekee yako ndio ulinusurika?" Unaweza kusikia, "Huzuni kwa watu hao," "Furaha kwamba tuko hai," "Kwa nini watu hao wote walipaswa kufa?" Muulize mke wa Nuhu na mabinti wake wa wana wa Nuhu, "Ulihisi vipi wakati uliona maji ya mafuriko kufunika hata kilele cha juu?" Unaweza kusikia, "Ninahuzunika sana. Wazazi wangu na ndugu sasa ni wafu." Au, "Tumepoteza kila kitu isipokuwa kile ambacho tuko nacho kwenye mashua hii." Au, "Ninatamani wangeweza kuwa na sisi." Au, "Ninafurahi tuko salama."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Simulizi hii inatumia majina mawili kwa </w:t>
      </w:r>
      <w:r>
        <w:rPr>
          <w:b/>
          <w:lang w:val="sw_KE" w:bidi="sw_KE"/>
        </w:rPr>
        <w:t>Mungu</w:t>
      </w:r>
      <w:r>
        <w:rPr>
          <w:lang w:val="sw_KE" w:bidi="sw_KE"/>
        </w:rPr>
        <w:t xml:space="preserve">. Jina </w:t>
      </w:r>
      <w:r>
        <w:rPr>
          <w:lang w:val="sw_KE" w:bidi="sw_KE"/>
        </w:rPr>
        <w:t>BWANA</w:t>
      </w:r>
      <w:r>
        <w:rPr>
          <w:lang w:val="sw_KE" w:bidi="sw_KE"/>
        </w:rPr>
        <w:t xml:space="preserve"> ni tafsiri ya jina la Kiebrania la Mungu, </w:t>
      </w:r>
      <w:r>
        <w:rPr>
          <w:b/>
          <w:lang w:val="sw_KE" w:bidi="sw_KE"/>
        </w:rPr>
        <w:t>Yahweh</w:t>
      </w:r>
      <w:r>
        <w:rPr>
          <w:lang w:val="sw_KE" w:bidi="sw_KE"/>
        </w:rPr>
        <w:t xml:space="preserve">. Tumia neno lile ulilotumia katika hadithi ya uumbaji wa </w:t>
      </w:r>
      <w:r>
        <w:rPr>
          <w:lang w:val="sw_KE" w:bidi="sw_KE"/>
        </w:rPr>
        <w:t>Yahweh</w:t>
      </w:r>
      <w:r>
        <w:rPr>
          <w:lang w:val="sw_KE" w:bidi="sw_KE"/>
        </w:rPr>
        <w:t xml:space="preserve">. Tumia jina lile ulilotumia kwa </w:t>
      </w:r>
      <w:r>
        <w:rPr>
          <w:lang w:val="sw_KE" w:bidi="sw_KE"/>
        </w:rPr>
        <w:t>Mungu</w:t>
      </w:r>
      <w:r>
        <w:rPr>
          <w:lang w:val="sw_KE" w:bidi="sw_KE"/>
        </w:rPr>
        <w:t xml:space="preserve"> wakati unakutana na jina, Mungu, katika hadithi hii. Ikiwa unataka kukagua uchaguzi wako, Faharasa Kuu ina mjadala kuhusu majina haya.</w:t>
      </w:r>
    </w:p>
    <w:p>
      <w:pPr/>
      <w:r>
        <w:rPr>
          <w:lang w:val="sw_KE" w:bidi="sw_KE"/>
        </w:rPr>
      </w:r>
      <w:r>
        <w:rPr>
          <w:lang w:val="sw_KE" w:bidi="sw_KE"/>
        </w:rPr>
        <w:t xml:space="preserve">Mungu alimwambia Nuhu kuingiza familia yake kwenye mashua. Baadhi ya tafsiri zinatumia neno </w:t>
      </w:r>
      <w:r>
        <w:rPr>
          <w:b/>
          <w:lang w:val="sw_KE" w:bidi="sw_KE"/>
        </w:rPr>
        <w:t>kaya</w:t>
      </w:r>
      <w:r>
        <w:rPr>
          <w:lang w:val="sw_KE" w:bidi="sw_KE"/>
        </w:rPr>
        <w:t xml:space="preserve">. Hii ingemaanisha watu wanaoishi katika nyumba ya Nuhu. Katika simulizi hii washiriki wa familia ambao walikwenda kwenye mashuani walikuwa Nuhu, mke wa Nuhu, wana 3 wa Nuhu, Shemu, Ham na Yafethi na wake wao: watu 8 jumla. Badala ya kutumia neno ambalo linaweza kuwa ya kuchanganya, unaweza tu kusema ni nani alikwenda kwenye mashuani na Nuhu. Ikiwa unahitaji maelezo zaidi, neno </w:t>
      </w:r>
      <w:r>
        <w:rPr>
          <w:lang w:val="sw_KE" w:bidi="sw_KE"/>
        </w:rPr>
        <w:t>kaya</w:t>
      </w:r>
      <w:r>
        <w:rPr>
          <w:lang w:val="sw_KE" w:bidi="sw_KE"/>
        </w:rPr>
        <w:t xml:space="preserve"> ni katika Faharasa Kuu.</w:t>
      </w:r>
    </w:p>
    <w:p>
      <w:pPr/>
      <w:r>
        <w:rPr>
          <w:lang w:val="sw_KE" w:bidi="sw_KE"/>
        </w:rPr>
      </w:r>
      <w:r>
        <w:rPr>
          <w:lang w:val="sw_KE" w:bidi="sw_KE"/>
        </w:rPr>
        <w:t xml:space="preserve">Mungu anamwambia Nuhu kwamba Nuhu ni </w:t>
      </w:r>
      <w:r>
        <w:rPr>
          <w:b/>
          <w:lang w:val="sw_KE" w:bidi="sw_KE"/>
        </w:rPr>
        <w:t>mtu</w:t>
      </w:r>
      <w:r>
        <w:rPr>
          <w:lang w:val="sw_KE" w:bidi="sw_KE"/>
        </w:rPr>
        <w:t xml:space="preserve"> mwenye haki au kwamba ana uhusiano sahihi na Mungu. Tumia neno lile lile kwa </w:t>
      </w:r>
      <w:r>
        <w:rPr>
          <w:lang w:val="sw_KE" w:bidi="sw_KE"/>
        </w:rPr>
        <w:t>mtakatifu</w:t>
      </w:r>
      <w:r>
        <w:rPr>
          <w:lang w:val="sw_KE" w:bidi="sw_KE"/>
        </w:rPr>
        <w:t xml:space="preserve"> ulilotumia katika simulizi zilizopita. Faharasa Kuu inatoa maelezo ya neno hili. Mungu anasema kwamba Nuhu ni mtu pekee mwenye haki katika </w:t>
      </w:r>
      <w:r>
        <w:rPr>
          <w:b/>
          <w:lang w:val="sw_KE" w:bidi="sw_KE"/>
        </w:rPr>
        <w:t>kizazi</w:t>
      </w:r>
      <w:r>
        <w:rPr>
          <w:lang w:val="sw_KE" w:bidi="sw_KE"/>
        </w:rPr>
        <w:t xml:space="preserve"> hiki. Hapa neno kizazi linamaanisha wale ambao wanaishi wakati mmoja na Nuhu. Neno </w:t>
      </w:r>
      <w:r>
        <w:rPr>
          <w:lang w:val="sw_KE" w:bidi="sw_KE"/>
        </w:rPr>
        <w:t>vizazi</w:t>
      </w:r>
      <w:r>
        <w:rPr>
          <w:lang w:val="sw_KE" w:bidi="sw_KE"/>
        </w:rPr>
        <w:t xml:space="preserve"> ni katika Faharasa Kuu.</w:t>
      </w:r>
    </w:p>
    <w:p>
      <w:pPr/>
      <w:r>
        <w:rPr>
          <w:lang w:val="sw_KE" w:bidi="sw_KE"/>
        </w:rPr>
      </w:r>
      <w:r>
        <w:rPr>
          <w:lang w:val="sw_KE" w:bidi="sw_KE"/>
        </w:rPr>
        <w:t xml:space="preserve">Mungu anamwambia Nuhu kuweka jozi 7 ya wanyama safi kwenye </w:t>
      </w:r>
      <w:r>
        <w:rPr>
          <w:lang w:val="sw_KE" w:bidi="sw_KE"/>
        </w:rPr>
        <w:t>mashua</w:t>
      </w:r>
      <w:r>
        <w:rPr>
          <w:lang w:val="sw_KE" w:bidi="sw_KE"/>
        </w:rPr>
        <w:t>. Faharasa Kuu inasema kwamba kuwa safi ina maana kwamba wanyama wanafaa kwa huduma kwa Mungu au kwa kula. Kwa sababu Mungu bado hajatoa maelekezo kuhusu wanyama safi na wasio safi, watafsiri wengine wamechagua kuelezea hii kama wanyama ambao wanafaa kwa dhabihu na kula.</w:t>
      </w:r>
    </w:p>
    <w:p>
      <w:pPr/>
      <w:r>
        <w:rPr>
          <w:lang w:val="sw_KE" w:bidi="sw_KE"/>
        </w:rPr>
      </w:r>
      <w:r>
        <w:rPr>
          <w:lang w:val="sw_KE" w:bidi="sw_KE"/>
        </w:rPr>
        <w:t>Mungu anasema kwamba uhai wote utafutwa kutoka duniani.</w:t>
      </w:r>
    </w:p>
    <w:p>
      <w:pPr/>
      <w:r>
        <w:rPr>
          <w:lang w:val="sw_KE" w:bidi="sw_KE"/>
        </w:rPr>
      </w:r>
      <w:r>
        <w:rPr>
          <w:lang w:val="sw_KE" w:bidi="sw_KE"/>
        </w:rPr>
        <w:t>Sitisha hapa na mjadili kama timu ya tafsiri: Je, una njia maalum ya kusema kwamba maisha yote yataharibiwa?</w:t>
      </w:r>
    </w:p>
    <w:p>
      <w:pPr/>
      <w:r>
        <w:rPr>
          <w:lang w:val="sw_KE" w:bidi="sw_KE"/>
        </w:rPr>
      </w:r>
      <w:r>
        <w:rPr>
          <w:lang w:val="sw_KE" w:bidi="sw_KE"/>
        </w:rPr>
        <w:t>Sehemu inayofuata inarudi kidogo na kuelezea mvua. Sehemu hii ni mashairi au usemi wa mashairi.</w:t>
      </w:r>
    </w:p>
    <w:p>
      <w:pPr/>
      <w:r>
        <w:rPr>
          <w:lang w:val="sw_KE" w:bidi="sw_KE"/>
        </w:rPr>
      </w:r>
      <w:r>
        <w:rPr>
          <w:lang w:val="sw_KE" w:bidi="sw_KE"/>
        </w:rPr>
        <w:t>Sitisha hapa na mjadili hii kama timu ya watafsiri. Ni njia gani za mashairi katika lugha yako ambayo unaweza kuelezea mvua kuanguka na maji kuja kutoka dunia? Baadhi ya maneno ambayo yamekuwa yakitumiwa ni pamoja na: madirisha ya mbinguni yalifunguliwa; mito ya mvua ilimwagwa; malango ya mafuriko ya mbinguni yalifunguliwa, na mvua ilimwagwa. Hapa "mbinguni" inarejelea anga. Maji yanayopasuka kutoka ardhini au maji yanayomwagika kutoka dunia ni mifano 2 ya jinsi ya kuelezea kile kilichotokea kwa dunia. Mvua ilinyesha kwa wingii sana na haraka sana kwamba watu pengine hawakuweza kuona kupitia hiyo.</w:t>
      </w:r>
    </w:p>
    <w:p>
      <w:pPr/>
      <w:r>
        <w:rPr>
          <w:lang w:val="sw_KE" w:bidi="sw_KE"/>
        </w:rPr>
      </w:r>
      <w:r>
        <w:rPr>
          <w:lang w:val="sw_KE" w:bidi="sw_KE"/>
        </w:rPr>
        <w:t xml:space="preserve">Kisha tuna maelezo ya mafuriko na uharibifu. Kama mvua ilianguka na maji yalikuja kutoka ardhini, mashua ilianza kuelea. Maji yalipanda mpaka kilele cha mlima wa juu kilifunikwa na takriban mita 7 za maji. Baadhi ya tafsiri zinatumia neno </w:t>
      </w:r>
      <w:r>
        <w:rPr>
          <w:b/>
          <w:lang w:val="sw_KE" w:bidi="sw_KE"/>
        </w:rPr>
        <w:t>dhiraa</w:t>
      </w:r>
      <w:r>
        <w:rPr>
          <w:lang w:val="sw_KE" w:bidi="sw_KE"/>
        </w:rPr>
        <w:t xml:space="preserve"> kama kipimo. Hii ilikuwa kipimo cha kawaida cha wakati huo. Faharasa Kuu inaelezea kwamba </w:t>
      </w:r>
      <w:r>
        <w:rPr>
          <w:lang w:val="sw_KE" w:bidi="sw_KE"/>
        </w:rPr>
        <w:t>dhiraa</w:t>
      </w:r>
      <w:r>
        <w:rPr>
          <w:lang w:val="sw_KE" w:bidi="sw_KE"/>
        </w:rPr>
        <w:t xml:space="preserve"> ni urefu wa wastani wa mkono wa mtu, au takriban sentimita 50. Unaweza kubadilisha kipimo hiki kwa kitengo cha kipimo ambacho kinaeleweka kwa watu wako. Wengine watatumia miguu na yadi. Wengine watatumia mita. Kunaweza kuwa na kitengo kingine cha kipimo ambacho unatumia katika eneo lako.</w:t>
      </w:r>
    </w:p>
    <w:p>
      <w:pPr/>
      <w:r>
        <w:rPr>
          <w:lang w:val="sw_KE" w:bidi="sw_KE"/>
        </w:rPr>
      </w:r>
      <w:r>
        <w:rPr>
          <w:lang w:val="sw_KE" w:bidi="sw_KE"/>
        </w:rPr>
        <w:t>Kisha hadithi inajirudia mara 4 kwamba kila mnyama na kila mtu kwenye dunia alikufa. Wale tu waliokuwa katika mashua ndio waliokoka. Maji ya mafuriko yalibakia kwa siku 150.</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kisimulia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8:1–19</w:t>
      </w:r>
      <w:r>
        <w:rPr>
          <w:lang w:val="sw_KE" w:bidi="sw_KE"/>
        </w:rPr>
      </w:r>
    </w:p>
    <w:p>
      <w:pPr>
        <w:pStyle w:val="Heading3"/>
      </w:pPr>
      <w:r>
        <w:rPr>
          <w:lang w:val="sw_KE" w:bidi="sw_KE"/>
        </w:rPr>
        <w:t>Sikiliza na Moyo</w:t>
      </w:r>
    </w:p>
    <w:p>
      <w:pPr/>
      <w:r>
        <w:rPr>
          <w:lang w:val="sw_KE" w:bidi="sw_KE"/>
        </w:rPr>
      </w:r>
      <w:r>
        <w:rPr>
          <w:lang w:val="sw_KE" w:bidi="sw_KE"/>
        </w:rPr>
        <w:t>Sikiliza kitabu cha mwanzo 8:1–19 na uweke moyoni.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ni maelezo ya simulizi ya jinsi mafuriko ambayo yaliharibu dunia yaliisha. Katika simulizi ya mwisho hadithi inatuambia jinsi Nuhu na familia yake na wanyama wote walikwenda kwenye mashua. Mvua ilianza, maji ya mafuriko yalifunika dunia na kila kitu ambacho kilikuwa hai kilikufa katika mafuriko. Nuhu, familia yake na wanyama wote ambao walikuwa kwenye mashua hawakufa. Baada ya siku 40 na usiku, mvua ilisimama. Maji yalifunika kilele cha juu na mita 7. Maji ya mafuriko yalifunika dunia kwa siku 150.</w:t>
      </w:r>
    </w:p>
    <w:p>
      <w:pPr/>
      <w:r>
        <w:rPr>
          <w:lang w:val="sw_KE" w:bidi="sw_KE"/>
        </w:rPr>
      </w:r>
      <w:r>
        <w:rPr>
          <w:lang w:val="sw_KE" w:bidi="sw_KE"/>
        </w:rPr>
        <w:t>Lakini Mungu alimkumbuka Nuhu. Neno hili kukumbuka halimaanishi kwamba Mungu alikuwa amemsahau Nuhu. Neno kukumbuka katika simulizi hii si kinyume cha kusahau. Badala yake neno kukumbuka katika muktadha huu ina maana kwamba Mungu alikusudia kuonyesha huruma kwa Nuhu na familia yake. Kwa hatua hii katika hadithi, Nuhu, familia yake na wanyama wana kile tu waliokuwa nacho kwenye mashua kwa kuishi. Ikiwa maji ya mafuriko hayataondoka, wanaweza kufa. Kwa sababu Mungu anakusudia kuonyesha huruma kwa Nuhu, Mungu anatuma upepo ili kuvuma katika dunia. Hatujui siku halisi ambayo Mungu alituma upepo. Upepo husaidia maji kuvuka au kukauka. Wakati unaanika mavazi kwenye siku ya upepo, mavazi yanakauka haraka.</w:t>
      </w:r>
    </w:p>
    <w:p>
      <w:pPr/>
      <w:r>
        <w:rPr>
          <w:lang w:val="sw_KE" w:bidi="sw_KE"/>
        </w:rPr>
      </w:r>
      <w:r>
        <w:rPr>
          <w:lang w:val="sw_KE" w:bidi="sw_KE"/>
        </w:rPr>
        <w:t>Mungu pia alikumbuka wanyama wote na mifugo ambao walikuwa na Nuhu kwenye mashua. Wanyama ni wanyama pori—wanyama ambao si wa kufugwa. Simba, tigers, na chui ni wanyama pori. Mifugo inarejelea wanyama wa ndani au wanyama tunaotumia kwa kilimo. Wao pia wanazingatiwa kuwa wanyama safi wanaotumiwa kwa dhabihu. Wao si pori. Kondoo, mbuzi, farasi, ng'ombe, na kuku ni aina za wanyama wa ndani.</w:t>
      </w:r>
    </w:p>
    <w:p>
      <w:pPr/>
      <w:r>
        <w:rPr>
          <w:lang w:val="sw_KE" w:bidi="sw_KE"/>
        </w:rPr>
      </w:r>
      <w:r>
        <w:rPr>
          <w:lang w:val="sw_KE" w:bidi="sw_KE"/>
        </w:rPr>
        <w:t>Jadili katika kikundi chako: Ni njia gani ya kawaida ya kurejelea makundi haya mawili ya wanyama katika lugha yako?</w:t>
      </w:r>
    </w:p>
    <w:p>
      <w:pPr/>
      <w:r>
        <w:rPr>
          <w:lang w:val="sw_KE" w:bidi="sw_KE"/>
        </w:rPr>
      </w:r>
      <w:r>
        <w:rPr>
          <w:lang w:val="sw_KE" w:bidi="sw_KE"/>
        </w:rPr>
        <w:t>Katika simulizi ya mwisho, maelezo ya mashairi yalitumiwa ili kuelezea maji kuja kutoka dunia na maji kuanguka kutoka angani. Katika simulizi hii, maneno ya mashairi yanaendelea. Kwa sababu mvua ilisimama na maji kuja kutoka dunia yalisimama, basi maji ambayo yalikuwa kwenye dunia yangeweza kuvuka haraka. Mungu alifanya mambo matatu hapa ili kusitisha mafuriko.</w:t>
      </w:r>
    </w:p>
    <w:p>
      <w:pPr>
        <w:pStyle w:val="ListBullet"/>
        <w:spacing w:line="240" w:lineRule="auto"/>
        <w:ind w:left="720"/>
      </w:pPr>
      <w:r>
        <w:rPr>
          <w:lang w:val="sw_KE" w:bidi="sw_KE"/>
        </w:rPr>
      </w:r>
      <w:r>
        <w:rPr>
          <w:lang w:val="sw_KE" w:bidi="sw_KE"/>
        </w:rPr>
        <w:t>Tuma upepo ili kusaidia kupiga maji mbali.</w:t>
      </w:r>
    </w:p>
    <w:p>
      <w:pPr>
        <w:pStyle w:val="ListBullet"/>
        <w:spacing w:line="240" w:lineRule="auto"/>
        <w:ind w:left="720"/>
      </w:pPr>
      <w:r>
        <w:rPr>
          <w:lang w:val="sw_KE" w:bidi="sw_KE"/>
        </w:rPr>
      </w:r>
      <w:r>
        <w:rPr>
          <w:lang w:val="sw_KE" w:bidi="sw_KE"/>
        </w:rPr>
        <w:t>Sitisha maji kutoka kwenye ardhi au chemchemi za kina.</w:t>
      </w:r>
    </w:p>
    <w:p>
      <w:pPr>
        <w:pStyle w:val="ListBullet"/>
        <w:spacing w:line="240" w:lineRule="auto"/>
        <w:ind w:left="720"/>
      </w:pPr>
      <w:r>
        <w:rPr>
          <w:lang w:val="sw_KE" w:bidi="sw_KE"/>
        </w:rPr>
      </w:r>
      <w:r>
        <w:rPr>
          <w:lang w:val="sw_KE" w:bidi="sw_KE"/>
        </w:rPr>
        <w:t>Sitisha mvua kuanguka kutoka angani kama mafuriko.</w:t>
      </w:r>
    </w:p>
    <w:p>
      <w:pPr/>
      <w:r>
        <w:rPr>
          <w:lang w:val="sw_KE" w:bidi="sw_KE"/>
        </w:rPr>
      </w:r>
      <w:r>
        <w:rPr>
          <w:lang w:val="sw_KE" w:bidi="sw_KE"/>
        </w:rPr>
        <w:t>Kwa msaada wa matendo haya, ilichukua siku 150 kwa maji ili kurudi ili nchi iweze kuwa kavu. Hii si siku 150 aliongeza kwa siku 150 katika simulizi ya mwisho. Wakati inasema kwamba Mungu alimkumbuka Nuhu, ina maana kwamba Mungu alianza matendo ya kusongeza maji mbali mara tu baada ya siku 40 na usiku 40 wa mvua Kwa hatua hiyo, kila kitu kilifunikwa na mita 7 za maji. Pamoja na matendo ya Mungu, ilichukua siku 150 kwa maji kurudi. Mungu hakuyatoa maji yote kutoka duniani. Mito, na bahari bado walikuwa na maji yao. Maji mengine yalikuja kurudi angani. Hii iliacha nchi kavu kwa miti na mimea.</w:t>
      </w:r>
    </w:p>
    <w:p>
      <w:pPr/>
      <w:r>
        <w:rPr>
          <w:lang w:val="sw_KE" w:bidi="sw_KE"/>
        </w:rPr>
      </w:r>
      <w:r>
        <w:rPr>
          <w:lang w:val="sw_KE" w:bidi="sw_KE"/>
        </w:rPr>
        <w:t>Simulizi inatuambia wakati kwa njia mbili. Inasema kwamba maji yalikuwa kwenye dunia siku 150. Katika simulizi ya awali, tunajifunza kwamba mvua ilianza siku ya 17 ya mwezi wa pili. Katika simulizi hii, mashua ilikuja kupumzika kwenye nchi siku ya 17 ya mwezi wa 7—hiyo ni miezi 5 baadaye. Kugawanya siku 150 na siku 30 pia inatoa matokeo katika miezi 5. Nuhu na wale kwenye mashua walielea kwa miezi 5. Baadhi ya tafsiri zinatumia neno miezi 5 na wengine wanaweka maelezo ya mwezi wa 7 na siku ya 17.</w:t>
      </w:r>
    </w:p>
    <w:p>
      <w:pPr/>
      <w:r>
        <w:rPr>
          <w:lang w:val="sw_KE" w:bidi="sw_KE"/>
        </w:rPr>
      </w:r>
      <w:r>
        <w:rPr>
          <w:lang w:val="sw_KE" w:bidi="sw_KE"/>
        </w:rPr>
        <w:t>Jadili katika kikundi chako: Watu wako wanaripoti vipi wakati? Ni njia gani ya kusema urefu wa wakati inaeleweka zaidi kwa watu?</w:t>
      </w:r>
    </w:p>
    <w:p>
      <w:pPr/>
      <w:r>
        <w:rPr>
          <w:lang w:val="sw_KE" w:bidi="sw_KE"/>
        </w:rPr>
      </w:r>
      <w:r>
        <w:rPr>
          <w:lang w:val="sw_KE" w:bidi="sw_KE"/>
        </w:rPr>
        <w:t>Mashua ilikuja kupumzika kwenye milima ya Ararat. Ararat ni mlima ambao ni futi 17,000 au karibu mita 5200 urefu. Iko katika Uturuki. Kuna milima anuwai ambayo inakwenda kutoka Uturuki hadi Kaskazini ya Iran na inaitwa milima ya Ararat. Hakuna mtu anajua hasa ambapo mashua ilitua.</w:t>
      </w:r>
    </w:p>
    <w:p>
      <w:pPr/>
      <w:r>
        <w:rPr>
          <w:lang w:val="sw_KE" w:bidi="sw_KE"/>
        </w:rPr>
      </w:r>
      <w:r>
        <w:rPr>
          <w:lang w:val="sw_KE" w:bidi="sw_KE"/>
        </w:rPr>
        <w:t xml:space="preserve">Onyesha ramani ya mkoa wa </w:t>
      </w:r>
      <w:r>
        <w:rPr>
          <w:lang w:val="sw_KE" w:bidi="sw_KE"/>
        </w:rPr>
        <w:t>Mlima Ararat ambao ni pamoja na aina ya milima</w:t>
      </w:r>
      <w:r>
        <w:rPr>
          <w:lang w:val="sw_KE" w:bidi="sw_KE"/>
        </w:rPr>
        <w:t>.</w:t>
      </w:r>
    </w:p>
    <w:p>
      <w:pPr/>
      <w:r>
        <w:rPr>
          <w:lang w:val="sw_KE" w:bidi="sw_KE"/>
        </w:rPr>
      </w:r>
      <w:r>
        <w:rPr>
          <w:lang w:val="sw_KE" w:bidi="sw_KE"/>
        </w:rPr>
        <w:t xml:space="preserve">Onyesha picha ya </w:t>
      </w:r>
      <w:r>
        <w:rPr>
          <w:lang w:val="sw_KE" w:bidi="sw_KE"/>
        </w:rPr>
        <w:t>safu ya mlima</w:t>
      </w:r>
      <w:r>
        <w:rPr>
          <w:lang w:val="sw_KE" w:bidi="sw_KE"/>
        </w:rPr>
        <w:t>.</w:t>
      </w:r>
    </w:p>
    <w:p>
      <w:pPr/>
      <w:r>
        <w:rPr>
          <w:lang w:val="sw_KE" w:bidi="sw_KE"/>
        </w:rPr>
      </w:r>
      <w:r>
        <w:rPr>
          <w:lang w:val="sw_KE" w:bidi="sw_KE"/>
        </w:rPr>
        <w:t>Simulizi inaanza kuzungumza kuhusu ni muda gani Nuhu alisubiri kwenye mashua. Kwanza, baada ya mashua kusimama kwenye nchi kavu, Nuhu alisubiri miezi 2 1/2 mpaka aweze kuona kilele kingine cha mlima. Kisha Nuhu alisubiri siku zingine 40 na kufungua dirisha. Nuhu aliachilia kunguru. Kunguru alizunguka Kunguru ni mmoja wapo wa ndege ambao anazingatiwa kuwa safi kwa sababu atakula wanyama wafu. Nuhu pia alimwachilia njiwa, lakini njiwa alirudi kwenye mashua.</w:t>
      </w:r>
    </w:p>
    <w:p>
      <w:pPr/>
      <w:r>
        <w:rPr>
          <w:lang w:val="sw_KE" w:bidi="sw_KE"/>
        </w:rPr>
      </w:r>
      <w:r>
        <w:rPr>
          <w:lang w:val="sw_KE" w:bidi="sw_KE"/>
        </w:rPr>
        <w:t xml:space="preserve">Onyesha picha ya </w:t>
      </w:r>
      <w:r>
        <w:rPr>
          <w:lang w:val="sw_KE" w:bidi="sw_KE"/>
        </w:rPr>
        <w:t>kunguru</w:t>
      </w:r>
      <w:r>
        <w:rPr>
          <w:lang w:val="sw_KE" w:bidi="sw_KE"/>
        </w:rPr>
        <w:t xml:space="preserve">. Onyesha picha ya </w:t>
      </w:r>
      <w:r>
        <w:rPr>
          <w:lang w:val="sw_KE" w:bidi="sw_KE"/>
        </w:rPr>
        <w:t>njiwa</w:t>
      </w:r>
      <w:r>
        <w:rPr>
          <w:lang w:val="sw_KE" w:bidi="sw_KE"/>
        </w:rPr>
        <w:t>.</w:t>
      </w:r>
    </w:p>
    <w:p>
      <w:pPr/>
      <w:r>
        <w:rPr>
          <w:lang w:val="sw_KE" w:bidi="sw_KE"/>
        </w:rPr>
      </w:r>
      <w:r>
        <w:rPr>
          <w:lang w:val="sw_KE" w:bidi="sw_KE"/>
        </w:rPr>
        <w:t>Njiwa anarudi kwenye mashua. Nuhu anatambua kwamba ardhi bado imefunikwa na maji. Nuhu anasubiri siku 7 na kumtuma njiwa tena. Wakati huu anarudi na jani la zeituni katika kizito chake. Nuhu anaelewa kutoka kwa hii kwamba maji ya mafuriko yalikuwa karibu kuondoka na baadhi ya miti imeanza kukua tena. Nuhu alisubiri siku zingine 7 na kumtuma njiwa kutoka tena. Wakati huu njiwa harudi.</w:t>
      </w:r>
    </w:p>
    <w:p>
      <w:pPr/>
      <w:r>
        <w:rPr>
          <w:lang w:val="sw_KE" w:bidi="sw_KE"/>
        </w:rPr>
      </w:r>
      <w:r>
        <w:rPr>
          <w:lang w:val="sw_KE" w:bidi="sw_KE"/>
        </w:rPr>
        <w:t xml:space="preserve">Onyesha picha ya </w:t>
      </w:r>
      <w:r>
        <w:rPr>
          <w:lang w:val="sw_KE" w:bidi="sw_KE"/>
        </w:rPr>
        <w:t xml:space="preserve">mti na majani </w:t>
      </w:r>
      <w:r>
        <w:rPr>
          <w:lang w:val="sw_KE" w:bidi="sw_KE"/>
        </w:rPr>
        <w:t>ya mzeituni.</w:t>
      </w:r>
    </w:p>
    <w:p>
      <w:pPr/>
      <w:r>
        <w:rPr>
          <w:lang w:val="sw_KE" w:bidi="sw_KE"/>
        </w:rPr>
      </w:r>
      <w:r>
        <w:rPr>
          <w:lang w:val="sw_KE" w:bidi="sw_KE"/>
        </w:rPr>
        <w:t>Kufikia sasa Nuhu ni umri wa miaka 601. Nuhu anajua kwamba dunia ni karibu kavu. Lakini Nuhu anasubiri miezi mingine 2. Dunia ilikuwa kavu. Nuhu haondoki mashuani mpaka Mungu anapomwambia kuondoka. Mungu alisema kwa Nuhu, "Njoo kutoka mashuani—kila mtu aje huku nje." Mungu anamwambia Nuhu kuwaachilia wanyama wote na ndege ili waweze kuanza kuzidisha na kujaza dunia. Kuzidisha ina maana kwamba wanyama ni kuwa na watoto ambao watakuwa na watoto. Kwa hivyo, Nuhu, mke wake, wana wake, wake wa wana wake, na wanyama wote wanashuka kutoka mashuani.</w:t>
      </w:r>
    </w:p>
    <w:p>
      <w:pPr/>
      <w:r>
        <w:rPr>
          <w:lang w:val="sw_KE" w:bidi="sw_KE"/>
        </w:rPr>
      </w:r>
      <w:r>
        <w:rPr>
          <w:lang w:val="sw_KE" w:bidi="sw_KE"/>
        </w:rPr>
        <w:t>Jadili kama timu ya tafsiri: Simulizi inaorodhesha namba hizi maalum kwa nyakati ambazo Nuhu alisubiri, au mafuriko yalidumu. Kwa nini unafikiri Mungu alijumuisha namba hizi zote katika simulizi hii?</w:t>
      </w:r>
    </w:p>
    <w:p>
      <w:pPr/>
      <w:r>
        <w:rPr>
          <w:lang w:val="sw_KE" w:bidi="sw_KE"/>
        </w:rPr>
      </w:r>
      <w:r>
        <w:rPr>
          <w:lang w:val="sw_KE" w:bidi="sw_KE"/>
        </w:rPr>
        <w:t>Jadili katika timu maisha yangekuwaje kwa Nuhu na familia yake wakati wa mwaka huo kwenye mashua. Fikiria umekuwa kwenye mashua kwa zaidi ya mwaka. Ni nini kingekuwa kitu cha kwanza ungefanya baada ya kuja kutoka kwenye mashua?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Katika tukio la kwanza, mvua imesimama lakini dunia imefunikwa na maji ya mafuriko. Mashua inaelea juu ya maji. Maji ya mafuriko yanapita polepole. Baada ya siku 150 ya hii, mashua inakuja kwenye milima ya Ararat.</w:t>
      </w:r>
    </w:p>
    <w:p>
      <w:pPr/>
      <w:r>
        <w:rPr>
          <w:lang w:val="sw_KE" w:bidi="sw_KE"/>
        </w:rPr>
      </w:r>
      <w:r>
        <w:rPr>
          <w:b/>
          <w:lang w:val="sw_KE" w:bidi="sw_KE"/>
        </w:rPr>
        <w:t>Tukio la pili:</w:t>
      </w:r>
      <w:r>
        <w:rPr>
          <w:lang w:val="sw_KE" w:bidi="sw_KE"/>
        </w:rPr>
        <w:t xml:space="preserve"> Baada ya mashua kuja kutua upande wa mlima, Nuhu anasubiri kwa siku 40. Kisha Nuhu anatuma ndege ili kuona kama dunia ni kavu. Wakati njiwa harudi, Nuhu anasubiri miezi 2 zaidi. Dunia ilikuwa kavu. </w:t>
      </w:r>
    </w:p>
    <w:p>
      <w:pPr/>
      <w:r>
        <w:rPr>
          <w:lang w:val="sw_KE" w:bidi="sw_KE"/>
        </w:rPr>
      </w:r>
      <w:r>
        <w:rPr>
          <w:b/>
          <w:lang w:val="sw_KE" w:bidi="sw_KE"/>
        </w:rPr>
        <w:t>Tukio la tatu:</w:t>
      </w:r>
      <w:r>
        <w:rPr>
          <w:lang w:val="sw_KE" w:bidi="sw_KE"/>
        </w:rPr>
        <w:t xml:space="preserve"> Mungu anamwambia Nuhu kuondoka mashuani. Nuhu anamtii Mungu na familia yake yote na pia wanyama wote wanaondoka mashua.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Wana 3 wa Nuhu: Shemu, Ham, na Yafethi</w:t>
      </w:r>
    </w:p>
    <w:p>
      <w:pPr>
        <w:pStyle w:val="ListBullet"/>
        <w:spacing w:line="240" w:lineRule="auto"/>
        <w:ind w:left="720"/>
      </w:pPr>
      <w:r>
        <w:rPr>
          <w:lang w:val="sw_KE" w:bidi="sw_KE"/>
        </w:rPr>
      </w:r>
      <w:r>
        <w:rPr>
          <w:lang w:val="sw_KE" w:bidi="sw_KE"/>
        </w:rPr>
        <w:t>Wake wa wana watatu</w:t>
      </w:r>
    </w:p>
    <w:p>
      <w:pPr>
        <w:pStyle w:val="ListBullet"/>
        <w:spacing w:line="240" w:lineRule="auto"/>
        <w:ind w:left="720"/>
      </w:pPr>
      <w:r>
        <w:rPr>
          <w:lang w:val="sw_KE" w:bidi="sw_KE"/>
        </w:rPr>
      </w:r>
      <w:r>
        <w:rPr>
          <w:lang w:val="sw_KE" w:bidi="sw_KE"/>
        </w:rPr>
        <w:t>Wanyama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b/>
          <w:lang w:val="sw_KE" w:bidi="sw_KE"/>
        </w:rPr>
        <w:t>Tukio la kwanza</w:t>
      </w:r>
      <w:r>
        <w:rPr>
          <w:lang w:val="sw_KE" w:bidi="sw_KE"/>
        </w:rPr>
        <w:t>: Hata ingawa dunia ilifunikwa katika maji, Mungu alimkumbuka Nuhu.</w:t>
      </w:r>
    </w:p>
    <w:p>
      <w:pPr/>
      <w:r>
        <w:rPr>
          <w:lang w:val="sw_KE" w:bidi="sw_KE"/>
        </w:rPr>
      </w:r>
      <w:r>
        <w:rPr>
          <w:lang w:val="sw_KE" w:bidi="sw_KE"/>
        </w:rPr>
        <w:t>Sitisha hapa na mjadili na timu yako: Tutaonyesha vipi tofauti katika lugha yetu kati ya mafuriko kufunika dunia na Mungu kumkumbuka Nuhu na wale kwenye mashua?</w:t>
      </w:r>
    </w:p>
    <w:p>
      <w:pPr/>
      <w:r>
        <w:rPr>
          <w:lang w:val="sw_KE" w:bidi="sw_KE"/>
        </w:rPr>
      </w:r>
      <w:r>
        <w:rPr>
          <w:lang w:val="sw_KE" w:bidi="sw_KE"/>
        </w:rPr>
        <w:t>Nuhu, familia yake, na wanyama wako kwenye mashua. Mvua imewacha kunyesha. Maji yalifunika kilele cha juu na mita 7. Kila kitu hai kimekufa isipokuwa wale walio kwenye mashua. Mashua inaelea. Wakati mwingine baada ya mvua kusimama, Mungu anatuma upepo ili kupiga juu ya dunia ili kukausha maji. Mungu anasimamisha maji ambayo yalikuwa yanakuja kutoka ardhini. Mungu amesimamisha mvua. Maji yanaanza kupunguka. Inachukua siku 150 au miezi 5 kwa nchi kavu kuonekana. Mashua inakuja kupumzika kwenye mlima katika Milima ya Ararat. Inachukua siku nyingine 75 kwa kilele kingine katika safu ya mlima kuonekana.</w:t>
      </w:r>
    </w:p>
    <w:p>
      <w:pPr/>
      <w:r>
        <w:rPr>
          <w:lang w:val="sw_KE" w:bidi="sw_KE"/>
        </w:rPr>
      </w:r>
      <w:r>
        <w:rPr>
          <w:b/>
          <w:lang w:val="sw_KE" w:bidi="sw_KE"/>
        </w:rPr>
        <w:t>Tukio la pili:</w:t>
      </w:r>
      <w:r>
        <w:rPr>
          <w:lang w:val="sw_KE" w:bidi="sw_KE"/>
        </w:rPr>
        <w:t xml:space="preserve"> Nuhu anasubiri kwenye mashua siku 40 zaidi baada ya kilele hiki kuonekana. Nuhu anafungua dirisha ambalo amelitengeneza katika mashua. Kisha Nuhu anamtuma kunguru na njiwa kutoka ili kuona kama vitu vinakua tena. Kunguru anaruka juu ya dunia. Njiwa anarudi kwenye mashua. Njiwa hakuweza kupata mahali popote pa kutua kwa sababu dunia bado ilifunikwa na maji. Nuhu alisubiri siku zingine 7 na kumtuma njiwa kutoka tena. Wakati huu anarudi na jani la zeituni katika kizito chake. Kwa sababu ya jani la zeituni, Nuhu anatambua kwamba maji ya mafuriko yanakaribia kuisha. Baada ya siku 7 zaidi, Nuhu anamtuma njiwa nje. Wakati huu njiwa harudi mashuani.</w:t>
      </w:r>
    </w:p>
    <w:p>
      <w:pPr/>
      <w:r>
        <w:rPr>
          <w:lang w:val="sw_KE" w:bidi="sw_KE"/>
        </w:rPr>
      </w:r>
      <w:r>
        <w:rPr>
          <w:b/>
          <w:lang w:val="sw_KE" w:bidi="sw_KE"/>
        </w:rPr>
        <w:t>Tukio la tatu:</w:t>
      </w:r>
      <w:r>
        <w:rPr>
          <w:lang w:val="sw_KE" w:bidi="sw_KE"/>
        </w:rPr>
        <w:t xml:space="preserve"> Nuhu sasa ni umri wa miaka 601. Nuhu anaweza kuona nchi kavu kutoka dirisha la mashua. Nuhu, familia yake, na wanyama wamekuwa kwenye mashua kwa miezi 10 1/2. Lakini Nuhu anasubiri miezi mingine 2. Dunia ilikuwa kavu hatimaye. Akaunti hii ya mwisho ya mafuriko ni pamoja na seti nyingi za namba za siku au miezi ambayo Nuhu na familia yake walikuwa kwenye mashua.</w:t>
      </w:r>
    </w:p>
    <w:p>
      <w:pPr/>
      <w:r>
        <w:rPr>
          <w:lang w:val="sw_KE" w:bidi="sw_KE"/>
        </w:rPr>
      </w:r>
      <w:r>
        <w:rPr>
          <w:lang w:val="sw_KE" w:bidi="sw_KE"/>
        </w:rPr>
        <w:t>Siku 40 za mvua</w:t>
      </w:r>
    </w:p>
    <w:p>
      <w:pPr>
        <w:pStyle w:val="ListBullet"/>
        <w:spacing w:line="240" w:lineRule="auto"/>
        <w:ind w:left="720"/>
      </w:pPr>
      <w:r>
        <w:rPr>
          <w:lang w:val="sw_KE" w:bidi="sw_KE"/>
        </w:rPr>
      </w:r>
      <w:r>
        <w:rPr>
          <w:lang w:val="sw_KE" w:bidi="sw_KE"/>
        </w:rPr>
        <w:t>Siku 150 au miezi 5 kwenye mashua inayoelea na kisha mashua inakua upande wa mlima</w:t>
      </w:r>
    </w:p>
    <w:p>
      <w:pPr>
        <w:pStyle w:val="ListBullet"/>
        <w:spacing w:line="240" w:lineRule="auto"/>
        <w:ind w:left="720"/>
      </w:pPr>
      <w:r>
        <w:rPr>
          <w:lang w:val="sw_KE" w:bidi="sw_KE"/>
        </w:rPr>
      </w:r>
      <w:r>
        <w:rPr>
          <w:lang w:val="sw_KE" w:bidi="sw_KE"/>
        </w:rPr>
        <w:t>Siku 75 au miezi 2 1/2 baada ya mashua kutua, Nuhu aliweza kuona kilele kingine.</w:t>
      </w:r>
    </w:p>
    <w:p>
      <w:pPr>
        <w:pStyle w:val="ListBullet"/>
        <w:spacing w:line="240" w:lineRule="auto"/>
        <w:ind w:left="720"/>
      </w:pPr>
      <w:r>
        <w:rPr>
          <w:lang w:val="sw_KE" w:bidi="sw_KE"/>
        </w:rPr>
      </w:r>
      <w:r>
        <w:rPr>
          <w:lang w:val="sw_KE" w:bidi="sw_KE"/>
        </w:rPr>
        <w:t>Siku 40 baada ya kuona kilele, Nuhu aliweza kuona nchi. Nuhu alimtuma kunguru na njiwa. Njiwa alirudi.</w:t>
      </w:r>
    </w:p>
    <w:p>
      <w:pPr>
        <w:pStyle w:val="ListBullet"/>
        <w:spacing w:line="240" w:lineRule="auto"/>
        <w:ind w:left="720"/>
      </w:pPr>
      <w:r>
        <w:rPr>
          <w:lang w:val="sw_KE" w:bidi="sw_KE"/>
        </w:rPr>
      </w:r>
      <w:r>
        <w:rPr>
          <w:lang w:val="sw_KE" w:bidi="sw_KE"/>
        </w:rPr>
        <w:t>Siku 7 baadaye, Nuhu alimtuma njiwa tena na akarudi</w:t>
      </w:r>
    </w:p>
    <w:p>
      <w:pPr>
        <w:pStyle w:val="ListBullet"/>
        <w:spacing w:line="240" w:lineRule="auto"/>
        <w:ind w:left="720"/>
      </w:pPr>
      <w:r>
        <w:rPr>
          <w:lang w:val="sw_KE" w:bidi="sw_KE"/>
        </w:rPr>
      </w:r>
      <w:r>
        <w:rPr>
          <w:lang w:val="sw_KE" w:bidi="sw_KE"/>
        </w:rPr>
        <w:t>Siku 7 baadaye, Nuhu alimtuma njiwa tena na hakurudi.</w:t>
      </w:r>
    </w:p>
    <w:p>
      <w:pPr>
        <w:pStyle w:val="ListBullet"/>
        <w:spacing w:line="240" w:lineRule="auto"/>
        <w:ind w:left="720"/>
      </w:pPr>
      <w:r>
        <w:rPr>
          <w:lang w:val="sw_KE" w:bidi="sw_KE"/>
        </w:rPr>
      </w:r>
      <w:r>
        <w:rPr>
          <w:lang w:val="sw_KE" w:bidi="sw_KE"/>
        </w:rPr>
        <w:t>Siku 60 zaidi au miezi 2, Nuhu alisubiri. Kisha Mungu alisema ondoka mashuani.</w:t>
      </w:r>
    </w:p>
    <w:p>
      <w:pPr/>
      <w:r>
        <w:rPr>
          <w:lang w:val="sw_KE" w:bidi="sw_KE"/>
        </w:rPr>
      </w:r>
      <w:r>
        <w:rPr>
          <w:lang w:val="sw_KE" w:bidi="sw_KE"/>
        </w:rPr>
        <w:t>Jumla ya siku 379 au miezi 12 1/2.</w:t>
      </w:r>
    </w:p>
    <w:p>
      <w:pPr/>
      <w:r>
        <w:rPr>
          <w:lang w:val="sw_KE" w:bidi="sw_KE"/>
        </w:rPr>
      </w:r>
      <w:r>
        <w:rPr>
          <w:lang w:val="sw_KE" w:bidi="sw_KE"/>
        </w:rPr>
        <w:t>Jadili kama kikundi: Kwa nini namba hizi ni muhimu? Utamaduni wako unaonyesha vipi kwamba wakati uliotumiwa katika kusubiri kitu ni muhimu? Unaweza kutafsiri vipi namba hizi ili mtu asichanganyikiwe nazo?</w:t>
      </w:r>
    </w:p>
    <w:p>
      <w:pPr/>
      <w:r>
        <w:rPr>
          <w:lang w:val="sw_KE" w:bidi="sw_KE"/>
        </w:rPr>
      </w:r>
      <w:r>
        <w:rPr>
          <w:lang w:val="sw_KE" w:bidi="sw_KE"/>
        </w:rPr>
        <w:t>Kama kila namba inatajwa, tunaambiwa kile Nuhu alikuwa akifanya wakati huo. Utahitaji neno ili kuelezea simulizi ya wakati au neno ambalo linaunganisha nyakati. Maandishi yanatumia maneno kama: baada, kisha, baadaye, mwingine, nk.</w:t>
      </w:r>
    </w:p>
    <w:p>
      <w:pPr/>
      <w:r>
        <w:rPr>
          <w:lang w:val="sw_KE" w:bidi="sw_KE"/>
        </w:rPr>
      </w:r>
      <w:r>
        <w:rPr>
          <w:lang w:val="sw_KE" w:bidi="sw_KE"/>
        </w:rPr>
        <w:t>Jadili kama kikundi: ni wakati gani wa kuunganisha maneno mnayotumia katika lugha yako? Zoezi la kuelezea tukio fupi ambalo lina tofauti kadhaa za wakati ili uweze kuamua ni maneno gani unayotumia. Unaweza kuzungumza kuhusu kujitayarisha kwenda kwenye safari. Ulinunua tiketi yako, kusubiri wiki 4, na kisha ulitoa sanduku lako nje. Siku iliyofuata, ulianza kuweka nguo ndani yake. Baada ya dakika 5 ya kufunganya mzigo, ulisimama ili kuleta mavazi mengine. Ulipakia mavazi hayo, kisha dakika 10 baadaye, ulipigiwa simu. Kusimulia hadithi na nyakati katika utaratibu kama huu inaweza kukusaidia kwa kuunganisha wakati wako kwa njia ambayo lugha yako inafanya hivyo kwa asili.</w:t>
      </w:r>
    </w:p>
    <w:p>
      <w:pPr/>
      <w:r>
        <w:rPr>
          <w:lang w:val="sw_KE" w:bidi="sw_KE"/>
        </w:rPr>
      </w:r>
      <w:r>
        <w:rPr>
          <w:lang w:val="sw_KE" w:bidi="sw_KE"/>
        </w:rPr>
        <w:t>Baada ya dunia kukauka, Mungu anazungumza na Nuhu. Mungu anamwambia Nuhu kuchukua mke wake, wana wake, na wake wao na wote kuondoka mashuani. Mungu anamwambia Nuhu kuwaachilia wanyama wote, wanyama pori na wanyama wa ndani. Kila jozi ya wanyama ni kuachiwa huru. Mungu anasema kwamba wanyama hawa waweze kuzaana na kuzidisha. Hii ina maana kwamba kila jozi ya wanyama inapaswa kuwa na watoto. Watoto hao watakua na kuwa na watoto. Hii itaendelea mpaka dunia ijae wanyama. Nuhu anafanya kile Mungu anasema. Nuhu na mke wake, wana wake, na wake wao wote wanaondoka mashuani. Wanyama wote wanaondoka mashuani. Kila jozi au kila kiume na kike wa wanyama wanaondoka mashuani. Ndege wanatoka pia mashuani.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Wana 3 wa Nuhu: Shemu, Ham, na Yafethi</w:t>
      </w:r>
    </w:p>
    <w:p>
      <w:pPr>
        <w:pStyle w:val="ListBullet"/>
        <w:spacing w:line="240" w:lineRule="auto"/>
        <w:ind w:left="720"/>
      </w:pPr>
      <w:r>
        <w:rPr>
          <w:lang w:val="sw_KE" w:bidi="sw_KE"/>
        </w:rPr>
      </w:r>
      <w:r>
        <w:rPr>
          <w:lang w:val="sw_KE" w:bidi="sw_KE"/>
        </w:rPr>
        <w:t>Wake wa wana watatu</w:t>
      </w:r>
    </w:p>
    <w:p>
      <w:pPr>
        <w:pStyle w:val="ListBullet"/>
        <w:spacing w:line="240" w:lineRule="auto"/>
        <w:ind w:left="720"/>
      </w:pPr>
      <w:r>
        <w:rPr>
          <w:lang w:val="sw_KE" w:bidi="sw_KE"/>
        </w:rPr>
      </w:r>
      <w:r>
        <w:rPr>
          <w:lang w:val="sw_KE" w:bidi="sw_KE"/>
        </w:rPr>
        <w:t>Wanyama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b/>
          <w:lang w:val="sw_KE" w:bidi="sw_KE"/>
        </w:rPr>
        <w:t>Tukio la kwanza:</w:t>
      </w:r>
      <w:r>
        <w:rPr>
          <w:lang w:val="sw_KE" w:bidi="sw_KE"/>
        </w:rPr>
        <w:t xml:space="preserve"> Kama kitendo cha hadithi hii kinaanza, timu inahitaji kukumbuka kwamba watu na wanyama wamekuwa kwenye mashua kwa siku 40 na usiku 40 wa mvua kubwa sana Wanaweza kuangalia kutoka kwa mashua na wasione chochote isipokuwa maji. Wanajua kwamba kila kiumbe hai kimekufa. Wao ni pekee wanaoishi.</w:t>
      </w:r>
    </w:p>
    <w:p>
      <w:pPr/>
      <w:r>
        <w:rPr>
          <w:lang w:val="sw_KE" w:bidi="sw_KE"/>
        </w:rPr>
      </w:r>
      <w:r>
        <w:rPr>
          <w:lang w:val="sw_KE" w:bidi="sw_KE"/>
        </w:rPr>
        <w:t>Sitisha igizo: Muulize kila mmoja wa watu kwenye mashua jinsi wanahisi sasa. Unaweza kusikia, "Shukrani kuwa hai," au "Kukosa familia yangu na nyumba yangu," au "Sijui kile kitakachotokea kwetu," au "Nimechoka na mashua hii tayari," au "Sijui kile Mungu anakwenda kufanya kuhusu hili. Ninaogopea siku za usoni." Anzisha tena igizo.</w:t>
      </w:r>
    </w:p>
    <w:p>
      <w:pPr/>
      <w:r>
        <w:rPr>
          <w:lang w:val="sw_KE" w:bidi="sw_KE"/>
        </w:rPr>
      </w:r>
      <w:r>
        <w:rPr>
          <w:lang w:val="sw_KE" w:bidi="sw_KE"/>
        </w:rPr>
        <w:t>Baada ya mvua kukoma, kwa wakti fulani, Mungu anatuma upepo ili kusaidia kukausha maji kutoka nchi. Mungu anasitisha maji yanayokuja kutoka ardhi. Mungu amesimamisha mvua. Inachukua siku 150 au miezi 5 kutoka wakati mvua ilisimama kwa maji kwenda chini ya kutosha kwa kilele cha mlima kuonekana. Mashua inasimamia upande wa mlima. Inachukua siku nyingine 75 kwa kilele kingine cha mlima kuonekana.</w:t>
      </w:r>
    </w:p>
    <w:p>
      <w:pPr/>
      <w:r>
        <w:rPr>
          <w:lang w:val="sw_KE" w:bidi="sw_KE"/>
        </w:rPr>
      </w:r>
      <w:r>
        <w:rPr>
          <w:lang w:val="sw_KE" w:bidi="sw_KE"/>
        </w:rPr>
        <w:t>Sitisha igizo: Waulize watu jinsi wanahisi sasa kwamba mashua imeacha kuelea. Unaweza kusikia, "Ninafurahi hatuzami tena," au "Sijui wapi tuko," au "Hakuna chochote kinachoeleweka nje ya dirisha," au "Ni lini tunaweza kuondoka kwenye mashua?" au, "Nimechoka na wanyama hawa," au "Ninakosa familia yangu na marafiki zangu," au "Ninataka kwenda nyumbani kwangu. Hakuna chochote nje ya mashua," au "Kila kitu kiliharibiwa na maji. Tutaishi vipi wakati tunaondoka mashua hii?" Anzisha tena igizo.</w:t>
      </w:r>
    </w:p>
    <w:p>
      <w:pPr/>
      <w:r>
        <w:rPr>
          <w:lang w:val="sw_KE" w:bidi="sw_KE"/>
        </w:rPr>
      </w:r>
      <w:r>
        <w:rPr>
          <w:b/>
          <w:lang w:val="sw_KE" w:bidi="sw_KE"/>
        </w:rPr>
        <w:t>Tukio la pili:</w:t>
      </w:r>
      <w:r>
        <w:rPr>
          <w:lang w:val="sw_KE" w:bidi="sw_KE"/>
        </w:rPr>
        <w:t xml:space="preserve"> Nuhu anasubiri siku zingine 40 baada ya kilele kingine cha mlima kuanza kuonekana. Kisha Nuhu anafungua dirisha na kumruhusu kunguru kuruka bure. Kunguru anaruka na kurudi lakini harudi mashuani. Nuhu pia anamruhusu njiwa kuruka bure. Njiwa anarudi kwenye mashua. Nuhu anajua kwamba ardhi bado inafunikwa na maji.</w:t>
      </w:r>
    </w:p>
    <w:p>
      <w:pPr/>
      <w:r>
        <w:rPr>
          <w:lang w:val="sw_KE" w:bidi="sw_KE"/>
        </w:rPr>
      </w:r>
      <w:r>
        <w:rPr>
          <w:lang w:val="sw_KE" w:bidi="sw_KE"/>
        </w:rPr>
        <w:t>Sitisha igizo: Muulize Nuhu kwa nini anatuma ndege hawa. Unaweza kusikia, "Ninataka kuona kama maji yameisha. Je, kuna ardhi kavu? Ili kuona kama kuna chakula kwenye nchi." Anzisha tena igizo.</w:t>
      </w:r>
    </w:p>
    <w:p>
      <w:pPr/>
      <w:r>
        <w:rPr>
          <w:lang w:val="sw_KE" w:bidi="sw_KE"/>
        </w:rPr>
      </w:r>
      <w:r>
        <w:rPr>
          <w:lang w:val="sw_KE" w:bidi="sw_KE"/>
        </w:rPr>
        <w:t>Nuhu anasubiri siku 7 na kumtuma njiwa kutoka tena. Wakati huu anarudi na jani la zeituni katika kizito chake. Nuhu anasubiri siku 7 na kumtuma njiwa kutoka tena. Wakati huu njiwa harudi.</w:t>
      </w:r>
    </w:p>
    <w:p>
      <w:pPr/>
      <w:r>
        <w:rPr>
          <w:lang w:val="sw_KE" w:bidi="sw_KE"/>
        </w:rPr>
      </w:r>
      <w:r>
        <w:rPr>
          <w:lang w:val="sw_KE" w:bidi="sw_KE"/>
        </w:rPr>
        <w:t>Sitisha igizo: Muulize Nuhu kwa nini anafikiri njiwa hakurudi. Unaweza kusikia, "Ninafikiri njiwa amepata mahali pa kupata chakula. Lazima kuwe na idadi ya maeneo sasa na miti na mimea. Inaonekana kama Mungu anasababisha mambo kukua tena. Ninafikiri tunaweza kuondoka mashuani hivi karibuni. Anzisha tena igizo.</w:t>
      </w:r>
    </w:p>
    <w:p>
      <w:pPr/>
      <w:r>
        <w:rPr>
          <w:lang w:val="sw_KE" w:bidi="sw_KE"/>
        </w:rPr>
      </w:r>
      <w:r>
        <w:rPr>
          <w:lang w:val="sw_KE" w:bidi="sw_KE"/>
        </w:rPr>
        <w:t>Nuhu anaendelea kusubiri kwenye mashua. Miezi mingine 2 inapita. Kisha Mungu anamwambia Nuhu kuondoka mashuani.</w:t>
      </w:r>
    </w:p>
    <w:p>
      <w:pPr/>
      <w:r>
        <w:rPr>
          <w:lang w:val="sw_KE" w:bidi="sw_KE"/>
        </w:rPr>
      </w:r>
      <w:r>
        <w:rPr>
          <w:lang w:val="sw_KE" w:bidi="sw_KE"/>
        </w:rPr>
        <w:t>Sitisha igizo: Muulize Nuhu kwa nini alisubiri mpaka sasa hii ili kuondoka mashuani. Unaweza kusikia, "Nilimngoja Mungu atuambie wakati wa kuondoka. Mungu alituambia lini tungeingia kwenye mashua na Mungu kufunga mlango. Mungu anapaswa kutuambia kwamba ni wakati sawa kutoka kwenye mashua. Anzisha tena igizo.</w:t>
      </w:r>
    </w:p>
    <w:p>
      <w:pPr/>
      <w:r>
        <w:rPr>
          <w:lang w:val="sw_KE" w:bidi="sw_KE"/>
        </w:rPr>
      </w:r>
      <w:r>
        <w:rPr>
          <w:lang w:val="sw_KE" w:bidi="sw_KE"/>
        </w:rPr>
        <w:t>Mungu alimwambia Nuhu, mke wake, wana wake, na wake wa wana wake kuondoka mashuani. Kwa hivyo, wote waliondoka mashuani. Mungu pia alimwambia Nuhu ili kuwaachilia wanyama wote na ndege. Mungu alisema kwamba wanyama na ndege wote wanapaswa kuwa na watoto ili waweze kuzidisha ili kujaza dunia. Nuhu na familia yake walimtii Mungu. Waliondoka mashuani. Wanyama wote waliondoka mashuani. Ndege wote waliondoka mashuani. Walitoka nje kwa jozi au kiume na kike ya kila aina. Wakati waliondoka mashuani, ilikuwa zaidi ya mwaka 1 tangu walipoingia mashuani. Waliotumia miezi 12 1/2 kwenye mashua.</w:t>
      </w:r>
    </w:p>
    <w:p>
      <w:pPr/>
      <w:r>
        <w:rPr>
          <w:lang w:val="sw_KE" w:bidi="sw_KE"/>
        </w:rPr>
      </w:r>
      <w:r>
        <w:rPr>
          <w:lang w:val="sw_KE" w:bidi="sw_KE"/>
        </w:rPr>
        <w:t>Sitisha igizo: Muulize Nuhu na familia yake jinsi wanahisi sasa. Unaweza kusikia, "Ninafurahi sana kuwa na miguu yangu kwenye ardhi tena. Tuko wapi? Hakuna kitu kinachoonekana cha kawaida kwangu. Shukrani Mungu tuko salama sasa. Ninafurahi Mungu alituchunga. Ninafurahi si lazima kuwa na wanyama tena. Inahisi ya ajabu kuwa watu pekee hapa. Ninafurahi kwamba niko hai lakini ninakosa familia yangu. Hii haionekani kama nyumbani. Sina hakika jinsi ya kuishi hapa." Muulize Mungu jinsi anahisi. Unaweza kusikia, "Ninafurahi kwamba familia ya Nuhu itaanza tena familia ya binadamu kwenye dunia. Ninatumaini familia hii inafanya kazi bora kuliko watu waliokuwa mbele yao. Ninatumaini wananifuata."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Neno kukumbuka </w:t>
      </w:r>
      <w:r>
        <w:rPr>
          <w:b/>
          <w:lang w:val="sw_KE" w:bidi="sw_KE"/>
        </w:rPr>
        <w:t>katika</w:t>
      </w:r>
      <w:r>
        <w:rPr>
          <w:lang w:val="sw_KE" w:bidi="sw_KE"/>
        </w:rPr>
        <w:t xml:space="preserve"> muktadha huu linamaanisha kwamba Mungu alikuwa anapanga kuonyesha rehema kwa Nuhu. Unaweza pia kusema kwamba Mungu anafikiri kuhusu Nuhu au kuzingatia hali ya Nuhu au kwamba Mungu anageuza umakini wake kwa Nuhu na hali yake. Neno kukumbuka halimaanishi kwamba Mungu alikuwa amemsahau Nuhu na sasa amemkumbuka Nuhu tena.</w:t>
      </w:r>
    </w:p>
    <w:p>
      <w:pPr/>
      <w:r>
        <w:rPr>
          <w:lang w:val="sw_KE" w:bidi="sw_KE"/>
        </w:rPr>
      </w:r>
      <w:r>
        <w:rPr>
          <w:lang w:val="sw_KE" w:bidi="sw_KE"/>
        </w:rPr>
        <w:t xml:space="preserve">Mungu anafanya mambo matatu kuhusu mafuriko. Mungu anatuma upepo ili kupiga katika dunia. Mungu anasitisha mvua kuja kutoka anga na kusitisha maji kutoka kuja dunia. Hapa maelezo sawa ya mashairi ya mvua na maji kuja kutoka ardhini yangetumiwa ambayo yalitumiwa katika simulizi ya awali. Baadhi ya tafsiri zinatumia neno mbingu wakati wengine wanatumia anga. Hii inarejelea maji ambayo yanaanguka kutoka juu. Tumia neno sawa kwa </w:t>
      </w:r>
      <w:r>
        <w:rPr>
          <w:b/>
          <w:lang w:val="sw_KE" w:bidi="sw_KE"/>
        </w:rPr>
        <w:t>dunia</w:t>
      </w:r>
      <w:r>
        <w:rPr>
          <w:lang w:val="sw_KE" w:bidi="sw_KE"/>
        </w:rPr>
        <w:t xml:space="preserve"> hapa ambalo umetumia katika vifungu vingine.</w:t>
      </w:r>
    </w:p>
    <w:p>
      <w:pPr/>
      <w:r>
        <w:rPr>
          <w:lang w:val="sw_KE" w:bidi="sw_KE"/>
        </w:rPr>
      </w:r>
      <w:r>
        <w:rPr>
          <w:lang w:val="sw_KE" w:bidi="sw_KE"/>
        </w:rPr>
        <w:t xml:space="preserve">Nuhu alituma aina mbili tofauti za ndege. </w:t>
      </w:r>
      <w:r>
        <w:rPr>
          <w:b/>
          <w:lang w:val="sw_KE" w:bidi="sw_KE"/>
        </w:rPr>
        <w:t>Kunguru</w:t>
      </w:r>
      <w:r>
        <w:rPr>
          <w:lang w:val="sw_KE" w:bidi="sw_KE"/>
        </w:rPr>
        <w:t xml:space="preserve"> ni ndege ambaye anakula wanyama wengine wafu au nyama ya mnyama aliyekufa. Kunguru angeweza kuishi kwa wanyama wowote wafu ambao walikuwa wanaelea. </w:t>
      </w:r>
      <w:r>
        <w:rPr>
          <w:b/>
          <w:lang w:val="sw_KE" w:bidi="sw_KE"/>
        </w:rPr>
        <w:t>Njiwa</w:t>
      </w:r>
      <w:r>
        <w:rPr>
          <w:lang w:val="sw_KE" w:bidi="sw_KE"/>
        </w:rPr>
        <w:t xml:space="preserve"> angekula mbegu na mambo madogo ambayo yanatambaa kwenye ardhi. Njiwa hawezi kupata mahali pa nchi au chakula mara ya kwanza anatoka nje. Kisha anapoondoka tena, anapata jani safi, la </w:t>
      </w:r>
      <w:r>
        <w:rPr>
          <w:b/>
          <w:lang w:val="sw_KE" w:bidi="sw_KE"/>
        </w:rPr>
        <w:t>kijani</w:t>
      </w:r>
      <w:r>
        <w:rPr>
          <w:lang w:val="sw_KE" w:bidi="sw_KE"/>
        </w:rPr>
        <w:t>. Mti wa zeituni unakua katika nchi zote karibu na Bahari ya Mediterania. Ikiwa utamaduni wako hauna miti ya zeituni, unaweza tu kusema kwamba njiwa alipata jani safi la kijani.</w:t>
      </w:r>
    </w:p>
    <w:p>
      <w:pPr/>
      <w:r>
        <w:rPr>
          <w:lang w:val="sw_KE" w:bidi="sw_KE"/>
        </w:rPr>
      </w:r>
      <w:r>
        <w:rPr>
          <w:lang w:val="sw_KE" w:bidi="sw_KE"/>
        </w:rPr>
        <w:t xml:space="preserve">Onyesha picha ya </w:t>
      </w:r>
      <w:r>
        <w:rPr>
          <w:lang w:val="sw_KE" w:bidi="sw_KE"/>
        </w:rPr>
        <w:t>njiwa</w:t>
      </w:r>
      <w:r>
        <w:rPr>
          <w:lang w:val="sw_KE" w:bidi="sw_KE"/>
        </w:rPr>
        <w:t xml:space="preserve">, </w:t>
      </w:r>
      <w:r>
        <w:rPr>
          <w:lang w:val="sw_KE" w:bidi="sw_KE"/>
        </w:rPr>
        <w:t>kunguru</w:t>
      </w:r>
      <w:r>
        <w:rPr>
          <w:lang w:val="sw_KE" w:bidi="sw_KE"/>
        </w:rPr>
        <w:t xml:space="preserve">, na </w:t>
      </w:r>
      <w:r>
        <w:rPr>
          <w:lang w:val="sw_KE" w:bidi="sw_KE"/>
        </w:rPr>
        <w:t>majani ya zeituni</w:t>
      </w:r>
      <w:r>
        <w:rPr>
          <w:lang w:val="sw_KE" w:bidi="sw_KE"/>
        </w:rPr>
        <w:t>.</w:t>
      </w:r>
    </w:p>
    <w:p>
      <w:pPr/>
      <w:r>
        <w:rPr>
          <w:lang w:val="sw_KE" w:bidi="sw_KE"/>
        </w:rPr>
      </w:r>
      <w:r>
        <w:rPr>
          <w:lang w:val="sw_KE" w:bidi="sw_KE"/>
        </w:rPr>
        <w:t>Familia ya Nuhu na wanyama wote waliondoka mashuani. Wanyama walikuja kutoka mashuani kwa jozi. Hii ina maana kwamba kiume na kike wa kila aina ya mnyama walikuja pamoja.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kisimulie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8:20–9:17</w:t>
      </w:r>
      <w:r>
        <w:rPr>
          <w:lang w:val="sw_KE" w:bidi="sw_KE"/>
        </w:rPr>
      </w:r>
    </w:p>
    <w:p>
      <w:pPr>
        <w:pStyle w:val="Heading3"/>
      </w:pPr>
      <w:r>
        <w:rPr>
          <w:lang w:val="sw_KE" w:bidi="sw_KE"/>
        </w:rPr>
        <w:t>Sikiliza na Moyo</w:t>
      </w:r>
    </w:p>
    <w:p>
      <w:pPr/>
      <w:r>
        <w:rPr>
          <w:lang w:val="sw_KE" w:bidi="sw_KE"/>
        </w:rPr>
      </w:r>
      <w:r>
        <w:rPr>
          <w:lang w:val="sw_KE" w:bidi="sw_KE"/>
        </w:rPr>
        <w:t>Sikiliza kitabu cha mwanzo 8:20–9:17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ni hadithi ya simulizi ya kile kilichotokea kwa Nuhu na familia yake baada ya kuondoka mashua. Mafuriko yamekwisha. Wamekuwa kwenye mashua miezi 12 1/2. Mungu amewaambia kushuka kutoka kwenye mashua na pia kuleta wanyama wote kutoka kwa mashua. Nuhu alimtii Mungu na kuondoka mashuani.</w:t>
      </w:r>
    </w:p>
    <w:p>
      <w:pPr/>
      <w:r>
        <w:rPr>
          <w:lang w:val="sw_KE" w:bidi="sw_KE"/>
        </w:rPr>
      </w:r>
      <w:r>
        <w:rPr>
          <w:lang w:val="sw_KE" w:bidi="sw_KE"/>
        </w:rPr>
        <w:t>Kisha Isaka alijenga madhabahu na kumwabudu Mungu. Nuhu alikuja kutoka mashua. Kisha alijenga madhabahu ili kumwabudu Mungu. Tendo hili la ibada ni kitu cha kwanza Nuhu alifanya wakati aliondoka mashua.</w:t>
      </w:r>
    </w:p>
    <w:p>
      <w:pPr/>
      <w:r>
        <w:rPr>
          <w:lang w:val="sw_KE" w:bidi="sw_KE"/>
        </w:rPr>
      </w:r>
      <w:r>
        <w:rPr>
          <w:lang w:val="sw_KE" w:bidi="sw_KE"/>
        </w:rPr>
        <w:t>Hii ni mara ya kwanza kwamba madhabahu inatajwa. Madhabahu kwa kawaida inajengwa kwa mawe na mtumishi kama mahali pa kuchoma wanyama wanaotolewa katika dhabihu. Mnyama anaweza pia kuuawa kwenye madhabahu au anaweza kuuawa mahali pengine na kisha kuwekwa kwenye madhabahu kwa kuchoma. Kuua na kuchoma wanyama ilikuwa njia ambayo watu waliabudu na kumheshimu Mungu.</w:t>
      </w:r>
    </w:p>
    <w:p>
      <w:pPr/>
      <w:r>
        <w:rPr>
          <w:lang w:val="sw_KE" w:bidi="sw_KE"/>
        </w:rPr>
      </w:r>
      <w:r>
        <w:rPr>
          <w:lang w:val="sw_KE" w:bidi="sw_KE"/>
        </w:rPr>
        <w:t xml:space="preserve">Onyesha picha ya </w:t>
      </w:r>
      <w:r>
        <w:rPr>
          <w:lang w:val="sw_KE" w:bidi="sw_KE"/>
        </w:rPr>
        <w:t>madhabahu na dhabihu inayowaka juu yake</w:t>
      </w:r>
      <w:r>
        <w:rPr>
          <w:lang w:val="sw_KE" w:bidi="sw_KE"/>
        </w:rPr>
        <w:t>.</w:t>
      </w:r>
    </w:p>
    <w:p>
      <w:pPr/>
      <w:r>
        <w:rPr>
          <w:lang w:val="sw_KE" w:bidi="sw_KE"/>
        </w:rPr>
      </w:r>
      <w:r>
        <w:rPr>
          <w:lang w:val="sw_KE" w:bidi="sw_KE"/>
        </w:rPr>
        <w:t>Jadili kama kikundi: Kwa nini Nuhu alimwabudu Mungu kwa hatua hii? Utamaduni wako unamwabudu Mungu vipi? Simulia kuhusu wakati jumuiya yako iliabudu na kumheshimu mungu wao. Walifanya nini?</w:t>
      </w:r>
    </w:p>
    <w:p>
      <w:pPr/>
      <w:r>
        <w:rPr>
          <w:lang w:val="sw_KE" w:bidi="sw_KE"/>
        </w:rPr>
      </w:r>
      <w:r>
        <w:rPr>
          <w:lang w:val="sw_KE" w:bidi="sw_KE"/>
        </w:rPr>
        <w:t>Nuhu alitoa dhabihu yake kama sadaka ya kuteketezwa. Hii ina maana kwamba mnyama wote alichomwa moto. Nuhu na familia yake hawakuokoa sehemu yake kwa kula. Nuhu alitumia baadhi ya wanyama na ndege ambao walizingatiwa kuwa safi. Hii ina maana kwamba walikuwa wanyama wanaofaa kwa matumizi kama dhabihu au ibada. Neno ni wingi kwa hiyo tunajua alitumia wanyama kadhaa lakini hatujui ni wangapi. Hii ina maana kwamba Nuhu alifanya dhabihu kubwa kwa Mungu. Harufu ya wanyama wanaoungua ilikuwa harufu ya kupendeza au harufu kwa Mungu. Mungu mara nyingi anafurahi wakati anaruka dhabihu inayoteketezwa.</w:t>
      </w:r>
    </w:p>
    <w:p>
      <w:pPr/>
      <w:r>
        <w:rPr>
          <w:lang w:val="sw_KE" w:bidi="sw_KE"/>
        </w:rPr>
      </w:r>
      <w:r>
        <w:rPr>
          <w:lang w:val="sw_KE" w:bidi="sw_KE"/>
        </w:rPr>
        <w:t>Jina la jumla la kwa Mungu kama kiumbe cha Mungu na jina la kibinafsi la Mungu Yahweh linatumiwa katika simulizi hii. Majina mawili hayatumiki kwa pamoja kama walikuwa katika hadithi ya uumbaji. Mara mbili wa kwanza Mungu anatajwa katika simulizi hii, anaitwa Yahweh.</w:t>
      </w:r>
    </w:p>
    <w:p>
      <w:pPr/>
      <w:r>
        <w:rPr>
          <w:lang w:val="sw_KE" w:bidi="sw_KE"/>
        </w:rPr>
      </w:r>
      <w:r>
        <w:rPr>
          <w:lang w:val="sw_KE" w:bidi="sw_KE"/>
        </w:rPr>
        <w:t>Baada ya Mungu kufurahisha harufu ya dhabihu, Mungu alisema kitu kwa yeye mwenyewe. Hii ina maana kwamba Mungu alifikiria kwa mwenyewe na kufanya uamuzi. Mungu hakuwa akizungumza na wengine kwa wakati huu. Mungu alifanya ahadi wakati alizungumza na yeye mwenyewe. Mungu alisema, "Sitalaani tena ardhi kwa sababu ya kabila la binadamu." Mungu anasema kwa msisitizo sana kwamba hataiadhibu tena dunia kwa ukali au kuiadhibu kama alifanya katika mafuriko.</w:t>
      </w:r>
    </w:p>
    <w:p>
      <w:pPr/>
      <w:r>
        <w:rPr>
          <w:lang w:val="sw_KE" w:bidi="sw_KE"/>
        </w:rPr>
      </w:r>
      <w:r>
        <w:rPr>
          <w:lang w:val="sw_KE" w:bidi="sw_KE"/>
        </w:rPr>
        <w:t>Jadili kama kikundi: Ongea kuhusu jinsi watu katika jumuiya yako wanawaadhibu au kumnidhamisha mtu kwa ukali ambaye amefanya kitu kibaya.</w:t>
      </w:r>
    </w:p>
    <w:p>
      <w:pPr/>
      <w:r>
        <w:rPr>
          <w:lang w:val="sw_KE" w:bidi="sw_KE"/>
        </w:rPr>
      </w:r>
      <w:r>
        <w:rPr>
          <w:lang w:val="sw_KE" w:bidi="sw_KE"/>
        </w:rPr>
        <w:t>Mungu alisema kwamba wanadamu wanafikiri tu uovu kutoka kwa wakati wa utoto wao. Kwa maneno mengine, watu wanafanya mambo dhidi ya Mungu na dhidi ya kile ambacho ni sahihi na nzuri. Hata hivyo, Mungu anaonyesha rehema yake kwa watu. Mungu anaahidi kwamba hataharibu tena vitu vyote hai. Anasema kwamba maisha ya kawaida ya mwanadamu na asili itaendelea. Mungu anatumia mashairi ili kuonyesha jinsi yeye ni nzito. Anazungumza kuhusu dansi hizi za asili katika jozi tofauti—wakati wa mbegu na mavuno, baridi na joto, majira ya joto na baridi, mchana na usiku. Hii yote ilikuwa Mungu akizungumza na yeye mwenyewe.</w:t>
      </w:r>
    </w:p>
    <w:p>
      <w:pPr/>
      <w:r>
        <w:rPr>
          <w:lang w:val="sw_KE" w:bidi="sw_KE"/>
        </w:rPr>
      </w:r>
      <w:r>
        <w:rPr>
          <w:lang w:val="sw_KE" w:bidi="sw_KE"/>
        </w:rPr>
        <w:t>Jadili kama kikundi: Utamaduni wako unazungumza vipi kuhusu dansi ya asili kuendelea milele? Kwa mfano, kama huna misimu ya joto na baridi, unaweza kuwa na msimu wa mvua na msimu wa ukavu.</w:t>
      </w:r>
    </w:p>
    <w:p>
      <w:pPr/>
      <w:r>
        <w:rPr>
          <w:lang w:val="sw_KE" w:bidi="sw_KE"/>
        </w:rPr>
      </w:r>
      <w:r>
        <w:rPr>
          <w:lang w:val="sw_KE" w:bidi="sw_KE"/>
        </w:rPr>
        <w:t>Kisha Mungu alimbariki Nuhu na wana wake kwa kuahidi kufanya mambo mazuri kwa ajili yao. Mungu alimwambia Nuhu na wana wake kuzaana na kuzidisha uzao ili kujaza dunia. Hii ni marudio ya amri Mungu alitoa kwa Adamu na Hawa. Nuhu na wana wake wanapaswa kuwa na watoto na watoto hao watakuwa na watoto. Wanapaswa kueneza juu ya dunia ili kuna watu kila mahali.</w:t>
      </w:r>
    </w:p>
    <w:p>
      <w:pPr/>
      <w:r>
        <w:rPr>
          <w:lang w:val="sw_KE" w:bidi="sw_KE"/>
        </w:rPr>
      </w:r>
      <w:r>
        <w:rPr>
          <w:lang w:val="sw_KE" w:bidi="sw_KE"/>
        </w:rPr>
        <w:t>Jadili kama kikundi: Kwa nini unafikiri Mungu aliwaambia kujaza dunia?</w:t>
      </w:r>
    </w:p>
    <w:p>
      <w:pPr/>
      <w:r>
        <w:rPr>
          <w:lang w:val="sw_KE" w:bidi="sw_KE"/>
        </w:rPr>
      </w:r>
      <w:r>
        <w:rPr>
          <w:lang w:val="sw_KE" w:bidi="sw_KE"/>
        </w:rPr>
        <w:t>Mungu anamwambia Nuhu na wana wake kwamba watakuwa mabwana juu ya samaki, wanyama na ndege. Mungu anasema kwamba viumbe hawa watamwogopa Nuhu na wana wake. Wanyama wataogopa kwamba watu watawaumiza. Mungu anamwambia Nuhu na wana wake kwamba wanyama hawa na ndege sasa ni kutumiwa kama chakula tu kama nafaka na mboga zimekuwa chakula kwa ajili yao. Hata hivyo, Mungu anamwambia Nuhu na wana wake wasile nyama yoyote ambayo bado ina damu ndani yake. Wao ni kuondoka damu kutoka kwa wanyama kwa sababu damu ni muhimu kwa maisha.</w:t>
      </w:r>
    </w:p>
    <w:p>
      <w:pPr/>
      <w:r>
        <w:rPr>
          <w:lang w:val="sw_KE" w:bidi="sw_KE"/>
        </w:rPr>
      </w:r>
      <w:r>
        <w:rPr>
          <w:lang w:val="sw_KE" w:bidi="sw_KE"/>
        </w:rPr>
        <w:t>Mungu kisha anaendelea zaidi na maelekezo kuhusu damu. Mungu anasema kwamba anahitaji damu ya mtu ambaye anamwua kaka yake, ambayo ina maana mtu mwingine yeyote. Hii ina maana kwamba kama mtu anamwua mtu mwingine, ni lazima pia kufa. Wanyama ambao wanamwua mtu ni lazima pia kufa. Mungu anamkumbusha Nuhu na familia yake kupitia mashairi kwamba watu hawapaswi kuua, kwa sababu watu wanafanywa katika mfano wa Mungu, tu kama alisema katika hadithi ya uumbaji. Kisha Mungu anarudi ili kuwa na matunda na kuzidisha na kujaza dunia na watu.</w:t>
      </w:r>
    </w:p>
    <w:p>
      <w:pPr/>
      <w:r>
        <w:rPr>
          <w:lang w:val="sw_KE" w:bidi="sw_KE"/>
        </w:rPr>
      </w:r>
      <w:r>
        <w:rPr>
          <w:lang w:val="sw_KE" w:bidi="sw_KE"/>
        </w:rPr>
        <w:t>Jadili kama kikundi: Kwa nini Mungu angetumia mashairi ili kuelezea kwamba tunafanywa katika mfano wa Mungu? Utamaduni wako unatumia vipi mashairi au wimbo ili kusisitiza kitu muhimu?</w:t>
      </w:r>
    </w:p>
    <w:p>
      <w:pPr/>
      <w:r>
        <w:rPr>
          <w:lang w:val="sw_KE" w:bidi="sw_KE"/>
        </w:rPr>
      </w:r>
      <w:r>
        <w:rPr>
          <w:lang w:val="sw_KE" w:bidi="sw_KE"/>
        </w:rPr>
        <w:t>Kisha Mungu anathibitisha agano au makubaliano takatifu kwamba anafanya na Nuhu na uzao wake. Agano hili hata linatumika kwa wanyama. Mungu anasema, "Sitatumia tena maji ya mafuriko ili kuharibu dunia." Kisha Mungu anaahidi ishara. Ishara ni ishara kwamba kitu ni kweli au kitatokea. Mungu anaweka upinde wa mvua katika mawingu. Upinde wa mvua ni ishara ya agano ambalo Mungu anafanya. Mungu anasema, "Wakati ninaona upinde wa mvua katika mawingu, nitakumbuka agano hili." Hii haimaanishi kwamba Mungu atasahau ahadi aliyofanya. Hii ina maana kwamba Mungu atabaki mwaminifu na kutunza ahadi yake. Mungu anarudi kwamba agano ni kati ya Mungu na watu na pia kati ya Mungu na wanyama. Agano hili au ahadi ya kuharibu dunia tena na mafuriko ni wa milele au wa kudumu.</w:t>
      </w:r>
    </w:p>
    <w:p>
      <w:pPr/>
      <w:r>
        <w:rPr>
          <w:lang w:val="sw_KE" w:bidi="sw_KE"/>
        </w:rPr>
      </w:r>
      <w:r>
        <w:rPr>
          <w:lang w:val="sw_KE" w:bidi="sw_KE"/>
        </w:rPr>
        <w:t xml:space="preserve">Onyesha picha ya upinde wa </w:t>
      </w:r>
      <w:r>
        <w:rPr>
          <w:lang w:val="sw_KE" w:bidi="sw_KE"/>
        </w:rPr>
        <w:t>mvua</w:t>
      </w:r>
      <w:r>
        <w:rPr>
          <w:lang w:val="sw_KE" w:bidi="sw_KE"/>
        </w:rPr>
        <w:t>.</w:t>
      </w:r>
    </w:p>
    <w:p>
      <w:pPr/>
      <w:r>
        <w:rPr>
          <w:lang w:val="sw_KE" w:bidi="sw_KE"/>
        </w:rPr>
      </w:r>
      <w:r>
        <w:rPr>
          <w:lang w:val="sw_KE" w:bidi="sw_KE"/>
        </w:rPr>
        <w:t>Jadili kama kikundi: Watu wako wanaamini nini au kufikiria nini wakati wanaona upinde wa mvua? Mlifundishwa nini kama watoto kuhusu upinde wa mvua? Kwa nini kuona upinde wa mvua baada ya mvua ni muhimu kwa imani?</w:t>
      </w:r>
    </w:p>
    <w:p>
      <w:pPr/>
      <w:r>
        <w:rPr>
          <w:lang w:val="sw_KE" w:bidi="sw_KE"/>
        </w:rPr>
      </w:r>
      <w:r>
        <w:rPr>
          <w:lang w:val="sw_KE" w:bidi="sw_KE"/>
        </w:rPr>
        <w:t>Mungu anarudi kwamba upinde wa mvua ni ishara ya agano. Mungu anasema, "Ninathibitisha agano hili na viumbe wote duniani."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Mara baada ya kuondoka kwenye mashua, Nuhu anajenga madhabahu na kutoa wanyama dhabihu kama tendo la ibada kwa Mungu.</w:t>
      </w:r>
    </w:p>
    <w:p>
      <w:pPr/>
      <w:r>
        <w:rPr>
          <w:lang w:val="sw_KE" w:bidi="sw_KE"/>
        </w:rPr>
      </w:r>
      <w:r>
        <w:rPr>
          <w:b/>
          <w:lang w:val="sw_KE" w:bidi="sw_KE"/>
        </w:rPr>
        <w:t>Tukio la pili:</w:t>
      </w:r>
      <w:r>
        <w:rPr>
          <w:lang w:val="sw_KE" w:bidi="sw_KE"/>
        </w:rPr>
        <w:t xml:space="preserve"> Mungu anarusa harufu ya wanyama wanaoteketezwa na anafurahi. Mungu anaamua kwamba hataharibu tena dunia na mafuriko.</w:t>
      </w:r>
    </w:p>
    <w:p>
      <w:pPr/>
      <w:r>
        <w:rPr>
          <w:lang w:val="sw_KE" w:bidi="sw_KE"/>
        </w:rPr>
      </w:r>
      <w:r>
        <w:rPr>
          <w:b/>
          <w:lang w:val="sw_KE" w:bidi="sw_KE"/>
        </w:rPr>
        <w:t>Tukio la tatu:</w:t>
      </w:r>
      <w:r>
        <w:rPr>
          <w:lang w:val="sw_KE" w:bidi="sw_KE"/>
        </w:rPr>
        <w:t xml:space="preserve"> Mungu anambariki Nuhu na familia yake na kuwaambia kuwa na matunda na kuzidisha. Mungu pia anawapa wanyama wote, samaki na ndege kama chakula. Mungu anawaonya wasile nyama na damu ambayo bado iko ndani yake na si kumuua binadamu mwingine. Mungu anawakumbusha kwamba wameumbwa katika mfano wa Mungu. Mungu anawaambia tena kuwa na matunda na kuzalisha.</w:t>
      </w:r>
    </w:p>
    <w:p>
      <w:pPr/>
      <w:r>
        <w:rPr>
          <w:lang w:val="sw_KE" w:bidi="sw_KE"/>
        </w:rPr>
      </w:r>
      <w:r>
        <w:rPr>
          <w:b/>
          <w:lang w:val="sw_KE" w:bidi="sw_KE"/>
        </w:rPr>
        <w:t>Tukio la nne:</w:t>
      </w:r>
      <w:r>
        <w:rPr>
          <w:lang w:val="sw_KE" w:bidi="sw_KE"/>
        </w:rPr>
        <w:t xml:space="preserve"> Mungu anarudia ahadi yake kwamba hataharibu tena dunia na mafuriko. Mungu anaahidi kuweka upinde wa mvua katika mawingu kama ishara ya ahadi hii. Mungu anasema, "Wakati ninaona upinde wa mvua, nitakumbuka ahadi yangu ya kuharibu dunia na mafuriko."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Wana wa 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Wake wa wana wa Nuhu</w:t>
      </w:r>
    </w:p>
    <w:p>
      <w:pPr>
        <w:pStyle w:val="ListBullet"/>
        <w:spacing w:line="240" w:lineRule="auto"/>
        <w:ind w:left="720"/>
      </w:pPr>
      <w:r>
        <w:rPr>
          <w:lang w:val="sw_KE" w:bidi="sw_KE"/>
        </w:rPr>
      </w:r>
      <w:r>
        <w:rPr>
          <w:lang w:val="sw_KE" w:bidi="sw_KE"/>
        </w:rPr>
        <w:t>Wanyama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Nuhu anajenga madhabahu na kutoa wanyama na ndege kama sadaka ya kuteketezwa. Hiki ni kitu cha kwanza ambacho Nuhu anafanya wakati anakuja kutoka mashua. Hakikisha kwamba unaunganisha tukio hili na Nuhu kuondoka mashua.</w:t>
      </w:r>
    </w:p>
    <w:p>
      <w:pPr/>
      <w:r>
        <w:rPr>
          <w:lang w:val="sw_KE" w:bidi="sw_KE"/>
        </w:rPr>
      </w:r>
      <w:r>
        <w:rPr>
          <w:lang w:val="sw_KE" w:bidi="sw_KE"/>
        </w:rPr>
        <w:t>Jadili jinsi unavyoonyesha kwamba kitu kinachotokea ni kitu kinachofuata katika lugha yako. Kwa nini ni muhimu kuonyesha kwamba tendo la Nuhu la ibada lilikuwa kitu cha kwanza alifanya baada ya kuondoka mashua?</w:t>
      </w:r>
    </w:p>
    <w:p>
      <w:pPr/>
      <w:r>
        <w:rPr>
          <w:lang w:val="sw_KE" w:bidi="sw_KE"/>
        </w:rPr>
      </w:r>
      <w:r>
        <w:rPr>
          <w:lang w:val="sw_KE" w:bidi="sw_KE"/>
        </w:rPr>
        <w:t>Nuhu alitumia mawe ambayo yangepatikana karibu na mashua. Madhabahu ilikua mahali pa kuteketeza wanyama na ndege. Neno wanyama ni wingi. Hatujui ni wanyama wangapi Nuhu alitoa kama dhabihu lakini pengine aliwatoa wengi zaidi ya moja. Wanyama walikuja kutoka kwa jozi 7 (kiume na kike) ya wanyama safi au wanyama ambao walitangazwa wanaofaa kwa matumizi katika ibada ya Mungu. Hii ingekuwa wanyama kama vile kondoo, mbuzi, fahali, au ndege kama njiwa. Familia ya Nuhu haitajwi katika tukio hili. Pengine walikuwa karibu na kushiriki katika ibada. Hii ilikuwa sadaka ya kuteketezwa ikimaanisha kwamba mnyama wote angechomwa moto ili majivu tu yalibaki.</w:t>
      </w:r>
    </w:p>
    <w:p>
      <w:pPr/>
      <w:r>
        <w:rPr>
          <w:lang w:val="sw_KE" w:bidi="sw_KE"/>
        </w:rPr>
      </w:r>
      <w:r>
        <w:rPr>
          <w:lang w:val="sw_KE" w:bidi="sw_KE"/>
        </w:rPr>
        <w:t xml:space="preserve">Onyesha picha ya madhabahu na </w:t>
      </w:r>
      <w:r>
        <w:rPr>
          <w:lang w:val="sw_KE" w:bidi="sw_KE"/>
        </w:rPr>
        <w:t>mnyama akichomwa moto juu yake</w:t>
      </w:r>
      <w:r>
        <w:rPr>
          <w:lang w:val="sw_KE" w:bidi="sw_KE"/>
        </w:rPr>
        <w:t>.</w:t>
      </w:r>
    </w:p>
    <w:p>
      <w:pPr/>
      <w:r>
        <w:rPr>
          <w:lang w:val="sw_KE" w:bidi="sw_KE"/>
        </w:rPr>
      </w:r>
      <w:r>
        <w:rPr>
          <w:lang w:val="sw_KE" w:bidi="sw_KE"/>
        </w:rPr>
        <w:t>Katika tukio la pili, Mungu anazungumza na yeye mwenyewe au kuzungumza moyoni mwake. Mungu ananusa harufu ya sadaka za kuteketezwa na anafurahi. Mungu anaanza kuzungumza na yeye mwenyewe na kufanya ahadi. Mungu anasema kwamba watu ni waovu kutoka kwa utoto wao. Hata na kwamba Mungu anasema, "Sitalaani tena ardhi." Mungu anasema, "Sitaharibu tena vitu vyote hai." Mungu anatumia mashairi ili kusema kwamba ahadi hii ni kwa muda mrefu kama dunia ipo. Mashairi ni kwa namna ya jozi tofauti: kupanda na mavuno, baridi na joto, majira ya joto na baridi, mchana na usiku.</w:t>
      </w:r>
    </w:p>
    <w:p>
      <w:pPr/>
      <w:r>
        <w:rPr>
          <w:lang w:val="sw_KE" w:bidi="sw_KE"/>
        </w:rPr>
      </w:r>
      <w:r>
        <w:rPr>
          <w:lang w:val="sw_KE" w:bidi="sw_KE"/>
        </w:rPr>
        <w:t>Katika tukio la tatu, Mungu anakuja kwa Nuhu na anaanza kuzungumza na Nuhu. Mungu anambariki Nuhu na wana wake na kuwaambia kuwa na matunda na kuzidisha na kujaza dunia. Hii ni amri sawa ambayo Mungu alitoa kwa Adamu na Hawa katika bustani. Mungu anamwambia Nuhu na wana wake kwamba sasa wana mamlaka juu ya wanyama wote, samaki na ndege. Mungu pia anasema kwamba viumbe hawa watamwogopa Nuhu na wana wake na wataogopa wao. Mungu anamwambia Nuhu na wana wake kwamba wanaweza sasa kula wanyama wowote lakini ni lazima kwanza kuondoa damu kutoka kwa nyama. Mungu haswa anasema kwamba hawapaswi kula chochote na damu bado ndani yake. Kisha Mungu anawaambia kwamba ni marufuku kumwua mtu mwingine wa binadamu. Mungu anasema kwamba kama mtu anamwua mtu mwingine, mtu ambaye alimuua mtu pia ni lazima kufa. Na kama mnyama anamwua binadamu, mnyama huyo ni lazima kufa. Mungu anarudi amri ya kuzalisha matunda na kuzidisha. Mungu anawakumbusha familia ya Nuhu kwamba Mungu aliwaumba katika mfano wa Mungu. Mungu anatumia mashairi ili kuelezea hii. Hii ni neno sawa ambalo Mungu alitumia katika uumbaji wa Adamu.</w:t>
      </w:r>
    </w:p>
    <w:p>
      <w:pPr/>
      <w:r>
        <w:rPr>
          <w:lang w:val="sw_KE" w:bidi="sw_KE"/>
        </w:rPr>
      </w:r>
      <w:r>
        <w:rPr>
          <w:lang w:val="sw_KE" w:bidi="sw_KE"/>
        </w:rPr>
        <w:t>Katika tukio la nne, Mungu anathibitisha agano au ahadi ya dhati Mungu amefanya ili kuharibu dunia tena na mafuriko. Mungu anafanya agano hili si tu na Nuhu na wana wake lakini pia na wanyama wote. Mungu ni pamoja na kila kiumbe hai kwenye dunia katika agano hili. Mungu anaahidi kuweka upinde wa mvua katika mawingu kama ishara ya agano hili. Wakati Mungu anaona upinde wa mvua, atakumbuka agano. Mungu anawaambia kwamba upinde wa mvua ni ishara ya agano hili na Mungu anawathibitisha na viumbe wote hai duniani. Mungu anarudi ahadi hii mara 3.</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Wana wa Nuhu</w:t>
      </w:r>
    </w:p>
    <w:p>
      <w:pPr>
        <w:pStyle w:val="ListBullet"/>
        <w:spacing w:line="240" w:lineRule="auto"/>
        <w:ind w:left="720"/>
      </w:pPr>
      <w:r>
        <w:rPr>
          <w:lang w:val="sw_KE" w:bidi="sw_KE"/>
        </w:rPr>
      </w:r>
      <w:r>
        <w:rPr>
          <w:lang w:val="sw_KE" w:bidi="sw_KE"/>
        </w:rPr>
        <w:t>Mke wa Nuhu</w:t>
      </w:r>
    </w:p>
    <w:p>
      <w:pPr>
        <w:pStyle w:val="ListBullet"/>
        <w:spacing w:line="240" w:lineRule="auto"/>
        <w:ind w:left="720"/>
      </w:pPr>
      <w:r>
        <w:rPr>
          <w:lang w:val="sw_KE" w:bidi="sw_KE"/>
        </w:rPr>
      </w:r>
      <w:r>
        <w:rPr>
          <w:lang w:val="sw_KE" w:bidi="sw_KE"/>
        </w:rPr>
        <w:t>Wake wa wana wa Nuhu</w:t>
      </w:r>
    </w:p>
    <w:p>
      <w:pPr>
        <w:pStyle w:val="ListBullet"/>
        <w:spacing w:line="240" w:lineRule="auto"/>
        <w:ind w:left="720"/>
      </w:pPr>
      <w:r>
        <w:rPr>
          <w:lang w:val="sw_KE" w:bidi="sw_KE"/>
        </w:rPr>
      </w:r>
      <w:r>
        <w:rPr>
          <w:lang w:val="sw_KE" w:bidi="sw_KE"/>
        </w:rPr>
        <w:t>Wanyama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Katika tukio la kwanza, Nuhu na familia yake wameondoka mashuani tu jinsi Mungu alivyoamuru. Wanyama wote wameondoka mashua. Kisha Nuhu alijenga madhabahu na kumwabudu Mungu. Nuhu anachukua baadhi ya wanyama safi na ndege au wanyama na ndege wanafaa kutumiwa kama dhabihu kwa Mungu na anatoa hawa kama sadaka za kuteketezwa. Hii ina maana kwamba mnyama wote anachomwa moto ili majivu tu yanabaki. Tukio halitaji familia ya Nuhu lakini kwa kawaida wangekuwepo.</w:t>
      </w:r>
    </w:p>
    <w:p>
      <w:pPr/>
      <w:r>
        <w:rPr>
          <w:lang w:val="sw_KE" w:bidi="sw_KE"/>
        </w:rPr>
      </w:r>
      <w:r>
        <w:rPr>
          <w:lang w:val="sw_KE" w:bidi="sw_KE"/>
        </w:rPr>
        <w:t>Sitisha igizo: Muulize Nuhu, "Kwa nini unasimama sasa ili kumwabudu Mungu?" Unaweza kusikia, "Ninataka kumwabudu Mungu kwa sababu ametuleta salama kupitia mafuriko haya." Au, "Ninashukuru kwa kile Mungu amefanya na ninataka kumshukuru Mungu." Au, "Hii ni njia ninayomwabudu Mungu na ninataka kuabudu sasa." Au "Ninataka kumshukuru Mungu kwa kuniokoa mimi na familia yangu." Wuaulize washiriki wengine wa familia kwa nini wanashiriki. Unaweza kusikia, "Mungu alituokoa. Tunapaswa kumwabudu yeye." Au, "Ninamsaidia tu baba yangu." Anzisha tena igizo.</w:t>
      </w:r>
    </w:p>
    <w:p>
      <w:pPr/>
      <w:r>
        <w:rPr>
          <w:lang w:val="sw_KE" w:bidi="sw_KE"/>
        </w:rPr>
      </w:r>
      <w:r>
        <w:rPr>
          <w:lang w:val="sw_KE" w:bidi="sw_KE"/>
        </w:rPr>
        <w:t>Katika tukio la pili Mungu ni mhusika pekee. Mungu ananusa harufu kutoka kwa dhabihu za moto na anafurahi. Kisha Mungu anaanza kuzungumza lakini anazungumza na yeye mwenyewe. Mungu anafanya ahadi kwamba hatalaani tena dunia kwa sababu ya watu. Mungu anasema kwamba kutoka kwa wakati wao ni watoto, wanadamu wanafikiri tu uovu. Hata ingawa wanadamu wako hivi, Mungu anaahidi kwamba hataharibu tena vitu vyote hai. Kisha Mungu anatumia njia ya mashairi ili kusisitiza ahadi hii.</w:t>
      </w:r>
    </w:p>
    <w:p>
      <w:pPr/>
      <w:r>
        <w:rPr>
          <w:lang w:val="sw_KE" w:bidi="sw_KE"/>
        </w:rPr>
      </w:r>
      <w:r>
        <w:rPr>
          <w:lang w:val="sw_KE" w:bidi="sw_KE"/>
        </w:rPr>
        <w:t>Sitisha igizo: Muulize anaye igiza kama Mungu, "Unahisi vipi sasa?" Unaweza kusikia "Ninafurahi na Nuhu na familia yake," au "Ninataka uhusiano na uzao wa Nuhu," au "Nina mpango mwingine wa kukabiliana na uovu katika dunia," Anzisha tena igizo.</w:t>
      </w:r>
    </w:p>
    <w:p>
      <w:pPr/>
      <w:r>
        <w:rPr>
          <w:lang w:val="sw_KE" w:bidi="sw_KE"/>
        </w:rPr>
      </w:r>
      <w:r>
        <w:rPr>
          <w:lang w:val="sw_KE" w:bidi="sw_KE"/>
        </w:rPr>
        <w:t>Katika tukio la tatu, Mungu anazungumza na Nuhu na wana wa Nuhu. Mungu anawaambia kuwa na matunda na kuzidisha na kujaza dunia.</w:t>
      </w:r>
    </w:p>
    <w:p>
      <w:pPr/>
      <w:r>
        <w:rPr>
          <w:lang w:val="sw_KE" w:bidi="sw_KE"/>
        </w:rPr>
      </w:r>
      <w:r>
        <w:rPr>
          <w:lang w:val="sw_KE" w:bidi="sw_KE"/>
        </w:rPr>
        <w:t>Sitisha igizo: Muulize wana watatu, "Unaelewa nini kutoka kwa kile Mungu alisema tu? Unapaswa kufanya nini? Unaweza kusikia, "Inamaanisha kwamba tunapaswa kuwa na watoto wengi," au, "ina maana kwamba tunahitaji kuishi katika maeneo tofauti ili tuanze kukaa maeneo hayo." Muulize Nuhu, "Je, unajua wakati Mungu alitumia amri hii sawa kabla ya sasa?" Unaweza kusikia, "Mungu alisema hii kwa Adamu na Hawa," au "Sikujua Mungu alisema hii kabla." Rudia kitendo.</w:t>
      </w:r>
    </w:p>
    <w:p>
      <w:pPr/>
      <w:r>
        <w:rPr>
          <w:lang w:val="sw_KE" w:bidi="sw_KE"/>
        </w:rPr>
      </w:r>
      <w:r>
        <w:rPr>
          <w:lang w:val="sw_KE" w:bidi="sw_KE"/>
        </w:rPr>
        <w:t>Mungu anamwambia Nuhu na wana wake kwamba samaki wote, wanyama na ndege sasa wako katika nguvu yao. Viumbe hawa watakuwa na hofu na uoga wakati wanaona wanadamu. Mungu anamwambia Nuhu na wana wake watatu kwamba wanyama hawa, samaki, na ndege watakuwa chakula kwa ajili yao sawa na vile nafaka na mboga zimekuwa chakula katika siku za nyuma. Lakini Mungu pia anawaambia kwamba nyama yote ni lazima damu yake itolewe kabisa kabla ya kula. Kisha Mungu anawapa onyo. Mungu anasema kwamba hakuna mtu anapaswa kumwua binadamu mwingine. Ikiwa mtu yeyote anamuua binadamu mwingine, mtu huyo ni lazima pia afe. Mungu anasema hii inatumika kwa mnyama yeyote ambaye anaweza kumwua mtu na pia mtu mwingine ambaye anaweza kumwua mtu. Mungu anawakumbusha kwamba watu wanafanywa katika mfano wa Mungu. Kisha Mungu anarudi maelekezo ya kuwa na matunda na kuzidisha.</w:t>
      </w:r>
    </w:p>
    <w:p>
      <w:pPr/>
      <w:r>
        <w:rPr>
          <w:lang w:val="sw_KE" w:bidi="sw_KE"/>
        </w:rPr>
      </w:r>
      <w:r>
        <w:rPr>
          <w:lang w:val="sw_KE" w:bidi="sw_KE"/>
        </w:rPr>
        <w:t>Sitisha igizo: Muulize Nuhu na wana wake kwa nini ni lazima waondoe damu kutoka kwa nyama kabla ya kula. Unaweza kusikia, "Sijui," au "Damu inabeba maisha." Hatuwezi kula hiyo." Muulize Nuhu, "Unahisi vipi kuhusu kuwa bwana juu ya wanyama wote?" Unaweza kusikia, "Hii ilikuwa nzuri ya Mungu ili kutupa jukumu hili," au, "Ninajuta wanatuogopa sasa. Sitawatendea vibaya," au "Hii itakuwa jukumu kubwa." Waulize wana wa Nuhu kile wanachofikiri kuhusu adhabu ya kumuua mtu mwingine. Unaweza kusikia, "Hii inaonekana haki. Hatupaswi kumuua mtu yeyote. Mtu ambaye anamuua mtu mwingine anapaswa kuadhibiwa. Muulize wote, "Unafikiri nini kuhusu kufanywa katika mfano wa Mungu?" Unaweza kusikia, "Sielewi maana yake," au "Mungu anatupenda sana," au "Hii ina maana kwamba tunahitaji kutenda kama Mungu anavyotaka." Anzisha tena igizo.</w:t>
      </w:r>
    </w:p>
    <w:p>
      <w:pPr/>
      <w:r>
        <w:rPr>
          <w:lang w:val="sw_KE" w:bidi="sw_KE"/>
        </w:rPr>
      </w:r>
      <w:r>
        <w:rPr>
          <w:lang w:val="sw_KE" w:bidi="sw_KE"/>
        </w:rPr>
        <w:t>Katika tukio la nne, Mungu bado anazungumza na Nuhu na wana wake. Mungu anathibitisha ahadi aliyofanya kwa yeye mwenyewe mapema. Sasa Nuhu na wana wake wanasikia ahadi hii. Hii ni agano au ahadi takatifu. Mungu anasema kwamba agano hili ni kwa watu wote na wanyama wote na ndege ambao walikuwa kwenye mashua. Mungu anaahidi kwamba hataharibu tena dunia na mafuriko. Kisha Mungu anawapa ishara ya agano hili. Mungu anaweka upinde wa mvua katika mawingu. Mungu anawaambia kwamba wakati anaona upinde wa mvua atakumbuka agano lake au ahadi ya kuharibu dunia na mafuriko. Mungu anamwambia Nuhu kwamba upinde wa mvua ni ishara ya agano hili. Mungu anarudia hili mara 3.</w:t>
      </w:r>
    </w:p>
    <w:p>
      <w:pPr/>
      <w:r>
        <w:rPr>
          <w:lang w:val="sw_KE" w:bidi="sw_KE"/>
        </w:rPr>
      </w:r>
      <w:r>
        <w:rPr>
          <w:lang w:val="sw_KE" w:bidi="sw_KE"/>
        </w:rPr>
        <w:t>Sitisha igizo: Muulize Nuhu na wana wake jinsi wanahisi wakati wanasikia ahadi hii. Unaweza kusikia, "Ninafurahi sana. { "corrected_translation": "Mafuriko haya yalikuwa jambo la kutisha," au "tunaweza kumwamini Mungu kutimiza ahadi yake," au "Ninafurahi Mungu alitupa ishara ili tusisahau na Mungu asisahau ahadi hii." }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Nuhu alijenga </w:t>
      </w:r>
      <w:r>
        <w:rPr>
          <w:b/>
          <w:lang w:val="sw_KE" w:bidi="sw_KE"/>
        </w:rPr>
        <w:t>madhabahu</w:t>
      </w:r>
      <w:r>
        <w:rPr>
          <w:lang w:val="sw_KE" w:bidi="sw_KE"/>
        </w:rPr>
        <w:t xml:space="preserve"> kwa Mungu. </w:t>
      </w:r>
      <w:r>
        <w:rPr>
          <w:lang w:val="sw_KE" w:bidi="sw_KE"/>
        </w:rPr>
        <w:t>Madhabahu</w:t>
      </w:r>
      <w:r>
        <w:rPr>
          <w:lang w:val="sw_KE" w:bidi="sw_KE"/>
        </w:rPr>
        <w:t xml:space="preserve"> inajadiliwa katika Faharasa Kuu. Watu kwa kawaida hutengeneza vitu hivyo kwa mawe. Watu waliwaua wanyama kwenye madhabahu na kuchoma moto kama dhabihu kwa Mungu. Hii ilikuwa njia ya kumwabudu Mungu. Hii ni mara ya kwanza kwamba madhabahu inatumiwa katika maandiko. Nuhu alichoma wanyama kwenye madhabahu ili kuonyesha shukrani na heshima kwa Mungu.</w:t>
      </w:r>
    </w:p>
    <w:p>
      <w:pPr/>
      <w:r>
        <w:rPr>
          <w:lang w:val="sw_KE" w:bidi="sw_KE"/>
        </w:rPr>
      </w:r>
      <w:r>
        <w:rPr>
          <w:lang w:val="sw_KE" w:bidi="sw_KE"/>
        </w:rPr>
        <w:t xml:space="preserve">Onyesha picha ya </w:t>
      </w:r>
      <w:r>
        <w:rPr>
          <w:lang w:val="sw_KE" w:bidi="sw_KE"/>
        </w:rPr>
        <w:t>madhabahu iliyofanywa kutoka kwa mawe na mnyama akichomwa moto juu yake</w:t>
      </w:r>
      <w:r>
        <w:rPr>
          <w:lang w:val="sw_KE" w:bidi="sw_KE"/>
        </w:rPr>
        <w:t>. Jadili katika kikundi jinsi mtakavyoelezea madhabahu. Unaweza kusema ilikuwa meza ya mawe ambapo mnyama anaweza kutolea dhabihu na kuchomwa moto.</w:t>
      </w:r>
    </w:p>
    <w:p>
      <w:pPr/>
      <w:r>
        <w:rPr>
          <w:lang w:val="sw_KE" w:bidi="sw_KE"/>
        </w:rPr>
      </w:r>
      <w:r>
        <w:rPr>
          <w:b/>
          <w:lang w:val="sw_KE" w:bidi="sw_KE"/>
        </w:rPr>
        <w:t>Yahweh</w:t>
      </w:r>
      <w:r>
        <w:rPr>
          <w:lang w:val="sw_KE" w:bidi="sw_KE"/>
        </w:rPr>
        <w:t xml:space="preserve"> ni jina la Mungu alitumia mara mbili za kwanza kwamba Mungu anatajwa katika simulizi hii. Faharasa Kuu inajadili </w:t>
      </w:r>
      <w:r>
        <w:rPr>
          <w:lang w:val="sw_KE" w:bidi="sw_KE"/>
        </w:rPr>
        <w:t>Yahweh</w:t>
      </w:r>
      <w:r>
        <w:rPr>
          <w:lang w:val="sw_KE" w:bidi="sw_KE"/>
        </w:rPr>
        <w:t xml:space="preserve">. Tumia neno lile ulilotumia katika vifungu vingine vya Yahweh. Nuhu alichukua baadhi ya wanyama safi na </w:t>
      </w:r>
      <w:r>
        <w:rPr>
          <w:b/>
          <w:lang w:val="sw_KE" w:bidi="sw_KE"/>
        </w:rPr>
        <w:t>ndege</w:t>
      </w:r>
      <w:r>
        <w:rPr>
          <w:lang w:val="sw_KE" w:bidi="sw_KE"/>
        </w:rPr>
        <w:t xml:space="preserve"> safi kutoka kwa wanyama ambao walikuwa kwenye mashua na kuwatolea dhabihu katika tendo hili la ibada. Wanyama safi walikuwa wanyama ambao walizingatiwa wanafaa kwa dhabihu na kwa kula. Tazama Faharasa Kuu kwa mjadala wa </w:t>
      </w:r>
      <w:r>
        <w:rPr>
          <w:lang w:val="sw_KE" w:bidi="sw_KE"/>
        </w:rPr>
        <w:t>safi</w:t>
      </w:r>
      <w:r>
        <w:rPr>
          <w:lang w:val="sw_KE" w:bidi="sw_KE"/>
        </w:rPr>
        <w:t xml:space="preserve">. Mungu alikuwa amemwambia Nuhu kuchukua jozi 7 za wanyama hawa, kiume na kike katika kila jozi, kwenye safina. Hatujui ni wanyama na ndege wangapi hawa, ambao Nuhu alitumia kwa dhabihu, lakini idadi ni ya wingi. Wanyama hawa na ndege walitolewa kama sadaka ya </w:t>
      </w:r>
      <w:r>
        <w:rPr>
          <w:b/>
          <w:lang w:val="sw_KE" w:bidi="sw_KE"/>
        </w:rPr>
        <w:t>kuteketezwa</w:t>
      </w:r>
      <w:r>
        <w:rPr>
          <w:lang w:val="sw_KE" w:bidi="sw_KE"/>
        </w:rPr>
        <w:t xml:space="preserve">. Hii ina maana kwamba mnyama wote alichomwa moto ili kitu pekee kilichobaki kilikuwa majivu. Nuhu na familia yake hawakuweka akiba ya sehemu ya mnyama kwa ajili ya kula. Pamoja na wanyama kadhaa wakitumiwa, hii ilikuwa dhabihu kubwa. Tazama Faharasa Kuu kwa </w:t>
      </w:r>
      <w:r>
        <w:rPr>
          <w:lang w:val="sw_KE" w:bidi="sw_KE"/>
        </w:rPr>
        <w:t>mjadala wa dhabihu ya kuteketeza</w:t>
      </w:r>
      <w:r>
        <w:rPr>
          <w:lang w:val="sw_KE" w:bidi="sw_KE"/>
        </w:rPr>
        <w:t>.</w:t>
      </w:r>
    </w:p>
    <w:p>
      <w:pPr/>
      <w:r>
        <w:rPr>
          <w:lang w:val="sw_KE" w:bidi="sw_KE"/>
        </w:rPr>
      </w:r>
      <w:r>
        <w:rPr>
          <w:lang w:val="sw_KE" w:bidi="sw_KE"/>
        </w:rPr>
        <w:t>Mungu alianza kuzungumza na yeye mwenyewe. Mungu hakuwa akizungumza na Nuhu au mtu mwingine. Baadhi ya tafsiri zinasema kwamba Mungu alikuwa akizungumza moyoni mwake. Watu walidhani kwamba moyo ulikuwa kituo cha mawazo na mapenzi.</w:t>
      </w:r>
    </w:p>
    <w:p>
      <w:pPr/>
      <w:r>
        <w:rPr>
          <w:lang w:val="sw_KE" w:bidi="sw_KE"/>
        </w:rPr>
      </w:r>
      <w:r>
        <w:rPr>
          <w:lang w:val="sw_KE" w:bidi="sw_KE"/>
        </w:rPr>
        <w:t>Jadili kama kikundi njia bora ya kusema kwamba Mungu alikuwa akizungumza na yeye mwenyewe.</w:t>
      </w:r>
    </w:p>
    <w:p>
      <w:pPr/>
      <w:r>
        <w:rPr>
          <w:lang w:val="sw_KE" w:bidi="sw_KE"/>
        </w:rPr>
      </w:r>
      <w:r>
        <w:rPr>
          <w:lang w:val="sw_KE" w:bidi="sw_KE"/>
        </w:rPr>
        <w:t xml:space="preserve">Kama Mungu alikuwa akizungumza, Mungu alisema, "Sitalaani tena </w:t>
      </w:r>
      <w:r>
        <w:rPr>
          <w:b/>
          <w:lang w:val="sw_KE" w:bidi="sw_KE"/>
        </w:rPr>
        <w:t>ardhi</w:t>
      </w:r>
      <w:r>
        <w:rPr>
          <w:lang w:val="sw_KE" w:bidi="sw_KE"/>
        </w:rPr>
        <w:t xml:space="preserve">." Faharasa Kuu ina mjadala wa neno </w:t>
      </w:r>
      <w:r>
        <w:rPr>
          <w:lang w:val="sw_KE" w:bidi="sw_KE"/>
        </w:rPr>
        <w:t>laana</w:t>
      </w:r>
      <w:r>
        <w:rPr>
          <w:lang w:val="sw_KE" w:bidi="sw_KE"/>
        </w:rPr>
        <w:t xml:space="preserve">. Inamaanisha kutamka hukumu au adhabu kwa mtu au kitu. Ulitumia neno hili katika hadithi ambapo Adamu na Hawa waliasi Mungu. Ungetumia neno lile kwa laana katika simulizi hii. Mungu anasema kwamba kila kitu ambacho watu wanafanya </w:t>
      </w:r>
      <w:r>
        <w:rPr>
          <w:b/>
          <w:lang w:val="sw_KE" w:bidi="sw_KE"/>
        </w:rPr>
        <w:t>kinaelekea</w:t>
      </w:r>
      <w:r>
        <w:rPr>
          <w:lang w:val="sw_KE" w:bidi="sw_KE"/>
        </w:rPr>
        <w:t xml:space="preserve"> uovu kutoka kwa wakati wao ni watoto. Neno </w:t>
      </w:r>
      <w:r>
        <w:rPr>
          <w:lang w:val="sw_KE" w:bidi="sw_KE"/>
        </w:rPr>
        <w:t>bariki</w:t>
      </w:r>
      <w:r>
        <w:rPr>
          <w:lang w:val="sw_KE" w:bidi="sw_KE"/>
        </w:rPr>
        <w:t xml:space="preserve"> linajadiliwa katika Faharasa Kuu. Inamaanisha kwamba watu wanafanya mambo mabaya au mambo dhidi ya Mungu. Mungu anatoa ahadi kwamba kwa muda mrefu dunia inabaki, yeye hataharibu tena viumbe vyote hai. Mungu anatumia mashairi na kutoa kauli nne zinazotofautiana ili kuonyesha hii itadumu kwa muda gani. Mungu anasema kwa muda mrefu dunia inabaki, kutakuwa na</w:t>
      </w:r>
    </w:p>
    <w:p>
      <w:pPr>
        <w:pStyle w:val="ListBullet"/>
        <w:spacing w:line="240" w:lineRule="auto"/>
        <w:ind w:left="720"/>
      </w:pPr>
      <w:r>
        <w:rPr>
          <w:lang w:val="sw_KE" w:bidi="sw_KE"/>
        </w:rPr>
      </w:r>
      <w:r>
        <w:rPr>
          <w:lang w:val="sw_KE" w:bidi="sw_KE"/>
        </w:rPr>
        <w:t>Kupanda na mavuno</w:t>
      </w:r>
    </w:p>
    <w:p>
      <w:pPr>
        <w:pStyle w:val="ListBullet"/>
        <w:spacing w:line="240" w:lineRule="auto"/>
        <w:ind w:left="720"/>
      </w:pPr>
      <w:r>
        <w:rPr>
          <w:lang w:val="sw_KE" w:bidi="sw_KE"/>
        </w:rPr>
      </w:r>
      <w:r>
        <w:rPr>
          <w:lang w:val="sw_KE" w:bidi="sw_KE"/>
        </w:rPr>
        <w:t>Baridi na joto</w:t>
      </w:r>
    </w:p>
    <w:p>
      <w:pPr>
        <w:pStyle w:val="ListBullet"/>
        <w:spacing w:line="240" w:lineRule="auto"/>
        <w:ind w:left="720"/>
      </w:pPr>
      <w:r>
        <w:rPr>
          <w:lang w:val="sw_KE" w:bidi="sw_KE"/>
        </w:rPr>
      </w:r>
      <w:r>
        <w:rPr>
          <w:lang w:val="sw_KE" w:bidi="sw_KE"/>
        </w:rPr>
        <w:t>Majira ya joto na baridi</w:t>
      </w:r>
    </w:p>
    <w:p>
      <w:pPr>
        <w:pStyle w:val="ListBullet"/>
        <w:spacing w:line="240" w:lineRule="auto"/>
        <w:ind w:left="720"/>
      </w:pPr>
      <w:r>
        <w:rPr>
          <w:lang w:val="sw_KE" w:bidi="sw_KE"/>
        </w:rPr>
      </w:r>
      <w:r>
        <w:rPr>
          <w:lang w:val="sw_KE" w:bidi="sw_KE"/>
        </w:rPr>
        <w:t>Mchana na usiku</w:t>
      </w:r>
    </w:p>
    <w:p>
      <w:pPr/>
      <w:r>
        <w:rPr>
          <w:lang w:val="sw_KE" w:bidi="sw_KE"/>
        </w:rPr>
      </w:r>
      <w:r>
        <w:rPr>
          <w:lang w:val="sw_KE" w:bidi="sw_KE"/>
        </w:rPr>
        <w:t>Kuna maeneo ambayo hayana misimu tofauti ya mwaka au ambapo inakaa na joto au joto kali kwa mwaka mzima. Vipande vya maneno vingine ambavyo vinaweza kuonyesha wazo sawa vingekuwa kuzungumza kuhusu msimu wa mvua na msimu wa ukame au wakati majani yanaanguka na wakati majani yanakua.</w:t>
      </w:r>
    </w:p>
    <w:p>
      <w:pPr/>
      <w:r>
        <w:rPr>
          <w:lang w:val="sw_KE" w:bidi="sw_KE"/>
        </w:rPr>
      </w:r>
      <w:r>
        <w:rPr>
          <w:lang w:val="sw_KE" w:bidi="sw_KE"/>
        </w:rPr>
        <w:t>Jadili kama kikundi jinsi bora kusema orodha hii ya taarifa 4 tofauti ili watu kuelewa kwamba Mungu anafanya ahadi ambayo ni ya milele.</w:t>
      </w:r>
    </w:p>
    <w:p>
      <w:pPr/>
      <w:r>
        <w:rPr>
          <w:lang w:val="sw_KE" w:bidi="sw_KE"/>
        </w:rPr>
      </w:r>
      <w:r>
        <w:rPr>
          <w:lang w:val="sw_KE" w:bidi="sw_KE"/>
        </w:rPr>
        <w:t xml:space="preserve">Baada ya Mungu kuwa amezungumza na yeye mwenyewe au moyoni mwake, kisha anazungumza na Nuhu na wana wake. Mungu anawaambia kuwa </w:t>
      </w:r>
      <w:r>
        <w:rPr>
          <w:b/>
          <w:lang w:val="sw_KE" w:bidi="sw_KE"/>
        </w:rPr>
        <w:t>wazalishe</w:t>
      </w:r>
      <w:r>
        <w:rPr>
          <w:lang w:val="sw_KE" w:bidi="sw_KE"/>
        </w:rPr>
        <w:t xml:space="preserve"> na </w:t>
      </w:r>
      <w:r>
        <w:rPr>
          <w:b/>
          <w:lang w:val="sw_KE" w:bidi="sw_KE"/>
        </w:rPr>
        <w:t>wazidishe</w:t>
      </w:r>
      <w:r>
        <w:rPr>
          <w:lang w:val="sw_KE" w:bidi="sw_KE"/>
        </w:rPr>
        <w:t xml:space="preserve"> na </w:t>
      </w:r>
      <w:r>
        <w:rPr>
          <w:b/>
          <w:lang w:val="sw_KE" w:bidi="sw_KE"/>
        </w:rPr>
        <w:t>wajaze dunia</w:t>
      </w:r>
      <w:r>
        <w:rPr>
          <w:lang w:val="sw_KE" w:bidi="sw_KE"/>
        </w:rPr>
        <w:t>. Hii ni amri sawa ambayo Mungu alitoa kwa Adamu na Hawa katika bustani. Kuwa na uzao kunamaanisha kupata watoto. Kuzidisha ina maana kwamba watoto hao watakua na kuwa na watoto. Kujaza dunia ina maana kwamba wataeneza ili watu kuishi katika kila sehemu ya dunia.</w:t>
      </w:r>
    </w:p>
    <w:p>
      <w:pPr/>
      <w:r>
        <w:rPr>
          <w:lang w:val="sw_KE" w:bidi="sw_KE"/>
        </w:rPr>
      </w:r>
      <w:r>
        <w:rPr>
          <w:lang w:val="sw_KE" w:bidi="sw_KE"/>
        </w:rPr>
        <w:t xml:space="preserve">Sasa Mungu anawapa Nuhu na familia yake wanyama, samaki, na ndege wa kula. Mungu pia anawapa amri. Mungu anasema kwamba Nuhu na wana wake ni lazima waondoe damu ya uhai kutoka kwa nyama kabla </w:t>
      </w:r>
      <w:r>
        <w:rPr>
          <w:b/>
          <w:lang w:val="sw_KE" w:bidi="sw_KE"/>
        </w:rPr>
        <w:t>ya kula</w:t>
      </w:r>
      <w:r>
        <w:rPr>
          <w:lang w:val="sw_KE" w:bidi="sw_KE"/>
        </w:rPr>
        <w:t>. Watu waliamini kwamba kwa muda mrefu damu ilikuwa katika mnyama, ilikuwa hai. Waliamini kwamba damu ilitoa maisha. Kuhakikisha kwamba damu imeondolewa kutoka kwa nyama ni kuhakikisha kwamba mnyama amekufa kweli.</w:t>
      </w:r>
    </w:p>
    <w:p>
      <w:pPr/>
      <w:r>
        <w:rPr>
          <w:lang w:val="sw_KE" w:bidi="sw_KE"/>
        </w:rPr>
      </w:r>
      <w:r>
        <w:rPr>
          <w:lang w:val="sw_KE" w:bidi="sw_KE"/>
        </w:rPr>
        <w:t xml:space="preserve">Kisha Mungu anamwambia Nuhu na wana wake kwamba maisha ya binadamu ni ya thamani. Mtu yeyote ambaye anamwua binadamu mwingine ni lazima pia auawe. Mungu anasema, Ninahitaji damu ya mtu yeyote ambaye anamwua mwingine. Hii ina maana kwamba mtu ni lazima afe kwa sababu hawezi kuishi bila damu. Baadhi ya tafsiri zinatumia neno ndugu. Hii haimaanishi tu kaka yako wa kibaolojia lakini binadamu mwenzako. Mungu anasema kwamba kama mnyama pori anamuua binadamu, mnyama lazima afe. Kisha Mungu anaelezea kwamba wanadamu wanafanywa </w:t>
      </w:r>
      <w:r>
        <w:rPr>
          <w:b/>
          <w:lang w:val="sw_KE" w:bidi="sw_KE"/>
        </w:rPr>
        <w:t>katika mfano wa Mungu</w:t>
      </w:r>
      <w:r>
        <w:rPr>
          <w:lang w:val="sw_KE" w:bidi="sw_KE"/>
        </w:rPr>
        <w:t>. Lugha ile ile ilitumiwa katika hadithi ya uumbaji. Tumia neno lile ulilotumia katika hadithi hiyo. Mungu anawaambia tena kuwa na matunda na kuzidisha na kujaza dunia.</w:t>
      </w:r>
    </w:p>
    <w:p>
      <w:pPr/>
      <w:r>
        <w:rPr>
          <w:lang w:val="sw_KE" w:bidi="sw_KE"/>
        </w:rPr>
      </w:r>
      <w:r>
        <w:rPr>
          <w:lang w:val="sw_KE" w:bidi="sw_KE"/>
        </w:rPr>
        <w:t>Mungu kisha anasema shairi la kusema, "Mtu yeyote au mnyama yeyote ambaye anamuua binadamu ni lazima afe." Kwa sababu Mungu alifanya watu katika mfano wake." Mungu anasema kwamba watu ni maalum. Anatumia mashairi ili kuonyesha kwamba hii ni muhimu.</w:t>
      </w:r>
    </w:p>
    <w:p>
      <w:pPr/>
      <w:r>
        <w:rPr>
          <w:lang w:val="sw_KE" w:bidi="sw_KE"/>
        </w:rPr>
      </w:r>
      <w:r>
        <w:rPr>
          <w:lang w:val="sw_KE" w:bidi="sw_KE"/>
        </w:rPr>
        <w:t>Jadili kama kikundi njia bora ya kuelezea shairi hili ili watu wako waelewe kwamba watu ni muhimu.</w:t>
      </w:r>
    </w:p>
    <w:p>
      <w:pPr/>
      <w:r>
        <w:rPr>
          <w:lang w:val="sw_KE" w:bidi="sw_KE"/>
        </w:rPr>
      </w:r>
      <w:r>
        <w:rPr>
          <w:lang w:val="sw_KE" w:bidi="sw_KE"/>
        </w:rPr>
        <w:t xml:space="preserve">Kisha Mungu anazungumza tena na Nuhu na wana wake. Mungu anathibitisha na wao </w:t>
      </w:r>
      <w:r>
        <w:rPr>
          <w:b/>
          <w:lang w:val="sw_KE" w:bidi="sw_KE"/>
        </w:rPr>
        <w:t>agano</w:t>
      </w:r>
      <w:r>
        <w:rPr>
          <w:lang w:val="sw_KE" w:bidi="sw_KE"/>
        </w:rPr>
        <w:t xml:space="preserve"> ambalo Mungu alifanya wakati Mungu alikuwa akizungumza na yeye mwenyewe. </w:t>
      </w:r>
      <w:r>
        <w:rPr>
          <w:lang w:val="sw_KE" w:bidi="sw_KE"/>
        </w:rPr>
        <w:t>Agano</w:t>
      </w:r>
      <w:r>
        <w:rPr>
          <w:lang w:val="sw_KE" w:bidi="sw_KE"/>
        </w:rPr>
        <w:t xml:space="preserve"> linajadiliwa katika Faharasa Kuu. Ni makubaliano ya kudumu kati ya watu wawili. Hapa agano ni kati ya Mungu na wanadamu. Mungu ni pamoja na wanyama na ndege—kila kiumbe hai—katika agano. Mungu anaahidi kwamba hakutakuwa tena mafuriko ambayo yataharibu dunia.</w:t>
      </w:r>
    </w:p>
    <w:p>
      <w:pPr/>
      <w:r>
        <w:rPr>
          <w:lang w:val="sw_KE" w:bidi="sw_KE"/>
        </w:rPr>
      </w:r>
      <w:r>
        <w:rPr>
          <w:lang w:val="sw_KE" w:bidi="sw_KE"/>
        </w:rPr>
        <w:t xml:space="preserve">Kisha Mungu anasema kwamba kutakuwa na ishara ya </w:t>
      </w:r>
      <w:r>
        <w:rPr>
          <w:b/>
          <w:lang w:val="sw_KE" w:bidi="sw_KE"/>
        </w:rPr>
        <w:t>agano</w:t>
      </w:r>
      <w:r>
        <w:rPr>
          <w:lang w:val="sw_KE" w:bidi="sw_KE"/>
        </w:rPr>
        <w:t xml:space="preserve">. </w:t>
      </w:r>
      <w:r>
        <w:rPr>
          <w:lang w:val="sw_KE" w:bidi="sw_KE"/>
        </w:rPr>
        <w:t>Ishara</w:t>
      </w:r>
      <w:r>
        <w:rPr>
          <w:lang w:val="sw_KE" w:bidi="sw_KE"/>
        </w:rPr>
        <w:t xml:space="preserve"> linajadiliwa katika Faharasa Kuu. Ishara ni alama kwamba kitu ni kweli. Hapa Mungu anaahidi kuweka upinde wa mvua katika mawingu. Upinde wa mvua ni ishara ya agano.</w:t>
      </w:r>
    </w:p>
    <w:p>
      <w:pPr/>
      <w:r>
        <w:rPr>
          <w:lang w:val="sw_KE" w:bidi="sw_KE"/>
        </w:rPr>
      </w:r>
      <w:r>
        <w:rPr>
          <w:lang w:val="sw_KE" w:bidi="sw_KE"/>
        </w:rPr>
        <w:t xml:space="preserve">Onyesha picha ya </w:t>
      </w:r>
      <w:r>
        <w:rPr>
          <w:lang w:val="sw_KE" w:bidi="sw_KE"/>
        </w:rPr>
        <w:t>upinde wa mvua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kisimulie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9:18–29</w:t>
      </w:r>
      <w:r>
        <w:rPr>
          <w:lang w:val="sw_KE" w:bidi="sw_KE"/>
        </w:rPr>
      </w:r>
    </w:p>
    <w:p>
      <w:pPr>
        <w:pStyle w:val="Heading3"/>
      </w:pPr>
      <w:r>
        <w:rPr>
          <w:lang w:val="sw_KE" w:bidi="sw_KE"/>
        </w:rPr>
        <w:t>Sikiliza na Moyo</w:t>
      </w:r>
    </w:p>
    <w:p>
      <w:pPr/>
      <w:r>
        <w:rPr>
          <w:lang w:val="sw_KE" w:bidi="sw_KE"/>
        </w:rPr>
      </w:r>
      <w:r>
        <w:rPr>
          <w:lang w:val="sw_KE" w:bidi="sw_KE"/>
        </w:rPr>
        <w:t>Sikiliza kitabu cha Mwanzo 10:1–32 na uweke moyoni mako.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mwisho, tuliona kwamba kitu cha kwanza Nuhu alifanya ni kumwabudu Mungu kupitia sadaka ya dhabihu. Kisha Mungu alifanya agano mpya au makubaliano na Nuhu. Mungu aliahidi kwamba dunia haitaharibiwa tena na mafuriko. Upinde wa mvua ni ishara ya ahadi hii.</w:t>
      </w:r>
    </w:p>
    <w:p>
      <w:pPr/>
      <w:r>
        <w:rPr>
          <w:lang w:val="sw_KE" w:bidi="sw_KE"/>
        </w:rPr>
      </w:r>
      <w:r>
        <w:rPr>
          <w:lang w:val="sw_KE" w:bidi="sw_KE"/>
        </w:rPr>
        <w:t>Simulizi hii ni hadithi ya simulizi ya kile kinachotokea kwa Nuhu na familia yake baada ya kuondoka mashua. Nuhu anapanda mazao na wana wake wanaanza kuwa na watoto. Wakati mafuriko yanamalizika, Nuhu na familia yake ni watu pekee kwenye dunia. Nuhu ana wana 3 wanaoitwa Shemu, Ham, na Yapheth. Kila mwana ameoa. Kila mtu kwenye dunia ni uzao kutoka kwa mmoja wa wana hawa watatu.</w:t>
      </w:r>
    </w:p>
    <w:p>
      <w:pPr/>
      <w:r>
        <w:rPr>
          <w:lang w:val="sw_KE" w:bidi="sw_KE"/>
        </w:rPr>
      </w:r>
      <w:r>
        <w:rPr>
          <w:lang w:val="sw_KE" w:bidi="sw_KE"/>
        </w:rPr>
        <w:t>Baada ya Nuhu kumwabudu Mungu, Nuhu alianza kufanya ukulima katika nchi. Nuhu alipanda shamba la mizabibu. Watu wengine wanaamini kwamba Nuhu alikuwa mtu wa kwanza kupanda shamba la mizabibu. Shamba la mizabibu ni bustani ya mizabibu ambayo inazalisha zabibu ambazo zinaweza kuliwa au kushinikizwa, kufinyangwa, ili kutengeneza juisi ya kunywa. Ikiwa juisi inaruhusiwa kukaa kwa muda ili ichache, basi inakuwa divai, au kinywaji cha pombe ndani yake. Inachukua muda kwa mizabibu kukua na kuzalisha zabibu. Inachukua muda kwa juisi ya zabibu kuchacha na kuzalisha divai. Kwa hivyo, wakati fulani umepita tangu Nuhu aliondoka mashuani.</w:t>
      </w:r>
    </w:p>
    <w:p>
      <w:pPr/>
      <w:r>
        <w:rPr>
          <w:lang w:val="sw_KE" w:bidi="sw_KE"/>
        </w:rPr>
      </w:r>
      <w:r>
        <w:rPr>
          <w:lang w:val="sw_KE" w:bidi="sw_KE"/>
        </w:rPr>
        <w:t xml:space="preserve">Onyesha picha ya </w:t>
      </w:r>
      <w:r>
        <w:rPr>
          <w:lang w:val="sw_KE" w:bidi="sw_KE"/>
        </w:rPr>
        <w:t>mizabibu</w:t>
      </w:r>
      <w:r>
        <w:rPr>
          <w:lang w:val="sw_KE" w:bidi="sw_KE"/>
        </w:rPr>
        <w:t>.</w:t>
      </w:r>
    </w:p>
    <w:p>
      <w:pPr/>
      <w:r>
        <w:rPr>
          <w:lang w:val="sw_KE" w:bidi="sw_KE"/>
        </w:rPr>
      </w:r>
      <w:r>
        <w:rPr>
          <w:lang w:val="sw_KE" w:bidi="sw_KE"/>
        </w:rPr>
        <w:t xml:space="preserve">Onyesha picha ya karibu ya </w:t>
      </w:r>
      <w:r>
        <w:rPr>
          <w:lang w:val="sw_KE" w:bidi="sw_KE"/>
        </w:rPr>
        <w:t>zabibu</w:t>
      </w:r>
      <w:r>
        <w:rPr>
          <w:lang w:val="sw_KE" w:bidi="sw_KE"/>
        </w:rPr>
        <w:t>.</w:t>
      </w:r>
    </w:p>
    <w:p>
      <w:pPr/>
      <w:r>
        <w:rPr>
          <w:lang w:val="sw_KE" w:bidi="sw_KE"/>
        </w:rPr>
      </w:r>
      <w:r>
        <w:rPr>
          <w:lang w:val="sw_KE" w:bidi="sw_KE"/>
        </w:rPr>
        <w:t xml:space="preserve">Onyesha picha ya </w:t>
      </w:r>
      <w:r>
        <w:rPr>
          <w:b/>
          <w:lang w:val="sw_KE" w:bidi="sw_KE"/>
        </w:rPr>
        <w:t>juisi ya zabibu au divai</w:t>
      </w:r>
      <w:r>
        <w:rPr>
          <w:lang w:val="sw_KE" w:bidi="sw_KE"/>
        </w:rPr>
        <w:t>.</w:t>
      </w:r>
    </w:p>
    <w:p>
      <w:pPr/>
      <w:r>
        <w:rPr>
          <w:lang w:val="sw_KE" w:bidi="sw_KE"/>
        </w:rPr>
      </w:r>
      <w:r>
        <w:rPr>
          <w:lang w:val="sw_KE" w:bidi="sw_KE"/>
        </w:rPr>
        <w:t>Nuhu alikunywa baadhi ya divai aliyotengeneza na akawa mlevi. Kuwa mlevi ina maana kwamba baada ya kunywa pombe ya kutosha, huwezi tena kuwa na udhibiti wa kila kitu unachofanya na kusema. Katika tukio hili, Nuhu alivua mavazi yake na kulala bila chochote cha kumfunika na kwenda kulala katika hema yake. Nuhu pengine alikuwa amelalia mgongo wake.</w:t>
      </w:r>
    </w:p>
    <w:p>
      <w:pPr/>
      <w:r>
        <w:rPr>
          <w:lang w:val="sw_KE" w:bidi="sw_KE"/>
        </w:rPr>
      </w:r>
      <w:r>
        <w:rPr>
          <w:lang w:val="sw_KE" w:bidi="sw_KE"/>
        </w:rPr>
        <w:t xml:space="preserve">Onyesha picha ya hema </w:t>
      </w:r>
      <w:r>
        <w:rPr>
          <w:lang w:val="sw_KE" w:bidi="sw_KE"/>
        </w:rPr>
        <w:t>iliyotengenezwa kutoka kwa ngozi za wanyama au kitambaa</w:t>
      </w:r>
      <w:r>
        <w:rPr>
          <w:lang w:val="sw_KE" w:bidi="sw_KE"/>
        </w:rPr>
        <w:t xml:space="preserve"> kama vile zile zilizotumiwa na Bedouin.</w:t>
      </w:r>
    </w:p>
    <w:p>
      <w:pPr/>
      <w:r>
        <w:rPr>
          <w:lang w:val="sw_KE" w:bidi="sw_KE"/>
        </w:rPr>
      </w:r>
      <w:r>
        <w:rPr>
          <w:lang w:val="sw_KE" w:bidi="sw_KE"/>
        </w:rPr>
        <w:t>Ham ni mwana wa kwanza wa Nuhu. Ham ni baba ya mwana anayeitwa Kanaani. Ham alikwenda katika hema na kumwona Nuhu amelala pale bila kufunikwa, na mwili wake na sehemu za siri zilizofichuliwa kwa mtu yeyote kuona. Katika tamaduni nyingi ni aibu kuwa uchi mbele ya mtu. Ham aliona hii. Ham hakumfunika baba yake lakini alikwenda na kuwaambia ndugu zake kile alichokiona. Kwa hivyo, Ham alifichua aibu ya Nuhu kwa ndugu zake. Shemu na Yaphethi walisikia kwamba baba yao alikuwa uchi au bila kufunika. Kisha walichukua vazi au nguo na kuiweka juu ya mabega yao. Hii ina maana kwamba kila mmoja alichukua upande mmoja wa vazi. Waliingia katika hema kwa kurudi nyuma na kuacha vazi juu ya baba yao ili kufunikwa. Hawakuona uchi wa baba yao. Hawakuwahi kumwangalia baba yao. Waliangalia kando wakati wote. Nuhu alikuwa amelala sana kutoka kwa divai kwamba hakuamka na shughuli hii yote katika hema yake.</w:t>
      </w:r>
    </w:p>
    <w:p>
      <w:pPr/>
      <w:r>
        <w:rPr>
          <w:lang w:val="sw_KE" w:bidi="sw_KE"/>
        </w:rPr>
      </w:r>
      <w:r>
        <w:rPr>
          <w:lang w:val="sw_KE" w:bidi="sw_KE"/>
        </w:rPr>
        <w:t>Jadili kama kikundi: Wana katika utamaduni wako wangeshughulika vipi na baba yao katika hali kama hiyo?</w:t>
      </w:r>
    </w:p>
    <w:p>
      <w:pPr/>
      <w:r>
        <w:rPr>
          <w:lang w:val="sw_KE" w:bidi="sw_KE"/>
        </w:rPr>
      </w:r>
      <w:r>
        <w:rPr>
          <w:lang w:val="sw_KE" w:bidi="sw_KE"/>
        </w:rPr>
        <w:t>Baadaye Nuhu aliamka kutoka kwa usingizi mkubwa ambao divai ilisababisha. Hakuwa tena mlevi au nje ya udhibiti wa hisia zake. Nuhu alijifunza kile mwana wake Ham alikuwa ameona na kufanya. Kisha Nuhu alimlaani Kanaani ambaye alikuwa mwana wa Ham—kwa maneno mengine Nuhu alitamka adhabu au hukumu kwa Kanaani. Laana inatamka kama mashairi.</w:t>
      </w:r>
    </w:p>
    <w:p>
      <w:pPr/>
      <w:r>
        <w:rPr>
          <w:lang w:val="sw_KE" w:bidi="sw_KE"/>
        </w:rPr>
      </w:r>
      <w:r>
        <w:rPr>
          <w:lang w:val="sw_KE" w:bidi="sw_KE"/>
        </w:rPr>
        <w:t>Nuhu anasema kwamba Kanaani atakuwa mtumishi wa jamaa wake. Lakini njia Nuhu anasema hii ina maana kwamba Kanaani atakuwa mtumishi wa chini kabisa. Atakuwa hata mtumishi wa watumishi wengine. Hakuna mtu anajua kwa nini Nuhu hakupenda kile Ham alifanya. Hakuna mtu anajua kwa uhakika kwa nini Nuhu alichagua kumlaani mwana wa Ham, Kanaani, badala ya kumlaani Ham mwenyewe.</w:t>
      </w:r>
    </w:p>
    <w:p>
      <w:pPr/>
      <w:r>
        <w:rPr>
          <w:lang w:val="sw_KE" w:bidi="sw_KE"/>
        </w:rPr>
      </w:r>
      <w:r>
        <w:rPr>
          <w:lang w:val="sw_KE" w:bidi="sw_KE"/>
        </w:rPr>
        <w:t>Jadili kama kikundi: Baba katika utamaduni wako angeguswa vipi na mwana wake kama alivyofanya katika hadithi hii?</w:t>
      </w:r>
    </w:p>
    <w:p>
      <w:pPr/>
      <w:r>
        <w:rPr>
          <w:lang w:val="sw_KE" w:bidi="sw_KE"/>
        </w:rPr>
      </w:r>
      <w:r>
        <w:rPr>
          <w:lang w:val="sw_KE" w:bidi="sw_KE"/>
        </w:rPr>
        <w:t>Kisha Nuhu alitamka baraka kwa wana wake wengine 2, Shemu na Yapheth. Baraka ina maana kwamba Nuhu anaomba kitu kizuri cha kuja kwa kila mmoja wao. Baraka zinatamkwa kama mashairi. Baraka zilikuwa tofauti. Kwa Shem, Nuhu alikuwa akisema, "Sifu Yahweh, ambaye ni Mungu wa Shemu. Hakikisha kwamba unatumia majina sawa kwa Yahweh na Mungu ambayo umetumia katika simulizi zingine. Kisha Nuhu alimwomba Mungu kupanua wilaya ya Yaphethi. Nuhu aliomba kwamba Yaphethi alishiriki ustawi wa Shemu. Hatimaye Nuhu anaomba kwamba Kanaani, mwana wa Ham, kuwa mtumishi wa Yaphethi.</w:t>
      </w:r>
    </w:p>
    <w:p>
      <w:pPr/>
      <w:r>
        <w:rPr>
          <w:lang w:val="sw_KE" w:bidi="sw_KE"/>
        </w:rPr>
      </w:r>
      <w:r>
        <w:rPr>
          <w:lang w:val="sw_KE" w:bidi="sw_KE"/>
        </w:rPr>
        <w:t>Jadili kama kikundi: Lugha yako inaelezea vipi taarifa muhimu kama vile laana au baraka? Je, unatumia mashairi au wimbo? Watu wanajua vipi kwamba hii ni muhimu?</w:t>
      </w:r>
    </w:p>
    <w:p>
      <w:pPr/>
      <w:r>
        <w:rPr>
          <w:lang w:val="sw_KE" w:bidi="sw_KE"/>
        </w:rPr>
      </w:r>
      <w:r>
        <w:rPr>
          <w:lang w:val="sw_KE" w:bidi="sw_KE"/>
        </w:rPr>
        <w:t>Simulizi inamalizika kwa kutuambia kwamba Nuhu aliishi miaka mingine 350 na alikufa katika umri wa miaka 950.</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Baada ya taarifa ya utangulizi kuhusu Nuhu na wana wake, Nuhu anapanda mizabibu, kutengeneza divai, kunywa divai ili awe mlevi, na kulala na mwili wake ukiwa wazi. Mwanawe Hamu anamwona na kuwaambia wengine. Shemu na Yafethi wanamfunika baba yao bila kumwangalia.</w:t>
      </w:r>
    </w:p>
    <w:p>
      <w:pPr/>
      <w:r>
        <w:rPr>
          <w:lang w:val="sw_KE" w:bidi="sw_KE"/>
        </w:rPr>
      </w:r>
      <w:r>
        <w:rPr>
          <w:b/>
          <w:lang w:val="sw_KE" w:bidi="sw_KE"/>
        </w:rPr>
        <w:t>Tukio la pili:</w:t>
      </w:r>
      <w:r>
        <w:rPr>
          <w:lang w:val="sw_KE" w:bidi="sw_KE"/>
        </w:rPr>
        <w:t xml:space="preserve"> Nuhu anagundua kile Hamu amefanya na kumlaani mwana wa Ham, Kanaani. Nuhu anatangaza baraka kwa Shemu na Yafethi. Hadithi inamalizika na taarifa kuhusu umri wa Nuhu katika kifo chake.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Ham</w:t>
      </w:r>
    </w:p>
    <w:p>
      <w:pPr>
        <w:pStyle w:val="ListBullet"/>
        <w:spacing w:line="240" w:lineRule="auto"/>
        <w:ind w:left="720"/>
      </w:pPr>
      <w:r>
        <w:rPr>
          <w:lang w:val="sw_KE" w:bidi="sw_KE"/>
        </w:rPr>
      </w:r>
      <w:r>
        <w:rPr>
          <w:lang w:val="sw_KE" w:bidi="sw_KE"/>
        </w:rPr>
        <w:t>Yafethi</w:t>
      </w:r>
    </w:p>
    <w:p>
      <w:pPr>
        <w:pStyle w:val="ListBullet"/>
        <w:spacing w:line="240" w:lineRule="auto"/>
        <w:ind w:left="720"/>
      </w:pPr>
      <w:r>
        <w:rPr>
          <w:lang w:val="sw_KE" w:bidi="sw_KE"/>
        </w:rPr>
      </w:r>
      <w:r>
        <w:rPr>
          <w:lang w:val="sw_KE" w:bidi="sw_KE"/>
        </w:rPr>
        <w:t>Kanaani anatajwa kama mwana wa Ham.</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Wana 3 wa Nuhu ni mababu wa wanadamu wote. Kanaani anatajwa kama mwana wa Ham.</w:t>
      </w:r>
    </w:p>
    <w:p>
      <w:pPr/>
      <w:r>
        <w:rPr>
          <w:lang w:val="sw_KE" w:bidi="sw_KE"/>
        </w:rPr>
      </w:r>
      <w:r>
        <w:rPr>
          <w:lang w:val="sw_KE" w:bidi="sw_KE"/>
        </w:rPr>
        <w:t>Nuhu alianza kilimo cha nchi. Hii ina maana kwamba alipaswa kutumia jembe ili kufanya kazi ya ardhi ili kitu kiweze kupandwa. Hatujui ambapo Nuhu alipanda bustani yake ya mizabibu. Mashua ilikuja nchi katika mkoa wa milima ya Ararat katika siku ya sasa Uturuki. Hatujui kama Nuhu alibakia katika eneo hilo au kama alikwenda mahali pengine. Inachukua muda ili kutengeneza divai:</w:t>
      </w:r>
    </w:p>
    <w:p>
      <w:pPr>
        <w:pStyle w:val="ListBullet"/>
        <w:spacing w:line="240" w:lineRule="auto"/>
        <w:ind w:left="720"/>
      </w:pPr>
      <w:r>
        <w:rPr>
          <w:lang w:val="sw_KE" w:bidi="sw_KE"/>
        </w:rPr>
      </w:r>
      <w:r>
        <w:rPr>
          <w:lang w:val="sw_KE" w:bidi="sw_KE"/>
        </w:rPr>
        <w:t>Kupanda mizabibu ambayo ni mimea ndogo sana.</w:t>
      </w:r>
    </w:p>
    <w:p>
      <w:pPr>
        <w:pStyle w:val="ListBullet"/>
        <w:spacing w:line="240" w:lineRule="auto"/>
        <w:ind w:left="720"/>
      </w:pPr>
      <w:r>
        <w:rPr>
          <w:lang w:val="sw_KE" w:bidi="sw_KE"/>
        </w:rPr>
      </w:r>
      <w:r>
        <w:rPr>
          <w:lang w:val="sw_KE" w:bidi="sw_KE"/>
        </w:rPr>
        <w:t>Mimea hii ya zabibu inafaa kukua iwe mimea iliyokomaa ambayo inazalisha zabibu.</w:t>
      </w:r>
    </w:p>
    <w:p>
      <w:pPr>
        <w:pStyle w:val="ListBullet"/>
        <w:spacing w:line="240" w:lineRule="auto"/>
        <w:ind w:left="720"/>
      </w:pPr>
      <w:r>
        <w:rPr>
          <w:lang w:val="sw_KE" w:bidi="sw_KE"/>
        </w:rPr>
      </w:r>
      <w:r>
        <w:rPr>
          <w:lang w:val="sw_KE" w:bidi="sw_KE"/>
        </w:rPr>
        <w:t>Inachukua msimu kwa zabibu kukomaa ili waweze kuwa tayari kutumia.</w:t>
      </w:r>
    </w:p>
    <w:p>
      <w:pPr>
        <w:pStyle w:val="ListBullet"/>
        <w:spacing w:line="240" w:lineRule="auto"/>
        <w:ind w:left="720"/>
      </w:pPr>
      <w:r>
        <w:rPr>
          <w:lang w:val="sw_KE" w:bidi="sw_KE"/>
        </w:rPr>
      </w:r>
      <w:r>
        <w:rPr>
          <w:lang w:val="sw_KE" w:bidi="sw_KE"/>
        </w:rPr>
        <w:t>Mizabibu inapaswa kuvunwa na kuliwa au kufanywa iwe sharubati.</w:t>
      </w:r>
    </w:p>
    <w:p>
      <w:pPr>
        <w:pStyle w:val="ListBullet"/>
        <w:spacing w:line="240" w:lineRule="auto"/>
        <w:ind w:left="720"/>
      </w:pPr>
      <w:r>
        <w:rPr>
          <w:lang w:val="sw_KE" w:bidi="sw_KE"/>
        </w:rPr>
      </w:r>
      <w:r>
        <w:rPr>
          <w:lang w:val="sw_KE" w:bidi="sw_KE"/>
        </w:rPr>
        <w:t>Mizabibu inashinikizwa ili kufinya sharubati nje.</w:t>
      </w:r>
    </w:p>
    <w:p>
      <w:pPr>
        <w:pStyle w:val="ListBullet"/>
        <w:spacing w:line="240" w:lineRule="auto"/>
        <w:ind w:left="720"/>
      </w:pPr>
      <w:r>
        <w:rPr>
          <w:lang w:val="sw_KE" w:bidi="sw_KE"/>
        </w:rPr>
      </w:r>
      <w:r>
        <w:rPr>
          <w:lang w:val="sw_KE" w:bidi="sw_KE"/>
        </w:rPr>
        <w:t>Kisha hiyo sharubati inakaa katika mahali pa ulinzi au chupa kwa kipindi cha muda.</w:t>
      </w:r>
    </w:p>
    <w:p>
      <w:pPr>
        <w:pStyle w:val="ListBullet"/>
        <w:spacing w:line="240" w:lineRule="auto"/>
        <w:ind w:left="720"/>
      </w:pPr>
      <w:r>
        <w:rPr>
          <w:lang w:val="sw_KE" w:bidi="sw_KE"/>
        </w:rPr>
      </w:r>
      <w:r>
        <w:rPr>
          <w:lang w:val="sw_KE" w:bidi="sw_KE"/>
        </w:rPr>
        <w:t>Sharubati itachacha au kutoa pombe.</w:t>
      </w:r>
    </w:p>
    <w:p>
      <w:pPr>
        <w:pStyle w:val="ListBullet"/>
        <w:spacing w:line="240" w:lineRule="auto"/>
        <w:ind w:left="720"/>
      </w:pPr>
      <w:r>
        <w:rPr>
          <w:lang w:val="sw_KE" w:bidi="sw_KE"/>
        </w:rPr>
      </w:r>
      <w:r>
        <w:rPr>
          <w:lang w:val="sw_KE" w:bidi="sw_KE"/>
        </w:rPr>
        <w:t>Inachukua miezi kadhaa kwa divai kuwa tayari kunywa.</w:t>
      </w:r>
    </w:p>
    <w:p>
      <w:pPr/>
      <w:r>
        <w:rPr>
          <w:lang w:val="sw_KE" w:bidi="sw_KE"/>
        </w:rPr>
      </w:r>
      <w:r>
        <w:rPr>
          <w:lang w:val="sw_KE" w:bidi="sw_KE"/>
        </w:rPr>
        <w:t>Sitisha na mjadili katika lugha yako mchakato huu wa kutengeneza divai. Angalia msamiati unaotumia kwa kila sehemu ya mchakato. Katika lugha nyingi, maneno yanahusiana au yanakuja kutoka kwa neno sawa la mzizi.</w:t>
      </w:r>
    </w:p>
    <w:p>
      <w:pPr/>
      <w:r>
        <w:rPr>
          <w:lang w:val="sw_KE" w:bidi="sw_KE"/>
        </w:rPr>
      </w:r>
      <w:r>
        <w:rPr>
          <w:lang w:val="sw_KE" w:bidi="sw_KE"/>
        </w:rPr>
        <w:t>Kwa sababu ya mchakato huu, tunajua kwamba wakati mwingi umepita tangu Nuhu na familia yake kuondoka kwenye mashua.</w:t>
      </w:r>
    </w:p>
    <w:p>
      <w:pPr/>
      <w:r>
        <w:rPr>
          <w:lang w:val="sw_KE" w:bidi="sw_KE"/>
        </w:rPr>
      </w:r>
      <w:r>
        <w:rPr>
          <w:lang w:val="sw_KE" w:bidi="sw_KE"/>
        </w:rPr>
        <w:t>Nuhu alikunywa divai na akawa mlevi. Kuwa mlevi ina maana kwamba huwezi tena kutawala mawazo na matendo yako. Nuhu alivua mavazi yake na kulalia mgongo wake katika hema yake. Alikuwa katika ulevi mzito. Hii ina maana alikuwa amelala usingizi sana kiasi kwamba hakuwasikia wana wake wakija na hakuhisi vazi ambalo liliwekwa juu yake.</w:t>
      </w:r>
    </w:p>
    <w:p>
      <w:pPr/>
      <w:r>
        <w:rPr>
          <w:lang w:val="sw_KE" w:bidi="sw_KE"/>
        </w:rPr>
      </w:r>
      <w:r>
        <w:rPr>
          <w:lang w:val="sw_KE" w:bidi="sw_KE"/>
        </w:rPr>
        <w:t>Ndugu wawili, Shemu na Yafethi, walichukua vazi na kuishikilia katikati yao na kuingia katika hema. Hii inaweza kuwa kipande kikubwa cha kitambaa ambacho watu wangejifunikia wao wenyewe. Shemu na Yafethi hawakumwangalia Nuhu. Waliendelea kuelekeza macho yao kuelekea upande wa nje ya hema. Walirudi katika hema na kutupa vazi au kitambaa juu ya Nuhu. Aibu ya Nuhu sasa ilifunikwa. Nuhu hakuamka wakati hii ilitokea.</w:t>
      </w:r>
    </w:p>
    <w:p>
      <w:pPr/>
      <w:r>
        <w:rPr>
          <w:lang w:val="sw_KE" w:bidi="sw_KE"/>
        </w:rPr>
      </w:r>
      <w:r>
        <w:rPr>
          <w:lang w:val="sw_KE" w:bidi="sw_KE"/>
        </w:rPr>
        <w:t>Nuhu alipoamka, mtu lazima alimwambia kile Hamu alikuwa amefanya. Nuhu alitangaza laana kwa mwana wa Ham, ambaye jina lake ni Kanaani. Katika laana, Nuhu anasema kwamba Kanaani atakuwa wa chini zaidi kati ya watumishi wote. Kanaani atakuwa mtumishi wa watumishi wengine.</w:t>
      </w:r>
    </w:p>
    <w:p>
      <w:pPr/>
      <w:r>
        <w:rPr>
          <w:lang w:val="sw_KE" w:bidi="sw_KE"/>
        </w:rPr>
      </w:r>
      <w:r>
        <w:rPr>
          <w:lang w:val="sw_KE" w:bidi="sw_KE"/>
        </w:rPr>
        <w:t>Kisha Nuhu anamsifu Mungu wa Shemu na kumbariki Yafethi. Anatumia mashairi ili kufanya hivyo. Nuhu anarudia kwamba Kanaani atakuwa mtumishi wa Shemu na Yafethi.</w:t>
      </w:r>
    </w:p>
    <w:p>
      <w:pPr/>
      <w:r>
        <w:rPr>
          <w:lang w:val="sw_KE" w:bidi="sw_KE"/>
        </w:rPr>
      </w:r>
      <w:r>
        <w:rPr>
          <w:lang w:val="sw_KE" w:bidi="sw_KE"/>
        </w:rPr>
        <w:t>Simulizi inamalizika kwa kutuambia kwamba Nuhu aliishi miaka mingine 350 na kwamba wakati alifariki alikuwa na umri wa miaka 950.</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Ham</w:t>
      </w:r>
    </w:p>
    <w:p>
      <w:pPr>
        <w:pStyle w:val="ListBullet"/>
        <w:spacing w:line="240" w:lineRule="auto"/>
        <w:ind w:left="720"/>
      </w:pPr>
      <w:r>
        <w:rPr>
          <w:lang w:val="sw_KE" w:bidi="sw_KE"/>
        </w:rPr>
      </w:r>
      <w:r>
        <w:rPr>
          <w:lang w:val="sw_KE" w:bidi="sw_KE"/>
        </w:rPr>
        <w:t>Yafethi</w:t>
      </w:r>
    </w:p>
    <w:p>
      <w:pPr>
        <w:pStyle w:val="ListBullet"/>
        <w:spacing w:line="240" w:lineRule="auto"/>
        <w:ind w:left="720"/>
      </w:pPr>
      <w:r>
        <w:rPr>
          <w:lang w:val="sw_KE" w:bidi="sw_KE"/>
        </w:rPr>
      </w:r>
      <w:r>
        <w:rPr>
          <w:lang w:val="sw_KE" w:bidi="sw_KE"/>
        </w:rPr>
        <w:t>Kanaani anatajwa kama mwana wa Ham.</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 Utasikia "Sitisha kitendo" ikifuatiwa na baadhi ya maswali na mapendekezo ya kile unachoweza kusikia kama majibu. Kisha utaombwa kuanzisha tena kitendo.</w:t>
      </w:r>
    </w:p>
    <w:p>
      <w:pPr/>
      <w:r>
        <w:rPr>
          <w:lang w:val="sw_KE" w:bidi="sw_KE"/>
        </w:rPr>
      </w:r>
      <w:r>
        <w:rPr>
          <w:lang w:val="sw_KE" w:bidi="sw_KE"/>
        </w:rPr>
        <w:t>Hadithi inaanza kwa maelezo kwamba wana wa Nuhu 3 ni mababu wa watu wote.</w:t>
      </w:r>
    </w:p>
    <w:p>
      <w:pPr/>
      <w:r>
        <w:rPr>
          <w:lang w:val="sw_KE" w:bidi="sw_KE"/>
        </w:rPr>
      </w:r>
      <w:r>
        <w:rPr>
          <w:lang w:val="sw_KE" w:bidi="sw_KE"/>
        </w:rPr>
        <w:t>Katika tukio la 1, hadithi inaanza na Nuhu kuwa mkulima. Nuhu anapaswa kufanya kazi kwenye ardhi ili iweze kukuza mimea. Angetumia pluu au jembe kulima ardhi. Nuhu alipanda bustani ya mizabibu. Hii inaitwa shamba la mizabibu. Mara ya kwanza mimea ingekuwa ndogo. Nuhu angehitaji kuendelea kufanya kazi kwenye ardhi, kutoa magugu na kuhakikisha mimea ilikuwa na maji. Baada ya muda, mimea ingekua kubwa ya kutosha ili kuzalisha zabibu. Zabibu zinaweza kuvunwa na kuliwa au zinaweza kukokotwa ili kufinya sharubati kutoka kwayo. Sharubati inaweza kunywewa mara moja, au juisi inaweza kuachwa ili kuchachua na kutengeneza pombe. Mara tu sharubati inapotengeneza pombe, inakuwa divai. Divai ingeachwa kwa muda kabla ya kuinywa.</w:t>
      </w:r>
    </w:p>
    <w:p>
      <w:pPr/>
      <w:r>
        <w:rPr>
          <w:lang w:val="sw_KE" w:bidi="sw_KE"/>
        </w:rPr>
      </w:r>
      <w:r>
        <w:rPr>
          <w:lang w:val="sw_KE" w:bidi="sw_KE"/>
        </w:rPr>
        <w:t>Sitisha kitendo: Muulize Nuhu, "Kwa nini unatengeneza divai?" Unaweza kusikia, "Ninapenda ladha ya divai nzuri." Au, "Divai ni nzuri kunywa na chakula." Au, "Sikujua kwamba sharubati ingechacha na kuzalisha pombe." Anzisha tena igizo.</w:t>
      </w:r>
    </w:p>
    <w:p>
      <w:pPr/>
      <w:r>
        <w:rPr>
          <w:lang w:val="sw_KE" w:bidi="sw_KE"/>
        </w:rPr>
      </w:r>
      <w:r>
        <w:rPr>
          <w:lang w:val="sw_KE" w:bidi="sw_KE"/>
        </w:rPr>
        <w:t>Nuhu alikunywa divai na akawa mlevi. Alikuwa mlevi wa kutosha kwamba alivua mavazi yake na kulala katika hema yake. Alikuwa hajajifunika au kuwa uchi.</w:t>
      </w:r>
    </w:p>
    <w:p>
      <w:pPr/>
      <w:r>
        <w:rPr>
          <w:lang w:val="sw_KE" w:bidi="sw_KE"/>
        </w:rPr>
      </w:r>
      <w:r>
        <w:rPr>
          <w:lang w:val="sw_KE" w:bidi="sw_KE"/>
        </w:rPr>
        <w:t>Sitisha kitendo: Muulize Nuhu, "Je, umewahi kuwa mlevi hivi kabla?" Unaweza kusikia, "Ndio, mara nyingi," au "Kamwe!" Muulize kila mmoja wa wana, "Je, umewahi kumwona baba yako akiwa amelewa kabla?" Unaweza kusikia, "Kamwe" au "Mara nyingi." Muulize kila mwana, "Inahisi vipi kumwona baba yako katika hali hii?" Unaweza kusikia, "Nina aibu," au "Nina aibu kwa ajili yake," au "Nina wasiwasi. Sijawahi kumwona hivi kabla." Anzisha tena igizo.</w:t>
      </w:r>
    </w:p>
    <w:p>
      <w:pPr/>
      <w:r>
        <w:rPr>
          <w:lang w:val="sw_KE" w:bidi="sw_KE"/>
        </w:rPr>
      </w:r>
      <w:r>
        <w:rPr>
          <w:lang w:val="sw_KE" w:bidi="sw_KE"/>
        </w:rPr>
        <w:t>Nuhu alikuwa katika usingizi mkubwa au ulevi mzito. Nuhu hakumsikia mwana wake yeyote akiingia.</w:t>
      </w:r>
    </w:p>
    <w:p>
      <w:pPr/>
      <w:r>
        <w:rPr>
          <w:lang w:val="sw_KE" w:bidi="sw_KE"/>
        </w:rPr>
      </w:r>
      <w:r>
        <w:rPr>
          <w:lang w:val="sw_KE" w:bidi="sw_KE"/>
        </w:rPr>
        <w:t>Hamu alienda katika hema na kumwona baba yake amelala pale bila kufunikwa, amelala. Ham aliona aibu ya Nuhu. Hamu hakumfunika Nuhu. Badala yake Hamu aliondoka katika hema, alipata ndugu zake, na kuwaambia kile alikuwa ameona.</w:t>
      </w:r>
    </w:p>
    <w:p>
      <w:pPr/>
      <w:r>
        <w:rPr>
          <w:lang w:val="sw_KE" w:bidi="sw_KE"/>
        </w:rPr>
      </w:r>
      <w:r>
        <w:rPr>
          <w:lang w:val="sw_KE" w:bidi="sw_KE"/>
        </w:rPr>
        <w:t>Sitisha kitendo: Muulize Ham, "Ulifikiria nini wakati ulimwona baba yako?" Unaweza kusikia, "Nilishangaa sana. Sijawahi kumwona kama hiyo kabla." au "Nilidhani ni ya kuchekesha. Nilitaka kushiriki utani." Muulize Shemu na Yafethi, "Ulifikiria nini wakati ulisikia kuhusu baba yako?" Unaweza kusikia, "Nilishangaa," au "Nilihisi aibu kwa niaba yake," au "Yeye ni baba yangu, Ninafaa kumsaidia." Anzisha tena igizo.</w:t>
      </w:r>
    </w:p>
    <w:p>
      <w:pPr/>
      <w:r>
        <w:rPr>
          <w:lang w:val="sw_KE" w:bidi="sw_KE"/>
        </w:rPr>
      </w:r>
      <w:r>
        <w:rPr>
          <w:lang w:val="sw_KE" w:bidi="sw_KE"/>
        </w:rPr>
        <w:t>Shemu na Yafethi wanachukua kitambaa au vazi, wanashikilia na kutembea kurudi nyuma kuingia katika hema. Wanaelekeza macho yao kule nje. Hawangemwangalia baba yao kamwe. Wakati wanakaribia wa kutosha, wanatupa vazi ili kumfunika Nuhu. Wanatoka hema bila kumwona Nuhu uchi kabisa.</w:t>
      </w:r>
    </w:p>
    <w:p>
      <w:pPr/>
      <w:r>
        <w:rPr>
          <w:lang w:val="sw_KE" w:bidi="sw_KE"/>
        </w:rPr>
      </w:r>
      <w:r>
        <w:rPr>
          <w:lang w:val="sw_KE" w:bidi="sw_KE"/>
        </w:rPr>
        <w:t>Sitisha kitendo: Muulize Shemu na Yafethi kwa nini hawaangalii ambapo wanakwenda. Unaweza kusikia, "Nilitaka kuonyesha heshima kwa baba yangu," au "Sikutaka kuona uchi wa baba yangu," au, "Ni aibu kumwona baba yangu katika hiyo hali. Nilitaka kumfunika." Anzisha tena igizo.</w:t>
      </w:r>
    </w:p>
    <w:p>
      <w:pPr/>
      <w:r>
        <w:rPr>
          <w:lang w:val="sw_KE" w:bidi="sw_KE"/>
        </w:rPr>
      </w:r>
      <w:r>
        <w:rPr>
          <w:lang w:val="sw_KE" w:bidi="sw_KE"/>
        </w:rPr>
        <w:t>Katika tukio la 2, Nuhu anaamka na kutambua kile Hamu amefanya. Nuhu anatangaza laana kwa mwana wa Hamu Kanaani. Kisha Nuhu anatangaza baraka kwa Shemu na Yafethi. Laana na baraka ni maneno ya kimashairi.</w:t>
      </w:r>
    </w:p>
    <w:p>
      <w:pPr/>
      <w:r>
        <w:rPr>
          <w:lang w:val="sw_KE" w:bidi="sw_KE"/>
        </w:rPr>
      </w:r>
      <w:r>
        <w:rPr>
          <w:lang w:val="sw_KE" w:bidi="sw_KE"/>
        </w:rPr>
        <w:t>Laana ni kwa Kanaani ambaye ni mwana wa Hamu. Nuhu anamwambia Kanaani kwamba atakuwa mtumishi wa watumishi wengine.</w:t>
      </w:r>
    </w:p>
    <w:p>
      <w:pPr/>
      <w:r>
        <w:rPr>
          <w:lang w:val="sw_KE" w:bidi="sw_KE"/>
        </w:rPr>
      </w:r>
      <w:r>
        <w:rPr>
          <w:lang w:val="sw_KE" w:bidi="sw_KE"/>
        </w:rPr>
        <w:t>Sitisha kitendo: Muulize Kanaani, "Unahisi vipi kuhusu kupokea laana kwa kitu ambacho baba yako alifanya?" Unaweza kusikia, "Sielewi Sikufanya hivyo, baba yangu ndiye aliyefanya." Anzisha tena igizo.</w:t>
      </w:r>
    </w:p>
    <w:p>
      <w:pPr/>
      <w:r>
        <w:rPr>
          <w:lang w:val="sw_KE" w:bidi="sw_KE"/>
        </w:rPr>
      </w:r>
      <w:r>
        <w:rPr>
          <w:lang w:val="sw_KE" w:bidi="sw_KE"/>
        </w:rPr>
        <w:t>Kisha Nuhu anambariki Shemu haswa kwa kuomba kwamba Kanaani awe mtumishi wake. Nuhu anambariki Yafethi kwa kuomba kwamba wilaya yake ipanuliwe. Pia anaomba kwamba Shemu na Yafethi wawe na mafanikio. Nuhu anarudia kwamba Kanaani atakuwa mtumishi wao.</w:t>
      </w:r>
    </w:p>
    <w:p>
      <w:pPr/>
      <w:r>
        <w:rPr>
          <w:lang w:val="sw_KE" w:bidi="sw_KE"/>
        </w:rPr>
      </w:r>
      <w:r>
        <w:rPr>
          <w:lang w:val="sw_KE" w:bidi="sw_KE"/>
        </w:rPr>
        <w:t>Sitisha kitendo: Muulize Shemu na kisha Yafethi, "Unahisi vipi kuhusu baraka hii?" Unaweza kusikia, "Nashukuru kwamba baba yangu anataka niwe na mafanikio," au "Sielewi kwa kweli kwa nini Kanaani amelaaniwa," au "Hamu alikuwa na makosa katika kile alichofanya kwa hiyo baraka hii na laana ni mambo mazuri."</w:t>
      </w:r>
    </w:p>
    <w:p>
      <w:pPr/>
      <w:r>
        <w:rPr>
          <w:lang w:val="sw_KE" w:bidi="sw_KE"/>
        </w:rPr>
      </w:r>
      <w:r>
        <w:rPr>
          <w:lang w:val="sw_KE" w:bidi="sw_KE"/>
        </w:rPr>
        <w:t>Hadithi inamalizika na taarifa ya umri wa Nuhu wakati alikufa.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Wana wa Nuhu, Shemu, Hamu na Yafethi walikuwa </w:t>
      </w:r>
      <w:r>
        <w:rPr>
          <w:b/>
          <w:lang w:val="sw_KE" w:bidi="sw_KE"/>
        </w:rPr>
        <w:t>mababu</w:t>
      </w:r>
      <w:r>
        <w:rPr>
          <w:lang w:val="sw_KE" w:bidi="sw_KE"/>
        </w:rPr>
        <w:t xml:space="preserve"> wa watu wote duniani. Njia nyingine ya kusema hii ni kusema kwamba watu wote duniani ni uzao wa Nuhu na wanawe.</w:t>
      </w:r>
    </w:p>
    <w:p>
      <w:pPr/>
      <w:r>
        <w:rPr>
          <w:lang w:val="sw_KE" w:bidi="sw_KE"/>
        </w:rPr>
      </w:r>
      <w:r>
        <w:rPr>
          <w:lang w:val="sw_KE" w:bidi="sw_KE"/>
        </w:rPr>
        <w:t xml:space="preserve">Baada ya mafuriko, Nuhu akawa mkulima. Unaweza pia kusema kwamba alianza kulima ardhi au Nuhu akawa mkulima wa udongo. Hii ina maana kwamba Nuhu alifanya kazi katika ardhi kwa kutumia plau au jembe ili aweze kupanda vitu ambavyo yangekua. Nuhu alipanda shamba la </w:t>
      </w:r>
      <w:r>
        <w:rPr>
          <w:b/>
          <w:lang w:val="sw_KE" w:bidi="sw_KE"/>
        </w:rPr>
        <w:t>mizabibu</w:t>
      </w:r>
      <w:r>
        <w:rPr>
          <w:lang w:val="sw_KE" w:bidi="sw_KE"/>
        </w:rPr>
        <w:t>.</w:t>
      </w:r>
    </w:p>
    <w:p>
      <w:pPr/>
      <w:r>
        <w:rPr>
          <w:lang w:val="sw_KE" w:bidi="sw_KE"/>
        </w:rPr>
      </w:r>
      <w:r>
        <w:rPr>
          <w:lang w:val="sw_KE" w:bidi="sw_KE"/>
        </w:rPr>
        <w:t xml:space="preserve">Onyesha picha ya </w:t>
      </w:r>
      <w:r>
        <w:rPr>
          <w:lang w:val="sw_KE" w:bidi="sw_KE"/>
        </w:rPr>
        <w:t>shamba la mizabibu</w:t>
      </w:r>
      <w:r>
        <w:rPr>
          <w:lang w:val="sw_KE" w:bidi="sw_KE"/>
        </w:rPr>
        <w:t>.</w:t>
      </w:r>
    </w:p>
    <w:p>
      <w:pPr/>
      <w:r>
        <w:rPr>
          <w:lang w:val="sw_KE" w:bidi="sw_KE"/>
        </w:rPr>
      </w:r>
      <w:r>
        <w:rPr>
          <w:lang w:val="sw_KE" w:bidi="sw_KE"/>
        </w:rPr>
        <w:t xml:space="preserve">Shamba la mizabibu ni bustani na mizabibu. Mizabibu inazalisha zabibu ambayo inaweza kuliwa kama matunda au kufinywa ili kutengeneza juisi ambayo unaweza kunywa. Ikiwa juisi imeachwa kwa kipindi cha muda, inaanza kuchacha au kuzalisha pombe. Ukinywa maji ya zabibu yaliyotengenezwa ambayo inaitwa divai inaweza kukufanya </w:t>
      </w:r>
      <w:r>
        <w:rPr>
          <w:b/>
          <w:lang w:val="sw_KE" w:bidi="sw_KE"/>
        </w:rPr>
        <w:t>mlevi</w:t>
      </w:r>
      <w:r>
        <w:rPr>
          <w:lang w:val="sw_KE" w:bidi="sw_KE"/>
        </w:rPr>
        <w:t>. Kulewa ina maana kwamba una pombe nyingi sana mwilini mwako kwamba huwezi kufikiria au kutenda kwa usahihi. Unapoteza udhibiti wa mwili wako na akili yako. Inaonekana Nuhu alikunywa divai ya kutosha kwamba aliingia katika usingizi mzito wa ulevi. Divai inatengenezwa kutoka kwa juisi ya matunda. Haina ngano au nafaka zingine ambazo zinaweza pia kuchacha na kutengeneza pombe. Hakikisha kwamba neno la divai halijumuishi ngano au viini vingine vya uchachushaji.</w:t>
      </w:r>
    </w:p>
    <w:p>
      <w:pPr/>
      <w:r>
        <w:rPr>
          <w:lang w:val="sw_KE" w:bidi="sw_KE"/>
        </w:rPr>
      </w:r>
      <w:r>
        <w:rPr>
          <w:lang w:val="sw_KE" w:bidi="sw_KE"/>
        </w:rPr>
        <w:t>Nuhu alikuwa mlevi sana kwamba alivua mavazi yake na kulala bila kufunikwa. Alikuwa uchi katika hema yake. Pengine alikuwa amelala kwa mgongo wake ili viungo vyake vya uzazi vilifichuliwa. Hii ilikuwa aibu kubwa. Tafsiri nyingi zinatumia neno uchi au kitu ambacho kinatuambia kwamba Nuhu alifichuliwa lakini ni njia ya heshima ya kukisema.</w:t>
      </w:r>
    </w:p>
    <w:p>
      <w:pPr/>
      <w:r>
        <w:rPr>
          <w:lang w:val="sw_KE" w:bidi="sw_KE"/>
        </w:rPr>
      </w:r>
      <w:r>
        <w:rPr>
          <w:lang w:val="sw_KE" w:bidi="sw_KE"/>
        </w:rPr>
        <w:t xml:space="preserve">Shemu na Yafethi wanachukua </w:t>
      </w:r>
      <w:r>
        <w:rPr>
          <w:b/>
          <w:lang w:val="sw_KE" w:bidi="sw_KE"/>
        </w:rPr>
        <w:t>vazi</w:t>
      </w:r>
      <w:r>
        <w:rPr>
          <w:lang w:val="sw_KE" w:bidi="sw_KE"/>
        </w:rPr>
        <w:t xml:space="preserve"> na kuitumia kumfunika Nuhu. Vazi linaweza kuwa vazi au kipande kikubwa cha kitambaa kilichovaliwa kama vazi la nje. Hii inaweza kutumika kama blanketi usiku.</w:t>
      </w:r>
    </w:p>
    <w:p>
      <w:pPr/>
      <w:r>
        <w:rPr>
          <w:lang w:val="sw_KE" w:bidi="sw_KE"/>
        </w:rPr>
      </w:r>
      <w:r>
        <w:rPr>
          <w:lang w:val="sw_KE" w:bidi="sw_KE"/>
        </w:rPr>
        <w:t xml:space="preserve">Wana wa Nuhu daima wanaorodheshwa kama Shemu, Ham, na Yafethi. Hii ina maana kwamba Ham ni mwana wa katikati. Hata hivyo, katika simulizi hili, inasema haswa kwamba Ham ni mwana mdogo zaidi. Tafsiri inahitaji kufanya wazi kwamba Ham ni mwana mdogo zaidi. Wakati Nuhu alisikia kwamba Ham aliwaambia ndugu zake kwamba alikuwa uchi, alimlaani Kanaani, mwana wa Ham. Faharasa Kuu ina mjadala wa neno </w:t>
      </w:r>
      <w:r>
        <w:rPr>
          <w:lang w:val="sw_KE" w:bidi="sw_KE"/>
        </w:rPr>
        <w:t>laana</w:t>
      </w:r>
      <w:r>
        <w:rPr>
          <w:lang w:val="sw_KE" w:bidi="sw_KE"/>
        </w:rPr>
        <w:t>. Hii ni mara ya kwanza kwamba binadamu anamlaani mtu. Hapa Nuhu anamwomba Mungu kumwadhibu Kanaani. Unapaswa kutumia neno lile ulilotumia wakati Mungu aliilaani ardhi katika hadithi ya kuanguka.</w:t>
      </w:r>
    </w:p>
    <w:p>
      <w:pPr/>
      <w:r>
        <w:rPr>
          <w:lang w:val="sw_KE" w:bidi="sw_KE"/>
        </w:rPr>
      </w:r>
      <w:r>
        <w:rPr>
          <w:lang w:val="sw_KE" w:bidi="sw_KE"/>
        </w:rPr>
        <w:t xml:space="preserve">Katika hii laana, Nuhu anasema kwamba Kanaani atakuwa wa chini zaidi kati ya watumishi wote. Kanaani atakuwa </w:t>
      </w:r>
      <w:r>
        <w:rPr>
          <w:b/>
          <w:lang w:val="sw_KE" w:bidi="sw_KE"/>
        </w:rPr>
        <w:t>mtumishi</w:t>
      </w:r>
      <w:r>
        <w:rPr>
          <w:lang w:val="sw_KE" w:bidi="sw_KE"/>
        </w:rPr>
        <w:t xml:space="preserve"> wa watumishi wengine. Kanaani atakuwa mtumishi wa jamaa zake. Faharasa Kuu ina mjadala wa neno </w:t>
      </w:r>
      <w:r>
        <w:rPr>
          <w:lang w:val="sw_KE" w:bidi="sw_KE"/>
        </w:rPr>
        <w:t>mtumishi</w:t>
      </w:r>
      <w:r>
        <w:rPr>
          <w:lang w:val="sw_KE" w:bidi="sw_KE"/>
        </w:rPr>
        <w:t>.</w:t>
      </w:r>
    </w:p>
    <w:p>
      <w:pPr/>
      <w:r>
        <w:rPr>
          <w:lang w:val="sw_KE" w:bidi="sw_KE"/>
        </w:rPr>
      </w:r>
      <w:r>
        <w:rPr>
          <w:lang w:val="sw_KE" w:bidi="sw_KE"/>
        </w:rPr>
        <w:t xml:space="preserve">Baada ya kumlaani Kanaani, Nuhu </w:t>
      </w:r>
      <w:r>
        <w:rPr>
          <w:b/>
          <w:lang w:val="sw_KE" w:bidi="sw_KE"/>
        </w:rPr>
        <w:t>alimbariki</w:t>
      </w:r>
      <w:r>
        <w:rPr>
          <w:lang w:val="sw_KE" w:bidi="sw_KE"/>
        </w:rPr>
        <w:t xml:space="preserve"> Shemu na Yafethi. Neno </w:t>
      </w:r>
      <w:r>
        <w:rPr>
          <w:lang w:val="sw_KE" w:bidi="sw_KE"/>
        </w:rPr>
        <w:t>bariki</w:t>
      </w:r>
      <w:r>
        <w:rPr>
          <w:lang w:val="sw_KE" w:bidi="sw_KE"/>
        </w:rPr>
        <w:t xml:space="preserve"> linajadiliwa katika Faharasa Kuu. Tumia neno lilelile kwa bariki ambalo umelitumia katika simulizi zilizopita.</w:t>
      </w:r>
    </w:p>
    <w:p>
      <w:pPr/>
      <w:r>
        <w:rPr>
          <w:lang w:val="sw_KE" w:bidi="sw_KE"/>
        </w:rPr>
      </w:r>
      <w:r>
        <w:rPr>
          <w:lang w:val="sw_KE" w:bidi="sw_KE"/>
        </w:rPr>
        <w:t xml:space="preserve">Katika baraka, Nuhu anatumia majina mawili kwa Mungu. </w:t>
      </w:r>
      <w:r>
        <w:rPr>
          <w:b/>
          <w:lang w:val="sw_KE" w:bidi="sw_KE"/>
        </w:rPr>
        <w:t>Bwana</w:t>
      </w:r>
      <w:r>
        <w:rPr>
          <w:lang w:val="sw_KE" w:bidi="sw_KE"/>
        </w:rPr>
        <w:t xml:space="preserve"> linarejelea jina </w:t>
      </w:r>
      <w:r>
        <w:rPr>
          <w:b/>
          <w:lang w:val="sw_KE" w:bidi="sw_KE"/>
        </w:rPr>
        <w:t>Yahweh</w:t>
      </w:r>
      <w:r>
        <w:rPr>
          <w:lang w:val="sw_KE" w:bidi="sw_KE"/>
        </w:rPr>
        <w:t xml:space="preserve">. Tumia neno lile lile kwa [Yahweh] ambalo umelitumia katika simulizi zilizopita. Ikiwa unahitaji kukagua jina hili, Faharasa Kuu ina mjadala wa </w:t>
      </w:r>
      <w:r>
        <w:rPr>
          <w:lang w:val="sw_KE" w:bidi="sw_KE"/>
        </w:rPr>
        <w:t>Bwana</w:t>
      </w:r>
      <w:r>
        <w:rPr>
          <w:lang w:val="sw_KE" w:bidi="sw_KE"/>
        </w:rPr>
        <w:t xml:space="preserve">. </w:t>
      </w:r>
      <w:r>
        <w:rPr>
          <w:b/>
          <w:lang w:val="sw_KE" w:bidi="sw_KE"/>
        </w:rPr>
        <w:t>Mungu</w:t>
      </w:r>
      <w:r>
        <w:rPr>
          <w:lang w:val="sw_KE" w:bidi="sw_KE"/>
        </w:rPr>
        <w:t xml:space="preserve"> ni jina lingine lililotumiwa katika baraka. Tumia neno lile lile kwa Mungu ambalo umelitumia katika simulizi zilizopita. </w:t>
      </w:r>
    </w:p>
    <w:p>
      <w:pPr/>
      <w:r>
        <w:rPr>
          <w:lang w:val="sw_KE" w:bidi="sw_KE"/>
        </w:rPr>
      </w:r>
      <w:r>
        <w:rPr>
          <w:lang w:val="sw_KE" w:bidi="sw_KE"/>
        </w:rPr>
        <w:t xml:space="preserve">Nuhu anamwomba Mungu </w:t>
      </w:r>
      <w:r>
        <w:rPr>
          <w:b/>
          <w:lang w:val="sw_KE" w:bidi="sw_KE"/>
        </w:rPr>
        <w:t>kupanua wilaya</w:t>
      </w:r>
      <w:r>
        <w:rPr>
          <w:lang w:val="sw_KE" w:bidi="sw_KE"/>
        </w:rPr>
        <w:t xml:space="preserve"> ya Yafethi. Hii ina maana kufanya wilaya kuwa kubwa au kupatia familia yake nafasi zaidi. Nuhu anamwomba Mungu kuuwapa Shemu na Yafethi ustawi.</w:t>
      </w:r>
    </w:p>
    <w:p>
      <w:pPr/>
      <w:r>
        <w:rPr>
          <w:lang w:val="sw_KE" w:bidi="sw_KE"/>
        </w:rPr>
      </w:r>
      <w:r>
        <w:rPr>
          <w:lang w:val="sw_KE" w:bidi="sw_KE"/>
        </w:rPr>
        <w:t>Hadithi inamalizika kwa kutuambia kwamba Nuhu aliishi miaka mingine 350 baada ya mafuriko. Nuhu aliishi jumla ya miaka 950.</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kuelezea sehemu inayofuata ya simulizi na kusitisha. Fanya hivyo mpaka kikundi kimesimulia tena simulizi lote. Wanachama wa kikundi wanaweza kusahihishana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10:1–32</w:t>
      </w:r>
      <w:r>
        <w:rPr>
          <w:lang w:val="sw_KE" w:bidi="sw_KE"/>
        </w:rPr>
      </w:r>
    </w:p>
    <w:p>
      <w:pPr>
        <w:pStyle w:val="Heading3"/>
      </w:pPr>
      <w:r>
        <w:rPr>
          <w:lang w:val="sw_KE" w:bidi="sw_KE"/>
        </w:rPr>
        <w:t>Sikiliza na Moyo</w:t>
      </w:r>
    </w:p>
    <w:p>
      <w:pPr/>
      <w:r>
        <w:rPr>
          <w:lang w:val="sw_KE" w:bidi="sw_KE"/>
        </w:rPr>
      </w:r>
      <w:r>
        <w:rPr>
          <w:lang w:val="sw_KE" w:bidi="sw_KE"/>
        </w:rPr>
        <w:t>Sikiliza kitabu cha Mwanzo 10:1–32 na uweke moyoni mako.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ni sehemu ya mwisho ya hadithi ya Nuhu. Wakati mafuriko yalikuwa yamekwisha na familia ya Nuhu ilikuja kutoka kwa mashua, kila mwana alikuwa na watoto. Hii ni utimilifu wa baraka ambayo Mungu alitoa Nuhu na wana wake wakati Mungu aliwaambia kuzidisha na kujaza dunia. Kama kila mwana ni baba ya mataifa au makabila, wanahamia maeneo tofauti na kuanza kutimiza kile Mungu aliwaambia kufanya—kujaza dunia. Simulizi hii inatoa orodha ya wana ambao Shemu, Ham, na Yaphethi walikuwa nao na kisha wanatoa majina ya wana wao ambao walianza kuijaza dunia baada ya mafuriko. Wakati mwingine hii inajulikana kama vizazi vya Nuhu na wana wake au ukoo wa Nuhu na wana wake. Watoto wa kike hawajatajwa. Simulizi inatuambia kwamba kila mmoja wa uzao wa wana hawa akawa taifa, mahali pa wilaya maalum na serikali. Hii ni orodha ya majina na maelezo ya simulizi ya baadhi ya wazao.</w:t>
      </w:r>
    </w:p>
    <w:p>
      <w:pPr/>
      <w:r>
        <w:rPr>
          <w:lang w:val="sw_KE" w:bidi="sw_KE"/>
        </w:rPr>
      </w:r>
      <w:r>
        <w:rPr>
          <w:lang w:val="sw_KE" w:bidi="sw_KE"/>
        </w:rPr>
        <w:t>Jadili kama kikundi: Utamaduni wako unazungumzia vipi kuhusu mababu au wazao? Fikiria familia yako mwenyewe au kabila. Ungeelezea vipi mwanzo wa kabila au familia kwa mtu mwingine?</w:t>
      </w:r>
    </w:p>
    <w:p>
      <w:pPr/>
      <w:r>
        <w:rPr>
          <w:lang w:val="sw_KE" w:bidi="sw_KE"/>
        </w:rPr>
      </w:r>
      <w:r>
        <w:rPr>
          <w:lang w:val="sw_KE" w:bidi="sw_KE"/>
        </w:rPr>
        <w:t>Wana wa Nuhu walikuwa Shemu, Ham, na Yapheth. Wao daima wanaorodheshwa katika utaratibu huu. Simulizi ya awali ilituambia kwamba Ham kwa kweli alikuwa mwana mdogo zaidi. Simulizi hii haiorodheshi wana katika utaratibu wa kawaida. Baada ya sentensi ya utangulizi ambayo inaorodhesha katika utaratibu wao wa kawaida, simulizi inaanza na vizazi vya Yaphethi na familia yake. Kisha tunasikia orodha ya Ham na familia yake. Hatimaye, tunasikia orodha ya familia ya kaka mkubwa, Shem.</w:t>
      </w:r>
    </w:p>
    <w:p>
      <w:pPr/>
      <w:r>
        <w:rPr>
          <w:lang w:val="sw_KE" w:bidi="sw_KE"/>
        </w:rPr>
      </w:r>
      <w:r>
        <w:rPr>
          <w:lang w:val="sw_KE" w:bidi="sw_KE"/>
        </w:rPr>
        <w:t>Kwanza tunasikia orodha ya wana wa Yafethi na kisha wawili wa uzao wa wana wa Yafethi. Kila jina kwa kweli ni jina la taifa la watu ambao walikua na kuishi karibu na bahari. Baadhi yao inaonekana walisafiri kwa nchi zingine. Baadhi ya majina yanatajwa tena katika hadithi za baadaye katika Biblia. Wengi wa makundi haya walikaa katika ardhi karibu na sehemu ya mashariki ya Bahari ya Kati au kwenye visiwa vya sehemu ya mashariki ya bahari.</w:t>
      </w:r>
    </w:p>
    <w:p>
      <w:pPr/>
      <w:r>
        <w:rPr>
          <w:lang w:val="sw_KE" w:bidi="sw_KE"/>
        </w:rPr>
      </w:r>
      <w:r>
        <w:rPr>
          <w:lang w:val="sw_KE" w:bidi="sw_KE"/>
        </w:rPr>
        <w:t xml:space="preserve">Onyesha ramani ya mwisho wa </w:t>
      </w:r>
      <w:r>
        <w:rPr>
          <w:lang w:val="sw_KE" w:bidi="sw_KE"/>
        </w:rPr>
        <w:t>Mashariki ya Bahari ya Mediterania na Asia Ndogo ikiwa ni pamoja na visiwa</w:t>
      </w:r>
      <w:r>
        <w:rPr>
          <w:lang w:val="sw_KE" w:bidi="sw_KE"/>
        </w:rPr>
        <w:t>.</w:t>
      </w:r>
    </w:p>
    <w:p>
      <w:pPr/>
      <w:r>
        <w:rPr>
          <w:lang w:val="sw_KE" w:bidi="sw_KE"/>
        </w:rPr>
      </w:r>
      <w:r>
        <w:rPr>
          <w:lang w:val="sw_KE" w:bidi="sw_KE"/>
        </w:rPr>
        <w:t>Sitisha hapa na mjadili: Utamaduni wako unaelezea vipi asili ya kikabila? Ni sawa na au tofauti na simulizi hii?</w:t>
      </w:r>
    </w:p>
    <w:p>
      <w:pPr/>
      <w:r>
        <w:rPr>
          <w:lang w:val="sw_KE" w:bidi="sw_KE"/>
        </w:rPr>
      </w:r>
      <w:r>
        <w:rPr>
          <w:lang w:val="sw_KE" w:bidi="sw_KE"/>
        </w:rPr>
        <w:t>Kisha, tunasikia kuhusu uzao wa Ham. Ham daima anatajwa kama mwana wa kati lakini tunajua kutoka kwa simulizi ya awali kwamba Ham kwa kweli ni mwana mdogo zaidi. Ham ana wana 4 na Kanaani, mtu ambaye alilaaniwa katika simulizi ya awali, ni mmoja wa wana waliotajwa. Tunasikia kuhusu baadhi ya wazao wa baadhi ya wana wa Ham. Wakati mwingine tunasikia maelezo zaidi kuhusu ambapo wazao hawa wanaishi au hadithi za watu fulani. Mmoja wa uzao wa Cush ni Nimrod. Nimrod alikuwa mwindaji mkubwa ambaye alijenga miji mingi maarufu na kutawala wilaya nyingi. Wengi wa uzao wa Kanaani walikwenda kuishi katika Mashariki ya Kati ambapo Israeli iko leo. Tutaona makundi mengi ya watu hawa au makabila katika simulizi za baadaye katika Biblia.</w:t>
      </w:r>
    </w:p>
    <w:p>
      <w:pPr/>
      <w:r>
        <w:rPr>
          <w:lang w:val="sw_KE" w:bidi="sw_KE"/>
        </w:rPr>
      </w:r>
      <w:r>
        <w:rPr>
          <w:lang w:val="sw_KE" w:bidi="sw_KE"/>
        </w:rPr>
        <w:t xml:space="preserve">Onyesha ramani ya </w:t>
      </w:r>
      <w:r>
        <w:rPr>
          <w:lang w:val="sw_KE" w:bidi="sw_KE"/>
        </w:rPr>
        <w:t>Mashariki ya Kati</w:t>
      </w:r>
      <w:r>
        <w:rPr>
          <w:lang w:val="sw_KE" w:bidi="sw_KE"/>
        </w:rPr>
        <w:t>.</w:t>
      </w:r>
    </w:p>
    <w:p>
      <w:pPr/>
      <w:r>
        <w:rPr>
          <w:lang w:val="sw_KE" w:bidi="sw_KE"/>
        </w:rPr>
      </w:r>
      <w:r>
        <w:rPr>
          <w:lang w:val="sw_KE" w:bidi="sw_KE"/>
        </w:rPr>
        <w:t>Sitisha hapa na mjadili: Je, utamaduni wako una mashujaa wa kale? Wanaelezewa vipi? Tunajua vipi kwamba Nimrod alikuwa shujaa mkubwa kwa watu ambao walirekodi simulizi hii?</w:t>
      </w:r>
    </w:p>
    <w:p>
      <w:pPr/>
      <w:r>
        <w:rPr>
          <w:lang w:val="sw_KE" w:bidi="sw_KE"/>
        </w:rPr>
      </w:r>
      <w:r>
        <w:rPr>
          <w:lang w:val="sw_KE" w:bidi="sw_KE"/>
        </w:rPr>
        <w:t>Shemu, ambaye ni mwana wa kwanza, anaonekana wa mwisho katika orodha hii. Shemu alikuwa na wana 5 lakini tunasikia tu kuhusu uzao wa wawili kati yao. Simulizi haswa inaonyesha Eber. Inaanza kwa kusema kwamba Shemu ni babu ya Eber. Kisha inaorodhesha vizazi kati ya Shemu na Eber. Kisha inaorodhesha uzao wa Eber. Hii ingemaanisha kwamba Eber ni uzao muhimu wa Nuhu na Shem.</w:t>
      </w:r>
    </w:p>
    <w:p>
      <w:pPr/>
      <w:r>
        <w:rPr>
          <w:lang w:val="sw_KE" w:bidi="sw_KE"/>
        </w:rPr>
      </w:r>
      <w:r>
        <w:rPr>
          <w:lang w:val="sw_KE" w:bidi="sw_KE"/>
        </w:rPr>
        <w:t xml:space="preserve">Onyesha ramani ya </w:t>
      </w:r>
      <w:r>
        <w:rPr>
          <w:lang w:val="sw_KE" w:bidi="sw_KE"/>
        </w:rPr>
        <w:t>Mashariki ya Kati ikiwa ni pamoja na Iran na Uturuki</w:t>
      </w:r>
      <w:r>
        <w:rPr>
          <w:lang w:val="sw_KE" w:bidi="sw_KE"/>
        </w:rPr>
        <w:t>.</w:t>
      </w:r>
    </w:p>
    <w:p>
      <w:pPr/>
      <w:r>
        <w:rPr>
          <w:lang w:val="sw_KE" w:bidi="sw_KE"/>
        </w:rPr>
      </w:r>
      <w:r>
        <w:rPr>
          <w:lang w:val="sw_KE" w:bidi="sw_KE"/>
        </w:rPr>
        <w:t>Baadhi ya majina yanarudiwa. Kwa mfano, Havilah ni uzao wa Shemu. Ham pia ana uzao anayeitwa Havilah. Hizi ni mataifa tofauti ya watu wanaoishi katika maeneo tofauti.</w:t>
      </w:r>
    </w:p>
    <w:p>
      <w:pPr/>
      <w:r>
        <w:rPr>
          <w:lang w:val="sw_KE" w:bidi="sw_KE"/>
        </w:rPr>
      </w:r>
      <w:r>
        <w:rPr>
          <w:lang w:val="sw_KE" w:bidi="sw_KE"/>
        </w:rPr>
        <w:t>Simulizi inamaliza na taarifa kwamba kila mtu ni uzao wa Nuhu na wana wake 3. Hii ilitokea baada ya mafuriko.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Uzao wa Yafethi umeorodheshwa.</w:t>
      </w:r>
    </w:p>
    <w:p>
      <w:pPr/>
      <w:r>
        <w:rPr>
          <w:lang w:val="sw_KE" w:bidi="sw_KE"/>
        </w:rPr>
      </w:r>
      <w:r>
        <w:rPr>
          <w:b/>
          <w:lang w:val="sw_KE" w:bidi="sw_KE"/>
        </w:rPr>
        <w:t>Tukio la pili:</w:t>
      </w:r>
      <w:r>
        <w:rPr>
          <w:lang w:val="sw_KE" w:bidi="sw_KE"/>
        </w:rPr>
        <w:t xml:space="preserve"> Uzao wa Ham umeorodheshwa kabisa. Tunasikia hadithi ya Nimrod, mmoja wa uzao wa Ham.</w:t>
      </w:r>
    </w:p>
    <w:p>
      <w:pPr/>
      <w:r>
        <w:rPr>
          <w:lang w:val="sw_KE" w:bidi="sw_KE"/>
        </w:rPr>
      </w:r>
      <w:r>
        <w:rPr>
          <w:b/>
          <w:lang w:val="sw_KE" w:bidi="sw_KE"/>
        </w:rPr>
        <w:t>Tukio la tatu:</w:t>
      </w:r>
      <w:r>
        <w:rPr>
          <w:lang w:val="sw_KE" w:bidi="sw_KE"/>
        </w:rPr>
        <w:t xml:space="preserve"> Uzao wa Shem umeorodheshwa kabisa.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Ham</w:t>
      </w:r>
    </w:p>
    <w:p>
      <w:pPr>
        <w:pStyle w:val="ListBullet"/>
        <w:spacing w:line="240" w:lineRule="auto"/>
        <w:ind w:left="720"/>
      </w:pPr>
      <w:r>
        <w:rPr>
          <w:lang w:val="sw_KE" w:bidi="sw_KE"/>
        </w:rPr>
      </w:r>
      <w:r>
        <w:rPr>
          <w:lang w:val="sw_KE" w:bidi="sw_KE"/>
        </w:rPr>
        <w:t>Yafethi</w:t>
      </w:r>
    </w:p>
    <w:p>
      <w:pPr>
        <w:pStyle w:val="ListBullet"/>
        <w:spacing w:line="240" w:lineRule="auto"/>
        <w:ind w:left="720"/>
      </w:pPr>
      <w:r>
        <w:rPr>
          <w:lang w:val="sw_KE" w:bidi="sw_KE"/>
        </w:rPr>
      </w:r>
      <w:r>
        <w:rPr>
          <w:lang w:val="sw_KE" w:bidi="sw_KE"/>
        </w:rPr>
        <w:t>Uzao wao ukiwa ni pamoja na Nimrod</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Hakikisha ramani na hati ya awali inapatikana. Timu inapofanya kazi kupitia simulizi hili, waache waonyeshe harakati kutoka mkoa wa Mlima wa Ararat hadi maeneo anuwai karibu na Bahari ya Mediterania.</w:t>
      </w:r>
    </w:p>
    <w:p>
      <w:pPr/>
      <w:r>
        <w:rPr>
          <w:lang w:val="sw_KE" w:bidi="sw_KE"/>
        </w:rPr>
      </w:r>
      <w:r>
        <w:rPr>
          <w:lang w:val="sw_KE" w:bidi="sw_KE"/>
        </w:rPr>
        <w:t>Simulizi inaanza na utangulizi mfupi ambao unasema kwamba hii ni akaunti ya uzao wa Nuhu na wana wake 3.</w:t>
      </w:r>
    </w:p>
    <w:p>
      <w:pPr/>
      <w:r>
        <w:rPr>
          <w:lang w:val="sw_KE" w:bidi="sw_KE"/>
        </w:rPr>
      </w:r>
      <w:r>
        <w:rPr>
          <w:lang w:val="sw_KE" w:bidi="sw_KE"/>
        </w:rPr>
        <w:t>Katika tukio la kwanza, Yafethi ana wana 7. Mabinti hawatajwi. Goma ni mwana wa kwanza wa Yafethi. Goma ana wana 3. Yavan ni mwana wa nne wa Yafethi. Yavan ana wana 4. Wana hawa wanaishi karibu na bahari na kuwa watu wa bahari. Hii ina maana kwamba waliweza kusafiri kwa mashua kutoka eneo moja hadi nyingine. Uzao wa wana wengine hautolewi.</w:t>
      </w:r>
    </w:p>
    <w:p>
      <w:pPr/>
      <w:r>
        <w:rPr>
          <w:lang w:val="sw_KE" w:bidi="sw_KE"/>
        </w:rPr>
      </w:r>
      <w:r>
        <w:rPr>
          <w:lang w:val="sw_KE" w:bidi="sw_KE"/>
        </w:rPr>
        <w:t>Katika tukio la pili, uzao wa Ham umeorodheshwa kabisa. Simulizi inaorodhesha uzao zaidi kwa Ham kuliko wengine. Ham ana wana 4. Cush, mkubwa zaidi, anaenda Afrika Mashariki au eneo kati ya Ethiopia na Misri. Wana wa Cush wameorodheshwa. Hii inachukua uzao wa Ham kwa kizazi cha tatu. Mzao mmoja wa Cush aliitwa Nimrod. Hatujui wakati Nimrod alizaliwa na hatujui baba yake alikuwa nani. Nimrod alikuwa shujaa kwa watu. Anaorodheshwa kama mwindaji hodari zaidi duniani. Watu wangelinganisha wengine na Nimrod. Nimrod alijenga idadi kiasi cha miji mashuhuri katika maeneo ya Babiloni na Ashuru.</w:t>
      </w:r>
    </w:p>
    <w:p>
      <w:pPr/>
      <w:r>
        <w:rPr>
          <w:lang w:val="sw_KE" w:bidi="sw_KE"/>
        </w:rPr>
      </w:r>
      <w:r>
        <w:rPr>
          <w:lang w:val="sw_KE" w:bidi="sw_KE"/>
        </w:rPr>
        <w:t>Sitisha na mjadili kama timu: Wakati una babu maarufu katika utamaduni wako, unasimulia vipi hadithi yake?</w:t>
      </w:r>
    </w:p>
    <w:p>
      <w:pPr/>
      <w:r>
        <w:rPr>
          <w:lang w:val="sw_KE" w:bidi="sw_KE"/>
        </w:rPr>
      </w:r>
      <w:r>
        <w:rPr>
          <w:lang w:val="sw_KE" w:bidi="sw_KE"/>
        </w:rPr>
        <w:t xml:space="preserve"> Mwana wa pili wa Ham, Mizraim akawa babu ya Wafilisti, watu wanaosafiri bahari ambao waliishi karibu na Bahari ya Mediterania. Mizraim ni neno lingine la Misri.</w:t>
      </w:r>
    </w:p>
    <w:p>
      <w:pPr/>
      <w:r>
        <w:rPr>
          <w:lang w:val="sw_KE" w:bidi="sw_KE"/>
        </w:rPr>
      </w:r>
      <w:r>
        <w:rPr>
          <w:lang w:val="sw_KE" w:bidi="sw_KE"/>
        </w:rPr>
        <w:t>Kanaani, ambaye alilaaniwa na Nuhu, ni mwana mdogo zaidi au wa mwisho wa Ham aliyetajwa. Wana wa Kanaani wakawa mababu wa makundi mengi ya watu ambao waliishi upande wa Mashariki wa Bahari ya Mediterania. Wengi wao walianzisha makabila katika nchi ambayo ikawa Israeli. Mabinti wa Ham hawajaorodheshwa kabisa. Uzao wa wana wengine hautolewi.</w:t>
      </w:r>
    </w:p>
    <w:p>
      <w:pPr/>
      <w:r>
        <w:rPr>
          <w:lang w:val="sw_KE" w:bidi="sw_KE"/>
        </w:rPr>
      </w:r>
      <w:r>
        <w:rPr>
          <w:lang w:val="sw_KE" w:bidi="sw_KE"/>
        </w:rPr>
        <w:t>Katika tukio la tatu, wana wa Shem wameorodheshwa. Shem alikuwa mwana mkubwa zaidi lakini ameorodheshwa wa mwisho katika simulizi hili. Shem alikuwa na wana 5. Simulizi inachukua uzao wa Shem hadi kizazi cha 6.</w:t>
      </w:r>
    </w:p>
    <w:p>
      <w:pPr>
        <w:pStyle w:val="ListBullet"/>
        <w:spacing w:line="240" w:lineRule="auto"/>
        <w:ind w:left="720"/>
      </w:pPr>
      <w:r>
        <w:rPr>
          <w:lang w:val="sw_KE" w:bidi="sw_KE"/>
        </w:rPr>
      </w:r>
      <w:r>
        <w:rPr>
          <w:lang w:val="sw_KE" w:bidi="sw_KE"/>
        </w:rPr>
        <w:t>Shem alikuwa baba ya Arphaxad.</w:t>
      </w:r>
    </w:p>
    <w:p>
      <w:pPr>
        <w:pStyle w:val="ListBullet"/>
        <w:spacing w:line="240" w:lineRule="auto"/>
        <w:ind w:left="720"/>
      </w:pPr>
      <w:r>
        <w:rPr>
          <w:lang w:val="sw_KE" w:bidi="sw_KE"/>
        </w:rPr>
      </w:r>
      <w:r>
        <w:rPr>
          <w:lang w:val="sw_KE" w:bidi="sw_KE"/>
        </w:rPr>
        <w:t>Arphaxad alikuwa baba wa Shelah</w:t>
      </w:r>
    </w:p>
    <w:p>
      <w:pPr>
        <w:pStyle w:val="ListBullet"/>
        <w:spacing w:line="240" w:lineRule="auto"/>
        <w:ind w:left="720"/>
      </w:pPr>
      <w:r>
        <w:rPr>
          <w:lang w:val="sw_KE" w:bidi="sw_KE"/>
        </w:rPr>
      </w:r>
      <w:r>
        <w:rPr>
          <w:lang w:val="sw_KE" w:bidi="sw_KE"/>
        </w:rPr>
        <w:t>Shelah alikuwa baba wa Eber</w:t>
      </w:r>
    </w:p>
    <w:p>
      <w:pPr>
        <w:pStyle w:val="ListBullet"/>
        <w:spacing w:line="240" w:lineRule="auto"/>
        <w:ind w:left="720"/>
      </w:pPr>
      <w:r>
        <w:rPr>
          <w:lang w:val="sw_KE" w:bidi="sw_KE"/>
        </w:rPr>
      </w:r>
      <w:r>
        <w:rPr>
          <w:lang w:val="sw_KE" w:bidi="sw_KE"/>
        </w:rPr>
        <w:t>Eber alikuwa baba wa Pegleg na Joktan.</w:t>
      </w:r>
    </w:p>
    <w:p>
      <w:pPr>
        <w:pStyle w:val="ListBullet"/>
        <w:spacing w:line="240" w:lineRule="auto"/>
        <w:ind w:left="720"/>
      </w:pPr>
      <w:r>
        <w:rPr>
          <w:lang w:val="sw_KE" w:bidi="sw_KE"/>
        </w:rPr>
      </w:r>
      <w:r>
        <w:rPr>
          <w:lang w:val="sw_KE" w:bidi="sw_KE"/>
        </w:rPr>
        <w:t>Joktan alikuwa babu ya makabila 13. Hatujui kama hawa walikuwa wana au uzao wa baadaye wa Joktan.</w:t>
      </w:r>
    </w:p>
    <w:p>
      <w:pPr/>
      <w:r>
        <w:rPr>
          <w:lang w:val="sw_KE" w:bidi="sw_KE"/>
        </w:rPr>
      </w:r>
      <w:r>
        <w:rPr>
          <w:lang w:val="sw_KE" w:bidi="sw_KE"/>
        </w:rPr>
        <w:t>Jadili kama timu: Kwa nini unafikiri Shemu ameorodheshwa wa mwisho? Kwa nini simulizi inatupa uzao wengi zaidi wa Shemu—hadi kizazi cha 6? Familia yako inazungumza vipi kuhusu mababu wenu?</w:t>
      </w:r>
    </w:p>
    <w:p>
      <w:pPr/>
      <w:r>
        <w:rPr>
          <w:lang w:val="sw_KE" w:bidi="sw_KE"/>
        </w:rPr>
      </w:r>
      <w:r>
        <w:rPr>
          <w:lang w:val="sw_KE" w:bidi="sw_KE"/>
        </w:rPr>
        <w:t>Mabinti wa Shemu hawajaorodheshwa. Uzao wa wana wengine haujaorodheshwa kabisa.</w:t>
      </w:r>
    </w:p>
    <w:p>
      <w:pPr/>
      <w:r>
        <w:rPr>
          <w:lang w:val="sw_KE" w:bidi="sw_KE"/>
        </w:rPr>
      </w:r>
      <w:r>
        <w:rPr>
          <w:lang w:val="sw_KE" w:bidi="sw_KE"/>
        </w:rPr>
        <w:t>Simulizi inamalizika kwa kurudia kwamba Nuhu na wana watatu walikuwa mababu wa watu wote. Kila mtu aliye hai anatoka kwa mmoja wa wana hawa watatu.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Nuhu</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Ham</w:t>
      </w:r>
    </w:p>
    <w:p>
      <w:pPr>
        <w:pStyle w:val="ListBullet"/>
        <w:spacing w:line="240" w:lineRule="auto"/>
        <w:ind w:left="720"/>
      </w:pPr>
      <w:r>
        <w:rPr>
          <w:lang w:val="sw_KE" w:bidi="sw_KE"/>
        </w:rPr>
      </w:r>
      <w:r>
        <w:rPr>
          <w:lang w:val="sw_KE" w:bidi="sw_KE"/>
        </w:rPr>
        <w:t>Yafethi</w:t>
      </w:r>
    </w:p>
    <w:p>
      <w:pPr>
        <w:pStyle w:val="ListBullet"/>
        <w:spacing w:line="240" w:lineRule="auto"/>
        <w:ind w:left="720"/>
      </w:pPr>
      <w:r>
        <w:rPr>
          <w:lang w:val="sw_KE" w:bidi="sw_KE"/>
        </w:rPr>
      </w:r>
      <w:r>
        <w:rPr>
          <w:lang w:val="sw_KE" w:bidi="sw_KE"/>
        </w:rPr>
        <w:t>Wazao wa wana watatu. Nimrod ni mmoja wa wazao.</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Hadithi inaanza na taarifa ya utangulizi ambayo inatuambia kwamba Nuhu na wana wake 3 ni mababu wa kila mtu anayeishi kwenye dunia leo.</w:t>
      </w:r>
    </w:p>
    <w:p>
      <w:pPr/>
      <w:r>
        <w:rPr>
          <w:lang w:val="sw_KE" w:bidi="sw_KE"/>
        </w:rPr>
      </w:r>
      <w:r>
        <w:rPr>
          <w:lang w:val="sw_KE" w:bidi="sw_KE"/>
        </w:rPr>
        <w:t>Tukio la kwanza linazingatia Yafethi. Yafethi kwa kawaida anaorodheshwa mwisho. Hata hivyo, yeye ni mwana wa kati. Hapa tuna watoto wa Yafethi waliotajwa. Yafethi ana wana 7. Mabinti wake hawatajwi. Mmoja wa wana wa Yafethi anaitwa Gomar. Goma ana wana 3. Mtu mwingine anaitwa Javan. Yavan ana wana 4. Wana wa Yavan wanaishi karibu na bahari na kuwa watu wa bahari. Hii ina maana kwamba wanasafiri au kusonga kutoka mahali moja hadi nyingine karibu na bahari.</w:t>
      </w:r>
    </w:p>
    <w:p>
      <w:pPr/>
      <w:r>
        <w:rPr>
          <w:lang w:val="sw_KE" w:bidi="sw_KE"/>
        </w:rPr>
      </w:r>
      <w:r>
        <w:rPr>
          <w:lang w:val="sw_KE" w:bidi="sw_KE"/>
        </w:rPr>
        <w:t>Sitisha igizo: Muulize Yafethi, "Unahisi vipi kuhusu uzao wako kuondoka kwenye mashua?" Unaweza kusikia, "Hakuna tatizo, nilijitahidi kuishi zaidi ya mwaka kwenye mashua," au "Inanisumbua lakini ninapaswa kumwamini Mungu," au "Sijui kwa nini mtu yeyote angetaka kuwa kwenye mashua." Anzisha tena igizo.</w:t>
      </w:r>
    </w:p>
    <w:p>
      <w:pPr/>
      <w:r>
        <w:rPr>
          <w:lang w:val="sw_KE" w:bidi="sw_KE"/>
        </w:rPr>
      </w:r>
      <w:r>
        <w:rPr>
          <w:lang w:val="sw_KE" w:bidi="sw_KE"/>
        </w:rPr>
        <w:t>Tukio la pili linazingatia Ham. Ham ni mwana mdogo zaidi. Ham ana wana 4. Mwana wake mkubwa zaidi, Kush, anaenda Afrika Mashariki. Anaishi katika eneo kati ya Ethiopia na Misri.</w:t>
      </w:r>
    </w:p>
    <w:p>
      <w:pPr/>
      <w:r>
        <w:rPr>
          <w:lang w:val="sw_KE" w:bidi="sw_KE"/>
        </w:rPr>
      </w:r>
      <w:r>
        <w:rPr>
          <w:lang w:val="sw_KE" w:bidi="sw_KE"/>
        </w:rPr>
        <w:t>Sitisha igizo: Muulize Kush, "Kwa nini ulienda mbali sana ili kuishi?" Unaweza kusikia, "Ninataka kuwa huru kwa wengine," au "Ninataka kuona vile maeneo mengine yanaonekana," au "Hii inaonekana kama tukio kwangu." Anzisha tena igizo.</w:t>
      </w:r>
    </w:p>
    <w:p>
      <w:pPr/>
      <w:r>
        <w:rPr>
          <w:lang w:val="sw_KE" w:bidi="sw_KE"/>
        </w:rPr>
      </w:r>
      <w:r>
        <w:rPr>
          <w:lang w:val="sw_KE" w:bidi="sw_KE"/>
        </w:rPr>
        <w:t>Mmoja wa wazao wa Kush aliitwa Nimrod. Nimrod alikuwa mpiganaji mkubwa na akawa shujaa kwa watu. Watu wangelinganisha wengine na Nimrod. Wangesema, yeye ni kama Nimrod, mwindaji mkubwa zaidi katika dunia. Nimrod alijenga miji mingi katika eneo la Iraq na Iran.</w:t>
      </w:r>
    </w:p>
    <w:p>
      <w:pPr/>
      <w:r>
        <w:rPr>
          <w:lang w:val="sw_KE" w:bidi="sw_KE"/>
        </w:rPr>
      </w:r>
      <w:r>
        <w:rPr>
          <w:lang w:val="sw_KE" w:bidi="sw_KE"/>
        </w:rPr>
        <w:t>Sitisha igizo: Muulize Ham, "Inahisi vipi kuwa na uzao kama Nimrod?" Unaweza kusikia, "Inanifanya nihisi vyema," au "Ninafurahi kwamba alifanya vizuri sana." Anzisha tena igizo.</w:t>
      </w:r>
    </w:p>
    <w:p>
      <w:pPr/>
      <w:r>
        <w:rPr>
          <w:lang w:val="sw_KE" w:bidi="sw_KE"/>
        </w:rPr>
      </w:r>
      <w:r>
        <w:rPr>
          <w:lang w:val="sw_KE" w:bidi="sw_KE"/>
        </w:rPr>
        <w:t>Mwana wa pili wa Kush aliitwa Mizraim, ambayo ni jina lingine la Misri. Akawa babu ya watu wa Misri.</w:t>
      </w:r>
    </w:p>
    <w:p>
      <w:pPr/>
      <w:r>
        <w:rPr>
          <w:lang w:val="sw_KE" w:bidi="sw_KE"/>
        </w:rPr>
      </w:r>
      <w:r>
        <w:rPr>
          <w:lang w:val="sw_KE" w:bidi="sw_KE"/>
        </w:rPr>
        <w:t>Baada ya kuorodhesha wazao wengine wa Ham, hadithi inaelekezwa Kanaani. Kanaani anaorodheshwa kama mwana mdogo zaidi wa Ham. Nuhu alimlaani Kanaani baada ya Ham kuona uchi wa Nuhu katika hema.</w:t>
      </w:r>
    </w:p>
    <w:p>
      <w:pPr/>
      <w:r>
        <w:rPr>
          <w:lang w:val="sw_KE" w:bidi="sw_KE"/>
        </w:rPr>
      </w:r>
      <w:r>
        <w:rPr>
          <w:lang w:val="sw_KE" w:bidi="sw_KE"/>
        </w:rPr>
        <w:t>Sitisha igizo: Muulize Kanaani, "Inahisi vipi kuishi chini ya laana kama hii?" Unaweza kusikia, "Sielewi kwa nini ninalaaniwa ilhali baba yangu ndiye aliyemwona Nuhu." Au, "Ni nzuri. Maisha ni nzuri," au, "Ninajaribu kusahau hiyo na kulea familia yangu bora ninavyoweza." Anzisha tena igizo.</w:t>
      </w:r>
    </w:p>
    <w:p>
      <w:pPr/>
      <w:r>
        <w:rPr>
          <w:lang w:val="sw_KE" w:bidi="sw_KE"/>
        </w:rPr>
      </w:r>
      <w:r>
        <w:rPr>
          <w:lang w:val="sw_KE" w:bidi="sw_KE"/>
        </w:rPr>
        <w:t>Kanaani ana wazao wengi waliotajwa. Wengi wa makabila haya yalianzisha au makabila katika eneo ambalo baadaye likawa Israeli. Wanaeneza ili kufunika wilaya kati ya Mto Yordani na Bahari ya Mediterania. Wanaeneza kutoka Lebanoni katika kaskazini hadi Misri iliyo kusini.</w:t>
      </w:r>
    </w:p>
    <w:p>
      <w:pPr/>
      <w:r>
        <w:rPr>
          <w:lang w:val="sw_KE" w:bidi="sw_KE"/>
        </w:rPr>
      </w:r>
      <w:r>
        <w:rPr>
          <w:lang w:val="sw_KE" w:bidi="sw_KE"/>
        </w:rPr>
        <w:t>Tukio la tatu linahusika na wazao wa Shemu. Shemu ni mwana mkubwa zaidi. Shemu ana wana 5. Simulizi inachukua Arphaxad ambaye ni mwana wa tatu na kuorodhesha wazao wake kwa vizazi vingi. Tunajifunza kwamba wakati wa uzao mmoja anayeitwa Pegleg, watu wa dunia waligawanywa katika makundi tofauti ya kilugha. Wazao wa Shemu wanakwenda Peninsula ya Arabia na katika sehemu za Iraq ili kuishi.</w:t>
      </w:r>
    </w:p>
    <w:p>
      <w:pPr/>
      <w:r>
        <w:rPr>
          <w:lang w:val="sw_KE" w:bidi="sw_KE"/>
        </w:rPr>
      </w:r>
      <w:r>
        <w:rPr>
          <w:lang w:val="sw_KE" w:bidi="sw_KE"/>
        </w:rPr>
        <w:t>Sitisha igizo: Mwulize Shemu, "Kwa nini umeorodheshwa mwisho?" Unaweza kusikia, "Mwisho lakini muhimu pia!" au "Niliwekwa mwisho ili watu kukumbuka wazao wangu zaidi," au "Haijalishi ambapo tunawekwa. Wote ni muhimu." Anzisha tena igizo.</w:t>
      </w:r>
    </w:p>
    <w:p>
      <w:pPr/>
      <w:r>
        <w:rPr>
          <w:lang w:val="sw_KE" w:bidi="sw_KE"/>
        </w:rPr>
      </w:r>
      <w:r>
        <w:rPr>
          <w:lang w:val="sw_KE" w:bidi="sw_KE"/>
        </w:rPr>
        <w:t>Hadithi inahitimisha na taarifa ya kurudia kwamba kila mtu anatoka kwa Nuhu na wana wake watatu: Shemu, Ham, na Yafethi.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Sentensi ya kwanza katika simulizi hili inatuambia kwamba hivi ni </w:t>
      </w:r>
      <w:r>
        <w:rPr>
          <w:b/>
          <w:lang w:val="sw_KE" w:bidi="sw_KE"/>
        </w:rPr>
        <w:t>vizazi</w:t>
      </w:r>
      <w:r>
        <w:rPr>
          <w:lang w:val="sw_KE" w:bidi="sw_KE"/>
        </w:rPr>
        <w:t xml:space="preserve"> vya Nuhu na wana wake. Umekuwa na neno hili vizazi kabla Hapa inaweza kumaanisha kwamba hii ni kuhusu Nuhu na wana wake au hadithi ya Nuhu na wanawe. Ni orodha ya wazao wa kila mwana. Wakati mwingine tunatumia neno nasaba ili kuelezea orodha ya uzao. Faharasa Kuu ina mjadala wa neno </w:t>
      </w:r>
      <w:r>
        <w:rPr>
          <w:lang w:val="sw_KE" w:bidi="sw_KE"/>
        </w:rPr>
        <w:t>vizazi</w:t>
      </w:r>
      <w:r>
        <w:rPr>
          <w:lang w:val="sw_KE" w:bidi="sw_KE"/>
        </w:rPr>
        <w:t>.</w:t>
      </w:r>
    </w:p>
    <w:p>
      <w:pPr/>
      <w:r>
        <w:rPr>
          <w:lang w:val="sw_KE" w:bidi="sw_KE"/>
        </w:rPr>
      </w:r>
      <w:r>
        <w:rPr>
          <w:lang w:val="sw_KE" w:bidi="sw_KE"/>
        </w:rPr>
        <w:t>Wana hawajaorodheshwa kwa utaratibu wa kuzaliwa. Kwa kawaida wana wa Nuhu wanajulikana kama Shemu, Ham, na Yafethi. Katika simulizi hili, uzao wa Yafethi wameorodheshwa kwanza. Yafethi kwa kweli ni mwana wa kati wa Nuhu. Wakati unasema majina ya uzao, hakikisha kwamba hayana maana fulani katika lugha yako asili.</w:t>
      </w:r>
    </w:p>
    <w:p>
      <w:pPr/>
      <w:r>
        <w:rPr>
          <w:lang w:val="sw_KE" w:bidi="sw_KE"/>
        </w:rPr>
      </w:r>
      <w:r>
        <w:rPr>
          <w:lang w:val="sw_KE" w:bidi="sw_KE"/>
        </w:rPr>
        <w:t xml:space="preserve">Uzao wa Javan waliishi karibu na pwani au bahari. Neno moja ambalo linaweza kutumiwa ni </w:t>
      </w:r>
      <w:r>
        <w:rPr>
          <w:b/>
          <w:lang w:val="sw_KE" w:bidi="sw_KE"/>
        </w:rPr>
        <w:t>kutembea baharini</w:t>
      </w:r>
      <w:r>
        <w:rPr>
          <w:lang w:val="sw_KE" w:bidi="sw_KE"/>
        </w:rPr>
        <w:t xml:space="preserve">, ikimaanisha walitoka kwenye bahari katika mashua na kusafiri kwa mashua. Neno lingine ni kibahari ambayo pia ina maana kwamba walisafiri au walitumia mashua. Hawa ni watu ambao walikaa kwenye pwani na kwenye visiwa vya Bahari ya Mediterania. Kila kikundi cha watu kilitambuliwa na </w:t>
      </w:r>
      <w:r>
        <w:rPr>
          <w:b/>
          <w:lang w:val="sw_KE" w:bidi="sw_KE"/>
        </w:rPr>
        <w:t>familia zao</w:t>
      </w:r>
      <w:r>
        <w:rPr>
          <w:lang w:val="sw_KE" w:bidi="sw_KE"/>
        </w:rPr>
        <w:t xml:space="preserve">, au </w:t>
      </w:r>
      <w:r>
        <w:rPr>
          <w:b/>
          <w:lang w:val="sw_KE" w:bidi="sw_KE"/>
        </w:rPr>
        <w:t>ukoo</w:t>
      </w:r>
      <w:r>
        <w:rPr>
          <w:lang w:val="sw_KE" w:bidi="sw_KE"/>
        </w:rPr>
        <w:t xml:space="preserve">. Hii inaweza kumaanisha makundi yao ya lugha au makundi ya kijamii na familia. Makundi ya familia au ukoo yakawa </w:t>
      </w:r>
      <w:r>
        <w:rPr>
          <w:b/>
          <w:lang w:val="sw_KE" w:bidi="sw_KE"/>
        </w:rPr>
        <w:t>mataifa</w:t>
      </w:r>
      <w:r>
        <w:rPr>
          <w:lang w:val="sw_KE" w:bidi="sw_KE"/>
        </w:rPr>
        <w:t xml:space="preserve"> na himaya zao wenyewe na serikali. Neno </w:t>
      </w:r>
      <w:r>
        <w:rPr>
          <w:lang w:val="sw_KE" w:bidi="sw_KE"/>
        </w:rPr>
        <w:t>taifa</w:t>
      </w:r>
      <w:r>
        <w:rPr>
          <w:lang w:val="sw_KE" w:bidi="sw_KE"/>
        </w:rPr>
        <w:t xml:space="preserve"> linajadiliwa katika Faharasa Kuu.</w:t>
      </w:r>
    </w:p>
    <w:p>
      <w:pPr/>
      <w:r>
        <w:rPr>
          <w:lang w:val="sw_KE" w:bidi="sw_KE"/>
        </w:rPr>
      </w:r>
      <w:r>
        <w:rPr>
          <w:lang w:val="sw_KE" w:bidi="sw_KE"/>
        </w:rPr>
        <w:t>Ham kwa kawaida ameorodheshwa katikati ya wana. Hata hivyo, tulijifunza katika hadithi ya mwisho kwamba Ham kwa kweli ni mwana mdogo zaidi. Uzao wa Ham walikaa katika Misri, Iraq, Lebanoni, Syria, na Israeli. Majina ya wazao hawa yatatokea tena na tena. Wanahitaji kutafsiriwa kwa thabiti. Ikiwa vifungu vingine tayari vimetafsiriwa, hakikisha kwamba unatumia majina sawa kwa makundi haya ya watu.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wa anatakiwa kumwambia sehemu inayofuata ya simulizi na kupitisha. Fanya hivi hadi kikundi kitakapokuwa kimesimulia tena kifungu chote. Washiriki wa kikundi wanaweza kusahihana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11:1–9</w:t>
      </w:r>
      <w:r>
        <w:rPr>
          <w:lang w:val="sw_KE" w:bidi="sw_KE"/>
        </w:rPr>
      </w:r>
    </w:p>
    <w:p>
      <w:pPr>
        <w:pStyle w:val="Heading3"/>
      </w:pPr>
      <w:r>
        <w:rPr>
          <w:lang w:val="sw_KE" w:bidi="sw_KE"/>
        </w:rPr>
        <w:t>Sikiliza na Moyo</w:t>
      </w:r>
    </w:p>
    <w:p>
      <w:pPr/>
      <w:r>
        <w:rPr>
          <w:lang w:val="sw_KE" w:bidi="sw_KE"/>
        </w:rPr>
      </w:r>
      <w:r>
        <w:rPr>
          <w:lang w:val="sw_KE" w:bidi="sw_KE"/>
        </w:rPr>
        <w:t>Sikiliza kitabu cha Mwanzo 11:1–9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ya awali ilielezea kuhusu jinsi Mungu aliwaadhibu wanadamu wote kwa sababu ya dhambi zao. Lakini Mungu alimwokoa Nuhu na akaanza kizazi kipya cha binadamu kupitia familia yake. Mungu alimwambia Nuhu kuwa na uzao na kuzidisha na kuongezeka sana kwenye dunia. Miaka baadaye, idadi ya watu iliongezeka tena, na watu walienea dunia yote. Hadithi hii ni kuhusu jinsi watu waliamua kukaa katika mahali pamoja. Lakini Mungu atawatawanya watu ili waweze kuishi katika sehemu tofauti za dunia.</w:t>
      </w:r>
    </w:p>
    <w:p>
      <w:pPr/>
      <w:r>
        <w:rPr>
          <w:lang w:val="sw_KE" w:bidi="sw_KE"/>
        </w:rPr>
      </w:r>
      <w:r>
        <w:rPr>
          <w:lang w:val="sw_KE" w:bidi="sw_KE"/>
        </w:rPr>
        <w:t>Wakati huo, watu walizungumza lugha moja. Pamoja, pia walihamia kutoka mahali moja hadi nyingine. Waliposafiri mashariki, walipata sehemu wazi katika nchi inayoitwa Shinar. Uwanda ni sehemu ya nchi ambapo ardhi ni tambarare, na kwa kawaida ina nyasi na miti chache.</w:t>
      </w:r>
    </w:p>
    <w:p>
      <w:pPr/>
      <w:r>
        <w:rPr>
          <w:lang w:val="sw_KE" w:bidi="sw_KE"/>
        </w:rPr>
      </w:r>
      <w:r>
        <w:rPr>
          <w:lang w:val="sw_KE" w:bidi="sw_KE"/>
        </w:rPr>
        <w:t xml:space="preserve">Sitisha na kuonyesha mahali </w:t>
      </w:r>
      <w:r>
        <w:rPr>
          <w:lang w:val="sw_KE" w:bidi="sw_KE"/>
        </w:rPr>
        <w:t>tambarare ya mkoa wa Shinar</w:t>
      </w:r>
      <w:r>
        <w:rPr>
          <w:lang w:val="sw_KE" w:bidi="sw_KE"/>
        </w:rPr>
        <w:t>.</w:t>
      </w:r>
    </w:p>
    <w:p>
      <w:pPr/>
      <w:r>
        <w:rPr>
          <w:lang w:val="sw_KE" w:bidi="sw_KE"/>
        </w:rPr>
      </w:r>
      <w:r>
        <w:rPr>
          <w:lang w:val="sw_KE" w:bidi="sw_KE"/>
        </w:rPr>
        <w:t>Nchi ya Shinar ni eneo kubwa la nchi ambapo miji ya zamani kama Babiloni, Akkad, na Erech ilikuwa inapatikana.</w:t>
      </w:r>
    </w:p>
    <w:p>
      <w:pPr/>
      <w:r>
        <w:rPr>
          <w:lang w:val="sw_KE" w:bidi="sw_KE"/>
        </w:rPr>
      </w:r>
      <w:r>
        <w:rPr>
          <w:lang w:val="sw_KE" w:bidi="sw_KE"/>
        </w:rPr>
        <w:t xml:space="preserve">Sitisha na uonyeshe ramani ya mkoa wa </w:t>
      </w:r>
      <w:r>
        <w:rPr>
          <w:lang w:val="sw_KE" w:bidi="sw_KE"/>
        </w:rPr>
        <w:t>Shinar ambao unaonyesha Babiloni, Akkad, na Erech</w:t>
      </w:r>
      <w:r>
        <w:rPr>
          <w:lang w:val="sw_KE" w:bidi="sw_KE"/>
        </w:rPr>
        <w:t>.</w:t>
      </w:r>
    </w:p>
    <w:p>
      <w:pPr/>
      <w:r>
        <w:rPr>
          <w:lang w:val="sw_KE" w:bidi="sw_KE"/>
        </w:rPr>
      </w:r>
      <w:r>
        <w:rPr>
          <w:lang w:val="sw_KE" w:bidi="sw_KE"/>
        </w:rPr>
        <w:t>Ni katika Shinar ambapo watu waliishi pamoja.</w:t>
      </w:r>
    </w:p>
    <w:p>
      <w:pPr/>
      <w:r>
        <w:rPr>
          <w:lang w:val="sw_KE" w:bidi="sw_KE"/>
        </w:rPr>
      </w:r>
      <w:r>
        <w:rPr>
          <w:lang w:val="sw_KE" w:bidi="sw_KE"/>
        </w:rPr>
        <w:t>Walipoanza kuishi hapo, watu waliamua kutengeneza matofali. Matofali ni vitalu ambavyo vilitengenezwa kwa matope au udongo na ulichomwa kwa moto ili kuwa ngumu. Pia walitumia lami, kitu ambacho kilitumiwa kufanya matofali kushikamana pamoja. Matofali na lami vilitumiwa kwa ujenzi wa kuta au majengo. Waisraeli, hata hivyo, walitumia jiwe na chokaa kwa ujenzi.</w:t>
      </w:r>
    </w:p>
    <w:p>
      <w:pPr/>
      <w:r>
        <w:rPr>
          <w:lang w:val="sw_KE" w:bidi="sw_KE"/>
        </w:rPr>
      </w:r>
      <w:r>
        <w:rPr>
          <w:lang w:val="sw_KE" w:bidi="sw_KE"/>
        </w:rPr>
        <w:t xml:space="preserve">Sitisha na uonyeshe picha ya </w:t>
      </w:r>
      <w:r>
        <w:rPr>
          <w:lang w:val="sw_KE" w:bidi="sw_KE"/>
        </w:rPr>
        <w:t>matofali na lami</w:t>
      </w:r>
      <w:r>
        <w:rPr>
          <w:lang w:val="sw_KE" w:bidi="sw_KE"/>
        </w:rPr>
        <w:t>. Ikiwa hutumia matofali na lami kwa ujenzi au kama hakuna matofali na lami katika utamaduni wako, sitisha na ufikiri kuhusu vifaa vya ujenzi ambavyo vinaweza kutumiwa badala ya matofali na lami kwa matofali.</w:t>
      </w:r>
    </w:p>
    <w:p>
      <w:pPr/>
      <w:r>
        <w:rPr>
          <w:lang w:val="sw_KE" w:bidi="sw_KE"/>
        </w:rPr>
      </w:r>
      <w:r>
        <w:rPr>
          <w:lang w:val="sw_KE" w:bidi="sw_KE"/>
        </w:rPr>
        <w:t>Kisha watu waliamua kujenga mji na mnara ambao ulifikia mbinguni. Hapa, "kufikia mbinguni" ilimaanisha kwamba walipanga kujenga mnara ili kuwa ya juu sana kwamba inapaswa kufikia angani.</w:t>
      </w:r>
    </w:p>
    <w:p>
      <w:pPr/>
      <w:r>
        <w:rPr>
          <w:lang w:val="sw_KE" w:bidi="sw_KE"/>
        </w:rPr>
      </w:r>
      <w:r>
        <w:rPr>
          <w:lang w:val="sw_KE" w:bidi="sw_KE"/>
        </w:rPr>
        <w:t xml:space="preserve">Sitisha na uonyeshe picha ya </w:t>
      </w:r>
      <w:r>
        <w:rPr>
          <w:lang w:val="sw_KE" w:bidi="sw_KE"/>
        </w:rPr>
        <w:t>mji na mnara wa Babeli</w:t>
      </w:r>
      <w:r>
        <w:rPr>
          <w:lang w:val="sw_KE" w:bidi="sw_KE"/>
        </w:rPr>
        <w:t>.</w:t>
      </w:r>
    </w:p>
    <w:p>
      <w:pPr/>
      <w:r>
        <w:rPr>
          <w:lang w:val="sw_KE" w:bidi="sw_KE"/>
        </w:rPr>
      </w:r>
      <w:r>
        <w:rPr>
          <w:lang w:val="sw_KE" w:bidi="sw_KE"/>
        </w:rPr>
        <w:t>Watu walidhani kwamba kwa kujenga mji na mnara, wangeweza kujifanyia jina. Hapa, kifungu "kujitengenezea jina lao wenyewe" kinamaanisha kwamba watu walitaka kuwa maarufu na kuonyesha kwamba wana nguvu. Mji na mnara utatumika kama alama kwamba watu wanaweza kufanya mambo mazuri.</w:t>
      </w:r>
    </w:p>
    <w:p>
      <w:pPr/>
      <w:r>
        <w:rPr>
          <w:lang w:val="sw_KE" w:bidi="sw_KE"/>
        </w:rPr>
      </w:r>
      <w:r>
        <w:rPr>
          <w:lang w:val="sw_KE" w:bidi="sw_KE"/>
        </w:rPr>
        <w:t>Sitisha na mjadili maswali yafuatayo: Ni baadhi ya vitu au miundo ambayo inaashiria ukuu katika utamaduni wako? Wakati mtu anataka watu wengine kumheshimu, hii inaonyeshwa vipi katika utamaduni wako? Kujibu swali hili kunaweza kukusaidia kuamua jinsi ya kutafsiri kifungu, "Wacha tujitengenezee jina sisi wenyewe."</w:t>
      </w:r>
    </w:p>
    <w:p>
      <w:pPr/>
      <w:r>
        <w:rPr>
          <w:lang w:val="sw_KE" w:bidi="sw_KE"/>
        </w:rPr>
      </w:r>
      <w:r>
        <w:rPr>
          <w:lang w:val="sw_KE" w:bidi="sw_KE"/>
        </w:rPr>
        <w:t>Walitaka kuwa taifa mashuhuri. Walitaka kukaa pamoja na kukaa kuwa na uwezo na nguvu. Lakini Mungu aliwaambia watu kutoka mwanzo kwamba wanapaswa kuzidisha na kujaza dunia. Hata hivyo, walitaka kuasi Mungu kwa kukaa pamoja katika mahali pamoja.</w:t>
      </w:r>
    </w:p>
    <w:p>
      <w:pPr/>
      <w:r>
        <w:rPr>
          <w:lang w:val="sw_KE" w:bidi="sw_KE"/>
        </w:rPr>
      </w:r>
      <w:r>
        <w:rPr>
          <w:lang w:val="sw_KE" w:bidi="sw_KE"/>
        </w:rPr>
        <w:t>Kwa hivyo, Mungu alikuja kutoka mbinguni, kwa dunia ambapo watu waliishi. Neno la Mungu lililotumiwa katika hadithi hii ni Yahweh, jina la kibinafsi la Mungu. Mungu aliona huo mji na mnara ambao watoto wa wanaume walikuwa wakijenga. Hapa, kifungu "watoto wa wanaume" kinarejelea watu wale wale ambao walikuwa wakijenga mji na mnara. Mungu anaweza kuwa amerejea mbinguni baada ya kuona kile watu walikuwa wakijenga. Katika mbinguni, Mungu huenda alifikiria kuhusu kile atafanyia watu. Kisha, kwa kutumia hotuba ya moja kwa moja Mungu alizungumza kuhusu uwezekano mkubwa ambao watu wangeweza kutimiza kwa sababu walizungumza lugha moja. Hotuba ya moja kwa moja inarejelea hotuba ambayo inaripoti maneno halisi ya msemaji. Kisha Mungu alisema, "Wacha tuende na tuchanganye lugha za watu. Kisha hawataweza kuelewana." Hapa, Mungu anazungumza na yeye mwenyewe, au anazungumza na baraza la mbinguni la malaika au viumbe wa roho katika mbinguni na Mungu.</w:t>
      </w:r>
    </w:p>
    <w:p>
      <w:pPr/>
      <w:r>
        <w:rPr>
          <w:lang w:val="sw_KE" w:bidi="sw_KE"/>
        </w:rPr>
      </w:r>
      <w:r>
        <w:rPr>
          <w:lang w:val="sw_KE" w:bidi="sw_KE"/>
        </w:rPr>
        <w:t>Kwa matokeo, watu hawakuweza tena kuelewana. Kwa sababu hiyo, hawakuweza kuendelea kujenga mji na mnara. Kwa hivyo waliacha ujenzi wa mji na mnara. Na badala ya kukaa katika mahali pamoja, Mungu aliwatawanya watu kwenye uso wa dunia yote. Hii tu ina maana kwamba Mungu aliwatawanya watu katika dunia yote. Mahali pale pakaitwa Babeli. Katika Kiebrania, Babeli inamaanisha kuchanganyikiwa. Jina lingine la Babeli ni Babiloni.</w:t>
      </w:r>
    </w:p>
    <w:p>
      <w:pPr/>
      <w:r>
        <w:rPr>
          <w:lang w:val="sw_KE" w:bidi="sw_KE"/>
        </w:rPr>
      </w:r>
      <w:r>
        <w:rPr>
          <w:lang w:val="sw_KE" w:bidi="sw_KE"/>
        </w:rPr>
        <w:t xml:space="preserve">Sitisha na uonyeshe tena ramani ya mkoa wa </w:t>
      </w:r>
      <w:r>
        <w:rPr>
          <w:lang w:val="sw_KE" w:bidi="sw_KE"/>
        </w:rPr>
        <w:t>Shinar ambao unaonyesha Babiloni, Akkad, na Erech</w:t>
      </w:r>
      <w:r>
        <w:rPr>
          <w:lang w:val="sw_KE" w:bidi="sw_KE"/>
        </w:rPr>
        <w:t>.</w:t>
      </w:r>
      <w:r>
        <w:rPr>
          <w:lang w:val="sw_KE" w:bidi="sw_KE"/>
        </w:rPr>
      </w:r>
    </w:p>
    <w:p>
      <w:pPr>
        <w:pStyle w:val="Heading3"/>
      </w:pPr>
      <w:r>
        <w:rPr>
          <w:lang w:val="sw_KE" w:bidi="sw_KE"/>
        </w:rPr>
        <w:t>Kufafanua Matukio</w:t>
      </w:r>
    </w:p>
    <w:p>
      <w:pPr/>
      <w:r>
        <w:rPr>
          <w:lang w:val="sw_KE" w:bidi="sw_KE"/>
        </w:rPr>
      </w:r>
      <w:r>
        <w:rPr>
          <w:lang w:val="sw_KE" w:bidi="sw_KE"/>
        </w:rPr>
        <w:t>Sikiliza maandishi haya tena katika toleo lililo rahisi kueleweka.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Dunia yote ilizungumza maneno na lugha sawa. Walisonga mashariki, watu walipata sehemu wazi katika nchi ya Shinar. Waliamua kukaa hapo.</w:t>
      </w:r>
    </w:p>
    <w:p>
      <w:pPr/>
      <w:r>
        <w:rPr>
          <w:lang w:val="sw_KE" w:bidi="sw_KE"/>
        </w:rPr>
      </w:r>
      <w:r>
        <w:rPr>
          <w:b/>
          <w:lang w:val="sw_KE" w:bidi="sw_KE"/>
        </w:rPr>
        <w:t>Tukio la Pili:</w:t>
      </w:r>
      <w:r>
        <w:rPr>
          <w:lang w:val="sw_KE" w:bidi="sw_KE"/>
        </w:rPr>
        <w:t xml:space="preserve"> Walipokaa, waliamua kutengeneza matofali badala ya kutumia mawe. Pia walikuwa na lami badala ya chokaa. Kisha, walipanga kujitengenezea jina kwa kujenga mji na mnara unaofika mbinguni. Walidhani kwamba kwa kujenga mji na mnara ambao unafikia mbinguni, wanaweza kuishi pamoja na kuepuka kuishi katika maeneo mengine.</w:t>
      </w:r>
    </w:p>
    <w:p>
      <w:pPr/>
      <w:r>
        <w:rPr>
          <w:lang w:val="sw_KE" w:bidi="sw_KE"/>
        </w:rPr>
      </w:r>
      <w:r>
        <w:rPr>
          <w:b/>
          <w:lang w:val="sw_KE" w:bidi="sw_KE"/>
        </w:rPr>
        <w:t>Tukio la tatu:</w:t>
      </w:r>
      <w:r>
        <w:rPr>
          <w:lang w:val="sw_KE" w:bidi="sw_KE"/>
        </w:rPr>
        <w:t xml:space="preserve"> Mungu alikuja kutoka mbinguni ili kuona kile watu walikuwa wakijenga. Mungu aliona uwezo mkubwa wa watu kwa sababu walizungumza lugha sawa. Kwa hiyo Mungu aliamua kuchanganya lugha ya watu ili waweze kuzungumza lugha tofauti.</w:t>
      </w:r>
    </w:p>
    <w:p>
      <w:pPr/>
      <w:r>
        <w:rPr>
          <w:lang w:val="sw_KE" w:bidi="sw_KE"/>
        </w:rPr>
      </w:r>
      <w:r>
        <w:rPr>
          <w:b/>
          <w:lang w:val="sw_KE" w:bidi="sw_KE"/>
        </w:rPr>
        <w:t>Tukio la nne:</w:t>
      </w:r>
      <w:r>
        <w:rPr>
          <w:lang w:val="sw_KE" w:bidi="sw_KE"/>
        </w:rPr>
        <w:t xml:space="preserve"> Mungu alichangany lugha za watu. Kwa matokeo, watu hawakuweza tena kuelewana. Waliacha kujenga mji na mnara, na walikwenda kuishi katika maeneo tofauti. Kwa njia hii, Mungu aliwatawanya watu duniani kote. Mahali pale paliitwa Babeli kwa sababu hapo palikuwa ambapo Mungu alichanganyikiwa na lugha ya watu.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 watoto wa mtu</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Katika tukio la kwanza, watu walikuwa wakizungumza lugha sawa. Si wazi ni lugha gani halisi watu walizungumza. Lakini waliweza kuelewana. Watu pia walikuwa wakihamia mashariki. Wao walikuwa wakitafuta mahali ambapo wangeweza kuishi. Kuna uwezekano kwamba walitembea wakati walisafiri.</w:t>
      </w:r>
    </w:p>
    <w:p>
      <w:pPr/>
      <w:r>
        <w:rPr>
          <w:lang w:val="sw_KE" w:bidi="sw_KE"/>
        </w:rPr>
      </w:r>
      <w:r>
        <w:rPr>
          <w:lang w:val="sw_KE" w:bidi="sw_KE"/>
        </w:rPr>
        <w:t>Walipokuwa wakisafiri, walipata sehemu wazi katika nchi ya Shinar. Waliona kwamba wazi katika nchi ya Shinar ilikuwa mahali pazuri ya kuishi. Kwa hiyo watu waliacha kusafiri na kuamua kuanzisha kambi yao katika mahali hapo.</w:t>
      </w:r>
    </w:p>
    <w:p>
      <w:pPr/>
      <w:r>
        <w:rPr>
          <w:lang w:val="sw_KE" w:bidi="sw_KE"/>
        </w:rPr>
      </w:r>
      <w:r>
        <w:rPr>
          <w:lang w:val="sw_KE" w:bidi="sw_KE"/>
        </w:rPr>
        <w:t xml:space="preserve">Sitisha na kuonyesha mahali </w:t>
      </w:r>
      <w:r>
        <w:rPr>
          <w:lang w:val="sw_KE" w:bidi="sw_KE"/>
        </w:rPr>
        <w:t>tambarare ya mkoa wa Shinar</w:t>
      </w:r>
      <w:r>
        <w:rPr>
          <w:lang w:val="sw_KE" w:bidi="sw_KE"/>
        </w:rPr>
        <w:t>.</w:t>
      </w:r>
    </w:p>
    <w:p>
      <w:pPr/>
      <w:r>
        <w:rPr>
          <w:lang w:val="sw_KE" w:bidi="sw_KE"/>
        </w:rPr>
      </w:r>
      <w:r>
        <w:rPr>
          <w:lang w:val="sw_KE" w:bidi="sw_KE"/>
        </w:rPr>
        <w:t>Katika tukio la pili, watu walizungumza na kila mmoja kuhusu jinsi wangeweza kuanza kuishi hapo. Watu waliamua kufanya matofali. Katika mchakato huu, watu walitafuta matope au udongo wa udongo, na walizingatia kuwa vitalu katika umbo la mstatili. Baada ya kutengeneza, wanawapotosha kwenye moto ili wapate kuwa ngumu na kuwa matofali. Pia walikuwa na lami ili kufanya matofali kushikamana pamoja.</w:t>
      </w:r>
    </w:p>
    <w:p>
      <w:pPr/>
      <w:r>
        <w:rPr>
          <w:lang w:val="sw_KE" w:bidi="sw_KE"/>
        </w:rPr>
      </w:r>
      <w:r>
        <w:rPr>
          <w:lang w:val="sw_KE" w:bidi="sw_KE"/>
        </w:rPr>
        <w:t xml:space="preserve">Sitisha na uonyeshe picha ya </w:t>
      </w:r>
      <w:r>
        <w:rPr>
          <w:lang w:val="sw_KE" w:bidi="sw_KE"/>
        </w:rPr>
        <w:t>matofali na lami</w:t>
      </w:r>
      <w:r>
        <w:rPr>
          <w:lang w:val="sw_KE" w:bidi="sw_KE"/>
        </w:rPr>
        <w:t>. Ikiwa hamtumii matofali na lami kwa ujenzi au kama hakuna matofali na lami katika utamaduni wako, tumia au kuchora vitu katika utamaduni wako ambao unakadiriwa bora matofali na lami .</w:t>
      </w:r>
    </w:p>
    <w:p>
      <w:pPr/>
      <w:r>
        <w:rPr>
          <w:lang w:val="sw_KE" w:bidi="sw_KE"/>
        </w:rPr>
      </w:r>
      <w:r>
        <w:rPr>
          <w:lang w:val="sw_KE" w:bidi="sw_KE"/>
        </w:rPr>
        <w:t>Kisha watu waliamua kujenga mji na mnara ambao unafikia mbinguni.</w:t>
      </w:r>
    </w:p>
    <w:p>
      <w:pPr/>
      <w:r>
        <w:rPr>
          <w:lang w:val="sw_KE" w:bidi="sw_KE"/>
        </w:rPr>
      </w:r>
      <w:r>
        <w:rPr>
          <w:lang w:val="sw_KE" w:bidi="sw_KE"/>
        </w:rPr>
        <w:t xml:space="preserve">Sitisha na uonyeshe picha ya </w:t>
      </w:r>
      <w:r>
        <w:rPr>
          <w:lang w:val="sw_KE" w:bidi="sw_KE"/>
        </w:rPr>
        <w:t>mji na mnara wa Babel</w:t>
      </w:r>
      <w:r>
        <w:rPr>
          <w:lang w:val="sw_KE" w:bidi="sw_KE"/>
        </w:rPr>
        <w:t>.</w:t>
      </w:r>
    </w:p>
    <w:p>
      <w:pPr/>
      <w:r>
        <w:rPr>
          <w:lang w:val="sw_KE" w:bidi="sw_KE"/>
        </w:rPr>
      </w:r>
      <w:r>
        <w:rPr>
          <w:lang w:val="sw_KE" w:bidi="sw_KE"/>
        </w:rPr>
        <w:t>Katika tukio la tatu, Mungu alikuja kutoka mbinguni. Alikwenda kuona kile watu walikuwa wakijenga. Ni muhimu kutambua kwamba mji na mnara hawakukamilika bado. Bado, Mungu anaweza kuwa alikwenda kuzunguka mji na kuona mnara wakati watu walikuwa wakijenga. Mungu anaweza kuwa alirudi mbinguni baada ya hii. Kisha, katika hotuba ya moja kwa moja, Mungu anaelezea mawazo yake kuhusu kile aliona. Hotuba yake inatambulishwa kwa neno, "Tazama." Katika Kiebrania, neno hili linatumiwa ili kuita kipaumbele cha msikilizaji ili asikilize kwa makini kile kinachotajwa.</w:t>
      </w:r>
    </w:p>
    <w:p>
      <w:pPr/>
      <w:r>
        <w:rPr>
          <w:lang w:val="sw_KE" w:bidi="sw_KE"/>
        </w:rPr>
      </w:r>
      <w:r>
        <w:rPr>
          <w:lang w:val="sw_KE" w:bidi="sw_KE"/>
        </w:rPr>
        <w:t>Sitisha hapa na mjadili kama timu ya tafsiri: Katika utamaduni wako, unatumia neno au maneno gani ili kuandaa msikilizaji wako kwa taarifa muhimu sana?</w:t>
      </w:r>
    </w:p>
    <w:p>
      <w:pPr/>
      <w:r>
        <w:rPr>
          <w:lang w:val="sw_KE" w:bidi="sw_KE"/>
        </w:rPr>
      </w:r>
      <w:r>
        <w:rPr>
          <w:lang w:val="sw_KE" w:bidi="sw_KE"/>
        </w:rPr>
        <w:t>Kisha Mungu alisema kwamba watu wataendelea kuasi kwake kwa sababu walizungumza lugha sawa. Kwa hiyo Mungu anasema, "Wacha tuende chini na kuchanganya lugha yao." Hapa, Mungu anazungumza na yeye mwenyewe, au anazungumza na baraza la mbinguni la malaika au viumbe wa roho katika mbinguni na Mungu.</w:t>
      </w:r>
    </w:p>
    <w:p>
      <w:pPr/>
      <w:r>
        <w:rPr>
          <w:lang w:val="sw_KE" w:bidi="sw_KE"/>
        </w:rPr>
      </w:r>
      <w:r>
        <w:rPr>
          <w:lang w:val="sw_KE" w:bidi="sw_KE"/>
        </w:rPr>
        <w:t>Katika tukio la nne, Mungu alichanganya lugha za watu. Watu ghafla walieleana vibaya wakati walikuwa wakizungumza. Kwa sababu watu hawakuweza tena kuelewa, watu pengine wakawa na tamaa. Kwa matokeo, waliacha ujenzi wa mji na mnara bila kumaliza. Kisha, waliondoka mahali ili kuishi katika maeneo mengine. Kwa njia hii, Mungu aliwatawanya watu duniani kote. Mahali ambapo Mungu alichanganya lugha za watu palikuja kuitwa Babel. Katika Kiebrania, "Babel" inamaanisha kuchanganyikiwa.</w:t>
      </w:r>
    </w:p>
    <w:p>
      <w:pPr/>
      <w:r>
        <w:rPr>
          <w:lang w:val="sw_KE" w:bidi="sw_KE"/>
        </w:rPr>
      </w:r>
      <w:r>
        <w:rPr>
          <w:lang w:val="sw_KE" w:bidi="sw_KE"/>
        </w:rPr>
        <w:t xml:space="preserve">Sitisha na uonyeshe tena ramani ya mkoa wa </w:t>
      </w:r>
      <w:r>
        <w:rPr>
          <w:lang w:val="sw_KE" w:bidi="sw_KE"/>
        </w:rPr>
        <w:t>Shinar ambao unaonyesha Babiloni, Akkad, na Erech</w:t>
      </w:r>
      <w:r>
        <w:rPr>
          <w:lang w:val="sw_KE" w:bidi="sw_KE"/>
        </w:rPr>
        <w:t>.</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 / watoto wa mtu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Kwa tukio la 1, waambie waigizaji wanaoigiza jukumu la watu wajadili kitu kwa kutumia lugha sawa. Hakikisha kwamba wakati wanazungumza, pia wanatembea na kutafuta mahali ambapo wanaweza kuishi. Wakati wanaona eneo la Shinar, waambie watu wasimamishe kambi yao hapo. Wakati watu wanawasili hapo, hakikisha wanafurahi katika nyumba yao mpya.</w:t>
      </w:r>
    </w:p>
    <w:p>
      <w:pPr/>
      <w:r>
        <w:rPr>
          <w:lang w:val="sw_KE" w:bidi="sw_KE"/>
        </w:rPr>
      </w:r>
      <w:r>
        <w:rPr>
          <w:lang w:val="sw_KE" w:bidi="sw_KE"/>
        </w:rPr>
        <w:t>Sitisha kitendo: Waulize waigizaji wanaoigiza jukumu la watu, "Unahisi vipi?" Unaweza kusikia mambo kama, "Tunafurahi kwa nyumba yetu mpya!" au "Hatimaye, tunaweza kuanza kujenga maisha yetu!" Anzisha tena igizo.</w:t>
      </w:r>
    </w:p>
    <w:p>
      <w:pPr/>
      <w:r>
        <w:rPr>
          <w:lang w:val="sw_KE" w:bidi="sw_KE"/>
        </w:rPr>
      </w:r>
      <w:r>
        <w:rPr>
          <w:lang w:val="sw_KE" w:bidi="sw_KE"/>
        </w:rPr>
        <w:t>Kwa tukio la 2, watu wanajadiliana kati yao wenyewe kuhusu kutengeneza matofali ili waweze kujenga mji na mnara. Hakikisha mtu mmoja katika timu anasema, "Wacha tutengeneze matofali na kuifanya ngumu kwa moto." Kisha waambie watu watafute matope au udongo na watengeneze matofali. Kisha, mwambie mtu mwingine "Njoo, hebu tujenge mji mkubwa kwa ajili yetu wenyewe na mnara ambao unafikia angani." Kisha, mwambie mtu mwingine "Hii itatufanya kuwa maarufu na kutuweka kutoka kutawanyika duniani kote." Hakikisha kuonyesha kwamba watu wanafurahi juu ya mawazo yao.</w:t>
      </w:r>
    </w:p>
    <w:p>
      <w:pPr/>
      <w:r>
        <w:rPr>
          <w:lang w:val="sw_KE" w:bidi="sw_KE"/>
        </w:rPr>
      </w:r>
      <w:r>
        <w:rPr>
          <w:lang w:val="sw_KE" w:bidi="sw_KE"/>
        </w:rPr>
        <w:t>Sitisha kitendo: Waulize waigizaji wanaoigiza watu, "Mnahisi vipi?" Unaweza kusikia mambo kama, "Ninafurahi kwa mpango huu!" au "Mji na mnara kwa hakika itatufanya sisi kuwa wakubwa, pengine hata kubwa kuliko Mungu!" au "Nina hakika watu watakumbuka kwa sababu ya mafanikio haya makubwa." Anzisha tena igizo.</w:t>
      </w:r>
    </w:p>
    <w:p>
      <w:pPr/>
      <w:r>
        <w:rPr>
          <w:lang w:val="sw_KE" w:bidi="sw_KE"/>
        </w:rPr>
      </w:r>
      <w:r>
        <w:rPr>
          <w:lang w:val="sw_KE" w:bidi="sw_KE"/>
        </w:rPr>
        <w:t>Kwa tukio la 3, mwambie mtu anayeigiza kama Mungu ashuke kutoka mahali pa juu. Wakati Mungu anakuja chini ya dunia, anaangalia karibu na mji na mnara. Baada ya kuona kile watu walikuwa wakijenga, Mungu anarudi mbinguni. Katika mbinguni, Mungu alisema kwamba kama watu watafanikiwa, watafanya hivyo tena. Mwigizaji anayeigiza Mungu atumie hotuba ya moja kwa moja ya Mungu anapotoa mawazo yake kuhusu watu.</w:t>
      </w:r>
    </w:p>
    <w:p>
      <w:pPr/>
      <w:r>
        <w:rPr>
          <w:lang w:val="sw_KE" w:bidi="sw_KE"/>
        </w:rPr>
      </w:r>
      <w:r>
        <w:rPr>
          <w:lang w:val="sw_KE" w:bidi="sw_KE"/>
        </w:rPr>
        <w:t xml:space="preserve">Sitisha kitendo: Muulize mwigizaji anayeigiza Mungu, "Unahisi vipi?" Unaweza kusikia mambo kama, "Nimefurahi kwa sababu watu waliasi amri yangu," au "Isipokuwa nisitisha hii sasa, watu hawa wataendelea kufanya mambo kama hii katika siku zijazo." Anzisha tena kitendo. Ni muhimu kukumbuka kwamba wakati Mungu alisema, "Njoo na tuende </w:t>
      </w:r>
      <w:r>
        <w:rPr>
          <w:b/>
          <w:lang w:val="sw_KE" w:bidi="sw_KE"/>
        </w:rPr>
        <w:t>chini</w:t>
      </w:r>
      <w:r>
        <w:rPr>
          <w:lang w:val="sw_KE" w:bidi="sw_KE"/>
        </w:rPr>
        <w:t>," Mungu, anaweza kuwa akijizungumzia yeye mwenyewe. Katika hatua hii, mwigizaji anayeigiza Mungu anaweza kuzungumza mawazo yake kwa sauti. Tena, hakikisha kutumia hotuba ya moja kwa moja ya Mungu. Mungu anaweza pia kuwa akizungumza na baraza lake la mbinguni la malaika au viumbe wa roho katika mbinguni na Mungu. Timu inaweza pia kuigiza hii. Katika tukio hili kikundi kinaweza kuonyesha Mungu akizungumza na kikundi ambacho kinawakilisha malaika na roho.</w:t>
      </w:r>
    </w:p>
    <w:p>
      <w:pPr/>
      <w:r>
        <w:rPr>
          <w:lang w:val="sw_KE" w:bidi="sw_KE"/>
        </w:rPr>
      </w:r>
      <w:r>
        <w:rPr>
          <w:lang w:val="sw_KE" w:bidi="sw_KE"/>
        </w:rPr>
        <w:t>Kwa tukio la 4, Mungu anakuja tena kutoka mbinguni na kuchanganyikiwa na watu. Kisha watu ghafla wanakuwa hawawezi kuelewa. Hakikisha kuonyesha kuchanganyikiwa kwa watu kwa sababu hawakuweza kuelewana. Hakikisha pia kuonyesha jinsi wataacha ujenzi wa mji na mnara bila kumaliza kwa sababu ya kuchanganyikiwa kwao. Watu wanapoondoka kwenda kwenda maeneo tofauti, Mungu afanye kitu ambacho kinaonyesha kwamba yeye ni mtu ambaye aliwatawanya watu duniani kote.</w:t>
      </w:r>
    </w:p>
    <w:p>
      <w:pPr/>
      <w:r>
        <w:rPr>
          <w:lang w:val="sw_KE" w:bidi="sw_KE"/>
        </w:rPr>
      </w:r>
      <w:r>
        <w:rPr>
          <w:lang w:val="sw_KE" w:bidi="sw_KE"/>
        </w:rPr>
        <w:t>Sitisha kitendo: Muulize mwigizaji anayeigiza Mungu, "Unahisi vipi?" Unaweza kusikia mambo kama, "Kuwatawanya kwao ni sambamba na kusudi langu la Mungu," au "Kuwatawanya kwao kunatimiza amri yangu ambayo inapaswa kusababisha baraka yao."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Miaka mingi baada ya wakati wa Nuhu, watu waliongezeka kwa idadi na kuanza kujaza dunia. Kwa wakati huu, watu walizungumza lugha sawa na kutumia maneno sawa. Wao walikuwa wakisafiri mashariki mpaka waliona sehemu wazi ya nchi inayoitwa Shinar. Watu waliamua kuishi katika nchi hiyo.</w:t>
      </w:r>
    </w:p>
    <w:p>
      <w:pPr/>
      <w:r>
        <w:rPr>
          <w:lang w:val="sw_KE" w:bidi="sw_KE"/>
        </w:rPr>
      </w:r>
      <w:r>
        <w:rPr>
          <w:lang w:val="sw_KE" w:bidi="sw_KE"/>
        </w:rPr>
        <w:t xml:space="preserve">Kisha watu waliamua kutengeneza </w:t>
      </w:r>
      <w:r>
        <w:rPr>
          <w:b/>
          <w:lang w:val="sw_KE" w:bidi="sw_KE"/>
        </w:rPr>
        <w:t>matofali</w:t>
      </w:r>
      <w:r>
        <w:rPr>
          <w:lang w:val="sw_KE" w:bidi="sw_KE"/>
        </w:rPr>
        <w:t xml:space="preserve">. Kwa kutumia matofali na lami waliyopata, waliamua kujenga mji na mnara ambao unafikia mbinguni. </w:t>
      </w:r>
      <w:r>
        <w:rPr>
          <w:b/>
          <w:lang w:val="sw_KE" w:bidi="sw_KE"/>
        </w:rPr>
        <w:t>Mbingu</w:t>
      </w:r>
      <w:r>
        <w:rPr>
          <w:lang w:val="sw_KE" w:bidi="sw_KE"/>
        </w:rPr>
        <w:t xml:space="preserve"> inaweza kurejelea anga, au kwa mahali ambapo Mungu na malaika wake wanaishi, kulingana na muktadha. Katika hadithi hii, mbingu zinaweza kurejelea anga, kwa sababu hakuna muundo unaoweza kufikia mbingu ambapo Mungu anaishi. Kwa maelezo zaidi, unaweza kuangalia </w:t>
      </w:r>
      <w:r>
        <w:rPr>
          <w:lang w:val="sw_KE" w:bidi="sw_KE"/>
        </w:rPr>
        <w:t>mbinguni</w:t>
      </w:r>
      <w:r>
        <w:rPr>
          <w:lang w:val="sw_KE" w:bidi="sw_KE"/>
        </w:rPr>
        <w:t xml:space="preserve"> katika Faharasa Kuu. Watu walisema kwamba kwa kujenga mji na mnara, wanaweza </w:t>
      </w:r>
      <w:r>
        <w:rPr>
          <w:b/>
          <w:lang w:val="sw_KE" w:bidi="sw_KE"/>
        </w:rPr>
        <w:t>kujitengenezea jina</w:t>
      </w:r>
      <w:r>
        <w:rPr>
          <w:lang w:val="sw_KE" w:bidi="sw_KE"/>
        </w:rPr>
        <w:t>. "Kujitengenezea jina kwa ajili ya wewe mwenyewe" ni usemi wa kwamba ina maana kuongeza heshima au sifa ya mtu. Mahali pengine katika Maandiko, ni Mungu ambaye anatengeneza jina kwa mtu au kwa ajili yake mwenyewe. Ni tendo ambalo linahusishwa tu na Mungu. Kwa kujitengenezea jina kwa ajili yao wenyewe, watu walidhani kwamba wangeweza kuasi amri ya Mungu na kukaa katika mahali pamoja.</w:t>
      </w:r>
    </w:p>
    <w:p>
      <w:pPr/>
      <w:r>
        <w:rPr>
          <w:lang w:val="sw_KE" w:bidi="sw_KE"/>
        </w:rPr>
      </w:r>
      <w:r>
        <w:rPr>
          <w:b/>
          <w:lang w:val="sw_KE" w:bidi="sw_KE"/>
        </w:rPr>
        <w:t>Mungu</w:t>
      </w:r>
      <w:r>
        <w:rPr>
          <w:lang w:val="sw_KE" w:bidi="sw_KE"/>
        </w:rPr>
        <w:t xml:space="preserve"> alikuja chini ili kuona kile watu walikuwa wakijenga. Neno la Kiebrania kwa Mungu katika muktadha huu linarejelea jina la kibinafsi la Mungu, </w:t>
      </w:r>
      <w:r>
        <w:rPr>
          <w:b/>
          <w:lang w:val="sw_KE" w:bidi="sw_KE"/>
        </w:rPr>
        <w:t>Yahweh</w:t>
      </w:r>
      <w:r>
        <w:rPr>
          <w:lang w:val="sw_KE" w:bidi="sw_KE"/>
        </w:rPr>
        <w:t xml:space="preserve">. Kwa maelezo zaidi, unaweza kurejelea Faharasa Kuu kwenye </w:t>
      </w:r>
      <w:r>
        <w:rPr>
          <w:lang w:val="sw_KE" w:bidi="sw_KE"/>
        </w:rPr>
        <w:t>Yahweh</w:t>
      </w:r>
      <w:r>
        <w:rPr>
          <w:lang w:val="sw_KE" w:bidi="sw_KE"/>
        </w:rPr>
        <w:t>. Baada ya kuona kile watu walikuwa wakijenga, Mungu anaweza kuwa alirejea mbinguni. Kisha, Mungu alizungumza kuhusu kile alipaswa kufanya na watu. Katika kuanzisha hotuba yake, Mungu alisema, "</w:t>
      </w:r>
      <w:r>
        <w:rPr>
          <w:b/>
          <w:lang w:val="sw_KE" w:bidi="sw_KE"/>
        </w:rPr>
        <w:t>Tazama</w:t>
      </w:r>
      <w:r>
        <w:rPr>
          <w:lang w:val="sw_KE" w:bidi="sw_KE"/>
        </w:rPr>
        <w:t>!" Tazama ni usemi ambao kwa kawaida husemwa kabla ya taarifa muhimu sana. Pia inatafsiriwa kama "Tazama!" Inayo athari ya kupunguza kasi ya mtiririko wa hotuba ili kuandaa msomaji au msikilizaji kwa taarifa muhimu.</w:t>
      </w:r>
    </w:p>
    <w:p>
      <w:pPr/>
      <w:r>
        <w:rPr>
          <w:lang w:val="sw_KE" w:bidi="sw_KE"/>
        </w:rPr>
      </w:r>
      <w:r>
        <w:rPr>
          <w:lang w:val="sw_KE" w:bidi="sw_KE"/>
        </w:rPr>
        <w:t>Mungu alisema kwamba watu wataendelea kuasi kama yeye hatawaacha watu sasa. Kwa hiyo Mungu aliamua kuchanganya lugha za watu. Katika kuzungumza kuhusu mpango wake, Mungu anaweza kuwa akizungumza na yeye mwenyewe, au kwa baraza lake la mbinguni la malaika au viumbe wa roho mbinguni na Mungu.</w:t>
      </w:r>
    </w:p>
    <w:p>
      <w:pPr/>
      <w:r>
        <w:rPr>
          <w:lang w:val="sw_KE" w:bidi="sw_KE"/>
        </w:rPr>
      </w:r>
      <w:r>
        <w:rPr>
          <w:lang w:val="sw_KE" w:bidi="sw_KE"/>
        </w:rPr>
        <w:t xml:space="preserve">Mungu alichanganya lugha za watu. Kwa matokeo, watu hawakuweza tena kuelewana. Kwa sababu ya hiyo, waliacha ujenzi wa mji na mnara bila kumaliza. Pia waliondoka mahali na kwenda kuishi katika maeneo tofauti. Mahali ambapo Mungu aliwachanganya kwa lugha yao paliitwa </w:t>
      </w:r>
      <w:r>
        <w:rPr>
          <w:b/>
          <w:lang w:val="sw_KE" w:bidi="sw_KE"/>
        </w:rPr>
        <w:t>Babel</w:t>
      </w:r>
      <w:r>
        <w:rPr>
          <w:lang w:val="sw_KE" w:bidi="sw_KE"/>
        </w:rPr>
        <w:t xml:space="preserve">. Katika Kiebrania, Babeli inamaanisha kuchanganyikiwa. Kwa njia hii, Mungu aliwatawanya watu juu ya </w:t>
      </w:r>
      <w:r>
        <w:rPr>
          <w:b/>
          <w:lang w:val="sw_KE" w:bidi="sw_KE"/>
        </w:rPr>
        <w:t>uso wa dunia yote</w:t>
      </w:r>
      <w:r>
        <w:rPr>
          <w:lang w:val="sw_KE" w:bidi="sw_KE"/>
        </w:rPr>
        <w:t>. Kifungu, uso wa dunia yote ni usemi ambao unamaanisha "dunia yote." Katika hadithi hii, ina maana Mungu aliwatawanya watu ili waweze kuishi katika sehemu tofauti za dunia.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11:10–26</w:t>
      </w:r>
      <w:r>
        <w:rPr>
          <w:lang w:val="sw_KE" w:bidi="sw_KE"/>
        </w:rPr>
      </w:r>
    </w:p>
    <w:p>
      <w:pPr>
        <w:pStyle w:val="Heading3"/>
      </w:pPr>
      <w:r>
        <w:rPr>
          <w:lang w:val="sw_KE" w:bidi="sw_KE"/>
        </w:rPr>
        <w:t>Sikiliza na Moyo</w:t>
      </w:r>
    </w:p>
    <w:p>
      <w:pPr/>
      <w:r>
        <w:rPr>
          <w:lang w:val="sw_KE" w:bidi="sw_KE"/>
        </w:rPr>
      </w:r>
      <w:r>
        <w:rPr>
          <w:lang w:val="sw_KE" w:bidi="sw_KE"/>
        </w:rPr>
        <w:t>Sikiliza kitabu cha mwanzo 11:10–26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11:10–26 katika tafsiri rahisi zaidi kuelewa.</w:t>
      </w:r>
    </w:p>
    <w:p>
      <w:pPr/>
      <w:r>
        <w:rPr>
          <w:lang w:val="sw_KE" w:bidi="sw_KE"/>
        </w:rPr>
      </w:r>
      <w:r>
        <w:rPr>
          <w:lang w:val="sw_KE" w:bidi="sw_KE"/>
        </w:rPr>
        <w:t>Sitisha sauti hii hapa.</w:t>
      </w:r>
    </w:p>
    <w:p>
      <w:pPr/>
      <w:r>
        <w:rPr>
          <w:lang w:val="sw_KE" w:bidi="sw_KE"/>
        </w:rPr>
      </w:r>
      <w:r>
        <w:rPr>
          <w:lang w:val="sw_KE" w:bidi="sw_KE"/>
        </w:rPr>
        <w:t>Uzao huu, au historia ya familia, ni kuhusu uzao wa mwana wa Nuhu, Shemu. Kumbuka kwamba baada ya mafuriko makubwa, watu wote walikufa isipokuwa Nuhu na familia yake. Baada ya Nuhu na familia yake kunusurika, Mungu alianza kizazi kipya cha watu kupitia familia ya Nuhu. Hadithi za awali zilizungumzia jinsi familia ya Nuhu ilizidi kama wakati ulipita Watu walijaribu kukaa katika mahali moja na kuasi Mungu. Lakini Mungu alizuia hiyo na kutawanya watu. Kama matokeo, watu waliishi katika sehemu tofauti za dunia. Simulizi ya sasa inarudi tena kwa hadithi ya Nuhu na familia yake. Ni kuhusu mwana wa Nuhu, Shemu, na uzao wa Shemu. Shemu ni muhimu kwa sababu Abramu ni uzao wa Shemu. Abramu anakuwa babu muhimu ya kikundi cha watu maalum wa Mungu.</w:t>
      </w:r>
    </w:p>
    <w:p>
      <w:pPr/>
      <w:r>
        <w:rPr>
          <w:lang w:val="sw_KE" w:bidi="sw_KE"/>
        </w:rPr>
      </w:r>
      <w:r>
        <w:rPr>
          <w:lang w:val="sw_KE" w:bidi="sw_KE"/>
        </w:rPr>
        <w:t xml:space="preserve">Uzao wa sasa unaanza na utangulizi, "Hivi ni vizazi vya Shemu." Utangulizi huu unaashiria mwanzo wa sehemu mpya. Ni katika maeneo kadhaa katika kitabu cha Mwanzo, na pia katika Agano la Kale. Neno la Kiebrania la "vizazi" ni neno ambalo kwa kawaida linarejelea hadithi au rekodi ya ukoo wa mtu. Tafsiri nyingi zinasema "nasaba" hapa. Rekodi hii inaonyesha ni familia ipi ambayo mtu ni mali yake. Maelezo haya ni muhimu kwa sababu hadhi ya kijamii ya mtu, haki, na majukumu ni msingi wa nasaba yake, au historia ya familia. </w:t>
      </w:r>
    </w:p>
    <w:p>
      <w:pPr/>
      <w:r>
        <w:rPr>
          <w:lang w:val="sw_KE" w:bidi="sw_KE"/>
        </w:rPr>
      </w:r>
      <w:r>
        <w:rPr>
          <w:lang w:val="sw_KE" w:bidi="sw_KE"/>
        </w:rPr>
        <w:t>Sitisha hapa na mjadili maswali haya kama kikundi: Katika utamaduni wenu, ni muhimu vipi kwa mtu kujua asili yake? Utamaduni wako unarekodi vipi au kufuatilia uzao wa mtu? Ni neno au maneno gani unatumia ili kurejelea rekodi hii? Ungeweza kutafsiri vipi katika lugha yako wazo la nasaba, ambayo ni historia ya mababu wa familia, taifa au mtu? Sitisha sauti hii hapa.</w:t>
      </w:r>
    </w:p>
    <w:p>
      <w:pPr/>
      <w:r>
        <w:rPr>
          <w:lang w:val="sw_KE" w:bidi="sw_KE"/>
        </w:rPr>
      </w:r>
      <w:r>
        <w:rPr>
          <w:lang w:val="sw_KE" w:bidi="sw_KE"/>
        </w:rPr>
        <w:t>Baada ya taarifa ya utangulizi, orodha ya uzao wa Shemu inaanza. Wakati Shemu alikuwa na umri wa miaka 100, Shemu akawa baba wa Arphaxed. Kumbuka kwamba uzao wa Shemu walikuwa katika hadithi ya awali. Kuna tofauti nne kuu kati ya awali na nasaba ya sasa. Kwanza, nasaba ya awali ilikuwa kuhusu baba ya Shemu, Nuhu, na uzao wa Nuhu. Uzao wa sasa ni kuhusu Shemu na uzao wa Shemu. Pili, nasaba ya awali inaorodhesha majina ya baba na watoto wao wote. Uzao wa sasa unaorodhesha baba tu na wana wao wa kwanza. Tatu, nasaba ya awali haitaji umri wa watu. Uzao wa sasa unataja umri wa watu. Nne, nasaba ya awali iliorodhesha tu uzao wa Shemu hadi kizazi cha nne. Uzao wa sasa unaorodhesha uzao wa Shemu hadi kizazi cha tisa.</w:t>
      </w:r>
    </w:p>
    <w:p>
      <w:pPr/>
      <w:r>
        <w:rPr>
          <w:lang w:val="sw_KE" w:bidi="sw_KE"/>
        </w:rPr>
      </w:r>
      <w:r>
        <w:rPr>
          <w:lang w:val="sw_KE" w:bidi="sw_KE"/>
        </w:rPr>
        <w:t>Ilikuwa miaka miwili baada ya mafuriko wakati Shemu akawa baba ya Arphaxed. Hii ina maana kwamba Shemu alianza familia yake mara moja baada ya mafuriko kukauka. Baada ya mafuriko, Mungu alimwamuru Nuhu na familia yake kuwa na watoto na kujaza dunia. Shemu mara moja anaanza kutii amri ya Mungu. Pia, hii ni mara ya mwisho kwamba msimulizi wa hadithi anazungumza kuhusu mafuriko katika kitabu hiki.</w:t>
      </w:r>
    </w:p>
    <w:p>
      <w:pPr/>
      <w:r>
        <w:rPr>
          <w:lang w:val="sw_KE" w:bidi="sw_KE"/>
        </w:rPr>
      </w:r>
      <w:r>
        <w:rPr>
          <w:lang w:val="sw_KE" w:bidi="sw_KE"/>
        </w:rPr>
        <w:t>Mbali na Arphaxed, Shemu alikuwa na wana na mabinti wengine. Shemu aliishi miaka 500 zaidi, na kisha Shemu alikufa. Kabla ya mafuriko, watu waliishi kwa mamia ya miaka mpaka Mungu aliamua kupunguza maisha ya watu kwa sababu ya dhambi zao. Shemu aliishi kwa muda mrefu zaidi kuliko watu wengine katika ukoo wa Shemu. Uzao katika maandishi mengi ya awali unachukua kipindi cha takriban miaka 300. Ikiwa tarehe hizi ni sahihi, hiyo ina maana Shemu bado alikuwa hai wakati Tera akawa baba ya Abramu.</w:t>
      </w:r>
    </w:p>
    <w:p>
      <w:pPr/>
      <w:r>
        <w:rPr>
          <w:lang w:val="sw_KE" w:bidi="sw_KE"/>
        </w:rPr>
      </w:r>
      <w:r>
        <w:rPr>
          <w:lang w:val="sw_KE" w:bidi="sw_KE"/>
        </w:rPr>
        <w:t>Sitisha hapa na kama kikundi angalia mti wa nasaba ya Shemu ambao unamalizika na Terah na wana wake watatu. Sitisha toleo hii la sauti hapa.</w:t>
      </w:r>
    </w:p>
    <w:p>
      <w:pPr/>
      <w:r>
        <w:rPr>
          <w:lang w:val="sw_KE" w:bidi="sw_KE"/>
        </w:rPr>
      </w:r>
      <w:r>
        <w:rPr>
          <w:lang w:val="sw_KE" w:bidi="sw_KE"/>
        </w:rPr>
        <w:t>Wana watatu wa Terah wako katika orodha hii: Abramu, Nahor, na Haran. Hii inamaliza ukoo wa Shemu.</w:t>
      </w:r>
    </w:p>
    <w:p>
      <w:pPr/>
      <w:r>
        <w:rPr>
          <w:lang w:val="sw_KE" w:bidi="sw_KE"/>
        </w:rPr>
      </w:r>
      <w:r>
        <w:rPr>
          <w:b/>
          <w:lang w:val="sw_KE" w:bidi="sw_KE"/>
        </w:rPr>
        <w:t>Huu ndio mwisho wa kurekodi.</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11:10–26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kitafafanua matukio, wahusika na mpangilio wa simulizi hili. Kisha kikundi kitaigiza simulizi hii.</w:t>
      </w:r>
    </w:p>
    <w:p>
      <w:pPr/>
      <w:r>
        <w:rPr>
          <w:lang w:val="sw_KE" w:bidi="sw_KE"/>
        </w:rPr>
      </w:r>
      <w:r>
        <w:rPr>
          <w:lang w:val="sw_KE" w:bidi="sw_KE"/>
        </w:rPr>
        <w:t>Simulizi hili lina matukio 9.</w:t>
      </w:r>
    </w:p>
    <w:p>
      <w:pPr/>
      <w:r>
        <w:rPr>
          <w:lang w:val="sw_KE" w:bidi="sw_KE"/>
        </w:rPr>
      </w:r>
      <w:r>
        <w:rPr>
          <w:b/>
          <w:lang w:val="sw_KE" w:bidi="sw_KE"/>
        </w:rPr>
        <w:t>Katika tukio la kwanza:</w:t>
      </w:r>
      <w:r>
        <w:rPr>
          <w:lang w:val="sw_KE" w:bidi="sw_KE"/>
        </w:rPr>
        <w:t xml:space="preserve"> Katika umri wa miaka 100, Shemu akawa baba ya Arphaxed. Shemu aliishi miaka 500 zaidi, alikuwa na wana wengine wengi na mabinti wengi, na kisha Shemu alikufa.</w:t>
      </w:r>
    </w:p>
    <w:p>
      <w:pPr/>
      <w:r>
        <w:rPr>
          <w:lang w:val="sw_KE" w:bidi="sw_KE"/>
        </w:rPr>
      </w:r>
      <w:r>
        <w:rPr>
          <w:b/>
          <w:lang w:val="sw_KE" w:bidi="sw_KE"/>
        </w:rPr>
        <w:t>Katika tukio la pili:</w:t>
      </w:r>
      <w:r>
        <w:rPr>
          <w:lang w:val="sw_KE" w:bidi="sw_KE"/>
        </w:rPr>
        <w:t xml:space="preserve"> Katika umri wa miaka 35, Arphaxed akawa baba ya Shelah. Arphaxed aliishi miaka 403 zaidi, alikuwa na wana wengine wengi na mabinti wengi, na kisha Arphaxed alikufa.</w:t>
      </w:r>
    </w:p>
    <w:p>
      <w:pPr/>
      <w:r>
        <w:rPr>
          <w:lang w:val="sw_KE" w:bidi="sw_KE"/>
        </w:rPr>
      </w:r>
      <w:r>
        <w:rPr>
          <w:b/>
          <w:lang w:val="sw_KE" w:bidi="sw_KE"/>
        </w:rPr>
        <w:t>Katika tukio la tatu:</w:t>
      </w:r>
      <w:r>
        <w:rPr>
          <w:lang w:val="sw_KE" w:bidi="sw_KE"/>
        </w:rPr>
        <w:t xml:space="preserve"> Katika umri wa miaka 30, Shelah akawa baba ya Eber. Shelah aliishi miaka 403 zaidi, akawa na wana wengine wengi na mabinti wengi, na kisha Shelah akafa.</w:t>
      </w:r>
    </w:p>
    <w:p>
      <w:pPr/>
      <w:r>
        <w:rPr>
          <w:lang w:val="sw_KE" w:bidi="sw_KE"/>
        </w:rPr>
      </w:r>
      <w:r>
        <w:rPr>
          <w:b/>
          <w:lang w:val="sw_KE" w:bidi="sw_KE"/>
        </w:rPr>
        <w:t>Katika tukio la nne:</w:t>
      </w:r>
      <w:r>
        <w:rPr>
          <w:lang w:val="sw_KE" w:bidi="sw_KE"/>
        </w:rPr>
        <w:t xml:space="preserve"> Katika umri wa miaka 34, Eber akawa baba ya Peleg. Eberi aliishi miaka 430 zaidi, alikuwa na wana wengine wengi na mabinti wengi, na kisha Eber alikufa.</w:t>
      </w:r>
    </w:p>
    <w:p>
      <w:pPr/>
      <w:r>
        <w:rPr>
          <w:lang w:val="sw_KE" w:bidi="sw_KE"/>
        </w:rPr>
      </w:r>
      <w:r>
        <w:rPr>
          <w:b/>
          <w:lang w:val="sw_KE" w:bidi="sw_KE"/>
        </w:rPr>
        <w:t>Katika tukio la tano:</w:t>
      </w:r>
      <w:r>
        <w:rPr>
          <w:lang w:val="sw_KE" w:bidi="sw_KE"/>
        </w:rPr>
        <w:t xml:space="preserve"> Katika umri wa miaka 30, Peleg akawa baba ya Reu. Shemu aliishi miaka 209 zaidi, alikuwa na wana wengine wengi na mabinti wengi, na kisha Peleg alikufa.</w:t>
      </w:r>
    </w:p>
    <w:p>
      <w:pPr/>
      <w:r>
        <w:rPr>
          <w:lang w:val="sw_KE" w:bidi="sw_KE"/>
        </w:rPr>
      </w:r>
      <w:r>
        <w:rPr>
          <w:b/>
          <w:lang w:val="sw_KE" w:bidi="sw_KE"/>
        </w:rPr>
        <w:t>Katika tukio la sita:</w:t>
      </w:r>
      <w:r>
        <w:rPr>
          <w:lang w:val="sw_KE" w:bidi="sw_KE"/>
        </w:rPr>
        <w:t xml:space="preserve"> Katika umri wa miaka 32, Reu akawa baba ya Serug. Reu aliishi miaka 207 zaidi, alikuwa na wana wengine wengi na mabinti wengi, na kisha Reu alikufa.</w:t>
      </w:r>
    </w:p>
    <w:p>
      <w:pPr/>
      <w:r>
        <w:rPr>
          <w:lang w:val="sw_KE" w:bidi="sw_KE"/>
        </w:rPr>
      </w:r>
      <w:r>
        <w:rPr>
          <w:b/>
          <w:lang w:val="sw_KE" w:bidi="sw_KE"/>
        </w:rPr>
        <w:t>Katika tukio la saba:</w:t>
      </w:r>
      <w:r>
        <w:rPr>
          <w:lang w:val="sw_KE" w:bidi="sw_KE"/>
        </w:rPr>
        <w:t xml:space="preserve"> Katika umri wa miaka 30, Serug akawa baba ya Nahor. Serug aliishi miaka 200 zaidi, alikuwa na wana wengine wengi na mabinti wengi, na kisha Serug alikufa.</w:t>
      </w:r>
    </w:p>
    <w:p>
      <w:pPr/>
      <w:r>
        <w:rPr>
          <w:lang w:val="sw_KE" w:bidi="sw_KE"/>
        </w:rPr>
      </w:r>
      <w:r>
        <w:rPr>
          <w:b/>
          <w:lang w:val="sw_KE" w:bidi="sw_KE"/>
        </w:rPr>
        <w:t>Katika tukio la nane:</w:t>
      </w:r>
      <w:r>
        <w:rPr>
          <w:lang w:val="sw_KE" w:bidi="sw_KE"/>
        </w:rPr>
        <w:t xml:space="preserve"> Katika umri wa miaka 29, Nahor akawa baba ya Terah. Nahor aliishi miaka 119 zaidi, alikuwa na wana wengine wengi na mabinti wengi, na kisha Nahor alikufa.</w:t>
      </w:r>
    </w:p>
    <w:p>
      <w:pPr/>
      <w:r>
        <w:rPr>
          <w:lang w:val="sw_KE" w:bidi="sw_KE"/>
        </w:rPr>
      </w:r>
      <w:r>
        <w:rPr>
          <w:b/>
          <w:lang w:val="sw_KE" w:bidi="sw_KE"/>
        </w:rPr>
        <w:t>Katika tukio la tisa:</w:t>
      </w:r>
      <w:r>
        <w:rPr>
          <w:lang w:val="sw_KE" w:bidi="sw_KE"/>
        </w:rPr>
        <w:t xml:space="preserve"> Katika umri wa miaka 70, Terah akawa baba ya Abramu, Nahor, na Haran.</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Arphaxed</w:t>
      </w:r>
    </w:p>
    <w:p>
      <w:pPr>
        <w:pStyle w:val="ListBullet"/>
        <w:spacing w:line="240" w:lineRule="auto"/>
        <w:ind w:left="720"/>
      </w:pPr>
      <w:r>
        <w:rPr>
          <w:lang w:val="sw_KE" w:bidi="sw_KE"/>
        </w:rPr>
      </w:r>
      <w:r>
        <w:rPr>
          <w:lang w:val="sw_KE" w:bidi="sw_KE"/>
        </w:rPr>
        <w:t>Shelah</w:t>
      </w:r>
    </w:p>
    <w:p>
      <w:pPr>
        <w:pStyle w:val="ListBullet"/>
        <w:spacing w:line="240" w:lineRule="auto"/>
        <w:ind w:left="720"/>
      </w:pPr>
      <w:r>
        <w:rPr>
          <w:lang w:val="sw_KE" w:bidi="sw_KE"/>
        </w:rPr>
      </w:r>
      <w:r>
        <w:rPr>
          <w:lang w:val="sw_KE" w:bidi="sw_KE"/>
        </w:rPr>
        <w:t>Eber</w:t>
      </w:r>
    </w:p>
    <w:p>
      <w:pPr>
        <w:pStyle w:val="ListBullet"/>
        <w:spacing w:line="240" w:lineRule="auto"/>
        <w:ind w:left="720"/>
      </w:pPr>
      <w:r>
        <w:rPr>
          <w:lang w:val="sw_KE" w:bidi="sw_KE"/>
        </w:rPr>
      </w:r>
      <w:r>
        <w:rPr>
          <w:lang w:val="sw_KE" w:bidi="sw_KE"/>
        </w:rPr>
        <w:t>Peleg</w:t>
      </w:r>
    </w:p>
    <w:p>
      <w:pPr>
        <w:pStyle w:val="ListBullet"/>
        <w:spacing w:line="240" w:lineRule="auto"/>
        <w:ind w:left="720"/>
      </w:pPr>
      <w:r>
        <w:rPr>
          <w:lang w:val="sw_KE" w:bidi="sw_KE"/>
        </w:rPr>
      </w:r>
      <w:r>
        <w:rPr>
          <w:lang w:val="sw_KE" w:bidi="sw_KE"/>
        </w:rPr>
        <w:t>Reu</w:t>
      </w:r>
    </w:p>
    <w:p>
      <w:pPr>
        <w:pStyle w:val="ListBullet"/>
        <w:spacing w:line="240" w:lineRule="auto"/>
        <w:ind w:left="720"/>
      </w:pPr>
      <w:r>
        <w:rPr>
          <w:lang w:val="sw_KE" w:bidi="sw_KE"/>
        </w:rPr>
      </w:r>
      <w:r>
        <w:rPr>
          <w:lang w:val="sw_KE" w:bidi="sw_KE"/>
        </w:rPr>
        <w:t>Serug</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Terah</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Haran</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Katika umri wa miaka 100, Shemu anapaswa kuonekana kama mtu mzee. Bado, Shemu anapaswa kushikilia kitu ambacho kinaweza kuwakilisha mtoto Arphaxed. Shemu aliishi kwa miaka 500 zaidi kisha alikufa. Watoto wa Shemu walimzika na kumwomboleza.</w:t>
      </w:r>
    </w:p>
    <w:p>
      <w:pPr/>
      <w:r>
        <w:rPr>
          <w:lang w:val="sw_KE" w:bidi="sw_KE"/>
        </w:rPr>
      </w:r>
      <w:r>
        <w:rPr>
          <w:lang w:val="sw_KE" w:bidi="sw_KE"/>
        </w:rPr>
        <w:t>Katika tukio la pili: Katika umri wa miaka 35, Arphaxed anapaswa kuonekana kama mtu wa umri wa makamu. Arphaxed anapaswa kushikilia kitu ambacho kinaweza kuwakilisha mtoto mchanga Shelah. Arphaxed aliishi kwa miaka 403 zaidi kisha alikufa. Watoto wa Arphaxed walimzika na kumwomboleza.</w:t>
      </w:r>
    </w:p>
    <w:p>
      <w:pPr/>
      <w:r>
        <w:rPr>
          <w:lang w:val="sw_KE" w:bidi="sw_KE"/>
        </w:rPr>
      </w:r>
      <w:r>
        <w:rPr>
          <w:lang w:val="sw_KE" w:bidi="sw_KE"/>
        </w:rPr>
        <w:t>Katika tukio la tatu: Katika umri wa miaka 30, Shelah anapaswa kuonekana kama mtu wa umri wa makamu. Shelah anapaswa kushikilia kitu ambacho kinaweza kuwakilisha mtoto Eber. Shelah aliishi kwa miaka 403 zaidi kisha alikufa. Watoto wa Shelah walimzika na kumwomboleza.</w:t>
      </w:r>
    </w:p>
    <w:p>
      <w:pPr/>
      <w:r>
        <w:rPr>
          <w:lang w:val="sw_KE" w:bidi="sw_KE"/>
        </w:rPr>
      </w:r>
      <w:r>
        <w:rPr>
          <w:lang w:val="sw_KE" w:bidi="sw_KE"/>
        </w:rPr>
        <w:t>Katika tukio la tatu: Katika umri wa miaka 34 Eber anapaswa kuonekana kama mtu wa umri wa kati. Eber anapaswa kushikilia kitu ambacho kinaweza kuwakilisha mtoto Peleg. Eber aliishi kwa miaka 430 zaidi kisha alikufa. Watoto wa Eber walimzika na kumwomboleza.</w:t>
      </w:r>
    </w:p>
    <w:p>
      <w:pPr/>
      <w:r>
        <w:rPr>
          <w:lang w:val="sw_KE" w:bidi="sw_KE"/>
        </w:rPr>
      </w:r>
      <w:r>
        <w:rPr>
          <w:lang w:val="sw_KE" w:bidi="sw_KE"/>
        </w:rPr>
        <w:t>Katika tukio la tano: Katika umri wa miaka 30, Peleg anapaswa kuonekana kama mtu wa umri wa makamu. Peleg anapaswa kushikilia kitu ambacho kinaweza kuwakilisha mtoto Reu. Peleg aliishi kwa miaka 209 zaidi kisha alikufa. Watoto wa Peleg walimzika na kumwomboleza.</w:t>
      </w:r>
    </w:p>
    <w:p>
      <w:pPr/>
      <w:r>
        <w:rPr>
          <w:lang w:val="sw_KE" w:bidi="sw_KE"/>
        </w:rPr>
      </w:r>
      <w:r>
        <w:rPr>
          <w:lang w:val="sw_KE" w:bidi="sw_KE"/>
        </w:rPr>
        <w:t>Katika tukio la sita: Katika umri wa miaka 32 Reu anapaswa kuonekana kama mtu wa umri wa makamu. Reu anapaswa kushikilia kitu ambacho kinaweza kuwakilisha mtoto Serug. Reu aliishi kwa miaka 207 zaidi kisha alikufa. Watoto wa Reu walimzika na kumwomboleza.</w:t>
      </w:r>
    </w:p>
    <w:p>
      <w:pPr/>
      <w:r>
        <w:rPr>
          <w:lang w:val="sw_KE" w:bidi="sw_KE"/>
        </w:rPr>
      </w:r>
      <w:r>
        <w:rPr>
          <w:lang w:val="sw_KE" w:bidi="sw_KE"/>
        </w:rPr>
        <w:t>Katika tukio la saba: Katika umri wa miaka 30, Serug anapaswa kuonekana kama mtu wa umri wa makamu. Serug anapaswa kushikilia kitu ambacho kinaweza kuwakilisha mtoto mchanga Nahor. Serug aliishi kwa miaka 200 zaidi kisha alikufa. Watoto wa Serug walimzika na kumwomboleza.</w:t>
      </w:r>
    </w:p>
    <w:p>
      <w:pPr/>
      <w:r>
        <w:rPr>
          <w:lang w:val="sw_KE" w:bidi="sw_KE"/>
        </w:rPr>
      </w:r>
      <w:r>
        <w:rPr>
          <w:lang w:val="sw_KE" w:bidi="sw_KE"/>
        </w:rPr>
        <w:t>Katika tukio la nane: Katika umri wa miaka 29, Nahor anapaswa kuonekana kama mtu wa umri wa kati. Nahor anapaswa kushikilia kitu ambacho kinaweza kuwakilisha mtoto Terah. Nahor aliishi kwa miaka 119 zaidi kisha alikufa. Watoto wa Nahor walimzika na kumwomboleza.</w:t>
      </w:r>
    </w:p>
    <w:p>
      <w:pPr/>
      <w:r>
        <w:rPr>
          <w:lang w:val="sw_KE" w:bidi="sw_KE"/>
        </w:rPr>
      </w:r>
      <w:r>
        <w:rPr>
          <w:lang w:val="sw_KE" w:bidi="sw_KE"/>
        </w:rPr>
        <w:t>Katika tukio la tisa: Katika umri wa miaka 70, Terah anapaswa kuonekana kama mtu mzee. Terah anapaswa kuwa karibu na wana wake Abramu, Nahor, na Haran.</w:t>
      </w:r>
    </w:p>
    <w:p>
      <w:pPr/>
      <w:r>
        <w:rPr>
          <w:lang w:val="sw_KE" w:bidi="sw_KE"/>
        </w:rPr>
      </w:r>
      <w:r>
        <w:rPr>
          <w:lang w:val="sw_KE" w:bidi="sw_KE"/>
        </w:rPr>
        <w:t>Sasa kikundi kinapaswa kuonyesha ubao wa hadithi, kuchora au kutumia vitu ili kuonyesha simulizi na matukio yake.</w:t>
      </w:r>
    </w:p>
    <w:p>
      <w:pPr/>
      <w:r>
        <w:rPr>
          <w:lang w:val="sw_KE" w:bidi="sw_KE"/>
        </w:rPr>
      </w:r>
      <w:r>
        <w:rPr>
          <w:b/>
          <w:lang w:val="sw_KE" w:bidi="sw_KE"/>
        </w:rPr>
        <w:t>Huu ndio mwisho wa kurekodi.</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11:10–26 katika tafsiri rahisi zaidi kuelewa.</w:t>
      </w:r>
    </w:p>
    <w:p>
      <w:pPr/>
      <w:r>
        <w:rPr>
          <w:lang w:val="sw_KE" w:bidi="sw_KE"/>
        </w:rPr>
      </w:r>
      <w:r>
        <w:rPr>
          <w:lang w:val="sw_KE" w:bidi="sw_KE"/>
        </w:rPr>
        <w:t>Sitisha sauti hii hapa.</w:t>
      </w:r>
    </w:p>
    <w:p>
      <w:pPr/>
      <w:r>
        <w:rPr>
          <w:lang w:val="sw_KE" w:bidi="sw_KE"/>
        </w:rPr>
      </w:r>
      <w:r>
        <w:rPr>
          <w:lang w:val="sw_KE" w:bidi="sw_KE"/>
        </w:rPr>
        <w:t>Katika hatua hii, kikundi kitaigiza simulizi hii.</w:t>
      </w:r>
    </w:p>
    <w:p>
      <w:pPr/>
      <w:r>
        <w:rPr>
          <w:lang w:val="sw_KE" w:bidi="sw_KE"/>
        </w:rPr>
      </w:r>
      <w:r>
        <w:rPr>
          <w:lang w:val="sw_KE" w:bidi="sw_KE"/>
        </w:rPr>
        <w:t>Simulizi hili lina matukio 9.</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Shem</w:t>
      </w:r>
    </w:p>
    <w:p>
      <w:pPr>
        <w:pStyle w:val="ListBullet"/>
        <w:spacing w:line="240" w:lineRule="auto"/>
        <w:ind w:left="720"/>
      </w:pPr>
      <w:r>
        <w:rPr>
          <w:lang w:val="sw_KE" w:bidi="sw_KE"/>
        </w:rPr>
      </w:r>
      <w:r>
        <w:rPr>
          <w:lang w:val="sw_KE" w:bidi="sw_KE"/>
        </w:rPr>
        <w:t>Arphaxed</w:t>
      </w:r>
    </w:p>
    <w:p>
      <w:pPr>
        <w:pStyle w:val="ListBullet"/>
        <w:spacing w:line="240" w:lineRule="auto"/>
        <w:ind w:left="720"/>
      </w:pPr>
      <w:r>
        <w:rPr>
          <w:lang w:val="sw_KE" w:bidi="sw_KE"/>
        </w:rPr>
      </w:r>
      <w:r>
        <w:rPr>
          <w:lang w:val="sw_KE" w:bidi="sw_KE"/>
        </w:rPr>
        <w:t>Shelah</w:t>
      </w:r>
    </w:p>
    <w:p>
      <w:pPr>
        <w:pStyle w:val="ListBullet"/>
        <w:spacing w:line="240" w:lineRule="auto"/>
        <w:ind w:left="720"/>
      </w:pPr>
      <w:r>
        <w:rPr>
          <w:lang w:val="sw_KE" w:bidi="sw_KE"/>
        </w:rPr>
      </w:r>
      <w:r>
        <w:rPr>
          <w:lang w:val="sw_KE" w:bidi="sw_KE"/>
        </w:rPr>
        <w:t>Eber</w:t>
      </w:r>
    </w:p>
    <w:p>
      <w:pPr>
        <w:pStyle w:val="ListBullet"/>
        <w:spacing w:line="240" w:lineRule="auto"/>
        <w:ind w:left="720"/>
      </w:pPr>
      <w:r>
        <w:rPr>
          <w:lang w:val="sw_KE" w:bidi="sw_KE"/>
        </w:rPr>
      </w:r>
      <w:r>
        <w:rPr>
          <w:lang w:val="sw_KE" w:bidi="sw_KE"/>
        </w:rPr>
        <w:t>Peleg</w:t>
      </w:r>
    </w:p>
    <w:p>
      <w:pPr>
        <w:pStyle w:val="ListBullet"/>
        <w:spacing w:line="240" w:lineRule="auto"/>
        <w:ind w:left="720"/>
      </w:pPr>
      <w:r>
        <w:rPr>
          <w:lang w:val="sw_KE" w:bidi="sw_KE"/>
        </w:rPr>
      </w:r>
      <w:r>
        <w:rPr>
          <w:lang w:val="sw_KE" w:bidi="sw_KE"/>
        </w:rPr>
        <w:t>Reu</w:t>
      </w:r>
    </w:p>
    <w:p>
      <w:pPr>
        <w:pStyle w:val="ListBullet"/>
        <w:spacing w:line="240" w:lineRule="auto"/>
        <w:ind w:left="720"/>
      </w:pPr>
      <w:r>
        <w:rPr>
          <w:lang w:val="sw_KE" w:bidi="sw_KE"/>
        </w:rPr>
      </w:r>
      <w:r>
        <w:rPr>
          <w:lang w:val="sw_KE" w:bidi="sw_KE"/>
        </w:rPr>
        <w:t>Serug</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Terah</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Haran</w:t>
      </w:r>
    </w:p>
    <w:p>
      <w:pPr/>
      <w:r>
        <w:rPr>
          <w:lang w:val="sw_KE" w:bidi="sw_KE"/>
        </w:rPr>
      </w:r>
      <w:r>
        <w:rPr>
          <w:lang w:val="sw_KE" w:bidi="sw_KE"/>
        </w:rPr>
        <w:t>Kama kikundi, igizeni simulizi hii mara mbili. Mnaatarajiwa kuigiza simulizi hii kwa lugha yenu ya asili.</w:t>
      </w:r>
    </w:p>
    <w:p>
      <w:pPr/>
      <w:r>
        <w:rPr>
          <w:lang w:val="sw_KE" w:bidi="sw_KE"/>
        </w:rPr>
      </w:r>
      <w:r>
        <w:rPr>
          <w:lang w:val="sw_KE" w:bidi="sw_KE"/>
        </w:rPr>
        <w:t>Kwanza, igizeni simulizi hii bila kusitisha. Kueni makini kwa mazungumzo, mtiririko, mstari wa hadithi na mpangilio wa matukio ya simulizi hii. Hakikisheni hamuachi kuigiza sehemu ngumu au muhimu za simulizi hii. Saidianeni kukumbuka kila sehemu ya simulizi hii. Sitisha sauti hii hapa na uigize simulizi hii.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endelea na igizo. 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Unaweza kuigiza kila tukio katika sehemu mbili. Katika sehemu ya kwanza, baba atatuambia umri wake, kumsifu Mungu, na kumtaja mwana wake mkubwa zaidi. Katika sehemu ya pili, wana wa mtu na mabinti watawaambia umri wa baba yao wakati baba yao alikufa. Kisha wana na mabinti watamzika na kumwomboleza baba yao.</w:t>
      </w:r>
    </w:p>
    <w:p>
      <w:pPr/>
      <w:r>
        <w:rPr>
          <w:lang w:val="sw_KE" w:bidi="sw_KE"/>
        </w:rPr>
      </w:r>
      <w:r>
        <w:rPr>
          <w:lang w:val="sw_KE" w:bidi="sw_KE"/>
        </w:rPr>
        <w:t>Kama mfano, kwa tukio la kwanza, Shemu ameshikilia mtoto Arphaxed na kusema, "Mimi nina umri wa miaka 100, na kumsifu Mungu kwa mtoto huyu! Jina la mtoto huyu litakuwa Arphaxed."</w:t>
      </w:r>
    </w:p>
    <w:p>
      <w:pPr/>
      <w:r>
        <w:rPr>
          <w:lang w:val="sw_KE" w:bidi="sw_KE"/>
        </w:rPr>
      </w:r>
      <w:r>
        <w:rPr>
          <w:lang w:val="sw_KE" w:bidi="sw_KE"/>
        </w:rPr>
        <w:t>Sitisha igizo. Mwulize mwigizaji anayeigiza Mungu, "Unahisi vipi au unawaza nini?" Muigizaji huenda akajibu mambo kama:</w:t>
      </w:r>
    </w:p>
    <w:p>
      <w:pPr>
        <w:pStyle w:val="ListBullet"/>
        <w:spacing w:line="240" w:lineRule="auto"/>
        <w:ind w:left="720"/>
      </w:pPr>
      <w:r>
        <w:rPr>
          <w:lang w:val="sw_KE" w:bidi="sw_KE"/>
        </w:rPr>
      </w:r>
      <w:r>
        <w:rPr>
          <w:lang w:val="sw_KE" w:bidi="sw_KE"/>
        </w:rPr>
        <w:t>Ninafurahi kwa sababu na mtoto huyu, tumeanza kutii amri ya Mungu ili kuzidisha; au</w:t>
      </w:r>
    </w:p>
    <w:p>
      <w:pPr>
        <w:pStyle w:val="ListBullet"/>
        <w:spacing w:line="240" w:lineRule="auto"/>
        <w:ind w:left="720"/>
      </w:pPr>
      <w:r>
        <w:rPr>
          <w:lang w:val="sw_KE" w:bidi="sw_KE"/>
        </w:rPr>
      </w:r>
      <w:r>
        <w:rPr>
          <w:lang w:val="sw_KE" w:bidi="sw_KE"/>
        </w:rPr>
        <w:t>Pamoja na mtoto huyu, tunaanza kizazi kipya cha wanadamu.</w:t>
      </w:r>
    </w:p>
    <w:p>
      <w:pPr/>
      <w:r>
        <w:rPr>
          <w:lang w:val="sw_KE" w:bidi="sw_KE"/>
        </w:rPr>
      </w:r>
      <w:r>
        <w:rPr>
          <w:lang w:val="sw_KE" w:bidi="sw_KE"/>
        </w:rPr>
        <w:t>Endelea na igizo.</w:t>
      </w:r>
    </w:p>
    <w:p>
      <w:pPr/>
      <w:r>
        <w:rPr>
          <w:lang w:val="sw_KE" w:bidi="sw_KE"/>
        </w:rPr>
      </w:r>
      <w:r>
        <w:rPr>
          <w:lang w:val="sw_KE" w:bidi="sw_KE"/>
        </w:rPr>
        <w:t>Kisha, watoto wa Shemu wanasema, "Baba yetu Shemu amekufa kwa amani katika umri wa miaka 600." Kisha onyesha jinsi watoto wa Shemu wanamzika na kumwomboleza Shemu.</w:t>
      </w:r>
    </w:p>
    <w:p>
      <w:pPr/>
      <w:r>
        <w:rPr>
          <w:lang w:val="sw_KE" w:bidi="sw_KE"/>
        </w:rPr>
      </w:r>
      <w:r>
        <w:rPr>
          <w:lang w:val="sw_KE" w:bidi="sw_KE"/>
        </w:rPr>
        <w:t>Rudia mlolongo sawa wa sehemu mbili mpaka tukio la nane wakati Nahor anamwita Terah na wakati Nahor anakufa.</w:t>
      </w:r>
    </w:p>
    <w:p>
      <w:pPr/>
      <w:r>
        <w:rPr>
          <w:lang w:val="sw_KE" w:bidi="sw_KE"/>
        </w:rPr>
      </w:r>
      <w:r>
        <w:rPr>
          <w:lang w:val="sw_KE" w:bidi="sw_KE"/>
        </w:rPr>
        <w:t>Katika tukio la tisa, Terah na wana wake watatu wanafanya shughuli pamoja. Wanaweza kula au kuomba pamoja.</w:t>
      </w:r>
    </w:p>
    <w:p>
      <w:pPr/>
      <w:r>
        <w:rPr>
          <w:lang w:val="sw_KE" w:bidi="sw_KE"/>
        </w:rPr>
      </w:r>
      <w:r>
        <w:rPr>
          <w:lang w:val="sw_KE" w:bidi="sw_KE"/>
        </w:rPr>
        <w:t>Sitisha igizo. Muulize mwigizaji anayeigiza Terah, "Unahisi vipi au unawaza nini?" Muigizaji huenda akajibu mambo kama:</w:t>
      </w:r>
    </w:p>
    <w:p>
      <w:pPr>
        <w:pStyle w:val="ListBullet"/>
        <w:spacing w:line="240" w:lineRule="auto"/>
        <w:ind w:left="720"/>
      </w:pPr>
      <w:r>
        <w:rPr>
          <w:lang w:val="sw_KE" w:bidi="sw_KE"/>
        </w:rPr>
      </w:r>
      <w:r>
        <w:rPr>
          <w:lang w:val="sw_KE" w:bidi="sw_KE"/>
        </w:rPr>
        <w:t>Mungu amenibariki kwa kweli na wana hawa watatu; au</w:t>
      </w:r>
    </w:p>
    <w:p>
      <w:pPr>
        <w:pStyle w:val="ListBullet"/>
        <w:spacing w:line="240" w:lineRule="auto"/>
        <w:ind w:left="720"/>
      </w:pPr>
      <w:r>
        <w:rPr>
          <w:lang w:val="sw_KE" w:bidi="sw_KE"/>
        </w:rPr>
      </w:r>
      <w:r>
        <w:rPr>
          <w:lang w:val="sw_KE" w:bidi="sw_KE"/>
        </w:rPr>
        <w:t>Ninahisi kwamba Mungu ana kusudi kubwa kwa wana wangu</w:t>
      </w:r>
    </w:p>
    <w:p>
      <w:pPr/>
      <w:r>
        <w:rPr>
          <w:lang w:val="sw_KE" w:bidi="sw_KE"/>
        </w:rPr>
      </w:r>
      <w:r>
        <w:rPr>
          <w:b/>
          <w:lang w:val="sw_KE" w:bidi="sw_KE"/>
        </w:rPr>
        <w:t>Huu ndio mwisho wa kurekodi.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Hadithi za awali zilielezea jinsi watu walizidisha na kutawanyika ili kuishi katika maeneo tofauti baada ya mafuriko. Simulizi ya sasa inaonyesha ukoo wa Shemu ambao unamalizika katika kizazi cha tisa, katika kuzaliwa kwa wana wa Terah, Abramu, Nahor, na Haran.</w:t>
      </w:r>
    </w:p>
    <w:p>
      <w:pPr/>
      <w:r>
        <w:rPr>
          <w:lang w:val="sw_KE" w:bidi="sw_KE"/>
        </w:rPr>
      </w:r>
      <w:r>
        <w:rPr>
          <w:lang w:val="sw_KE" w:bidi="sw_KE"/>
        </w:rPr>
        <w:t xml:space="preserve">Uzao unaanza na utangulizi, "Hivi ni </w:t>
      </w:r>
      <w:r>
        <w:rPr>
          <w:b/>
          <w:lang w:val="sw_KE" w:bidi="sw_KE"/>
        </w:rPr>
        <w:t>vizazi</w:t>
      </w:r>
      <w:r>
        <w:rPr>
          <w:lang w:val="sw_KE" w:bidi="sw_KE"/>
        </w:rPr>
        <w:t xml:space="preserve"> vya Shemu." Neno la Kiebrania kwa vizazi ni neno ambalo kwa kawaida linarejelea hadithi au rekodi ya uzao wa mtu. Pia mara nyingi inatafsiriwa kama </w:t>
      </w:r>
      <w:r>
        <w:rPr>
          <w:b/>
          <w:lang w:val="sw_KE" w:bidi="sw_KE"/>
        </w:rPr>
        <w:t>ukoo</w:t>
      </w:r>
      <w:r>
        <w:rPr>
          <w:lang w:val="sw_KE" w:bidi="sw_KE"/>
        </w:rPr>
        <w:t>. Katika kitabu cha Mwanzo, neno hili lina kazi mbili kuu. Kwanza, inafanya kazi kuashiria sehemu mpya au hadithi; inatumiwa mara kumi na tatu katika kitabu cha Mwanzo. Pili, inafanya kazi ili kuonyesha ni familia gani mtu ni yake. Maelezo haya ni muhimu kwa sababu hadhi ya kijamii ya mtu, haki, na majukumu ni msingi uzao wake. Katika muktadha wa sasa, ukoo huu unatumika kuanzisha asili ya mababu ya Abramu. Abramu atakuwa mhusika muhimu anayefuata.</w:t>
      </w:r>
    </w:p>
    <w:p>
      <w:pPr/>
      <w:r>
        <w:rPr>
          <w:lang w:val="sw_KE" w:bidi="sw_KE"/>
        </w:rPr>
      </w:r>
      <w:r>
        <w:rPr>
          <w:lang w:val="sw_KE" w:bidi="sw_KE"/>
        </w:rPr>
        <w:t xml:space="preserve">Kwa sababu hii ni mara ya sita kwamba neno hili limeonekana, hakikisha kutumia neno sawa kwa vizazi ambavyo umetumia katika ukoo wa awali. Unaweza kurejelea Faharasa Kuu kwa maelezo zaidi kuhusu </w:t>
      </w:r>
      <w:r>
        <w:rPr>
          <w:lang w:val="sw_KE" w:bidi="sw_KE"/>
        </w:rPr>
        <w:t>vizazi</w:t>
      </w:r>
      <w:r>
        <w:rPr>
          <w:lang w:val="sw_KE" w:bidi="sw_KE"/>
        </w:rPr>
        <w:t xml:space="preserve"> au </w:t>
      </w:r>
      <w:r>
        <w:rPr>
          <w:lang w:val="sw_KE" w:bidi="sw_KE"/>
        </w:rPr>
        <w:t>ukoo</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wa anatakiwa kumwambia sehemu inayofuata ya simulizi na kupitisha. Fanya hivi hadi kikundi kitakapokuwa kimesimulia tena kifungu chote. Washiriki wa kikundi wanaweza kusahihana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11:27–32</w:t>
      </w:r>
      <w:r>
        <w:rPr>
          <w:lang w:val="sw_KE" w:bidi="sw_KE"/>
        </w:rPr>
      </w:r>
    </w:p>
    <w:p>
      <w:pPr>
        <w:pStyle w:val="Heading3"/>
      </w:pPr>
      <w:r>
        <w:rPr>
          <w:lang w:val="sw_KE" w:bidi="sw_KE"/>
        </w:rPr>
        <w:t>Sikiliza na Moyo</w:t>
      </w:r>
    </w:p>
    <w:p>
      <w:pPr/>
      <w:r>
        <w:rPr>
          <w:lang w:val="sw_KE" w:bidi="sw_KE"/>
        </w:rPr>
      </w:r>
      <w:r>
        <w:rPr>
          <w:lang w:val="sw_KE" w:bidi="sw_KE"/>
        </w:rPr>
        <w:t>Sikiliza kitabu cha mwanzo 11:27–32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ni kuhusu familia ya Terah. Kumbuka kwamba hadithi ya awali ilikuwa kuhusu ukoo wa Shemu. Kizazi cha mwisho kilichotajwa katika ukoo wa Shemu kilikuwa Terah. Simulizi ya sasa inaendeleza hadithi kuanzia na Terah na familia yake. Inaelezea zaidi kuhusu wana wa Terah na wake ambao wana wake walikuwa wameoa. Pia inazungumza kuhusu ambapo waliishi, na ni umri gani Terah alikufa.</w:t>
      </w:r>
    </w:p>
    <w:p>
      <w:pPr/>
      <w:r>
        <w:rPr>
          <w:lang w:val="sw_KE" w:bidi="sw_KE"/>
        </w:rPr>
      </w:r>
      <w:r>
        <w:rPr>
          <w:lang w:val="sw_KE" w:bidi="sw_KE"/>
        </w:rPr>
        <w:t>Hadithi inaanza na utangulizi, "Sasa hawa ni vizazi vya Terah." Neno "sasa" linaashiria sehemu mpya, lakini si sehemu mpya kabisa. Hii ni kwa sababu Kiebrania kwa neno "sasa" inaonyesha kwamba hadithi ya sasa bado imeunganishwa na hadithi ya awali. Pia, kama katika hadithi ya awali, neno la "vizazi" linarejelea uzao wa mtu. Hii ina maana kwamba hadithi hii pia ni aina ya ukoo. Uzao huu unazungumza kuhusu familia ya Terah, uzao wake. Ni muhimu kukumbuka kwamba, wakati huo, uzao wa mtu ulikuwa muhimu. Uzao wa mtu uliamua hadhi yake ya kijamii, haki, na majukumu.</w:t>
      </w:r>
    </w:p>
    <w:p>
      <w:pPr/>
      <w:r>
        <w:rPr>
          <w:lang w:val="sw_KE" w:bidi="sw_KE"/>
        </w:rPr>
      </w:r>
      <w:r>
        <w:rPr>
          <w:lang w:val="sw_KE" w:bidi="sw_KE"/>
        </w:rPr>
        <w:t>Wana wa Terah walikuwa Abramu, Nahor, na Haran. Miongoni mwa wana wake, Haran tu alikuwa na watoto wake mwenyewe. Watoto wake walikuwa Loti, Milcah, na Iscah. Lakini Haran alikufa mapema kuliko baba yake, Terah. Alikufa katika nchi ya Ur ya Wakaldayo ambapo alizaliwa. Wakaldayo wanarejelea Wababiloni, kwa hiyo Ur ilikuwa jina la mkoa katika Babiloni.</w:t>
      </w:r>
    </w:p>
    <w:p>
      <w:pPr/>
      <w:r>
        <w:rPr>
          <w:lang w:val="sw_KE" w:bidi="sw_KE"/>
        </w:rPr>
      </w:r>
      <w:r>
        <w:rPr>
          <w:lang w:val="sw_KE" w:bidi="sw_KE"/>
        </w:rPr>
        <w:t xml:space="preserve">Sitisha na uonyeshe ramani ambayo inaonyesha </w:t>
      </w:r>
      <w:r>
        <w:rPr>
          <w:lang w:val="sw_KE" w:bidi="sw_KE"/>
        </w:rPr>
        <w:t>mji wa Ur ndani ya mkoa wa Babiloni</w:t>
      </w:r>
      <w:r>
        <w:rPr>
          <w:lang w:val="sw_KE" w:bidi="sw_KE"/>
        </w:rPr>
        <w:t>.</w:t>
      </w:r>
    </w:p>
    <w:p>
      <w:pPr/>
      <w:r>
        <w:rPr>
          <w:lang w:val="sw_KE" w:bidi="sw_KE"/>
        </w:rPr>
      </w:r>
      <w:r>
        <w:rPr>
          <w:lang w:val="sw_KE" w:bidi="sw_KE"/>
        </w:rPr>
        <w:t>Ni muhimu kukumbuka kwamba Babeli, jina lingine la mahali kwa Babiloni, ilikuwa mahali ambapo watu walikuwa wamepanga kujenga mji na mnara. Mungu aliwazuia watu kutoka kukamilisha mradi huu wa jengo na kuwatawanya duniani kote. Terah na familia yake wanaweza kuwa walibakia katika Babiloni baada ya Mungu kuwatawanya watu. Hii inaweza kuelezea kwa nini nchi ya Babiloni, au nchi ya Ur ya Wakaldayo, ilisemekana kuwa nchi ambapo Haran alizaliwa.</w:t>
      </w:r>
    </w:p>
    <w:p>
      <w:pPr/>
      <w:r>
        <w:rPr>
          <w:lang w:val="sw_KE" w:bidi="sw_KE"/>
        </w:rPr>
      </w:r>
      <w:r>
        <w:rPr>
          <w:lang w:val="sw_KE" w:bidi="sw_KE"/>
        </w:rPr>
        <w:t>Mke wa Haran hakutajwa, lakini Abramu na wake wa Nahor walitajwa. Nahor alioa mmoja wa mabinti wa Haran, Milcah. Nahor na Milcah, kwa hivyo, walikuwa jamaa wa damu. Katika utamaduni wao, ndoa kati ya jamaa wa karibu ilikuwa ya kawaida, wakati mwingine hata bora. Hii ilikuwa moja ya njia ambazo familia zilidumisha mahusiano yenye nguvu na kuhifadhi uzao wao. Abramu alioa Sarai. Hadithi ya baadaye inaonyesha kwamba Sarai alikuwa dada wa kambo wa Abramu. Hii ina maana Abramu na Sarai walikuwa na baba sawa, Terah, lakini walikuwa na mama tofauti.</w:t>
      </w:r>
    </w:p>
    <w:p>
      <w:pPr/>
      <w:r>
        <w:rPr>
          <w:lang w:val="sw_KE" w:bidi="sw_KE"/>
        </w:rPr>
      </w:r>
      <w:r>
        <w:rPr>
          <w:lang w:val="sw_KE" w:bidi="sw_KE"/>
        </w:rPr>
        <w:t>Sitisha na mjadili maswali yafuatayo:</w:t>
      </w:r>
    </w:p>
    <w:p>
      <w:pPr/>
      <w:r>
        <w:rPr>
          <w:lang w:val="sw_KE" w:bidi="sw_KE"/>
        </w:rPr>
      </w:r>
      <w:r>
        <w:rPr>
          <w:lang w:val="sw_KE" w:bidi="sw_KE"/>
        </w:rPr>
        <w:t>Abramu na Sarai hawakuwa na watoto kwa sababu Sarai alikuwa tasa. Utasa inarejelea kutoweza kuwa na uwezo wa mwanamke kuchukua mimba ya mtoto. Utasa wa Sarai ulitajwa hapa kwa sababu Abramu na Sarai watakuwa wahusika wakuu katika hadithi zifuatazo. Utasa wa Sarai utakuwa maelezo muhimu katika hadithi hizi zifuatazo.</w:t>
      </w:r>
    </w:p>
    <w:p>
      <w:pPr/>
      <w:r>
        <w:rPr>
          <w:lang w:val="sw_KE" w:bidi="sw_KE"/>
        </w:rPr>
      </w:r>
      <w:r>
        <w:rPr>
          <w:lang w:val="sw_KE" w:bidi="sw_KE"/>
        </w:rPr>
        <w:t>Kisha Terah aliondoka nchi ya Ur ya Wakaldayo ili kwenda kwa nchi ya Kanaani. Kanaani ilikuwa nchi iliyopewa jina kwa heshima ya mjukuu wa Nuhu, Kanaani. Terah alichukua pamoja naye Abramu na Sarai, na pia mjukuu wake, Loti. Kwa hatua hii, si wazi kile kilichotokea kwa Nahor na Milcah, na binti mwingine wa Haran, Iscah. Lakini Terah, Abramu, Sarai, na Lutu walikwenda kwenye safari kwa Kanaani. Hata hivyo, kabla ya kufikia Kanaani, walisimama katika mahali inayoitwa Haran.</w:t>
      </w:r>
    </w:p>
    <w:p>
      <w:pPr/>
      <w:r>
        <w:rPr>
          <w:lang w:val="sw_KE" w:bidi="sw_KE"/>
        </w:rPr>
      </w:r>
      <w:r>
        <w:rPr>
          <w:lang w:val="sw_KE" w:bidi="sw_KE"/>
        </w:rPr>
        <w:t xml:space="preserve">Sitisha na uonyeshe ramani ambayo inaonyesha njia kutoka </w:t>
      </w:r>
      <w:r>
        <w:rPr>
          <w:lang w:val="sw_KE" w:bidi="sw_KE"/>
        </w:rPr>
        <w:t>Ur hadi Kanaani, na Haran mahali fulani katikati</w:t>
      </w:r>
      <w:r>
        <w:rPr>
          <w:lang w:val="sw_KE" w:bidi="sw_KE"/>
        </w:rPr>
        <w:t>.</w:t>
      </w:r>
    </w:p>
    <w:p>
      <w:pPr/>
      <w:r>
        <w:rPr>
          <w:lang w:val="sw_KE" w:bidi="sw_KE"/>
        </w:rPr>
      </w:r>
      <w:r>
        <w:rPr>
          <w:lang w:val="sw_KE" w:bidi="sw_KE"/>
        </w:rPr>
        <w:t>Mahali hapa hapahusiani na mwana wa Terah, Haran, kwa sababu mahali hapa panaandikwa tofauti katika Kiebrania. Ni katika Haran ambapo Terah, Abramu, Sarai, na Lutu wataishi kwa muda. Pia ni mahali ambapo Terah atakufa. Alikufa katika umri wa 205.</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Terah na wana wake watatu wapo pamoja katika Ur kwa Wakaldayo. Haran alikuwa na watoto wake Loti, Milkah, na Iscah.</w:t>
      </w:r>
    </w:p>
    <w:p>
      <w:pPr/>
      <w:r>
        <w:rPr>
          <w:lang w:val="sw_KE" w:bidi="sw_KE"/>
        </w:rPr>
      </w:r>
      <w:r>
        <w:rPr>
          <w:b/>
          <w:lang w:val="sw_KE" w:bidi="sw_KE"/>
        </w:rPr>
        <w:t>Tukio la pili:</w:t>
      </w:r>
      <w:r>
        <w:rPr>
          <w:lang w:val="sw_KE" w:bidi="sw_KE"/>
        </w:rPr>
        <w:t xml:space="preserve"> Haran alikufa na kuzikwa katika Ur kwa Wakaldayo.</w:t>
      </w:r>
    </w:p>
    <w:p>
      <w:pPr/>
      <w:r>
        <w:rPr>
          <w:lang w:val="sw_KE" w:bidi="sw_KE"/>
        </w:rPr>
      </w:r>
      <w:r>
        <w:rPr>
          <w:b/>
          <w:lang w:val="sw_KE" w:bidi="sw_KE"/>
        </w:rPr>
        <w:t>Tukio la tatu:</w:t>
      </w:r>
      <w:r>
        <w:rPr>
          <w:lang w:val="sw_KE" w:bidi="sw_KE"/>
        </w:rPr>
        <w:t xml:space="preserve"> Nahor alioa binti ya Haran, Milcah. Abramu alioa Sarai. Abramu na Sarai hawakuwa na watoto.</w:t>
      </w:r>
    </w:p>
    <w:p>
      <w:pPr/>
      <w:r>
        <w:rPr>
          <w:lang w:val="sw_KE" w:bidi="sw_KE"/>
        </w:rPr>
      </w:r>
      <w:r>
        <w:rPr>
          <w:b/>
          <w:lang w:val="sw_KE" w:bidi="sw_KE"/>
        </w:rPr>
        <w:t>Tukio la nne:</w:t>
      </w:r>
      <w:r>
        <w:rPr>
          <w:lang w:val="sw_KE" w:bidi="sw_KE"/>
        </w:rPr>
        <w:t xml:space="preserve"> Terah, pamoja na Abramu, Sarai, na Lutu walianza safari yao kutoka Ur ya Wakaldayo kwenda katika nchi ya Kanaani. Baada ya kuwasili kule Haran, walisitisha safari na kuishi hapo.</w:t>
      </w:r>
    </w:p>
    <w:p>
      <w:pPr/>
      <w:r>
        <w:rPr>
          <w:lang w:val="sw_KE" w:bidi="sw_KE"/>
        </w:rPr>
      </w:r>
      <w:r>
        <w:rPr>
          <w:b/>
          <w:lang w:val="sw_KE" w:bidi="sw_KE"/>
        </w:rPr>
        <w:t>Tukio la tano:</w:t>
      </w:r>
      <w:r>
        <w:rPr>
          <w:lang w:val="sw_KE" w:bidi="sw_KE"/>
        </w:rPr>
        <w:t xml:space="preserve"> Terah alikufa katika Haran katika umri wa miaka 205.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Terah</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Haran</w:t>
      </w:r>
    </w:p>
    <w:p>
      <w:pPr>
        <w:pStyle w:val="ListBullet"/>
        <w:spacing w:line="240" w:lineRule="auto"/>
        <w:ind w:left="720"/>
      </w:pPr>
      <w:r>
        <w:rPr>
          <w:lang w:val="sw_KE" w:bidi="sw_KE"/>
        </w:rPr>
      </w:r>
      <w:r>
        <w:rPr>
          <w:lang w:val="sw_KE" w:bidi="sw_KE"/>
        </w:rPr>
        <w:t>Milka</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Lutu</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Kumbuka kwamba hadithi hii inafuata "vizazi" au "ukoo wa Shemu." Terah alikuwa kizazi cha mwisho katika ukoo wa Shemu. Hadithi hii inaanza kwa neno la Kiebrania ambalo linaonyesha kwamba hii ni sehemu mpya, lakini kwamba sehemu hii mpya imeunganishwa na hadithi ya awali.</w:t>
      </w:r>
    </w:p>
    <w:p>
      <w:pPr/>
      <w:r>
        <w:rPr>
          <w:lang w:val="sw_KE" w:bidi="sw_KE"/>
        </w:rPr>
      </w:r>
      <w:r>
        <w:rPr>
          <w:lang w:val="sw_KE" w:bidi="sw_KE"/>
        </w:rPr>
        <w:t>Katika tukio la kwanza, Terah na wana wake, na pia wajukuu wake kutoka Haran wanaonekana wakiishi pamoja katika Ur ya Wakaldayo.</w:t>
      </w:r>
    </w:p>
    <w:p>
      <w:pPr/>
      <w:r>
        <w:rPr>
          <w:lang w:val="sw_KE" w:bidi="sw_KE"/>
        </w:rPr>
      </w:r>
      <w:r>
        <w:rPr>
          <w:lang w:val="sw_KE" w:bidi="sw_KE"/>
        </w:rPr>
        <w:t xml:space="preserve">Sitisha na uonyeshe ramani ambayo inaonyesha </w:t>
      </w:r>
      <w:r>
        <w:rPr>
          <w:lang w:val="sw_KE" w:bidi="sw_KE"/>
        </w:rPr>
        <w:t>mji wa Ur ndani ya mkoa wa Babiloni</w:t>
      </w:r>
      <w:r>
        <w:rPr>
          <w:lang w:val="sw_KE" w:bidi="sw_KE"/>
        </w:rPr>
        <w:t>.</w:t>
      </w:r>
    </w:p>
    <w:p>
      <w:pPr/>
      <w:r>
        <w:rPr>
          <w:lang w:val="sw_KE" w:bidi="sw_KE"/>
        </w:rPr>
      </w:r>
      <w:r>
        <w:rPr>
          <w:lang w:val="sw_KE" w:bidi="sw_KE"/>
        </w:rPr>
        <w:t>Unaweza kutumia kitu na kukiita kwa majina ya mahali ili kuonyesha ambapo wanakaa. Chaguo lingine ni kuandika jina la mahali kwenye ardhi. Bado chaguo lingine ni kuwa na mmoja wa wahusika atengeneze hotuba ambapo anataja kwamba wapo katika Ur ya Wakaldayo.</w:t>
      </w:r>
    </w:p>
    <w:p>
      <w:pPr/>
      <w:r>
        <w:rPr>
          <w:lang w:val="sw_KE" w:bidi="sw_KE"/>
        </w:rPr>
      </w:r>
      <w:r>
        <w:rPr>
          <w:lang w:val="sw_KE" w:bidi="sw_KE"/>
        </w:rPr>
        <w:t>Katika tukio la pili, Terah, na wana wake Abramu na Nahor, na pia wajukuu wake kutoka Haran, wanaweza kuonyeshwa kama wakiomboleza kifo cha Haran. Mmoja wa wahusika anaweza kutaja kwamba Haran alikufa katika Ur ya Wakaldayo ambapo alizaliwa.</w:t>
      </w:r>
    </w:p>
    <w:p>
      <w:pPr/>
      <w:r>
        <w:rPr>
          <w:lang w:val="sw_KE" w:bidi="sw_KE"/>
        </w:rPr>
      </w:r>
      <w:r>
        <w:rPr>
          <w:lang w:val="sw_KE" w:bidi="sw_KE"/>
        </w:rPr>
        <w:t>Katika tukio la tatu, Nahor na Milcah, na pia Abramu na Sarai, wanapaswa kuonyeshwa kama waume na wake. Ni muhimu kuonyesha katika tukio hili kwamba Sarai alikuwa tasa.</w:t>
      </w:r>
    </w:p>
    <w:p>
      <w:pPr/>
      <w:r>
        <w:rPr>
          <w:lang w:val="sw_KE" w:bidi="sw_KE"/>
        </w:rPr>
      </w:r>
      <w:r>
        <w:rPr>
          <w:lang w:val="sw_KE" w:bidi="sw_KE"/>
        </w:rPr>
        <w:t>Katika tukio la nne, Terah, pamoja na Abramu, Sarai, na Lutu wanapaswa kuonekana kama wanajiandaa kwa safari ndefu. Terah anaweza kuonyeshwa kama kuelezea kwa kikundi ambapo wanaenda.</w:t>
      </w:r>
    </w:p>
    <w:p>
      <w:pPr/>
      <w:r>
        <w:rPr>
          <w:lang w:val="sw_KE" w:bidi="sw_KE"/>
        </w:rPr>
      </w:r>
      <w:r>
        <w:rPr>
          <w:lang w:val="sw_KE" w:bidi="sw_KE"/>
        </w:rPr>
        <w:t xml:space="preserve">Sitisha na uonyeshe ramani ambayo inaonyesha njia kutoka </w:t>
      </w:r>
      <w:r>
        <w:rPr>
          <w:lang w:val="sw_KE" w:bidi="sw_KE"/>
        </w:rPr>
        <w:t>Ur hadi Kanaani, na Haran mahali fulani katikati</w:t>
      </w:r>
      <w:r>
        <w:rPr>
          <w:lang w:val="sw_KE" w:bidi="sw_KE"/>
        </w:rPr>
        <w:t>.</w:t>
      </w:r>
    </w:p>
    <w:p>
      <w:pPr/>
      <w:r>
        <w:rPr>
          <w:lang w:val="sw_KE" w:bidi="sw_KE"/>
        </w:rPr>
      </w:r>
      <w:r>
        <w:rPr>
          <w:lang w:val="sw_KE" w:bidi="sw_KE"/>
        </w:rPr>
        <w:t>Kisha, wanaweza kuonyeshwa wakisimama katika Haran. Terah anaweza kuonekana kama anaelekeza kikundi kusitisha safari na kuanzisha kambi hapo.</w:t>
      </w:r>
    </w:p>
    <w:p>
      <w:pPr/>
      <w:r>
        <w:rPr>
          <w:lang w:val="sw_KE" w:bidi="sw_KE"/>
        </w:rPr>
      </w:r>
      <w:r>
        <w:rPr>
          <w:lang w:val="sw_KE" w:bidi="sw_KE"/>
        </w:rPr>
        <w:t>Katika tukio la tano, Abramu, Sarai, na Lutu wanaweza kuonekana wakiomboleza juu ya kifo cha Terah. Abramu anaweza kuboresha hotuba hapa ambayo inataja umri wa Terah.</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Terah</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Haran</w:t>
      </w:r>
    </w:p>
    <w:p>
      <w:pPr>
        <w:pStyle w:val="ListBullet"/>
        <w:spacing w:line="240" w:lineRule="auto"/>
        <w:ind w:left="720"/>
      </w:pPr>
      <w:r>
        <w:rPr>
          <w:lang w:val="sw_KE" w:bidi="sw_KE"/>
        </w:rPr>
      </w:r>
      <w:r>
        <w:rPr>
          <w:lang w:val="sw_KE" w:bidi="sw_KE"/>
        </w:rPr>
        <w:t>Milka</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Lutu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Ni muhimu kukumbuka kwamba tukio la kwanza hadi tatu yanafanyika katika Ur kwa Wakaldayo. Kuzaliwa kwa watoto wa Haran, kifo cha Haran, na ndoa kati ya Nahor na Milcah, na pia Abramu na Sarai wote wanafanyika katika Ur kwa Wakaldayo. Kwa hivyo, wakati wa kuigiza matukio moja hadi tatu, hakikisha kwamba ni wazi kwamba matukio yanafanyika katika Ur kwa Wakaldayo.</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wafanye wahusika wote waweze kuonekana katika nyumba moja. Wanaishi katika Ur kwa Wakaldayo. Wanafanya shughuli pamoja, pengine kugawana chakula, shughuli ya kawaida ambayo familia yote ilifanya pamoja wakati huo.</w:t>
      </w:r>
    </w:p>
    <w:p>
      <w:pPr/>
      <w:r>
        <w:rPr>
          <w:lang w:val="sw_KE" w:bidi="sw_KE"/>
        </w:rPr>
      </w:r>
      <w:r>
        <w:rPr>
          <w:lang w:val="sw_KE" w:bidi="sw_KE"/>
        </w:rPr>
        <w:t>Katika tukio la pili, ili kuonyesha kwamba Haran alikuwa amekufa, Haran anaweza kulala chini, na baba yake Terah, ndugu zake, na watoto wake wamesimama kumzunguka na kuomboleza kifo chake.</w:t>
      </w:r>
    </w:p>
    <w:p>
      <w:pPr/>
      <w:r>
        <w:rPr>
          <w:lang w:val="sw_KE" w:bidi="sw_KE"/>
        </w:rPr>
      </w:r>
      <w:r>
        <w:rPr>
          <w:lang w:val="sw_KE" w:bidi="sw_KE"/>
        </w:rPr>
        <w:t>Katika tukio la tatu, Nahor na Milcah wanapaswa kuonekana kama mume na mke. Abramu na Sarai, pia, wanapaswa kuonekana kama mume na mke. Ili kuonyesha kwamba Abramu na Sarai hawakuwa na watoto, Nahor na Milcah wanaweza kuzungukwa na watoto wao, wakati Sarai wanatazama kutoka mbali.</w:t>
      </w:r>
    </w:p>
    <w:p>
      <w:pPr/>
      <w:r>
        <w:rPr>
          <w:lang w:val="sw_KE" w:bidi="sw_KE"/>
        </w:rPr>
      </w:r>
      <w:r>
        <w:rPr>
          <w:lang w:val="sw_KE" w:bidi="sw_KE"/>
        </w:rPr>
        <w:t>Sitisha kitendo: Muulize waigizaji wanaoigiza majukumu ya Abramu na Sarai, "Mnahisi vipi?" Unaweza kusikia mambo kama, "Tunahuzunika kwa sababu hatuna watoto wetu wenyewe," au "Pengine, Mungu hana mpango mzuri kwa ajili yetu." Anzisha tena igizo.</w:t>
      </w:r>
    </w:p>
    <w:p>
      <w:pPr/>
      <w:r>
        <w:rPr>
          <w:lang w:val="sw_KE" w:bidi="sw_KE"/>
        </w:rPr>
      </w:r>
      <w:r>
        <w:rPr>
          <w:lang w:val="sw_KE" w:bidi="sw_KE"/>
        </w:rPr>
        <w:t>Tukio la nne linapaswa kuonyesha maeneo mawili. Ya kwanza ni katika Ur kwa Wakaldayo ambapo Terah, Abramu, Sarai, na Lutu wanajiandaa kwa safari. Kisha, wakiwa njiani, wanasimama katika Haran na kuamua kuishi hapo.</w:t>
      </w:r>
    </w:p>
    <w:p>
      <w:pPr/>
      <w:r>
        <w:rPr>
          <w:lang w:val="sw_KE" w:bidi="sw_KE"/>
        </w:rPr>
      </w:r>
      <w:r>
        <w:rPr>
          <w:lang w:val="sw_KE" w:bidi="sw_KE"/>
        </w:rPr>
        <w:t>Katika tukio la tano, Terah anakufa katika umri wa uzee katika Haran. Abramu, Sarai, na Lutu wanaomboleza juu ya kifo cha Terah.</w:t>
      </w:r>
    </w:p>
    <w:p>
      <w:pPr/>
      <w:r>
        <w:rPr>
          <w:lang w:val="sw_KE" w:bidi="sw_KE"/>
        </w:rPr>
      </w:r>
      <w:r>
        <w:rPr>
          <w:lang w:val="sw_KE" w:bidi="sw_KE"/>
        </w:rPr>
        <w:t>Sitisha kitendo: Waulize waigizaji wanaoigiza majukumu ya Abramu na Sarai, "Mnahisi vipi?" Unaweza kusikia mambo kama, "Hatujui cha kufanya na wapi pa kwenda sasa," au "Ninashangaa ni nini Mungu anataka tufanye."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hii ni kuhusu familia ya Terah, kizazi cha tisa cha ukoo wa Shem. Inaelezea kuhusu jinsi familia yake ilikua kwa kuoa na kuwa na watoto. Hadithi inamalizika katika kifo cha Terah baada ya yeye na mwana wake, Abramu, mke wa Abramu, Sarai, na mjukuu wake, Lutu walikuwa wamehamia kutoka Ur ya Wakaldayo hadi nchi ya </w:t>
      </w:r>
      <w:r>
        <w:rPr>
          <w:b/>
          <w:lang w:val="sw_KE" w:bidi="sw_KE"/>
        </w:rPr>
        <w:t>Kanaani</w:t>
      </w:r>
      <w:r>
        <w:rPr>
          <w:lang w:val="sw_KE" w:bidi="sw_KE"/>
        </w:rPr>
        <w:t>. Kanaani ilikuwa nchi iliyopewa jina kwa heshima ya mjukuu wa Nuhu, Kanaani. Nchi hii itakuwa muhimu katika hadithi za baadaye kama hii itakuwa nchi ambayo Mungu ataahidi kutoa kwa uzao wa Abramu. Inaweza kuchukuliwa kama nchi ya ahadi ya Mungu mpaka kitabu cha Kumbukumbu ya Torati, na baadaye, nchi ambayo Waisraeli wataiita makazi yao.</w:t>
      </w:r>
    </w:p>
    <w:p>
      <w:pPr/>
      <w:r>
        <w:rPr>
          <w:lang w:val="sw_KE" w:bidi="sw_KE"/>
        </w:rPr>
      </w:r>
      <w:r>
        <w:rPr>
          <w:lang w:val="sw_KE" w:bidi="sw_KE"/>
        </w:rPr>
        <w:t>Onyesha tena ramani ya njia kutoka Ur hadi Kanaani, na Haran katikati.</w:t>
      </w:r>
    </w:p>
    <w:p>
      <w:pPr/>
      <w:r>
        <w:rPr>
          <w:lang w:val="sw_KE" w:bidi="sw_KE"/>
        </w:rPr>
      </w:r>
      <w:r>
        <w:rPr>
          <w:lang w:val="sw_KE" w:bidi="sw_KE"/>
        </w:rPr>
        <w:t xml:space="preserve">Hadithi hii inaanza na utangulizi, "Sasa hawa ni </w:t>
      </w:r>
      <w:r>
        <w:rPr>
          <w:b/>
          <w:lang w:val="sw_KE" w:bidi="sw_KE"/>
        </w:rPr>
        <w:t>vizazi</w:t>
      </w:r>
      <w:r>
        <w:rPr>
          <w:lang w:val="sw_KE" w:bidi="sw_KE"/>
        </w:rPr>
        <w:t xml:space="preserve"> vya Terah." Neno la Kiebrania la, "vizazi" linarejelea hadithi au rekodi ya uzao wa mtu. Pia inatafsiriwa kama nasaba au historia. Ni neno muhimu katika Mwanzo ambalo linaonekana mara kumi na tatu. Uzao wa mtu ulikuwa muhimu kwa sababu hiyo ilikuwa msingi wa hadhi ya kijamii ya mtu, haki, na majukumu. Katika hadithi ya sasa, ukoo huu unazungumza kuhusu familia ya Terah na jinsi walihamia kutoka Ur ya Wakaldayo hadi nchi ya Kanaani. Kwa sababu hii ni mara ya saba kwamba neno hili limeonekana, hakikisha kutumia neno sawa kwa "vizazi" ambazo umetumia katika ukoo wa awali. Unaweza rejelea Faharasa Kuu kwa maelezo zaidi kuhusu </w:t>
      </w:r>
      <w:r>
        <w:rPr>
          <w:lang w:val="sw_KE" w:bidi="sw_KE"/>
        </w:rPr>
        <w:t>nasaba</w:t>
      </w:r>
      <w:r>
        <w:rPr>
          <w:lang w:val="sw_KE" w:bidi="sw_KE"/>
        </w:rPr>
        <w:t xml:space="preserve"> na </w:t>
      </w:r>
      <w:r>
        <w:rPr>
          <w:lang w:val="sw_KE" w:bidi="sw_KE"/>
        </w:rPr>
        <w:t>vizazi</w:t>
      </w:r>
      <w:r>
        <w:rPr>
          <w:lang w:val="sw_KE" w:bidi="sw_KE"/>
        </w:rPr>
        <w:t>.</w:t>
      </w:r>
    </w:p>
    <w:p>
      <w:pPr/>
      <w:r>
        <w:rPr>
          <w:lang w:val="sw_KE" w:bidi="sw_KE"/>
        </w:rPr>
      </w:r>
      <w:r>
        <w:rPr>
          <w:lang w:val="sw_KE" w:bidi="sw_KE"/>
        </w:rPr>
        <w:t xml:space="preserve">Terah alikuwa na wana watatu: Abram, Nahor, na Haran. Haran alikuwa na watoto wake mwenyewe. Nahor alioa binti ya Haran, Milcah, na Abramu alioa Sarai. Hata hivyo Abramu na Sarai hawana watoto. Hii ni kwa sababu Sarai alikuwa </w:t>
      </w:r>
      <w:r>
        <w:rPr>
          <w:b/>
          <w:lang w:val="sw_KE" w:bidi="sw_KE"/>
        </w:rPr>
        <w:t>tasa</w:t>
      </w:r>
      <w:r>
        <w:rPr>
          <w:lang w:val="sw_KE" w:bidi="sw_KE"/>
        </w:rPr>
        <w:t>. Utasa inarejelea kutoweza kuwa na uwezo wa mwanamke kuchukua mimba ya mtoto. Kwa sababu Mungu aliamuru wanadamu ili kuzidisha na kujaza dunia, kuzaa watoto ilizingatiwa baraka kubwa ambayo inatimiza mapenzi ya Mungu. Kwa upande mwingine, kukosa uwezo wa kuzaa mtoto ulizingatiwa aibu kubwa. Watu walidhani kwamba wanawake ambao hawakuwa na uwezo wa kuwa na watoto walikuwa kulaaniwa na Mungu. Kwa hivyo, watu mara nyingi waliwatendea na kejeli na aibu. Lakini kutajwa kwa tasa ya Sarai hapa ilikuwa tu kwa sababu Abramu na Sarai watakuwa wahusika wakuu katika hadithi zifuatazo. Utasa wa Sarai itakuwa suala muhimu katika hadithi hizi zifuatazo.</w:t>
      </w:r>
    </w:p>
    <w:p>
      <w:pPr/>
      <w:r>
        <w:rPr>
          <w:lang w:val="sw_KE" w:bidi="sw_KE"/>
        </w:rPr>
      </w:r>
      <w:r>
        <w:rPr>
          <w:lang w:val="sw_KE" w:bidi="sw_KE"/>
        </w:rPr>
        <w:t>Terah aliondoka Ur ya Wakaldayo ili kusafiri kwa nchi ya Kanaani. Alichukua pamoja naye Abramu, Sarai, na Loti. Lakini kabla ya kuelekea Kanaani, walisimama katika Haran na kuamua kukaa hapo. Terah alikufa katika Haran katika umri wa miaka 205.</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kusimulia sehemu inayofuata ya simulizi na kusitisha. Fanya hivyo mpaka kikundi kisimulie tena simulizi yote.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yote bila kuingiliwa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jinsi mshiriki mmoja wa kikundi alivyoelezea tukio moja lakini ulipenda jinsi mshiriki mwingine wa kikundi alivyoelezea kuhusu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12:1–9</w:t>
      </w:r>
      <w:r>
        <w:rPr>
          <w:lang w:val="sw_KE" w:bidi="sw_KE"/>
        </w:rPr>
      </w:r>
    </w:p>
    <w:p>
      <w:pPr>
        <w:pStyle w:val="Heading3"/>
      </w:pPr>
      <w:r>
        <w:rPr>
          <w:lang w:val="sw_KE" w:bidi="sw_KE"/>
        </w:rPr>
        <w:t>Sikiliza na Moyo</w:t>
      </w:r>
    </w:p>
    <w:p>
      <w:pPr/>
      <w:r>
        <w:rPr>
          <w:lang w:val="sw_KE" w:bidi="sw_KE"/>
        </w:rPr>
      </w:r>
      <w:r>
        <w:rPr>
          <w:lang w:val="sw_KE" w:bidi="sw_KE"/>
        </w:rPr>
        <w:t>Sikiliza kitabu cha mwanzo 12:1–9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ni kuhusu wito wa Mungu na ahadi kwa Abramu, na safari ya Abramu kutoka Haran kuelekea Kanaani. Hadithi ya sasa inaanza kwa neno, "sasa" ambayo inaonyesha kwamba hii ni hadithi mpya. Lakini neno la Kiebrania la "sasa" linapendekeza kwamba hadithi hii mpya bado inahusiana na hadithi ya awali. Katika hadithi ya awali Tera, baba ya Abramu, alimchukua Abramu, mke wake Sarai, na Lutu kusafiri kutoka Uru wa Wakaldayo kuelekea nchi ya Kanaani. Lakini kabla ya kufika Kanaani, walisimama Haran na wakaishi hapo. Hadithi ya awali pia ilitaja kwamba Tera alikufa huko Haran, lakini tu kuonyesha kwamba hatachukua jukumu muhimu tena katika hadithi zifuatazo. Hata ingawa Tera hatimaye anakufa, hadithi ya sasa inaanza na Abramu bado akiishi na baba yake huko Haran.</w:t>
      </w:r>
    </w:p>
    <w:p>
      <w:pPr/>
      <w:r>
        <w:rPr>
          <w:lang w:val="sw_KE" w:bidi="sw_KE"/>
        </w:rPr>
      </w:r>
      <w:r>
        <w:rPr>
          <w:lang w:val="sw_KE" w:bidi="sw_KE"/>
        </w:rPr>
        <w:t xml:space="preserve">Sitisha na uonyeshe picha ya </w:t>
      </w:r>
      <w:r>
        <w:rPr>
          <w:lang w:val="sw_KE" w:bidi="sw_KE"/>
        </w:rPr>
        <w:t>mazingira ya Haran</w:t>
      </w:r>
      <w:r>
        <w:rPr>
          <w:lang w:val="sw_KE" w:bidi="sw_KE"/>
        </w:rPr>
        <w:t>.</w:t>
      </w:r>
    </w:p>
    <w:p>
      <w:pPr/>
      <w:r>
        <w:rPr>
          <w:lang w:val="sw_KE" w:bidi="sw_KE"/>
        </w:rPr>
      </w:r>
      <w:r>
        <w:rPr>
          <w:lang w:val="sw_KE" w:bidi="sw_KE"/>
        </w:rPr>
        <w:t>Katika mwanzo wa hadithi, Mungu anamwamuru Abramu kuondoka nchi yake. Nchi ya mtu inarejelea nchi ambapo alizaliwa, na nchi ambapo anaishi kwa muda mrefu maishani mwake. Hapa pia ni pale ambapo mtu anafanya kazi ili kukidhi familia yake. Mungu pia anamwamuru Abramu kuacha jamaa zake. Kwa wakati huo, familia na jamaa waliishi kama wamekaribiana. Hivi ndivyo walivyokingana na kuhifadhi ukoo wa familia yao. Kisha Mungu pia alimwambia Abramu kutoka kwa "nyumba ya baba yake." Kaya kwa kawaida inajumuisha baba, mama, watoto wao, na watumishi. Kiongozi wa kaya alikuwa wa kiume mkubwa zaidi katika familia. Watoto, hata wakati wanapooa, mara nyingi wanakaa na au karibu na baba yao, kwa sababu hii ndiyo iliyowawekea haki ya urithi. Kwa kuacha nchi yake, Abramu anaacha maisha yake. Kwa kuacha jamaa zake, hakuna mtu anayeweza kumlinda kutoka kwa hatari yoyote. Kwa kuacha kaya ya baba yake, anaacha dai lolote la urithi. Kwa maneno mengine, Mungu anamwambia Abramu kuacha nyuma kila chanzo cha usalama wake. Badala yake, Mungu anataka Abramu kumwamini kwa vile anamwongoza kwa ahadi yake.</w:t>
      </w:r>
    </w:p>
    <w:p>
      <w:pPr/>
      <w:r>
        <w:rPr>
          <w:lang w:val="sw_KE" w:bidi="sw_KE"/>
        </w:rPr>
      </w:r>
      <w:r>
        <w:rPr>
          <w:lang w:val="sw_KE" w:bidi="sw_KE"/>
        </w:rPr>
        <w:t>Kisha, kwa kutumia usemi wa moja kwa moja, Mungu aliahidi mambo kadhaa kwa Abramu. Hotuba ya moja kwa moja inarejelea hotuba ambayo inaripoti maneno halisi ya msemaji. Katika tukio hili, inarejelea maneno halisi ya Mungu ya ahadi kwa Abramu. Kwanza, Mungu aliahidi kwamba Mungu atamfanya Abramu kuwa taifa kubwa. Hii ina maana kwamba Mungu atamfanya Abramu kuzaa wazao wengi, kumiliki nchi, na kuwa taifa muhimu na lenye nguvu. Pili, Mungu atambariki Abramu na uzao wake. Wazo la baraka ni muhimu katika ahadi hizi. Baraka ni wakati mtu anatoa neema kwa mtu mwingine. Katika hadithi hii, ina maana Mungu atamlinda Abramu kumpa mafanikio, na kumpa utajiri mkubwa. Tatu, Mungu atafanya jina la Abramu kuwa kubwa. Hii ina maana kwamba Mungu atampa Abramu heshima kubwa ili watu wote wa dunia waweze kujua kumwamini Mungu. Kwa upande wake, Mungu anatarajia Abramu kuwa baraka kwa wengine. Nne, Mungu atakuja kuamua jinsi atakavyotenda mataifa mengine kulingana na jinsi watakavyotenda Abramu. Watu ambao watambariki Abramu, Mungu pia atawabariki. Watu ambao watafanya madhara dhidi ya Abramu, Mungu atawalaani. Hapa, wazo la Mungu kulaani linamaanisha kwamba Mungu atafanya majanga kutokea kwa mtu. Hatimaye, Mungu aliahidi kwamba familia za dunia zitabarikiwa kupitia Abramu. Itafichuliwa baadaye kwamba ahadi hizi si tu kwa Abramu, bali pia kwa uzao wake.</w:t>
      </w:r>
    </w:p>
    <w:p>
      <w:pPr/>
      <w:r>
        <w:rPr>
          <w:lang w:val="sw_KE" w:bidi="sw_KE"/>
        </w:rPr>
      </w:r>
      <w:r>
        <w:rPr>
          <w:lang w:val="sw_KE" w:bidi="sw_KE"/>
        </w:rPr>
        <w:t>Sitisha na mjadili swali lifuatalo:</w:t>
      </w:r>
    </w:p>
    <w:p>
      <w:pPr/>
      <w:r>
        <w:rPr>
          <w:lang w:val="sw_KE" w:bidi="sw_KE"/>
        </w:rPr>
      </w:r>
      <w:r>
        <w:rPr>
          <w:lang w:val="sw_KE" w:bidi="sw_KE"/>
        </w:rPr>
        <w:t>Abramu alimtii Mungu. Akiwa na umri wa miaka 75,Abramu aliondoka Haran pamoja na mke wake, Sarai, mpwa wake Lutu, na watu wote na mali walizokuwa nazo kule Haran. Waliondoka Haran ili kuenda nchi ya Kanaani. Kanaani ilikuwa nchi iliyopewa jina kwa heshima ya mjukuu wa Nuhu, Kanaani. Mali walizobeba pamoja nao zinaweza kujumuisha mifugo kama vile kondoo na mifugo. Watu waliokuwa nao hawakuwaita watoto wao kwa sababu Sarai alikuwa tasa, ambayo ina maana kwamba hakuwa na watoto. Uwezekano zaidi, ilirejelea watumishi. Mtumishi ni mtu ambaye anaishi katika nyumba moja na bwana wake ili kutumikia mahitaji ya familia ya bwana wake. Si wazi safari hiyo ilikuwa ya muda gani, lakini waliwasili Kanaani baada ya muda.</w:t>
      </w:r>
    </w:p>
    <w:p>
      <w:pPr/>
      <w:r>
        <w:rPr>
          <w:lang w:val="sw_KE" w:bidi="sw_KE"/>
        </w:rPr>
      </w:r>
      <w:r>
        <w:rPr>
          <w:lang w:val="sw_KE" w:bidi="sw_KE"/>
        </w:rPr>
        <w:t>Abramu alisafiri kupitia nchi ya Kanaani. Alifika eneo ya mti mashuhuri wa Moreh huko Shekemu. Mti mashuhuri wa Moreh ulikuwa mahali panapojulikana. Ilikuwa chini ya mti huu ambapo makuhani wa Wakanaani waliwafundisha watu wa Kanaani kuhusu ibada ya miungu yao. Kwa hivyo, ilikuwa, mahali patakatifu kwa Wakanaani. Kulingana na hadithi, mti huu mtakatifu ulikuwa katika mji unaoitwa Shekemu. Wakati huo, Wakanaani waliishi hapo.</w:t>
      </w:r>
    </w:p>
    <w:p>
      <w:pPr/>
      <w:r>
        <w:rPr>
          <w:lang w:val="sw_KE" w:bidi="sw_KE"/>
        </w:rPr>
      </w:r>
      <w:r>
        <w:rPr>
          <w:lang w:val="sw_KE" w:bidi="sw_KE"/>
        </w:rPr>
        <w:t xml:space="preserve">Sitisha na uonyeshe picha ya </w:t>
      </w:r>
      <w:r>
        <w:rPr>
          <w:lang w:val="sw_KE" w:bidi="sw_KE"/>
        </w:rPr>
        <w:t>mti mkubwa wa Moreh</w:t>
      </w:r>
      <w:r>
        <w:rPr>
          <w:lang w:val="sw_KE" w:bidi="sw_KE"/>
        </w:rPr>
        <w:t xml:space="preserve">. Onyesha pia picha ya </w:t>
      </w:r>
      <w:r>
        <w:rPr>
          <w:lang w:val="sw_KE" w:bidi="sw_KE"/>
        </w:rPr>
        <w:t>mji wa Shekemu</w:t>
      </w:r>
      <w:r>
        <w:rPr>
          <w:lang w:val="sw_KE" w:bidi="sw_KE"/>
        </w:rPr>
        <w:t>.</w:t>
      </w:r>
    </w:p>
    <w:p>
      <w:pPr/>
      <w:r>
        <w:rPr>
          <w:lang w:val="sw_KE" w:bidi="sw_KE"/>
        </w:rPr>
      </w:r>
      <w:r>
        <w:rPr>
          <w:lang w:val="sw_KE" w:bidi="sw_KE"/>
        </w:rPr>
        <w:t>Kisha, Mungu alimtokea Abramu mahali hapo. Si wazi kwa njia gani Mungu alionekana kwa Abramu, lakini kile cha uhakika ni kwamba Mungu alizungumza ahadi nyingine kwa Abramu. Mungu alisema kwamba atatoa "nchi hii" kwa uzao wa Abramu. Hapa, "uzao" ilimaanisha uzao wa Abramu, na "nchi hii" inarejelea nchi ya Kanaani. Hii ina maana kwamba Mungu atatoa nchi ya Kanaani kwa uzao wa Abramu kumiliki na kuishi. Baada ya kupokea ahadi hii, Abramu alijenga madhabahu kwa Mungu. Madhabahu iliundwa kwa mawe ambayo yalitumiwa kwa dhabihu za kitamaduni.</w:t>
      </w:r>
    </w:p>
    <w:p>
      <w:pPr/>
      <w:r>
        <w:rPr>
          <w:lang w:val="sw_KE" w:bidi="sw_KE"/>
        </w:rPr>
      </w:r>
      <w:r>
        <w:rPr>
          <w:lang w:val="sw_KE" w:bidi="sw_KE"/>
        </w:rPr>
        <w:t xml:space="preserve">Sitisha na uonyeshe picha ya </w:t>
      </w:r>
      <w:r>
        <w:rPr>
          <w:lang w:val="sw_KE" w:bidi="sw_KE"/>
        </w:rPr>
        <w:t>madhabahu ambayo ilifanywa kwa gunge la mawe na mtu anayetoa dhabihu ya wanyama juu yake</w:t>
      </w:r>
      <w:r>
        <w:rPr>
          <w:lang w:val="sw_KE" w:bidi="sw_KE"/>
        </w:rPr>
        <w:t>.</w:t>
      </w:r>
    </w:p>
    <w:p>
      <w:pPr/>
      <w:r>
        <w:rPr>
          <w:lang w:val="sw_KE" w:bidi="sw_KE"/>
        </w:rPr>
      </w:r>
      <w:r>
        <w:rPr>
          <w:lang w:val="sw_KE" w:bidi="sw_KE"/>
        </w:rPr>
        <w:t>Hata ingawa haikutajwa, Abramu inawezekana kuwa alitoa dhabihu kwa Mungu baada ya kupewa ahadi na Mungu. Kwa kufanya hivyo, Abramu aliweka Shekemu kama eneo la Mungu. Hii ndio sababu katika hadithi za baadaye, Shekemu itakuwa mahali ambapo matukio muhimu yatatokea katika maisha ya uzao wa Abramu.</w:t>
      </w:r>
    </w:p>
    <w:p>
      <w:pPr/>
      <w:r>
        <w:rPr>
          <w:lang w:val="sw_KE" w:bidi="sw_KE"/>
        </w:rPr>
      </w:r>
      <w:r>
        <w:rPr>
          <w:lang w:val="sw_KE" w:bidi="sw_KE"/>
        </w:rPr>
        <w:t>Abramu habaki katika Shekemu. Anaendelea na safari yake na kupiga hema katika nchi ya milima na Betheli upande wa magharibi na upande wa mashariki.</w:t>
      </w:r>
    </w:p>
    <w:p>
      <w:pPr/>
      <w:r>
        <w:rPr>
          <w:lang w:val="sw_KE" w:bidi="sw_KE"/>
        </w:rPr>
      </w:r>
      <w:r>
        <w:rPr>
          <w:lang w:val="sw_KE" w:bidi="sw_KE"/>
        </w:rPr>
        <w:t xml:space="preserve">Sitisha na uonyeshe picha ya nchi ya </w:t>
      </w:r>
      <w:r>
        <w:rPr>
          <w:lang w:val="sw_KE" w:bidi="sw_KE"/>
        </w:rPr>
        <w:t>kilima</w:t>
      </w:r>
      <w:r>
        <w:rPr>
          <w:lang w:val="sw_KE" w:bidi="sw_KE"/>
        </w:rPr>
        <w:t xml:space="preserve">, na ramani ambayo inaonyesha </w:t>
      </w:r>
      <w:r>
        <w:rPr>
          <w:lang w:val="sw_KE" w:bidi="sw_KE"/>
        </w:rPr>
        <w:t>ambapo inapatikana kati ya Betheli na Ai</w:t>
      </w:r>
      <w:r>
        <w:rPr>
          <w:lang w:val="sw_KE" w:bidi="sw_KE"/>
        </w:rPr>
        <w:t>.</w:t>
      </w:r>
    </w:p>
    <w:p>
      <w:pPr/>
      <w:r>
        <w:rPr>
          <w:lang w:val="sw_KE" w:bidi="sw_KE"/>
        </w:rPr>
      </w:r>
      <w:r>
        <w:rPr>
          <w:lang w:val="sw_KE" w:bidi="sw_KE"/>
        </w:rPr>
        <w:t>Hema ilikuwa makao yaliyotengenezwa kwa kitambaa cha kusuka au ngozi ya wanyama ambayo iliungwa mkono na miti ya mbao. Kwa hivyo, ilikuwa, makazi yanayohamishwa na ya muda. Hii ina maana kwamba Abramu hakukaa pale kwa muda mrefu.</w:t>
      </w:r>
    </w:p>
    <w:p>
      <w:pPr/>
      <w:r>
        <w:rPr>
          <w:lang w:val="sw_KE" w:bidi="sw_KE"/>
        </w:rPr>
      </w:r>
      <w:r>
        <w:rPr>
          <w:lang w:val="sw_KE" w:bidi="sw_KE"/>
        </w:rPr>
        <w:t xml:space="preserve">Sitisha na uonyeshe picha ya hema na </w:t>
      </w:r>
      <w:r>
        <w:rPr>
          <w:lang w:val="sw_KE" w:bidi="sw_KE"/>
        </w:rPr>
        <w:t>wakaaji wa binadamu ndani yake</w:t>
      </w:r>
      <w:r>
        <w:rPr>
          <w:lang w:val="sw_KE" w:bidi="sw_KE"/>
        </w:rPr>
        <w:t>.</w:t>
      </w:r>
    </w:p>
    <w:p>
      <w:pPr/>
      <w:r>
        <w:rPr>
          <w:lang w:val="sw_KE" w:bidi="sw_KE"/>
        </w:rPr>
      </w:r>
      <w:r>
        <w:rPr>
          <w:lang w:val="sw_KE" w:bidi="sw_KE"/>
        </w:rPr>
        <w:t xml:space="preserve">Katika nchi hiyo ya kilima, Abramu tena alijenga madhabahu kwa Mungu. Pia aliita jina la Mungu. Hii ina maana Abramu alimwabudu Mungu mahali hapo. Kumbuka kwamba jina la Mungu lililotumiwa katika hadithi hii ni Yahweh, jina la kibinafsi la Mungu. </w:t>
      </w:r>
    </w:p>
    <w:p>
      <w:pPr/>
      <w:r>
        <w:rPr>
          <w:lang w:val="sw_KE" w:bidi="sw_KE"/>
        </w:rPr>
      </w:r>
      <w:r>
        <w:rPr>
          <w:lang w:val="sw_KE" w:bidi="sw_KE"/>
        </w:rPr>
        <w:t>Kisha, baada ya muda, Abramu aliendelea na safari yake kuelekea Negeb. Katika Kiebrania, Negeb ina maana nchi kavu, ambayo inarejelea mkoa wa jangwa katika sehemu ya kusini ya Kanaani. Mkoa huu ulikuwa kavu kwa sababu hakukuwa na mvua nyingi katika sehemu hii ya nchi. Kwa hivyo, maisha kama vile kilimo na kufufua mifugo ilikuwa karibu haiwezekani.</w:t>
      </w:r>
    </w:p>
    <w:p>
      <w:pPr/>
      <w:r>
        <w:rPr>
          <w:lang w:val="sw_KE" w:bidi="sw_KE"/>
        </w:rPr>
      </w:r>
      <w:r>
        <w:rPr>
          <w:lang w:val="sw_KE" w:bidi="sw_KE"/>
        </w:rPr>
        <w:t xml:space="preserve">Sitisha na uonyeshe picha ya </w:t>
      </w:r>
      <w:r>
        <w:rPr>
          <w:lang w:val="sw_KE" w:bidi="sw_KE"/>
        </w:rPr>
        <w:t>mazingira ya Negeb</w:t>
      </w:r>
      <w:r>
        <w:rPr>
          <w:lang w:val="sw_KE" w:bidi="sw_KE"/>
        </w:rPr>
        <w:t>.</w:t>
      </w:r>
    </w:p>
    <w:p>
      <w:pPr/>
      <w:r>
        <w:rPr>
          <w:lang w:val="sw_KE" w:bidi="sw_KE"/>
        </w:rPr>
      </w:r>
      <w:r>
        <w:rPr>
          <w:lang w:val="sw_KE" w:bidi="sw_KE"/>
        </w:rPr>
        <w:t>Mwelekeo wa safari ya Abramu ulikuwa kutoka Kaskazini hadi Kusini, uliojumuisha maeneo matatu: Shekemu, nchi ya kilima kati ya Betheli na Ai, na Negeb. Kwa hii, Abramu aliona nchi ambayo Mungu alisema angemwonyesha.</w:t>
      </w:r>
    </w:p>
    <w:p>
      <w:pPr/>
      <w:r>
        <w:rPr>
          <w:lang w:val="sw_KE" w:bidi="sw_KE"/>
        </w:rPr>
      </w:r>
      <w:r>
        <w:rPr>
          <w:lang w:val="sw_KE" w:bidi="sw_KE"/>
        </w:rPr>
        <w:t xml:space="preserve">Sitisha na uonyeshe </w:t>
      </w:r>
      <w:r>
        <w:rPr>
          <w:lang w:val="sw_KE" w:bidi="sw_KE"/>
        </w:rPr>
        <w:t>njia ambayo Abramu, Sarai, na Lutu walichukua, kuanzia Haran, kisha Shekemu, kisha kwa nchi ya kilima kati ya Betheli na Ai, na kisha Negeb</w:t>
      </w:r>
      <w:r>
        <w:rPr>
          <w:lang w:val="sw_KE" w:bidi="sw_KE"/>
        </w:rPr>
        <w:t>.</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Simulizi hili lina matukio matano.</w:t>
      </w:r>
    </w:p>
    <w:p>
      <w:pPr/>
      <w:r>
        <w:rPr>
          <w:lang w:val="sw_KE" w:bidi="sw_KE"/>
        </w:rPr>
      </w:r>
      <w:r>
        <w:rPr>
          <w:b/>
          <w:lang w:val="sw_KE" w:bidi="sw_KE"/>
        </w:rPr>
        <w:t>Tukio la kwanza:</w:t>
      </w:r>
      <w:r>
        <w:rPr>
          <w:lang w:val="sw_KE" w:bidi="sw_KE"/>
        </w:rPr>
        <w:t xml:space="preserve"> Mungu anamwambia Abramu aondoke nchi yake ya asili, familia yake, na kaya ya baba yake. Kisha, kwa kutumia hotuba ya moja kwa moja, Mungu alitoa ahadi kadhaa za baraka kwa Abramu.</w:t>
      </w:r>
    </w:p>
    <w:p>
      <w:pPr/>
      <w:r>
        <w:rPr>
          <w:lang w:val="sw_KE" w:bidi="sw_KE"/>
        </w:rPr>
      </w:r>
      <w:r>
        <w:rPr>
          <w:b/>
          <w:lang w:val="sw_KE" w:bidi="sw_KE"/>
        </w:rPr>
        <w:t>Tukio la pili:</w:t>
      </w:r>
      <w:r>
        <w:rPr>
          <w:lang w:val="sw_KE" w:bidi="sw_KE"/>
        </w:rPr>
        <w:t xml:space="preserve"> Katika umri wa miaka 75, Abramu anaondoka Haran na mke wake, Sarai, na mpwa wake, Loti. Wao wanasafiri kuelekea Kanaani na kuwasili hapo. Wao wanasafiri na mali yao yote na kila mtu aliye pamoja nao.</w:t>
      </w:r>
    </w:p>
    <w:p>
      <w:pPr/>
      <w:r>
        <w:rPr>
          <w:lang w:val="sw_KE" w:bidi="sw_KE"/>
        </w:rPr>
      </w:r>
      <w:r>
        <w:rPr>
          <w:b/>
          <w:lang w:val="sw_KE" w:bidi="sw_KE"/>
        </w:rPr>
        <w:t>Tukio la tatu:</w:t>
      </w:r>
      <w:r>
        <w:rPr>
          <w:lang w:val="sw_KE" w:bidi="sw_KE"/>
        </w:rPr>
        <w:t xml:space="preserve"> Wakati waliwasili katika Kanaani, waliendelea kusafiri kusini. Walisimama kwenye mji unaoitwa Shekemu. Mungu anaonekana kwa Abramu na anasema kwamba Mungu atatoa nchi kwa uzao wake. Abramu anajenga madhabahu kwa Mungu.</w:t>
      </w:r>
    </w:p>
    <w:p>
      <w:pPr/>
      <w:r>
        <w:rPr>
          <w:lang w:val="sw_KE" w:bidi="sw_KE"/>
        </w:rPr>
      </w:r>
      <w:r>
        <w:rPr>
          <w:b/>
          <w:lang w:val="sw_KE" w:bidi="sw_KE"/>
        </w:rPr>
        <w:t>Tukio la nne:</w:t>
      </w:r>
      <w:r>
        <w:rPr>
          <w:lang w:val="sw_KE" w:bidi="sw_KE"/>
        </w:rPr>
        <w:t xml:space="preserve"> Abramu anaendelea safari yake na kupiga hema yake katika nchi ya kilima kati ya Betheli na Ai. Huko, Abramu pia alijenga madhabahu, na kumwabudu Mungu.</w:t>
      </w:r>
    </w:p>
    <w:p>
      <w:pPr/>
      <w:r>
        <w:rPr>
          <w:lang w:val="sw_KE" w:bidi="sw_KE"/>
        </w:rPr>
      </w:r>
      <w:r>
        <w:rPr>
          <w:b/>
          <w:lang w:val="sw_KE" w:bidi="sw_KE"/>
        </w:rPr>
        <w:t>Tukio la tano:</w:t>
      </w:r>
      <w:r>
        <w:rPr>
          <w:lang w:val="sw_KE" w:bidi="sw_KE"/>
        </w:rPr>
        <w:t xml:space="preserve"> Abramu anaendelea safari yake kuelekea Negeb.</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Watumishi wa Abramu</w:t>
      </w:r>
    </w:p>
    <w:p>
      <w:pPr>
        <w:pStyle w:val="ListBullet"/>
        <w:spacing w:line="240" w:lineRule="auto"/>
        <w:ind w:left="720"/>
      </w:pPr>
      <w:r>
        <w:rPr>
          <w:lang w:val="sw_KE" w:bidi="sw_KE"/>
        </w:rPr>
      </w:r>
      <w:r>
        <w:rPr>
          <w:lang w:val="sw_KE" w:bidi="sw_KE"/>
        </w:rPr>
        <w:t>Wakanaani</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Katika tukio la kwanza, si wazi jinsi Mungu alizungumza na Abramu. Pia si wazi ambapo Abramu alikuwa na kile alikuwa akifanya wakati huo wakati Mungu alizungumza na yeye. Kile cha uhakika zaidi ni kwamba Abramu bado alikuwa katika Haran na baba yake, Terah.</w:t>
      </w:r>
    </w:p>
    <w:p>
      <w:pPr/>
      <w:r>
        <w:rPr>
          <w:lang w:val="sw_KE" w:bidi="sw_KE"/>
        </w:rPr>
      </w:r>
      <w:r>
        <w:rPr>
          <w:lang w:val="sw_KE" w:bidi="sw_KE"/>
        </w:rPr>
        <w:t xml:space="preserve">Sitisha na uonyeshe picha ya </w:t>
      </w:r>
      <w:r>
        <w:rPr>
          <w:lang w:val="sw_KE" w:bidi="sw_KE"/>
        </w:rPr>
        <w:t>mazingira ya Haran</w:t>
      </w:r>
      <w:r>
        <w:rPr>
          <w:lang w:val="sw_KE" w:bidi="sw_KE"/>
        </w:rPr>
        <w:t>.</w:t>
      </w:r>
    </w:p>
    <w:p>
      <w:pPr/>
      <w:r>
        <w:rPr>
          <w:lang w:val="sw_KE" w:bidi="sw_KE"/>
        </w:rPr>
      </w:r>
      <w:r>
        <w:rPr>
          <w:lang w:val="sw_KE" w:bidi="sw_KE"/>
        </w:rPr>
        <w:t>Wakati Mungu anazungumza na Abramu, Abramu Hii pia ni jinsi Mungu atazungumza na Abramu katika hadithi ya baadaye wakati Mungu anazungumza tena kuhusu ahadi yake. Wakati Mungu anazungumza na Abramu, anasema kwamba Abramu anahitaji kuondoka maeneo matatu. Maeneo haya yalitajwa kuanzia na kubwa zaidi kwa ndogo zaidi. Kwanza, Mungu anasema kwamba Abramu anahitaji kuondoka nchi yake. Hii ni nchi kubwa zaidi kwa hayo tatu. Kisha, Mungu anasema kwamba Abramu anahitaji kuacha jamaa wake. Hii inarejelea eneo la nchi ambapo watu wote waliohusiana na familia yao waliishi. Kumbuka kwamba familia zilikuwa zinaishi pamoja wakati huo. Hatimaye, Mungu anasema kwamba Abramu anahitaji kuondoka kaya ya baba yake. Hii inarejelea sehemu ya shamba ambapo baba yake na ndugu waliishi. Hii ni shamba ndogo zaidi kati ya hizo tatu.</w:t>
      </w:r>
    </w:p>
    <w:p>
      <w:pPr/>
      <w:r>
        <w:rPr>
          <w:lang w:val="sw_KE" w:bidi="sw_KE"/>
        </w:rPr>
      </w:r>
      <w:r>
        <w:rPr>
          <w:lang w:val="sw_KE" w:bidi="sw_KE"/>
        </w:rPr>
        <w:t>Wito wa Mungu kwa Abramu kuondoka umeunganishwa na ahadi ya Mungu ya baraka. Neno la Kiebrania ambalo linaanza ahadi ya Mungu linaonyesha kwamba kama Abramu atamtii Mungu, baraka za Mungu zilizoahidiwa zitatimizwa. Mungu alisema kwamba atamfanya Abramu kuwa taifa kubwa, na atambariki Abramu. Mungu pia alisema kwamba atafanya jina la Abramu kuwa kubwa, na kisha Abramu atakuwa baraka kwa wengine. Mungu pia alisema kwamba Mungu atawabariki watu ambao watambariki Abramu, na Mungu atawalaani watu ambao watamdhuru Abramu. Kisha Mungu atabariki mataifa kupitia Abramu. Kila ahadi pia imeunganishwa na neno sawa la Kiebrania. Hii ina maana kwamba wakati Mungu alizungumza ahadi hizi, alisema katika hotuba moja. Abramu anaweza kuonyeshwa akishangaa anaposikia ahadi za Mungu.</w:t>
      </w:r>
    </w:p>
    <w:p>
      <w:pPr/>
      <w:r>
        <w:rPr>
          <w:lang w:val="sw_KE" w:bidi="sw_KE"/>
        </w:rPr>
      </w:r>
      <w:r>
        <w:rPr>
          <w:lang w:val="sw_KE" w:bidi="sw_KE"/>
        </w:rPr>
        <w:t>Matukio ya pili hadi tano yataonyesha Abramu akisafiri. Ni muhimu kuonyesha kwamba Sarai na Lutu wako na Abramu wakati anasafiri, hata ingawa hawatajwi. Pia ni muhimu kuonyesha ambapo wako katika kila tukio.</w:t>
      </w:r>
    </w:p>
    <w:p>
      <w:pPr/>
      <w:r>
        <w:rPr>
          <w:lang w:val="sw_KE" w:bidi="sw_KE"/>
        </w:rPr>
      </w:r>
      <w:r>
        <w:rPr>
          <w:lang w:val="sw_KE" w:bidi="sw_KE"/>
        </w:rPr>
        <w:t>Katika tukio la pili, Abramu anaonekana mzee katika umri wa miaka 75. Abramu anasafiri kuelekea Kanaani na kuwasili pale na Sarai na Loti. Watasafiri na mali yao yote, pengine na kondoo na mifugo, na pia watumishi.</w:t>
      </w:r>
    </w:p>
    <w:p>
      <w:pPr/>
      <w:r>
        <w:rPr>
          <w:lang w:val="sw_KE" w:bidi="sw_KE"/>
        </w:rPr>
      </w:r>
      <w:r>
        <w:rPr>
          <w:lang w:val="sw_KE" w:bidi="sw_KE"/>
        </w:rPr>
        <w:t>Katika tukio la tatu, Abramu anaendelea na safari yake na anaona Wakanaani kila mahali. Kisha, aliwasili katika mti mkubwa wa Moreh katika Shekemu.</w:t>
      </w:r>
    </w:p>
    <w:p>
      <w:pPr/>
      <w:r>
        <w:rPr>
          <w:lang w:val="sw_KE" w:bidi="sw_KE"/>
        </w:rPr>
      </w:r>
      <w:r>
        <w:rPr>
          <w:lang w:val="sw_KE" w:bidi="sw_KE"/>
        </w:rPr>
        <w:t xml:space="preserve">Sitisha na uonyeshe picha ya </w:t>
      </w:r>
      <w:r>
        <w:rPr>
          <w:lang w:val="sw_KE" w:bidi="sw_KE"/>
        </w:rPr>
        <w:t>mti mkubwa wa Moreh</w:t>
      </w:r>
      <w:r>
        <w:rPr>
          <w:lang w:val="sw_KE" w:bidi="sw_KE"/>
        </w:rPr>
        <w:t>.</w:t>
      </w:r>
    </w:p>
    <w:p>
      <w:pPr/>
      <w:r>
        <w:rPr>
          <w:lang w:val="sw_KE" w:bidi="sw_KE"/>
        </w:rPr>
      </w:r>
      <w:r>
        <w:rPr>
          <w:lang w:val="sw_KE" w:bidi="sw_KE"/>
        </w:rPr>
        <w:t>Mungu anaonekana kwa Abramu na anaahidi kwamba atatoa nchi ya Kanaani kwa uzao wa Abramu. Hapa, Mungu anaweza kuwa alionekana kama mtu, na Abramu atamtambua kama Mungu. Baada ya hii, Abramu atakusanya mawe na atajenga madhabahu kwa Mungu.</w:t>
      </w:r>
    </w:p>
    <w:p>
      <w:pPr/>
      <w:r>
        <w:rPr>
          <w:lang w:val="sw_KE" w:bidi="sw_KE"/>
        </w:rPr>
      </w:r>
      <w:r>
        <w:rPr>
          <w:lang w:val="sw_KE" w:bidi="sw_KE"/>
        </w:rPr>
        <w:t xml:space="preserve">Sitisha na uonyeshe picha ya </w:t>
      </w:r>
      <w:r>
        <w:rPr>
          <w:lang w:val="sw_KE" w:bidi="sw_KE"/>
        </w:rPr>
        <w:t>madhabahu ambayo ilifanywa kwa gunge la mawe na mtu anayetoa dhabihu ya wanyama juu yake</w:t>
      </w:r>
      <w:r>
        <w:rPr>
          <w:lang w:val="sw_KE" w:bidi="sw_KE"/>
        </w:rPr>
        <w:t>.</w:t>
      </w:r>
    </w:p>
    <w:p>
      <w:pPr/>
      <w:r>
        <w:rPr>
          <w:lang w:val="sw_KE" w:bidi="sw_KE"/>
        </w:rPr>
      </w:r>
      <w:r>
        <w:rPr>
          <w:lang w:val="sw_KE" w:bidi="sw_KE"/>
        </w:rPr>
        <w:t>Katika tukio la nne, baada ya muda, Abramu atasafiri tena na atawasili katika nchi ya kilima kati ya Betheli na Ai. Betheli inapaswa kuwa iko upande wa magharibi, na Ai upande wa mashariki ambapo Abramu alipiga kambi.</w:t>
      </w:r>
    </w:p>
    <w:p>
      <w:pPr/>
      <w:r>
        <w:rPr>
          <w:lang w:val="sw_KE" w:bidi="sw_KE"/>
        </w:rPr>
      </w:r>
      <w:r>
        <w:rPr>
          <w:lang w:val="sw_KE" w:bidi="sw_KE"/>
        </w:rPr>
        <w:t xml:space="preserve">Sitisha na uonyeshe picha ya nchi ya </w:t>
      </w:r>
      <w:r>
        <w:rPr>
          <w:lang w:val="sw_KE" w:bidi="sw_KE"/>
        </w:rPr>
        <w:t>kilima</w:t>
      </w:r>
      <w:r>
        <w:rPr>
          <w:lang w:val="sw_KE" w:bidi="sw_KE"/>
        </w:rPr>
        <w:t xml:space="preserve">, na ramani ambayo inaonyesha </w:t>
      </w:r>
      <w:r>
        <w:rPr>
          <w:lang w:val="sw_KE" w:bidi="sw_KE"/>
        </w:rPr>
        <w:t>ambapo iko kati ya Betheli na Ai</w:t>
      </w:r>
      <w:r>
        <w:rPr>
          <w:lang w:val="sw_KE" w:bidi="sw_KE"/>
        </w:rPr>
        <w:t>. Ni muhimu kuonyesha kwamba mahali hapo pana milima kadhaa. Abramu atapiga hema yake kwenye moja ya vilima.</w:t>
      </w:r>
    </w:p>
    <w:p>
      <w:pPr/>
      <w:r>
        <w:rPr>
          <w:lang w:val="sw_KE" w:bidi="sw_KE"/>
        </w:rPr>
      </w:r>
      <w:r>
        <w:rPr>
          <w:lang w:val="sw_KE" w:bidi="sw_KE"/>
        </w:rPr>
        <w:t xml:space="preserve">Sitisha na uonyeshe picha ya </w:t>
      </w:r>
      <w:r>
        <w:rPr>
          <w:lang w:val="sw_KE" w:bidi="sw_KE"/>
        </w:rPr>
        <w:t>hema na watu ndani yake</w:t>
      </w:r>
      <w:r>
        <w:rPr>
          <w:lang w:val="sw_KE" w:bidi="sw_KE"/>
        </w:rPr>
        <w:t>. Abramu pia atakusanya mawe na atajenga madhabahu kwa Mungu na atamwabudu Mungu katika mahali hapo.</w:t>
      </w:r>
    </w:p>
    <w:p>
      <w:pPr/>
      <w:r>
        <w:rPr>
          <w:lang w:val="sw_KE" w:bidi="sw_KE"/>
        </w:rPr>
      </w:r>
      <w:r>
        <w:rPr>
          <w:lang w:val="sw_KE" w:bidi="sw_KE"/>
        </w:rPr>
        <w:t>Katika tukio la tano, baada ya muda, Abramu ataonekana akisafiri tena kuelekea Negeb. Negeb inapaswa kuonekana kama mkoa wa jangwa.</w:t>
      </w:r>
    </w:p>
    <w:p>
      <w:pPr/>
      <w:r>
        <w:rPr>
          <w:lang w:val="sw_KE" w:bidi="sw_KE"/>
        </w:rPr>
      </w:r>
      <w:r>
        <w:rPr>
          <w:lang w:val="sw_KE" w:bidi="sw_KE"/>
        </w:rPr>
        <w:t xml:space="preserve">Sitisha na uonyeshe picha ya </w:t>
      </w:r>
      <w:r>
        <w:rPr>
          <w:lang w:val="sw_KE" w:bidi="sw_KE"/>
        </w:rPr>
        <w:t>jangwa la Negeb</w:t>
      </w:r>
      <w:r>
        <w:rPr>
          <w:lang w:val="sw_KE" w:bidi="sw_KE"/>
        </w:rPr>
        <w:t>.</w:t>
      </w:r>
    </w:p>
    <w:p>
      <w:pPr/>
      <w:r>
        <w:rPr>
          <w:lang w:val="sw_KE" w:bidi="sw_KE"/>
        </w:rPr>
      </w:r>
      <w:r>
        <w:rPr>
          <w:lang w:val="sw_KE" w:bidi="sw_KE"/>
        </w:rPr>
        <w:t xml:space="preserve">Sitisha na uonyeshe </w:t>
      </w:r>
      <w:r>
        <w:rPr>
          <w:lang w:val="sw_KE" w:bidi="sw_KE"/>
        </w:rPr>
        <w:t>njia ambayo Abram, Sarai, na Lutu walichukua, kuanzia katika Haran, kisha kwa Shekemu, kisha katika nchi ya kilima kati ya Betheli na Ai, na Negeb</w:t>
      </w:r>
      <w:r>
        <w:rPr>
          <w:lang w:val="sw_KE" w:bidi="sw_KE"/>
        </w:rPr>
        <w:t>.</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matano.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Watumishi wa Abramu</w:t>
      </w:r>
    </w:p>
    <w:p>
      <w:pPr>
        <w:pStyle w:val="ListBullet"/>
        <w:spacing w:line="240" w:lineRule="auto"/>
        <w:ind w:left="720"/>
      </w:pPr>
      <w:r>
        <w:rPr>
          <w:lang w:val="sw_KE" w:bidi="sw_KE"/>
        </w:rPr>
      </w:r>
      <w:r>
        <w:rPr>
          <w:lang w:val="sw_KE" w:bidi="sw_KE"/>
        </w:rPr>
        <w:t>Wakanaani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Haijulikani ni kiasi gani cha wakati kilipita kabla ya tukio moja kuhamia kwenye jingine. Hakikisha kuonyesha kwamba harakati ya kutoka kwa tukio moja hadi nyingine haikuwa ya papo hapo. Kulikuwa na kiasi kisichojulikana cha wakati kabla ya kila tukio.</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Abramu anaweza kuonyeshwa ndani ya hema yake. Mtu anayeigiza kama Mungu anaweza kumwita nje ili kumpa Abramu maelekezo na ahadi. Mungu alimwambia Abramu kuondoka nchi yake, jamaa, na kaya ya baba yake, na kwenda mahali ambapo Mungu atamwonyesha. Kisha, Mungu alisema kwamba atamfanya Abramu kuwa taifa kubwa. Mungu pia aliahidi kumbariki Abramu na kufanya jina lake kuwa kubwa. Kisha, Mungu alisema kwamba atawabariki wale ambao watambariki Abramu, na atawalaani wale ambao watamdhuru Abramu. Na kupitia Abramu, Mungu atabariki mataifa ya dunia. Hakikisha kutumia hotuba ya moja kwa moja ili kuigiza Mungu akitoa ahadi zake kwa Abramu.</w:t>
      </w:r>
    </w:p>
    <w:p>
      <w:pPr/>
      <w:r>
        <w:rPr>
          <w:lang w:val="sw_KE" w:bidi="sw_KE"/>
        </w:rPr>
      </w:r>
      <w:r>
        <w:rPr>
          <w:lang w:val="sw_KE" w:bidi="sw_KE"/>
        </w:rPr>
        <w:t>Sitisha kitendo: Muulize mwigizaji anayeigiza kama Mungu, "Unahisi vipi?" Unaweza kusikia mambo kama, "Nina kusudi kubwa kwa Abramu na familia yake" au "Ninafurahi na Abramu." Kwa hivyo, nitambariki na kutimiza kusudi langu kupitia yeye na familia yake. Kwa wakati huo, muulize mwigizaji anayeigiza Abram, "Unahisi vipi?" Unaweza kusikia mambo kama "Si rahisi lakini naamini kwamba Mungu atatutunza, na atatimiza ahadi yake" au "Mungu ni lazima awe na kusudi, kwa hiyo nitamtii." Pia muulize mwigizaji anayeigiza Sarai, "Unahisi vipi?" Unaweza kusikia mambo kama, "Sielewi kikamilifu kile Abramu anafanya, lakini nitamfuata mume wangu," au "Ninahuzunika kwa kuondoka kwa familia yangu, lakini Abramu anafurahi sana, kwa hiyo ni lazima kuwe kuna kitu cha kushangaza kinachokuja kutoka kwa Mungu!" Anzisha tena igizo.</w:t>
      </w:r>
    </w:p>
    <w:p>
      <w:pPr/>
      <w:r>
        <w:rPr>
          <w:lang w:val="sw_KE" w:bidi="sw_KE"/>
        </w:rPr>
      </w:r>
      <w:r>
        <w:rPr>
          <w:lang w:val="sw_KE" w:bidi="sw_KE"/>
        </w:rPr>
        <w:t>Matukio ya pili hadi tano yataonyesha Abramu akisafiri. Ni muhimu kuonyesha kwamba Sarai na Lutu wako na Abramu wakati anasafiri, hata ingawa hawatajwa. Pia ni muhimu kuonyesha mahali ambapo wapo katika kila tukio.</w:t>
      </w:r>
    </w:p>
    <w:p>
      <w:pPr/>
      <w:r>
        <w:rPr>
          <w:lang w:val="sw_KE" w:bidi="sw_KE"/>
        </w:rPr>
      </w:r>
      <w:r>
        <w:rPr>
          <w:lang w:val="sw_KE" w:bidi="sw_KE"/>
        </w:rPr>
        <w:t>Katika tukio la pili, waige waigizaji wanaoigiza Abram, Sarai, na Lutu wasafiri kutoka mahali moja hadi nyingine, wakiwakilisha safari kutoka Haran hadi Kanaani. Wanapaswa kuwa na baadhi ya mambo pamoja nao ambayo yatawakilisha kama mali yao, na wengine wanapaswa kuigiza kama watumishi wao. Hakikisha kuonyesha kwamba wamewasili katika Kanaani.</w:t>
      </w:r>
    </w:p>
    <w:p>
      <w:pPr/>
      <w:r>
        <w:rPr>
          <w:lang w:val="sw_KE" w:bidi="sw_KE"/>
        </w:rPr>
      </w:r>
      <w:r>
        <w:rPr>
          <w:lang w:val="sw_KE" w:bidi="sw_KE"/>
        </w:rPr>
        <w:t>Katika tukio la tatu, Abramu na kikundi chake wanapaswa kuendelea kusafiri mpaka wafikie mti mkubwa wa Moreh katika Shekemu. Baadhi ya watu wanaweza kuigiza kama Wakanaani wanaopita nao wakati wanasafiri, au Abramu anaweza kusema kitu kama, "Hawa ni lazima wawe Wakanaani" wanapotembea. Watawasili katika Shekemu. Mungu ataonekana tena na kuahidi nchi kwa uzao wa Abramu. Abramu kisha atakusanya baadhi ya mawe ambayo atayapanga ili kujenga madhabahu.</w:t>
      </w:r>
    </w:p>
    <w:p>
      <w:pPr/>
      <w:r>
        <w:rPr>
          <w:lang w:val="sw_KE" w:bidi="sw_KE"/>
        </w:rPr>
      </w:r>
      <w:r>
        <w:rPr>
          <w:lang w:val="sw_KE" w:bidi="sw_KE"/>
        </w:rPr>
        <w:t>Sitisha kitendo: Muulize mwigizaji anayeigiza Abram, "Unahisi vipi?" Unaweza kusikia mambo kama "Ikiwa Mungu aliahidi nchi hii kwa uzao wangu, hiyo ina maana Mungu atatupa mwana wetu mwenyewe hata kama mke wangu ni tasa!" au "Msifu Mungu kwa ahadi hii ya kushangaza!" Anzisha tena igizo.</w:t>
      </w:r>
    </w:p>
    <w:p>
      <w:pPr/>
      <w:r>
        <w:rPr>
          <w:lang w:val="sw_KE" w:bidi="sw_KE"/>
        </w:rPr>
      </w:r>
      <w:r>
        <w:rPr>
          <w:lang w:val="sw_KE" w:bidi="sw_KE"/>
        </w:rPr>
        <w:t>Katika tukio la nne, Abramu na kikundi chake wataendelea kusafiri kusini mpaka wafike nchi ya kilima kati ya Betheli na Ai. Hakikisha kuashiria Betheli upande wa magharibi, na Ai upande wa mashariki. Huko, Abramu atapiga hema na kukaa kwa muda. Huko, pia atajenga madhabahu na kumwabudu Mungu.</w:t>
      </w:r>
    </w:p>
    <w:p>
      <w:pPr/>
      <w:r>
        <w:rPr>
          <w:lang w:val="sw_KE" w:bidi="sw_KE"/>
        </w:rPr>
      </w:r>
      <w:r>
        <w:rPr>
          <w:lang w:val="sw_KE" w:bidi="sw_KE"/>
        </w:rPr>
        <w:t>Sitisha kitendo: Muulize mwigizaji anayeigiza Abram, "Unahisi vipi?" Unaweza kusikia mambo kama, "Nitamwabudu Mungu kwa ahadi yake!" au "Mungu kwa kweli anastahili ibada yetu!" Anzisha tena igizo.</w:t>
      </w:r>
    </w:p>
    <w:p>
      <w:pPr/>
      <w:r>
        <w:rPr>
          <w:lang w:val="sw_KE" w:bidi="sw_KE"/>
        </w:rPr>
      </w:r>
      <w:r>
        <w:rPr>
          <w:lang w:val="sw_KE" w:bidi="sw_KE"/>
        </w:rPr>
        <w:t>Katika tukio la tano, Abramu na kikundi chake wanasafiri kwenda Negeb. Hakikisha kuonyesha Negeb kama mahali pa jangwa. Abramu na kikundi chake wanaweza kusema kitu cha kuelezea joto katika mahali.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hii ni kuhusu wito wa Mungu na ahadi kwa Abramu, na safari ya Abramu kutoka Haran kuelekea Kanaani. Wakati huo, Abramu bado alikuwa akiishi na baba yake, Terah katika Haran. Abramu anamtii Mungu na kuondoka Haran kwa safari ya </w:t>
      </w:r>
      <w:r>
        <w:rPr>
          <w:b/>
          <w:lang w:val="sw_KE" w:bidi="sw_KE"/>
        </w:rPr>
        <w:t>Kanaani</w:t>
      </w:r>
      <w:r>
        <w:rPr>
          <w:lang w:val="sw_KE" w:bidi="sw_KE"/>
        </w:rPr>
        <w:t xml:space="preserve">. Kanaani ilikuwa nchi iliyopewa jina kwa heshima ya mjukuu wa Nuhu, Kanaani. Nchi hii ni muhimu kama hii ni nchi ambayo Mungu aliahidi kutoa kwa uzao wa Abramu. Itachukuliwa nchi ya ahadi mpaka kitabu cha Kumbukumbu la Torati, na baadaye, nchi ambayo Waisraeli wataiita nchi yao ya asili. Unaweza kurejelea Faharasa Kuu kwa maelezo zaidi kuhusu </w:t>
      </w:r>
      <w:r>
        <w:rPr>
          <w:lang w:val="sw_KE" w:bidi="sw_KE"/>
        </w:rPr>
        <w:t>Kanani</w:t>
      </w:r>
      <w:r>
        <w:rPr>
          <w:lang w:val="sw_KE" w:bidi="sw_KE"/>
        </w:rPr>
        <w:t xml:space="preserve">. </w:t>
      </w:r>
    </w:p>
    <w:p>
      <w:pPr/>
      <w:r>
        <w:rPr>
          <w:lang w:val="sw_KE" w:bidi="sw_KE"/>
        </w:rPr>
      </w:r>
      <w:r>
        <w:rPr>
          <w:lang w:val="sw_KE" w:bidi="sw_KE"/>
        </w:rPr>
        <w:t xml:space="preserve">Kwanza, Mungu anamwita Abramu ili kuondoka </w:t>
      </w:r>
      <w:r>
        <w:rPr>
          <w:b/>
          <w:lang w:val="sw_KE" w:bidi="sw_KE"/>
        </w:rPr>
        <w:t>taifa</w:t>
      </w:r>
      <w:r>
        <w:rPr>
          <w:lang w:val="sw_KE" w:bidi="sw_KE"/>
        </w:rPr>
        <w:t xml:space="preserve"> lake. Neno taifa linarejelea mahali au wilaya ambayo inatawaliwa na kikundi cha watu. Unaweza kurejelea Faharasa Kuu kwa maelezo zaidi kuhusu </w:t>
      </w:r>
      <w:r>
        <w:rPr>
          <w:lang w:val="sw_KE" w:bidi="sw_KE"/>
        </w:rPr>
        <w:t>taifa</w:t>
      </w:r>
      <w:r>
        <w:rPr>
          <w:lang w:val="sw_KE" w:bidi="sw_KE"/>
        </w:rPr>
        <w:t xml:space="preserve">. Kisha Mungu alisema kwamba Abramu anapaswa kuacha jamaa wake, na kaya ya baba yake. Kwa kufanya hivyo, Abramu atawacha kila kitu ambacho kitaokoa maisha yake. Mungu, hata hivyo, aliahidi kwamba </w:t>
      </w:r>
      <w:r>
        <w:rPr>
          <w:b/>
          <w:lang w:val="sw_KE" w:bidi="sw_KE"/>
        </w:rPr>
        <w:t>atambariki</w:t>
      </w:r>
      <w:r>
        <w:rPr>
          <w:lang w:val="sw_KE" w:bidi="sw_KE"/>
        </w:rPr>
        <w:t xml:space="preserve"> Abramu. Baraka ni wakati mtu anatoa neema kwa mtu mwingine. Katika Biblia, Mungu ni chanzo cha baraka zote. Wakati Mungu anabariki mtu, ina maana kwamba anafurahi na mtu huyo. Kwa hiyo, anaahidi na anatoa watoto, mafanikio, ulinzi, hata utajiri kwa mtu huyo. Katika hadithi hii, ahadi ya Mungu ya baraka ni pamoja na kutoa uzao wa Abramu ambao watakuwa taifa kubwa. Pia ni pamoja na kumpa Abramu heshima kubwa. Wale ambao wanambariki Abramu, Mungu pia atabariki. Kwa matokeo, Abramu atakuwa baraka kwa wengine, na familia za dunia zitabarikiwa kupitia yeye. Baraka ya Mungu pia ni pamoja na ulinzi kwa Abramu ili wale ambao watamdhuru Abramu, Mungu </w:t>
      </w:r>
      <w:r>
        <w:rPr>
          <w:b/>
          <w:lang w:val="sw_KE" w:bidi="sw_KE"/>
        </w:rPr>
        <w:t>atawalaani</w:t>
      </w:r>
      <w:r>
        <w:rPr>
          <w:lang w:val="sw_KE" w:bidi="sw_KE"/>
        </w:rPr>
        <w:t xml:space="preserve">. Kulaani ni wakati mtu anamuombea kitu kibaya kutokea kwa mtu mwingine. Katika Biblia, wakati Mungu anamlaani mtu, hii ina maana hapendezwi na mtu. Kwa hiyo, anawaadhibu kwa kuwalaani. Laana ya Mungu inaweza kujumuisha kukosa uwezo wa kuzaa watoto, magonjwa, hasara ya kijeshi, na kutekwa nyara. Kwa maelezo zaidi kuhusu maneno, </w:t>
      </w:r>
      <w:r>
        <w:rPr>
          <w:lang w:val="sw_KE" w:bidi="sw_KE"/>
        </w:rPr>
        <w:t>baraka</w:t>
      </w:r>
      <w:r>
        <w:rPr>
          <w:lang w:val="sw_KE" w:bidi="sw_KE"/>
        </w:rPr>
        <w:t xml:space="preserve">, na laana </w:t>
      </w:r>
      <w:r>
        <w:rPr>
          <w:lang w:val="sw_KE" w:bidi="sw_KE"/>
        </w:rPr>
        <w:t>unaweza</w:t>
      </w:r>
      <w:r>
        <w:rPr>
          <w:lang w:val="sw_KE" w:bidi="sw_KE"/>
        </w:rPr>
        <w:t xml:space="preserve"> rejelea Faharasa Kuu.</w:t>
      </w:r>
    </w:p>
    <w:p>
      <w:pPr/>
      <w:r>
        <w:rPr>
          <w:lang w:val="sw_KE" w:bidi="sw_KE"/>
        </w:rPr>
      </w:r>
      <w:r>
        <w:rPr>
          <w:lang w:val="sw_KE" w:bidi="sw_KE"/>
        </w:rPr>
        <w:t xml:space="preserve">Wakati waliwasili katika Kanaani, waliona Wakanaani ambao walikuwa wakiishi katika nchi. Waliendelea kusafiri kusini mpaka wakafikia </w:t>
      </w:r>
      <w:r>
        <w:rPr>
          <w:b/>
          <w:lang w:val="sw_KE" w:bidi="sw_KE"/>
        </w:rPr>
        <w:t>mti mkubwa wa Moreh</w:t>
      </w:r>
      <w:r>
        <w:rPr>
          <w:lang w:val="sw_KE" w:bidi="sw_KE"/>
        </w:rPr>
        <w:t>. Mti mkubwa wa Moreh ulikuwa tovuti inayojulikana ya mafundisho na ibada. Ilikuwa mahali ambapo makuhani wa Wakanaani walifundisha Wakanaani wenzao kuhusu ibada ya miungu yao. Pia waliabudu miungu yao katika mahali hapo. Mti mashuhuri wa Moreh ulikuwa, kwa hivyo, mahali patakatifu kwa Wakanaani. Ni hapa kwenye Mungu ataonekana tena kwa Abramu.</w:t>
      </w:r>
    </w:p>
    <w:p>
      <w:pPr/>
      <w:r>
        <w:rPr>
          <w:lang w:val="sw_KE" w:bidi="sw_KE"/>
        </w:rPr>
      </w:r>
      <w:r>
        <w:rPr>
          <w:lang w:val="sw_KE" w:bidi="sw_KE"/>
        </w:rPr>
        <w:t xml:space="preserve">Sitisha hapa na uonyeshe tena picha ya </w:t>
      </w:r>
      <w:r>
        <w:rPr>
          <w:lang w:val="sw_KE" w:bidi="sw_KE"/>
        </w:rPr>
        <w:t>mti mkubwa wa Moreh</w:t>
      </w:r>
      <w:r>
        <w:rPr>
          <w:lang w:val="sw_KE" w:bidi="sw_KE"/>
        </w:rPr>
        <w:t>.</w:t>
      </w:r>
    </w:p>
    <w:p>
      <w:pPr/>
      <w:r>
        <w:rPr>
          <w:lang w:val="sw_KE" w:bidi="sw_KE"/>
        </w:rPr>
      </w:r>
      <w:r>
        <w:rPr>
          <w:lang w:val="sw_KE" w:bidi="sw_KE"/>
        </w:rPr>
        <w:t xml:space="preserve">Wakati Mungu anaonekana, Mungu aliahidi kwamba </w:t>
      </w:r>
      <w:r>
        <w:rPr>
          <w:b/>
          <w:lang w:val="sw_KE" w:bidi="sw_KE"/>
        </w:rPr>
        <w:t>uzao</w:t>
      </w:r>
      <w:r>
        <w:rPr>
          <w:lang w:val="sw_KE" w:bidi="sw_KE"/>
        </w:rPr>
        <w:t xml:space="preserve"> wa Abramu watamiliki na kuishi katika nchi ya Kanaani. Hapa, uzao ilimaanisha wazao. Abramu anajenga </w:t>
      </w:r>
      <w:r>
        <w:rPr>
          <w:b/>
          <w:lang w:val="sw_KE" w:bidi="sw_KE"/>
        </w:rPr>
        <w:t>madhabahu</w:t>
      </w:r>
      <w:r>
        <w:rPr>
          <w:lang w:val="sw_KE" w:bidi="sw_KE"/>
        </w:rPr>
        <w:t xml:space="preserve"> kwa Mungu mahali hapo. Madhabahu ilitengenezwaa kwa mawe ambayo yaliwekwa pamoja ili kitu au mnyama aweze kuwekwa juu yake. Ilitumiwa kwa dhabihu za ibada. Kwa maelezo zaidi kuhusu neno, </w:t>
      </w:r>
      <w:r>
        <w:rPr>
          <w:lang w:val="sw_KE" w:bidi="sw_KE"/>
        </w:rPr>
        <w:t>madhabahu</w:t>
      </w:r>
      <w:r>
        <w:rPr>
          <w:lang w:val="sw_KE" w:bidi="sw_KE"/>
        </w:rPr>
        <w:t>, unaweza rejelea Faharasa Kuu.</w:t>
      </w:r>
    </w:p>
    <w:p>
      <w:pPr/>
      <w:r>
        <w:rPr>
          <w:lang w:val="sw_KE" w:bidi="sw_KE"/>
        </w:rPr>
      </w:r>
      <w:r>
        <w:rPr>
          <w:lang w:val="sw_KE" w:bidi="sw_KE"/>
        </w:rPr>
        <w:t xml:space="preserve">Sitisha hapa na uonyeshe picha ya madhabahu </w:t>
      </w:r>
      <w:r>
        <w:rPr>
          <w:lang w:val="sw_KE" w:bidi="sw_KE"/>
        </w:rPr>
        <w:t>tena</w:t>
      </w:r>
      <w:r>
        <w:rPr>
          <w:lang w:val="sw_KE" w:bidi="sw_KE"/>
        </w:rPr>
        <w:t>.</w:t>
      </w:r>
    </w:p>
    <w:p>
      <w:pPr/>
      <w:r>
        <w:rPr>
          <w:lang w:val="sw_KE" w:bidi="sw_KE"/>
        </w:rPr>
      </w:r>
      <w:r>
        <w:rPr>
          <w:lang w:val="sw_KE" w:bidi="sw_KE"/>
        </w:rPr>
        <w:t xml:space="preserve">Baada ya muda, Abramu aliendelea na safari yake. Aliweka hema katika </w:t>
      </w:r>
      <w:r>
        <w:rPr>
          <w:b/>
          <w:lang w:val="sw_KE" w:bidi="sw_KE"/>
        </w:rPr>
        <w:t>nchi</w:t>
      </w:r>
      <w:r>
        <w:rPr>
          <w:lang w:val="sw_KE" w:bidi="sw_KE"/>
        </w:rPr>
        <w:t xml:space="preserve"> ya kilima kati ya Betheli ambayo ilikuwa magharibi, na Ai ambayo ilikuwa mashariki. Hema ilikuwa makazi ya muda mfupi yaliyotengenezwa kwa kitambaa cha kusuka au ngozi ya wanyama. Kuweka hema ilikuwa wakati mtu anatumia miti ya kuni ili kusaidia kitambaa ili kisimame na kuwezesha watu wachache kukaa ndani yake. Katika nchi ya kilima hicho, Abramu pia alijenga madhabahu na </w:t>
      </w:r>
      <w:r>
        <w:rPr>
          <w:b/>
          <w:lang w:val="sw_KE" w:bidi="sw_KE"/>
        </w:rPr>
        <w:t>kuliita jina la Mungu</w:t>
      </w:r>
      <w:r>
        <w:rPr>
          <w:lang w:val="sw_KE" w:bidi="sw_KE"/>
        </w:rPr>
        <w:t xml:space="preserve">. Kuita kwa jina la Mungu ilikuwa njia nyingine ya kusema "kuabudu." Hii ina maana Abramu alimwabudu Mungu katika mahali hapo. Kumbuka kwamba jina la Mungu lililotumiwa katika hadithi hii ni </w:t>
      </w:r>
      <w:r>
        <w:rPr>
          <w:b/>
          <w:lang w:val="sw_KE" w:bidi="sw_KE"/>
        </w:rPr>
        <w:t>Yahweh</w:t>
      </w:r>
      <w:r>
        <w:rPr>
          <w:lang w:val="sw_KE" w:bidi="sw_KE"/>
        </w:rPr>
        <w:t xml:space="preserve">, jina la kibinafsi la Mungu. Timu yako inapaswa kutafsiri jina hili kwa njia sawa na uliyo nayo katika hadithi zingine na kumbuka kwamba </w:t>
      </w:r>
      <w:r>
        <w:rPr>
          <w:lang w:val="sw_KE" w:bidi="sw_KE"/>
        </w:rPr>
        <w:t>Yahweh</w:t>
      </w:r>
      <w:r>
        <w:rPr>
          <w:lang w:val="sw_KE" w:bidi="sw_KE"/>
        </w:rPr>
        <w:t xml:space="preserve"> yuko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anatakiwa kumwambia sehemu inayofuata ya simulizi na kupitisha. Fanya hivi hadi kikundi kitakapokuwa kimesimulia tena kifungu chote. Washiriki wa kikundi wanaweza kusahihana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12:10–20</w:t>
      </w:r>
      <w:r>
        <w:rPr>
          <w:lang w:val="sw_KE" w:bidi="sw_KE"/>
        </w:rPr>
      </w:r>
    </w:p>
    <w:p>
      <w:pPr>
        <w:pStyle w:val="Heading3"/>
      </w:pPr>
      <w:r>
        <w:rPr>
          <w:lang w:val="sw_KE" w:bidi="sw_KE"/>
        </w:rPr>
        <w:t>Sikiliza na Moyo</w:t>
      </w:r>
    </w:p>
    <w:p>
      <w:pPr/>
      <w:r>
        <w:rPr>
          <w:lang w:val="sw_KE" w:bidi="sw_KE"/>
        </w:rPr>
      </w:r>
      <w:r>
        <w:rPr>
          <w:lang w:val="sw_KE" w:bidi="sw_KE"/>
        </w:rPr>
        <w:t>Sikiliza kitabu cha mwanzo 12:10–20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mtu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ni kuhusu safari ya Abramu kwenda Misri. Hadithi ya awali ilielezea jinsi Mungu alimwita Abramu kutoka Haran ili kwenda Kanaani. Pamoja na wito wa Mungu ilikuwa ahadi yake ya kumbariki Abramu na uzao wake. Abramu alimtii Mungu na alikwenda Kanaani. Alichukua pamoja naye Sarai, Loti, mali yote na watumishi waliokuwa nao. Walisafiri kupitia nchi kwa sehemu ya kusini ya Kanaani, kwa mkoa wa jangwa unaoitwa Negeb. Katika hadithi ya sasa, Abramu anasafiri kwenda Misri. Hii ilisababishwa na njaa katika nchi ya Kanaani. Ingawa hawakutajwa, Abramu atasafiri na familia yake ambayo ni pamoja na Sarai, Loti, watumishi wao, na mali yao yote.</w:t>
      </w:r>
    </w:p>
    <w:p>
      <w:pPr/>
      <w:r>
        <w:rPr>
          <w:lang w:val="sw_KE" w:bidi="sw_KE"/>
        </w:rPr>
      </w:r>
      <w:r>
        <w:rPr>
          <w:lang w:val="sw_KE" w:bidi="sw_KE"/>
        </w:rPr>
        <w:t>Hadithi inaanza na "sasa" ambayo inaonyesha kwamba hii ni hadithi mpya. Kisha inafuatiwa na maelezo muhimu ambayo yataweka hadithi kwa mwendo. Inasema kwamba "Kulikuwa na njaa katika nchi." Njaa ni hali wakati hakuna usambazaji wa chakula cha kutosha kwa kila mtu kwa muda mrefu. Kama matokeo, watu waliugua na hata walikufa kwa sababu ya njaa. Nchi iliyotajwa hapa inarejelea nchi ya Kanaani. Inasemekana kwamba kwa sababu njaa ilikuwa kali, na hakukuwa na chochote cha kula katika Kanaani, Abramu alisafiri kwenda Misri ili kuishi pale kwa muda. Misri ilikuwa nchi kusini ya Kanaani.</w:t>
      </w:r>
    </w:p>
    <w:p>
      <w:pPr/>
      <w:r>
        <w:rPr>
          <w:lang w:val="sw_KE" w:bidi="sw_KE"/>
        </w:rPr>
      </w:r>
      <w:r>
        <w:rPr>
          <w:lang w:val="sw_KE" w:bidi="sw_KE"/>
        </w:rPr>
        <w:t xml:space="preserve">Sitisha na uonyeshe </w:t>
      </w:r>
      <w:r>
        <w:rPr>
          <w:lang w:val="sw_KE" w:bidi="sw_KE"/>
        </w:rPr>
        <w:t>njia kutoka Kanaani hadi Misri</w:t>
      </w:r>
      <w:r>
        <w:rPr>
          <w:lang w:val="sw_KE" w:bidi="sw_KE"/>
        </w:rPr>
        <w:t>. Misri ilikuwa na udongo wa rutuba kwa sababu ya mto wake. Mto ulitoa maji ya kutosha kwa udongo ili kupanda mazao, kilimo, na uchungaji wa mifugo iliwezekana.</w:t>
      </w:r>
    </w:p>
    <w:p>
      <w:pPr/>
      <w:r>
        <w:rPr>
          <w:lang w:val="sw_KE" w:bidi="sw_KE"/>
        </w:rPr>
      </w:r>
      <w:r>
        <w:rPr>
          <w:lang w:val="sw_KE" w:bidi="sw_KE"/>
        </w:rPr>
        <w:t>Kabla ya Abramu na familia yake kuwasili katika Misri, Abramu alizungumza na mke wake, Sarai. Kisha Abramu alisema kwamba alijua kwamba Sarai alikuwa mwanamke mrembo. Hapa, kile Abramu alimaanisha ni kwamba anajua kwamba Wamisri watamwona Sarai kuwa mwenye kuvutia. Abramu pia alisema kwamba kama Wamisri wanatambua kwamba Sarai mrembo ni mke wake, Wamisri watamwua, lakini watamruhusu Sarai kuishi. Si wazi kwa nini Abramu alidhani hii inaweza kutokea kwake. Lakini ni wazi kwamba aliogopea kwa kweli maisha yake. Kwa hivyo, Abramu alisema kwamba Sarai anapaswa kuwaambia Wamisri kwamba alikuwa tu dada wa Abramu. Itajulikana baadaye kwamba kwa kweli, Sarai ni dada mdogo wa Abramu, kwani Sarai alikuwa mdogo kwa miaka 10 kuliko Abramu. Wana baba sawa, Terah, lakini wana mama tofauti. Lakini hapa, Abramu anataka Wamisri kuamini kwamba Sarai hakuwa mke wake, na kwamba Sarai alikuwa dada yake tu. Abramu aliamini kwamba kama Wamisri waligundua kwamba alikuwa kaka wa Sarai, wangetaka kumfurahisha Sarai. Kwa hiyo Wamisri watamtendea kwa fadhili na kumruhusu kuishi kwa amani katika Misri.</w:t>
      </w:r>
    </w:p>
    <w:p>
      <w:pPr/>
      <w:r>
        <w:rPr>
          <w:lang w:val="sw_KE" w:bidi="sw_KE"/>
        </w:rPr>
      </w:r>
      <w:r>
        <w:rPr>
          <w:lang w:val="sw_KE" w:bidi="sw_KE"/>
        </w:rPr>
        <w:t>Baada ya muda, Abramu na familia yake waliwasili katika Misri. Wakati Abramu alikuja Misri Wamisri waliona kwamba Sarai alikuwa mwanamke mrembo sana. Kama vile Abramu alivyosema, Wamisri walimwona Sarai kuwa mwenye kuvutia sana. Maafisa wa Farao pia walimwona Sarai. Pharaoh hakuwa jina, lakini cheo cha kuitwa kinachorejelea mfalme wa Misri. "Maafisa wa Farao" au "wakuu wa Farao" wanarejelea viongozi ambao walihudumu chini ya Farao. Maafisa wa Farao walimsifu Sarai kwa Farao. Sifa ni neno muhimu katika Biblia. Inamaanisha kumheshimu mtu kwa kuzungumza makubwa juu yake. Katika hadithi hii, ina maana kwamba maafisa wa Farao waliripoti kuhusu urembo wa Sarai kwa Farao. Kwa hivyo, Farao aliamuru maafisa wake kumleta Sarai kwake. Nyumba ya Farao ilikuwa ambapo Farao na familia yake waliishi.</w:t>
      </w:r>
    </w:p>
    <w:p>
      <w:pPr/>
      <w:r>
        <w:rPr>
          <w:lang w:val="sw_KE" w:bidi="sw_KE"/>
        </w:rPr>
      </w:r>
      <w:r>
        <w:rPr>
          <w:lang w:val="sw_KE" w:bidi="sw_KE"/>
        </w:rPr>
        <w:t xml:space="preserve">Sitisha na uonyeshe picha ya jumba la </w:t>
      </w:r>
      <w:r>
        <w:rPr>
          <w:lang w:val="sw_KE" w:bidi="sw_KE"/>
        </w:rPr>
        <w:t>kifalme la Farao wa kale</w:t>
      </w:r>
      <w:r>
        <w:rPr>
          <w:lang w:val="sw_KE" w:bidi="sw_KE"/>
        </w:rPr>
        <w:t>.</w:t>
      </w:r>
    </w:p>
    <w:p>
      <w:pPr/>
      <w:r>
        <w:rPr>
          <w:lang w:val="sw_KE" w:bidi="sw_KE"/>
        </w:rPr>
      </w:r>
      <w:r>
        <w:rPr>
          <w:lang w:val="sw_KE" w:bidi="sw_KE"/>
        </w:rPr>
        <w:t>Hii ina maana baada ya kusikia ripoti kuhusu Sarai mrembo Farao alitaka kumchukua Sarai kuwa mke wake. Kwa hivyo, maafisa wa Farao walimleta Sarai katika nyumba ya Farao, na Farao alimwoa Sarai. Akidhani kwamba Abramu alikuwa kaka ya Sarai, Farao alimtendea Abramu kwa fadhili ili kumfanya Sarai kuwa na furaha. Kwa matokeo, Abramu alipokea kondoo, ng'ombe, punda wa kiume, ngamia, na pia watumishi wa kiume na wa kike.</w:t>
      </w:r>
    </w:p>
    <w:p>
      <w:pPr/>
      <w:r>
        <w:rPr>
          <w:lang w:val="sw_KE" w:bidi="sw_KE"/>
        </w:rPr>
      </w:r>
      <w:r>
        <w:rPr>
          <w:lang w:val="sw_KE" w:bidi="sw_KE"/>
        </w:rPr>
        <w:t xml:space="preserve">Sitisha na uonyeshe picha ya kondoo, </w:t>
      </w:r>
      <w:r>
        <w:rPr>
          <w:lang w:val="sw_KE" w:bidi="sw_KE"/>
        </w:rPr>
        <w:t>ng'ombe, punda wa kiume, na ngamia</w:t>
      </w:r>
      <w:r>
        <w:rPr>
          <w:lang w:val="sw_KE" w:bidi="sw_KE"/>
        </w:rPr>
        <w:t>. Mtumishi ni mtu ambaye anaishi katika nyumba moja na bwana wake ili kutumikia mahitaji ya familia ya bwana wake. Mtumishi anaweza kuwa wa kiume au kike.</w:t>
      </w:r>
    </w:p>
    <w:p>
      <w:pPr/>
      <w:r>
        <w:rPr>
          <w:lang w:val="sw_KE" w:bidi="sw_KE"/>
        </w:rPr>
      </w:r>
      <w:r>
        <w:rPr>
          <w:lang w:val="sw_KE" w:bidi="sw_KE"/>
        </w:rPr>
        <w:t>Lakini Mungu aliwaadhibu Farao na kaya yake kwa mapigo kwa sababu ya Sarai, mke wa Abramu. Pigo ni neno la jumla ambalo linaweza kurejelea ugonjwa au maafa. Katika tukio hili, si wazi ni mapigo gani yalisababishwa kwa Pharaoh na familia yake. Kinachoweza kuwa na uhakika ni kwamba Mungu alimwadhibu Farao kwa sababu Farao alichukua mke wa Abramu. Kwa hatua hii, kumbuka kwamba katika hadithi ya awali, Mungu aliahidi kwamba watu ambao watamdhuru Abramu, Mungu atawaadhibu kwa laana. Hapa, Mungu alimlaani Farao kwa mapigo ili kumwadhibu yeye na kaya yake kwa kumchukua mke wa Abramu. Sarai alikuwa sehemu ya kaya ya Farao kwa hatua hii, lakini hadithi inaonyesha kwamba Sarai hakuwa kati ya wale waliopata madhara ya mapigo. Ingawa haikutajwa, Sarai anaweza kuwa yule ambaye alimwambia Farao kumwomba Abramu kuelezea kwa nini mapigo haya yanatokea kwao. Kwa hivyo Farao alimwita Abramu. Hiyo ni, Farao aliamuru wanaume wake kumleta Abramu kwake. Kwa hiyo Abramu alikuja kwa Farao. Pharaoh inawezekana alimwomba Abramu kuelezea mapigo. Katika majibu, Abramu inawezekana hatimaye alikiri kwa Farao kwamba Sarai alikuwa mke wake, na Mungu alikuwa akimwadhibu Farao na kaya yake kwa kuchukua mke wake. Kisha, Farao alimwuliza Abramu, "Umenifanyia nini mimi?" Kwa nini hukuniambia kwamba alikuwa mke wako? Kwa nini ulisema, 'Yeye ni dada yangu,' ili nimchukue kuwa mke wangu? Maswali haya ni maswali ya balagha. Maswali ya balagha ni maswali ambayo yanaulizwa kufanya uhakika badala ya kupata jibu. Pharaoh alitumia maswali haya ili kuonyesha kwamba alikasirika kwamba Abramu alimdanganya. Katika kesi hii, kile Farao alimaanisha ni, "Hukupaswa kufanya hii kwangu. Hukupaswa kuniambia kwamba alikuwa dada yako. Ulipaswa kuniambia kwamba alikuwa mke wako."</w:t>
      </w:r>
    </w:p>
    <w:p>
      <w:pPr/>
      <w:r>
        <w:rPr>
          <w:lang w:val="sw_KE" w:bidi="sw_KE"/>
        </w:rPr>
      </w:r>
      <w:r>
        <w:rPr>
          <w:lang w:val="sw_KE" w:bidi="sw_KE"/>
        </w:rPr>
        <w:t>Sitisha na mjadili maswali yafuatayo:</w:t>
      </w:r>
    </w:p>
    <w:p>
      <w:pPr/>
      <w:r>
        <w:rPr>
          <w:lang w:val="sw_KE" w:bidi="sw_KE"/>
        </w:rPr>
      </w:r>
      <w:r>
        <w:rPr>
          <w:lang w:val="sw_KE" w:bidi="sw_KE"/>
        </w:rPr>
        <w:t>Pharaoh anamaliza hotuba yake kwa taarifa, "Sasa basi, hapa ni mke wako; mchukue na uende zako." Njia ambayo Farao alimaliza hotuba yake inaonyesha kwamba alikasirika kwamba Abramu alimdanganya. Kwa sababu ya hii, Farao alirudisha Sarai kwa Abramu, kupendekeza kwamba Sarai alikuwa hapo karibu, pia, wakati Pharaoh alikuwa akizungumza na Abramu. Baada ya kusema hii, Farao aliamua kwamba Abramu na familia yake walipaswa kuondoka Misri. Pharaoh pia aliamuru wanaume wake ili kuhakikisha kwamba Abramu na familia yake wanaondoka Misri.</w:t>
      </w:r>
      <w:r>
        <w:rPr>
          <w:lang w:val="sw_KE" w:bidi="sw_KE"/>
        </w:rPr>
      </w:r>
    </w:p>
    <w:p>
      <w:pPr>
        <w:pStyle w:val="Heading3"/>
      </w:pPr>
      <w:r>
        <w:rPr>
          <w:lang w:val="sw_KE" w:bidi="sw_KE"/>
        </w:rPr>
        <w:t>Kufafanua Matukio</w:t>
      </w:r>
    </w:p>
    <w:p>
      <w:pPr/>
      <w:r>
        <w:rPr>
          <w:lang w:val="sw_KE" w:bidi="sw_KE"/>
        </w:rPr>
      </w:r>
      <w:r>
        <w:rPr>
          <w:lang w:val="sw_KE" w:bidi="sw_KE"/>
        </w:rPr>
        <w:t>Sikiliza maandishi haya tena katika toleo lililo rahisi kueleweka.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Abramu anaenda kutoka Kanaani hadi Misri.</w:t>
      </w:r>
    </w:p>
    <w:p>
      <w:pPr/>
      <w:r>
        <w:rPr>
          <w:lang w:val="sw_KE" w:bidi="sw_KE"/>
        </w:rPr>
      </w:r>
      <w:r>
        <w:rPr>
          <w:b/>
          <w:lang w:val="sw_KE" w:bidi="sw_KE"/>
        </w:rPr>
        <w:t>Tukio la pili:</w:t>
      </w:r>
      <w:r>
        <w:rPr>
          <w:lang w:val="sw_KE" w:bidi="sw_KE"/>
        </w:rPr>
        <w:t xml:space="preserve"> Wakati Abramu alikuwa karibu kuingia Misri, alizungumza na Sarai kuhusu kudanganya Wamisri kuhusu uhusiano wao wa kweli. Abramu aliogopa kwamba kwa sababu Sarai alikuwa mzuri sana mwenye umbo, Wamisri wangeweza kupanga kumuua kama Wamisri wangejua kwamba Sarai alikuwa mke wake. Kwa hivyo, Abramu alisema kwamba Sarai anapaswa kuwaambia Wamisri kwamba alikuwa tu dada wa Abramu. Abramu alisema hii ili Wamisri wasimuue na kumruhusu kuishi kwa amani katika Misri.</w:t>
      </w:r>
    </w:p>
    <w:p>
      <w:pPr/>
      <w:r>
        <w:rPr>
          <w:lang w:val="sw_KE" w:bidi="sw_KE"/>
        </w:rPr>
      </w:r>
      <w:r>
        <w:rPr>
          <w:b/>
          <w:lang w:val="sw_KE" w:bidi="sw_KE"/>
        </w:rPr>
        <w:t>Tukio la tatu:</w:t>
      </w:r>
      <w:r>
        <w:rPr>
          <w:lang w:val="sw_KE" w:bidi="sw_KE"/>
        </w:rPr>
        <w:t xml:space="preserve"> Wakati Abramu aliingia Misri, Wamisri waliona kwamba Sarai alikuwa mrembo sana. Maafisa wa Farao pia waliona urembo wa Sarai. Walimsifu kwa Farao na kumleta Sarai kwa nyumba ya Farao ili kuwa mke wa Farao. Akidhani kwamba Sarai alikuwa dada ya Abramu, Pharaoh alitoa zawadi ya mifugo na watumishi kwa Abramu.</w:t>
      </w:r>
    </w:p>
    <w:p>
      <w:pPr/>
      <w:r>
        <w:rPr>
          <w:lang w:val="sw_KE" w:bidi="sw_KE"/>
        </w:rPr>
      </w:r>
      <w:r>
        <w:rPr>
          <w:b/>
          <w:lang w:val="sw_KE" w:bidi="sw_KE"/>
        </w:rPr>
        <w:t>Tukio la nne:</w:t>
      </w:r>
      <w:r>
        <w:rPr>
          <w:lang w:val="sw_KE" w:bidi="sw_KE"/>
        </w:rPr>
        <w:t xml:space="preserve"> Mungu aliwaadhibu Farao na kaya yake kwa mapigo makubwa. Hii ni kwa sababu Farao alikuwa amemchukua mke wa Abramu, Sarai. Wakati Farao alitambua hii, aliamuru wanaume wake kumleta Abramu kwake. Wakati Abramu alikuja kwa Farao, Farao alimwuliza maswali ya balagha ili kuonyesha hasira yake kwamba Abramu alimdanganya. Faraoh aliamua kumrudisha Sarai kwa Abramu na kuwaruhusu kuondoka Misri.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Maafisa wa Farao</w:t>
      </w:r>
    </w:p>
    <w:p>
      <w:pPr>
        <w:pStyle w:val="ListBullet"/>
        <w:spacing w:line="240" w:lineRule="auto"/>
        <w:ind w:left="720"/>
      </w:pPr>
      <w:r>
        <w:rPr>
          <w:lang w:val="sw_KE" w:bidi="sw_KE"/>
        </w:rPr>
      </w:r>
      <w:r>
        <w:rPr>
          <w:lang w:val="sw_KE" w:bidi="sw_KE"/>
        </w:rPr>
        <w:t>Wanaume wa Farao</w:t>
      </w:r>
    </w:p>
    <w:p>
      <w:pPr>
        <w:pStyle w:val="ListBullet"/>
        <w:spacing w:line="240" w:lineRule="auto"/>
        <w:ind w:left="720"/>
      </w:pPr>
      <w:r>
        <w:rPr>
          <w:lang w:val="sw_KE" w:bidi="sw_KE"/>
        </w:rPr>
      </w:r>
      <w:r>
        <w:rPr>
          <w:lang w:val="sw_KE" w:bidi="sw_KE"/>
        </w:rPr>
        <w:t>Watumishi wapya wa Abramu</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Ni muhimu kukumbuka kwamba ingawa haikutajwa katika hadithi, Abramu alisafiri kwenda Misri na familia yake. Familia yake ni pamoja na Sarai, Loti, watumishi waliotolewa katika Haran, na mali yake yote ambayo pengine ni pamoja na mifugo kama kondoo, ng'ombe, na ng'ombe. Abramu na Sarai walikuwa wazee. Abramu alikuwa na umri wa miaka 75 wakati aliondoka Haran ili kwenda Kanaani. Sarai, kama itakavyofichuliwa baadaye, ni miaka 10 mdogo kuliko Abramu.</w:t>
      </w:r>
    </w:p>
    <w:p>
      <w:pPr/>
      <w:r>
        <w:rPr>
          <w:lang w:val="sw_KE" w:bidi="sw_KE"/>
        </w:rPr>
      </w:r>
      <w:r>
        <w:rPr>
          <w:lang w:val="sw_KE" w:bidi="sw_KE"/>
        </w:rPr>
        <w:t>Katika tukio la kwanza, Abramu na familia yake watasafiri kusini kutoka Kanaani hadi Misri.</w:t>
      </w:r>
    </w:p>
    <w:p>
      <w:pPr/>
      <w:r>
        <w:rPr>
          <w:lang w:val="sw_KE" w:bidi="sw_KE"/>
        </w:rPr>
      </w:r>
      <w:r>
        <w:rPr>
          <w:lang w:val="sw_KE" w:bidi="sw_KE"/>
        </w:rPr>
        <w:t xml:space="preserve">Sitisha na uonyeshe ramani ya njia kutoka </w:t>
      </w:r>
      <w:r>
        <w:rPr>
          <w:lang w:val="sw_KE" w:bidi="sw_KE"/>
        </w:rPr>
        <w:t>Kanaani hadi Misri</w:t>
      </w:r>
      <w:r>
        <w:rPr>
          <w:lang w:val="sw_KE" w:bidi="sw_KE"/>
        </w:rPr>
        <w:t>.</w:t>
      </w:r>
    </w:p>
    <w:p>
      <w:pPr/>
      <w:r>
        <w:rPr>
          <w:lang w:val="sw_KE" w:bidi="sw_KE"/>
        </w:rPr>
      </w:r>
      <w:r>
        <w:rPr>
          <w:lang w:val="sw_KE" w:bidi="sw_KE"/>
        </w:rPr>
        <w:t>Katika tukio la pili, Abramu na familia yake walikuwa karibu kuingia Misri, Abramu atazungumza na Sarai. Katika Kiebrania, hotuba ya Abramu inaanza na usemi ambao kwa kawaida unatumiwa kuanzisha hotuba muhimu. Athari ni kupiga tahadhari ya msikilizaji ili asikilize kwa makini.</w:t>
      </w:r>
    </w:p>
    <w:p>
      <w:pPr/>
      <w:r>
        <w:rPr>
          <w:lang w:val="sw_KE" w:bidi="sw_KE"/>
        </w:rPr>
      </w:r>
      <w:r>
        <w:rPr>
          <w:lang w:val="sw_KE" w:bidi="sw_KE"/>
        </w:rPr>
        <w:t>Sitisha na mjadili swali hili: Mtu katika utamaduni wako kwa kawaida anaanza vipi hotuba kama anataka mtu mwingine kumsikiliza kwa makini? Kufikiri kuhusu hii kunaweza kukusaidia kuamua jinsi ya kutafsiri kwa usahihi neno hili la Kiebrania.</w:t>
      </w:r>
    </w:p>
    <w:p>
      <w:pPr/>
      <w:r>
        <w:rPr>
          <w:lang w:val="sw_KE" w:bidi="sw_KE"/>
        </w:rPr>
      </w:r>
      <w:r>
        <w:rPr>
          <w:lang w:val="sw_KE" w:bidi="sw_KE"/>
        </w:rPr>
        <w:t>Wakati Abramu anazungumza kuhusu urembo wa Sarai, Abramu anaweza kuonyeshwa kama anayependezwa na Sarai.</w:t>
      </w:r>
    </w:p>
    <w:p>
      <w:pPr/>
      <w:r>
        <w:rPr>
          <w:lang w:val="sw_KE" w:bidi="sw_KE"/>
        </w:rPr>
      </w:r>
      <w:r>
        <w:rPr>
          <w:lang w:val="sw_KE" w:bidi="sw_KE"/>
        </w:rPr>
        <w:t>Inaweza kuwa na manufaa kujadili jinsi mume anaonyesha kupendezwa na mke wake katika utamaduni wako.</w:t>
      </w:r>
    </w:p>
    <w:p>
      <w:pPr/>
      <w:r>
        <w:rPr>
          <w:lang w:val="sw_KE" w:bidi="sw_KE"/>
        </w:rPr>
      </w:r>
      <w:r>
        <w:rPr>
          <w:lang w:val="sw_KE" w:bidi="sw_KE"/>
        </w:rPr>
        <w:t>Kisha uso wa Abramu na sauti yake vitabadilika anapotoa maelekezo kwa Sarai kuhusu kudanganya Wamisri. Kwa hofu ya maisha yake, Abramu alimwambia Sarai kuwaambia Wamisri kwamba alikuwa tu dada ya Abramu, ili Wamisri wasimuue na kumtendea vizuri kwa ajili yake. Sarai atakuwa akisikiliza kwa kimya wakati Abramu anazungumza.</w:t>
      </w:r>
    </w:p>
    <w:p>
      <w:pPr/>
      <w:r>
        <w:rPr>
          <w:lang w:val="sw_KE" w:bidi="sw_KE"/>
        </w:rPr>
      </w:r>
      <w:r>
        <w:rPr>
          <w:lang w:val="sw_KE" w:bidi="sw_KE"/>
        </w:rPr>
        <w:t>Katika tukio la tatu, Abramu na familia yake wanaingia Misri. Wanapotembea karibu na Misri, Wamisri wanashangaa urembo wa Sarai. Maafisa wa Farao, ambao pia walikuwa hapo, wataona uzuri wa Sarai. Ni muhimu kuonyesha kwamba Wamisri na maafisa wa Farao wana maneno ambayo yanaonyesha kwamba wanapendezwa na uzuri wa Sarai. Kisha, maafisa wa Farao wataripoti kuhusu uzuri wa Sarai na kuwasili katika Misri kwa Farao. Kisha, Farao atawaamuru maafisa wake kuleta Sarai kwa nyumba yake ili kumfanya Sarai mke wake.</w:t>
      </w:r>
    </w:p>
    <w:p>
      <w:pPr/>
      <w:r>
        <w:rPr>
          <w:lang w:val="sw_KE" w:bidi="sw_KE"/>
        </w:rPr>
      </w:r>
      <w:r>
        <w:rPr>
          <w:lang w:val="sw_KE" w:bidi="sw_KE"/>
        </w:rPr>
        <w:t xml:space="preserve">Sitisha na uonyeshe picha ya jumba la </w:t>
      </w:r>
      <w:r>
        <w:rPr>
          <w:lang w:val="sw_KE" w:bidi="sw_KE"/>
        </w:rPr>
        <w:t>kifalme la Farao wa kale</w:t>
      </w:r>
      <w:r>
        <w:rPr>
          <w:lang w:val="sw_KE" w:bidi="sw_KE"/>
        </w:rPr>
        <w:t>.</w:t>
      </w:r>
    </w:p>
    <w:p>
      <w:pPr/>
      <w:r>
        <w:rPr>
          <w:lang w:val="sw_KE" w:bidi="sw_KE"/>
        </w:rPr>
      </w:r>
      <w:r>
        <w:rPr>
          <w:lang w:val="sw_KE" w:bidi="sw_KE"/>
        </w:rPr>
        <w:t>Baada ya kukutana na Sarai, Farao angeweza kumwuliza jinsi Abramu alikuwa akihusiana naye kifamilia. Na Sarai angeweza kuwa alimjibu Farao kwamba alikuwa tu dada wa Abramu. Kwa kufikiria Sarai hakuwa ameolewa, Farao anamfanya Sarai kuwa mke wake. Kisha, Farao atatoa mifugo na watumishi kwa Abramu kama zawadi kwa heshima ya mke wake mpya.</w:t>
      </w:r>
    </w:p>
    <w:p>
      <w:pPr/>
      <w:r>
        <w:rPr>
          <w:lang w:val="sw_KE" w:bidi="sw_KE"/>
        </w:rPr>
      </w:r>
      <w:r>
        <w:rPr>
          <w:lang w:val="sw_KE" w:bidi="sw_KE"/>
        </w:rPr>
        <w:t xml:space="preserve">Sitisha na uonyeshe picha ya kondoo, </w:t>
      </w:r>
      <w:r>
        <w:rPr>
          <w:lang w:val="sw_KE" w:bidi="sw_KE"/>
        </w:rPr>
        <w:t>ng'ombe, punda wa kiume, na ngamia</w:t>
      </w:r>
      <w:r>
        <w:rPr>
          <w:lang w:val="sw_KE" w:bidi="sw_KE"/>
        </w:rPr>
        <w:t>. Ikiwa huna baadhi au wanyama hawa wote katika utamaduni wako, inaweza kuwa na manufaa kujadili ni wanyama gani mbadala ambao wanaweza kutumiwa kwa tukio hili.</w:t>
      </w:r>
    </w:p>
    <w:p>
      <w:pPr/>
      <w:r>
        <w:rPr>
          <w:lang w:val="sw_KE" w:bidi="sw_KE"/>
        </w:rPr>
      </w:r>
      <w:r>
        <w:rPr>
          <w:lang w:val="sw_KE" w:bidi="sw_KE"/>
        </w:rPr>
        <w:t>Abramu yuko kimya wakati wote wa tukio hili.</w:t>
      </w:r>
    </w:p>
    <w:p>
      <w:pPr/>
      <w:r>
        <w:rPr>
          <w:lang w:val="sw_KE" w:bidi="sw_KE"/>
        </w:rPr>
      </w:r>
      <w:r>
        <w:rPr>
          <w:lang w:val="sw_KE" w:bidi="sw_KE"/>
        </w:rPr>
        <w:t>Katika tukio la nne, Mungu atampiga Farao na kaya yake kwa mapigo makubwa. Mungu hakuzungumza hapa, lakini anaweza kuonekana akizungumza au kufanya ishara ambayo itasababisha Farao na kaya yake kuugua ghafla. Ingawa Sarai alikuwa sehemu ya kaya ya Farao kwa wakati huu, Sarai anaweza kuwa hakupata pigo. Kwa hivyo, Sarai anaweza kuonekana akizungumza na Farao ili kumwomba Abramu ili kuelezea adhabu ya Mungu. Kwa hiyo Farao aliamuru wanaume wake kumleta Abramu kwake. Wakati Abramu alikuja, Abramu huenda akaonyeshwa kama akielezea ukweli kwa Farao. Wakati Farao alipogundua ukweli, Farao alimuuliza Abramu maswali ya balagha au maswali yasiyotarajiwa majibu. Ni muhimu kuonyesha kwamba Farao alipaswa kukasirika wakati alizungumza na Abramu. Kisha, Farao aliamua kumrudia Sarai kwa Abramu na kuwaamuru kuondoka Misri. Pharaoh pia anaamuru watu wake ili kuhakikisha kwamba Abramu mara moja anaondoka Misri pamoja na familia yake na mali yake yote.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Wamisri</w:t>
      </w:r>
    </w:p>
    <w:p>
      <w:pPr>
        <w:pStyle w:val="ListBullet"/>
        <w:spacing w:line="240" w:lineRule="auto"/>
        <w:ind w:left="720"/>
      </w:pPr>
      <w:r>
        <w:rPr>
          <w:lang w:val="sw_KE" w:bidi="sw_KE"/>
        </w:rPr>
      </w:r>
      <w:r>
        <w:rPr>
          <w:lang w:val="sw_KE" w:bidi="sw_KE"/>
        </w:rPr>
        <w:t>Farao</w:t>
      </w:r>
    </w:p>
    <w:p>
      <w:pPr>
        <w:pStyle w:val="ListBullet"/>
        <w:spacing w:line="240" w:lineRule="auto"/>
        <w:ind w:left="720"/>
      </w:pPr>
      <w:r>
        <w:rPr>
          <w:lang w:val="sw_KE" w:bidi="sw_KE"/>
        </w:rPr>
      </w:r>
      <w:r>
        <w:rPr>
          <w:lang w:val="sw_KE" w:bidi="sw_KE"/>
        </w:rPr>
        <w:t>Maafisa wa Farao</w:t>
      </w:r>
    </w:p>
    <w:p>
      <w:pPr>
        <w:pStyle w:val="ListBullet"/>
        <w:spacing w:line="240" w:lineRule="auto"/>
        <w:ind w:left="720"/>
      </w:pPr>
      <w:r>
        <w:rPr>
          <w:lang w:val="sw_KE" w:bidi="sw_KE"/>
        </w:rPr>
      </w:r>
      <w:r>
        <w:rPr>
          <w:lang w:val="sw_KE" w:bidi="sw_KE"/>
        </w:rPr>
        <w:t>Wanaume wa Farao</w:t>
      </w:r>
    </w:p>
    <w:p>
      <w:pPr>
        <w:pStyle w:val="ListBullet"/>
        <w:spacing w:line="240" w:lineRule="auto"/>
        <w:ind w:left="720"/>
      </w:pPr>
      <w:r>
        <w:rPr>
          <w:lang w:val="sw_KE" w:bidi="sw_KE"/>
        </w:rPr>
      </w:r>
      <w:r>
        <w:rPr>
          <w:lang w:val="sw_KE" w:bidi="sw_KE"/>
        </w:rPr>
        <w:t>Watumishi wapya wa Abramu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Ni muhimu kukumbuka kwamba ingawa haikutajwa katika hadithi, Abramu alisafiri kwenda Misri na familia yake. Familia yake ni pamoja na Sarai, Loti, watumishi waliopata katika Haran, na mali yake yote ambayo pengine ni pamoja na mifugo kama kondoo, ng'ombe, na ng'ombe. Abramu na Sarai walikuwa wamezeeka.</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ifanye timu ionyeshe kwamba Abramu na familia yake wanasafiri kwenda Misri na mali yao yote na watumishi. Abramu na familia yake walipotembea kuelekea Misri:</w:t>
      </w:r>
    </w:p>
    <w:p>
      <w:pPr/>
      <w:r>
        <w:rPr>
          <w:lang w:val="sw_KE" w:bidi="sw_KE"/>
        </w:rPr>
      </w:r>
      <w:r>
        <w:rPr>
          <w:lang w:val="sw_KE" w:bidi="sw_KE"/>
        </w:rPr>
        <w:t>Sitisha kitendo. Muulize mwigizaji anayeigiza Abram, "Unahisi vipi?" Unaweza kusikia mambo kama, "Nina wasiwasi kuhusu familia yangu kwa sababu bado hatujapata chakula, na hatuna chochote cha kula" au "Ninatumaini tunaweza kupata kimbilio katika Misri." Anzisha tena igizo.</w:t>
      </w:r>
    </w:p>
    <w:p>
      <w:pPr/>
      <w:r>
        <w:rPr>
          <w:lang w:val="sw_KE" w:bidi="sw_KE"/>
        </w:rPr>
      </w:r>
      <w:r>
        <w:rPr>
          <w:lang w:val="sw_KE" w:bidi="sw_KE"/>
        </w:rPr>
        <w:t>Katika tukio la pili, kabla ya kuwasili katika Misri, Abramu atazungumza na Sarai. Hakikisha kutumia hotuba za moja kwa moja za Abramu wakati anazungumza na Sarai. Pia kumbuka usemi wa kubadilisha wa Abramu wakati anazungumza kuhusu uzuri wa Sarai, na wakati anatoa maelekezo kwa Sarai kwa hofu kwa maisha yake. Abramu na familia yake walipogeuka karibu na Misri, Abramu alizungumza na mke wake, Sarai.</w:t>
      </w:r>
    </w:p>
    <w:p>
      <w:pPr/>
      <w:r>
        <w:rPr>
          <w:lang w:val="sw_KE" w:bidi="sw_KE"/>
        </w:rPr>
      </w:r>
      <w:r>
        <w:rPr>
          <w:lang w:val="sw_KE" w:bidi="sw_KE"/>
        </w:rPr>
        <w:t>Sitisha kitendo. Muulize mwigizaji anayeigiza Abram, "Unahisi vipi?" Unaweza kusikia mambo kama, "Nimebarikiwa kuwa na mke mrembo lakini pia nina wasiwasi kwa sababu Wamisri wanaweza kuniua kama watagundua kwamba Sarai ni mke wangu" au "Ninaweza kuwa katika hatari wakati Wamisri wananiona nikitembea na mke wangu mrembo." Anzisha tena igizo.</w:t>
      </w:r>
    </w:p>
    <w:p>
      <w:pPr/>
      <w:r>
        <w:rPr>
          <w:lang w:val="sw_KE" w:bidi="sw_KE"/>
        </w:rPr>
      </w:r>
      <w:r>
        <w:rPr>
          <w:lang w:val="sw_KE" w:bidi="sw_KE"/>
        </w:rPr>
        <w:t>Katika tukio la tatu, Abramu na familia yake watawasili katika Misri. Wanapotembea kote Misri, Wamisri na maafisa wa Farao wataona urembo wa Sarai. Maafisa wa Farao wataripoti kwa Farao kuhusu uzuri wa Sarai, na Farao atawaamuru kuleta Sarai kwake. Wakati maafisa wa Farao wanamleta Sarai kwa Farao,</w:t>
      </w:r>
    </w:p>
    <w:p>
      <w:pPr/>
      <w:r>
        <w:rPr>
          <w:lang w:val="sw_KE" w:bidi="sw_KE"/>
        </w:rPr>
      </w:r>
      <w:r>
        <w:rPr>
          <w:lang w:val="sw_KE" w:bidi="sw_KE"/>
        </w:rPr>
        <w:t>Sitisha kitendo. Muulize mwigizaji anayeigiza Sarai, "Unahisi vipi?" Unaweza kusikia mambo kama, "Ninapaswa kumwambia Farao kwamba mimi tu ni dada ya Abramu. Ikiwa sio, Pharaoh anaweza kumwua" au "Nina wasiwasi kuhusu mume wangu, Abramu." Ninapaswa kumwomba Farao kumtendea kwa fadhili kwa ajili yangu. Anzisha tena igizo.</w:t>
      </w:r>
    </w:p>
    <w:p>
      <w:pPr/>
      <w:r>
        <w:rPr>
          <w:lang w:val="sw_KE" w:bidi="sw_KE"/>
        </w:rPr>
      </w:r>
      <w:r>
        <w:rPr>
          <w:lang w:val="sw_KE" w:bidi="sw_KE"/>
        </w:rPr>
        <w:t>Kisha Farao atamfanya Sarai kuwa mke wake na atatoa zawadi kwa Abramu. Ikiwa wanyama wa zawadi hawapatikani kwa kuigiza tukio hili, unaweza kutumia kitu chochote ambacho kinaweza kuwakilisha wanyama. Ikiwa hii inatokea, Abramu, pia, atanyamaza.</w:t>
      </w:r>
    </w:p>
    <w:p>
      <w:pPr/>
      <w:r>
        <w:rPr>
          <w:lang w:val="sw_KE" w:bidi="sw_KE"/>
        </w:rPr>
      </w:r>
      <w:r>
        <w:rPr>
          <w:lang w:val="sw_KE" w:bidi="sw_KE"/>
        </w:rPr>
        <w:t>Katika tukio la nne, Mungu atamwadhibu Farao na kaya yake kwa mapigo makubwa, isipokuwa Sarai. Sarai anamwambia Farao kumwomba Abramu ili kuelezea hukumu ya Mungu. Kisha, Farao atawaamuru watu wake kuleta Abramu. Wakati Abramu anawasili, Farao atamwomba aeleze hukumu ya Mungu na Abramu atamwambia ukweli kwa Farao kwamba Sarai alikuwa mke wake.</w:t>
      </w:r>
    </w:p>
    <w:p>
      <w:pPr/>
      <w:r>
        <w:rPr>
          <w:lang w:val="sw_KE" w:bidi="sw_KE"/>
        </w:rPr>
      </w:r>
      <w:r>
        <w:rPr>
          <w:lang w:val="sw_KE" w:bidi="sw_KE"/>
        </w:rPr>
        <w:t>Sitisha kitendo. Muulize mwigizaji anayeigiza Farao, "Unahisi vipi?" Unaweza kusikia mambo kama, "Ninakasirika kwamba Abramu alinidanganya baada ya kumtendea kwa fadhili" au "Mungu wa Abramu aliniadhibu kwa sababu nilimchukua mke wa Abramu. Ninapaswa kumrudisha Sarai kwake na kuwaomba waondoke. Anzisha tena igizo.</w:t>
      </w:r>
    </w:p>
    <w:p>
      <w:pPr/>
      <w:r>
        <w:rPr>
          <w:lang w:val="sw_KE" w:bidi="sw_KE"/>
        </w:rPr>
      </w:r>
      <w:r>
        <w:rPr>
          <w:lang w:val="sw_KE" w:bidi="sw_KE"/>
        </w:rPr>
        <w:t>Kwa hatua hii, Pia, atauliza Abramu maswali ya balagha. Hakikisha kutumia maswali ya balagha ya Farao na amri zake wakati wa kuzungumza na Abramu. Hakikisha pia kuonyesha kwamba Farao anakasirika kwamba Abramu alimdanganya. Kisha, atamrudisha Sarai na kuwaamuru kuondoka Misri. Pharaoh pia atawaamuru wanaume wake ili kuhakikisha kwamba familia ya Abramu inaondoka Misri mara moja.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Hadithi hii ni kuhusu safari ya Abramu kutoka Kanaani kwenda Misri na maisha yao katika Misri. Hadithi inaanza na maelezo kwamba kulikuwa na njaa kali </w:t>
      </w:r>
      <w:r>
        <w:rPr>
          <w:b/>
          <w:lang w:val="sw_KE" w:bidi="sw_KE"/>
        </w:rPr>
        <w:t>katika</w:t>
      </w:r>
      <w:r>
        <w:rPr>
          <w:lang w:val="sw_KE" w:bidi="sw_KE"/>
        </w:rPr>
        <w:t xml:space="preserve"> Kanaani. Njaa inatokea wakati hakuna usambazaji wa chakula cha kutosha kwa kila mtu kwa muda mrefu. Kama matokeo, watu waliugua na hata walikufa kwa sababu ya njaa. Kwa sababu ya njaa hii kali, Abramu aliamua kuleta familia yake kwenda kule chini </w:t>
      </w:r>
      <w:r>
        <w:rPr>
          <w:b/>
          <w:lang w:val="sw_KE" w:bidi="sw_KE"/>
        </w:rPr>
        <w:t>Misri</w:t>
      </w:r>
      <w:r>
        <w:rPr>
          <w:lang w:val="sw_KE" w:bidi="sw_KE"/>
        </w:rPr>
        <w:t>. Misri ilikuwa nchi kusini ya Kanaani. Katika kitabu cha Mwanzo, Misri itakuwa mahali pa kimbilio kwa wahusika wakuu wakati wowote wako hatarini. Lakini baada ya kitabu cha Mwanzo, Misri itakuwa na sifa tofauti kwa sababu itakuwa mahali ambapo uzao wa Abramu watakuwa watumwa. Itakuwa ishara ya utekwa na utumwa. Lakini katika hadithi hii, Misri ilikuwa mahali pa kimbilio. Abramu alidhani wangeweza kupata chakula katika Misri kwa sababu ya nchi yake ya rutuba. Hii ndiyo sababu aliamua kwenda Misri.</w:t>
      </w:r>
    </w:p>
    <w:p>
      <w:pPr/>
      <w:r>
        <w:rPr>
          <w:lang w:val="sw_KE" w:bidi="sw_KE"/>
        </w:rPr>
      </w:r>
      <w:r>
        <w:rPr>
          <w:lang w:val="sw_KE" w:bidi="sw_KE"/>
        </w:rPr>
        <w:t xml:space="preserve">Walipokaribia Misri, Abramu alizungumza na mke wake, Sarai. Abramu alisema kwamba Sarai alikuwa </w:t>
      </w:r>
      <w:r>
        <w:rPr>
          <w:b/>
          <w:lang w:val="sw_KE" w:bidi="sw_KE"/>
        </w:rPr>
        <w:t>mwanamke</w:t>
      </w:r>
      <w:r>
        <w:rPr>
          <w:lang w:val="sw_KE" w:bidi="sw_KE"/>
        </w:rPr>
        <w:t xml:space="preserve"> mrembo. Neno, "mrembo" ina maana kwamba mtu ana muonekano wa kuvutia. Inaweza pia kutumiwa kuelezea mtu mwenye tabia nzuri. Akiogopea maisha yake, Abramu anaonya kwamba Wamisri watamwua na kumwacha Sarai kama watagundua kwamba Sarai alikuwa mke wake. Kwa hivyo, Abramu alimwambia Sarai kuwadanganya Wamisri na kusema kwamba alikuwa tu dada ya Abramu. Kwa njia hii, Abramu anatarajia kwamba Wamisri watamtendea kwa fadhili na kumruhusu kuishi kwa amani katika Misri.</w:t>
      </w:r>
    </w:p>
    <w:p>
      <w:pPr/>
      <w:r>
        <w:rPr>
          <w:lang w:val="sw_KE" w:bidi="sw_KE"/>
        </w:rPr>
      </w:r>
      <w:r>
        <w:rPr>
          <w:lang w:val="sw_KE" w:bidi="sw_KE"/>
        </w:rPr>
        <w:t xml:space="preserve">Wakati waliwasili katika Misri, Wamisri na maafisa wa </w:t>
      </w:r>
      <w:r>
        <w:rPr>
          <w:b/>
          <w:lang w:val="sw_KE" w:bidi="sw_KE"/>
        </w:rPr>
        <w:t>Farao</w:t>
      </w:r>
      <w:r>
        <w:rPr>
          <w:lang w:val="sw_KE" w:bidi="sw_KE"/>
        </w:rPr>
        <w:t xml:space="preserve"> waliona kwamba Sarai alikuwa mrembo sana. Farao inarejelea mfalme wa Misri, na maafisa wa Farao, au wana wa kifalme walirejelea viongozi ambao walifanya kazi chini yake. Unaweza kurejelea Faharasa Kuu kwa maelezo zaidi kuhusu neno </w:t>
      </w:r>
      <w:r>
        <w:rPr>
          <w:lang w:val="sw_KE" w:bidi="sw_KE"/>
        </w:rPr>
        <w:t>Farao</w:t>
      </w:r>
      <w:r>
        <w:rPr>
          <w:lang w:val="sw_KE" w:bidi="sw_KE"/>
        </w:rPr>
        <w:t xml:space="preserve">. Maafisa wa Farao </w:t>
      </w:r>
      <w:r>
        <w:rPr>
          <w:b/>
          <w:lang w:val="sw_KE" w:bidi="sw_KE"/>
        </w:rPr>
        <w:t>walimsifu</w:t>
      </w:r>
      <w:r>
        <w:rPr>
          <w:lang w:val="sw_KE" w:bidi="sw_KE"/>
        </w:rPr>
        <w:t xml:space="preserve"> Sarai kwa Farao na kumleta kwa Farao. Sifa ni tendo la kumheshimu mtu kwa kuzungumza vizuri kumhusu. Inaweza kufanywa kwa kutumia maneno tu, au inaweza kujumuishwa na nyimbo au matendo. Katika Biblia, ni Mungu ambaye anapokea na anastahili zaidi sifa ya juu zaidi. Farao alimfanya Sarai mke wake. Kisha, kwa sababu Farao alidhani kwamba Sarai alikuwa dada ya Abramu, Farao alitoa mifugo na watumishi kwa Abramu kama zawadi.</w:t>
      </w:r>
    </w:p>
    <w:p>
      <w:pPr/>
      <w:r>
        <w:rPr>
          <w:lang w:val="sw_KE" w:bidi="sw_KE"/>
        </w:rPr>
      </w:r>
      <w:r>
        <w:rPr>
          <w:lang w:val="sw_KE" w:bidi="sw_KE"/>
        </w:rPr>
        <w:t xml:space="preserve">Lakini Mungu atamwadhibu Farao na kaya yake kwa </w:t>
      </w:r>
      <w:r>
        <w:rPr>
          <w:b/>
          <w:lang w:val="sw_KE" w:bidi="sw_KE"/>
        </w:rPr>
        <w:t>mapigo</w:t>
      </w:r>
      <w:r>
        <w:rPr>
          <w:lang w:val="sw_KE" w:bidi="sw_KE"/>
        </w:rPr>
        <w:t xml:space="preserve"> kwa kumchukua mke wa Abramu. Pigo linaweza kurejelea ugonjwa wowote au maafa. Katika Biblia, mara nyingi ni matokeo ya hukumu au adhabu ya Mungu. Wakati inarejelea aina ya ugonjwa, kwa kawaida ni ya kuambukiza, na mara nyingi husababisha kifo. Katika hadithi hii, pigo maalum ambalo Mungu alisababisha halikutajwa. Cha uhakika ni kwamba Farao na familia yake waliteseka kwa sababu ya pigo. Kisha Farao alimwita Abramu. Baada ya kutambua kwa nini Mungu alikuwa akiwaadhibu, Farao alimwuliza Abramu maswali ya balagha ili kuonyesha kwamba alikuwa amekasirika kwamba Abramu alimdanganya. Baada ya hii, Farao anaamua kumrudisha Sarai na kumfanya Abramu na familia yake kuondoka Misri.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kuelezea sehemu inayofuata ya simulizi na kusitisha. Fanya hivyo mpaka kikundi kisimulia tena simulizi lote. Wanachama wa kikundi wanaweza kusahihishana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kusimamishwa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wanalopenda zaidi. Unaweza kuamua kwamba ulipenda jinsi mshiriki mmoja wa kikundi alivyosimulia sehemu moja lakini ulipenda jinsi mshiriki mwingine wa kikundi alivyosimulia sehemu 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13:1–18</w:t>
      </w:r>
      <w:r>
        <w:rPr>
          <w:lang w:val="sw_KE" w:bidi="sw_KE"/>
        </w:rPr>
      </w:r>
    </w:p>
    <w:p>
      <w:pPr>
        <w:pStyle w:val="Heading3"/>
      </w:pPr>
      <w:r>
        <w:rPr>
          <w:lang w:val="sw_KE" w:bidi="sw_KE"/>
        </w:rPr>
        <w:t>Sikiliza na Moyo</w:t>
      </w:r>
    </w:p>
    <w:p>
      <w:pPr/>
      <w:r>
        <w:rPr>
          <w:lang w:val="sw_KE" w:bidi="sw_KE"/>
        </w:rPr>
      </w:r>
      <w:r>
        <w:rPr>
          <w:lang w:val="sw_KE" w:bidi="sw_KE"/>
        </w:rPr>
        <w:t>Sikiliza kitabu cha mwanzo 13:1–18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za awali zilikuwa kuhusu ahadi ya Mungu ya baraka kwa Abramu na uzao wake. Mungu pia aliahidi kwamba watamiliki nchi ya Kanaani. Lakini kwa sababu ya njaa katika Kanaani, Abramu na familia yake waliishi katika Misri kwa muda. Baada ya muda, walirudi Kanaani. Abramu alirudi akiwa tajiri zaidi kuliko awali.</w:t>
      </w:r>
    </w:p>
    <w:p>
      <w:pPr/>
      <w:r>
        <w:rPr>
          <w:lang w:val="sw_KE" w:bidi="sw_KE"/>
        </w:rPr>
      </w:r>
      <w:r>
        <w:rPr>
          <w:lang w:val="sw_KE" w:bidi="sw_KE"/>
        </w:rPr>
        <w:t>Hadithi ya sasa inaendelea kutoka kwa hadithi ya awali. Baada ya Abramu na familia yake kuondoka Misri, walirudi katika jangwa la Negeb katika nchi ya Kanaani.</w:t>
      </w:r>
    </w:p>
    <w:p>
      <w:pPr/>
      <w:r>
        <w:rPr>
          <w:lang w:val="sw_KE" w:bidi="sw_KE"/>
        </w:rPr>
      </w:r>
      <w:r>
        <w:rPr>
          <w:lang w:val="sw_KE" w:bidi="sw_KE"/>
        </w:rPr>
        <w:t xml:space="preserve">Sitisha na uonyeshe picha ya </w:t>
      </w:r>
      <w:r>
        <w:rPr>
          <w:lang w:val="sw_KE" w:bidi="sw_KE"/>
        </w:rPr>
        <w:t>jangwa la Negeb</w:t>
      </w:r>
      <w:r>
        <w:rPr>
          <w:lang w:val="sw_KE" w:bidi="sw_KE"/>
        </w:rPr>
        <w:t>.</w:t>
      </w:r>
    </w:p>
    <w:p>
      <w:pPr/>
      <w:r>
        <w:rPr>
          <w:lang w:val="sw_KE" w:bidi="sw_KE"/>
        </w:rPr>
      </w:r>
      <w:r>
        <w:rPr>
          <w:lang w:val="sw_KE" w:bidi="sw_KE"/>
        </w:rPr>
        <w:t>Safari yao ilielezewa kama "kuenda juu" kwa sababu Negeb, ambayo ilikuwa nchi kavu na yenye joto katika kusini ya Kanaani, ilikuwa nchi kwenye mlima. Wakati Abramu alirudi, alikuwa tajiri sana na mifugo, fedha, na dhahabu.</w:t>
      </w:r>
    </w:p>
    <w:p>
      <w:pPr/>
      <w:r>
        <w:rPr>
          <w:lang w:val="sw_KE" w:bidi="sw_KE"/>
        </w:rPr>
      </w:r>
      <w:r>
        <w:rPr>
          <w:lang w:val="sw_KE" w:bidi="sw_KE"/>
        </w:rPr>
        <w:t>Kutoka kwa Negeb, Abramu alikwenda kutoka "mahali hadi mahali mpaka akaja Betheli." Hii ina maana Abramu alisitisha na kupiga kambi katika mahali pamoja, na kisha kuhamia mahali pengine baada ya muda. Mahali alikoenda ya mwisho ilikuwa katika nchi ya kilima kati ya Betheli na Ai.</w:t>
      </w:r>
    </w:p>
    <w:p>
      <w:pPr/>
      <w:r>
        <w:rPr>
          <w:lang w:val="sw_KE" w:bidi="sw_KE"/>
        </w:rPr>
      </w:r>
      <w:r>
        <w:rPr>
          <w:lang w:val="sw_KE" w:bidi="sw_KE"/>
        </w:rPr>
        <w:t xml:space="preserve">Sitisha na uonyeshe picha ya nchi ya kilima, na ramani </w:t>
      </w:r>
      <w:r>
        <w:rPr>
          <w:lang w:val="sw_KE" w:bidi="sw_KE"/>
        </w:rPr>
        <w:t>ambayo inaonyesha</w:t>
      </w:r>
      <w:r>
        <w:rPr>
          <w:lang w:val="sw_KE" w:bidi="sw_KE"/>
        </w:rPr>
        <w:t xml:space="preserve"> ambapo </w:t>
      </w:r>
      <w:r>
        <w:rPr>
          <w:lang w:val="sw_KE" w:bidi="sw_KE"/>
        </w:rPr>
        <w:t>inapatikana kati ya Betheli na Ai</w:t>
      </w:r>
      <w:r>
        <w:rPr>
          <w:lang w:val="sw_KE" w:bidi="sw_KE"/>
        </w:rPr>
        <w:t>.</w:t>
      </w:r>
    </w:p>
    <w:p>
      <w:pPr/>
      <w:r>
        <w:rPr>
          <w:lang w:val="sw_KE" w:bidi="sw_KE"/>
        </w:rPr>
      </w:r>
      <w:r>
        <w:rPr>
          <w:lang w:val="sw_KE" w:bidi="sw_KE"/>
        </w:rPr>
        <w:t>Kumbuka kwamba Abramu alikuwa amepiga kambi pale na kujenga madhabahu huko kabla.</w:t>
      </w:r>
    </w:p>
    <w:p>
      <w:pPr/>
      <w:r>
        <w:rPr>
          <w:lang w:val="sw_KE" w:bidi="sw_KE"/>
        </w:rPr>
      </w:r>
      <w:r>
        <w:rPr>
          <w:lang w:val="sw_KE" w:bidi="sw_KE"/>
        </w:rPr>
        <w:t xml:space="preserve">Sitisha na uonyeshe picha ya </w:t>
      </w:r>
      <w:r>
        <w:rPr>
          <w:lang w:val="sw_KE" w:bidi="sw_KE"/>
        </w:rPr>
        <w:t>madhabahu ambayo ilifanywa kwa gunge la mawe na mtu anayetoa dhabihu ya wanyama juu yake</w:t>
      </w:r>
      <w:r>
        <w:rPr>
          <w:lang w:val="sw_KE" w:bidi="sw_KE"/>
        </w:rPr>
        <w:t>.</w:t>
      </w:r>
    </w:p>
    <w:p>
      <w:pPr/>
      <w:r>
        <w:rPr>
          <w:lang w:val="sw_KE" w:bidi="sw_KE"/>
        </w:rPr>
      </w:r>
      <w:r>
        <w:rPr>
          <w:lang w:val="sw_KE" w:bidi="sw_KE"/>
        </w:rPr>
        <w:t>Abramu alimwabudu Mungu katika mahali hapo. Kumbuka kwamba jina la Mungu lililotumiwa katika hadithi hii ni Yahweh, jina la kibinafsi la Mungu.</w:t>
      </w:r>
    </w:p>
    <w:p>
      <w:pPr/>
      <w:r>
        <w:rPr>
          <w:lang w:val="sw_KE" w:bidi="sw_KE"/>
        </w:rPr>
      </w:r>
      <w:r>
        <w:rPr>
          <w:lang w:val="sw_KE" w:bidi="sw_KE"/>
        </w:rPr>
        <w:t>Katika safari ya Abramu, mpwa wake Lutu alikuwa pamoja naye. Lutu alikuwa na makundi ya mifugo ya ng'ombe, kondoo, na mbuzi, na mahema yake mwenyewe. Hema zilizotajwa hapa hazirejelei tu makazi ya muda ambapo watu waliishi. Katika muktadha huu, mahema yanarejelea watu wanaosafiri na Loti. Hii ni pamoja na mke wake na watumishi. Abramu na Lutu walikuwa na mifugo mingi. Wakanaani na watu wa Waperizi pia waliishi katika eneo hilo na kuwa na mifugo yao wenyewe. Kulikuwa na mifugo wengi sana kwamba nchi haikuweza kuwasaidia wote kwa chakula cha kutosha. Kwa sababu ya hii, wachungaji wa Abramu na Loti, au watu wanaotunza mifugo, walianza kubishana.</w:t>
      </w:r>
    </w:p>
    <w:p>
      <w:pPr/>
      <w:r>
        <w:rPr>
          <w:lang w:val="sw_KE" w:bidi="sw_KE"/>
        </w:rPr>
      </w:r>
      <w:r>
        <w:rPr>
          <w:lang w:val="sw_KE" w:bidi="sw_KE"/>
        </w:rPr>
        <w:t>Abramu alizungumza na Lutu na kumwambia kwamba wao na wachungaji wao hawapaswi kupigana. Hii ni kwa sababu walikuwa jamaa, au jamaa wa karibu. Kumbuka kwamba Lutu alikuwa mwana wa kaka ya Abramu, Haran. Kisha, Abramu anamwuliza Loti, "Je, nchi yote si mbele yako?" Haulizi swali kweli. Anataka kusema kwa Loti, "Tazama, nchi yote iko mbele yako!" Abramu anamwambia Lutu kuchagua wapi pa kwenda ili waweze kuishi mbali na kila mmoja, na mifugo yao watakuwa na chakula cha kutosha. Ikiwa Lutu anachagua kwenda kushoto, Abramu atakuwa anaenda kulia. Ikiwa Lutu anachagua kwenda kulia, Abramu atakwenda kushoto.</w:t>
      </w:r>
    </w:p>
    <w:p>
      <w:pPr/>
      <w:r>
        <w:rPr>
          <w:lang w:val="sw_KE" w:bidi="sw_KE"/>
        </w:rPr>
      </w:r>
      <w:r>
        <w:rPr>
          <w:lang w:val="sw_KE" w:bidi="sw_KE"/>
        </w:rPr>
        <w:t>Sitisha hapa na mjadili kama timu: Unatatua vipi aina hizi za migogoro katika utamaduni wako?</w:t>
      </w:r>
    </w:p>
    <w:p>
      <w:pPr/>
      <w:r>
        <w:rPr>
          <w:lang w:val="sw_KE" w:bidi="sw_KE"/>
        </w:rPr>
      </w:r>
      <w:r>
        <w:rPr>
          <w:lang w:val="sw_KE" w:bidi="sw_KE"/>
        </w:rPr>
        <w:t>Kwa hivyo, Lutu aliinua macho yake, au aliangalia kumzunguka, na akaona Bonde lote la Mto Yordani katika mwelekeo wa Zoar. Hii ina maana Abramu na Lutu lazima wawe wamesimama kwenye ardhi ya juu ambapo wangeweza kuona Bonde lote la Yordani. Bonde hili la Yordani ni mahali ambapo mto wa Yordani unapita. Ni kwa sababu ya mto huu ndipo Lutu alitambua kwamba kulikuwa na usambazaji mkubwa wa maji katika mahali hapo. Ilikuwa kama ile bustani ya Mungu, ambayo ilirejelea bustani ya Edeni ambayo Mungu alipanda wakati alipomwumba binadamu. Bustani hiyo ilikuwa na mto wake mwenyewe, na ilikuwa mahali ambapo Mungu aliwaweka mwanamume na mwanamke baada ya kuwaumba. Bonde la Yordani pia lilikuwa kama Misri. Misri, pia, ilikuwa na mto wake mwenyewe, Mto Nile, ambayo iliifanya iwe nchi ya rutuba. Hii ndiyo sababu, wakati kulikuwa na njaa katika Kanaani, Abramu na familia yake walikwenda Misri. Bonde pia lilikuwa katika mwelekeo wa Zoar. Zoar ulikuwa mji katika eneo la kusini la Bahari ya Wafu, ambapo mto Yordani ulikuwa umeunganishwa. Ilikuwa karibu na miji wa Sodoma na Gomora. Katika hadithi ya baadaye, Mungu ataharibu miji hii miwili kwa sababu ya dhambi kubwa za watu wanaoishi hapo.</w:t>
      </w:r>
    </w:p>
    <w:p>
      <w:pPr/>
      <w:r>
        <w:rPr>
          <w:lang w:val="sw_KE" w:bidi="sw_KE"/>
        </w:rPr>
      </w:r>
      <w:r>
        <w:rPr>
          <w:lang w:val="sw_KE" w:bidi="sw_KE"/>
        </w:rPr>
        <w:t xml:space="preserve">Sitisha na uonyeshe ramani ya Bonde la </w:t>
      </w:r>
      <w:r>
        <w:rPr>
          <w:lang w:val="sw_KE" w:bidi="sw_KE"/>
        </w:rPr>
        <w:t>Yordani, ambayo ni pamoja na Bahari ya Wafu, Sodoma, Gomora, na Zoar</w:t>
      </w:r>
      <w:r>
        <w:rPr>
          <w:lang w:val="sw_KE" w:bidi="sw_KE"/>
        </w:rPr>
        <w:t>.</w:t>
      </w:r>
    </w:p>
    <w:p>
      <w:pPr/>
      <w:r>
        <w:rPr>
          <w:lang w:val="sw_KE" w:bidi="sw_KE"/>
        </w:rPr>
      </w:r>
      <w:r>
        <w:rPr>
          <w:lang w:val="sw_KE" w:bidi="sw_KE"/>
        </w:rPr>
        <w:t>Kwa hivyo, Lutu aliamua ambapo ataishi. Alisafiri kuelekea mashariki na kuhamisha hema yake karibu na mji wa Sodoma. Hema ilikuwa makao yaliyotengenezwa kwa kitambaa cha kusuka au ngozi ya wanyama ambayo iliungwa mkono na miti ya mbao. Ilikuwa makazi yanayohamishika na ya muda.</w:t>
      </w:r>
    </w:p>
    <w:p>
      <w:pPr/>
      <w:r>
        <w:rPr>
          <w:lang w:val="sw_KE" w:bidi="sw_KE"/>
        </w:rPr>
      </w:r>
      <w:r>
        <w:rPr>
          <w:lang w:val="sw_KE" w:bidi="sw_KE"/>
        </w:rPr>
        <w:t xml:space="preserve">Sitisha na uonyeshe picha ya </w:t>
      </w:r>
      <w:r>
        <w:rPr>
          <w:lang w:val="sw_KE" w:bidi="sw_KE"/>
        </w:rPr>
        <w:t>hema na watu ndani yake</w:t>
      </w:r>
      <w:r>
        <w:rPr>
          <w:lang w:val="sw_KE" w:bidi="sw_KE"/>
        </w:rPr>
        <w:t>.</w:t>
      </w:r>
    </w:p>
    <w:p>
      <w:pPr/>
      <w:r>
        <w:rPr>
          <w:lang w:val="sw_KE" w:bidi="sw_KE"/>
        </w:rPr>
      </w:r>
      <w:r>
        <w:rPr>
          <w:lang w:val="sw_KE" w:bidi="sw_KE"/>
        </w:rPr>
        <w:t>Wakati huo huo, Abramu aliamua kukaa katika Kanaani. Kwa hivyo, Abramu na Lutu walitengana.</w:t>
      </w:r>
    </w:p>
    <w:p>
      <w:pPr/>
      <w:r>
        <w:rPr>
          <w:lang w:val="sw_KE" w:bidi="sw_KE"/>
        </w:rPr>
      </w:r>
      <w:r>
        <w:rPr>
          <w:lang w:val="sw_KE" w:bidi="sw_KE"/>
        </w:rPr>
        <w:t>Wanaume, au watu ambao waliishi katika Sodoma, hawakumfuata Mungu. Haieleweki wazi kwa njia gani watu wa Sodoma walikuwa "waovu" na "watenda dhambi wakubwa." Kilicho wazi ni kwamba hii ilitajwa ili kuonyesha kwamba Lutu alichagua kuishi karibu na mahali ambapo Mungu ataharibu baadaye kwa sababu ya dhambi zake. Hii itakuwa maelezo muhimu kwa hadithi za baadaye. Wakati huo huo, Abramu alichagua kukaa katika nchi ambayo Mungu aliahidi.</w:t>
      </w:r>
    </w:p>
    <w:p>
      <w:pPr/>
      <w:r>
        <w:rPr>
          <w:lang w:val="sw_KE" w:bidi="sw_KE"/>
        </w:rPr>
      </w:r>
      <w:r>
        <w:rPr>
          <w:lang w:val="sw_KE" w:bidi="sw_KE"/>
        </w:rPr>
        <w:t>Baada ya Lutu kutengana na Abramu, Mungu alimwambia Abramu kuangalia kaskazini, kusini, mashariki, na magharibi. Hii ina maana kwamba Abramu lazima awe amesimama kwenye ardhi ya juu ambayo ilimruhusu kuona nchi kubwa karibu naye. Mungu alisema kwamba nchi yote ambayo Abramu anaona, atampa Abramu na uzao wake milele. Hapa, "uzao" inarejelea uzao wa Abramu, na "milele" ina maana kwamba Abramu na uzao wake watamiliki nchi kwa muda mrefu sana. Mungu pia alisema kwamba atafanya uzao wa Abramu kuwa "Kama vumbi la dunia ili kama mtu yeyote anaweza kuhesabu vumbi, basi uzao wako unaweza kuhesabiwa." Hii ina maana kwamba Mungu atafanya uzao wa Abramu kuwa wengi sana kwamba kuhesabu haitawezekana.</w:t>
      </w:r>
    </w:p>
    <w:p>
      <w:pPr/>
      <w:r>
        <w:rPr>
          <w:lang w:val="sw_KE" w:bidi="sw_KE"/>
        </w:rPr>
      </w:r>
      <w:r>
        <w:rPr>
          <w:lang w:val="sw_KE" w:bidi="sw_KE"/>
        </w:rPr>
        <w:t>Kwa kuelezea hii kwa Abramu, Mungu anathibitisha tena ahadi yake kutoka mapema kwa Abramu. Lakini kile ni muhimu kutambua hapa ni kwamba Mungu alitoa maelezo zaidi kuhusu ahadi ambayo alitoa kwa Abramu kabla. Katika mfano wa kwanza, ahadi ya Mungu inarejelea tu "nchi hii." Hapa, Mungu alisema kwamba nchi ya ahadi itajumuisha nchi yote ambayo Abramu anaona. Pia, katika mfano wa kwanza, Mungu aliahidi nchi kwa uzao wa Abramu. Hapa, Mungu alisema kwamba atatoa nchi si tu kwa uzao wa Abramu lakini pia kwa Abramu mwenyewe. Hatimaye, Mungu alisema kitu hapa ambacho hakutaja kabla. Katika ahadi hii, Mungu alisema kwamba Abramu na uzao wake watamiliki nchi "milele."</w:t>
      </w:r>
    </w:p>
    <w:p>
      <w:pPr/>
      <w:r>
        <w:rPr>
          <w:lang w:val="sw_KE" w:bidi="sw_KE"/>
        </w:rPr>
      </w:r>
      <w:r>
        <w:rPr>
          <w:lang w:val="sw_KE" w:bidi="sw_KE"/>
        </w:rPr>
        <w:t>Kisha Mungu alimwambia Abramu "Ondoka, tembea kupitia urefu na upana wa nchi, kwa maana nitakupa." Neno la Kiebrania la "Amka" halipendekezi kwamba Abramu alikuwa ameketi au kulala chini. Badala yake, ni neno ambalo linatumiwa kwa kawaida kuanzisha amri muhimu na ya haraka. Inamaanisha kwamba mtu anapaswa kusikiliza kwa makini na kutii amri mara moja. Maelekezo ya Mungu "tembea kupitia urefu na upana wa nchi" ilikuwa mazoezi ya kawaida katika wakati wa Abramu. Kutembea karibu na eneo lote la nchi iliashiria kwamba mtu sasa anamiliki nchi.</w:t>
      </w:r>
    </w:p>
    <w:p>
      <w:pPr/>
      <w:r>
        <w:rPr>
          <w:lang w:val="sw_KE" w:bidi="sw_KE"/>
        </w:rPr>
      </w:r>
      <w:r>
        <w:rPr>
          <w:lang w:val="sw_KE" w:bidi="sw_KE"/>
        </w:rPr>
        <w:t>Sitisha na mjadili swali lifuatalo: Ni mazoezi ya kawaida katika utamaduni wako ambayo inaonyesha kwamba mtu sasa anamiliki nchi?</w:t>
      </w:r>
    </w:p>
    <w:p>
      <w:pPr/>
      <w:r>
        <w:rPr>
          <w:lang w:val="sw_KE" w:bidi="sw_KE"/>
        </w:rPr>
      </w:r>
      <w:r>
        <w:rPr>
          <w:lang w:val="sw_KE" w:bidi="sw_KE"/>
        </w:rPr>
        <w:t>Kwa hivyo, Abramu "alihamisha hema yake" na aliishi na "miti kubwa" au "mialoni" ya Mamre ambayo ilikuwa katika Hebroni. Hadithi ya baadaye itaanzisha mhusika anayeitwa Mamre. Inawezekana kwamba mahali hapa iliitwa jina lake. Hadithi ya baadaye sana itafunua kwamba Mamre likawa jina lingine la Hebroni.</w:t>
      </w:r>
    </w:p>
    <w:p>
      <w:pPr/>
      <w:r>
        <w:rPr>
          <w:lang w:val="sw_KE" w:bidi="sw_KE"/>
        </w:rPr>
      </w:r>
      <w:r>
        <w:rPr>
          <w:lang w:val="sw_KE" w:bidi="sw_KE"/>
        </w:rPr>
        <w:t xml:space="preserve">Sitisha na uonyeshe picha ya miti </w:t>
      </w:r>
      <w:r>
        <w:rPr>
          <w:lang w:val="sw_KE" w:bidi="sw_KE"/>
        </w:rPr>
        <w:t>mashuhuri ya Mamre</w:t>
      </w:r>
      <w:r>
        <w:rPr>
          <w:lang w:val="sw_KE" w:bidi="sw_KE"/>
        </w:rPr>
        <w:t xml:space="preserve">. Onyesha pia ambapo </w:t>
      </w:r>
      <w:r>
        <w:rPr>
          <w:lang w:val="sw_KE" w:bidi="sw_KE"/>
        </w:rPr>
        <w:t>Hebroni iko kwenye ramani</w:t>
      </w:r>
      <w:r>
        <w:rPr>
          <w:lang w:val="sw_KE" w:bidi="sw_KE"/>
        </w:rPr>
        <w:t>.</w:t>
      </w:r>
    </w:p>
    <w:p>
      <w:pPr/>
      <w:r>
        <w:rPr>
          <w:lang w:val="sw_KE" w:bidi="sw_KE"/>
        </w:rPr>
      </w:r>
      <w:r>
        <w:rPr>
          <w:lang w:val="sw_KE" w:bidi="sw_KE"/>
        </w:rPr>
        <w:t xml:space="preserve">Pale Abramu alijenga madhabahu kwa Mungu. Hii ina maana Abramu alimwabudu Mungu katika mahali hapo. </w:t>
      </w:r>
      <w:r>
        <w:rPr>
          <w:lang w:val="sw_KE" w:bidi="sw_KE"/>
        </w:rPr>
      </w:r>
    </w:p>
    <w:p>
      <w:pPr>
        <w:pStyle w:val="Heading3"/>
      </w:pPr>
      <w:r>
        <w:rPr>
          <w:lang w:val="sw_KE" w:bidi="sw_KE"/>
        </w:rPr>
        <w:t>Kufafanua Matukio</w:t>
      </w:r>
    </w:p>
    <w:p>
      <w:pPr/>
      <w:r>
        <w:rPr>
          <w:lang w:val="sw_KE" w:bidi="sw_KE"/>
        </w:rPr>
      </w:r>
      <w:r>
        <w:rPr>
          <w:lang w:val="sw_KE" w:bidi="sw_KE"/>
        </w:rPr>
        <w:t>Sikiliza maandishi haya tena katika toleo lililo rahisi kueleweka.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saba.</w:t>
      </w:r>
    </w:p>
    <w:p>
      <w:pPr/>
      <w:r>
        <w:rPr>
          <w:lang w:val="sw_KE" w:bidi="sw_KE"/>
        </w:rPr>
      </w:r>
      <w:r>
        <w:rPr>
          <w:b/>
          <w:lang w:val="sw_KE" w:bidi="sw_KE"/>
        </w:rPr>
        <w:t>Tukio la kwanza:</w:t>
      </w:r>
      <w:r>
        <w:rPr>
          <w:lang w:val="sw_KE" w:bidi="sw_KE"/>
        </w:rPr>
        <w:t xml:space="preserve"> Abramu alikwenda kutoka Misri hadi jangwa la Negeb. Alisafiri na mke wake, mpwa wake, Loti, mke wa Loti, watumishi wao, na wanyama. Abramu alikuja kutoka Misri akiwa na utajiri wa mifugo, fedha, na dhahabu.</w:t>
      </w:r>
    </w:p>
    <w:p>
      <w:pPr/>
      <w:r>
        <w:rPr>
          <w:lang w:val="sw_KE" w:bidi="sw_KE"/>
        </w:rPr>
      </w:r>
      <w:r>
        <w:rPr>
          <w:b/>
          <w:lang w:val="sw_KE" w:bidi="sw_KE"/>
        </w:rPr>
        <w:t>Tukio la pili:</w:t>
      </w:r>
      <w:r>
        <w:rPr>
          <w:lang w:val="sw_KE" w:bidi="sw_KE"/>
        </w:rPr>
        <w:t xml:space="preserve"> Wakati Abramu na kaya yake walifika Negeb, waliendelea kusafiri kutoka mahali mmoja hadi kwingine. Hatimaye walikuja Betheli na kuishi katika nchi ya kilima kati ya Betheli na Ai. Huko, Abramu alimwabudu Mungu katika madhabahu aliyojenga hapo awali.</w:t>
      </w:r>
    </w:p>
    <w:p>
      <w:pPr/>
      <w:r>
        <w:rPr>
          <w:lang w:val="sw_KE" w:bidi="sw_KE"/>
        </w:rPr>
      </w:r>
      <w:r>
        <w:rPr>
          <w:b/>
          <w:lang w:val="sw_KE" w:bidi="sw_KE"/>
        </w:rPr>
        <w:t>Tukio la tatu:</w:t>
      </w:r>
      <w:r>
        <w:rPr>
          <w:lang w:val="sw_KE" w:bidi="sw_KE"/>
        </w:rPr>
        <w:t xml:space="preserve"> Lutu alikuwa na makundi na mifugo na watumishi wake mwenyewe. Kwa sababu Abramu na Lutu waliishi pamoja katika nchi sawa, mifugo yao hawakuwa wakipata chakula cha kutosha. Kwa matokeo, Abramu na wachungaji wa Lutu walipigana. Kwa kuongeza, kulikuwa na Wakanaani na Waperizi wanaoishi pamoja nao katika nchi kwa wakati huo.</w:t>
      </w:r>
    </w:p>
    <w:p>
      <w:pPr/>
      <w:r>
        <w:rPr>
          <w:lang w:val="sw_KE" w:bidi="sw_KE"/>
        </w:rPr>
      </w:r>
      <w:r>
        <w:rPr>
          <w:b/>
          <w:lang w:val="sw_KE" w:bidi="sw_KE"/>
        </w:rPr>
        <w:t>Tukio la nne:</w:t>
      </w:r>
      <w:r>
        <w:rPr>
          <w:lang w:val="sw_KE" w:bidi="sw_KE"/>
        </w:rPr>
        <w:t xml:space="preserve"> Abramu anazungumza na Loti. Abramu alisema kwamba wao na wafugaji wao hawapaswi kupigana. Ili kuepuka mgogoro kati yao, Abramu anamwambia Lutu kuangalia kote na kuchagua ambapo anapaswa kuishi. Lutu aliangalia kote na kuona Bonde lote la Yordani kama nchi ya rutuba na yenye maji vizuri. Lutu alichagua Bonde lote la Yordani.</w:t>
      </w:r>
    </w:p>
    <w:p>
      <w:pPr/>
      <w:r>
        <w:rPr>
          <w:lang w:val="sw_KE" w:bidi="sw_KE"/>
        </w:rPr>
      </w:r>
      <w:r>
        <w:rPr>
          <w:lang w:val="sw_KE" w:bidi="sw_KE"/>
        </w:rPr>
        <w:t xml:space="preserve">Tukio la </w:t>
      </w:r>
      <w:r>
        <w:rPr>
          <w:b/>
          <w:lang w:val="sw_KE" w:bidi="sw_KE"/>
        </w:rPr>
        <w:t>tano:</w:t>
      </w:r>
      <w:r>
        <w:rPr>
          <w:lang w:val="sw_KE" w:bidi="sw_KE"/>
        </w:rPr>
        <w:t xml:space="preserve"> Abramu na Lutu walitengana. Abramu alibakia katika Kanaani, wakati Lutu alisafiri mashariki na familia yake, watumishi, na mifugo. Aliishi katika miji karibu na Sodoma. Watu walioishi katika Sodoma walikuwa waovu na walikuwa wakifanya dhambi dhidi ya Mungu.</w:t>
      </w:r>
    </w:p>
    <w:p>
      <w:pPr/>
      <w:r>
        <w:rPr>
          <w:lang w:val="sw_KE" w:bidi="sw_KE"/>
        </w:rPr>
      </w:r>
      <w:r>
        <w:rPr>
          <w:b/>
          <w:lang w:val="sw_KE" w:bidi="sw_KE"/>
        </w:rPr>
        <w:t>Tukio la sita:</w:t>
      </w:r>
      <w:r>
        <w:rPr>
          <w:lang w:val="sw_KE" w:bidi="sw_KE"/>
        </w:rPr>
        <w:t xml:space="preserve"> Mungu anazungumza na Abramu na kumwambia kuangalia kote kutoka ambapo alikuwa amesimama. Mungu aliahidi kwamba nchi yote ambayo Abramu anaona, atatoa kwa Abramu na uzao wake milele. Mungu pia aliahidi kwamba wazao wa Abramu watakuwa wengi kama vumbi ya dunia. Kisha Mungu alimwambia Abramu kutembea kupitia nchi yote kwa sababu Mungu atampa.</w:t>
      </w:r>
    </w:p>
    <w:p>
      <w:pPr/>
      <w:r>
        <w:rPr>
          <w:lang w:val="sw_KE" w:bidi="sw_KE"/>
        </w:rPr>
      </w:r>
      <w:r>
        <w:rPr>
          <w:b/>
          <w:lang w:val="sw_KE" w:bidi="sw_KE"/>
        </w:rPr>
        <w:t>Tukio la saba:</w:t>
      </w:r>
      <w:r>
        <w:rPr>
          <w:lang w:val="sw_KE" w:bidi="sw_KE"/>
        </w:rPr>
        <w:t xml:space="preserve"> Abramu aliweka hema yake na kwenda kuishi karibu na miti kubwa ya Mamre katika Hebron. Huko Abramu alijenga madhabahu kwa Mungu.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Watumishi wa Abramu</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Mke wa Lutu</w:t>
      </w:r>
    </w:p>
    <w:p>
      <w:pPr>
        <w:pStyle w:val="ListBullet"/>
        <w:spacing w:line="240" w:lineRule="auto"/>
        <w:ind w:left="720"/>
      </w:pPr>
      <w:r>
        <w:rPr>
          <w:lang w:val="sw_KE" w:bidi="sw_KE"/>
        </w:rPr>
      </w:r>
      <w:r>
        <w:rPr>
          <w:lang w:val="sw_KE" w:bidi="sw_KE"/>
        </w:rPr>
        <w:t>Watumishi wa Lutu</w:t>
      </w:r>
    </w:p>
    <w:p>
      <w:pPr>
        <w:pStyle w:val="ListBullet"/>
        <w:spacing w:line="240" w:lineRule="auto"/>
        <w:ind w:left="720"/>
      </w:pPr>
      <w:r>
        <w:rPr>
          <w:lang w:val="sw_KE" w:bidi="sw_KE"/>
        </w:rPr>
      </w:r>
      <w:r>
        <w:rPr>
          <w:lang w:val="sw_KE" w:bidi="sw_KE"/>
        </w:rPr>
        <w:t>Wakanaani</w:t>
      </w:r>
    </w:p>
    <w:p>
      <w:pPr>
        <w:pStyle w:val="ListBullet"/>
        <w:spacing w:line="240" w:lineRule="auto"/>
        <w:ind w:left="720"/>
      </w:pPr>
      <w:r>
        <w:rPr>
          <w:lang w:val="sw_KE" w:bidi="sw_KE"/>
        </w:rPr>
      </w:r>
      <w:r>
        <w:rPr>
          <w:lang w:val="sw_KE" w:bidi="sw_KE"/>
        </w:rPr>
        <w:t>Waperizi</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Katika tukio la kwanza, Abramu na familia yake wanasafiri kutoka Misri hadi jangwa la Negeb.</w:t>
      </w:r>
    </w:p>
    <w:p>
      <w:pPr/>
      <w:r>
        <w:rPr>
          <w:lang w:val="sw_KE" w:bidi="sw_KE"/>
        </w:rPr>
      </w:r>
      <w:r>
        <w:rPr>
          <w:lang w:val="sw_KE" w:bidi="sw_KE"/>
        </w:rPr>
        <w:t xml:space="preserve">Sitisha na uonyeshe picha ya </w:t>
      </w:r>
      <w:r>
        <w:rPr>
          <w:lang w:val="sw_KE" w:bidi="sw_KE"/>
        </w:rPr>
        <w:t>jangwa la Negeb</w:t>
      </w:r>
      <w:r>
        <w:rPr>
          <w:lang w:val="sw_KE" w:bidi="sw_KE"/>
        </w:rPr>
        <w:t>.</w:t>
      </w:r>
    </w:p>
    <w:p>
      <w:pPr/>
      <w:r>
        <w:rPr>
          <w:lang w:val="sw_KE" w:bidi="sw_KE"/>
        </w:rPr>
      </w:r>
      <w:r>
        <w:rPr>
          <w:lang w:val="sw_KE" w:bidi="sw_KE"/>
        </w:rPr>
        <w:t>Anasafiri na mke wake, watumishi, Loti, mke wa Loti, na watumishi wa Lutu na mali yao yote. Kuna uwezekano mkubwa walisafiri kwa kutembea. Ikiwa makundi ya kondoo na mifugo ya ng'ombe hayapatikani kwa tukio hili, unaweza kutumia kitu chochote ambacho kinaweza kuwakilisha wanyama. Hakikisha pia kuonyesha fedha na dhahabu ya Abramu. Ikiwa hawa hawapatikani kwa tukio hili, unaweza kutumia kitu chochote ambacho kinaweza kuwakilisha fedha na dhahabu. Safari inaenda kutoka sehemu tambarare hadi ardhi ya juu.</w:t>
      </w:r>
    </w:p>
    <w:p>
      <w:pPr/>
      <w:r>
        <w:rPr>
          <w:lang w:val="sw_KE" w:bidi="sw_KE"/>
        </w:rPr>
      </w:r>
      <w:r>
        <w:rPr>
          <w:lang w:val="sw_KE" w:bidi="sw_KE"/>
        </w:rPr>
        <w:t>Katika tukio la pili, Abramu na wake wanapiga kambi kutoka mahali moja hadi nyingine mpaka wafike nchi ya kilima kati ya Betheli na Ai.</w:t>
      </w:r>
    </w:p>
    <w:p>
      <w:pPr/>
      <w:r>
        <w:rPr>
          <w:lang w:val="sw_KE" w:bidi="sw_KE"/>
        </w:rPr>
      </w:r>
      <w:r>
        <w:rPr>
          <w:lang w:val="sw_KE" w:bidi="sw_KE"/>
        </w:rPr>
        <w:t xml:space="preserve">Sitisha na uonyeshe picha ya nchi ya </w:t>
      </w:r>
      <w:r>
        <w:rPr>
          <w:lang w:val="sw_KE" w:bidi="sw_KE"/>
        </w:rPr>
        <w:t>kilima</w:t>
      </w:r>
      <w:r>
        <w:rPr>
          <w:lang w:val="sw_KE" w:bidi="sw_KE"/>
        </w:rPr>
        <w:t xml:space="preserve">, na ramani ambayo inaonyesha </w:t>
      </w:r>
      <w:r>
        <w:rPr>
          <w:lang w:val="sw_KE" w:bidi="sw_KE"/>
        </w:rPr>
        <w:t>ambapo inapatikana kati ya Betheli na Ai</w:t>
      </w:r>
      <w:r>
        <w:rPr>
          <w:lang w:val="sw_KE" w:bidi="sw_KE"/>
        </w:rPr>
        <w:t>.</w:t>
      </w:r>
    </w:p>
    <w:p>
      <w:pPr/>
      <w:r>
        <w:rPr>
          <w:lang w:val="sw_KE" w:bidi="sw_KE"/>
        </w:rPr>
      </w:r>
      <w:r>
        <w:rPr>
          <w:lang w:val="sw_KE" w:bidi="sw_KE"/>
        </w:rPr>
        <w:t>Haieleweki wazi kwa muda gani walibakia kutoka mahali moja hadi nyingine. Pengine zaidi, harakati zao kutoka mahali moja hadi nyingine si ya haraka. Tukio linamalizika kwa Abramu kumwabudu Mungu katika madhabahu ambayo alijenga hapo awali.</w:t>
      </w:r>
    </w:p>
    <w:p>
      <w:pPr/>
      <w:r>
        <w:rPr>
          <w:lang w:val="sw_KE" w:bidi="sw_KE"/>
        </w:rPr>
      </w:r>
      <w:r>
        <w:rPr>
          <w:lang w:val="sw_KE" w:bidi="sw_KE"/>
        </w:rPr>
        <w:t xml:space="preserve">Sitisha na uonyeshe picha ya </w:t>
      </w:r>
      <w:r>
        <w:rPr>
          <w:lang w:val="sw_KE" w:bidi="sw_KE"/>
        </w:rPr>
        <w:t>madhabahu ambayo ilifanywa kwa gunge la mawe na mtu anayetoa dhabihu ya wanyama juu yake</w:t>
      </w:r>
      <w:r>
        <w:rPr>
          <w:lang w:val="sw_KE" w:bidi="sw_KE"/>
        </w:rPr>
        <w:t>.</w:t>
      </w:r>
    </w:p>
    <w:p>
      <w:pPr/>
      <w:r>
        <w:rPr>
          <w:lang w:val="sw_KE" w:bidi="sw_KE"/>
        </w:rPr>
      </w:r>
      <w:r>
        <w:rPr>
          <w:lang w:val="sw_KE" w:bidi="sw_KE"/>
        </w:rPr>
        <w:t>Katika tukio la tatu, kutakuwa na mabadiliko katika mwelekeo. Eneo sasa limejaa watu na wanyama. Kuna wachungaji wa Abramu na wa Loti. Kisha kuna Wakanaani na Waperizi. Na kisha wanyama wao wote wako hapo. Wachungaji wa Abramu na Lutu watapigana kwa wakati mmoja. Lakini mapigano yao yatamalizika hatimaye.</w:t>
      </w:r>
    </w:p>
    <w:p>
      <w:pPr/>
      <w:r>
        <w:rPr>
          <w:lang w:val="sw_KE" w:bidi="sw_KE"/>
        </w:rPr>
      </w:r>
      <w:r>
        <w:rPr>
          <w:lang w:val="sw_KE" w:bidi="sw_KE"/>
        </w:rPr>
        <w:t>Kama matokeo ya tukio la awali, Abramu atazungumza na Lutu moja kwa moja katika tukio la nne. Wote wawili wanasimama kwenye ardhi ya juu ambapo wangeweza kuona nchi karibu nao. Kisha Lutu anaangalia kwenye nchi yote. Anaona Bonde la Yordani na anafurahia kwenda hapo.</w:t>
      </w:r>
    </w:p>
    <w:p>
      <w:pPr/>
      <w:r>
        <w:rPr>
          <w:lang w:val="sw_KE" w:bidi="sw_KE"/>
        </w:rPr>
      </w:r>
      <w:r>
        <w:rPr>
          <w:lang w:val="sw_KE" w:bidi="sw_KE"/>
        </w:rPr>
        <w:t>Katika tukio la tano, Lutu aliaga Abramu. Anasafiri mashariki, pamoja na mke wake, watumishi, na wanyama. Kisha, ataweka kambi katika miji karibu na Sodoma.</w:t>
      </w:r>
    </w:p>
    <w:p>
      <w:pPr/>
      <w:r>
        <w:rPr>
          <w:lang w:val="sw_KE" w:bidi="sw_KE"/>
        </w:rPr>
      </w:r>
      <w:r>
        <w:rPr>
          <w:lang w:val="sw_KE" w:bidi="sw_KE"/>
        </w:rPr>
        <w:t xml:space="preserve">Sitisha na uonyeshe ramani ya Bonde la </w:t>
      </w:r>
      <w:r>
        <w:rPr>
          <w:lang w:val="sw_KE" w:bidi="sw_KE"/>
        </w:rPr>
        <w:t>Yordani, ambayo ni pamoja na Bahari ya Wafu, Sodoma, na Gomorrah, na Zoar</w:t>
      </w:r>
      <w:r>
        <w:rPr>
          <w:lang w:val="sw_KE" w:bidi="sw_KE"/>
        </w:rPr>
        <w:t xml:space="preserve">. Unaweza pia kuonyesha picha ya </w:t>
      </w:r>
      <w:r>
        <w:rPr>
          <w:lang w:val="sw_KE" w:bidi="sw_KE"/>
        </w:rPr>
        <w:t>hema</w:t>
      </w:r>
      <w:r>
        <w:rPr>
          <w:lang w:val="sw_KE" w:bidi="sw_KE"/>
        </w:rPr>
        <w:t>.</w:t>
      </w:r>
    </w:p>
    <w:p>
      <w:pPr/>
      <w:r>
        <w:rPr>
          <w:lang w:val="sw_KE" w:bidi="sw_KE"/>
        </w:rPr>
      </w:r>
      <w:r>
        <w:rPr>
          <w:lang w:val="sw_KE" w:bidi="sw_KE"/>
        </w:rPr>
        <w:t>Tukio linamalizika na Abramu kuanzisha kambi mahali fulani katika Kanaani.</w:t>
      </w:r>
    </w:p>
    <w:p>
      <w:pPr/>
      <w:r>
        <w:rPr>
          <w:lang w:val="sw_KE" w:bidi="sw_KE"/>
        </w:rPr>
      </w:r>
      <w:r>
        <w:rPr>
          <w:lang w:val="sw_KE" w:bidi="sw_KE"/>
        </w:rPr>
        <w:t>Katika tukio la sita, Abramu anasimama kwenye ardhi ya juu. Mungu anazungumza na Abramu moja kwa moja na kumwambia kuangalia kote katika ardhi kwa pande zote. Abramu anapoangalia kila mahali, Mungu anaahidi kwamba kila kitu anachoona, Mungu atampa yeye na uzao wake. Kwa kuongeza, Mungu alisema kwamba uzao wa Abramu watakuwa wengi sana, kama vumbi la dunia. Unaweza pia kujaribu kwenda nje ambapo kuna mchanga. Kisha unaweza kujaribu kuhesabu mchanga. Mungu pia atamwamuru Abramu kutembea kupitia nchi yote kwa sababu Mungu atatoa nchi yote kwa ajili yake na uzao wake. Tukio linamalizika na Abramu kutembea kupitia nchi kama Mungu alivyoamuru. Kwa kweli, nchi hii ni kubwa sana. Huenda Abramu alichukua siku kadhaa kukamilisha matembezi haya. Kwa madhumuni ya kujumuisha tukio hili, unaweza kutembea tu karibu na eneo ndogo na kuonyesha mipaka ambayo inaweza kuwakilisha nchi kubwa ya Kanaani.</w:t>
      </w:r>
    </w:p>
    <w:p>
      <w:pPr/>
      <w:r>
        <w:rPr>
          <w:lang w:val="sw_KE" w:bidi="sw_KE"/>
        </w:rPr>
      </w:r>
      <w:r>
        <w:rPr>
          <w:lang w:val="sw_KE" w:bidi="sw_KE"/>
        </w:rPr>
        <w:t>Katika tukio la saba, Abramu ataleta kaya yake yote karibu na miti kubwa ya Mamre katika Hebron.</w:t>
      </w:r>
    </w:p>
    <w:p>
      <w:pPr/>
      <w:r>
        <w:rPr>
          <w:lang w:val="sw_KE" w:bidi="sw_KE"/>
        </w:rPr>
      </w:r>
      <w:r>
        <w:rPr>
          <w:lang w:val="sw_KE" w:bidi="sw_KE"/>
        </w:rPr>
        <w:t xml:space="preserve">Sitisha na uonyeshe picha ya miti </w:t>
      </w:r>
      <w:r>
        <w:rPr>
          <w:lang w:val="sw_KE" w:bidi="sw_KE"/>
        </w:rPr>
        <w:t>ya Mamre</w:t>
      </w:r>
      <w:r>
        <w:rPr>
          <w:lang w:val="sw_KE" w:bidi="sw_KE"/>
        </w:rPr>
        <w:t xml:space="preserve">. Onyesha pia ambapo </w:t>
      </w:r>
      <w:r>
        <w:rPr>
          <w:lang w:val="sw_KE" w:bidi="sw_KE"/>
        </w:rPr>
        <w:t>Hebron iko kwenye ramani</w:t>
      </w:r>
      <w:r>
        <w:rPr>
          <w:lang w:val="sw_KE" w:bidi="sw_KE"/>
        </w:rPr>
        <w:t>. Huko, Abramu ataweka kambi na kujenga madhabahu kwa Mungu. Inawezekana kwamba Abramu pia alimwabudu Mungu katika mahali hapo.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saba.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Watumishi wa Abramu</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Mke wa Lutu</w:t>
      </w:r>
    </w:p>
    <w:p>
      <w:pPr>
        <w:pStyle w:val="ListBullet"/>
        <w:spacing w:line="240" w:lineRule="auto"/>
        <w:ind w:left="720"/>
      </w:pPr>
      <w:r>
        <w:rPr>
          <w:lang w:val="sw_KE" w:bidi="sw_KE"/>
        </w:rPr>
      </w:r>
      <w:r>
        <w:rPr>
          <w:lang w:val="sw_KE" w:bidi="sw_KE"/>
        </w:rPr>
        <w:t>Watumishi wa Lutu</w:t>
      </w:r>
    </w:p>
    <w:p>
      <w:pPr>
        <w:pStyle w:val="ListBullet"/>
        <w:spacing w:line="240" w:lineRule="auto"/>
        <w:ind w:left="720"/>
      </w:pPr>
      <w:r>
        <w:rPr>
          <w:lang w:val="sw_KE" w:bidi="sw_KE"/>
        </w:rPr>
      </w:r>
      <w:r>
        <w:rPr>
          <w:lang w:val="sw_KE" w:bidi="sw_KE"/>
        </w:rPr>
        <w:t>Wakanaani</w:t>
      </w:r>
    </w:p>
    <w:p>
      <w:pPr>
        <w:pStyle w:val="ListBullet"/>
        <w:spacing w:line="240" w:lineRule="auto"/>
        <w:ind w:left="720"/>
      </w:pPr>
      <w:r>
        <w:rPr>
          <w:lang w:val="sw_KE" w:bidi="sw_KE"/>
        </w:rPr>
      </w:r>
      <w:r>
        <w:rPr>
          <w:lang w:val="sw_KE" w:bidi="sw_KE"/>
        </w:rPr>
        <w:t>Waperizi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Abramu na kaya yake wanasafiri. Kaya yake ni pamoja na mke wake, watumishi, Loti, mke wa Loti, na watumishi wao wote. Abramu ana fedha nyingi na dhahabu nyingi.</w:t>
      </w:r>
    </w:p>
    <w:p>
      <w:pPr/>
      <w:r>
        <w:rPr>
          <w:lang w:val="sw_KE" w:bidi="sw_KE"/>
        </w:rPr>
      </w:r>
      <w:r>
        <w:rPr>
          <w:lang w:val="sw_KE" w:bidi="sw_KE"/>
        </w:rPr>
        <w:t>Sitisha kitendo: Muulize mwigizaji anayeigiza Abram, "Unahisi vipi?" Unaweza kusikia mambo kama, "Ninafurahi tulitoka Misri kwa usalama" au "Ninamshukuru Mungu kwamba amenibariki kwa mifugo mingi sana, fedha, na dhahabu." Anzisha tena igizo.</w:t>
      </w:r>
    </w:p>
    <w:p>
      <w:pPr/>
      <w:r>
        <w:rPr>
          <w:lang w:val="sw_KE" w:bidi="sw_KE"/>
        </w:rPr>
      </w:r>
      <w:r>
        <w:rPr>
          <w:lang w:val="sw_KE" w:bidi="sw_KE"/>
        </w:rPr>
        <w:t>Katika tukio la pili, Abramu na kaya yake waliwasili katika Negeb. Huko, watapiga hema yao. Baada ya muda, watahamia mahali pengine, na kisha baadaye, mahali pengine. Hakikisha kuonyesha kwamba harakati kutoka mahali moja hadi nyingine si ya papo hapo. Mandhari inaisha wanapoweka kambi katika eneo la vilima kati ya Betheli na Ai. Wanapaswa kufahamu mahali kwa sababu tayari walipiga kambi pale awali. Abramu atamwabudu Mungu katika madhabahu aliyofanya pale awali.</w:t>
      </w:r>
    </w:p>
    <w:p>
      <w:pPr/>
      <w:r>
        <w:rPr>
          <w:lang w:val="sw_KE" w:bidi="sw_KE"/>
        </w:rPr>
      </w:r>
      <w:r>
        <w:rPr>
          <w:lang w:val="sw_KE" w:bidi="sw_KE"/>
        </w:rPr>
        <w:t>Sitisha kitendo: Muulize mwigizaji anayeigiza Abram, "Unahisi vipi?" Unaweza kusikia mambo kama, "Ninamwabudu Mungu kwa sababu tuliepuka njaa hapa, na tishio katika Misri" au "Ninataka kumwabudu Mungu kwa kutuweka salama kwenye njia yetu ya kurudi." Anzisha tena igizo.</w:t>
      </w:r>
    </w:p>
    <w:p>
      <w:pPr/>
      <w:r>
        <w:rPr>
          <w:lang w:val="sw_KE" w:bidi="sw_KE"/>
        </w:rPr>
      </w:r>
      <w:r>
        <w:rPr>
          <w:lang w:val="sw_KE" w:bidi="sw_KE"/>
        </w:rPr>
        <w:t>Katika tukio la tatu, wafugaji wa Abramu na Lutu wanapigana kuhusu mahali ambapo makundi yao ya kondoo na ng'ombe yatapata malisho. Baadhi ya Wakanaani na Waperizi pia wako pale na mifugo yao.</w:t>
      </w:r>
    </w:p>
    <w:p>
      <w:pPr/>
      <w:r>
        <w:rPr>
          <w:lang w:val="sw_KE" w:bidi="sw_KE"/>
        </w:rPr>
      </w:r>
      <w:r>
        <w:rPr>
          <w:lang w:val="sw_KE" w:bidi="sw_KE"/>
        </w:rPr>
        <w:t>Sitisha kitendo: Muulize mwigizaji anayeigiza Wachungaji wa Abramu, "Mnahisi vipi?" Unaweza kusikia mambo kama, "Hakuna chakula cha kutosha kwa mifugo yetu yote hapa." Unaweza pia kuuliza wafugaji wa Loti, "Unahisi vipi?" Unaweza kusikia mambo kama, "Isipokuwa mabwana wetu wanachagua kuishi mbali na kila mmoja, wanyama hawatakufa, haswa na Wakanaani na Waperizi na mifugo yao pia wanakula hapa." Anzisha tena igizo.</w:t>
      </w:r>
    </w:p>
    <w:p>
      <w:pPr/>
      <w:r>
        <w:rPr>
          <w:lang w:val="sw_KE" w:bidi="sw_KE"/>
        </w:rPr>
      </w:r>
      <w:r>
        <w:rPr>
          <w:lang w:val="sw_KE" w:bidi="sw_KE"/>
        </w:rPr>
        <w:t>Katika tukio la nne, Abramu anazungumza na Lutu moja kwa moja. Wao wote wawili wako kwenye ardhi ya juu. Lutu anaona Bonde la Yordani. Anafurahi baada ya kuona kwamba bonde ni nchi ambayo ina maji mengi.</w:t>
      </w:r>
    </w:p>
    <w:p>
      <w:pPr/>
      <w:r>
        <w:rPr>
          <w:lang w:val="sw_KE" w:bidi="sw_KE"/>
        </w:rPr>
      </w:r>
      <w:r>
        <w:rPr>
          <w:lang w:val="sw_KE" w:bidi="sw_KE"/>
        </w:rPr>
        <w:t>Sitisha kitendo: Muulize mwigizaji anayemcheza Loti, "Unahisi vipi?" Unaweza kusikia mambo kama, "Bonde lote la Yordani ni kama bustani ya Mungu au kama Misri kwa sababu ina mto wake mwenyewe, mto Yordani!" au "Nilisikia kwamba watu wanaoishi katika Sodoma ni waovu na wanafanya dhambi sana dhidi ya Bwana. Ninatumaini tutakuwa salama. Anzisha tena igizo.</w:t>
      </w:r>
    </w:p>
    <w:p>
      <w:pPr/>
      <w:r>
        <w:rPr>
          <w:lang w:val="sw_KE" w:bidi="sw_KE"/>
        </w:rPr>
      </w:r>
      <w:r>
        <w:rPr>
          <w:lang w:val="sw_KE" w:bidi="sw_KE"/>
        </w:rPr>
        <w:t>Katika tukio la tano, Abramu na Lutu walitengana. Abramu alikaa katika Kanaani. Lakini Lutu anasafiri mashariki na kaya yake ambayo ni pamoja na mke wake, mifugo yake, na watumishi wake. Anaweka hema yake karibu na Sodoma.</w:t>
      </w:r>
    </w:p>
    <w:p>
      <w:pPr/>
      <w:r>
        <w:rPr>
          <w:lang w:val="sw_KE" w:bidi="sw_KE"/>
        </w:rPr>
      </w:r>
      <w:r>
        <w:rPr>
          <w:lang w:val="sw_KE" w:bidi="sw_KE"/>
        </w:rPr>
        <w:t>Katika tukio la sita, Abramu anasimama kwenye ardhi ya juu. Mungu anazungumza na Abramu moja kwa moja. Mungu anamwambia Abramu kuangalia kote kutoka ambapo amesimama. Abramu atatazama kaskazini, kusini, mashariki, na magharibi. Kisha Mungu alisema kwamba kila kitu Abramu anaona atampa kwa Abramu. Mungu pia atamwambia Abramu kutembea kuzunguka nchi kwa sababu atampa yeye. Abramu anatembea kuzunguka nchi.</w:t>
      </w:r>
    </w:p>
    <w:p>
      <w:pPr/>
      <w:r>
        <w:rPr>
          <w:lang w:val="sw_KE" w:bidi="sw_KE"/>
        </w:rPr>
      </w:r>
      <w:r>
        <w:rPr>
          <w:lang w:val="sw_KE" w:bidi="sw_KE"/>
        </w:rPr>
        <w:t>Sitisha kitendo: Muulize mwigizaji anayemuigiza Abram, "Unahisi vipi?" Unaweza kusikia mambo kama, "Ninafurahi kwamba Mungu atanipa nchi hii kubwa!" au "Ninafurahi kwamba Mungu atanipa uzao!" Anzisha tena igizo.</w:t>
      </w:r>
    </w:p>
    <w:p>
      <w:pPr/>
      <w:r>
        <w:rPr>
          <w:lang w:val="sw_KE" w:bidi="sw_KE"/>
        </w:rPr>
      </w:r>
      <w:r>
        <w:rPr>
          <w:lang w:val="sw_KE" w:bidi="sw_KE"/>
        </w:rPr>
        <w:t>Katika tukio la saba, Abramu ataanzisha kambi yake karibu na miti kubwa ya Mamre katika Hebron. Ni muhimu kukumbuka kwamba mke wa Abramu, Sarai, na watumishi wao na wanyama wako pamoja naye. Abramu pia alijenga madhabahu kwa Mungu. Huenda Abramu alimwabudu Mungu katika madhabahu hiyo.</w:t>
      </w:r>
    </w:p>
    <w:p>
      <w:pPr/>
      <w:r>
        <w:rPr>
          <w:lang w:val="sw_KE" w:bidi="sw_KE"/>
        </w:rPr>
      </w:r>
      <w:r>
        <w:rPr>
          <w:lang w:val="sw_KE" w:bidi="sw_KE"/>
        </w:rPr>
        <w:t>Sitisha kitendo: Muulize mwigizaji anayemuigiza Abram, "Unahisi vipi?" Unaweza kusikia mambo kama, "Nitamwabudu Mungu kwa ahadi yake kwangu na uzao wangu" au "Mungu atatimiza ahadi yake." Kwa hivyo, nitamwabudu yeye.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Wakati Abramu na kaya yake walifika Jangwa la Negeb, waliendelea kusafiri kutoka sehemu moja hadi nyingine mpaka walipofikia Betheli. Kwa kutumia madhabahu ambayo aliijenga kabla, Abramu </w:t>
      </w:r>
      <w:r>
        <w:rPr>
          <w:b/>
          <w:lang w:val="sw_KE" w:bidi="sw_KE"/>
        </w:rPr>
        <w:t>aliliita jina la Mungu</w:t>
      </w:r>
      <w:r>
        <w:rPr>
          <w:lang w:val="sw_KE" w:bidi="sw_KE"/>
        </w:rPr>
        <w:t xml:space="preserve">. Kuita kwa jina la Mungu ilikuwa njia nyingine ya kusema "kuabudu." Hii ina maana Abramu alimwabudu Mungu katika mahali hapo. Kumbuka kwamba jina la Mungu lililotumiwa katika hadithi hii ni </w:t>
      </w:r>
      <w:r>
        <w:rPr>
          <w:b/>
          <w:lang w:val="sw_KE" w:bidi="sw_KE"/>
        </w:rPr>
        <w:t>Yahweh</w:t>
      </w:r>
      <w:r>
        <w:rPr>
          <w:lang w:val="sw_KE" w:bidi="sw_KE"/>
        </w:rPr>
        <w:t xml:space="preserve">, jina la kibinafsi la Mungu. Timu yako inapaswa kutafsiri jina hili kwa njia sawa na uliyo nayo katika hadithi zingine na kumbuka kwamba </w:t>
      </w:r>
      <w:r>
        <w:rPr>
          <w:lang w:val="sw_KE" w:bidi="sw_KE"/>
        </w:rPr>
        <w:t>Yahweh</w:t>
      </w:r>
      <w:r>
        <w:rPr>
          <w:lang w:val="sw_KE" w:bidi="sw_KE"/>
        </w:rPr>
        <w:t xml:space="preserve"> yuko katika Faharasa Kuu.</w:t>
      </w:r>
    </w:p>
    <w:p>
      <w:pPr/>
      <w:r>
        <w:rPr>
          <w:lang w:val="sw_KE" w:bidi="sw_KE"/>
        </w:rPr>
      </w:r>
      <w:r>
        <w:rPr>
          <w:lang w:val="sw_KE" w:bidi="sw_KE"/>
        </w:rPr>
        <w:t xml:space="preserve">Abramu na Lutu walikuwa na mifugo mingi, na </w:t>
      </w:r>
      <w:r>
        <w:rPr>
          <w:b/>
          <w:lang w:val="sw_KE" w:bidi="sw_KE"/>
        </w:rPr>
        <w:t>wafugaji</w:t>
      </w:r>
      <w:r>
        <w:rPr>
          <w:lang w:val="sw_KE" w:bidi="sw_KE"/>
        </w:rPr>
        <w:t xml:space="preserve"> wao walipigania mahali kwa wanyama wao kula. Mchungaji au mchungi ni mtu ambaye anatunza mifugo kama vile kondoo, ng'ombe, na mbuzi. Majukumu yake ni pamoja na kulisha wanyama na kuhakikisha ni salama. Katika hadithi hii, wanarejelea Abramu na watumishi wa Lutu ambao pia walitumikia kama wachungaji. Wakanaani na Waperizi pia walikuwa wanaishi huko wakati huo. Wao, pia, walikuwa na wanyama wa kulisha.</w:t>
      </w:r>
    </w:p>
    <w:p>
      <w:pPr/>
      <w:r>
        <w:rPr>
          <w:lang w:val="sw_KE" w:bidi="sw_KE"/>
        </w:rPr>
      </w:r>
      <w:r>
        <w:rPr>
          <w:lang w:val="sw_KE" w:bidi="sw_KE"/>
        </w:rPr>
        <w:t xml:space="preserve">Abramu anamwambia Lutu kwamba hawapaswi kupigana kwa sababu ni </w:t>
      </w:r>
      <w:r>
        <w:rPr>
          <w:b/>
          <w:lang w:val="sw_KE" w:bidi="sw_KE"/>
        </w:rPr>
        <w:t>jamaa</w:t>
      </w:r>
      <w:r>
        <w:rPr>
          <w:lang w:val="sw_KE" w:bidi="sw_KE"/>
        </w:rPr>
        <w:t>. Katika Kiebrania, neno la jamaa ni sawa na neno la kaka. Inaweza pia kutafsiriwa kama jamaa. Lakini Lutu hakuwa kaka wa Abramu. Lutu alikuwa mpwa wa Abramu, kwa sababu Lutu alikuwa mwana wa kaka ya Abramu, Haran. Katika muktadha huu, jamaa, kwa hivyo, haimaanishi "ndugu" lakini jamaa wa karibu.</w:t>
      </w:r>
    </w:p>
    <w:p>
      <w:pPr/>
      <w:r>
        <w:rPr>
          <w:lang w:val="sw_KE" w:bidi="sw_KE"/>
        </w:rPr>
      </w:r>
      <w:r>
        <w:rPr>
          <w:lang w:val="sw_KE" w:bidi="sw_KE"/>
        </w:rPr>
        <w:t xml:space="preserve">Kisha, Abramu alimwomba Lutu kuchagua ambapo alipaswa kuishi. Lutu aliangalia karibu na akaona Bonde lote la Yordani kama nchi iliyo na maji mengi. Bonde hili la Yordani ni bonde katika mwelekeo wa Zoar, mji mwingine karibu na miji ya Sodoma na Gomora. Ina mto wake mwenyewe unaoitwa Mto Yordani. Kwa hivyo Lutu alichagua Bonde lote la Yordani kwa sababu ni kama </w:t>
      </w:r>
      <w:r>
        <w:rPr>
          <w:b/>
          <w:lang w:val="sw_KE" w:bidi="sw_KE"/>
        </w:rPr>
        <w:t>bustani ya Mungu,</w:t>
      </w:r>
      <w:r>
        <w:rPr>
          <w:lang w:val="sw_KE" w:bidi="sw_KE"/>
        </w:rPr>
        <w:t xml:space="preserve"> na </w:t>
      </w:r>
      <w:r>
        <w:rPr>
          <w:b/>
          <w:lang w:val="sw_KE" w:bidi="sw_KE"/>
        </w:rPr>
        <w:t>Misri</w:t>
      </w:r>
      <w:r>
        <w:rPr>
          <w:lang w:val="sw_KE" w:bidi="sw_KE"/>
        </w:rPr>
        <w:t>. Bustani ya Mungu inarejelea Bustani ya Edeni ambayo Mungu aliumba wakati aliumba mwanamume na mwanamke. Bustani ina mto wake mwenyewe ambao unapita kutoka kwake. Misri ilikuwa nchi kusini ya Kanaani. Ilikuwa na mto wake mwenyewe unaoitwa Mto Nile.</w:t>
      </w:r>
    </w:p>
    <w:p>
      <w:pPr/>
      <w:r>
        <w:rPr>
          <w:lang w:val="sw_KE" w:bidi="sw_KE"/>
        </w:rPr>
      </w:r>
      <w:r>
        <w:rPr>
          <w:lang w:val="sw_KE" w:bidi="sw_KE"/>
        </w:rPr>
        <w:t xml:space="preserve">Abramu na Lutu wanaenda njia zao tofauti. Abramu alikaa katika Kanaani. Lutu alisafiri kuelekea mashariki pamoja na familia yake, watumishi, na wanyama. Aliweka </w:t>
      </w:r>
      <w:r>
        <w:rPr>
          <w:b/>
          <w:lang w:val="sw_KE" w:bidi="sw_KE"/>
        </w:rPr>
        <w:t>hema yake katika</w:t>
      </w:r>
      <w:r>
        <w:rPr>
          <w:lang w:val="sw_KE" w:bidi="sw_KE"/>
        </w:rPr>
        <w:t xml:space="preserve"> miji karibu na </w:t>
      </w:r>
      <w:r>
        <w:rPr>
          <w:b/>
          <w:lang w:val="sw_KE" w:bidi="sw_KE"/>
        </w:rPr>
        <w:t>Sodoma</w:t>
      </w:r>
      <w:r>
        <w:rPr>
          <w:lang w:val="sw_KE" w:bidi="sw_KE"/>
        </w:rPr>
        <w:t xml:space="preserve">. </w:t>
      </w:r>
      <w:r>
        <w:rPr>
          <w:b/>
          <w:lang w:val="sw_KE" w:bidi="sw_KE"/>
        </w:rPr>
        <w:t>Hema</w:t>
      </w:r>
      <w:r>
        <w:rPr>
          <w:lang w:val="sw_KE" w:bidi="sw_KE"/>
        </w:rPr>
        <w:t xml:space="preserve"> ilikuwa makazi ya muda yaliyotengenezwa ya kitambaa cha kusuka au ngozi ya wanyama. Kuweka hema ilikuwa wakati mtu anatumia miti ya kuni ili kusaidia kitambaa ili kisimame na kuwezesha watu wachache kukaa ndani yake. Hakikisha kutafsiri neno hema kwa njia sawa ambavyo umetafsiri neno hili kabla. Sodoma ni mji karibu na Bahari ya Wafu. Wanaume wa Sodoma ni waovu na wenye dhambi </w:t>
      </w:r>
      <w:r>
        <w:rPr>
          <w:b/>
          <w:lang w:val="sw_KE" w:bidi="sw_KE"/>
        </w:rPr>
        <w:t>kubwa</w:t>
      </w:r>
      <w:r>
        <w:rPr>
          <w:lang w:val="sw_KE" w:bidi="sw_KE"/>
        </w:rPr>
        <w:t xml:space="preserve">. Timu yako inapaswa kutafsiri </w:t>
      </w:r>
      <w:r>
        <w:rPr>
          <w:b/>
          <w:lang w:val="sw_KE" w:bidi="sw_KE"/>
        </w:rPr>
        <w:t>jina</w:t>
      </w:r>
      <w:r>
        <w:rPr>
          <w:lang w:val="sw_KE" w:bidi="sw_KE"/>
        </w:rPr>
        <w:t xml:space="preserve"> dhambi kwa njia sawa na uliyo nayo katika hadithi zingine na kumbuka kwamba </w:t>
      </w:r>
      <w:r>
        <w:rPr>
          <w:lang w:val="sw_KE" w:bidi="sw_KE"/>
        </w:rPr>
        <w:t>dhambi</w:t>
      </w:r>
      <w:r>
        <w:rPr>
          <w:lang w:val="sw_KE" w:bidi="sw_KE"/>
        </w:rPr>
        <w:t xml:space="preserve"> iko katika Faharasa Kuu. Katika hadithi ya baadaye, Mungu ataharibu miji hii miwili kwa sababu ya dhambi kubwa za watu wanaoishi hapo.</w:t>
      </w:r>
    </w:p>
    <w:p>
      <w:pPr/>
      <w:r>
        <w:rPr>
          <w:lang w:val="sw_KE" w:bidi="sw_KE"/>
        </w:rPr>
      </w:r>
      <w:r>
        <w:rPr>
          <w:lang w:val="sw_KE" w:bidi="sw_KE"/>
        </w:rPr>
        <w:t xml:space="preserve">Baada ya Abramu na Lutu kutengana, Mungu alimzungumzia Abramu na kumwambia "inua macho yako." Hapa, Mungu alikuwa amemwambia Abramu kuangalia karibu katika pande zote kutoka ambapo alikuwa amesimama. Kila kitu ambacho Abramu anaona, Mungu atampatia Abramu na </w:t>
      </w:r>
      <w:r>
        <w:rPr>
          <w:b/>
          <w:lang w:val="sw_KE" w:bidi="sw_KE"/>
        </w:rPr>
        <w:t>uzao wake</w:t>
      </w:r>
      <w:r>
        <w:rPr>
          <w:lang w:val="sw_KE" w:bidi="sw_KE"/>
        </w:rPr>
        <w:t>. Neno halisi kwa uzao linamaanisha mbegu. Ni neno ambalo linatumiwa kurejelea wazao. Hakikisha kutafsiri neno uzao kwa njia sawa ambavyo umetafsiri neno hili kabla.</w:t>
      </w:r>
    </w:p>
    <w:p>
      <w:pPr/>
      <w:r>
        <w:rPr>
          <w:lang w:val="sw_KE" w:bidi="sw_KE"/>
        </w:rPr>
      </w:r>
      <w:r>
        <w:rPr>
          <w:lang w:val="sw_KE" w:bidi="sw_KE"/>
        </w:rPr>
        <w:t xml:space="preserve">Kisha Abramu alienda Hebroni na kupiga hema yake karibu na miti kubwa ya </w:t>
      </w:r>
      <w:r>
        <w:rPr>
          <w:b/>
          <w:lang w:val="sw_KE" w:bidi="sw_KE"/>
        </w:rPr>
        <w:t>Mamre</w:t>
      </w:r>
      <w:r>
        <w:rPr>
          <w:lang w:val="sw_KE" w:bidi="sw_KE"/>
        </w:rPr>
        <w:t xml:space="preserve">. Mamre lilikuwa jina lingine la mahali kwa Hebroni. Abramu alikuwa na mke wake, watumishi, na wanyama. Huko, Abramu alijenga </w:t>
      </w:r>
      <w:r>
        <w:rPr>
          <w:b/>
          <w:lang w:val="sw_KE" w:bidi="sw_KE"/>
        </w:rPr>
        <w:t>madhabahu</w:t>
      </w:r>
      <w:r>
        <w:rPr>
          <w:lang w:val="sw_KE" w:bidi="sw_KE"/>
        </w:rPr>
        <w:t xml:space="preserve"> kwa Mungu. Kumbuka kutafsiri neno madhabahu kwa njia sawa ambavyo umetafsiri neno hili katika hadithi za awali. Neno </w:t>
      </w:r>
      <w:r>
        <w:rPr>
          <w:lang w:val="sw_KE" w:bidi="sw_KE"/>
        </w:rPr>
        <w:t>madhabahu</w:t>
      </w:r>
      <w:r>
        <w:rPr>
          <w:lang w:val="sw_KE" w:bidi="sw_KE"/>
        </w:rPr>
        <w:t xml:space="preserve"> pia linaweza kupatikana katika Faharasa Kuu. Inawezekana kuwa Abramu alimwabudu Mungu katika mahali hapo.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14:1–16</w:t>
      </w:r>
      <w:r>
        <w:rPr>
          <w:lang w:val="sw_KE" w:bidi="sw_KE"/>
        </w:rPr>
      </w:r>
    </w:p>
    <w:p>
      <w:pPr>
        <w:pStyle w:val="Heading3"/>
      </w:pPr>
      <w:r>
        <w:rPr>
          <w:lang w:val="sw_KE" w:bidi="sw_KE"/>
        </w:rPr>
        <w:t>Sikiliza na Moyo</w:t>
      </w:r>
    </w:p>
    <w:p>
      <w:pPr/>
      <w:r>
        <w:rPr>
          <w:lang w:val="sw_KE" w:bidi="sw_KE"/>
        </w:rPr>
      </w:r>
      <w:r>
        <w:rPr>
          <w:lang w:val="sw_KE" w:bidi="sw_KE"/>
        </w:rPr>
        <w:t>Katika hatua hii, sikiliza Mwanzo 14:1–16 na uweke moyoni mwako Sikiliza toleo la sauti la Mwanzo 14:1–16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14:1–16 katika tafsiri rahisi zaidi kuelewa.</w:t>
      </w:r>
    </w:p>
    <w:p>
      <w:pPr/>
      <w:r>
        <w:rPr>
          <w:lang w:val="sw_KE" w:bidi="sw_KE"/>
        </w:rPr>
      </w:r>
      <w:r>
        <w:rPr>
          <w:lang w:val="sw_KE" w:bidi="sw_KE"/>
        </w:rPr>
        <w:t>Hadithi hii inatokea baada ya Abramu na Loti, mpwa wa Abramu, kutengana. Katika hadithi ya awali, Lutu aliamua kuishi katika mji wa Sodoma na Abramu aliamua kuishi na miti ya Mamre. Abramu aliishi na kikundi cha miti ambayo ilikuwa ya Mamre, ambayo ni ambapo Mungu alimwambia kuishi. Lakini katika hadithi hii Abramu anavutwa katika mgogoro wa karibu kwa sababu ya Loti.</w:t>
      </w:r>
    </w:p>
    <w:p>
      <w:pPr/>
      <w:r>
        <w:rPr>
          <w:lang w:val="sw_KE" w:bidi="sw_KE"/>
        </w:rPr>
      </w:r>
      <w:r>
        <w:rPr>
          <w:lang w:val="sw_KE" w:bidi="sw_KE"/>
        </w:rPr>
        <w:t>Hadithi hii na inayofuata ni sehemu mbili za hadithi moja ya muda mrefu, na hadithi hii inatoa historia ya sehemu muhimu zaidi ya hadithi hii ambayo inatokea katika simulizi inayofuata, au sehemu inayofuata ya hadithi hii.</w:t>
      </w:r>
    </w:p>
    <w:p>
      <w:pPr/>
      <w:r>
        <w:rPr>
          <w:lang w:val="sw_KE" w:bidi="sw_KE"/>
        </w:rPr>
      </w:r>
      <w:r>
        <w:rPr>
          <w:lang w:val="sw_KE" w:bidi="sw_KE"/>
        </w:rPr>
        <w:t>Hadithi hii ni tofauti na hadithi zingine zote za Abramu, kwa sababu ni hadithi pekee ya Abramu kupigana. Hadithi hii inaonyesha kwamba Abramu ni kiongozi mzuri. Hii pia ni moja ya hadithi chache kuhusu Abramu ambapo Mungu hazungumzi.</w:t>
      </w:r>
    </w:p>
    <w:p>
      <w:pPr/>
      <w:r>
        <w:rPr>
          <w:lang w:val="sw_KE" w:bidi="sw_KE"/>
        </w:rPr>
      </w:r>
      <w:r>
        <w:rPr>
          <w:lang w:val="sw_KE" w:bidi="sw_KE"/>
        </w:rPr>
        <w:t>Mfalme Kedorlaomer wa Elam, Mfalme Amrapheli wa Shinar ambayo pia iliitwa Babiloni, Mfalme Arioch wa Ellasar, na Mfalme Tidal wa Goyim walikuwa wafalme wa kushinda. Wafalme hawa wa kushinda walikuwa kutoka eneo sawa katika kaskazini ambayo Abramu alitumia kuishi, eneo linaloitwa Mesopotamia. Wafalme hawa walitawala maeneo makubwa, na Mfalme Kedorlaomer alikuwa kiongozi wao.</w:t>
      </w:r>
    </w:p>
    <w:p>
      <w:pPr/>
      <w:r>
        <w:rPr>
          <w:lang w:val="sw_KE" w:bidi="sw_KE"/>
        </w:rPr>
      </w:r>
      <w:r>
        <w:rPr>
          <w:lang w:val="sw_KE" w:bidi="sw_KE"/>
        </w:rPr>
        <w:t xml:space="preserve">Sitisha hapa na uangalie ramani ya maeneo ambayo </w:t>
      </w:r>
      <w:r>
        <w:rPr>
          <w:lang w:val="sw_KE" w:bidi="sw_KE"/>
        </w:rPr>
        <w:t>wafalme hawa pengine walidhibiti</w:t>
      </w:r>
      <w:r>
        <w:rPr>
          <w:lang w:val="sw_KE" w:bidi="sw_KE"/>
        </w:rPr>
        <w:t xml:space="preserve"> kama kikundi. Sitisha toleo hili hapa.</w:t>
      </w:r>
    </w:p>
    <w:p>
      <w:pPr/>
      <w:r>
        <w:rPr>
          <w:lang w:val="sw_KE" w:bidi="sw_KE"/>
        </w:rPr>
      </w:r>
      <w:r>
        <w:rPr>
          <w:lang w:val="sw_KE" w:bidi="sw_KE"/>
        </w:rPr>
        <w:t>Mfalme Bera wa Sodoma, Mfalme Birsha ya Gomorrah, Mfalme Shinab wa Admah, Mfalme Shemeber wa Zeboyim, na Mfalme wa Bela, walikuwa wafalme waasi. Wafalme hawa waasi walidhibiti miji na maeneo madogo upande wa kusini mwa wafalme mwenye ushindi. Mfalme Kedorlaomer wa Elam alitawala wafalme waasi kwa miaka 12. Wakati wa miaka hiyo wafalme waasi pengine walilipa Mfalme Kedorlaomer ushuhuda, ambayo ilikuwa malipo ya mara kwa mara yaliyotolewa na mfalme mmoja kwa mfalme mwingine ambaye alikuwa na udhibiti juu ya mji huo. Wafalme waasi katika mwaka wa kumi na tatu. Wao wanaweza kuwa sehemu ya uasi pana dhidi ya udhibiti wa Mesopotamia wa eneo lao.</w:t>
      </w:r>
    </w:p>
    <w:p>
      <w:pPr/>
      <w:r>
        <w:rPr>
          <w:lang w:val="sw_KE" w:bidi="sw_KE"/>
        </w:rPr>
      </w:r>
      <w:r>
        <w:rPr>
          <w:lang w:val="sw_KE" w:bidi="sw_KE"/>
        </w:rPr>
        <w:t xml:space="preserve">Sitisha hapa na uangalie ramani ya miji ambayo </w:t>
      </w:r>
      <w:r>
        <w:rPr>
          <w:lang w:val="sw_KE" w:bidi="sw_KE"/>
        </w:rPr>
        <w:t>wafalme wa kusini walidhibitiwa</w:t>
      </w:r>
      <w:r>
        <w:rPr>
          <w:lang w:val="sw_KE" w:bidi="sw_KE"/>
        </w:rPr>
        <w:t xml:space="preserve"> kama kikundi. Sitisha toleo hili hapa.</w:t>
      </w:r>
    </w:p>
    <w:p>
      <w:pPr/>
      <w:r>
        <w:rPr>
          <w:lang w:val="sw_KE" w:bidi="sw_KE"/>
        </w:rPr>
      </w:r>
      <w:r>
        <w:rPr>
          <w:lang w:val="sw_KE" w:bidi="sw_KE"/>
        </w:rPr>
        <w:t>Katika mwaka wa kumi na nne, wafalme waliokuwa wakishinda kutoka kaskazini walianza kushinda wafalme wengine katika kusini. Wafalme wa kushinda waliwashinda Wafaii katika Ashterothi Karnaim, Zuzia katika Ham, Wahitimu katika Shaveh Kiriathaim, na Horiti katika nchi ya kilima cha Seir, mbali kama El Paran katika makali ya jangwa. Kisha wafalme wa kushinda waligeuka na kuja En Mishpat, na kushinda nchi yote ya Waameki na Waamori wanaoishi katika Hazezon Tamar.</w:t>
      </w:r>
    </w:p>
    <w:p>
      <w:pPr/>
      <w:r>
        <w:rPr>
          <w:lang w:val="sw_KE" w:bidi="sw_KE"/>
        </w:rPr>
      </w:r>
      <w:r>
        <w:rPr>
          <w:lang w:val="sw_KE" w:bidi="sw_KE"/>
        </w:rPr>
        <w:t xml:space="preserve">Sitisha hapa na uangalie ramani </w:t>
      </w:r>
      <w:r>
        <w:rPr>
          <w:lang w:val="sw_KE" w:bidi="sw_KE"/>
        </w:rPr>
        <w:t>ya miji yote na maeneo ambayo wafalme wa kushinda walishinda</w:t>
      </w:r>
      <w:r>
        <w:rPr>
          <w:lang w:val="sw_KE" w:bidi="sw_KE"/>
        </w:rPr>
        <w:t xml:space="preserve"> kama kikundi. Sitisha sauti hii hapa.</w:t>
      </w:r>
    </w:p>
    <w:p>
      <w:pPr/>
      <w:r>
        <w:rPr>
          <w:lang w:val="sw_KE" w:bidi="sw_KE"/>
        </w:rPr>
      </w:r>
      <w:r>
        <w:rPr>
          <w:lang w:val="sw_KE" w:bidi="sw_KE"/>
        </w:rPr>
        <w:t>Wafalme waasi wanajiandaa kwa vita katika Bonde la Siddim. Hapa, hadithi inarudia majina ya wafalme wote wa kushinda, na inasema kwamba wafalme wanne, ambao walikuwa wafalme wa kushinda, walipigana dhidi ya wafalme watano, ambao walikuwa wafalme waasi.</w:t>
      </w:r>
    </w:p>
    <w:p>
      <w:pPr/>
      <w:r>
        <w:rPr>
          <w:lang w:val="sw_KE" w:bidi="sw_KE"/>
        </w:rPr>
      </w:r>
      <w:r>
        <w:rPr>
          <w:lang w:val="sw_KE" w:bidi="sw_KE"/>
        </w:rPr>
        <w:t>Bonde la Siddim baadaye liliitwa Bonde la Bahari ya Wafu, au Bonde la Bahari ya Chumvi. Bonde la Siddim linaweza kuwa bonde ambalo baadaye likawa sehemu ya ziwa karibu.</w:t>
      </w:r>
    </w:p>
    <w:p>
      <w:pPr/>
      <w:r>
        <w:rPr>
          <w:lang w:val="sw_KE" w:bidi="sw_KE"/>
        </w:rPr>
      </w:r>
      <w:r>
        <w:rPr>
          <w:lang w:val="sw_KE" w:bidi="sw_KE"/>
        </w:rPr>
        <w:t>Bonde lilijazwa na mashimo ya lami Lami ilikuwa dutu nata ambayo wajenzi walitumia kushikilia matofali pamoja katika majengo au kuta. Wakati wafalme wa Sodoma na Gomora walikimbia baada ya wafalme wa kushinda wa kaskazini kushinda, baadhi ya wanaume wao walianguka katika mashimo. Wanaume wanaweza kuwa walikufa wakati walianguka katika mashimo, au wanaweza kuwa walijificha kwa makusudi katika mashimo.</w:t>
      </w:r>
    </w:p>
    <w:p>
      <w:pPr/>
      <w:r>
        <w:rPr>
          <w:lang w:val="sw_KE" w:bidi="sw_KE"/>
        </w:rPr>
      </w:r>
      <w:r>
        <w:rPr>
          <w:lang w:val="sw_KE" w:bidi="sw_KE"/>
        </w:rPr>
        <w:t xml:space="preserve">Sitisha hapa na uangalie picha ya lami au </w:t>
      </w:r>
      <w:r>
        <w:rPr>
          <w:lang w:val="sw_KE" w:bidi="sw_KE"/>
        </w:rPr>
        <w:t>mashimo ya lami kama kikundi</w:t>
      </w:r>
      <w:r>
        <w:rPr>
          <w:lang w:val="sw_KE" w:bidi="sw_KE"/>
        </w:rPr>
        <w:t>. Ikiwa lugha yako haina neno la lami mjadili njia zingine za kuelezea mashimo ambayo wanaume walianguka ndani. Sitisha sauti hii hapa.</w:t>
      </w:r>
    </w:p>
    <w:p>
      <w:pPr/>
      <w:r>
        <w:rPr>
          <w:lang w:val="sw_KE" w:bidi="sw_KE"/>
        </w:rPr>
      </w:r>
      <w:r>
        <w:rPr>
          <w:lang w:val="sw_KE" w:bidi="sw_KE"/>
        </w:rPr>
        <w:t>Mtu alitoroka vitani. Mtu ambaye alitoroka anaweza kuwa mmoja wa wanaume wa Loti, au anaweza kuwa askari anayepigana kwa ajili ya wafalme waasi.</w:t>
      </w:r>
    </w:p>
    <w:p>
      <w:pPr/>
      <w:r>
        <w:rPr>
          <w:lang w:val="sw_KE" w:bidi="sw_KE"/>
        </w:rPr>
      </w:r>
      <w:r>
        <w:rPr>
          <w:lang w:val="sw_KE" w:bidi="sw_KE"/>
        </w:rPr>
        <w:t>Mtu alimwambia Abramu Mwebrania kile ambacho kilikuwa kimetokea. Alimwambia Abramu kwamba Lutu alikuwa alitekwa kutoka kwa mji wa Sodoma, ambapo Lutu alikuwa akiishi. Hii ni mara ya kwanza neno "Hebrania" linatumiwa katika Bibilia. Hapa, pengine ilitumiwa ili kuelezea watu Abramu alikuwa mali ya na kuonyesha kwamba alikuwa tofauti na watu alioishi kati yao.</w:t>
      </w:r>
    </w:p>
    <w:p>
      <w:pPr/>
      <w:r>
        <w:rPr>
          <w:lang w:val="sw_KE" w:bidi="sw_KE"/>
        </w:rPr>
      </w:r>
      <w:r>
        <w:rPr>
          <w:lang w:val="sw_KE" w:bidi="sw_KE"/>
        </w:rPr>
        <w:t>Abramu aliishi karibu na miti mkubwa wa mwaloni ambayo ni mali ya Mamre Mwamori. Mamre na jamaa wake, Eshkol na Aner, walikuwa marafiki wa Abramu. Mamre na jamaa wake pengine wanajiunga na Abramu ili kushinda wafalme wa kushinda, kwa sababu wanapokea tuzo kwa kazi yao katika hadithi inayofuata.</w:t>
      </w:r>
    </w:p>
    <w:p>
      <w:pPr/>
      <w:r>
        <w:rPr>
          <w:lang w:val="sw_KE" w:bidi="sw_KE"/>
        </w:rPr>
      </w:r>
      <w:r>
        <w:rPr>
          <w:lang w:val="sw_KE" w:bidi="sw_KE"/>
        </w:rPr>
        <w:t xml:space="preserve">Sitisha hapa na uangalie ambapo </w:t>
      </w:r>
      <w:r>
        <w:rPr>
          <w:lang w:val="sw_KE" w:bidi="sw_KE"/>
        </w:rPr>
        <w:t>Abramu aliishi kwenye ramani</w:t>
      </w:r>
      <w:r>
        <w:rPr>
          <w:lang w:val="sw_KE" w:bidi="sw_KE"/>
        </w:rPr>
        <w:t xml:space="preserve"> kama kikundi. Sitisha sauti hii hapa.</w:t>
      </w:r>
    </w:p>
    <w:p>
      <w:pPr/>
      <w:r>
        <w:rPr>
          <w:lang w:val="sw_KE" w:bidi="sw_KE"/>
        </w:rPr>
      </w:r>
      <w:r>
        <w:rPr>
          <w:lang w:val="sw_KE" w:bidi="sw_KE"/>
        </w:rPr>
        <w:t>Abramu alikusanya pamoja wanaume 318 waliohitimu kutoka kwa kaya yake. Wanaume hawa walikuwa watumwa au watumishi ambao walikua wamehitimu ili kupigana. Waliwafukuza wafalme wa kushinda kaskazini, kwa Dan. Abramu aligawanya wanaume wake na kuwashinda wafalme wa kushinda katika Dan, na kisha kuwafuatilia zaidi kaskazini, kwa Hobah. Kisha Abramu alirudi na Loti, mali ya Loti, mali yote wafalme wa kushinda walichukua, na wanawake wote na mateka wengine ambao wafalme wa kushinda walichukua wakati walishinda Sodoma na Gomora.</w:t>
      </w:r>
    </w:p>
    <w:p>
      <w:pPr/>
      <w:r>
        <w:rPr>
          <w:lang w:val="sw_KE" w:bidi="sw_KE"/>
        </w:rPr>
      </w:r>
      <w:r>
        <w:rPr>
          <w:lang w:val="sw_KE" w:bidi="sw_KE"/>
        </w:rPr>
        <w:t>Sitisha hapa ili kujadili kama kikundi. Simulia hadithi kuhusu vita kubwa au vita ambayo watu wako wamepigana. Nani alipigana dhidi ya nani? Ni aina gani ya mambo yaliyotokea wakati wa mapigano? Ni aina gani ya watu walifanya kazi pamoja wakati wa vita?</w:t>
      </w:r>
    </w:p>
    <w:p>
      <w:pPr/>
      <w:r>
        <w:rPr>
          <w:lang w:val="sw_KE" w:bidi="sw_KE"/>
        </w:rPr>
      </w:r>
      <w:r>
        <w:rPr>
          <w:lang w:val="sw_KE" w:bidi="sw_KE"/>
        </w:rPr>
        <w:t>Sitisha hapa na kufuatilia Abramu na safari ya wanaume wake kwa Dan, kisha Hobah, na kurudi kwenye ramani.</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14:1–16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Kama unaweza kukumbuka, Abramu awali aliishi katika eneo linaloitwa Mesopotamia kabla ya Mungu kumuelekeza kuhama. Wakati mwingine wakati Abramu alikuwa akifanya makazi tena, kikundi cha wafalme wanne katika Mesopotamia walishirikiana na kushinda miji ya karibu. Mfalme muhimu zaidi alikuwa Kedorlaomer, mfalme wa Elam. Wafalme wengine walikuwa mfalme wa Tidal wa Goyim, Amrapheli mfalme wa Shinar (au Babiloni), na mfalme wa Arioch wa Ellasar. Wafalme hawa wa kushinda hata walishinda miji karibu na Abramu, kama Sodoma na Gomora. Wafalme wa kushinda walitawala kwa miaka 12, lakini mwaka baada ya hapo wafalme watano kusini mwa wafalme wa kushinda waliasi. Wafalme hawa waasi wanajiunga pamoja katika Bonde la Siddim (ambayo baadaye iliitwa Bonde la Bahari ya Wafu). Wafalme watano waasi walikuwa Mfalme Bera wa Sodoma, Mfalme Birsha ya Gomora, Mfalme Shinab wa Admah, Mfalme Shemeber wa Zeboyim, na mfalme wa Bela (au Zoar).</w:t>
      </w:r>
    </w:p>
    <w:p>
      <w:pPr/>
      <w:r>
        <w:rPr>
          <w:lang w:val="sw_KE" w:bidi="sw_KE"/>
        </w:rPr>
      </w:r>
      <w:r>
        <w:rPr>
          <w:b/>
          <w:lang w:val="sw_KE" w:bidi="sw_KE"/>
        </w:rPr>
        <w:t>Katika tukio la pili:</w:t>
      </w:r>
      <w:r>
        <w:rPr>
          <w:lang w:val="sw_KE" w:bidi="sw_KE"/>
        </w:rPr>
        <w:t xml:space="preserve"> Mwaka wafalme waasi waliasi, Mfalme Kedorlaomer na washirika wake, wafalme wengine wa kushinda, walishinda Warefaiti katika Ashterothi Karnaim, Zuzia katika Ham, Waemiti katika Shaveh Kiriathaim, na Horiti katika nchi ya kilima cha Seir, mbali kama El Paran, ambayo ilikuwa karibu na jangwa.</w:t>
      </w:r>
    </w:p>
    <w:p>
      <w:pPr/>
      <w:r>
        <w:rPr>
          <w:lang w:val="sw_KE" w:bidi="sw_KE"/>
        </w:rPr>
      </w:r>
      <w:r>
        <w:rPr>
          <w:lang w:val="sw_KE" w:bidi="sw_KE"/>
        </w:rPr>
        <w:t>Kisha wafalme wa kushinda waligeuka na kushinda wilaya ya Waameleki na Waamori ambao waliishi katika Hazezon Tamar.</w:t>
      </w:r>
    </w:p>
    <w:p>
      <w:pPr/>
      <w:r>
        <w:rPr>
          <w:lang w:val="sw_KE" w:bidi="sw_KE"/>
        </w:rPr>
      </w:r>
      <w:r>
        <w:rPr>
          <w:b/>
          <w:lang w:val="sw_KE" w:bidi="sw_KE"/>
        </w:rPr>
        <w:t>Katika tukio la tatu:</w:t>
      </w:r>
      <w:r>
        <w:rPr>
          <w:lang w:val="sw_KE" w:bidi="sw_KE"/>
        </w:rPr>
        <w:t xml:space="preserve"> Kisha wafalme waasi wa Sodoma, Gomora, Admah, Zeboyim, na Bela (au Zoar) wanajiandaa kwa vita katika Bonde la Siddim. Ilikuwa wafalme wanne wa kushinda dhidi ya wafalme watano waasi. Bonde la Siddim lilikuwa limejaa mashimo ya lami (au lami ya lami ), kwa hiyo wakati wafalme waasi wa Sodoma na Gomora walikimbia, wengine walianguka katika mashimo. Wengine walikimbia kwa milima.</w:t>
      </w:r>
    </w:p>
    <w:p>
      <w:pPr/>
      <w:r>
        <w:rPr>
          <w:lang w:val="sw_KE" w:bidi="sw_KE"/>
        </w:rPr>
      </w:r>
      <w:r>
        <w:rPr>
          <w:lang w:val="sw_KE" w:bidi="sw_KE"/>
        </w:rPr>
        <w:t xml:space="preserve"> Wafalme wa kushinda walipora Sodoma na Gomora. Walichukua mali yote na chakula kutoka miji. Pia walimkamata Loti, mpwa wa Abramu ambaye aliishi katika Sodoma. Walichukua Lutu na mali yake yote.</w:t>
      </w:r>
    </w:p>
    <w:p>
      <w:pPr/>
      <w:r>
        <w:rPr>
          <w:lang w:val="sw_KE" w:bidi="sw_KE"/>
        </w:rPr>
      </w:r>
      <w:r>
        <w:rPr>
          <w:b/>
          <w:lang w:val="sw_KE" w:bidi="sw_KE"/>
        </w:rPr>
        <w:t>Katika tukio la nne:</w:t>
      </w:r>
      <w:r>
        <w:rPr>
          <w:lang w:val="sw_KE" w:bidi="sw_KE"/>
        </w:rPr>
        <w:t xml:space="preserve"> Mmoja wa wanaume wa Lutu alitoroka kutoka mapigano. Mtu alimwambia Abramu Mwebrania kile ambacho kilikuwa kimetokea. Abramu aliishi karibu na miti ya mwaloni ya Mamre Mwamori. Mamre na jamaa wake Eshkol na Aner walikuwa washirika wa Abramu.</w:t>
      </w:r>
    </w:p>
    <w:p>
      <w:pPr/>
      <w:r>
        <w:rPr>
          <w:lang w:val="sw_KE" w:bidi="sw_KE"/>
        </w:rPr>
      </w:r>
      <w:r>
        <w:rPr>
          <w:lang w:val="sw_KE" w:bidi="sw_KE"/>
        </w:rPr>
        <w:t>Wakati Abramu alisikia kwamba jamaa wake Lutu alikuwa alitekwa alikusanya wanaume 318 waliofundishwa katika kaya yake na kuwafuata wafalme wa kushinda kaskazini kama Dan. Abramu aligawanya wanaume wake wakati wa usiku, kushinda wafalme wa kushinda, na kuwafuatilia mbali kaskazini kama Hobah (ambayo ilikuwa kaskazini ya Dameski). Kisha Abramu alirudi na mali yote ambayo wafalme wa kushinda walikuwa wamechukua, ikiwa ni pamoja na Lutu na mali yote ya Loti, na pia wanawake na mateka wengine.</w:t>
      </w:r>
    </w:p>
    <w:p>
      <w:pPr/>
      <w:r>
        <w:rPr>
          <w:lang w:val="sw_KE" w:bidi="sw_KE"/>
        </w:rPr>
      </w:r>
      <w:r>
        <w:rPr>
          <w:lang w:val="sw_KE" w:bidi="sw_KE"/>
        </w:rPr>
        <w:t>Wahusika katika simulizi hii ni:</w:t>
      </w:r>
    </w:p>
    <w:p>
      <w:pPr/>
      <w:r>
        <w:rPr>
          <w:lang w:val="sw_KE" w:bidi="sw_KE"/>
        </w:rPr>
      </w:r>
      <w:r>
        <w:rPr>
          <w:lang w:val="sw_KE" w:bidi="sw_KE"/>
        </w:rPr>
        <w:t>Wafalme wanne wa washindi:</w:t>
      </w:r>
    </w:p>
    <w:p>
      <w:pPr>
        <w:pStyle w:val="ListBullet"/>
        <w:spacing w:line="240" w:lineRule="auto"/>
        <w:ind w:left="720"/>
      </w:pPr>
      <w:r>
        <w:rPr>
          <w:lang w:val="sw_KE" w:bidi="sw_KE"/>
        </w:rPr>
      </w:r>
      <w:r>
        <w:rPr>
          <w:lang w:val="sw_KE" w:bidi="sw_KE"/>
        </w:rPr>
        <w:t>Mfalme Amrapeli wa Shinar (au Babiloni)</w:t>
      </w:r>
    </w:p>
    <w:p>
      <w:pPr>
        <w:pStyle w:val="ListBullet"/>
        <w:spacing w:line="240" w:lineRule="auto"/>
        <w:ind w:left="720"/>
      </w:pPr>
      <w:r>
        <w:rPr>
          <w:lang w:val="sw_KE" w:bidi="sw_KE"/>
        </w:rPr>
      </w:r>
      <w:r>
        <w:rPr>
          <w:lang w:val="sw_KE" w:bidi="sw_KE"/>
        </w:rPr>
        <w:t>Mfalme Arioki wa Ellasar</w:t>
      </w:r>
    </w:p>
    <w:p>
      <w:pPr>
        <w:pStyle w:val="ListBullet"/>
        <w:spacing w:line="240" w:lineRule="auto"/>
        <w:ind w:left="720"/>
      </w:pPr>
      <w:r>
        <w:rPr>
          <w:lang w:val="sw_KE" w:bidi="sw_KE"/>
        </w:rPr>
      </w:r>
      <w:r>
        <w:rPr>
          <w:lang w:val="sw_KE" w:bidi="sw_KE"/>
        </w:rPr>
        <w:t>Mfalme Kedorlaomer wa Elam</w:t>
      </w:r>
    </w:p>
    <w:p>
      <w:pPr>
        <w:pStyle w:val="ListBullet"/>
        <w:spacing w:line="240" w:lineRule="auto"/>
        <w:ind w:left="720"/>
      </w:pPr>
      <w:r>
        <w:rPr>
          <w:lang w:val="sw_KE" w:bidi="sw_KE"/>
        </w:rPr>
      </w:r>
      <w:r>
        <w:rPr>
          <w:lang w:val="sw_KE" w:bidi="sw_KE"/>
        </w:rPr>
        <w:t>Mfalme Tidal wa Goyim</w:t>
      </w:r>
    </w:p>
    <w:p>
      <w:pPr/>
      <w:r>
        <w:rPr>
          <w:lang w:val="sw_KE" w:bidi="sw_KE"/>
        </w:rPr>
      </w:r>
      <w:r>
        <w:rPr>
          <w:lang w:val="sw_KE" w:bidi="sw_KE"/>
        </w:rPr>
        <w:t>Wafalme watano waasi:</w:t>
      </w:r>
    </w:p>
    <w:p>
      <w:pPr>
        <w:pStyle w:val="ListBullet"/>
        <w:spacing w:line="240" w:lineRule="auto"/>
        <w:ind w:left="720"/>
      </w:pPr>
      <w:r>
        <w:rPr>
          <w:lang w:val="sw_KE" w:bidi="sw_KE"/>
        </w:rPr>
      </w:r>
      <w:r>
        <w:rPr>
          <w:lang w:val="sw_KE" w:bidi="sw_KE"/>
        </w:rPr>
        <w:t>Mfalme Bera wa Sodoma</w:t>
      </w:r>
    </w:p>
    <w:p>
      <w:pPr>
        <w:pStyle w:val="ListBullet"/>
        <w:spacing w:line="240" w:lineRule="auto"/>
        <w:ind w:left="720"/>
      </w:pPr>
      <w:r>
        <w:rPr>
          <w:lang w:val="sw_KE" w:bidi="sw_KE"/>
        </w:rPr>
      </w:r>
      <w:r>
        <w:rPr>
          <w:lang w:val="sw_KE" w:bidi="sw_KE"/>
        </w:rPr>
        <w:t>Mfalme Birsha wa Gomora</w:t>
      </w:r>
    </w:p>
    <w:p>
      <w:pPr>
        <w:pStyle w:val="ListBullet"/>
        <w:spacing w:line="240" w:lineRule="auto"/>
        <w:ind w:left="720"/>
      </w:pPr>
      <w:r>
        <w:rPr>
          <w:lang w:val="sw_KE" w:bidi="sw_KE"/>
        </w:rPr>
      </w:r>
      <w:r>
        <w:rPr>
          <w:lang w:val="sw_KE" w:bidi="sw_KE"/>
        </w:rPr>
        <w:t>Mfalme Shinab wa Admah</w:t>
      </w:r>
    </w:p>
    <w:p>
      <w:pPr>
        <w:pStyle w:val="ListBullet"/>
        <w:spacing w:line="240" w:lineRule="auto"/>
        <w:ind w:left="720"/>
      </w:pPr>
      <w:r>
        <w:rPr>
          <w:lang w:val="sw_KE" w:bidi="sw_KE"/>
        </w:rPr>
      </w:r>
      <w:r>
        <w:rPr>
          <w:lang w:val="sw_KE" w:bidi="sw_KE"/>
        </w:rPr>
        <w:t>Mfalme Shemeber wa Zeboyim</w:t>
      </w:r>
    </w:p>
    <w:p>
      <w:pPr>
        <w:pStyle w:val="ListBullet"/>
        <w:spacing w:line="240" w:lineRule="auto"/>
        <w:ind w:left="720"/>
      </w:pPr>
      <w:r>
        <w:rPr>
          <w:lang w:val="sw_KE" w:bidi="sw_KE"/>
        </w:rPr>
      </w:r>
      <w:r>
        <w:rPr>
          <w:lang w:val="sw_KE" w:bidi="sw_KE"/>
        </w:rPr>
        <w:t>Mfalme wa Bela (au Zoar)</w:t>
      </w:r>
    </w:p>
    <w:p>
      <w:pPr/>
      <w:r>
        <w:rPr>
          <w:lang w:val="sw_KE" w:bidi="sw_KE"/>
        </w:rPr>
      </w:r>
      <w:r>
        <w:rPr>
          <w:lang w:val="sw_KE" w:bidi="sw_KE"/>
        </w:rPr>
        <w:t>Wahusika wengine katika hadithi hii ni pamoja na:</w:t>
      </w:r>
    </w:p>
    <w:p>
      <w:pPr>
        <w:pStyle w:val="ListBullet"/>
        <w:spacing w:line="240" w:lineRule="auto"/>
        <w:ind w:left="720"/>
      </w:pPr>
      <w:r>
        <w:rPr>
          <w:lang w:val="sw_KE" w:bidi="sw_KE"/>
        </w:rPr>
      </w:r>
      <w:r>
        <w:rPr>
          <w:lang w:val="sw_KE" w:bidi="sw_KE"/>
        </w:rPr>
        <w:t>Loti, mpwa wa Abramu</w:t>
      </w:r>
    </w:p>
    <w:p>
      <w:pPr>
        <w:pStyle w:val="ListBullet"/>
        <w:spacing w:line="240" w:lineRule="auto"/>
        <w:ind w:left="720"/>
      </w:pPr>
      <w:r>
        <w:rPr>
          <w:lang w:val="sw_KE" w:bidi="sw_KE"/>
        </w:rPr>
      </w:r>
      <w:r>
        <w:rPr>
          <w:lang w:val="sw_KE" w:bidi="sw_KE"/>
        </w:rPr>
        <w:t>Mtu ambaye alitoroka vita</w:t>
      </w:r>
    </w:p>
    <w:p>
      <w:pPr>
        <w:pStyle w:val="ListBullet"/>
        <w:spacing w:line="240" w:lineRule="auto"/>
        <w:ind w:left="720"/>
      </w:pPr>
      <w:r>
        <w:rPr>
          <w:lang w:val="sw_KE" w:bidi="sw_KE"/>
        </w:rPr>
      </w:r>
      <w:r>
        <w:rPr>
          <w:lang w:val="sw_KE" w:bidi="sw_KE"/>
        </w:rPr>
        <w:t>Abramu Mwebrania</w:t>
      </w:r>
    </w:p>
    <w:p>
      <w:pPr>
        <w:pStyle w:val="ListBullet"/>
        <w:spacing w:line="240" w:lineRule="auto"/>
        <w:ind w:left="720"/>
      </w:pPr>
      <w:r>
        <w:rPr>
          <w:lang w:val="sw_KE" w:bidi="sw_KE"/>
        </w:rPr>
      </w:r>
      <w:r>
        <w:rPr>
          <w:lang w:val="sw_KE" w:bidi="sw_KE"/>
        </w:rPr>
        <w:t>Wanaume 318 waliofundishwa kutoka kaya ya Abramu</w:t>
      </w:r>
    </w:p>
    <w:p>
      <w:pPr>
        <w:pStyle w:val="ListBullet"/>
        <w:spacing w:line="240" w:lineRule="auto"/>
        <w:ind w:left="720"/>
      </w:pPr>
      <w:r>
        <w:rPr>
          <w:lang w:val="sw_KE" w:bidi="sw_KE"/>
        </w:rPr>
      </w:r>
      <w:r>
        <w:rPr>
          <w:lang w:val="sw_KE" w:bidi="sw_KE"/>
        </w:rPr>
        <w:t>Mamre Mwamori, mshirika wa Abramu</w:t>
      </w:r>
    </w:p>
    <w:p>
      <w:pPr>
        <w:pStyle w:val="ListBullet"/>
        <w:spacing w:line="240" w:lineRule="auto"/>
        <w:ind w:left="720"/>
      </w:pPr>
      <w:r>
        <w:rPr>
          <w:lang w:val="sw_KE" w:bidi="sw_KE"/>
        </w:rPr>
      </w:r>
      <w:r>
        <w:rPr>
          <w:lang w:val="sw_KE" w:bidi="sw_KE"/>
        </w:rPr>
        <w:t>na jamaa wa Mamre Eshkol na Aner, pia washirika wa Abramu</w:t>
      </w:r>
    </w:p>
    <w:p>
      <w:pPr/>
      <w:r>
        <w:rPr>
          <w:lang w:val="sw_KE" w:bidi="sw_KE"/>
        </w:rPr>
      </w:r>
      <w:r>
        <w:rPr>
          <w:lang w:val="sw_KE" w:bidi="sw_KE"/>
        </w:rPr>
        <w:t>Kama kikundi, zingatia sehemu hizi za mpangilio wa simulizi:</w:t>
      </w:r>
    </w:p>
    <w:p>
      <w:pPr/>
      <w:r>
        <w:rPr>
          <w:lang w:val="sw_KE" w:bidi="sw_KE"/>
        </w:rPr>
      </w:r>
      <w:r>
        <w:rPr>
          <w:lang w:val="sw_KE" w:bidi="sw_KE"/>
        </w:rPr>
        <w:t>Hadithi hii inaanza wakati huo huo kama mwisho wa hadithi ya awali. Mwishoni mwa hadithi ya awali, Abramu alihamia kuishi karibu na kikundi cha miti ya mwaloni ambayo ilikuwa mali ya Mamre. Kuhusu wakati huo, wakati hadithi hii ilianza, vita vilizuka katika eneo.</w:t>
      </w:r>
    </w:p>
    <w:p>
      <w:pPr/>
      <w:r>
        <w:rPr>
          <w:lang w:val="sw_KE" w:bidi="sw_KE"/>
        </w:rPr>
      </w:r>
      <w:r>
        <w:rPr>
          <w:lang w:val="sw_KE" w:bidi="sw_KE"/>
        </w:rPr>
        <w:t>Vita vilizuka kati ya wafalme watano washindi na wafalme watano waasi. Hapa, hadithi inatuambia historia ya vita. Kedorlaomer wa Elam alikuwa mfalme mwenye nguvu ambaye alitawala miji mingi na wafalme wao, ikiwa ni pamoja na wafalme watano waasi katika kusini, karibu ambapo Abramu aliishi, Mfalme Bera wa Sodoma, Mfalme Birsha wa Gomora, Mfalme Shinab wa Admah, Mfalme Shemeber wa Zeboyim, na mfalme wa Bela (au Zoar). Mfalme Kedorlaomer wa washirika wa Elam kaskazini, wafalme washindi, walikuwa Mfalme Amrapeli wa Shinar, Mfalme Arioch wa Ellasar, na Mfalme Tidal wa Goyim.</w:t>
      </w:r>
    </w:p>
    <w:p>
      <w:pPr/>
      <w:r>
        <w:rPr>
          <w:lang w:val="sw_KE" w:bidi="sw_KE"/>
        </w:rPr>
      </w:r>
      <w:r>
        <w:rPr>
          <w:lang w:val="sw_KE" w:bidi="sw_KE"/>
        </w:rPr>
        <w:t xml:space="preserve">Sitisha hapa na mtazame ramani ya eneo hilo kama kikundi. Onyesha wilaya </w:t>
      </w:r>
      <w:r>
        <w:rPr>
          <w:b/>
          <w:lang w:val="sw_KE" w:bidi="sw_KE"/>
        </w:rPr>
        <w:t>ya kila mfalme au mji</w:t>
      </w:r>
      <w:r>
        <w:rPr>
          <w:lang w:val="sw_KE" w:bidi="sw_KE"/>
        </w:rPr>
        <w:t xml:space="preserve"> kwenye ramani. Sitisha sauti hapa.</w:t>
      </w:r>
    </w:p>
    <w:p>
      <w:pPr/>
      <w:r>
        <w:rPr>
          <w:lang w:val="sw_KE" w:bidi="sw_KE"/>
        </w:rPr>
      </w:r>
      <w:r>
        <w:rPr>
          <w:lang w:val="sw_KE" w:bidi="sw_KE"/>
        </w:rPr>
        <w:t>Hadithi haijaorodhesha jina la mfalme kwa utaratibu maalum, lakini Mfalme Kedorlaomer alikuwa mfalme muhimu zaidi katika washirika wake.</w:t>
      </w:r>
    </w:p>
    <w:p>
      <w:pPr/>
      <w:r>
        <w:rPr>
          <w:lang w:val="sw_KE" w:bidi="sw_KE"/>
        </w:rPr>
      </w:r>
      <w:r>
        <w:rPr>
          <w:lang w:val="sw_KE" w:bidi="sw_KE"/>
        </w:rPr>
        <w:t>Sitisha hapa na mjadili swali hili kama kikundi: Unaonyesha vipi ni nani muhimu zaidi katika orodha ya majina katika utamaduni wako? Sitisha sauti hapa.</w:t>
      </w:r>
    </w:p>
    <w:p>
      <w:pPr/>
      <w:r>
        <w:rPr>
          <w:lang w:val="sw_KE" w:bidi="sw_KE"/>
        </w:rPr>
      </w:r>
      <w:r>
        <w:rPr>
          <w:lang w:val="sw_KE" w:bidi="sw_KE"/>
        </w:rPr>
        <w:t>Mfalme Kedorlaomer alitawala wafalme waasi kwa miaka 12, na mwaka baada ya hapo, mwaka wa kumi na tatu, waliasi na vita vilizuka.</w:t>
      </w:r>
    </w:p>
    <w:p>
      <w:pPr/>
      <w:r>
        <w:rPr>
          <w:lang w:val="sw_KE" w:bidi="sw_KE"/>
        </w:rPr>
      </w:r>
      <w:r>
        <w:rPr>
          <w:lang w:val="sw_KE" w:bidi="sw_KE"/>
        </w:rPr>
        <w:t xml:space="preserve">Tukio la pili linafanyika mwaka baada ya wafalme waasi kuasi, mwaka wa kumi na nne. Hii ni mwaka wakati Abramu pengine alihamia kuishi karibu na miti ya mwaloni ambayo ni mali ya Mamre. Mfalme Kedorlaomer na washirika wake, wafalme washindi Wafaii katika Ashterothi Karnaim, Zuzia katika Ham, Wahitimu katika Shaveh Kiriathaim, na Horiti katika nchi ya kilima cha Seir, mbali kama El Paran katika makali ya jangwa. </w:t>
      </w:r>
    </w:p>
    <w:p>
      <w:pPr/>
      <w:r>
        <w:rPr>
          <w:lang w:val="sw_KE" w:bidi="sw_KE"/>
        </w:rPr>
      </w:r>
      <w:r>
        <w:rPr>
          <w:lang w:val="sw_KE" w:bidi="sw_KE"/>
        </w:rPr>
        <w:t>Kisha wafalme washindi waligeuka na kuja En Mishpat, na kushinda nchi yote ya Waameki na Waamori wanaoishi katika Hazezon Tamar. Kisha walikuja Bonde la Siddim.</w:t>
      </w:r>
    </w:p>
    <w:p>
      <w:pPr/>
      <w:r>
        <w:rPr>
          <w:lang w:val="sw_KE" w:bidi="sw_KE"/>
        </w:rPr>
      </w:r>
      <w:r>
        <w:rPr>
          <w:lang w:val="sw_KE" w:bidi="sw_KE"/>
        </w:rPr>
        <w:t xml:space="preserve">Sitisha hapa na mtazame ramani ya eneo hilo kama kikundi. Fuatilia </w:t>
      </w:r>
      <w:r>
        <w:rPr>
          <w:b/>
          <w:lang w:val="sw_KE" w:bidi="sw_KE"/>
        </w:rPr>
        <w:t>njia ya Mfalme Kedorlaomer na washirika wake</w:t>
      </w:r>
      <w:r>
        <w:rPr>
          <w:lang w:val="sw_KE" w:bidi="sw_KE"/>
        </w:rPr>
        <w:t xml:space="preserve"> kama walishinda sehemu za eneo hili. Sitisha sauti hapa.</w:t>
      </w:r>
    </w:p>
    <w:p>
      <w:pPr/>
      <w:r>
        <w:rPr>
          <w:lang w:val="sw_KE" w:bidi="sw_KE"/>
        </w:rPr>
      </w:r>
      <w:r>
        <w:rPr>
          <w:lang w:val="sw_KE" w:bidi="sw_KE"/>
        </w:rPr>
        <w:t xml:space="preserve">Katika tukio la tatu: wale wafalme waasi wa Sodoma, Gomora, Admah, Zeboyim, na Bela wanajiandaa kwa vita katika Bonde la Siddim. </w:t>
      </w:r>
    </w:p>
    <w:p>
      <w:pPr/>
      <w:r>
        <w:rPr>
          <w:lang w:val="sw_KE" w:bidi="sw_KE"/>
        </w:rPr>
      </w:r>
      <w:r>
        <w:rPr>
          <w:lang w:val="sw_KE" w:bidi="sw_KE"/>
        </w:rPr>
        <w:t xml:space="preserve">Sitisha hapa na mtazame ramani ya eneo hilo kama kikundi. Onyesha </w:t>
      </w:r>
      <w:r>
        <w:rPr>
          <w:b/>
          <w:lang w:val="sw_KE" w:bidi="sw_KE"/>
        </w:rPr>
        <w:t>Bonde la Siddim</w:t>
      </w:r>
      <w:r>
        <w:rPr>
          <w:lang w:val="sw_KE" w:bidi="sw_KE"/>
        </w:rPr>
        <w:t xml:space="preserve"> kwenye ramani. Sitisha sauti hapa.</w:t>
      </w:r>
    </w:p>
    <w:p>
      <w:pPr/>
      <w:r>
        <w:rPr>
          <w:lang w:val="sw_KE" w:bidi="sw_KE"/>
        </w:rPr>
      </w:r>
      <w:r>
        <w:rPr>
          <w:lang w:val="sw_KE" w:bidi="sw_KE"/>
        </w:rPr>
        <w:t>Hadithi inajirudai ili kutuambia kwamba ni karibu kuelezea vita kubwa.</w:t>
      </w:r>
    </w:p>
    <w:p>
      <w:pPr/>
      <w:r>
        <w:rPr>
          <w:lang w:val="sw_KE" w:bidi="sw_KE"/>
        </w:rPr>
      </w:r>
      <w:r>
        <w:rPr>
          <w:lang w:val="sw_KE" w:bidi="sw_KE"/>
        </w:rPr>
        <w:t>Sitisha hapa na mjadili swali hili kama kikundi: Lugha yako na utamaduni wako unaelezea vipi vita vikubwa katika hadithi? Sitisha sauti hapa.</w:t>
      </w:r>
    </w:p>
    <w:p>
      <w:pPr/>
      <w:r>
        <w:rPr>
          <w:lang w:val="sw_KE" w:bidi="sw_KE"/>
        </w:rPr>
      </w:r>
      <w:r>
        <w:rPr>
          <w:lang w:val="sw_KE" w:bidi="sw_KE"/>
        </w:rPr>
        <w:t>Uwe na taswira akilini ya vita. Bonde la Siddim lilifunikwa kutumia mashimo ya lami Wafalme waasi walipokimbia, wengine walianguka katika mashimo ya lami wakati wengine walikimbia katika milima.</w:t>
      </w:r>
    </w:p>
    <w:p>
      <w:pPr/>
      <w:r>
        <w:rPr>
          <w:lang w:val="sw_KE" w:bidi="sw_KE"/>
        </w:rPr>
      </w:r>
      <w:r>
        <w:rPr>
          <w:lang w:val="sw_KE" w:bidi="sw_KE"/>
        </w:rPr>
        <w:t xml:space="preserve">Sitisha hapa na uangalie picha za </w:t>
      </w:r>
      <w:r>
        <w:rPr>
          <w:b/>
          <w:lang w:val="sw_KE" w:bidi="sw_KE"/>
        </w:rPr>
        <w:t>jinsi mashimo</w:t>
      </w:r>
      <w:r>
        <w:rPr>
          <w:lang w:val="sw_KE" w:bidi="sw_KE"/>
        </w:rPr>
        <w:t xml:space="preserve"> ya lami yanaweza kuonekana kama kikundi. Onyesha miji ya Sodoma na Gomora kwenye ramani. Sitisha sauti hapa.</w:t>
      </w:r>
    </w:p>
    <w:p>
      <w:pPr/>
      <w:r>
        <w:rPr>
          <w:lang w:val="sw_KE" w:bidi="sw_KE"/>
        </w:rPr>
      </w:r>
      <w:r>
        <w:rPr>
          <w:lang w:val="sw_KE" w:bidi="sw_KE"/>
        </w:rPr>
        <w:t>Wafalme washindi walipora Sodoma na Gomora. Walichukua mali na chakula. Pia walimkamata Loti, mpwa wa Abramu ambaye aliishi katika Sodoma, na kuchukua Lutu na mali yake yote pamoja nao.</w:t>
      </w:r>
    </w:p>
    <w:p>
      <w:pPr/>
      <w:r>
        <w:rPr>
          <w:lang w:val="sw_KE" w:bidi="sw_KE"/>
        </w:rPr>
      </w:r>
      <w:r>
        <w:rPr>
          <w:lang w:val="sw_KE" w:bidi="sw_KE"/>
        </w:rPr>
        <w:t xml:space="preserve">Katika tukio la nne, mmoja wa wanaume wa Lutu alitoroka na kumwambia Abramu Mwebrania kile kilichotokea. Abramu aliishi karibu na miti ya mwaloni ya Mamre. Mamre na jamaa wake, Eshkol na Aner, walikuwa washirika wa Abramu. </w:t>
      </w:r>
    </w:p>
    <w:p>
      <w:pPr/>
      <w:r>
        <w:rPr>
          <w:lang w:val="sw_KE" w:bidi="sw_KE"/>
        </w:rPr>
      </w:r>
      <w:r>
        <w:rPr>
          <w:lang w:val="sw_KE" w:bidi="sw_KE"/>
        </w:rPr>
        <w:t xml:space="preserve">Sitisha hapa na, kama kikundi, angalia ambapo </w:t>
      </w:r>
      <w:r>
        <w:rPr>
          <w:b/>
          <w:lang w:val="sw_KE" w:bidi="sw_KE"/>
        </w:rPr>
        <w:t>Abramu, Mamre, Eshkol, na Aner waliishi</w:t>
      </w:r>
      <w:r>
        <w:rPr>
          <w:lang w:val="sw_KE" w:bidi="sw_KE"/>
        </w:rPr>
        <w:t xml:space="preserve"> kwenye ramani. Sitisha sauti hapa.</w:t>
      </w:r>
    </w:p>
    <w:p>
      <w:pPr/>
      <w:r>
        <w:rPr>
          <w:lang w:val="sw_KE" w:bidi="sw_KE"/>
        </w:rPr>
      </w:r>
      <w:r>
        <w:rPr>
          <w:lang w:val="sw_KE" w:bidi="sw_KE"/>
        </w:rPr>
        <w:t>Abramu alikusanya wanaume 318 waliofundishwa kutoka kwa kaya yake na kuwafuata wafalme wa kushinda kwa Dan kaskazini. Aligawanya wanaume wake na kushambulia usiku, na kuwashinda wafalme washindi. Waliwafukuza wafalme wa kushinda mpaka Hobah, ambayo ilikuwa kaskazini ya Dameski. Kisha Abramu alirudi na Loti, mali ya Loti, kila kitu wafalme wa kushinda walikuwa wamechukua, na mateka wote na wanawake.</w:t>
      </w:r>
    </w:p>
    <w:p>
      <w:pPr/>
      <w:r>
        <w:rPr>
          <w:lang w:val="sw_KE" w:bidi="sw_KE"/>
        </w:rPr>
      </w:r>
      <w:r>
        <w:rPr>
          <w:lang w:val="sw_KE" w:bidi="sw_KE"/>
        </w:rPr>
        <w:t xml:space="preserve">Sitisha hapa na kufuatilia safari ya </w:t>
      </w:r>
      <w:r>
        <w:rPr>
          <w:b/>
          <w:lang w:val="sw_KE" w:bidi="sw_KE"/>
        </w:rPr>
        <w:t>Abramu kaskazini kwa Dan, kisha kwa Hobah, na kisha kurudi</w:t>
      </w:r>
      <w:r>
        <w:rPr>
          <w:lang w:val="sw_KE" w:bidi="sw_KE"/>
        </w:rPr>
        <w:t xml:space="preserve"> kama kikundi. Sitisha sauti hapa.</w:t>
      </w:r>
    </w:p>
    <w:p>
      <w:pPr/>
      <w:r>
        <w:rPr>
          <w:lang w:val="sw_KE" w:bidi="sw_KE"/>
        </w:rPr>
      </w:r>
      <w:r>
        <w:rPr>
          <w:lang w:val="sw_KE" w:bidi="sw_KE"/>
        </w:rPr>
        <w:t>Sasa kikundi kinapaswa kuunda ubao wa hadithi, kuchora au kutumia vitu ili kuonyesha na kufafanua simulizi pamoja na matendo yaliyomo ndani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14:1–16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r>
        <w:rPr>
          <w:lang w:val="sw_KE" w:bidi="sw_KE"/>
        </w:rPr>
      </w:r>
      <w:r>
        <w:rPr>
          <w:lang w:val="sw_KE" w:bidi="sw_KE"/>
        </w:rPr>
        <w:t>Wafalme wanne wa kushinda:</w:t>
      </w:r>
    </w:p>
    <w:p>
      <w:pPr>
        <w:pStyle w:val="ListBullet"/>
        <w:spacing w:line="240" w:lineRule="auto"/>
        <w:ind w:left="720"/>
      </w:pPr>
      <w:r>
        <w:rPr>
          <w:lang w:val="sw_KE" w:bidi="sw_KE"/>
        </w:rPr>
      </w:r>
      <w:r>
        <w:rPr>
          <w:lang w:val="sw_KE" w:bidi="sw_KE"/>
        </w:rPr>
        <w:t>Mfalme Amrapeli wa Shinar (au Babiloni)</w:t>
      </w:r>
    </w:p>
    <w:p>
      <w:pPr>
        <w:pStyle w:val="ListBullet"/>
        <w:spacing w:line="240" w:lineRule="auto"/>
        <w:ind w:left="720"/>
      </w:pPr>
      <w:r>
        <w:rPr>
          <w:lang w:val="sw_KE" w:bidi="sw_KE"/>
        </w:rPr>
      </w:r>
      <w:r>
        <w:rPr>
          <w:lang w:val="sw_KE" w:bidi="sw_KE"/>
        </w:rPr>
        <w:t>Mfalme Arioki wa Ellasar</w:t>
      </w:r>
    </w:p>
    <w:p>
      <w:pPr>
        <w:pStyle w:val="ListBullet"/>
        <w:spacing w:line="240" w:lineRule="auto"/>
        <w:ind w:left="720"/>
      </w:pPr>
      <w:r>
        <w:rPr>
          <w:lang w:val="sw_KE" w:bidi="sw_KE"/>
        </w:rPr>
      </w:r>
      <w:r>
        <w:rPr>
          <w:lang w:val="sw_KE" w:bidi="sw_KE"/>
        </w:rPr>
        <w:t>Mfalme Kedorlaomer wa Elam</w:t>
      </w:r>
    </w:p>
    <w:p>
      <w:pPr>
        <w:pStyle w:val="ListBullet"/>
        <w:spacing w:line="240" w:lineRule="auto"/>
        <w:ind w:left="720"/>
      </w:pPr>
      <w:r>
        <w:rPr>
          <w:lang w:val="sw_KE" w:bidi="sw_KE"/>
        </w:rPr>
      </w:r>
      <w:r>
        <w:rPr>
          <w:lang w:val="sw_KE" w:bidi="sw_KE"/>
        </w:rPr>
        <w:t>Mfalme Tidal wa Goyim</w:t>
      </w:r>
    </w:p>
    <w:p>
      <w:pPr/>
      <w:r>
        <w:rPr>
          <w:lang w:val="sw_KE" w:bidi="sw_KE"/>
        </w:rPr>
      </w:r>
      <w:r>
        <w:rPr>
          <w:lang w:val="sw_KE" w:bidi="sw_KE"/>
        </w:rPr>
        <w:t>Wafalme watano waasi:</w:t>
      </w:r>
    </w:p>
    <w:p>
      <w:pPr>
        <w:pStyle w:val="ListBullet"/>
        <w:spacing w:line="240" w:lineRule="auto"/>
        <w:ind w:left="720"/>
      </w:pPr>
      <w:r>
        <w:rPr>
          <w:lang w:val="sw_KE" w:bidi="sw_KE"/>
        </w:rPr>
      </w:r>
      <w:r>
        <w:rPr>
          <w:lang w:val="sw_KE" w:bidi="sw_KE"/>
        </w:rPr>
        <w:t>Mfalme Bera wa Sodoma</w:t>
      </w:r>
    </w:p>
    <w:p>
      <w:pPr>
        <w:pStyle w:val="ListBullet"/>
        <w:spacing w:line="240" w:lineRule="auto"/>
        <w:ind w:left="720"/>
      </w:pPr>
      <w:r>
        <w:rPr>
          <w:lang w:val="sw_KE" w:bidi="sw_KE"/>
        </w:rPr>
      </w:r>
      <w:r>
        <w:rPr>
          <w:lang w:val="sw_KE" w:bidi="sw_KE"/>
        </w:rPr>
        <w:t>Mfalme Birsha wa Gomora</w:t>
      </w:r>
    </w:p>
    <w:p>
      <w:pPr>
        <w:pStyle w:val="ListBullet"/>
        <w:spacing w:line="240" w:lineRule="auto"/>
        <w:ind w:left="720"/>
      </w:pPr>
      <w:r>
        <w:rPr>
          <w:lang w:val="sw_KE" w:bidi="sw_KE"/>
        </w:rPr>
      </w:r>
      <w:r>
        <w:rPr>
          <w:lang w:val="sw_KE" w:bidi="sw_KE"/>
        </w:rPr>
        <w:t>Mfalme Shinab wa Admah</w:t>
      </w:r>
    </w:p>
    <w:p>
      <w:pPr>
        <w:pStyle w:val="ListBullet"/>
        <w:spacing w:line="240" w:lineRule="auto"/>
        <w:ind w:left="720"/>
      </w:pPr>
      <w:r>
        <w:rPr>
          <w:lang w:val="sw_KE" w:bidi="sw_KE"/>
        </w:rPr>
      </w:r>
      <w:r>
        <w:rPr>
          <w:lang w:val="sw_KE" w:bidi="sw_KE"/>
        </w:rPr>
        <w:t>Mfalme Shemeber wa Zeboyim</w:t>
      </w:r>
    </w:p>
    <w:p>
      <w:pPr>
        <w:pStyle w:val="ListBullet"/>
        <w:spacing w:line="240" w:lineRule="auto"/>
        <w:ind w:left="720"/>
      </w:pPr>
      <w:r>
        <w:rPr>
          <w:lang w:val="sw_KE" w:bidi="sw_KE"/>
        </w:rPr>
      </w:r>
      <w:r>
        <w:rPr>
          <w:lang w:val="sw_KE" w:bidi="sw_KE"/>
        </w:rPr>
        <w:t>Mfalme wa Bela (au Zoar)</w:t>
      </w:r>
    </w:p>
    <w:p>
      <w:pPr/>
      <w:r>
        <w:rPr>
          <w:lang w:val="sw_KE" w:bidi="sw_KE"/>
        </w:rPr>
      </w:r>
      <w:r>
        <w:rPr>
          <w:lang w:val="sw_KE" w:bidi="sw_KE"/>
        </w:rPr>
        <w:t>Wahusika wengine katika hadithi hii ni pamoja na:</w:t>
      </w:r>
    </w:p>
    <w:p>
      <w:pPr>
        <w:pStyle w:val="ListBullet"/>
        <w:spacing w:line="240" w:lineRule="auto"/>
        <w:ind w:left="720"/>
      </w:pPr>
      <w:r>
        <w:rPr>
          <w:lang w:val="sw_KE" w:bidi="sw_KE"/>
        </w:rPr>
      </w:r>
      <w:r>
        <w:rPr>
          <w:lang w:val="sw_KE" w:bidi="sw_KE"/>
        </w:rPr>
        <w:t>Loti, mpwa wa Abramu</w:t>
      </w:r>
    </w:p>
    <w:p>
      <w:pPr>
        <w:pStyle w:val="ListBullet"/>
        <w:spacing w:line="240" w:lineRule="auto"/>
        <w:ind w:left="720"/>
      </w:pPr>
      <w:r>
        <w:rPr>
          <w:lang w:val="sw_KE" w:bidi="sw_KE"/>
        </w:rPr>
      </w:r>
      <w:r>
        <w:rPr>
          <w:lang w:val="sw_KE" w:bidi="sw_KE"/>
        </w:rPr>
        <w:t>Mtu ambaye alitoroka vita</w:t>
      </w:r>
    </w:p>
    <w:p>
      <w:pPr>
        <w:pStyle w:val="ListBullet"/>
        <w:spacing w:line="240" w:lineRule="auto"/>
        <w:ind w:left="720"/>
      </w:pPr>
      <w:r>
        <w:rPr>
          <w:lang w:val="sw_KE" w:bidi="sw_KE"/>
        </w:rPr>
      </w:r>
      <w:r>
        <w:rPr>
          <w:lang w:val="sw_KE" w:bidi="sw_KE"/>
        </w:rPr>
        <w:t>Abramu Mwebrania</w:t>
      </w:r>
    </w:p>
    <w:p>
      <w:pPr>
        <w:pStyle w:val="ListBullet"/>
        <w:spacing w:line="240" w:lineRule="auto"/>
        <w:ind w:left="720"/>
      </w:pPr>
      <w:r>
        <w:rPr>
          <w:lang w:val="sw_KE" w:bidi="sw_KE"/>
        </w:rPr>
      </w:r>
      <w:r>
        <w:rPr>
          <w:lang w:val="sw_KE" w:bidi="sw_KE"/>
        </w:rPr>
        <w:t>Wanaume 318 waliofundishwa kutoka kaya ya Abramu</w:t>
      </w:r>
    </w:p>
    <w:p>
      <w:pPr>
        <w:pStyle w:val="ListBullet"/>
        <w:spacing w:line="240" w:lineRule="auto"/>
        <w:ind w:left="720"/>
      </w:pPr>
      <w:r>
        <w:rPr>
          <w:lang w:val="sw_KE" w:bidi="sw_KE"/>
        </w:rPr>
      </w:r>
      <w:r>
        <w:rPr>
          <w:lang w:val="sw_KE" w:bidi="sw_KE"/>
        </w:rPr>
        <w:t>Mamre Mwamori, mshirika wa Abramu</w:t>
      </w:r>
    </w:p>
    <w:p>
      <w:pPr>
        <w:pStyle w:val="ListBullet"/>
        <w:spacing w:line="240" w:lineRule="auto"/>
        <w:ind w:left="720"/>
      </w:pPr>
      <w:r>
        <w:rPr>
          <w:lang w:val="sw_KE" w:bidi="sw_KE"/>
        </w:rPr>
      </w:r>
      <w:r>
        <w:rPr>
          <w:lang w:val="sw_KE" w:bidi="sw_KE"/>
        </w:rPr>
        <w:t>Jamaa wa Mamre Eshkol na Aner, pia washirika wa Abram.</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Mfalme Kedorlaomer wa Elam alitawala wafalme watano waasi, Mfalme Bera wa Sodoma, Mfalme Birsha wa Gomorrah, Mfalme Shinab wa Admah, Mfalme Shemeber wa Zeboyim, na mfalme wa Bela (au Zoar) kwa miaka 12. Wafalme watano waliasi katika mwaka wa kumi na tatu.</w:t>
      </w:r>
    </w:p>
    <w:p>
      <w:pPr/>
      <w:r>
        <w:rPr>
          <w:lang w:val="sw_KE" w:bidi="sw_KE"/>
        </w:rPr>
      </w:r>
      <w:r>
        <w:rPr>
          <w:lang w:val="sw_KE" w:bidi="sw_KE"/>
        </w:rPr>
        <w:t>Katika mwaka wa kumi na nne, Mfalme Kedorlaomer na washirika wake, Mfalme Amraphel wa Shinar (au Babilonia), Mfalme Arioch wa Ellasar, na Mfalme Tidal wa Goyim, waliwashinda Warephaites katika Ashteroth Karnaim, Zuzia katika Ham, Emiti katika Shaveh Kiriathaim, na Horiti katika nchi ya kilima cha Seir, hadi El Paran makali ya jangwa.</w:t>
      </w:r>
    </w:p>
    <w:p>
      <w:pPr/>
      <w:r>
        <w:rPr>
          <w:lang w:val="sw_KE" w:bidi="sw_KE"/>
        </w:rPr>
      </w:r>
      <w:r>
        <w:rPr>
          <w:lang w:val="sw_KE" w:bidi="sw_KE"/>
        </w:rPr>
        <w:t>Kisha wafalme wa kushinda walirudi na kwenda En Mishpat (baadaye iliitwa Kadesh), na kushinda wilaya yote ya Waameki na Waamori wanaoishi katika Hazezon Tamar.</w:t>
      </w:r>
    </w:p>
    <w:p>
      <w:pPr/>
      <w:r>
        <w:rPr>
          <w:lang w:val="sw_KE" w:bidi="sw_KE"/>
        </w:rPr>
      </w:r>
      <w:r>
        <w:rPr>
          <w:lang w:val="sw_KE" w:bidi="sw_KE"/>
        </w:rPr>
        <w:t>Wafalme waasi walijiandaa kwa vita katika Bonde la Siddim. Kulikuwa na mashimo ya lami katika Bonde la Siddim. Wafalme waasi wa Sodoma na Gomorrah walipokimbia, baadhi ya wanaume walianguka katika mashimo ya lami Wengine walikimbia kwa milima.</w:t>
      </w:r>
    </w:p>
    <w:p>
      <w:pPr/>
      <w:r>
        <w:rPr>
          <w:lang w:val="sw_KE" w:bidi="sw_KE"/>
        </w:rPr>
      </w:r>
      <w:r>
        <w:rPr>
          <w:lang w:val="sw_KE" w:bidi="sw_KE"/>
        </w:rPr>
        <w:t>Sitisha igizo: Muulize mwigizaji anayeigiza Wafalme waasi, "Unahisi nini au unawaza nini?" Mtu anaweza kujibu mambo kama, "Tunaaibishwa kwa kushindwa kwetu," "Tumeshindwa vibaya," au "Tumepoteza kila kitu." Anzisha tena igizo.</w:t>
      </w:r>
    </w:p>
    <w:p>
      <w:pPr/>
      <w:r>
        <w:rPr>
          <w:lang w:val="sw_KE" w:bidi="sw_KE"/>
        </w:rPr>
      </w:r>
      <w:r>
        <w:rPr>
          <w:lang w:val="sw_KE" w:bidi="sw_KE"/>
        </w:rPr>
        <w:t>Wafalme wa kushinda walipora miji ya Sodoma na Gomorrah na kuchukua mali yote na chakula kutoka miji hiyo. Pia walimkamata Loti, mpwa wa Abramu, na kumchukua yeye na kila kitu alichomiliki pamoja nao.</w:t>
      </w:r>
    </w:p>
    <w:p>
      <w:pPr/>
      <w:r>
        <w:rPr>
          <w:lang w:val="sw_KE" w:bidi="sw_KE"/>
        </w:rPr>
      </w:r>
      <w:r>
        <w:rPr>
          <w:lang w:val="sw_KE" w:bidi="sw_KE"/>
        </w:rPr>
        <w:t>Mmoja wa wanaume wa Lutu alitoroka na kumwambia Abramu Mwebrania kile kilichotokea. Abramu aliishi karibu na miti mubwa ya Mamre Mwamori. Mamre na jamaa wake Eshkol na Aner walikuwa washirika wa Abram.</w:t>
      </w:r>
    </w:p>
    <w:p>
      <w:pPr/>
      <w:r>
        <w:rPr>
          <w:lang w:val="sw_KE" w:bidi="sw_KE"/>
        </w:rPr>
      </w:r>
      <w:r>
        <w:rPr>
          <w:lang w:val="sw_KE" w:bidi="sw_KE"/>
        </w:rPr>
        <w:t>Sitisha igizo: Muulize mhusika anayeigiza Abram, "Unahisi nini au unawaza nini?" Mtu anaweza kujibu mambo kama, "Nimekasirika kwamba wafalme wamemkamata Loti," au "Ninahisi kama wafalme wa kushinda ni maadui wangu kwa sababu walimkamata jamaa wangu." Anzisha tena igizo.</w:t>
      </w:r>
    </w:p>
    <w:p>
      <w:pPr/>
      <w:r>
        <w:rPr>
          <w:lang w:val="sw_KE" w:bidi="sw_KE"/>
        </w:rPr>
      </w:r>
      <w:r>
        <w:rPr>
          <w:lang w:val="sw_KE" w:bidi="sw_KE"/>
        </w:rPr>
        <w:t>Abramu alikusanya wanaume 318 waliofundishwa vita kutoka kwa kaya yake. Aliwafuata wafalme kwa Dan. Aligawanya wanaume wake na kushambulia usiku, na kisha kuwafuatilia jeshi la kukimbia kwa Hobah, kaskazini ya Dameski.</w:t>
      </w:r>
    </w:p>
    <w:p>
      <w:pPr/>
      <w:r>
        <w:rPr>
          <w:lang w:val="sw_KE" w:bidi="sw_KE"/>
        </w:rPr>
      </w:r>
      <w:r>
        <w:rPr>
          <w:lang w:val="sw_KE" w:bidi="sw_KE"/>
        </w:rPr>
        <w:t>Sitisha igizo. Waulize waigizaji wanaoigiza wafalme wa kushinda, "Unahisi nini au unawaza nini?" Mtu anaweza kujibu mambo kama, "Tunashangaa kwamba mtu huyu aliweza kutushinda baada ya wafalme wengine wengi kushindwa," au "Tunaaibishwa katika kushindwa kwetu." Anzisha tena igizo.</w:t>
      </w:r>
    </w:p>
    <w:p>
      <w:pPr/>
      <w:r>
        <w:rPr>
          <w:lang w:val="sw_KE" w:bidi="sw_KE"/>
        </w:rPr>
      </w:r>
      <w:r>
        <w:rPr>
          <w:lang w:val="sw_KE" w:bidi="sw_KE"/>
        </w:rPr>
        <w:t>Abramu alirudi na Loti, mali ya Loti, mambo yote ambayo wafalme wa kushinda walichukua, na wanawake wote na mateka wengine.</w:t>
      </w:r>
    </w:p>
    <w:p>
      <w:pPr/>
      <w:r>
        <w:rPr>
          <w:lang w:val="sw_KE" w:bidi="sw_KE"/>
        </w:rPr>
      </w:r>
      <w:r>
        <w:rPr>
          <w:lang w:val="sw_KE" w:bidi="sw_KE"/>
        </w:rPr>
        <w:t>Kumaliza igizo. Muulize mwigizaji anayeigiza Abram, "Unahisi au unawaza nini?" Mtu anaweza kujibu mambo kama, "Nimeshangaa kwa ushindi wetu," "Ninafurahi kwamba alinusurika vita," "Ninahisi kama Mungu alinilinda na jamaa wangu," au "Ninahisi kama Mungu anatunza ahadi yake ya awali ya kulaani wale ambao watanilaani."</w:t>
      </w:r>
      <w:r>
        <w:rPr>
          <w:lang w:val="sw_KE" w:bidi="sw_KE"/>
        </w:rPr>
      </w:r>
    </w:p>
    <w:p>
      <w:pPr>
        <w:pStyle w:val="Heading3"/>
      </w:pPr>
      <w:r>
        <w:rPr>
          <w:lang w:val="sw_KE" w:bidi="sw_KE"/>
        </w:rPr>
        <w:t>Kujaza Mapengo</w:t>
      </w:r>
    </w:p>
    <w:p>
      <w:pPr/>
      <w:r>
        <w:rPr>
          <w:lang w:val="sw_KE" w:bidi="sw_KE"/>
        </w:rPr>
      </w:r>
      <w:r>
        <w:rPr>
          <w:lang w:val="sw_KE" w:bidi="sw_KE"/>
        </w:rPr>
        <w:t>Sikiliza toleo la sauti la Mwanzo 14:1–16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Wakati Amraphel alikuwa </w:t>
      </w:r>
      <w:r>
        <w:rPr>
          <w:b/>
          <w:lang w:val="sw_KE" w:bidi="sw_KE"/>
        </w:rPr>
        <w:t>mfalme</w:t>
      </w:r>
      <w:r>
        <w:rPr>
          <w:lang w:val="sw_KE" w:bidi="sw_KE"/>
        </w:rPr>
        <w:t xml:space="preserve"> wa Shinar, au Babilonia, Arioch alikuwa mfalme wa Ellasar, Kedorlaomer alikuwa mfalme wa Elam, na Tidal alikuwa mfalme wa Goyim, wafalme hawa wanne wa kushinda walipigana dhidi ya wafalme watano waasi, Mfalme Bera wa Sodoma, Mfalme Birsha wa Gomorrah, Mfalme Shinab wa Admah, Mfalme Shemeber wa Zeboyim, na mfalme wa Bela, au Zoar. Mfalme alikuwa mtu ambaye alitawala mji au himaya. Mfalme kwa kawaida alitawala kwa maisha na kupitisha mamlaka yake kwa mmoja wa wana wake.</w:t>
      </w:r>
    </w:p>
    <w:p>
      <w:pPr/>
      <w:r>
        <w:rPr>
          <w:lang w:val="sw_KE" w:bidi="sw_KE"/>
        </w:rPr>
      </w:r>
      <w:r>
        <w:rPr>
          <w:lang w:val="sw_KE" w:bidi="sw_KE"/>
        </w:rPr>
        <w:t xml:space="preserve">Sitisha hapa na mjadili kama kikundi ni neno au usemi upi mtakaotumia kumaanisha </w:t>
      </w:r>
      <w:r>
        <w:rPr>
          <w:b/>
          <w:lang w:val="sw_KE" w:bidi="sw_KE"/>
        </w:rPr>
        <w:t>mfalme</w:t>
      </w:r>
      <w:r>
        <w:rPr>
          <w:lang w:val="sw_KE" w:bidi="sw_KE"/>
        </w:rPr>
        <w:t xml:space="preserve">. Tazama </w:t>
      </w:r>
      <w:r>
        <w:rPr>
          <w:lang w:val="sw_KE" w:bidi="sw_KE"/>
        </w:rPr>
        <w:t>mfalme</w:t>
      </w:r>
      <w:r>
        <w:rPr>
          <w:lang w:val="sw_KE" w:bidi="sw_KE"/>
        </w:rPr>
        <w:t xml:space="preserve"> katika Faharasa Kuu kwa maelezo zaidi. Sitisha sauti hii hapa.</w:t>
      </w:r>
    </w:p>
    <w:p>
      <w:pPr/>
      <w:r>
        <w:rPr>
          <w:lang w:val="sw_KE" w:bidi="sw_KE"/>
        </w:rPr>
      </w:r>
      <w:r>
        <w:rPr>
          <w:b/>
          <w:lang w:val="sw_KE" w:bidi="sw_KE"/>
        </w:rPr>
        <w:t>Goyim</w:t>
      </w:r>
      <w:r>
        <w:rPr>
          <w:lang w:val="sw_KE" w:bidi="sw_KE"/>
        </w:rPr>
        <w:t xml:space="preserve"> ilimaanisha "mataifa," kwa hiyo "Mfalme wa Goyim" inaweza kuwa cheo cha heshima kinachomaanisha mfalme wa mataifa. </w:t>
      </w:r>
      <w:r>
        <w:rPr>
          <w:b/>
          <w:lang w:val="sw_KE" w:bidi="sw_KE"/>
        </w:rPr>
        <w:t>Bera</w:t>
      </w:r>
      <w:r>
        <w:rPr>
          <w:lang w:val="sw_KE" w:bidi="sw_KE"/>
        </w:rPr>
        <w:t xml:space="preserve"> alimaanisha "kuwa mwovu" au "kwa uovu." </w:t>
      </w:r>
      <w:r>
        <w:rPr>
          <w:b/>
          <w:lang w:val="sw_KE" w:bidi="sw_KE"/>
        </w:rPr>
        <w:t>Birsha</w:t>
      </w:r>
      <w:r>
        <w:rPr>
          <w:lang w:val="sw_KE" w:bidi="sw_KE"/>
        </w:rPr>
        <w:t xml:space="preserve"> inaweza kumaanisha "chenye uovu." Maana ya majina haya pengine yanatuonyesha kwamba wafalme hawa ni waovu.</w:t>
      </w:r>
    </w:p>
    <w:p>
      <w:pPr/>
      <w:r>
        <w:rPr>
          <w:lang w:val="sw_KE" w:bidi="sw_KE"/>
        </w:rPr>
      </w:r>
      <w:r>
        <w:rPr>
          <w:lang w:val="sw_KE" w:bidi="sw_KE"/>
        </w:rPr>
        <w:t>Sitisha hapa na mjadili kama kikundi: Wakati wa kusimulia hadithi, unawaacha wasikilizaji kujua vipi kwamba wahusika ni watu waovu? Sitisha sauti hii hapa.</w:t>
      </w:r>
    </w:p>
    <w:p>
      <w:pPr/>
      <w:r>
        <w:rPr>
          <w:lang w:val="sw_KE" w:bidi="sw_KE"/>
        </w:rPr>
      </w:r>
      <w:r>
        <w:rPr>
          <w:lang w:val="sw_KE" w:bidi="sw_KE"/>
        </w:rPr>
        <w:t>Mfalme Kedorlaomer wa Elam alikuwa ametawala kikundi cha pili cha wafalme kwa miaka 12. Mwaka uliofuata, waliasi. Mwaka baada ya hapo, Mfalme Kedorlaomer na washirika wake waliwashinda Warefaiti katika Ashteroti Karnaim, Zuzia katika Ham, Emiti katika Shaveh Kiriathaim, na Horiti katika nchi ya kilima cha Seir, mbali kama El Paran makali ya jangwa. Kisha wafalme washindi walirudi na kwenda En Mishpat, na kushinda nchi yote ya Waameki na pia Waamori ambao waliishi katika Hazezon Tamar.</w:t>
      </w:r>
    </w:p>
    <w:p>
      <w:pPr/>
      <w:r>
        <w:rPr>
          <w:lang w:val="sw_KE" w:bidi="sw_KE"/>
        </w:rPr>
      </w:r>
      <w:r>
        <w:rPr>
          <w:lang w:val="sw_KE" w:bidi="sw_KE"/>
        </w:rPr>
        <w:t>Wafalme waasi walijiandaa kwa vita katika Bonde la Siddom, ambayo baadaye ilijulikana kama Bonde la Bahari ya Wafu au Bonde la Bahari ya Chumvi. Walipigana dhidi ya wafalme washindi—Mfalme Kedorlaomer wa Elam, Mfalme Tidal wa Goyim, Mfalme Ampraphel wa Shinar, na Mfalme Arioch wa Ellasar—wafalme wanne dhidi ya watano.</w:t>
      </w:r>
    </w:p>
    <w:p>
      <w:pPr/>
      <w:r>
        <w:rPr>
          <w:lang w:val="sw_KE" w:bidi="sw_KE"/>
        </w:rPr>
      </w:r>
      <w:r>
        <w:rPr>
          <w:lang w:val="sw_KE" w:bidi="sw_KE"/>
        </w:rPr>
        <w:t xml:space="preserve">Bonde lilikuwa limejaa </w:t>
      </w:r>
      <w:r>
        <w:rPr>
          <w:b/>
          <w:lang w:val="sw_KE" w:bidi="sw_KE"/>
        </w:rPr>
        <w:t>lami</w:t>
      </w:r>
      <w:r>
        <w:rPr>
          <w:lang w:val="sw_KE" w:bidi="sw_KE"/>
        </w:rPr>
        <w:t xml:space="preserve"> au </w:t>
      </w:r>
      <w:r>
        <w:rPr>
          <w:b/>
          <w:lang w:val="sw_KE" w:bidi="sw_KE"/>
        </w:rPr>
        <w:t>lami</w:t>
      </w:r>
      <w:r>
        <w:rPr>
          <w:lang w:val="sw_KE" w:bidi="sw_KE"/>
        </w:rPr>
        <w:t xml:space="preserve"> ya mashimo. Lami ilikuwa dutu nata iliyotumiwa kujenga kuta au majengo. Tumia neno sawa kwa lami ambalo ulilotumia katika hadithi za awali. Wakati wafalme wa Sodoma na Gomorrah walishindwa na kukimbia, baadhi ya wanaume walianguka katika mashimo ya lami Wengine walikimbia kwa milima.</w:t>
      </w:r>
    </w:p>
    <w:p>
      <w:pPr/>
      <w:r>
        <w:rPr>
          <w:lang w:val="sw_KE" w:bidi="sw_KE"/>
        </w:rPr>
      </w:r>
      <w:r>
        <w:rPr>
          <w:lang w:val="sw_KE" w:bidi="sw_KE"/>
        </w:rPr>
        <w:t>Wafalme wa kushinda walipora miji ya Sodoma na Gomorrah. Walichukua mali na vifaa vya chakula kutoka miji. Pia walimkamata Loti, mpwa wa Abramu ambaye aliishi katika Sodoma. Walichukua mali yote ya Lutu pamoja nao.</w:t>
      </w:r>
    </w:p>
    <w:p>
      <w:pPr/>
      <w:r>
        <w:rPr>
          <w:lang w:val="sw_KE" w:bidi="sw_KE"/>
        </w:rPr>
      </w:r>
      <w:r>
        <w:rPr>
          <w:lang w:val="sw_KE" w:bidi="sw_KE"/>
        </w:rPr>
        <w:t xml:space="preserve">Mtu alitoroka na kumwambia Abramu </w:t>
      </w:r>
      <w:r>
        <w:rPr>
          <w:b/>
          <w:lang w:val="sw_KE" w:bidi="sw_KE"/>
        </w:rPr>
        <w:t>Mwebrania</w:t>
      </w:r>
      <w:r>
        <w:rPr>
          <w:lang w:val="sw_KE" w:bidi="sw_KE"/>
        </w:rPr>
        <w:t xml:space="preserve"> kile kilichotokea. Hii ni mara ya kwanza neno Kiebrania linatumiwa katika hadithi hizi. Hapa, pengine ilitumiwa kuelezea kabila la Abramu na kuhakikisha tunajua kwamba ni tofauti na makundi ya kikabila jirani. Hakikisha kutumia neno sawa kwa Kiebrania hapa kama unavyofanya baadaye, na kumbuka kwamba neno </w:t>
      </w:r>
      <w:r>
        <w:rPr>
          <w:lang w:val="sw_KE" w:bidi="sw_KE"/>
        </w:rPr>
        <w:t>Kiebrania</w:t>
      </w:r>
      <w:r>
        <w:rPr>
          <w:lang w:val="sw_KE" w:bidi="sw_KE"/>
        </w:rPr>
        <w:t xml:space="preserve"> ni katika Faharasa Kuu.</w:t>
      </w:r>
    </w:p>
    <w:p>
      <w:pPr/>
      <w:r>
        <w:rPr>
          <w:lang w:val="sw_KE" w:bidi="sw_KE"/>
        </w:rPr>
      </w:r>
      <w:r>
        <w:rPr>
          <w:lang w:val="sw_KE" w:bidi="sw_KE"/>
        </w:rPr>
        <w:t xml:space="preserve">Abramu aliishi karibu na </w:t>
      </w:r>
      <w:r>
        <w:rPr>
          <w:b/>
          <w:lang w:val="sw_KE" w:bidi="sw_KE"/>
        </w:rPr>
        <w:t>mwaloni</w:t>
      </w:r>
      <w:r>
        <w:rPr>
          <w:lang w:val="sw_KE" w:bidi="sw_KE"/>
        </w:rPr>
        <w:t xml:space="preserve"> la Mamre. Mialoni ni aina ya mti mkubwa.</w:t>
      </w:r>
    </w:p>
    <w:p>
      <w:pPr/>
      <w:r>
        <w:rPr>
          <w:lang w:val="sw_KE" w:bidi="sw_KE"/>
        </w:rPr>
      </w:r>
      <w:r>
        <w:rPr>
          <w:lang w:val="sw_KE" w:bidi="sw_KE"/>
        </w:rPr>
        <w:t xml:space="preserve">Sitisha hapa na uonyeshe timu picha ya mti wa </w:t>
      </w:r>
      <w:r>
        <w:rPr>
          <w:lang w:val="sw_KE" w:bidi="sw_KE"/>
        </w:rPr>
        <w:t>mwaloni</w:t>
      </w:r>
      <w:r>
        <w:rPr>
          <w:lang w:val="sw_KE" w:bidi="sw_KE"/>
        </w:rPr>
        <w:t>. Ikiwa huna neno kwa aina hii ya mti katika lugha yako, unaweza kutaka kutafsiri mti huu “mkuu” au “kubwa”. Sitisha sauti hii hapa.</w:t>
      </w:r>
    </w:p>
    <w:p>
      <w:pPr/>
      <w:r>
        <w:rPr>
          <w:lang w:val="sw_KE" w:bidi="sw_KE"/>
        </w:rPr>
      </w:r>
      <w:r>
        <w:rPr>
          <w:lang w:val="sw_KE" w:bidi="sw_KE"/>
        </w:rPr>
        <w:t xml:space="preserve">Mamre na jamaa wake, Eshkol na Aner, walikuwa washirika wa </w:t>
      </w:r>
      <w:r>
        <w:rPr>
          <w:b/>
          <w:lang w:val="sw_KE" w:bidi="sw_KE"/>
        </w:rPr>
        <w:t>Abram</w:t>
      </w:r>
      <w:r>
        <w:rPr>
          <w:lang w:val="sw_KE" w:bidi="sw_KE"/>
        </w:rPr>
        <w:t>. Washirika wanarejelea watu ambao walikuwa wameahidi kusaidiana kupigana na maadui wao.</w:t>
      </w:r>
    </w:p>
    <w:p>
      <w:pPr/>
      <w:r>
        <w:rPr>
          <w:lang w:val="sw_KE" w:bidi="sw_KE"/>
        </w:rPr>
      </w:r>
      <w:r>
        <w:rPr>
          <w:lang w:val="sw_KE" w:bidi="sw_KE"/>
        </w:rPr>
        <w:t xml:space="preserve">Abramu alikusanya wanaume 318 </w:t>
      </w:r>
      <w:r>
        <w:rPr>
          <w:b/>
          <w:lang w:val="sw_KE" w:bidi="sw_KE"/>
        </w:rPr>
        <w:t>walioandaliwa kwa vita</w:t>
      </w:r>
      <w:r>
        <w:rPr>
          <w:lang w:val="sw_KE" w:bidi="sw_KE"/>
        </w:rPr>
        <w:t xml:space="preserve"> katika </w:t>
      </w:r>
      <w:r>
        <w:rPr>
          <w:b/>
          <w:lang w:val="sw_KE" w:bidi="sw_KE"/>
        </w:rPr>
        <w:t>nyumba</w:t>
      </w:r>
      <w:r>
        <w:rPr>
          <w:lang w:val="sw_KE" w:bidi="sw_KE"/>
        </w:rPr>
        <w:t xml:space="preserve"> yake na kuwafuata wafalme walioshinda hadi Dan. Neno lililotumiwa kwa wanaume walioandaliwa kwa ajili ya vita hapa linarejelea wanaume, ambao pengine walikuwa watumishi wa kuaminika, ambao walikuwa na mafunzo ya kijeshi. Kaya inarejelea watu wote ambao waliishi katika kambi ya Abramu. Haimaanishi tu nyumba ya Abramu. </w:t>
      </w:r>
      <w:r>
        <w:rPr>
          <w:lang w:val="sw_KE" w:bidi="sw_KE"/>
        </w:rPr>
        <w:t>Kaya</w:t>
      </w:r>
      <w:r>
        <w:rPr>
          <w:lang w:val="sw_KE" w:bidi="sw_KE"/>
        </w:rPr>
        <w:t xml:space="preserve"> iko katika Faharasa Kuu.</w:t>
      </w:r>
    </w:p>
    <w:p>
      <w:pPr/>
      <w:r>
        <w:rPr>
          <w:lang w:val="sw_KE" w:bidi="sw_KE"/>
        </w:rPr>
      </w:r>
      <w:r>
        <w:rPr>
          <w:lang w:val="sw_KE" w:bidi="sw_KE"/>
        </w:rPr>
        <w:t>Abramu aligawanya wanaume wake katika makundi na kushambulia usiku. Wafalme walipokimbia, aliwafukuza hadi Hobah, kaskazini ya Dameski. Abramu alirudi na Loti, mali ya Loti, kila kitu wafalme walikuwa wamechukua, pamoja na mateka wengine na wanawake.</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kusimulia sentensi chache za mwanzo na kusitisha. Mwanachama mwingine wa kikundi anatakiwa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14:17–24</w:t>
      </w:r>
      <w:r>
        <w:rPr>
          <w:lang w:val="sw_KE" w:bidi="sw_KE"/>
        </w:rPr>
      </w:r>
    </w:p>
    <w:p>
      <w:pPr>
        <w:pStyle w:val="Heading3"/>
      </w:pPr>
      <w:r>
        <w:rPr>
          <w:lang w:val="sw_KE" w:bidi="sw_KE"/>
        </w:rPr>
        <w:t>Sikiliza na Moyo</w:t>
      </w:r>
    </w:p>
    <w:p>
      <w:pPr/>
      <w:r>
        <w:rPr>
          <w:lang w:val="sw_KE" w:bidi="sw_KE"/>
        </w:rPr>
      </w:r>
      <w:r>
        <w:rPr>
          <w:lang w:val="sw_KE" w:bidi="sw_KE"/>
        </w:rPr>
        <w:t>Sikiliza kitabu cha mwanzo 14:17–24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14:17–24 katika tafsiri rahisi zaidi kuelewa.</w:t>
      </w:r>
    </w:p>
    <w:p>
      <w:pPr/>
      <w:r>
        <w:rPr>
          <w:lang w:val="sw_KE" w:bidi="sw_KE"/>
        </w:rPr>
      </w:r>
      <w:r>
        <w:rPr>
          <w:lang w:val="sw_KE" w:bidi="sw_KE"/>
        </w:rPr>
        <w:t>Hadithi hii inatokea mara baada ya Abramu kumwokoa Lutu kutoka kwa wafalme waliokuwa wameshinda katika hadithi iliyotangulia. Katika hadithi hii, Abramu anakutana na wafalme wawili tofauti na ana mwingiliano tofauti na wao.</w:t>
      </w:r>
    </w:p>
    <w:p>
      <w:pPr/>
      <w:r>
        <w:rPr>
          <w:lang w:val="sw_KE" w:bidi="sw_KE"/>
        </w:rPr>
      </w:r>
      <w:r>
        <w:rPr>
          <w:lang w:val="sw_KE" w:bidi="sw_KE"/>
        </w:rPr>
        <w:t>Abramu aliwashinda wafalme waliokuwa wameshinda. Aliwarudisha mateka wote na mali ambayo wafalme wa washindi walichukua kutoka Sodoma na Gomorrah. Wakati hadithi hii inaanza, Abramu alikuwa tayari alirudi ambapo aliishi, au bado alikuwa kwenye njia ya kurudi ambapo aliishi.</w:t>
      </w:r>
    </w:p>
    <w:p>
      <w:pPr/>
      <w:r>
        <w:rPr>
          <w:lang w:val="sw_KE" w:bidi="sw_KE"/>
        </w:rPr>
      </w:r>
      <w:r>
        <w:rPr>
          <w:lang w:val="sw_KE" w:bidi="sw_KE"/>
        </w:rPr>
        <w:t>Abramu na Mfalme wa Sodoma walikutana katika Bonde la Shaveh, ambayo baadaye iliitwa Bonde la Mfalme. Mfalme wa Sodoma pengine alisafiri kaskazini kutoka Sodoma ili kukutana na Abramu.</w:t>
      </w:r>
    </w:p>
    <w:p>
      <w:pPr/>
      <w:r>
        <w:rPr>
          <w:lang w:val="sw_KE" w:bidi="sw_KE"/>
        </w:rPr>
      </w:r>
      <w:r>
        <w:rPr>
          <w:lang w:val="sw_KE" w:bidi="sw_KE"/>
        </w:rPr>
        <w:t xml:space="preserve">Sitisha hapa na uangalie ramani ya </w:t>
      </w:r>
      <w:r>
        <w:rPr>
          <w:lang w:val="sw_KE" w:bidi="sw_KE"/>
        </w:rPr>
        <w:t>Bonde la Shaveh</w:t>
      </w:r>
      <w:r>
        <w:rPr>
          <w:lang w:val="sw_KE" w:bidi="sw_KE"/>
        </w:rPr>
        <w:t xml:space="preserve"> kama kikundi. Fuatilia safari ya Mfalme wa Sodoma kwa bonde. Sitisha sauti hii hapa.</w:t>
      </w:r>
    </w:p>
    <w:p>
      <w:pPr/>
      <w:r>
        <w:rPr>
          <w:lang w:val="sw_KE" w:bidi="sw_KE"/>
        </w:rPr>
      </w:r>
      <w:r>
        <w:rPr>
          <w:lang w:val="sw_KE" w:bidi="sw_KE"/>
        </w:rPr>
        <w:t>Bonde la Shaveh lilikuwa karibu na mji wa Salem. Melkizeeki, mfalme wa Salem, alikutana na Abramu na Mfalme wa Sodoma katika bonde. Salem pengine ilikuwa jina la zamani kwa mji wa Yerusalemu, ambayo baadaye ingekuwa mji mkuu wa kidini kwa watu wa Kiyahudi, ambao walikuwa uzao wa Abramu.</w:t>
      </w:r>
    </w:p>
    <w:p>
      <w:pPr/>
      <w:r>
        <w:rPr>
          <w:lang w:val="sw_KE" w:bidi="sw_KE"/>
        </w:rPr>
      </w:r>
      <w:r>
        <w:rPr>
          <w:lang w:val="sw_KE" w:bidi="sw_KE"/>
        </w:rPr>
        <w:t xml:space="preserve">Sitisha hapa na, kama kikundi, angalia mji wa </w:t>
      </w:r>
      <w:r>
        <w:rPr>
          <w:lang w:val="sw_KE" w:bidi="sw_KE"/>
        </w:rPr>
        <w:t>Salem kwenye ramani</w:t>
      </w:r>
      <w:r>
        <w:rPr>
          <w:lang w:val="sw_KE" w:bidi="sw_KE"/>
        </w:rPr>
        <w:t xml:space="preserve"> kama kikundi. Sitisha sauti hii hapa.</w:t>
      </w:r>
    </w:p>
    <w:p>
      <w:pPr/>
      <w:r>
        <w:rPr>
          <w:lang w:val="sw_KE" w:bidi="sw_KE"/>
        </w:rPr>
      </w:r>
      <w:r>
        <w:rPr>
          <w:lang w:val="sw_KE" w:bidi="sw_KE"/>
        </w:rPr>
        <w:t>Melkizedek alikuwa kuhani. Hii ni mara ya kwanza kuhani anatajwa katika hadithi hizi. Makuhani waliunganisha watu kwa Mungu na kuongoza watu katika kumwabudu Mungu.</w:t>
      </w:r>
    </w:p>
    <w:p>
      <w:pPr/>
      <w:r>
        <w:rPr>
          <w:lang w:val="sw_KE" w:bidi="sw_KE"/>
        </w:rPr>
      </w:r>
      <w:r>
        <w:rPr>
          <w:lang w:val="sw_KE" w:bidi="sw_KE"/>
        </w:rPr>
        <w:t>Melkizedek alileta mkate na divai kwa Abramu. Neno hadithi inatumia kwa "mkate" linarejelea chakula kwa ujumla. Melkizedek pengine alileta chakula cha kutosha na divai kwa askari wote wa Abramu. Alitumia chakula na divai kuwa na chakula cha jioni na Abramu ili kusherehekea ushindi wa Abramu.</w:t>
      </w:r>
    </w:p>
    <w:p>
      <w:pPr/>
      <w:r>
        <w:rPr>
          <w:lang w:val="sw_KE" w:bidi="sw_KE"/>
        </w:rPr>
      </w:r>
      <w:r>
        <w:rPr>
          <w:lang w:val="sw_KE" w:bidi="sw_KE"/>
        </w:rPr>
        <w:t>Kisha, Melkizedek alimbariki Abramu. Hii ni baraka pekee kutoka kwa kuhani katika hadithi katika Mwanzo. Melkizedek alitumia shairi fupi ili kumpa Abramu baraka yake.</w:t>
      </w:r>
    </w:p>
    <w:p>
      <w:pPr/>
      <w:r>
        <w:rPr>
          <w:lang w:val="sw_KE" w:bidi="sw_KE"/>
        </w:rPr>
      </w:r>
      <w:r>
        <w:rPr>
          <w:lang w:val="sw_KE" w:bidi="sw_KE"/>
        </w:rPr>
        <w:t>Melkizedek alisema, "Na Mungu wa Juu Zaidi, muumbaji wa mbingu na dunia, ambariki Abramu." Melkizedek anaweza kuwa alitumia Mungu wa Juu Zaidi ili kurejelea mungu wa ndani, au anaweza kuwa ametumia Mungu wa Juu Zaidi ili kurejelea Mungu wa Abramu. Baadaye katika hadithi, Abramu pia alitumia jina la Mungu wa Juu Zaidi wakati alizungumza kuhusu Mungu wake mwenyewe.</w:t>
      </w:r>
    </w:p>
    <w:p>
      <w:pPr/>
      <w:r>
        <w:rPr>
          <w:lang w:val="sw_KE" w:bidi="sw_KE"/>
        </w:rPr>
      </w:r>
      <w:r>
        <w:rPr>
          <w:lang w:val="sw_KE" w:bidi="sw_KE"/>
        </w:rPr>
        <w:t>Melkizedek alielezea Mungu wa Juu Zaidi kama "muumbaji wa mbingu na dunia." "Mbingu na dunia" ni kifungu ambacho kinamaanisha, "kila kitu katika ulimwengu—kila kitu kila mahali." Watu wengine wanasema kwamba Melkizedek alisema "mmiliki wa mbingu na dunia," si "muumbaji wa mbingu na dunia." Hata hivyo, pengine alisema "muumba."</w:t>
      </w:r>
    </w:p>
    <w:p>
      <w:pPr/>
      <w:r>
        <w:rPr>
          <w:lang w:val="sw_KE" w:bidi="sw_KE"/>
        </w:rPr>
      </w:r>
      <w:r>
        <w:rPr>
          <w:lang w:val="sw_KE" w:bidi="sw_KE"/>
        </w:rPr>
        <w:t>Melkizedek aliendelea, "Na Mungu wa Juu Zaidi, ambaye aliwasilisha maadui wako kwako, abarikiwe." Hapa, Melkizedek alitumia neno "heri" kwa njia tofauti. Alimsifu Mungu kwa kutambua mambo mazuri Mungu alikuwa amefanya kwa Abramu. Melkizedek alizungumza kuhusu Mungu akitoa, au kuwapa, maadui wa Abramu kwa Abramu ili kuwashinda.</w:t>
      </w:r>
    </w:p>
    <w:p>
      <w:pPr/>
      <w:r>
        <w:rPr>
          <w:lang w:val="sw_KE" w:bidi="sw_KE"/>
        </w:rPr>
      </w:r>
      <w:r>
        <w:rPr>
          <w:lang w:val="sw_KE" w:bidi="sw_KE"/>
        </w:rPr>
        <w:t>Sitisha hapa na mjadili swali hili kama kikundi: Watu wanatoa vipi baraka katika utamaduni wako? Watu wanapeana vipi baraka rasmi katika utamaduni wako? Sitisha sauti hii hapa.</w:t>
      </w:r>
    </w:p>
    <w:p>
      <w:pPr/>
      <w:r>
        <w:rPr>
          <w:lang w:val="sw_KE" w:bidi="sw_KE"/>
        </w:rPr>
      </w:r>
      <w:r>
        <w:rPr>
          <w:lang w:val="sw_KE" w:bidi="sw_KE"/>
        </w:rPr>
        <w:t>Baada ya baraka ya Melkizeeki, Abramu alimpa Melkizedek sehemu moja ya kumi ya mali yote aliyookoa na kurudi kutoka kwa wafalme wa kushinda. Hii haikuwa kodi, lakini pengine ni sehemu ya usambazaji wa mali ambayo Abramu aliokoa kutoka kwa wafalme wa kushinda.</w:t>
      </w:r>
    </w:p>
    <w:p>
      <w:pPr/>
      <w:r>
        <w:rPr>
          <w:lang w:val="sw_KE" w:bidi="sw_KE"/>
        </w:rPr>
      </w:r>
      <w:r>
        <w:rPr>
          <w:lang w:val="sw_KE" w:bidi="sw_KE"/>
        </w:rPr>
        <w:t>Sitisha hapa na mjadili swali hili kama kikundi: Watu katika utamaduni wako wanafanya nini ili kumshukuru na kumheshimu Mungu? Je, wanapeana vitu kwa makuhani? Ikiwa ni hivyo, kwa nini wanatoa mambo? Kwa nini unafikiri Abramu alitoa sehemu ya kumi kwa Melkizedeki? Sitisha sauti hii hapa.</w:t>
      </w:r>
    </w:p>
    <w:p>
      <w:pPr/>
      <w:r>
        <w:rPr>
          <w:lang w:val="sw_KE" w:bidi="sw_KE"/>
        </w:rPr>
      </w:r>
      <w:r>
        <w:rPr>
          <w:lang w:val="sw_KE" w:bidi="sw_KE"/>
        </w:rPr>
        <w:t>Kisha Mfalme wa Sodoma alizungumza. Alimwambia Abramu, "Nipe watu uliowaokoa kutoka kwa wafalme wa kushinda, na kuchukua mali yote kwa ajili yako mwenyewe." Hapa, Mfalme wa Sodoma haombi zaidi ya sehemu yake ya haki, na hampa Abramu zaidi ya sehemu ya haki ya Abramu.</w:t>
      </w:r>
    </w:p>
    <w:p>
      <w:pPr/>
      <w:r>
        <w:rPr>
          <w:lang w:val="sw_KE" w:bidi="sw_KE"/>
        </w:rPr>
      </w:r>
      <w:r>
        <w:rPr>
          <w:lang w:val="sw_KE" w:bidi="sw_KE"/>
        </w:rPr>
        <w:t>Lakini Abramu alikataa kwa nguvu kile Mfalme wa Sodoma alisema. Abramu alijibu, "Hapana, ninainua mkono wangu na kuapa kwa Yahweh, Mungu wa Juu Zaidi, muumbaji wa mbingu na dunia, kwamba sitachukua hata kamba au rangi ya kiatu kutoka kwako, ili usiweze kusema kwamba ulinifanya niwe tajiri." Hapa, Abramu alitumia jina sawa la Mungu Melkizedek alitumia, "Mungu wa Juu Zaidi," na pia jina la Mungu Abramu alitumia kwa kawaida, jina la kibinafsi la Mungu.</w:t>
      </w:r>
    </w:p>
    <w:p>
      <w:pPr/>
      <w:r>
        <w:rPr>
          <w:lang w:val="sw_KE" w:bidi="sw_KE"/>
        </w:rPr>
      </w:r>
      <w:r>
        <w:rPr>
          <w:lang w:val="sw_KE" w:bidi="sw_KE"/>
        </w:rPr>
        <w:t>Wakati Abramu alisema aliinua mkono wake na kuapa, hii ilimaanisha alifanya ishara ya kuonyesha hadharani kwamba alikuwa akitoa ahadi ya dhati.</w:t>
      </w:r>
    </w:p>
    <w:p>
      <w:pPr/>
      <w:r>
        <w:rPr>
          <w:lang w:val="sw_KE" w:bidi="sw_KE"/>
        </w:rPr>
      </w:r>
      <w:r>
        <w:rPr>
          <w:lang w:val="sw_KE" w:bidi="sw_KE"/>
        </w:rPr>
        <w:t>Sitisha hapa na mjadili kama kikundi kama una ishara au maneno sawa katika lugha yako. Sitisha sauti hii hapa.</w:t>
      </w:r>
    </w:p>
    <w:p>
      <w:pPr/>
      <w:r>
        <w:rPr>
          <w:lang w:val="sw_KE" w:bidi="sw_KE"/>
        </w:rPr>
      </w:r>
      <w:r>
        <w:rPr>
          <w:lang w:val="sw_KE" w:bidi="sw_KE"/>
        </w:rPr>
        <w:t>Wakati Abramu alisema hatakubali hata "kamba au rangi ya kiatu," alitumia kifungu ambacho kilimaanisha hatakubali chochote kutoka kwa Mfalme wa Sodoma, hata kama ilikuwa na thamani ndogo kama uzi au sehemu ndogo ya kiatu.</w:t>
      </w:r>
    </w:p>
    <w:p>
      <w:pPr/>
      <w:r>
        <w:rPr>
          <w:lang w:val="sw_KE" w:bidi="sw_KE"/>
        </w:rPr>
      </w:r>
      <w:r>
        <w:rPr>
          <w:lang w:val="sw_KE" w:bidi="sw_KE"/>
        </w:rPr>
        <w:t xml:space="preserve">Sitisha hapa na uangalie picha ya </w:t>
      </w:r>
      <w:r>
        <w:rPr>
          <w:lang w:val="sw_KE" w:bidi="sw_KE"/>
        </w:rPr>
        <w:t>kiatu</w:t>
      </w:r>
      <w:r>
        <w:rPr>
          <w:lang w:val="sw_KE" w:bidi="sw_KE"/>
        </w:rPr>
        <w:t xml:space="preserve"> kama kikundi. Jadili kama kikundi kama una maneno yoyote sawa katika lugha yako. Sitisha sauti hii hapa.</w:t>
      </w:r>
    </w:p>
    <w:p>
      <w:pPr/>
      <w:r>
        <w:rPr>
          <w:lang w:val="sw_KE" w:bidi="sw_KE"/>
        </w:rPr>
      </w:r>
      <w:r>
        <w:rPr>
          <w:lang w:val="sw_KE" w:bidi="sw_KE"/>
        </w:rPr>
        <w:t>Abramu aliendelea, "Nitakubali tu chakula ambacho wanaume wangu tayari wamekula kutoka kwa mali tuliyookoa. Lakini waache washirika wangu—Aner, Eshkol, na Mamre—wawe na sehemu yao ya mali.</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14:17–24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Baada ya Abramu kurudi kutoka kushinda wafalme wa kushinda, Mfalme wa Sodoma alikutana naye katika Bonde la Shaveh, ambayo baadaye iliitwa Bonde la Mfalme.</w:t>
      </w:r>
    </w:p>
    <w:p>
      <w:pPr/>
      <w:r>
        <w:rPr>
          <w:lang w:val="sw_KE" w:bidi="sw_KE"/>
        </w:rPr>
      </w:r>
      <w:r>
        <w:rPr>
          <w:b/>
          <w:lang w:val="sw_KE" w:bidi="sw_KE"/>
        </w:rPr>
        <w:t>Tukio la pili:</w:t>
      </w:r>
      <w:r>
        <w:rPr>
          <w:lang w:val="sw_KE" w:bidi="sw_KE"/>
        </w:rPr>
        <w:t xml:space="preserve"> Kisha Mfalme Melkizedek alikuja na kuleta mkate na divai. Melkizedek alikuwa mfalme wa Salemu na kuhani ambaye alimtumikia Mungu wa Juu Zaidi. Melkizedeki alimbariki Abramu. Melkizedeki alisema: "Na Mungu wa Juu Zaidi, muumbaji wa mbingu na dunia, ambariki Abramu. Ninamsifu Mungu wa Juu Zaidi, ambaye aliwatia maadui zako mokononi mwako. "</w:t>
      </w:r>
    </w:p>
    <w:p>
      <w:pPr/>
      <w:r>
        <w:rPr>
          <w:lang w:val="sw_KE" w:bidi="sw_KE"/>
        </w:rPr>
      </w:r>
      <w:r>
        <w:rPr>
          <w:lang w:val="sw_KE" w:bidi="sw_KE"/>
        </w:rPr>
        <w:t>Na Abramu alimpa Mfalme Melkizedek sehemu ya kumi ya mali yote ambayo Abramu alikuwa ameokoa.</w:t>
      </w:r>
    </w:p>
    <w:p>
      <w:pPr/>
      <w:r>
        <w:rPr>
          <w:lang w:val="sw_KE" w:bidi="sw_KE"/>
        </w:rPr>
      </w:r>
      <w:r>
        <w:rPr>
          <w:b/>
          <w:lang w:val="sw_KE" w:bidi="sw_KE"/>
        </w:rPr>
        <w:t>Tukio la tatu:</w:t>
      </w:r>
      <w:r>
        <w:rPr>
          <w:lang w:val="sw_KE" w:bidi="sw_KE"/>
        </w:rPr>
        <w:t xml:space="preserve"> Kisha Mfalme wa Sodoma alisema kwa Abramu, "Nipe mateka wote uliookoa, na kutunza mali yote kwa ajili yako mwenyewe."</w:t>
      </w:r>
    </w:p>
    <w:p>
      <w:pPr/>
      <w:r>
        <w:rPr>
          <w:lang w:val="sw_KE" w:bidi="sw_KE"/>
        </w:rPr>
      </w:r>
      <w:r>
        <w:rPr>
          <w:lang w:val="sw_KE" w:bidi="sw_KE"/>
        </w:rPr>
        <w:t>Lakini Abramu akajibu, "Hapana! Ninaapa kwa Yahweh, Mungu wa Juu Zaidi, sitakubali hata uzi au sehemu ya kiatu kutoka kwako. Kisha huwezi kusema umenifanya niwe tajiri. Lakini nitakubali chakula ambacho wanaume wangu vijana tayari wamekula kutoka kwa mali, na ninaomba kwamba utoe washirika wangu, Aner, Eshkol, na Mamre, sehemu ya haki."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Mfalme Melkizedek wa Salemu</w:t>
      </w:r>
    </w:p>
    <w:p>
      <w:pPr>
        <w:pStyle w:val="ListBullet"/>
        <w:spacing w:line="240" w:lineRule="auto"/>
        <w:ind w:left="720"/>
      </w:pPr>
      <w:r>
        <w:rPr>
          <w:lang w:val="sw_KE" w:bidi="sw_KE"/>
        </w:rPr>
      </w:r>
      <w:r>
        <w:rPr>
          <w:lang w:val="sw_KE" w:bidi="sw_KE"/>
        </w:rPr>
        <w:t>Mfalme wa Sodoma</w:t>
      </w:r>
    </w:p>
    <w:p>
      <w:pPr>
        <w:pStyle w:val="ListBullet"/>
        <w:spacing w:line="240" w:lineRule="auto"/>
        <w:ind w:left="720"/>
      </w:pPr>
      <w:r>
        <w:rPr>
          <w:lang w:val="sw_KE" w:bidi="sw_KE"/>
        </w:rPr>
      </w:r>
      <w:r>
        <w:rPr>
          <w:lang w:val="sw_KE" w:bidi="sw_KE"/>
        </w:rPr>
        <w:t>Wanaume vijana wa Abramu</w:t>
      </w:r>
    </w:p>
    <w:p>
      <w:pPr>
        <w:pStyle w:val="ListBullet"/>
        <w:spacing w:line="240" w:lineRule="auto"/>
        <w:ind w:left="720"/>
      </w:pPr>
      <w:r>
        <w:rPr>
          <w:lang w:val="sw_KE" w:bidi="sw_KE"/>
        </w:rPr>
      </w:r>
      <w:r>
        <w:rPr>
          <w:lang w:val="sw_KE" w:bidi="sw_KE"/>
        </w:rPr>
        <w:t>Mateka ambao Abramu aliokoa</w:t>
      </w:r>
    </w:p>
    <w:p>
      <w:pPr>
        <w:pStyle w:val="ListBullet"/>
        <w:spacing w:line="240" w:lineRule="auto"/>
        <w:ind w:left="720"/>
      </w:pPr>
      <w:r>
        <w:rPr>
          <w:lang w:val="sw_KE" w:bidi="sw_KE"/>
        </w:rPr>
      </w:r>
      <w:r>
        <w:rPr>
          <w:lang w:val="sw_KE" w:bidi="sw_KE"/>
        </w:rPr>
        <w:t>Washirika wa Abramu, Aner, Eshkol, na Mamre</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Abramu anarudi baada ya kushinda wafalme wa kushinda kutoka kwa hadithi ya mwisho. Mfalme wa Sodoma anakutana na Abramu katika Bonde la Shaveh, ambayo baadaye inaitwa Bonde la Wafalme.</w:t>
      </w:r>
    </w:p>
    <w:p>
      <w:pPr/>
      <w:r>
        <w:rPr>
          <w:lang w:val="sw_KE" w:bidi="sw_KE"/>
        </w:rPr>
      </w:r>
      <w:r>
        <w:rPr>
          <w:lang w:val="sw_KE" w:bidi="sw_KE"/>
        </w:rPr>
        <w:t xml:space="preserve">Sitisha hapa na muangalie picha/ramani ya </w:t>
      </w:r>
      <w:r>
        <w:rPr>
          <w:lang w:val="sw_KE" w:bidi="sw_KE"/>
        </w:rPr>
        <w:t>Bonde la Shaveh</w:t>
      </w:r>
      <w:r>
        <w:rPr>
          <w:lang w:val="sw_KE" w:bidi="sw_KE"/>
        </w:rPr>
        <w:t xml:space="preserve"> kama kikundi. Sitisha sauti hii hapa.</w:t>
      </w:r>
    </w:p>
    <w:p>
      <w:pPr/>
      <w:r>
        <w:rPr>
          <w:lang w:val="sw_KE" w:bidi="sw_KE"/>
        </w:rPr>
      </w:r>
      <w:r>
        <w:rPr>
          <w:lang w:val="sw_KE" w:bidi="sw_KE"/>
        </w:rPr>
        <w:t>Katika tukio la pili, Melkizeeki, mfalme wa mji wa Salemu na kuhani wa Mungu wa Juu Zaidi, anakuja ili kukutana na Abramu. Analeta chakula na divai.</w:t>
      </w:r>
    </w:p>
    <w:p>
      <w:pPr/>
      <w:r>
        <w:rPr>
          <w:lang w:val="sw_KE" w:bidi="sw_KE"/>
        </w:rPr>
      </w:r>
      <w:r>
        <w:rPr>
          <w:lang w:val="sw_KE" w:bidi="sw_KE"/>
        </w:rPr>
        <w:t xml:space="preserve">Sitisha hapa na muangalie </w:t>
      </w:r>
      <w:r>
        <w:rPr>
          <w:lang w:val="sw_KE" w:bidi="sw_KE"/>
        </w:rPr>
        <w:t>mji wa Salemu</w:t>
      </w:r>
      <w:r>
        <w:rPr>
          <w:lang w:val="sw_KE" w:bidi="sw_KE"/>
        </w:rPr>
        <w:t xml:space="preserve"> kwenye ramani kama kikundi. Sitisha sauti hii hapa.</w:t>
      </w:r>
    </w:p>
    <w:p>
      <w:pPr/>
      <w:r>
        <w:rPr>
          <w:lang w:val="sw_KE" w:bidi="sw_KE"/>
        </w:rPr>
      </w:r>
      <w:r>
        <w:rPr>
          <w:lang w:val="sw_KE" w:bidi="sw_KE"/>
        </w:rPr>
        <w:t>Melkizedeki alisema: "Na Mungu wa Juu Zaidi, muumbaji wa mbingu na dunia, ambariki Abramu. Na watu wanaweza kumsifu Mungu na kusema kwamba yeye ni mkubwa, kwa sababu amekusaidia kushinda maadui wako."</w:t>
      </w:r>
    </w:p>
    <w:p>
      <w:pPr/>
      <w:r>
        <w:rPr>
          <w:lang w:val="sw_KE" w:bidi="sw_KE"/>
        </w:rPr>
      </w:r>
      <w:r>
        <w:rPr>
          <w:lang w:val="sw_KE" w:bidi="sw_KE"/>
        </w:rPr>
        <w:t>Abramu anampa Melkizedek sehemu ya kumi ya mali yote ambayo Abramu aliokoa na kurudisha.</w:t>
      </w:r>
    </w:p>
    <w:p>
      <w:pPr/>
      <w:r>
        <w:rPr>
          <w:lang w:val="sw_KE" w:bidi="sw_KE"/>
        </w:rPr>
      </w:r>
      <w:r>
        <w:rPr>
          <w:lang w:val="sw_KE" w:bidi="sw_KE"/>
        </w:rPr>
        <w:t>Unaweza kutaka taswira hii kwa kutumia vitu kumi ili kuwakilisha mali yote ambayo Abramu alirudisha. Onyesha Abramu akitoa moja ya vitu hivyo kwa Melkizeeki. Sitisha sauti hii hapa.</w:t>
      </w:r>
    </w:p>
    <w:p>
      <w:pPr/>
      <w:r>
        <w:rPr>
          <w:lang w:val="sw_KE" w:bidi="sw_KE"/>
        </w:rPr>
      </w:r>
      <w:r>
        <w:rPr>
          <w:lang w:val="sw_KE" w:bidi="sw_KE"/>
        </w:rPr>
        <w:t>Katika tukio la tatu, kuwa na taswira ya mazungumzo kati ya Abramu na Mfalme wa Sodoma. Mfalme wa Sodoma anasema kwa Abramu, "Wacha watu kutoka kwa mji wangu kurudi kwangu, lakini unaweza kutunza mali uliyoleta kurudi kwa ajili yako mwenyewe."</w:t>
      </w:r>
    </w:p>
    <w:p>
      <w:pPr/>
      <w:r>
        <w:rPr>
          <w:lang w:val="sw_KE" w:bidi="sw_KE"/>
        </w:rPr>
      </w:r>
      <w:r>
        <w:rPr>
          <w:lang w:val="sw_KE" w:bidi="sw_KE"/>
        </w:rPr>
        <w:t>Lakini Abramu anajibu, "Ninaapa, sitakubali hata uzi au sehemu ya kiatu kutoka kwako, kwa sababu wakati huo unaweza kusema, 'Nilimfanya Abramu kuwa tajiri.' Nitakubali tu chakula ambacho wanaume wangu vijana tayari wamekula kutoka kwa mali tuliyoleta, na ninaomba kwamba uwapatie washirika wangu, Mamre, Eshkol, na Aner, sehemu ya haki ya mali."</w:t>
      </w:r>
    </w:p>
    <w:p>
      <w:pPr/>
      <w:r>
        <w:rPr>
          <w:lang w:val="sw_KE" w:bidi="sw_KE"/>
        </w:rPr>
      </w:r>
      <w:r>
        <w:rPr>
          <w:lang w:val="sw_KE" w:bidi="sw_KE"/>
        </w:rPr>
        <w:t xml:space="preserve">Sitisha hapa na muangalie picha ya sehemu ya </w:t>
      </w:r>
      <w:r>
        <w:rPr>
          <w:lang w:val="sw_KE" w:bidi="sw_KE"/>
        </w:rPr>
        <w:t>kiatu Abramu anarejelea hapa</w:t>
      </w:r>
      <w:r>
        <w:rPr>
          <w:lang w:val="sw_KE" w:bidi="sw_KE"/>
        </w:rPr>
        <w:t xml:space="preserve"> kama kikundi. Sitisha sauti hii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14:17–24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Mfalme Melkizedek wa Salemu</w:t>
      </w:r>
    </w:p>
    <w:p>
      <w:pPr>
        <w:pStyle w:val="ListBullet"/>
        <w:spacing w:line="240" w:lineRule="auto"/>
        <w:ind w:left="720"/>
      </w:pPr>
      <w:r>
        <w:rPr>
          <w:lang w:val="sw_KE" w:bidi="sw_KE"/>
        </w:rPr>
      </w:r>
      <w:r>
        <w:rPr>
          <w:lang w:val="sw_KE" w:bidi="sw_KE"/>
        </w:rPr>
        <w:t>Mfalme wa Sodoma</w:t>
      </w:r>
    </w:p>
    <w:p>
      <w:pPr>
        <w:pStyle w:val="ListBullet"/>
        <w:spacing w:line="240" w:lineRule="auto"/>
        <w:ind w:left="720"/>
      </w:pPr>
      <w:r>
        <w:rPr>
          <w:lang w:val="sw_KE" w:bidi="sw_KE"/>
        </w:rPr>
      </w:r>
      <w:r>
        <w:rPr>
          <w:lang w:val="sw_KE" w:bidi="sw_KE"/>
        </w:rPr>
        <w:t>Wanaume vijana wa Abramu</w:t>
      </w:r>
    </w:p>
    <w:p>
      <w:pPr>
        <w:pStyle w:val="ListBullet"/>
        <w:spacing w:line="240" w:lineRule="auto"/>
        <w:ind w:left="720"/>
      </w:pPr>
      <w:r>
        <w:rPr>
          <w:lang w:val="sw_KE" w:bidi="sw_KE"/>
        </w:rPr>
      </w:r>
      <w:r>
        <w:rPr>
          <w:lang w:val="sw_KE" w:bidi="sw_KE"/>
        </w:rPr>
        <w:t>Mateka ambao Abramu aliokoa</w:t>
      </w:r>
    </w:p>
    <w:p>
      <w:pPr>
        <w:pStyle w:val="ListBullet"/>
        <w:spacing w:line="240" w:lineRule="auto"/>
        <w:ind w:left="720"/>
      </w:pPr>
      <w:r>
        <w:rPr>
          <w:lang w:val="sw_KE" w:bidi="sw_KE"/>
        </w:rPr>
      </w:r>
      <w:r>
        <w:rPr>
          <w:lang w:val="sw_KE" w:bidi="sw_KE"/>
        </w:rPr>
        <w:t>Washirika wa Abramu, Aner, Eshkol, na Mamre</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kukumbushana kila sehemu ya hadithi hii.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Abramu anarudi baada ya kushinda wafalme washindi. Mfalme wa Sodoma anakutana naye katika Bonde la Shaveh, ambayo baadaye inaitwa Bonde la Mfalme.</w:t>
      </w:r>
    </w:p>
    <w:p>
      <w:pPr/>
      <w:r>
        <w:rPr>
          <w:lang w:val="sw_KE" w:bidi="sw_KE"/>
        </w:rPr>
      </w:r>
      <w:r>
        <w:rPr>
          <w:lang w:val="sw_KE" w:bidi="sw_KE"/>
        </w:rPr>
        <w:t>Sitisha kitendo: Muulize mwigizaji anayeigiza Mfalme wa Sodoma, "Unahisi nini au unawaza nini?" Unaweza kusikia mambo kama, "Ninafurahi sana kwamba Abramu aliwashinda wafalme washindi ambao nimesafiri hapa ili kukutana naye," au "Ninafedheheshwa kwamba Abramu alishinda maadui wangu wakati sikuweza." Anzisha tena igizo.</w:t>
      </w:r>
    </w:p>
    <w:p>
      <w:pPr/>
      <w:r>
        <w:rPr>
          <w:lang w:val="sw_KE" w:bidi="sw_KE"/>
        </w:rPr>
      </w:r>
      <w:r>
        <w:rPr>
          <w:lang w:val="sw_KE" w:bidi="sw_KE"/>
        </w:rPr>
        <w:t>Mfalme wa Salem na kuhani wa Mungu wa Juu Zaidi, Melkizedeki, anakuja kwenye bonde. Analeta chakula na divai. Anambariki Abramu, akisema, "Na Mungu wa Juu Zaidi, muumbaji wa mbingu na dunia, ambariki Abramu. Msifu Mungu wa Juu Zaidi, ambaye alikupa maadui wako ili kushinda.</w:t>
      </w:r>
    </w:p>
    <w:p>
      <w:pPr/>
      <w:r>
        <w:rPr>
          <w:lang w:val="sw_KE" w:bidi="sw_KE"/>
        </w:rPr>
      </w:r>
      <w:r>
        <w:rPr>
          <w:lang w:val="sw_KE" w:bidi="sw_KE"/>
        </w:rPr>
        <w:t>Sitisha kitendo: Muulize mwigizaji anayeigiza Melkizedeki, "Unahisi nini au unawaza nini?" Unaweza kusikia mambo kama, "Najua kwamba ninapaswa kumbariki Abramu," au "Najua kwamba Mungu yuko pamoja na Abramu," au "Ninamshukuru Mungu alitumia Abramu kushinda wafalme wa kushinda." Anzisha tena igizo.</w:t>
      </w:r>
    </w:p>
    <w:p>
      <w:pPr/>
      <w:r>
        <w:rPr>
          <w:lang w:val="sw_KE" w:bidi="sw_KE"/>
        </w:rPr>
      </w:r>
      <w:r>
        <w:rPr>
          <w:lang w:val="sw_KE" w:bidi="sw_KE"/>
        </w:rPr>
        <w:t>Abramu anampa Mfalme Melkizedek sehemu ya kumi ya mali yote aliyoleta.</w:t>
      </w:r>
    </w:p>
    <w:p>
      <w:pPr/>
      <w:r>
        <w:rPr>
          <w:lang w:val="sw_KE" w:bidi="sw_KE"/>
        </w:rPr>
      </w:r>
      <w:r>
        <w:rPr>
          <w:lang w:val="sw_KE" w:bidi="sw_KE"/>
        </w:rPr>
        <w:t>Sitisha kitendo: Muulize mwigizaji anayeigiza Abram, "Unahisi nini au unawaza nini?" Unaweza kusikia mambo kama, "Ninashukuru Melkizedek alinibariki," au "Ninataka kuonyesha heshima ya Melkizedek ." Anzisha tena igizo.</w:t>
      </w:r>
    </w:p>
    <w:p>
      <w:pPr/>
      <w:r>
        <w:rPr>
          <w:lang w:val="sw_KE" w:bidi="sw_KE"/>
        </w:rPr>
      </w:r>
      <w:r>
        <w:rPr>
          <w:lang w:val="sw_KE" w:bidi="sw_KE"/>
        </w:rPr>
        <w:t>Mfalme wa Sodoma anasema kwa Abramu, "Nipe mateka ambao ulirudi na kuchukua mali yote kwa ajili yako mwenyewe."</w:t>
      </w:r>
    </w:p>
    <w:p>
      <w:pPr/>
      <w:r>
        <w:rPr>
          <w:lang w:val="sw_KE" w:bidi="sw_KE"/>
        </w:rPr>
      </w:r>
      <w:r>
        <w:rPr>
          <w:lang w:val="sw_KE" w:bidi="sw_KE"/>
        </w:rPr>
        <w:t>Sitisha kitendo: Muulize mwigizaji anayeigiza Mfalme wa Sodoma, "Unahisi vipi?" Unaweza kusikia mambo kama, "Ninataka kumpa Abramu kwa kushinda maadui wangu," au "Ninataka kugawanya kwa haki mali ambayo Abramu aliokoa." Anzisha tena igizo.</w:t>
      </w:r>
    </w:p>
    <w:p>
      <w:pPr/>
      <w:r>
        <w:rPr>
          <w:lang w:val="sw_KE" w:bidi="sw_KE"/>
        </w:rPr>
      </w:r>
      <w:r>
        <w:rPr>
          <w:lang w:val="sw_KE" w:bidi="sw_KE"/>
        </w:rPr>
        <w:t>Lakini Abramu anajibu, "Hapana, ninaapa kwamba sitachukua hata uzi au sehemu ya kiatu kutoka kwako, kwa hiyo usiweze kusema umenifanya niwe tajiri. Nitakubali tu chakula ambacho wanaume wangu vijana walikula, na ninaomba kwamba uwape washirika wangu, Mamre, Aner, na Eshkol, sehemu ya haki ya mali.</w:t>
      </w:r>
    </w:p>
    <w:p>
      <w:pPr/>
      <w:r>
        <w:rPr>
          <w:lang w:val="sw_KE" w:bidi="sw_KE"/>
        </w:rPr>
      </w:r>
      <w:r>
        <w:rPr>
          <w:lang w:val="sw_KE" w:bidi="sw_KE"/>
        </w:rPr>
        <w:t>Maliza kitendo. Muulize mwigizaji anayeigiza Abram, "Unahisi au unawaza nini?" Unaweza kusikia mambo kama, "Nina hakika kwamba Mungu atanibariki, na sihitaji chochote kutoka kwa Mfalme wa Sodoma," "Sitaki chochote kwa ajili yangu mwenyewe, lakini ninataka kuhakikisha ninawatunza wanaume wangu na washirika wangu," au "Sitaki kuwa na deni la mfalme."</w:t>
      </w:r>
    </w:p>
    <w:p>
      <w:pPr/>
      <w:r>
        <w:rPr>
          <w:lang w:val="sw_KE" w:bidi="sw_KE"/>
        </w:rPr>
      </w:r>
      <w:r>
        <w:rPr>
          <w:lang w:val="sw_KE" w:bidi="sw_KE"/>
        </w:rPr>
        <w:t>Muulize mwigizaji anayeigiza Mfalme wa Sodoma, "Unahisi au unawaza nini?" Unaweza kusikia mambo kama, "Alishangaa kwamba Abramu hakuchukua zaidi kwa ajili yake mwenyewe."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Baada ya Abramu kurudi kutoka kushinda wafalme wa </w:t>
      </w:r>
      <w:r>
        <w:rPr>
          <w:b/>
          <w:lang w:val="sw_KE" w:bidi="sw_KE"/>
        </w:rPr>
        <w:t>kushinda</w:t>
      </w:r>
      <w:r>
        <w:rPr>
          <w:lang w:val="sw_KE" w:bidi="sw_KE"/>
        </w:rPr>
        <w:t>, Mfalme wa Sodoma alikutana na Abramu katika Bonde la Shaveh, ambalo baadaye liliitwa Bonde la Mfalme. Mfalme alikuwa mtu ambaye aliyetawala juu ya mji au himaya. Mfalme kwa kawaida alitawala kwa maisha na kupitisha mamlaka yake kwa mmoja wa wana wake. Tumia neno sawa kwa mfalme kama ulivyotumia katika hadithi ya hapo mbeleni.</w:t>
      </w:r>
    </w:p>
    <w:p>
      <w:pPr/>
      <w:r>
        <w:rPr>
          <w:lang w:val="sw_KE" w:bidi="sw_KE"/>
        </w:rPr>
      </w:r>
      <w:r>
        <w:rPr>
          <w:lang w:val="sw_KE" w:bidi="sw_KE"/>
        </w:rPr>
        <w:t xml:space="preserve">Kisha </w:t>
      </w:r>
      <w:r>
        <w:rPr>
          <w:b/>
          <w:lang w:val="sw_KE" w:bidi="sw_KE"/>
        </w:rPr>
        <w:t>Melkizedeki</w:t>
      </w:r>
      <w:r>
        <w:rPr>
          <w:lang w:val="sw_KE" w:bidi="sw_KE"/>
        </w:rPr>
        <w:t xml:space="preserve">, </w:t>
      </w:r>
      <w:r>
        <w:rPr>
          <w:b/>
          <w:lang w:val="sw_KE" w:bidi="sw_KE"/>
        </w:rPr>
        <w:t>mfalme wa Salem</w:t>
      </w:r>
      <w:r>
        <w:rPr>
          <w:lang w:val="sw_KE" w:bidi="sw_KE"/>
        </w:rPr>
        <w:t xml:space="preserve"> alikuja. </w:t>
      </w:r>
      <w:r>
        <w:rPr>
          <w:b/>
          <w:lang w:val="sw_KE" w:bidi="sw_KE"/>
        </w:rPr>
        <w:t>Salem</w:t>
      </w:r>
      <w:r>
        <w:rPr>
          <w:lang w:val="sw_KE" w:bidi="sw_KE"/>
        </w:rPr>
        <w:t xml:space="preserve"> ina maana "amani." Salem baadaye ungekuwa mji wa Yerusalemu, ambao ulikuwa mji mkuu wa kidini wa uzao wa Abramu.</w:t>
      </w:r>
    </w:p>
    <w:p>
      <w:pPr/>
      <w:r>
        <w:rPr>
          <w:lang w:val="sw_KE" w:bidi="sw_KE"/>
        </w:rPr>
      </w:r>
      <w:r>
        <w:rPr>
          <w:lang w:val="sw_KE" w:bidi="sw_KE"/>
        </w:rPr>
        <w:t xml:space="preserve">Mfalme Melkizedeki alimletea Abramu </w:t>
      </w:r>
      <w:r>
        <w:rPr>
          <w:b/>
          <w:lang w:val="sw_KE" w:bidi="sw_KE"/>
        </w:rPr>
        <w:t>mkate</w:t>
      </w:r>
      <w:r>
        <w:rPr>
          <w:lang w:val="sw_KE" w:bidi="sw_KE"/>
        </w:rPr>
        <w:t xml:space="preserve"> na </w:t>
      </w:r>
      <w:r>
        <w:rPr>
          <w:b/>
          <w:lang w:val="sw_KE" w:bidi="sw_KE"/>
        </w:rPr>
        <w:t>divai</w:t>
      </w:r>
      <w:r>
        <w:rPr>
          <w:lang w:val="sw_KE" w:bidi="sw_KE"/>
        </w:rPr>
        <w:t>. Hapa, neno mkate linarejelea chakula kwa ujumla. Divai inarejelea juisi ya zabibu iliyochacha.</w:t>
      </w:r>
    </w:p>
    <w:p>
      <w:pPr/>
      <w:r>
        <w:rPr>
          <w:lang w:val="sw_KE" w:bidi="sw_KE"/>
        </w:rPr>
      </w:r>
      <w:r>
        <w:rPr>
          <w:lang w:val="sw_KE" w:bidi="sw_KE"/>
        </w:rPr>
        <w:t xml:space="preserve">Melkizedeki alikuwa </w:t>
      </w:r>
      <w:r>
        <w:rPr>
          <w:b/>
          <w:lang w:val="sw_KE" w:bidi="sw_KE"/>
        </w:rPr>
        <w:t>kuhani</w:t>
      </w:r>
      <w:r>
        <w:rPr>
          <w:lang w:val="sw_KE" w:bidi="sw_KE"/>
        </w:rPr>
        <w:t xml:space="preserve"> wa </w:t>
      </w:r>
      <w:r>
        <w:rPr>
          <w:b/>
          <w:lang w:val="sw_KE" w:bidi="sw_KE"/>
        </w:rPr>
        <w:t>Mungu wa Juu Zaidi</w:t>
      </w:r>
      <w:r>
        <w:rPr>
          <w:lang w:val="sw_KE" w:bidi="sw_KE"/>
        </w:rPr>
        <w:t>. Hii ni mara ya kwanza neno kuhani linatumiwa katika hadithi hizi. Makuhani waliunganisha watu na Mungu kwa kutoa sadaka dhabihu kwa Mungu kwa watu, kuwafundisha watu kuhusu Mungu, na kutunza maeneo yaliyowekwa wakfu kwa Mungu wao. Baadaye, makuhani wa Kiyahudi walikuwa waakilishi wa Mungu kwa watu wake na mwakilishi wa watu wake kwa Mungu.</w:t>
      </w:r>
    </w:p>
    <w:p>
      <w:pPr/>
      <w:r>
        <w:rPr>
          <w:lang w:val="sw_KE" w:bidi="sw_KE"/>
        </w:rPr>
      </w:r>
      <w:r>
        <w:rPr>
          <w:lang w:val="sw_KE" w:bidi="sw_KE"/>
        </w:rPr>
        <w:t xml:space="preserve">Sitisha hapa na mjadili neno la kuhani na timu yako. Je, una makuhani katika dini yako? Unawezataka kuepuka kutumia maneno kwa makuhani ambayo yanamaanisha kitu tofauti na kile makuhani wa Kiyahudi walifanya. Kama timu, mjadili ni neno gani au kifungu cha maelezo ambacho kingekuwa bora kwa makuhani. Tazama </w:t>
      </w:r>
      <w:r>
        <w:rPr>
          <w:lang w:val="sw_KE" w:bidi="sw_KE"/>
        </w:rPr>
        <w:t>kuhani</w:t>
      </w:r>
      <w:r>
        <w:rPr>
          <w:lang w:val="sw_KE" w:bidi="sw_KE"/>
        </w:rPr>
        <w:t xml:space="preserve"> katika Faharasa, na utumie neno sawa katika hadithi zifuatazo.</w:t>
      </w:r>
    </w:p>
    <w:p>
      <w:pPr/>
      <w:r>
        <w:rPr>
          <w:lang w:val="sw_KE" w:bidi="sw_KE"/>
        </w:rPr>
      </w:r>
      <w:r>
        <w:rPr>
          <w:lang w:val="sw_KE" w:bidi="sw_KE"/>
        </w:rPr>
        <w:t xml:space="preserve">Hadithi inasema Melkizedeki alikuwa kuhani wa </w:t>
      </w:r>
      <w:r>
        <w:rPr>
          <w:b/>
          <w:lang w:val="sw_KE" w:bidi="sw_KE"/>
        </w:rPr>
        <w:t>El Elyon</w:t>
      </w:r>
      <w:r>
        <w:rPr>
          <w:lang w:val="sw_KE" w:bidi="sw_KE"/>
        </w:rPr>
        <w:t>. El Elyon ina maana "Mungu ambaye ni juu ya wengine wote" au "Mungu ambaye ni mkubwa zaidi."</w:t>
      </w:r>
    </w:p>
    <w:p>
      <w:pPr/>
      <w:r>
        <w:rPr>
          <w:lang w:val="sw_KE" w:bidi="sw_KE"/>
        </w:rPr>
      </w:r>
      <w:r>
        <w:rPr>
          <w:lang w:val="sw_KE" w:bidi="sw_KE"/>
        </w:rPr>
        <w:t xml:space="preserve">Melkizedeki </w:t>
      </w:r>
      <w:r>
        <w:rPr>
          <w:b/>
          <w:lang w:val="sw_KE" w:bidi="sw_KE"/>
        </w:rPr>
        <w:t>alimbariki</w:t>
      </w:r>
      <w:r>
        <w:rPr>
          <w:lang w:val="sw_KE" w:bidi="sw_KE"/>
        </w:rPr>
        <w:t xml:space="preserve"> Abramu. Mbarikiwa inarejelea wakati Mungu anasaidia, anafanya mazuri kwa, au anapendelea mtu au kitu. Jaribu kuepuka kutumia neno linalohusiana na bahati au michezo ya kubahatisha. Wakati watu wanabariki kitu, kwa kawaida ina maana kwamba wanatoa shukrani kwa hilo na kuifanya iwe tofauti kwa kitu maalum. Tazama </w:t>
      </w:r>
      <w:r>
        <w:rPr>
          <w:lang w:val="sw_KE" w:bidi="sw_KE"/>
        </w:rPr>
        <w:t>bariki</w:t>
      </w:r>
      <w:r>
        <w:rPr>
          <w:lang w:val="sw_KE" w:bidi="sw_KE"/>
        </w:rPr>
        <w:t xml:space="preserve"> katika Faharasa, na utumie neno sawa kwa bariki kama unavyotumia katika hadithi za awali.</w:t>
      </w:r>
    </w:p>
    <w:p>
      <w:pPr/>
      <w:r>
        <w:rPr>
          <w:lang w:val="sw_KE" w:bidi="sw_KE"/>
        </w:rPr>
      </w:r>
      <w:r>
        <w:rPr>
          <w:lang w:val="sw_KE" w:bidi="sw_KE"/>
        </w:rPr>
        <w:t xml:space="preserve">Melkizedeki alisema: "Na Mungu wa Juu Zaidi, muumbaji wa mbingu na dunia, ambariki Abramu. Ninamsifu Mungu wa Juu Zaidi, ambaye aliwatia maadui zako mokononi mwako. " Mara ya pili Melkizedeki anatumia neno </w:t>
      </w:r>
      <w:r>
        <w:rPr>
          <w:b/>
          <w:lang w:val="sw_KE" w:bidi="sw_KE"/>
        </w:rPr>
        <w:t>kubarikiwa</w:t>
      </w:r>
      <w:r>
        <w:rPr>
          <w:lang w:val="sw_KE" w:bidi="sw_KE"/>
        </w:rPr>
        <w:t xml:space="preserve"> hapa, inarejelea kumsifu Mungu. Melkizedeki alikiri baraka za Mungu hapa. Unawezataka kutumia neno tofauti kwa kubarikiwa hapa, au kutumia neno kusifiwa.</w:t>
      </w:r>
    </w:p>
    <w:p>
      <w:pPr/>
      <w:r>
        <w:rPr>
          <w:lang w:val="sw_KE" w:bidi="sw_KE"/>
        </w:rPr>
      </w:r>
      <w:r>
        <w:rPr>
          <w:lang w:val="sw_KE" w:bidi="sw_KE"/>
        </w:rPr>
        <w:t>Kisha Abramu alimpa Melkizedeki sehemu ya kumi ya mali zote alizorejesha.</w:t>
      </w:r>
    </w:p>
    <w:p>
      <w:pPr/>
      <w:r>
        <w:rPr>
          <w:lang w:val="sw_KE" w:bidi="sw_KE"/>
        </w:rPr>
      </w:r>
      <w:r>
        <w:rPr>
          <w:lang w:val="sw_KE" w:bidi="sw_KE"/>
        </w:rPr>
        <w:t>Wakati Abramu alikuwa amefanya hivyo, Mfalme wa Sodoma alimwambia Abramu, "Acha watu kutoka mji wangu warudi kwangu, lakini unaweza kuweka mali uliyorejesha kwa ajili yako mwenyewe."</w:t>
      </w:r>
    </w:p>
    <w:p>
      <w:pPr/>
      <w:r>
        <w:rPr>
          <w:lang w:val="sw_KE" w:bidi="sw_KE"/>
        </w:rPr>
      </w:r>
      <w:r>
        <w:rPr>
          <w:lang w:val="sw_KE" w:bidi="sw_KE"/>
        </w:rPr>
        <w:t xml:space="preserve">Lakini Abramu akajibu, "Hapana! Ninaapa kwa mkono ulioinuliwa kwa </w:t>
      </w:r>
      <w:r>
        <w:rPr>
          <w:b/>
          <w:lang w:val="sw_KE" w:bidi="sw_KE"/>
        </w:rPr>
        <w:t>Mungu</w:t>
      </w:r>
      <w:r>
        <w:rPr>
          <w:lang w:val="sw_KE" w:bidi="sw_KE"/>
        </w:rPr>
        <w:t xml:space="preserve">, Mungu wa Juu Zaidi, kwamba sitaweka hata uzi au sehemu ya kiatu kutoka kwa kile ambacho ni mali yako." Hapa, Abramu anatumia jina </w:t>
      </w:r>
      <w:r>
        <w:rPr>
          <w:b/>
          <w:lang w:val="sw_KE" w:bidi="sw_KE"/>
        </w:rPr>
        <w:t>Yahweh</w:t>
      </w:r>
      <w:r>
        <w:rPr>
          <w:lang w:val="sw_KE" w:bidi="sw_KE"/>
        </w:rPr>
        <w:t xml:space="preserve">, jina la kibinafsi la Mungu, kwa Mungu. Tazama </w:t>
      </w:r>
      <w:r>
        <w:rPr>
          <w:lang w:val="sw_KE" w:bidi="sw_KE"/>
        </w:rPr>
        <w:t>Yahweh</w:t>
      </w:r>
      <w:r>
        <w:rPr>
          <w:lang w:val="sw_KE" w:bidi="sw_KE"/>
        </w:rPr>
        <w:t xml:space="preserve"> katika Faharasa, na utumie neno sawa kwa Yahweh kama unavyotumia katika hadithi za awali.</w:t>
      </w:r>
    </w:p>
    <w:p>
      <w:pPr/>
      <w:r>
        <w:rPr>
          <w:lang w:val="sw_KE" w:bidi="sw_KE"/>
        </w:rPr>
      </w:r>
      <w:r>
        <w:rPr>
          <w:lang w:val="sw_KE" w:bidi="sw_KE"/>
        </w:rPr>
        <w:t>Abramu kisha alitumia jina El Elyon, Mungu wa Juu Zaidi, jina sawa kwa Mungu ambalo Melkizedeki alitumia hapo awali. Tumia neno sawa hapa kama ulivyotumia awali katika hadithi.</w:t>
      </w:r>
    </w:p>
    <w:p>
      <w:pPr/>
      <w:r>
        <w:rPr>
          <w:lang w:val="sw_KE" w:bidi="sw_KE"/>
        </w:rPr>
      </w:r>
      <w:r>
        <w:rPr>
          <w:lang w:val="sw_KE" w:bidi="sw_KE"/>
        </w:rPr>
        <w:t>Abramu aliendelea, "Sitaki useme, 'Nilimfanya Abramu kuwa tajiri.' Nitakubali chakula ambacho vijana wangu wadogo tayari walikula, na kuomba kwamba utoe sehemu ya haki ya mali kwa wanaume ambao walienda pamoja nami, Aner, Eshkol, na Mamre."</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kuelezea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15:1–21</w:t>
      </w:r>
      <w:r>
        <w:rPr>
          <w:lang w:val="sw_KE" w:bidi="sw_KE"/>
        </w:rPr>
      </w:r>
    </w:p>
    <w:p>
      <w:pPr>
        <w:pStyle w:val="Heading3"/>
      </w:pPr>
      <w:r>
        <w:rPr>
          <w:lang w:val="sw_KE" w:bidi="sw_KE"/>
        </w:rPr>
        <w:t>Sikiliza na Moyo</w:t>
      </w:r>
    </w:p>
    <w:p>
      <w:pPr/>
      <w:r>
        <w:rPr>
          <w:lang w:val="sw_KE" w:bidi="sw_KE"/>
        </w:rPr>
      </w:r>
      <w:r>
        <w:rPr>
          <w:lang w:val="sw_KE" w:bidi="sw_KE"/>
        </w:rPr>
        <w:t>Katika hatua hii, sikiliza Mwanzo 15:1–21 na uweke moyoni mwako Sikiliza toleo la sauti la Mwanzo 15:1–21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 15:1–21 tafsiri rahisi zaidi kuelewa.</w:t>
      </w:r>
    </w:p>
    <w:p>
      <w:pPr/>
      <w:r>
        <w:rPr>
          <w:lang w:val="sw_KE" w:bidi="sw_KE"/>
        </w:rPr>
      </w:r>
      <w:r>
        <w:rPr>
          <w:lang w:val="sw_KE" w:bidi="sw_KE"/>
        </w:rPr>
        <w:t>Hadithi hii inafanyika baada ya Abramu kushinda wafalme wa kushinda, na kukutana na Mfalme wa Sodoma na Mfalme Melkizedeki. Hadithi hii inatumia jina la kibinafsi ya Mungu, Yahweh, katika hadithi zaidi. Katika hadithi hii, Yahweh anampea Abramu ahadi mbili. Yahweh anaahidi kwamba Abramu atakuwa na uzao wengi, na Yahweh anaahidi kwamba uzao wa Abramu watapata nchi yao wenyewe. Yahweh anaimarisha uhusiano wake na Abramu na anafanya agano, ahadi yenye nguvu, na Abramu. Ahadi hizi na agano ni muhimu kwa Abramu na kwa uzao wa Abramu wa baadaye, watu wa Kiyahudi.</w:t>
      </w:r>
    </w:p>
    <w:p>
      <w:pPr/>
      <w:r>
        <w:rPr>
          <w:lang w:val="sw_KE" w:bidi="sw_KE"/>
        </w:rPr>
      </w:r>
      <w:r>
        <w:rPr>
          <w:lang w:val="sw_KE" w:bidi="sw_KE"/>
        </w:rPr>
        <w:t>Hadithi hii ilianza wakati mwingine baada ya Abramu kukutana na Mfalme wa Sodoma na Mfalme Melkizedeki. Yahweh alizungumza na Abramu katika maono. Maono ni uzoefu usio wa kawaida ambayo Yahweh anazungumza na wanadamu. Wanabii mara nyingi wana maono. Ingawa hadithi hii haisemi kwamba Abramu alikuwa amelala wakati wa maono haya, maono haya pengine yalitokea usiku.</w:t>
      </w:r>
    </w:p>
    <w:p>
      <w:pPr/>
      <w:r>
        <w:rPr>
          <w:lang w:val="sw_KE" w:bidi="sw_KE"/>
        </w:rPr>
      </w:r>
      <w:r>
        <w:rPr>
          <w:lang w:val="sw_KE" w:bidi="sw_KE"/>
        </w:rPr>
        <w:t>Yahweh alianza, "Usiogope! Mimi ni ngao yenu, na tuzo yako itakuwa kubwa." Hapa, Yahweh anamwambia Abramu kwamba Yahweh atamlinda Abramu.</w:t>
      </w:r>
    </w:p>
    <w:p>
      <w:pPr/>
      <w:r>
        <w:rPr>
          <w:lang w:val="sw_KE" w:bidi="sw_KE"/>
        </w:rPr>
      </w:r>
      <w:r>
        <w:rPr>
          <w:lang w:val="sw_KE" w:bidi="sw_KE"/>
        </w:rPr>
        <w:t xml:space="preserve">Sitisha hapa na uangalie picha ya ngao kama </w:t>
      </w:r>
      <w:r>
        <w:rPr>
          <w:b/>
          <w:lang w:val="sw_KE" w:bidi="sw_KE"/>
        </w:rPr>
        <w:t>kikundi</w:t>
      </w:r>
      <w:r>
        <w:rPr>
          <w:lang w:val="sw_KE" w:bidi="sw_KE"/>
        </w:rPr>
        <w:t>. Eleza kwamba ngao ilitumiwa ili kulinda mtu kutoka kwa silaha wakati wa vita. Sitisha sauti hii hapa.</w:t>
      </w:r>
    </w:p>
    <w:p>
      <w:pPr/>
      <w:r>
        <w:rPr>
          <w:lang w:val="sw_KE" w:bidi="sw_KE"/>
        </w:rPr>
      </w:r>
      <w:r>
        <w:rPr>
          <w:lang w:val="sw_KE" w:bidi="sw_KE"/>
        </w:rPr>
        <w:t>Inawezekana kwamba Yahweh anaweza kuwa alisema badala yake, "Usiogope Abramu! Mimi ni mfadhili, au msaidizi, kwako—nitakupa msaada—na tuzo yako itakuwa kubwa."</w:t>
      </w:r>
    </w:p>
    <w:p>
      <w:pPr/>
      <w:r>
        <w:rPr>
          <w:lang w:val="sw_KE" w:bidi="sw_KE"/>
        </w:rPr>
      </w:r>
      <w:r>
        <w:rPr>
          <w:lang w:val="sw_KE" w:bidi="sw_KE"/>
        </w:rPr>
        <w:t>Hii ni mara ya kwanza Yahweh na Abramu walizungumza pamoja. Kabla ya haya, Yahweh alizungumza na Abramu alisikiliza tu. Hapa, hata hivyo, Abramu alijibu, "Mungu Mkuu, tuzo yako ni faida gani kwangu kwa vile sina watoto? Hujanipa watoto, na mtumishi wangu Eliezer kutoka Dameski atakuwa mrithi wangu." Katika wakati wa Abramu, wanandoa wasio na watoto wakati mwingine walimchukua mwana, ambaye inaweza kuwa alikuwa mtumishi wa kuwatumikia na kurithi utajiri wao wakati walikufa. Inawezekana kwamba Abramu alikuwa akirejelea zoea hilo wakati anamtaja Eliezer. Hapa, Abramu hakuwa anakosa heshima kwa kuzungumza na Mungu.</w:t>
      </w:r>
    </w:p>
    <w:p>
      <w:pPr/>
      <w:r>
        <w:rPr>
          <w:lang w:val="sw_KE" w:bidi="sw_KE"/>
        </w:rPr>
      </w:r>
      <w:r>
        <w:rPr>
          <w:lang w:val="sw_KE" w:bidi="sw_KE"/>
        </w:rPr>
        <w:t>Abramu aliendelea, "Hujanipa uzao, kwa hiyo mmoja wa watumishi wangu atakuwa mrithi wangu." Abramu anarudia mwenyewe hapa kwa msisitizo.</w:t>
      </w:r>
    </w:p>
    <w:p>
      <w:pPr/>
      <w:r>
        <w:rPr>
          <w:lang w:val="sw_KE" w:bidi="sw_KE"/>
        </w:rPr>
      </w:r>
      <w:r>
        <w:rPr>
          <w:lang w:val="sw_KE" w:bidi="sw_KE"/>
        </w:rPr>
        <w:t>Neno la Yahweh lilikuja kwa Abramu. "Neno la Yahweh lilimjia kwake" ni usemi baadaye uliotumiwa na uzao wa Abramu, waandishi wa Kiyahudi, ili kuonyesha kwamba Yahweh alikuwa amemtenga mtu kando kama nabii. Kuna usemi kama huwo uliotumiwa hapa wakati Yahweh alizungumza na Abramu.</w:t>
      </w:r>
    </w:p>
    <w:p>
      <w:pPr/>
      <w:r>
        <w:rPr>
          <w:lang w:val="sw_KE" w:bidi="sw_KE"/>
        </w:rPr>
      </w:r>
      <w:r>
        <w:rPr>
          <w:lang w:val="sw_KE" w:bidi="sw_KE"/>
        </w:rPr>
        <w:t xml:space="preserve">Yahweh anajibu, "Mtu huyu hatakuwa mrithi wako. Utapata mwana kutoka kwa mwili wako mwenyewe, na atakuwa mrithi wako." Hapa, Mungu anatumia usemi "kutoka ndani yako" ili kuweka wazi kwamba anarejelea mrithi ambaye atakuja kutoka kwa mwili wa Abramu mwenyewe na hatakuwa mwana wa kuasili. </w:t>
      </w:r>
    </w:p>
    <w:p>
      <w:pPr/>
      <w:r>
        <w:rPr>
          <w:lang w:val="sw_KE" w:bidi="sw_KE"/>
        </w:rPr>
      </w:r>
      <w:r>
        <w:rPr>
          <w:lang w:val="sw_KE" w:bidi="sw_KE"/>
        </w:rPr>
        <w:t>Sitisha hapa na mjadili swali hili kama kikundi: Unafikiria nini kuhusu ahadi hii ya Mungu kwamba Abramu atapata mtoto? Katika utamaduni wako, ni nani au ni nini kinahusika na kama watu wanaweza kupata mtoto au la? Sitisha sauti hii hapa.</w:t>
      </w:r>
    </w:p>
    <w:p>
      <w:pPr/>
      <w:r>
        <w:rPr>
          <w:lang w:val="sw_KE" w:bidi="sw_KE"/>
        </w:rPr>
      </w:r>
      <w:r>
        <w:rPr>
          <w:lang w:val="sw_KE" w:bidi="sw_KE"/>
        </w:rPr>
        <w:t xml:space="preserve">Kisha Yahweh alimchukua Abramu nje. Yahweh alisema, "Tazama nyota katika anga, na kuhesabu kama unaweza. Uzao wako utakuwa kama nyota katika anga." </w:t>
      </w:r>
    </w:p>
    <w:p>
      <w:pPr/>
      <w:r>
        <w:rPr>
          <w:lang w:val="sw_KE" w:bidi="sw_KE"/>
        </w:rPr>
      </w:r>
      <w:r>
        <w:rPr>
          <w:lang w:val="sw_KE" w:bidi="sw_KE"/>
        </w:rPr>
        <w:t>Sitisha hapa. Ikiwa mnaweza, nenda nje usiku kama kikundi na muangalie nyota. Jaribu kuhesabu nyota zote katika anga. Je, inawezekana? Unahisi vipi unapojaribu kuhesabu nyota? Hiyo inakuambia nini kuhusu ahadi ya Mungu kwa Abramu? Sitisha sauti hii hapa.</w:t>
      </w:r>
    </w:p>
    <w:p>
      <w:pPr/>
      <w:r>
        <w:rPr>
          <w:lang w:val="sw_KE" w:bidi="sw_KE"/>
        </w:rPr>
      </w:r>
      <w:r>
        <w:rPr>
          <w:lang w:val="sw_KE" w:bidi="sw_KE"/>
        </w:rPr>
        <w:t>Abramu aliamini ahadi ya Yahweh kwake, na kwa hiyo Yahweh alimfikiria Abramu kuwa mwenye haki. Wazo la Agano la Kale la haki linategemea uhusiano kati ya Yahweh na watu, au kati ya watu tofauti. Haki inarejelea utakatifu, kusimama sahihi, au kukosa hatia. Hapa, Yahweh anazingatia Abramu mwenye haki kwa sababu ya uhusiano mzuri sana kati ya Yahweh na Abramu.</w:t>
      </w:r>
    </w:p>
    <w:p>
      <w:pPr/>
      <w:r>
        <w:rPr>
          <w:lang w:val="sw_KE" w:bidi="sw_KE"/>
        </w:rPr>
      </w:r>
      <w:r>
        <w:rPr>
          <w:lang w:val="sw_KE" w:bidi="sw_KE"/>
        </w:rPr>
        <w:t>Sitisha hapa ili kujadili ibaada kama kikundi. Eleza mtu ambaye unafikiri ana uhusiano mzuri na Mungu—watu ambao hawana hatia na kuishi kwa njia takatifu au nzuri. Wanafanya nini? Watu wanawatendea vipi? Ni maneno gani unatumia ili kuelezea aina hizi za watu? Sitisha sauti hii hapa.</w:t>
      </w:r>
    </w:p>
    <w:p>
      <w:pPr/>
      <w:r>
        <w:rPr>
          <w:lang w:val="sw_KE" w:bidi="sw_KE"/>
        </w:rPr>
      </w:r>
      <w:r>
        <w:rPr>
          <w:lang w:val="sw_KE" w:bidi="sw_KE"/>
        </w:rPr>
        <w:t>Ahadi inayofuata Yahweh anampa Abramu inaanza na neno ambalo linaonyesha inaanza tukio tofauti. Ahadi inayofuata pengine ilitokea siku tofauti. Yahweh alisema, "Mimi ni Yahweh, ambaye alikuleta kutoka Ur wa Wakaldayo ili kukupa nchi hii kama milki." Hapa, Yahweh anarejelea nchi—Ur—na watu—Wakaldayo—Abramu awali alikuja kutoka. Yahweh anamkumbusha Abramu kile tayari amemfanyia.</w:t>
      </w:r>
    </w:p>
    <w:p>
      <w:pPr/>
      <w:r>
        <w:rPr>
          <w:lang w:val="sw_KE" w:bidi="sw_KE"/>
        </w:rPr>
      </w:r>
      <w:r>
        <w:rPr>
          <w:lang w:val="sw_KE" w:bidi="sw_KE"/>
        </w:rPr>
        <w:t>Abramu alijibu, "Nitajua vipi kwa hakika kwamba nitakuwa na milki ya nchi hii?"</w:t>
      </w:r>
    </w:p>
    <w:p>
      <w:pPr/>
      <w:r>
        <w:rPr>
          <w:lang w:val="sw_KE" w:bidi="sw_KE"/>
        </w:rPr>
      </w:r>
      <w:r>
        <w:rPr>
          <w:lang w:val="sw_KE" w:bidi="sw_KE"/>
        </w:rPr>
        <w:t>Yahweh alisema, "Niletee ndama, mbuzi wa kike, na kondoo mume, wote wenye umri wa miaka mitatu. Pia niletea hua na njiwa mdogo."</w:t>
      </w:r>
    </w:p>
    <w:p>
      <w:pPr/>
      <w:r>
        <w:rPr>
          <w:lang w:val="sw_KE" w:bidi="sw_KE"/>
        </w:rPr>
      </w:r>
      <w:r>
        <w:rPr>
          <w:lang w:val="sw_KE" w:bidi="sw_KE"/>
        </w:rPr>
        <w:t xml:space="preserve">Sitisha hapa na uangalie picha za ndama wa </w:t>
      </w:r>
      <w:r>
        <w:rPr>
          <w:lang w:val="sw_KE" w:bidi="sw_KE"/>
        </w:rPr>
        <w:t>miaka mitatu (ambayo ni ng'ombe mdogo wa kike), mbuzi kike wa umri wa miaka mitatu, na kondoo dume wa miaka mitatu (ambayo ni kondoo wa kiume)</w:t>
      </w:r>
      <w:r>
        <w:rPr>
          <w:lang w:val="sw_KE" w:bidi="sw_KE"/>
        </w:rPr>
        <w:t xml:space="preserve"> kama kikundi. Pia angalia picha za hua na </w:t>
      </w:r>
      <w:r>
        <w:rPr>
          <w:lang w:val="sw_KE" w:bidi="sw_KE"/>
        </w:rPr>
        <w:t>njiwa mdogo</w:t>
      </w:r>
      <w:r>
        <w:rPr>
          <w:lang w:val="sw_KE" w:bidi="sw_KE"/>
        </w:rPr>
        <w:t xml:space="preserve"> (ambayo ni aina zote mbili za ndege) kama kikundi. Una maneno au misemo gani ili kuelezea wanyama hawa katika lugha yako? Sitisha sauti hii hapa.</w:t>
      </w:r>
    </w:p>
    <w:p>
      <w:pPr/>
      <w:r>
        <w:rPr>
          <w:lang w:val="sw_KE" w:bidi="sw_KE"/>
        </w:rPr>
      </w:r>
      <w:r>
        <w:rPr>
          <w:lang w:val="sw_KE" w:bidi="sw_KE"/>
        </w:rPr>
        <w:t xml:space="preserve">Abramu akawauwa wanyama. Alimkata ndama, mbuzi wa kike, na kondoo dume katika nusu kwa urefu. Hakutaka ndege hao katikati. Alipanga sehemu za wanyama na ndege katika mistari miwili, ikitazamana. Hii pengine ilikuwa aina ya ibada iliotumiwa katika tamaduni karibu na Abramu ili kufanya maagano wao kwa wao. Agano ni makubaliano ya kudumu yaliyofanywa kati ya watu wawili au makundi ambayo yanaanzisha amani au urafiki. Watu wote wawili wanakubali kuwa waaminifu kwa makubaliano haya na kubakia katika uhusiano mzuri na kila mmoja. Pande zote mbili zinaapa kuwa waaminifu kwa agano katika sherehe ya kiibada au dhabihu. Maagano ni ya kina zaidi kuliko mikataba ya kisheria kwa sababu maagano yanahitaji uaminifu wa pande zote mbili. </w:t>
      </w:r>
    </w:p>
    <w:p>
      <w:pPr/>
      <w:r>
        <w:rPr>
          <w:lang w:val="sw_KE" w:bidi="sw_KE"/>
        </w:rPr>
      </w:r>
      <w:r>
        <w:rPr>
          <w:lang w:val="sw_KE" w:bidi="sw_KE"/>
        </w:rPr>
        <w:t>Wakati ndege wa kuwinda walipokuja kula hao wanyama wafu, Abramu aliwafukuza.</w:t>
      </w:r>
    </w:p>
    <w:p>
      <w:pPr/>
      <w:r>
        <w:rPr>
          <w:lang w:val="sw_KE" w:bidi="sw_KE"/>
        </w:rPr>
      </w:r>
      <w:r>
        <w:rPr>
          <w:lang w:val="sw_KE" w:bidi="sw_KE"/>
        </w:rPr>
        <w:t xml:space="preserve">Sitisha hapa na uangalie picha za </w:t>
      </w:r>
      <w:r>
        <w:rPr>
          <w:lang w:val="sw_KE" w:bidi="sw_KE"/>
        </w:rPr>
        <w:t>ndege wa mawindo</w:t>
      </w:r>
      <w:r>
        <w:rPr>
          <w:lang w:val="sw_KE" w:bidi="sw_KE"/>
        </w:rPr>
        <w:t xml:space="preserve"> kama kikundi. Unafikiri nini kuhusu ombi hili la Mungu kwa Abramu kukata wanyama hawa na kuwapanga? Sitisha sauti hii hapa.</w:t>
      </w:r>
    </w:p>
    <w:p>
      <w:pPr/>
      <w:r>
        <w:rPr>
          <w:lang w:val="sw_KE" w:bidi="sw_KE"/>
        </w:rPr>
      </w:r>
      <w:r>
        <w:rPr>
          <w:lang w:val="sw_KE" w:bidi="sw_KE"/>
        </w:rPr>
        <w:t>Jua lilipotua, Yahweh alimfanya Abramu kwenda katika usingizi mzito. Abramu alihisi hofu na hofu ya ajabu, ya kuzidisha. Hii ni wakati pekee katika hadithi kuhusu Abramu ambayo Abramu anaogopa wakati anazungumza na Yahweh.</w:t>
      </w:r>
    </w:p>
    <w:p>
      <w:pPr/>
      <w:r>
        <w:rPr>
          <w:lang w:val="sw_KE" w:bidi="sw_KE"/>
        </w:rPr>
      </w:r>
      <w:r>
        <w:rPr>
          <w:lang w:val="sw_KE" w:bidi="sw_KE"/>
        </w:rPr>
        <w:t>Sitisha hapa. Kama kikundi, simulia hadithi za nyakati ambazo watu wamekuwa na hofu sana. Zingatia maneno na misemo ambayo watu wanatumia ili kuelezea hofu yao. Sitisha sauti hii hapa.</w:t>
      </w:r>
    </w:p>
    <w:p>
      <w:pPr/>
      <w:r>
        <w:rPr>
          <w:lang w:val="sw_KE" w:bidi="sw_KE"/>
        </w:rPr>
      </w:r>
      <w:r>
        <w:rPr>
          <w:lang w:val="sw_KE" w:bidi="sw_KE"/>
        </w:rPr>
        <w:t>Yahweh alisema, "Kuwa na uhakika kwamba uzao wako watakuwa wageni katika nchi ambayo si yao. Watakuwa watumwa wanaodhulumiwa pale kwa miaka mia nne. Lakini nitaadhibu nchi ambayo itawafanya watumwa, na uzao wako wataondoka na utajiri mkubwa."</w:t>
      </w:r>
    </w:p>
    <w:p>
      <w:pPr/>
      <w:r>
        <w:rPr>
          <w:lang w:val="sw_KE" w:bidi="sw_KE"/>
        </w:rPr>
      </w:r>
      <w:r>
        <w:rPr>
          <w:lang w:val="sw_KE" w:bidi="sw_KE"/>
        </w:rPr>
        <w:t>Sitisha hapa na mjadili kama kikundi: Unafikiri nini kuhusu Mungu kumwambia Abramu mambo ambayo yatatokea miaka 400 katika siku zijazo? Sitisha sauti hii hapa.</w:t>
      </w:r>
    </w:p>
    <w:p>
      <w:pPr/>
      <w:r>
        <w:rPr>
          <w:lang w:val="sw_KE" w:bidi="sw_KE"/>
        </w:rPr>
      </w:r>
      <w:r>
        <w:rPr>
          <w:lang w:val="sw_KE" w:bidi="sw_KE"/>
        </w:rPr>
        <w:t>Yahweh aliendelea, "Lakini wewe, Abramu, utakwenda kwa mababu wako kwa amani na kuzikwa katika uzee mwema." "Kwenda kwa mababu wako" ilikuwa msemo ambao ilimaanisha "kufa." "kuzikwa katika umri mwema" ilimaanisha Abramu angekufa baada ya kuishi kwa muda mrefu.</w:t>
      </w:r>
    </w:p>
    <w:p>
      <w:pPr/>
      <w:r>
        <w:rPr>
          <w:lang w:val="sw_KE" w:bidi="sw_KE"/>
        </w:rPr>
      </w:r>
      <w:r>
        <w:rPr>
          <w:lang w:val="sw_KE" w:bidi="sw_KE"/>
        </w:rPr>
        <w:t>Sitisha hapa na mjadili kama kikundi: Una misemo gani sawa katika lugha yako? Katika utamaduni wako, unazungumza vipi kuhusu mambo ambayo yatatokea kwa wajukuu wako wakuu? Sitisha sauti hii hapa.</w:t>
      </w:r>
    </w:p>
    <w:p>
      <w:pPr/>
      <w:r>
        <w:rPr>
          <w:lang w:val="sw_KE" w:bidi="sw_KE"/>
        </w:rPr>
      </w:r>
      <w:r>
        <w:rPr>
          <w:lang w:val="sw_KE" w:bidi="sw_KE"/>
        </w:rPr>
        <w:t>Hatimaye, Yahweh alisema, "Baada ya vizazi vinne uzao wako watarudi hapa kwenye nchi hii. Dhambi ya Waamori si kubwa kiasi cha wao kuadhibiwa." Hapa, wakati Yahweh alisema "dhambi ya Waamori si kubwa kiasi bado," alimaanisha kwamba Waamori hawakuwa wamefanya dhambi nyingi sana ambayo Yahweh alipaswa kuwaadhibu. Wakati Yahweh anarejelea Waamori hapa, pengine anarejelea watu wote ambao wanaishi katika nchi atakaowapa uzao wa Abramu, si kikundi kimoja tu cha watu. "Vizazi vinne" pengine inarejelea kuhusu miaka mia nne.</w:t>
      </w:r>
    </w:p>
    <w:p>
      <w:pPr/>
      <w:r>
        <w:rPr>
          <w:lang w:val="sw_KE" w:bidi="sw_KE"/>
        </w:rPr>
      </w:r>
      <w:r>
        <w:rPr>
          <w:lang w:val="sw_KE" w:bidi="sw_KE"/>
        </w:rPr>
        <w:t>Sitisha hapa na mjadili kama kikundi: Unafikiri nini kuhusu mpango wa Mungu kwa watu ambao kwa sasa wanaishi katika nchi? Sitisha sauti hii hapa.</w:t>
      </w:r>
    </w:p>
    <w:p>
      <w:pPr/>
      <w:r>
        <w:rPr>
          <w:lang w:val="sw_KE" w:bidi="sw_KE"/>
        </w:rPr>
      </w:r>
      <w:r>
        <w:rPr>
          <w:lang w:val="sw_KE" w:bidi="sw_KE"/>
        </w:rPr>
        <w:t xml:space="preserve">Baada ya jua kutua na ilikuwa giza, Abramu aliona chungu cha moto kilichotoa moshi na mwenge wa moto ukipita kati ya wanyama wale nusu wafu. Moto mara nyingi ulikuwa ishara ya kuwepo kwa Yahweh. Hii inaonyesha kwamba Yahweh mwenyewe alikuwa akitembea kupitia wanyama wale nusu. Katika hadithi hii, Yahweh pekee ndiye alitembea kupitia wanyama wale nusu. Vyungu vya moto vilikuwa vyombo vidogo vya udongo na makaa ya moto ndani yake. Vilitumiwa kuoka mkate. Mienge ilikuwa vijiti vya kuchoma vilivyotumiwa kwa mwanga. </w:t>
      </w:r>
    </w:p>
    <w:p>
      <w:pPr/>
      <w:r>
        <w:rPr>
          <w:lang w:val="sw_KE" w:bidi="sw_KE"/>
        </w:rPr>
      </w:r>
      <w:r>
        <w:rPr>
          <w:lang w:val="sw_KE" w:bidi="sw_KE"/>
        </w:rPr>
        <w:t xml:space="preserve">Sitisha hapa na uangalie picha ya mwenge na chungu cha </w:t>
      </w:r>
      <w:r>
        <w:rPr>
          <w:b/>
          <w:lang w:val="sw_KE" w:bidi="sw_KE"/>
        </w:rPr>
        <w:t>moto</w:t>
      </w:r>
      <w:r>
        <w:rPr>
          <w:lang w:val="sw_KE" w:bidi="sw_KE"/>
        </w:rPr>
        <w:t xml:space="preserve"> kama </w:t>
      </w:r>
      <w:r>
        <w:rPr>
          <w:b/>
          <w:lang w:val="sw_KE" w:bidi="sw_KE"/>
        </w:rPr>
        <w:t>kikundi</w:t>
      </w:r>
      <w:r>
        <w:rPr>
          <w:lang w:val="sw_KE" w:bidi="sw_KE"/>
        </w:rPr>
        <w:t>. Sitisha sauti hii hapa.</w:t>
      </w:r>
    </w:p>
    <w:p>
      <w:pPr/>
      <w:r>
        <w:rPr>
          <w:lang w:val="sw_KE" w:bidi="sw_KE"/>
        </w:rPr>
      </w:r>
      <w:r>
        <w:rPr>
          <w:lang w:val="sw_KE" w:bidi="sw_KE"/>
        </w:rPr>
        <w:t>Katika aina hii ya agano, watu wangetembea katikati ya wanyama waliokatwa ili kuonyesha kwamba kama wangevunja ahadi zao wangekuwa kama wanyama hao. Kwa kawaida, makundi yote mawili ya watu wanaofanya agano wangetembea kati ya wanyama hao. Hapa, uwepo tu wa Yahweh, kwa namna ya chungu cha moto na mwanga, unatembea kati ya mistari ya wanyama. Hii inaonyesha kwamba agano hili si la kawaida. Yahweh anachukua jukumu kamili kwa kutunza agano.</w:t>
      </w:r>
    </w:p>
    <w:p>
      <w:pPr/>
      <w:r>
        <w:rPr>
          <w:lang w:val="sw_KE" w:bidi="sw_KE"/>
        </w:rPr>
      </w:r>
      <w:r>
        <w:rPr>
          <w:lang w:val="sw_KE" w:bidi="sw_KE"/>
        </w:rPr>
        <w:t>Sitisha hapa ili kujadili ibaada kama hizi kama kikundi. Unaonyesha vipi kwamba umeunda agano au mkataba katika utamaduni wako? Ni aina gani za ibada unafanya ili kuonyesha kwamba umefanya agano? Sitisha sauti hii hapa.</w:t>
      </w:r>
    </w:p>
    <w:p>
      <w:pPr/>
      <w:r>
        <w:rPr>
          <w:lang w:val="sw_KE" w:bidi="sw_KE"/>
        </w:rPr>
      </w:r>
      <w:r>
        <w:rPr>
          <w:lang w:val="sw_KE" w:bidi="sw_KE"/>
        </w:rPr>
        <w:t>Yahweh alifanya agano na Abramu siku hiyo na kusema, "Ninawapa uzao wako nchi hii, kutoka mpaka wa Misri hadi Mto mkubwa wa Euphrates. Ninawapa nchi ambapo Wakeni, Wakenizi, Wakodomu, Wahiti, Waperizi, Warefa, Waamori, Wakanaani, Wagirgashi na Wayebusi wanaishi."</w:t>
      </w:r>
    </w:p>
    <w:p>
      <w:pPr/>
      <w:r>
        <w:rPr>
          <w:lang w:val="sw_KE" w:bidi="sw_KE"/>
        </w:rPr>
      </w:r>
      <w:r>
        <w:rPr>
          <w:lang w:val="sw_KE" w:bidi="sw_KE"/>
        </w:rPr>
        <w:t>Sitisha hapa na uangalie ramani ya</w:t>
      </w:r>
      <w:r>
        <w:rPr>
          <w:lang w:val="sw_KE" w:bidi="sw_KE"/>
        </w:rPr>
        <w:t>maeneo makundi haya ya watu wanaweza kuishi</w:t>
      </w:r>
      <w:r>
        <w:rPr>
          <w:lang w:val="sw_KE" w:bidi="sw_KE"/>
        </w:rPr>
        <w:t xml:space="preserve"> kama kikundi.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 15:1–21 tafsiri rahisi zaidi kuelewa.</w:t>
      </w:r>
    </w:p>
    <w:p>
      <w:pPr/>
      <w:r>
        <w:rPr>
          <w:lang w:val="sw_KE" w:bidi="sw_KE"/>
        </w:rPr>
      </w:r>
      <w:r>
        <w:rPr>
          <w:lang w:val="sw_KE" w:bidi="sw_KE"/>
        </w:rPr>
        <w:t>Katika hatua hii, kikundi kitafafanua matukio, wahusika na mpangilio wa simulizi hili.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Yahweh anazungumza na Abramu na kumwambia kwamba Yahweh atazawadi na kumlinda Abramu. Abramu anamuuliza Yahweh baraka za Yahweh zitakuwaje kwa sababu Abramu hana watoto na mtumishi atakuwa mrithi wa Abramu. Yahweh anajibu kwamba Abramu atakuwa na watoto wake mwenyewe.</w:t>
      </w:r>
    </w:p>
    <w:p>
      <w:pPr/>
      <w:r>
        <w:rPr>
          <w:lang w:val="sw_KE" w:bidi="sw_KE"/>
        </w:rPr>
      </w:r>
      <w:r>
        <w:rPr>
          <w:b/>
          <w:lang w:val="sw_KE" w:bidi="sw_KE"/>
        </w:rPr>
        <w:t>Katika tukio la pili:</w:t>
      </w:r>
      <w:r>
        <w:rPr>
          <w:lang w:val="sw_KE" w:bidi="sw_KE"/>
        </w:rPr>
        <w:t xml:space="preserve"> Yahweh anampeleka Abramu nje na kumwambia aangalie anga. Yahweh anamwambia Abramu kwamba Abramu atakuwa na uzao mwingi kama nyota angani. Abramu anamwamini Yahweh.</w:t>
      </w:r>
    </w:p>
    <w:p>
      <w:pPr/>
      <w:r>
        <w:rPr>
          <w:lang w:val="sw_KE" w:bidi="sw_KE"/>
        </w:rPr>
      </w:r>
      <w:r>
        <w:rPr>
          <w:b/>
          <w:lang w:val="sw_KE" w:bidi="sw_KE"/>
        </w:rPr>
        <w:t>Katika tukio la tatu:</w:t>
      </w:r>
      <w:r>
        <w:rPr>
          <w:lang w:val="sw_KE" w:bidi="sw_KE"/>
        </w:rPr>
        <w:t xml:space="preserve"> Siku iliyofuata, Yahweh anaahidi kumpa Abramu ardhi. Abramu anauliza jinsi anaweza kujua kwa hakika kwamba Yahweh atampa nchi. Yahweh anamwambia Abramu alete wanyama fulani. Abramu anamletea Yahweh wanyama na kuwakata wanyama hao vipande viwili.</w:t>
      </w:r>
    </w:p>
    <w:p>
      <w:pPr/>
      <w:r>
        <w:rPr>
          <w:lang w:val="sw_KE" w:bidi="sw_KE"/>
        </w:rPr>
      </w:r>
      <w:r>
        <w:rPr>
          <w:b/>
          <w:lang w:val="sw_KE" w:bidi="sw_KE"/>
        </w:rPr>
        <w:t>Katika tukio la nne:</w:t>
      </w:r>
      <w:r>
        <w:rPr>
          <w:lang w:val="sw_KE" w:bidi="sw_KE"/>
        </w:rPr>
        <w:t xml:space="preserve"> Jua linapotua, Abramu anaingia katika maono. Yahweh anamwambia Abramu kuhusu uzao wa Abramu.</w:t>
      </w:r>
    </w:p>
    <w:p>
      <w:pPr/>
      <w:r>
        <w:rPr>
          <w:lang w:val="sw_KE" w:bidi="sw_KE"/>
        </w:rPr>
      </w:r>
      <w:r>
        <w:rPr>
          <w:b/>
          <w:lang w:val="sw_KE" w:bidi="sw_KE"/>
        </w:rPr>
        <w:t>Katika tukio la tano:</w:t>
      </w:r>
      <w:r>
        <w:rPr>
          <w:lang w:val="sw_KE" w:bidi="sw_KE"/>
        </w:rPr>
        <w:t xml:space="preserve"> Yahweh anafanya agano na Abramu. Baada ya jua kutua na kuwa giza, chungu cha moto na mwenge hupita kati ya safu mbili za wanyama waliokatwa. Yahweh anasema, "Kwa uzao wako ninatoa ardhi hii, kutoka kwa mto wa Misri hadi mto mkubwa wa Euphrates. Nitakupa nchi ya Wakeni, Wakenizi, Wakadmoni, Wahiti, Waperizi, Warefai, Waamori, Wakanaani, Wagirgashi, na Wayebusi."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Eliezer kutoka Dameski (ambaye anatajwa)</w:t>
      </w:r>
    </w:p>
    <w:p>
      <w:pPr/>
      <w:r>
        <w:rPr>
          <w:lang w:val="sw_KE" w:bidi="sw_KE"/>
        </w:rPr>
      </w:r>
      <w:r>
        <w:rPr>
          <w:lang w:val="sw_KE" w:bidi="sw_KE"/>
        </w:rPr>
        <w:t>Kama kikundi, zingatia sehemu hizi za mpangilio wa simulizi:</w:t>
      </w:r>
    </w:p>
    <w:p>
      <w:pPr/>
      <w:r>
        <w:rPr>
          <w:lang w:val="sw_KE" w:bidi="sw_KE"/>
        </w:rPr>
      </w:r>
      <w:r>
        <w:rPr>
          <w:lang w:val="sw_KE" w:bidi="sw_KE"/>
        </w:rPr>
        <w:t>Katika tukio la kwanza, taswira ya mazungumzo kati ya Yahweh na Abramu. Hadithi hii pengine inaanza usiku. Abramu pengine yuko katika hema.</w:t>
      </w:r>
    </w:p>
    <w:p>
      <w:pPr/>
      <w:r>
        <w:rPr>
          <w:lang w:val="sw_KE" w:bidi="sw_KE"/>
        </w:rPr>
      </w:r>
      <w:r>
        <w:rPr>
          <w:lang w:val="sw_KE" w:bidi="sw_KE"/>
        </w:rPr>
        <w:t xml:space="preserve">Sitisha hapa na muangalie picha ya hema </w:t>
      </w:r>
      <w:r>
        <w:rPr>
          <w:lang w:val="sw_KE" w:bidi="sw_KE"/>
        </w:rPr>
        <w:t>kama</w:t>
      </w:r>
      <w:r>
        <w:rPr>
          <w:lang w:val="sw_KE" w:bidi="sw_KE"/>
        </w:rPr>
        <w:t xml:space="preserve"> kikundi. Sitisha sauti hii hapa.</w:t>
      </w:r>
    </w:p>
    <w:p>
      <w:pPr/>
      <w:r>
        <w:rPr>
          <w:lang w:val="sw_KE" w:bidi="sw_KE"/>
        </w:rPr>
      </w:r>
      <w:r>
        <w:rPr>
          <w:lang w:val="sw_KE" w:bidi="sw_KE"/>
        </w:rPr>
        <w:t>Yahweh anamwambia Abramu, "Usiogope. Nitakulinda kama ngao, na nitakupa thawabu kubwa."</w:t>
      </w:r>
    </w:p>
    <w:p>
      <w:pPr/>
      <w:r>
        <w:rPr>
          <w:lang w:val="sw_KE" w:bidi="sw_KE"/>
        </w:rPr>
      </w:r>
      <w:r>
        <w:rPr>
          <w:lang w:val="sw_KE" w:bidi="sw_KE"/>
        </w:rPr>
        <w:t xml:space="preserve">Sitisha hapa na uangalie picha ya ngao kama </w:t>
      </w:r>
      <w:r>
        <w:rPr>
          <w:b/>
          <w:lang w:val="sw_KE" w:bidi="sw_KE"/>
        </w:rPr>
        <w:t>kikundi</w:t>
      </w:r>
      <w:r>
        <w:rPr>
          <w:lang w:val="sw_KE" w:bidi="sw_KE"/>
        </w:rPr>
        <w:t>. Jadili swali hili kama kikundi: Una aina gani za alama za ulinzi, kama vile ngao ilivyokuwa ishara ya ulinzi kwa Abramu? Sitisha sauti hii hapa.</w:t>
      </w:r>
    </w:p>
    <w:p>
      <w:pPr/>
      <w:r>
        <w:rPr>
          <w:lang w:val="sw_KE" w:bidi="sw_KE"/>
        </w:rPr>
      </w:r>
      <w:r>
        <w:rPr>
          <w:lang w:val="sw_KE" w:bidi="sw_KE"/>
        </w:rPr>
        <w:t>Katika tukio la pili, hakikisha unapata picha ya mpangilio na harakati za tukio hilo. Yahweh anamleta Abramu nje. Ni usiku. Yahweh anamwambia Abramu, "Tazama nyota." Je, unaweza kuhesabu?" Yahweh hakutarajia jibu la swali hili. Alikuwa akimwonyesha Abramu kwamba Abramu angekuwa na uzao mwingi.</w:t>
      </w:r>
    </w:p>
    <w:p>
      <w:pPr/>
      <w:r>
        <w:rPr>
          <w:lang w:val="sw_KE" w:bidi="sw_KE"/>
        </w:rPr>
      </w:r>
      <w:r>
        <w:rPr>
          <w:lang w:val="sw_KE" w:bidi="sw_KE"/>
        </w:rPr>
        <w:t>Yahweh anaendelea kuzungumza na Abramu. Anasema, "Uzao wako utakuwa kama nyota angani." Abramu anamwamini Yahweh, na kwa hiyo Yahweh anamfikiria Abramu kuwa mwenye haki. Ni muhimu kukumbuka kwamba Yahweh anasema Abramu yuko katika uhusiano mzuri na Yahweh kwa sababu Abramu anamwamini Mungu.</w:t>
      </w:r>
    </w:p>
    <w:p>
      <w:pPr/>
      <w:r>
        <w:rPr>
          <w:lang w:val="sw_KE" w:bidi="sw_KE"/>
        </w:rPr>
      </w:r>
      <w:r>
        <w:rPr>
          <w:lang w:val="sw_KE" w:bidi="sw_KE"/>
        </w:rPr>
        <w:t>Katika tukio la tatu, uwe na taswira mazungumzo kati ya Yahweh na Abramu. Tukio hili linaanza na neno ambalo linatumiwa kuanza tukio jipya, kwa hiyo pengine linafanyika siku tofauti na matukio ya awali. Hatujui ni wakati gani wa siku hii inatokea. Yahweh anasema kwa Abramu, "Mimi ni Yahweh, ambaye alikutoa Ur kwa Wakaldayo ili kukupa nchi hii kuwa milki yako."</w:t>
      </w:r>
    </w:p>
    <w:p>
      <w:pPr/>
      <w:r>
        <w:rPr>
          <w:lang w:val="sw_KE" w:bidi="sw_KE"/>
        </w:rPr>
      </w:r>
      <w:r>
        <w:rPr>
          <w:lang w:val="sw_KE" w:bidi="sw_KE"/>
        </w:rPr>
        <w:t xml:space="preserve">Sitisha hapa na, kama kikundi, angalia ni wapi </w:t>
      </w:r>
      <w:r>
        <w:rPr>
          <w:lang w:val="sw_KE" w:bidi="sw_KE"/>
        </w:rPr>
        <w:t>Ur na nchi ya Wakaldayo iko</w:t>
      </w:r>
      <w:r>
        <w:rPr>
          <w:lang w:val="sw_KE" w:bidi="sw_KE"/>
        </w:rPr>
        <w:t xml:space="preserve"> kwenye ramani. Sitisha sauti hii hapa.</w:t>
      </w:r>
    </w:p>
    <w:p>
      <w:pPr/>
      <w:r>
        <w:rPr>
          <w:lang w:val="sw_KE" w:bidi="sw_KE"/>
        </w:rPr>
      </w:r>
      <w:r>
        <w:rPr>
          <w:lang w:val="sw_KE" w:bidi="sw_KE"/>
        </w:rPr>
        <w:t>Abramu anamwomba Yahweh kumpa ishara, au uthibitisho, kwamba Yahweh atampa Abramu na uzao wake nchi hii.</w:t>
      </w:r>
    </w:p>
    <w:p>
      <w:pPr/>
      <w:r>
        <w:rPr>
          <w:lang w:val="sw_KE" w:bidi="sw_KE"/>
        </w:rPr>
      </w:r>
      <w:r>
        <w:rPr>
          <w:lang w:val="sw_KE" w:bidi="sw_KE"/>
        </w:rPr>
        <w:t>Yahweh anamwambia Abramu, "Niletee ng'ombe mmoja, mbuzi mmoja, na kondoo dume mmoja, wote wenye umri wa miaka mitatu, pamoja na njiwa na hua."</w:t>
      </w:r>
    </w:p>
    <w:p>
      <w:pPr/>
      <w:r>
        <w:rPr>
          <w:lang w:val="sw_KE" w:bidi="sw_KE"/>
        </w:rPr>
      </w:r>
      <w:r>
        <w:rPr>
          <w:lang w:val="sw_KE" w:bidi="sw_KE"/>
        </w:rPr>
        <w:t xml:space="preserve">Sitisha hapa na, kama kikundi, angalia picha ya </w:t>
      </w:r>
      <w:r>
        <w:rPr>
          <w:lang w:val="sw_KE" w:bidi="sw_KE"/>
        </w:rPr>
        <w:t>ndama, mbuzi wa kike, kondoo dume, njiwa, na hua</w:t>
      </w:r>
      <w:r>
        <w:rPr>
          <w:lang w:val="sw_KE" w:bidi="sw_KE"/>
        </w:rPr>
        <w:t>. Sitisha sauti hii hapa.</w:t>
      </w:r>
    </w:p>
    <w:p>
      <w:pPr/>
      <w:r>
        <w:rPr>
          <w:lang w:val="sw_KE" w:bidi="sw_KE"/>
        </w:rPr>
      </w:r>
      <w:r>
        <w:rPr>
          <w:lang w:val="sw_KE" w:bidi="sw_KE"/>
        </w:rPr>
        <w:t>Hakikisha unapiga picha akilini kile Abramu anachofanya na wanyama. Anawaua wanyama. Anawakata ng'ombe, mbuzi, na kondoo dume katikati kuanzia nyuma hadi mbele. Hawakati njiwa na hua. Abramu anapanga nusu ya wanyama katika mistari miwili, ikikabiliana na kila mmoja. Damu yao inajikusanya katikati ya wanyama. Abramu anazuia ndege wa mawindo kukula hao wanyama.</w:t>
      </w:r>
    </w:p>
    <w:p>
      <w:pPr/>
      <w:r>
        <w:rPr>
          <w:lang w:val="sw_KE" w:bidi="sw_KE"/>
        </w:rPr>
      </w:r>
      <w:r>
        <w:rPr>
          <w:lang w:val="sw_KE" w:bidi="sw_KE"/>
        </w:rPr>
        <w:t>Tukio la nne linafanyika wakati jua linapotua. Abramu analala usingizi mzito. Yahweh anazungumza na Abramu. Hakikisha unapata picha ya kile anachosema Yahweh. Yahweh anasema, "Elewa hii kwa hakika." Uzao wako watakaa miaka mia nne kama wageni katika nchi ambayo si yao. Watakuwa watumwa na watatendewa vibaya, lakini nitaiadhibu nchi ambayo inawatendea vibaya."</w:t>
      </w:r>
    </w:p>
    <w:p>
      <w:pPr/>
      <w:r>
        <w:rPr>
          <w:lang w:val="sw_KE" w:bidi="sw_KE"/>
        </w:rPr>
      </w:r>
      <w:r>
        <w:rPr>
          <w:lang w:val="sw_KE" w:bidi="sw_KE"/>
        </w:rPr>
        <w:t>Yahweh kisha anazungumza kuhusu Abramu. Unaweza kutaka kupanga upya kile Yahweh anachosema kwa ajili ya uwazi. Yahweh anasema, "Wewe, Abramu, utaishi mpaka uzee kabla ya kufa na kuzikwa kwa amani."</w:t>
      </w:r>
    </w:p>
    <w:p>
      <w:pPr/>
      <w:r>
        <w:rPr>
          <w:lang w:val="sw_KE" w:bidi="sw_KE"/>
        </w:rPr>
      </w:r>
      <w:r>
        <w:rPr>
          <w:lang w:val="sw_KE" w:bidi="sw_KE"/>
        </w:rPr>
        <w:t>Kisha Yahweh anamwambia Abramu kwamba kwa sababu dhambi ya watu wanaoishi kwa sasa kwenye nchi haijafikia kiwango chake kamili, uzao wa Abramu watarudi nchi baada ya vizazi vinne.</w:t>
      </w:r>
    </w:p>
    <w:p>
      <w:pPr/>
      <w:r>
        <w:rPr>
          <w:lang w:val="sw_KE" w:bidi="sw_KE"/>
        </w:rPr>
      </w:r>
      <w:r>
        <w:rPr>
          <w:lang w:val="sw_KE" w:bidi="sw_KE"/>
        </w:rPr>
        <w:t>Tukio la tano linatokea baada ya jua kutua. Giza la kina linakuja, na Abramu anajazwa na hofu. Sufuria na mwenge unaonekana na kuelea kati ya mistari miwili ya kukata wanyama.</w:t>
      </w:r>
    </w:p>
    <w:p>
      <w:pPr/>
      <w:r>
        <w:rPr>
          <w:lang w:val="sw_KE" w:bidi="sw_KE"/>
        </w:rPr>
      </w:r>
      <w:r>
        <w:rPr>
          <w:lang w:val="sw_KE" w:bidi="sw_KE"/>
        </w:rPr>
        <w:t xml:space="preserve">Sitisha hapa na, kama kikundi, angalia picha ya chungu cha </w:t>
      </w:r>
      <w:r>
        <w:rPr>
          <w:b/>
          <w:lang w:val="sw_KE" w:bidi="sw_KE"/>
        </w:rPr>
        <w:t>moto</w:t>
      </w:r>
      <w:r>
        <w:rPr>
          <w:lang w:val="sw_KE" w:bidi="sw_KE"/>
        </w:rPr>
        <w:t xml:space="preserve"> na </w:t>
      </w:r>
      <w:r>
        <w:rPr>
          <w:b/>
          <w:lang w:val="sw_KE" w:bidi="sw_KE"/>
        </w:rPr>
        <w:t>tochi</w:t>
      </w:r>
      <w:r>
        <w:rPr>
          <w:lang w:val="sw_KE" w:bidi="sw_KE"/>
        </w:rPr>
        <w:t>. Sitisha sauti hii hapa.</w:t>
      </w:r>
    </w:p>
    <w:p>
      <w:pPr/>
      <w:r>
        <w:rPr>
          <w:lang w:val="sw_KE" w:bidi="sw_KE"/>
        </w:rPr>
      </w:r>
      <w:r>
        <w:rPr>
          <w:lang w:val="sw_KE" w:bidi="sw_KE"/>
        </w:rPr>
        <w:t>Yahweh anafanya agano na Abramu. Yahweh anasema, "Nitawapa uzao wako nchi hii. Nitawapa nchi kuanzia mto wa Misri mpaka ule mto mkubwa wa Eufrati. Nitawapa nchi ya Wakeneti, Wakenizi, Wakadomi, Wahiti, Waperizi, Warefa, Waamori, Wakanaani, Wagirgashi, na Wayebusi."</w:t>
      </w:r>
    </w:p>
    <w:p>
      <w:pPr/>
      <w:r>
        <w:rPr>
          <w:lang w:val="sw_KE" w:bidi="sw_KE"/>
        </w:rPr>
      </w:r>
      <w:r>
        <w:rPr>
          <w:lang w:val="sw_KE" w:bidi="sw_KE"/>
        </w:rPr>
        <w:t xml:space="preserve">Simama hapa na, kama kikundi, iangalieni ramani ya </w:t>
      </w:r>
      <w:r>
        <w:rPr>
          <w:lang w:val="sw_KE" w:bidi="sw_KE"/>
        </w:rPr>
        <w:t>nchi iliyo kati ya mto wa Misri na mto mkubwa wa Frati</w:t>
      </w:r>
      <w:r>
        <w:rPr>
          <w:lang w:val="sw_KE" w:bidi="sw_KE"/>
        </w:rPr>
        <w:t>. Onyesha timu ambapo nchi ya Wakeni, Wakenizi, Wakadmoni, Wahiti, Waperizi, Warefa, Waamori, Wakanaani, Wagirgashi, na Wayebusi ilipoweza kuwa kwenye ramani. Sitisha sauti hii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 15:1–21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Yahweh</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Eliezer kutoka Dameski (ambaye anatajwa)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Yahweh anazungumza na Abramu. Anasema, "Usiogope, Abramu. Nitakulinda kama ngao, na kukupa thawabu."</w:t>
      </w:r>
    </w:p>
    <w:p>
      <w:pPr/>
      <w:r>
        <w:rPr>
          <w:lang w:val="sw_KE" w:bidi="sw_KE"/>
        </w:rPr>
      </w:r>
      <w:r>
        <w:rPr>
          <w:lang w:val="sw_KE" w:bidi="sw_KE"/>
        </w:rPr>
        <w:t>Sitisha igizo. Muulize mwigizaji anayeigiza Yahweh, "Unahisi vipi au unawaza nini?" Mtu anaweza kujibu mambo kama, "Katika hadithi ya awali, Abramu hakuchukua mali yoyote ambayo Mfalme wa Sodoma alimpa. Ninafurahia Abramu na ninataka aendelee kuwa mwaminifu kwangu." Anzisha tena kitendo.</w:t>
      </w:r>
    </w:p>
    <w:p>
      <w:pPr/>
      <w:r>
        <w:rPr>
          <w:lang w:val="sw_KE" w:bidi="sw_KE"/>
        </w:rPr>
      </w:r>
      <w:r>
        <w:rPr>
          <w:lang w:val="sw_KE" w:bidi="sw_KE"/>
        </w:rPr>
        <w:t>Abramu anajibu, "Yahweh, kuna uzuri gani kwa kile unachonipatia kwa sababu sina watoto? Mtumishi wangu, Eliezer kutoka Dameski, atakuwa mrithi wangu."</w:t>
      </w:r>
    </w:p>
    <w:p>
      <w:pPr/>
      <w:r>
        <w:rPr>
          <w:lang w:val="sw_KE" w:bidi="sw_KE"/>
        </w:rPr>
      </w:r>
      <w:r>
        <w:rPr>
          <w:lang w:val="sw_KE" w:bidi="sw_KE"/>
        </w:rPr>
        <w:t>Sitisha igizo. Muulize mwigizaji anayeigiza Abramu, "Unahisi vipi au unawaza nini?" Mtu anaweza kujibu mambo kama, "Ninakasirika sana kwamba sina watoto wowote wa kurithi utajiri wangu," "Nimekata tamaa," au "Sielewi baraka za Mungu zitakuwa na faida gani ikiwa sina watoto wa kuwarithisha." Anzisha tena kitendo.</w:t>
      </w:r>
    </w:p>
    <w:p>
      <w:pPr/>
      <w:r>
        <w:rPr>
          <w:lang w:val="sw_KE" w:bidi="sw_KE"/>
        </w:rPr>
      </w:r>
      <w:r>
        <w:rPr>
          <w:lang w:val="sw_KE" w:bidi="sw_KE"/>
        </w:rPr>
        <w:t>Yahweh anajibu, "Eliezer hatarithi utajiri wako. Utakuwa na mtoto mwenyewe, na atakuwa mrithi wako."</w:t>
      </w:r>
    </w:p>
    <w:p>
      <w:pPr/>
      <w:r>
        <w:rPr>
          <w:lang w:val="sw_KE" w:bidi="sw_KE"/>
        </w:rPr>
      </w:r>
      <w:r>
        <w:rPr>
          <w:lang w:val="sw_KE" w:bidi="sw_KE"/>
        </w:rPr>
        <w:t xml:space="preserve">Kisha Yahweh anamleta Abramu nje. Anasema, "Tazama nyota angani. Je, unaweza kuhesabu? Uzao wako utakuwa kama nyota katika anga." </w:t>
      </w:r>
    </w:p>
    <w:p>
      <w:pPr/>
      <w:r>
        <w:rPr>
          <w:lang w:val="sw_KE" w:bidi="sw_KE"/>
        </w:rPr>
      </w:r>
      <w:r>
        <w:rPr>
          <w:lang w:val="sw_KE" w:bidi="sw_KE"/>
        </w:rPr>
        <w:t>Sitisha igizo. Muulize mwigizaji anayeigiza Abramu, "Unahisi vipi au unawaza nini?" Mtu anaweza kujibu mambo kama, "Ninafurahi na kile Yahweh anasema," au "Siwezi kuhesabu nyota, kwa hiyo ninashangaa kwamba uzao wangu watakuwa wengi sana." Anzisha tena kitendo.</w:t>
      </w:r>
    </w:p>
    <w:p>
      <w:pPr/>
      <w:r>
        <w:rPr>
          <w:lang w:val="sw_KE" w:bidi="sw_KE"/>
        </w:rPr>
      </w:r>
      <w:r>
        <w:rPr>
          <w:lang w:val="sw_KE" w:bidi="sw_KE"/>
        </w:rPr>
        <w:t>Abramu aliamini ahadi ya Yahweh. Yahweh alifurahi na kuzingatia mwitikio wa imani ya Abramu kama uthibitisho wa uaminifu wa kweli.</w:t>
      </w:r>
    </w:p>
    <w:p>
      <w:pPr/>
      <w:r>
        <w:rPr>
          <w:lang w:val="sw_KE" w:bidi="sw_KE"/>
        </w:rPr>
      </w:r>
      <w:r>
        <w:rPr>
          <w:lang w:val="sw_KE" w:bidi="sw_KE"/>
        </w:rPr>
        <w:t>Sitisha igizo. Muulize mwigizaji anayeigiza Abramu, "Unahisi vipi au unawaza nini?" Mtu anaweza kujibu mambo kama, "Sijui jinsi nitakuwa na mtoto, lakini ninaamini kwamba Mungu atafanya kile anachosema," au "Nina imani kamili Mungu atafanya kama anavyosema." Muulize mwigizaji anayeigiza Yahweh, "Unahisi vipi?" Mtu anaweza kujibu mambo kama, "Kwa sababu Abramu ananiamini, ninazingatia kuwa na uhusiano mzuri," au "Ninazingatia kwa ukarimu Abramu kuwa mwenye haki." Anzisha tena kitendo.</w:t>
      </w:r>
    </w:p>
    <w:p>
      <w:pPr/>
      <w:r>
        <w:rPr>
          <w:lang w:val="sw_KE" w:bidi="sw_KE"/>
        </w:rPr>
      </w:r>
      <w:r>
        <w:rPr>
          <w:lang w:val="sw_KE" w:bidi="sw_KE"/>
        </w:rPr>
        <w:t>Yahweh anasema kwa Abramu, "Mimi ni Mungu, ambaye alikuja kutoka kwa nchi ya Ur ya Wakaldayo ili kukupa nchi hii kwa ajili yako kuwa nayo."</w:t>
      </w:r>
    </w:p>
    <w:p>
      <w:pPr/>
      <w:r>
        <w:rPr>
          <w:lang w:val="sw_KE" w:bidi="sw_KE"/>
        </w:rPr>
      </w:r>
      <w:r>
        <w:rPr>
          <w:lang w:val="sw_KE" w:bidi="sw_KE"/>
        </w:rPr>
        <w:t>Abramu anasema, "Ninajua vipi kwa hakika kwamba nitakuwa na nchi hii?"</w:t>
      </w:r>
    </w:p>
    <w:p>
      <w:pPr/>
      <w:r>
        <w:rPr>
          <w:lang w:val="sw_KE" w:bidi="sw_KE"/>
        </w:rPr>
      </w:r>
      <w:r>
        <w:rPr>
          <w:lang w:val="sw_KE" w:bidi="sw_KE"/>
        </w:rPr>
        <w:t>Sitisha igizo. Muulize mwigizaji anayeigiza Abramu, "Unahisi vipi au unawaza nini?" Mtu anaweza kujibu mambo kama, "Sina uhakika," au "Najua hii ni ahadi yenye nguvu kutoka kwa Mungu, lakini ni ya kawaida katika utamaduni wangu kuomba ishara," au "Ninamwamini Mungu, lakini ninataka ushahidi." Anzisha tena kitendo.</w:t>
      </w:r>
    </w:p>
    <w:p>
      <w:pPr/>
      <w:r>
        <w:rPr>
          <w:lang w:val="sw_KE" w:bidi="sw_KE"/>
        </w:rPr>
      </w:r>
      <w:r>
        <w:rPr>
          <w:lang w:val="sw_KE" w:bidi="sw_KE"/>
        </w:rPr>
        <w:t>Yahweh anajibu, "Niletee ng'ombe wa kike, mbuzi wa kike, na kondoo dume." Wanyama hao wote wanapaswa kuwa na umri wa miaka mitatu. Pia leta hua na njiwa."</w:t>
      </w:r>
    </w:p>
    <w:p>
      <w:pPr/>
      <w:r>
        <w:rPr>
          <w:lang w:val="sw_KE" w:bidi="sw_KE"/>
        </w:rPr>
      </w:r>
      <w:r>
        <w:rPr>
          <w:lang w:val="sw_KE" w:bidi="sw_KE"/>
        </w:rPr>
        <w:t>Abramu analeta ndama, mbuzi wa kike, kondoo dume, hua, na njiwa. Anamkata dume wa kike, mbuzi wa kike, na kondoo dume kwa nusu, na anapanga nusu katika mistari miwili inayozingatia. Hakati ndege katikati. Ndege wa mawindo wanakuja kula wanyama, lakini Abramu anawafukuza.</w:t>
      </w:r>
    </w:p>
    <w:p>
      <w:pPr/>
      <w:r>
        <w:rPr>
          <w:lang w:val="sw_KE" w:bidi="sw_KE"/>
        </w:rPr>
      </w:r>
      <w:r>
        <w:rPr>
          <w:lang w:val="sw_KE" w:bidi="sw_KE"/>
        </w:rPr>
        <w:t>Jua linapotua, Abramu anaingia katika usingizi mzito. Giza nene na hofu vikamshukia.</w:t>
      </w:r>
    </w:p>
    <w:p>
      <w:pPr/>
      <w:r>
        <w:rPr>
          <w:lang w:val="sw_KE" w:bidi="sw_KE"/>
        </w:rPr>
      </w:r>
      <w:r>
        <w:rPr>
          <w:lang w:val="sw_KE" w:bidi="sw_KE"/>
        </w:rPr>
        <w:t>Sitisha igizo. Muulize mwigizaji anayeigiza Abramu, "Unahisi vipi au unawaza nini?" Mtu anaweza kujibu mambo kama, "Ninaogopa," "Najua Mungu anakuja, na sijui kile kitatokea," au "Najua nimeweka kwa ibada, lakini sijui kile kitatokea baadaye." Anzisha tena kitendo.</w:t>
      </w:r>
    </w:p>
    <w:p>
      <w:pPr/>
      <w:r>
        <w:rPr>
          <w:lang w:val="sw_KE" w:bidi="sw_KE"/>
        </w:rPr>
      </w:r>
      <w:r>
        <w:rPr>
          <w:lang w:val="sw_KE" w:bidi="sw_KE"/>
        </w:rPr>
        <w:t>Yahweh anazungumza na Abramu, na anasema, "Uzao wako wataishi kama wageni katika nchi ambayo si yao kwa miaka mia nne. Watakuwa watumwa na watatendewa vibaya, lakini nitaiadhibu nchi inayowatumikisha, na baadaye watatoka humo wakiwa na utajiri mkubwa. Wewe, hata hivyo, utakufa kwa amani na kuzikwa katika umri mzuri. Wazao wako watarudi hapa baada ya vizazi vinne, kwa sababu dhambi ya watu ambao wanaishi hapa haijafikia kipimo kamili."</w:t>
      </w:r>
    </w:p>
    <w:p>
      <w:pPr/>
      <w:r>
        <w:rPr>
          <w:lang w:val="sw_KE" w:bidi="sw_KE"/>
        </w:rPr>
      </w:r>
      <w:r>
        <w:rPr>
          <w:lang w:val="sw_KE" w:bidi="sw_KE"/>
        </w:rPr>
        <w:t>Sitisha igizo. Muulize mwigizaji anayeigiza Abramu, "Unahisi vipi au unawaza nini?" Mtu anaweza kujibu mambo kama, "Ninafurahi kusikia nitakufa kwa amani katika uzee," "Ninashangaa kusikia kuhusu uzao wangu," au "Ninakumbushwa kwamba pia mimi ni mgeni katika nchi ambayo si yangu mwenyewe, kwa hiyo ninatazamia wakati uzao wangu watakuwa na nchi hii kama makao." Anzisha tena kitendo.</w:t>
      </w:r>
    </w:p>
    <w:p>
      <w:pPr/>
      <w:r>
        <w:rPr>
          <w:lang w:val="sw_KE" w:bidi="sw_KE"/>
        </w:rPr>
      </w:r>
      <w:r>
        <w:rPr>
          <w:lang w:val="sw_KE" w:bidi="sw_KE"/>
        </w:rPr>
        <w:t>Jua linatua na ni giza. Chungu cha moto na mwenge vinapita kati ya vipande vya wanyama. Siku hiyo Yahweh anafanya agano na Abramu. Anasema, "Ninawapa uzao wenu nchi hii, kutoka mto wa Misri hadi mto mkubwa wa Frati." Ninawapa uzao wako nchi ya Wakeni, Wakenizi, Wakadmoni, Wahiti, Waperizi, Warefai, Waamori, Wakanaani, Wagirgashi, na Wayebusi."</w:t>
      </w:r>
    </w:p>
    <w:p>
      <w:pPr/>
      <w:r>
        <w:rPr>
          <w:lang w:val="sw_KE" w:bidi="sw_KE"/>
        </w:rPr>
      </w:r>
      <w:r>
        <w:rPr>
          <w:lang w:val="sw_KE" w:bidi="sw_KE"/>
        </w:rPr>
        <w:t>Sitisha igizo. Muulize mwigizaji anayeigiza Yahweh, "Unahisi vipi au unawaza nini?" Mtu anaweza kujibu mambo kama, "Ninataka Abramu kuelewa kwamba hakika nitatimiza ahadi zangu kwake," au "Nimefanya ahadi ya dhati ninayopanga kuweka."</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 15:1–21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Baadaye, Mungu alikuja kwa Abramu katika </w:t>
      </w:r>
      <w:r>
        <w:rPr>
          <w:b/>
          <w:lang w:val="sw_KE" w:bidi="sw_KE"/>
        </w:rPr>
        <w:t>maono</w:t>
      </w:r>
      <w:r>
        <w:rPr>
          <w:lang w:val="sw_KE" w:bidi="sw_KE"/>
        </w:rPr>
        <w:t>. Maono yanarejelea matukio yasiyo ya kawaida. Wanarejelea wakati Mungu anampa mtu ufunuo wa kimungu akiwa macho. Ndoto ni kile Mungu anachowaonyesha watu wanapokuwa wamelala. Ikiwa lugha yako ina neno moja tu kwa maono na ndoto, unaweza kutaka kutaja kama mtu alikuwa ameamka au amelala wakati alipokea ujumbe kutoka kwa Mungu.</w:t>
      </w:r>
    </w:p>
    <w:p>
      <w:pPr/>
      <w:r>
        <w:rPr>
          <w:lang w:val="sw_KE" w:bidi="sw_KE"/>
        </w:rPr>
      </w:r>
      <w:r>
        <w:rPr>
          <w:lang w:val="sw_KE" w:bidi="sw_KE"/>
        </w:rPr>
        <w:t xml:space="preserve">Sitisha hapa na mjadili neno la maono kama kikundi. Kama kikundi, mjadili ni neno au kifungu cha maelezo kinaweza kuwa bora kwa maono. Tazama neno </w:t>
      </w:r>
      <w:r>
        <w:rPr>
          <w:lang w:val="sw_KE" w:bidi="sw_KE"/>
        </w:rPr>
        <w:t>maono</w:t>
      </w:r>
      <w:r>
        <w:rPr>
          <w:lang w:val="sw_KE" w:bidi="sw_KE"/>
        </w:rPr>
        <w:t xml:space="preserve"> katika Faharasa Kuu, na utumie neno sawa katika hadithi zifuatazo. Sitisha sauti hii hapa.</w:t>
      </w:r>
    </w:p>
    <w:p>
      <w:pPr/>
      <w:r>
        <w:rPr>
          <w:lang w:val="sw_KE" w:bidi="sw_KE"/>
        </w:rPr>
      </w:r>
      <w:r>
        <w:rPr>
          <w:lang w:val="sw_KE" w:bidi="sw_KE"/>
        </w:rPr>
        <w:t>Mungu alisema, "Usiogope. Mimi ni ngao yako, na nitakupa thawabu kubwa."</w:t>
      </w:r>
    </w:p>
    <w:p>
      <w:pPr/>
      <w:r>
        <w:rPr>
          <w:lang w:val="sw_KE" w:bidi="sw_KE"/>
        </w:rPr>
      </w:r>
      <w:r>
        <w:rPr>
          <w:lang w:val="sw_KE" w:bidi="sw_KE"/>
        </w:rPr>
        <w:t xml:space="preserve">Abramu alijibu, "Adonay Yahweh, Mungu Mkuu, baraka zako zina faida gani kwangu ikiwa sina watoto?" Hapa, Abramu anatumia jina kwa Mungu, </w:t>
      </w:r>
      <w:r>
        <w:rPr>
          <w:b/>
          <w:lang w:val="sw_KE" w:bidi="sw_KE"/>
        </w:rPr>
        <w:t>Adonai,</w:t>
      </w:r>
      <w:r>
        <w:rPr>
          <w:lang w:val="sw_KE" w:bidi="sw_KE"/>
        </w:rPr>
        <w:t xml:space="preserve"> ambalo lina maana "bwana." Pia anatumia jina la kibinafsi la Mungu, </w:t>
      </w:r>
      <w:r>
        <w:rPr>
          <w:b/>
          <w:lang w:val="sw_KE" w:bidi="sw_KE"/>
        </w:rPr>
        <w:t>Yahweh</w:t>
      </w:r>
      <w:r>
        <w:rPr>
          <w:lang w:val="sw_KE" w:bidi="sw_KE"/>
        </w:rPr>
        <w:t xml:space="preserve">. Mchanganyiko huu wa majina kwa Mungu ni nadra katika Mwanzo, lakini baadaye unatumiwa kwa kawaida na manabii wa uzao wa Abramu. Tazama neno </w:t>
      </w:r>
      <w:r>
        <w:rPr>
          <w:lang w:val="sw_KE" w:bidi="sw_KE"/>
        </w:rPr>
        <w:t>Yahweh</w:t>
      </w:r>
      <w:r>
        <w:rPr>
          <w:lang w:val="sw_KE" w:bidi="sw_KE"/>
        </w:rPr>
        <w:t xml:space="preserve"> katika faharasa na utumie neno lile ulilotumia katika hadithi za awali.</w:t>
      </w:r>
    </w:p>
    <w:p>
      <w:pPr/>
      <w:r>
        <w:rPr>
          <w:lang w:val="sw_KE" w:bidi="sw_KE"/>
        </w:rPr>
      </w:r>
      <w:r>
        <w:rPr>
          <w:lang w:val="sw_KE" w:bidi="sw_KE"/>
        </w:rPr>
        <w:t xml:space="preserve">Abramu aliendelea, "Hujanipa watoto, kwa hiyo mtumishi wangu, Eliezer kutoka Dameski, atakuwa </w:t>
      </w:r>
      <w:r>
        <w:rPr>
          <w:b/>
          <w:lang w:val="sw_KE" w:bidi="sw_KE"/>
        </w:rPr>
        <w:t>mrithi</w:t>
      </w:r>
      <w:r>
        <w:rPr>
          <w:lang w:val="sw_KE" w:bidi="sw_KE"/>
        </w:rPr>
        <w:t xml:space="preserve"> wangu." Mrithi anarithi mali au utajiri baada ya mtu kufa.</w:t>
      </w:r>
    </w:p>
    <w:p>
      <w:pPr/>
      <w:r>
        <w:rPr>
          <w:lang w:val="sw_KE" w:bidi="sw_KE"/>
        </w:rPr>
      </w:r>
      <w:r>
        <w:rPr>
          <w:lang w:val="sw_KE" w:bidi="sw_KE"/>
        </w:rPr>
        <w:t>Mungu alijibu, "Mtu huyo hatakuwa mrithi wako. Utakuwa na mtoto wako mwenyewe, na atakuwa mrithi wako."</w:t>
      </w:r>
    </w:p>
    <w:p>
      <w:pPr/>
      <w:r>
        <w:rPr>
          <w:lang w:val="sw_KE" w:bidi="sw_KE"/>
        </w:rPr>
      </w:r>
      <w:r>
        <w:rPr>
          <w:lang w:val="sw_KE" w:bidi="sw_KE"/>
        </w:rPr>
        <w:t xml:space="preserve">Kisha Mungu alimpeleka Abramu nje. Mungu alisema, "Tazama nyota angani. Je, unaweza kuwahesabu? </w:t>
      </w:r>
      <w:r>
        <w:rPr>
          <w:b/>
          <w:lang w:val="sw_KE" w:bidi="sw_KE"/>
        </w:rPr>
        <w:t>Uzao</w:t>
      </w:r>
      <w:r>
        <w:rPr>
          <w:lang w:val="sw_KE" w:bidi="sw_KE"/>
        </w:rPr>
        <w:t xml:space="preserve"> wako watakuwa nyota." Uzao unarejelea watoto wa Abramu, watoto wao, na watu wote ambao wangekuja kutoka kwa Abramu na kumfikiria kuwa babu wao. Uzao wa Abramu baadaye ungejulikana kama watu wa Kiyahudi.</w:t>
      </w:r>
    </w:p>
    <w:p>
      <w:pPr/>
      <w:r>
        <w:rPr>
          <w:lang w:val="sw_KE" w:bidi="sw_KE"/>
        </w:rPr>
      </w:r>
      <w:r>
        <w:rPr>
          <w:lang w:val="sw_KE" w:bidi="sw_KE"/>
        </w:rPr>
        <w:t xml:space="preserve">Abramu </w:t>
      </w:r>
      <w:r>
        <w:rPr>
          <w:b/>
          <w:lang w:val="sw_KE" w:bidi="sw_KE"/>
        </w:rPr>
        <w:t>alimwamini</w:t>
      </w:r>
      <w:r>
        <w:rPr>
          <w:lang w:val="sw_KE" w:bidi="sw_KE"/>
        </w:rPr>
        <w:t xml:space="preserve"> Mungu. Hapa, neno "kuamini" linamaanisha kwamba Abramu alimwamini Mungu na kuwa na ujasiri kwamba Mungu angetimiza ahadi ambazo Mungu aliahidi. Hii ni mara ya kwanza neno hili kuamini limetumiwa katika hadithi hizi.</w:t>
      </w:r>
    </w:p>
    <w:p>
      <w:pPr/>
      <w:r>
        <w:rPr>
          <w:lang w:val="sw_KE" w:bidi="sw_KE"/>
        </w:rPr>
      </w:r>
      <w:r>
        <w:rPr>
          <w:lang w:val="sw_KE" w:bidi="sw_KE"/>
        </w:rPr>
        <w:t xml:space="preserve">Sitisha hapa na mjadili neno kuamini kama kikundi. Ni neno gani au kifungu gani cha maneno kinachofaa zaidi badala ya neno kuamini? Tazama neno </w:t>
      </w:r>
      <w:r>
        <w:rPr>
          <w:lang w:val="sw_KE" w:bidi="sw_KE"/>
        </w:rPr>
        <w:t>amini</w:t>
      </w:r>
      <w:r>
        <w:rPr>
          <w:lang w:val="sw_KE" w:bidi="sw_KE"/>
        </w:rPr>
        <w:t xml:space="preserve"> kwenye Faharasa Kuu, na utumie neno sawa katika hadithi zifuatazo. Sitisha sauti hii hapa.</w:t>
      </w:r>
    </w:p>
    <w:p>
      <w:pPr/>
      <w:r>
        <w:rPr>
          <w:lang w:val="sw_KE" w:bidi="sw_KE"/>
        </w:rPr>
      </w:r>
      <w:r>
        <w:rPr>
          <w:lang w:val="sw_KE" w:bidi="sw_KE"/>
        </w:rPr>
        <w:t xml:space="preserve">Na kwa hiyo Mungu alimchukulia Abramu kuwa </w:t>
      </w:r>
      <w:r>
        <w:rPr>
          <w:b/>
          <w:lang w:val="sw_KE" w:bidi="sw_KE"/>
        </w:rPr>
        <w:t>mwenye haki</w:t>
      </w:r>
      <w:r>
        <w:rPr>
          <w:lang w:val="sw_KE" w:bidi="sw_KE"/>
        </w:rPr>
        <w:t>.</w:t>
      </w:r>
    </w:p>
    <w:p>
      <w:pPr/>
      <w:r>
        <w:rPr>
          <w:lang w:val="sw_KE" w:bidi="sw_KE"/>
        </w:rPr>
      </w:r>
      <w:r>
        <w:rPr>
          <w:lang w:val="sw_KE" w:bidi="sw_KE"/>
        </w:rPr>
        <w:t xml:space="preserve">Wazo la Agano la Kale la haki linategemea uhusiano kati ya Mungu na watu, au kati ya watu tofauti. Haki inarejelea utakatifu, kuwa na uhusiano mzuri na Mungu, au kukosa hatia. Tazama neno katika faharasa na utumie neno sawa kwa </w:t>
      </w:r>
      <w:r>
        <w:rPr>
          <w:lang w:val="sw_KE" w:bidi="sw_KE"/>
        </w:rPr>
        <w:t>haki</w:t>
      </w:r>
      <w:r>
        <w:rPr>
          <w:lang w:val="sw_KE" w:bidi="sw_KE"/>
        </w:rPr>
        <w:t xml:space="preserve"> katika hadithi zote zifuatazo. Unapaswa kuelezea dhana ya haki kwa njia sawa katika tafsiri yako. Kwa mfano, unaweza kuelezea haki kama uhusiano sahihi na Mungu. Unaweza pia kuelezea katika neno la kisheria kama lisilo na lawama/isiyo na hatia. Njia zingine za kuelezea dhana hizi ni:</w:t>
      </w:r>
    </w:p>
    <w:p>
      <w:pPr>
        <w:pStyle w:val="ListBullet"/>
        <w:spacing w:line="240" w:lineRule="auto"/>
        <w:ind w:left="720"/>
      </w:pPr>
      <w:r>
        <w:rPr>
          <w:lang w:val="sw_KE" w:bidi="sw_KE"/>
        </w:rPr>
      </w:r>
      <w:r>
        <w:rPr>
          <w:lang w:val="sw_KE" w:bidi="sw_KE"/>
        </w:rPr>
        <w:t>kuwa sahihi katika macho ya Mungu</w:t>
      </w:r>
    </w:p>
    <w:p>
      <w:pPr>
        <w:pStyle w:val="ListBullet"/>
        <w:spacing w:line="240" w:lineRule="auto"/>
        <w:ind w:left="720"/>
      </w:pPr>
      <w:r>
        <w:rPr>
          <w:lang w:val="sw_KE" w:bidi="sw_KE"/>
        </w:rPr>
      </w:r>
      <w:r>
        <w:rPr>
          <w:lang w:val="sw_KE" w:bidi="sw_KE"/>
        </w:rPr>
        <w:t>kuwa katika msimamo sahihi na Mungu</w:t>
      </w:r>
    </w:p>
    <w:p>
      <w:pPr>
        <w:pStyle w:val="ListBullet"/>
        <w:spacing w:line="240" w:lineRule="auto"/>
        <w:ind w:left="720"/>
      </w:pPr>
      <w:r>
        <w:rPr>
          <w:lang w:val="sw_KE" w:bidi="sw_KE"/>
        </w:rPr>
      </w:r>
      <w:r>
        <w:rPr>
          <w:lang w:val="sw_KE" w:bidi="sw_KE"/>
        </w:rPr>
        <w:t>kukubaliwa na Mungu</w:t>
      </w:r>
    </w:p>
    <w:p>
      <w:pPr/>
      <w:r>
        <w:rPr>
          <w:lang w:val="sw_KE" w:bidi="sw_KE"/>
        </w:rPr>
      </w:r>
      <w:r>
        <w:rPr>
          <w:lang w:val="sw_KE" w:bidi="sw_KE"/>
        </w:rPr>
        <w:t>Kumbuka kwamba katika Biblia watu hawawezi kamwe kuwa wenye haki peke yao, au kwa kufanya mambo mazuri ya kutosha. Neno au kifungu chako cha maneno kwa ajili ya haki hakipaswi kutegemea kufanya matendo mema.</w:t>
      </w:r>
    </w:p>
    <w:p>
      <w:pPr/>
      <w:r>
        <w:rPr>
          <w:lang w:val="sw_KE" w:bidi="sw_KE"/>
        </w:rPr>
      </w:r>
      <w:r>
        <w:rPr>
          <w:lang w:val="sw_KE" w:bidi="sw_KE"/>
        </w:rPr>
        <w:t>Kwa sababu hii ni dhana muhimu sana, tumia muda fulani kwa hili. Unaweza kupata aina fulani ya mfano katika utamaduni wako. Kwa mfano, unaweza kutumia mfano wa kitu kilichovunjika na kwa hivyo kisichoweza kutumika. Mara baada ya kitu kuvunjika, hakuna njia ya kukitengeneza ili kirejeshwe kikamilifu katika hali yake ya kuweza kutumika. Pengine hii inaweza kuwa mtungi wa udongo, kibuyu, upinde na mshale, au kitu kama hicho. Pengine unaweza kuwa mshale uliopinda ambao hauwezi tena kulenga shabaha.</w:t>
      </w:r>
    </w:p>
    <w:p>
      <w:pPr/>
      <w:r>
        <w:rPr>
          <w:lang w:val="sw_KE" w:bidi="sw_KE"/>
        </w:rPr>
      </w:r>
      <w:r>
        <w:rPr>
          <w:lang w:val="sw_KE" w:bidi="sw_KE"/>
        </w:rPr>
        <w:t>Haki ni dhana kwamba Mungu anarejesha mambo hayo ambayo watu hawawezi kurejesha. Harekebishi tu kipengee hicho, bali pia anakifanya kuwa muhimu kwa kusudi lake tena, kana kwamba hakijawahi kuvunjwa.</w:t>
      </w:r>
    </w:p>
    <w:p>
      <w:pPr/>
      <w:r>
        <w:rPr>
          <w:lang w:val="sw_KE" w:bidi="sw_KE"/>
        </w:rPr>
      </w:r>
      <w:r>
        <w:rPr>
          <w:lang w:val="sw_KE" w:bidi="sw_KE"/>
        </w:rPr>
        <w:t xml:space="preserve">Sitisha hapa na ufanye shughuli ifuatayo. Ukiombe kikundi "kuwaonyesha" haki wawili wawili kwa kuigiza bila kutumia maneno yoyote. Kikundi kinaweza kujadili kile wanachokiona na kuamua kama matendo hayo yanaonyesha dhana hiyo kwa usahihi. Ikiwa ndivyo, unaweza kutumia matendo hayo ili kukusaidia kupata njia sahihi ya kuelezea utakatifu. Tazama neno </w:t>
      </w:r>
      <w:r>
        <w:rPr>
          <w:lang w:val="sw_KE" w:bidi="sw_KE"/>
        </w:rPr>
        <w:t>utakatifu</w:t>
      </w:r>
      <w:r>
        <w:rPr>
          <w:lang w:val="sw_KE" w:bidi="sw_KE"/>
        </w:rPr>
        <w:t xml:space="preserve"> katika Faharasa Kuu.</w:t>
      </w:r>
    </w:p>
    <w:p>
      <w:pPr/>
      <w:r>
        <w:rPr>
          <w:lang w:val="sw_KE" w:bidi="sw_KE"/>
        </w:rPr>
      </w:r>
      <w:r>
        <w:rPr>
          <w:lang w:val="sw_KE" w:bidi="sw_KE"/>
        </w:rPr>
        <w:t>Abramu aliuliza, "Ninawezaje kujua kwa hakika nitakuwa na nchi hii kama milki?"</w:t>
      </w:r>
    </w:p>
    <w:p>
      <w:pPr/>
      <w:r>
        <w:rPr>
          <w:lang w:val="sw_KE" w:bidi="sw_KE"/>
        </w:rPr>
      </w:r>
      <w:r>
        <w:rPr>
          <w:lang w:val="sw_KE" w:bidi="sw_KE"/>
        </w:rPr>
        <w:t xml:space="preserve">Mungu alimwambia Abramu, "Niletee ndama mbuzi wa </w:t>
      </w:r>
      <w:r>
        <w:rPr>
          <w:b/>
          <w:lang w:val="sw_KE" w:bidi="sw_KE"/>
        </w:rPr>
        <w:t>kike</w:t>
      </w:r>
      <w:r>
        <w:rPr>
          <w:lang w:val="sw_KE" w:bidi="sw_KE"/>
        </w:rPr>
        <w:t xml:space="preserve">, na kondoo dume mmoja, kila </w:t>
      </w:r>
      <w:r>
        <w:rPr>
          <w:b/>
          <w:lang w:val="sw_KE" w:bidi="sw_KE"/>
        </w:rPr>
        <w:t>mmoja</w:t>
      </w:r>
      <w:r>
        <w:rPr>
          <w:lang w:val="sw_KE" w:bidi="sw_KE"/>
        </w:rPr>
        <w:t xml:space="preserve"> wa miaka mitatu. Pia niletea kunguru </w:t>
      </w:r>
      <w:r>
        <w:rPr>
          <w:b/>
          <w:lang w:val="sw_KE" w:bidi="sw_KE"/>
        </w:rPr>
        <w:t>mdogo</w:t>
      </w:r>
      <w:r>
        <w:rPr>
          <w:lang w:val="sw_KE" w:bidi="sw_KE"/>
        </w:rPr>
        <w:t xml:space="preserve"> na </w:t>
      </w:r>
      <w:r>
        <w:rPr>
          <w:b/>
          <w:lang w:val="sw_KE" w:bidi="sw_KE"/>
        </w:rPr>
        <w:t>njiwa</w:t>
      </w:r>
      <w:r>
        <w:rPr>
          <w:lang w:val="sw_KE" w:bidi="sw_KE"/>
        </w:rPr>
        <w:t>." Ndama mdogo wa kike ambaye hajapata mtoto. Ndurume ni kondoo wa kiume ambaye anaweza kuwa na watoto. Njiwa na hua ni aina mbili za ndege.</w:t>
      </w:r>
    </w:p>
    <w:p>
      <w:pPr/>
      <w:r>
        <w:rPr>
          <w:lang w:val="sw_KE" w:bidi="sw_KE"/>
        </w:rPr>
      </w:r>
      <w:r>
        <w:rPr>
          <w:lang w:val="sw_KE" w:bidi="sw_KE"/>
        </w:rPr>
        <w:t xml:space="preserve">Sitisha hapa na uangalie picha za </w:t>
      </w:r>
      <w:r>
        <w:rPr>
          <w:lang w:val="sw_KE" w:bidi="sw_KE"/>
        </w:rPr>
        <w:t>ndama, mbuzi wa kike, kondoo dume, njiwa, na hua</w:t>
      </w:r>
      <w:r>
        <w:rPr>
          <w:lang w:val="sw_KE" w:bidi="sw_KE"/>
        </w:rPr>
        <w:t xml:space="preserve"> kama kikundi.</w:t>
      </w:r>
    </w:p>
    <w:p>
      <w:pPr/>
      <w:r>
        <w:rPr>
          <w:lang w:val="sw_KE" w:bidi="sw_KE"/>
        </w:rPr>
      </w:r>
      <w:r>
        <w:rPr>
          <w:lang w:val="sw_KE" w:bidi="sw_KE"/>
        </w:rPr>
        <w:t>Sitisha na mjadili kama kikundi: Je, una majina maalum kwa wanyama hawa katika lugha yako? Sitisha sauti hii hapa.</w:t>
      </w:r>
    </w:p>
    <w:p>
      <w:pPr/>
      <w:r>
        <w:rPr>
          <w:lang w:val="sw_KE" w:bidi="sw_KE"/>
        </w:rPr>
      </w:r>
      <w:r>
        <w:rPr>
          <w:lang w:val="sw_KE" w:bidi="sw_KE"/>
        </w:rPr>
        <w:t xml:space="preserve">Abramu alimletea Mungu wanyama. Abramu alimkata ndama wa kike, mbuzi wa kike, na kondoo dume kwa nusu. Hakukata njiwa na hua vipande viwili. Alipanga nusu za wanyama katika safu mbili zinazotazamana. </w:t>
      </w:r>
      <w:r>
        <w:rPr>
          <w:b/>
          <w:lang w:val="sw_KE" w:bidi="sw_KE"/>
        </w:rPr>
        <w:t>Ndege wa mawindo</w:t>
      </w:r>
      <w:r>
        <w:rPr>
          <w:lang w:val="sw_KE" w:bidi="sw_KE"/>
        </w:rPr>
        <w:t xml:space="preserve"> walikuja ili kula wanyama wafu, lakini Abramu aliwafukuzia mbali. Ndege wawindaji ni ndege wanaokula wanyama waliokufa.</w:t>
      </w:r>
    </w:p>
    <w:p>
      <w:pPr/>
      <w:r>
        <w:rPr>
          <w:lang w:val="sw_KE" w:bidi="sw_KE"/>
        </w:rPr>
      </w:r>
      <w:r>
        <w:rPr>
          <w:lang w:val="sw_KE" w:bidi="sw_KE"/>
        </w:rPr>
        <w:t xml:space="preserve">Sitisha hapa na uonyeshe picha za kikundi za </w:t>
      </w:r>
      <w:r>
        <w:rPr>
          <w:lang w:val="sw_KE" w:bidi="sw_KE"/>
        </w:rPr>
        <w:t>ndege wa mawindo</w:t>
      </w:r>
      <w:r>
        <w:rPr>
          <w:lang w:val="sw_KE" w:bidi="sw_KE"/>
        </w:rPr>
        <w:t>. Jadili kama kikundi: Je, una majina kwa ndege hawa katika lugha yako? Sitisha sauti hii hapa.</w:t>
      </w:r>
    </w:p>
    <w:p>
      <w:pPr/>
      <w:r>
        <w:rPr>
          <w:lang w:val="sw_KE" w:bidi="sw_KE"/>
        </w:rPr>
      </w:r>
      <w:r>
        <w:rPr>
          <w:lang w:val="sw_KE" w:bidi="sw_KE"/>
        </w:rPr>
        <w:t xml:space="preserve">Jua lilipotua, Mungu alimfanya Abramu aingie katika </w:t>
      </w:r>
      <w:r>
        <w:rPr>
          <w:b/>
          <w:lang w:val="sw_KE" w:bidi="sw_KE"/>
        </w:rPr>
        <w:t>usingizi mzito</w:t>
      </w:r>
      <w:r>
        <w:rPr>
          <w:lang w:val="sw_KE" w:bidi="sw_KE"/>
        </w:rPr>
        <w:t>. Hapa, usingizi mzito unarejelea kitu kama maono.</w:t>
      </w:r>
    </w:p>
    <w:p>
      <w:pPr/>
      <w:r>
        <w:rPr>
          <w:lang w:val="sw_KE" w:bidi="sw_KE"/>
        </w:rPr>
      </w:r>
      <w:r>
        <w:rPr>
          <w:lang w:val="sw_KE" w:bidi="sw_KE"/>
        </w:rPr>
        <w:t xml:space="preserve">Giza nene na hofu kuu vilimshukia Abramu. Mungu akamwambia Abramu, "Jua kwa hakika kwamba kwa miaka mia nne wazao wako watakuwa wageni katika nchi ambayo si yao wenyewe. Watakuwa watumwa watakaotendewa vibaya. Lakini nitaiadhibu nchi ambayo inawatendea vibaya, na baadaye wataondoka wakiwa na utajiri mkubwa. Lakini wewe, Abramu, utakufa kwa </w:t>
      </w:r>
      <w:r>
        <w:rPr>
          <w:b/>
          <w:lang w:val="sw_KE" w:bidi="sw_KE"/>
        </w:rPr>
        <w:t>upendo, amani</w:t>
      </w:r>
      <w:r>
        <w:rPr>
          <w:lang w:val="sw_KE" w:bidi="sw_KE"/>
        </w:rPr>
        <w:t>, na kuzikwa baada ya kuishi maisha ya muda mrefu." Hii ni mara ya kwanza neno hili, "shalom," ambalo linamaanisha amani, linatumiwa katika hadithi hizi. Neno hili la amani linamaanisha kukosekana kwa migogoro na utimilifu, au ukamilifu, wa maisha.</w:t>
      </w:r>
    </w:p>
    <w:p>
      <w:pPr/>
      <w:r>
        <w:rPr>
          <w:lang w:val="sw_KE" w:bidi="sw_KE"/>
        </w:rPr>
      </w:r>
      <w:r>
        <w:rPr>
          <w:lang w:val="sw_KE" w:bidi="sw_KE"/>
        </w:rPr>
        <w:t xml:space="preserve">Sitisha hapa na uangalie neno </w:t>
      </w:r>
      <w:r>
        <w:rPr>
          <w:lang w:val="sw_KE" w:bidi="sw_KE"/>
        </w:rPr>
        <w:t>amani</w:t>
      </w:r>
      <w:r>
        <w:rPr>
          <w:lang w:val="sw_KE" w:bidi="sw_KE"/>
        </w:rPr>
        <w:t xml:space="preserve"> katika Faharasa Kuu. Sitisha sauti hii hapa.</w:t>
      </w:r>
    </w:p>
    <w:p>
      <w:pPr/>
      <w:r>
        <w:rPr>
          <w:lang w:val="sw_KE" w:bidi="sw_KE"/>
        </w:rPr>
      </w:r>
      <w:r>
        <w:rPr>
          <w:lang w:val="sw_KE" w:bidi="sw_KE"/>
        </w:rPr>
        <w:t xml:space="preserve">Mungu alisema, "Katika nne la </w:t>
      </w:r>
      <w:r>
        <w:rPr>
          <w:b/>
          <w:lang w:val="sw_KE" w:bidi="sw_KE"/>
        </w:rPr>
        <w:t>kizazi</w:t>
      </w:r>
      <w:r>
        <w:rPr>
          <w:lang w:val="sw_KE" w:bidi="sw_KE"/>
        </w:rPr>
        <w:t xml:space="preserve">, uzao wako watarudi katika nchi hii. </w:t>
      </w:r>
      <w:r>
        <w:rPr>
          <w:b/>
          <w:lang w:val="sw_KE" w:bidi="sw_KE"/>
        </w:rPr>
        <w:t>Dhambi</w:t>
      </w:r>
      <w:r>
        <w:rPr>
          <w:lang w:val="sw_KE" w:bidi="sw_KE"/>
        </w:rPr>
        <w:t xml:space="preserve"> ya Waamori haijafikia kipimo chake kamili." Neno kwa kizazi halimaanishi idadi maalum ya miaka lakini kwa muda mrefu wa maisha. Hapa, vizazi vinne pengine vinarejelea kipindi cha wakati wa miaka mia nne.</w:t>
      </w:r>
    </w:p>
    <w:p>
      <w:pPr/>
      <w:r>
        <w:rPr>
          <w:lang w:val="sw_KE" w:bidi="sw_KE"/>
        </w:rPr>
      </w:r>
      <w:r>
        <w:rPr>
          <w:lang w:val="sw_KE" w:bidi="sw_KE"/>
        </w:rPr>
        <w:t xml:space="preserve">Dhambi inarejelea tendo la uasi kwa Mungu. Hakikisha kwamba neno unalotumia hapa halimaanishi kwamba mtu ameshindwa kufanya tendo la kidini kama sala ya kitamaduni au kufuata sheria fulani za kidini. Hapa, dhambi ni neno la jumla ambalo halimaanishi dhambi maalum. Tazama neno </w:t>
      </w:r>
      <w:r>
        <w:rPr>
          <w:lang w:val="sw_KE" w:bidi="sw_KE"/>
        </w:rPr>
        <w:t>dhambi</w:t>
      </w:r>
      <w:r>
        <w:rPr>
          <w:lang w:val="sw_KE" w:bidi="sw_KE"/>
        </w:rPr>
        <w:t xml:space="preserve"> katika Faharasa Kuu na utumie neno sawa katika hadithi hii kama ulivyotumia katika hadithi za awali.</w:t>
      </w:r>
    </w:p>
    <w:p>
      <w:pPr/>
      <w:r>
        <w:rPr>
          <w:lang w:val="sw_KE" w:bidi="sw_KE"/>
        </w:rPr>
      </w:r>
      <w:r>
        <w:rPr>
          <w:lang w:val="sw_KE" w:bidi="sw_KE"/>
        </w:rPr>
        <w:t xml:space="preserve">Wakati jua lilipotua na giza likatanda, </w:t>
      </w:r>
      <w:r>
        <w:rPr>
          <w:b/>
          <w:lang w:val="sw_KE" w:bidi="sw_KE"/>
        </w:rPr>
        <w:t>chungu cha moto kinachotoa moshi</w:t>
      </w:r>
      <w:r>
        <w:rPr>
          <w:lang w:val="sw_KE" w:bidi="sw_KE"/>
        </w:rPr>
        <w:t xml:space="preserve"> na </w:t>
      </w:r>
      <w:r>
        <w:rPr>
          <w:b/>
          <w:lang w:val="sw_KE" w:bidi="sw_KE"/>
        </w:rPr>
        <w:t>mwenge unaowaka</w:t>
      </w:r>
      <w:r>
        <w:rPr>
          <w:lang w:val="sw_KE" w:bidi="sw_KE"/>
        </w:rPr>
        <w:t xml:space="preserve"> vilionekana na kupita kati ya vipande vya wanyama. Vyungu vidogo vya udongo vilivyokuwa na makaa ya moto vilivyotumiwa kuoka mkate. Mienge ilikuwa vijiti vya kuchoma vilivyotumiwa kwa mwanga. </w:t>
      </w:r>
    </w:p>
    <w:p>
      <w:pPr/>
      <w:r>
        <w:rPr>
          <w:lang w:val="sw_KE" w:bidi="sw_KE"/>
        </w:rPr>
      </w:r>
      <w:r>
        <w:rPr>
          <w:lang w:val="sw_KE" w:bidi="sw_KE"/>
        </w:rPr>
        <w:t>Sitisha hapa na mjadili kama kikundi kama mna vitu kama hivyo katika lugha yenu. Sitisha sauti hii hapa.</w:t>
      </w:r>
    </w:p>
    <w:p>
      <w:pPr/>
      <w:r>
        <w:rPr>
          <w:lang w:val="sw_KE" w:bidi="sw_KE"/>
        </w:rPr>
      </w:r>
      <w:r>
        <w:rPr>
          <w:lang w:val="sw_KE" w:bidi="sw_KE"/>
        </w:rPr>
        <w:t xml:space="preserve">Kisha, siku hiyo, Mungu alifanya </w:t>
      </w:r>
      <w:r>
        <w:rPr>
          <w:b/>
          <w:lang w:val="sw_KE" w:bidi="sw_KE"/>
        </w:rPr>
        <w:t>agano</w:t>
      </w:r>
      <w:r>
        <w:rPr>
          <w:lang w:val="sw_KE" w:bidi="sw_KE"/>
        </w:rPr>
        <w:t xml:space="preserve"> na Abramu. Agano ni makubaliano ya kudumu yaliyofanywa kati ya watu wawili au makundi ambayo yanaanzisha amani au urafiki. Watu wote wawili wanakubali kuwa waaminifu kwa makubaliano haya na kubakia katika uhusiano mzuri na kila mmoja. Pande zote mbili zinaapa kuwa waaminifu kwa agano katika sherehe ya ibada au dhabihu.</w:t>
      </w:r>
    </w:p>
    <w:p>
      <w:pPr/>
      <w:r>
        <w:rPr>
          <w:lang w:val="sw_KE" w:bidi="sw_KE"/>
        </w:rPr>
      </w:r>
      <w:r>
        <w:rPr>
          <w:lang w:val="sw_KE" w:bidi="sw_KE"/>
        </w:rPr>
        <w:t>Maagano ni ya kina zaidi kuliko mikataba ya kisheria kwa sababu maagano yanahitaji uaminifu na upendo wa dhabihu kwa pande zote mbili. Hiyo inaweza kuwa sababu ambayo maagano mara nyingi hutumia istilahi za ukoo kama "baba" na "mwana." Aina fulani za maagano zinahusisha kula chakula cha familia pamoja ili kudhibitisha ahadi walizopeana. Katika siku za kale karibu na mashariki, sio watu wa Kiyahudi tu bali pia watu wa Israeli waliingia katika agano na Mungu. Mungu anafanya maagano na watu wake ili kuahidi upendo wake na uaminifu kwa wao na ili pia waweze kuonyesha upendo na uaminifu kwa Mungu. Maagano ya Mungu na watu wake yalionyesha kwamba walikuwa tofauti na watu wengine kwa sababu ya uhusiano wao na Mungu.</w:t>
      </w:r>
    </w:p>
    <w:p>
      <w:pPr/>
      <w:r>
        <w:rPr>
          <w:lang w:val="sw_KE" w:bidi="sw_KE"/>
        </w:rPr>
      </w:r>
      <w:r>
        <w:rPr>
          <w:lang w:val="sw_KE" w:bidi="sw_KE"/>
        </w:rPr>
        <w:t xml:space="preserve">Sitisha hapa na uangalie neno </w:t>
      </w:r>
      <w:r>
        <w:rPr>
          <w:lang w:val="sw_KE" w:bidi="sw_KE"/>
        </w:rPr>
        <w:t>agano</w:t>
      </w:r>
      <w:r>
        <w:rPr>
          <w:lang w:val="sw_KE" w:bidi="sw_KE"/>
        </w:rPr>
        <w:t xml:space="preserve">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16:1–16</w:t>
      </w:r>
      <w:r>
        <w:rPr>
          <w:lang w:val="sw_KE" w:bidi="sw_KE"/>
        </w:rPr>
      </w:r>
    </w:p>
    <w:p>
      <w:pPr>
        <w:pStyle w:val="Heading3"/>
      </w:pPr>
      <w:r>
        <w:rPr>
          <w:lang w:val="sw_KE" w:bidi="sw_KE"/>
        </w:rPr>
        <w:t>Sikiliza na Moyo</w:t>
      </w:r>
    </w:p>
    <w:p>
      <w:pPr/>
      <w:r>
        <w:rPr>
          <w:lang w:val="sw_KE" w:bidi="sw_KE"/>
        </w:rPr>
      </w:r>
      <w:r>
        <w:rPr>
          <w:lang w:val="sw_KE" w:bidi="sw_KE"/>
        </w:rPr>
        <w:t>Sikiliza kitabu cha mwanzo 16:1–16 na uweke moyoni.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16:1–16 katika tafsiri rahisi zaidi kuelewa.</w:t>
      </w:r>
    </w:p>
    <w:p>
      <w:pPr/>
      <w:r>
        <w:rPr>
          <w:lang w:val="sw_KE" w:bidi="sw_KE"/>
        </w:rPr>
      </w:r>
      <w:r>
        <w:rPr>
          <w:lang w:val="sw_KE" w:bidi="sw_KE"/>
        </w:rPr>
        <w:t>Hadithi hii inatokea baada ya Mungu kufanya agano lake na Abramu. Hadithi hii inaelezea kuzaliwa kwa mwana mkubwa zaidi wa Abramu, Ishmaeli, wakati Sarai alijaribu kuwa na watoto kupitia mtumwa wake, Hagar.</w:t>
      </w:r>
    </w:p>
    <w:p>
      <w:pPr/>
      <w:r>
        <w:rPr>
          <w:lang w:val="sw_KE" w:bidi="sw_KE"/>
        </w:rPr>
      </w:r>
      <w:r>
        <w:rPr>
          <w:lang w:val="sw_KE" w:bidi="sw_KE"/>
        </w:rPr>
        <w:t>Sasa Sarai, mke wa Abramu, hakuwa amempa Abramu watoto. Katika utamaduni wa Sarai, pengine ilichukuliwa kuwa aibu kwa mke kuwa na watoto.</w:t>
      </w:r>
    </w:p>
    <w:p>
      <w:pPr/>
      <w:r>
        <w:rPr>
          <w:lang w:val="sw_KE" w:bidi="sw_KE"/>
        </w:rPr>
      </w:r>
      <w:r>
        <w:rPr>
          <w:lang w:val="sw_KE" w:bidi="sw_KE"/>
        </w:rPr>
        <w:t>Sitisha hapa na mjadili kama kikundi: Utamaduni wako unafikiri nini kuhusu wanawake ambao hawajapata watoto? Sitisha sauti hii hapa.</w:t>
      </w:r>
    </w:p>
    <w:p>
      <w:pPr/>
      <w:r>
        <w:rPr>
          <w:lang w:val="sw_KE" w:bidi="sw_KE"/>
        </w:rPr>
      </w:r>
      <w:r>
        <w:rPr>
          <w:lang w:val="sw_KE" w:bidi="sw_KE"/>
        </w:rPr>
        <w:t>Lakini Sarai alikuwa na mtumwa wa Misri anayeitwa Hagar, ambaye alikuwa mali ya Sarai. Hagari anaweza kuwa sehemu ya mahari ya ndoa ya Sarai, au anaweza kuwa amepewa kwa Sarai katika Misri. Hagari alikuwa mtumishi wa kibinafsi wa Sarai.</w:t>
      </w:r>
    </w:p>
    <w:p>
      <w:pPr/>
      <w:r>
        <w:rPr>
          <w:lang w:val="sw_KE" w:bidi="sw_KE"/>
        </w:rPr>
      </w:r>
      <w:r>
        <w:rPr>
          <w:lang w:val="sw_KE" w:bidi="sw_KE"/>
        </w:rPr>
        <w:t>Kwa hiyo Sarai alisema kwa Abramu, "Sikiliza, Mungu amenizuia kuwa na watoto. Nenda kwa mtumwa wangu. Pengine ninaweza kujenga familia kupitia yeye." "Nenda kwa mtumwa wangu" ina maana kuwa na mahusiano ya ngono na mtumwa. Katika utamaduni wa Sarai, ilikuwa desturi ya kawaida kwa mke bila watoto kumpa mume wake mtumwa kama mke wa pili ili kuwa na watoto kupitia mtumwa huyo. Watoto wowote mtumwa ambaye alimzaa wangezingatiwa kuwa watoto wa mke wa kwanza. Mwana yeyote ambaye mtumwa alimzaa angerithi kila kitu baada ya mume kufa, lakini kama mke wa kwanza alikuwa na mwana wake mwenyewe wakati mwingine baadaye, mwana wa mke wa kwanza angekuwa mrithi.</w:t>
      </w:r>
    </w:p>
    <w:p>
      <w:pPr/>
      <w:r>
        <w:rPr>
          <w:lang w:val="sw_KE" w:bidi="sw_KE"/>
        </w:rPr>
      </w:r>
      <w:r>
        <w:rPr>
          <w:lang w:val="sw_KE" w:bidi="sw_KE"/>
        </w:rPr>
        <w:t>Sitisha hapa na mjadili kama kikundi: Utamaduni wako unafikiri nini kuhusu kuwa na mtoto na mtumishi wa mke wako? Unafikiri Mungu anahisi nini kuhusu hii? Sitisha sauti hii hapa.</w:t>
      </w:r>
    </w:p>
    <w:p>
      <w:pPr/>
      <w:r>
        <w:rPr>
          <w:lang w:val="sw_KE" w:bidi="sw_KE"/>
        </w:rPr>
      </w:r>
      <w:r>
        <w:rPr>
          <w:lang w:val="sw_KE" w:bidi="sw_KE"/>
        </w:rPr>
        <w:t>Abramu alikubali kile Sarai alisema. Kwa hiyo baada ya kuishi katika nchi ya Kanaani kwa miaka kumi, Sarai alimchukua mtumishi wake wa Misri, Hagar, na kumpa Hagari kwa Abramu kama mke mwingine. Lugha yote ambayo hadithi inatumia hapa ni karibu sawa na lugha katika Mwanzo 3, wakati Hawa alichukua matunda ya Mungu alikuwa amesema si kula na kumpa mume wake, Adamu.</w:t>
      </w:r>
    </w:p>
    <w:p>
      <w:pPr/>
      <w:r>
        <w:rPr>
          <w:lang w:val="sw_KE" w:bidi="sw_KE"/>
        </w:rPr>
      </w:r>
      <w:r>
        <w:rPr>
          <w:lang w:val="sw_KE" w:bidi="sw_KE"/>
        </w:rPr>
        <w:t>Unaweza kutaka kutumia maneno na misemo sawa hapa kama ulivyofanya katika hadithi ya awali.</w:t>
      </w:r>
    </w:p>
    <w:p>
      <w:pPr/>
      <w:r>
        <w:rPr>
          <w:lang w:val="sw_KE" w:bidi="sw_KE"/>
        </w:rPr>
      </w:r>
      <w:r>
        <w:rPr>
          <w:lang w:val="sw_KE" w:bidi="sw_KE"/>
        </w:rPr>
        <w:t>Ingawa hadithi hii inatumia neno sawa kwa "mke" kwa Sarai na Hagar, Hagar bado alichukuliwa kuwa mtumwa na hakuwa na haki za mke kamili.</w:t>
      </w:r>
    </w:p>
    <w:p>
      <w:pPr/>
      <w:r>
        <w:rPr>
          <w:lang w:val="sw_KE" w:bidi="sw_KE"/>
        </w:rPr>
      </w:r>
      <w:r>
        <w:rPr>
          <w:lang w:val="sw_KE" w:bidi="sw_KE"/>
        </w:rPr>
        <w:t>Sitisha hapa na mjadili kama kikundi: Je, una maneno au misemo katika lugha yako kwa mke wa pili bila haki za mke kamili? Sitisha sauti hii hapa.</w:t>
      </w:r>
    </w:p>
    <w:p>
      <w:pPr/>
      <w:r>
        <w:rPr>
          <w:lang w:val="sw_KE" w:bidi="sw_KE"/>
        </w:rPr>
      </w:r>
      <w:r>
        <w:rPr>
          <w:lang w:val="sw_KE" w:bidi="sw_KE"/>
        </w:rPr>
        <w:t>Abramu alikwenda kwa Hagar, na Hagar akawa mjamzito. Hapa, "alikwenda kwa" ni kifungu kingine ambacho kinamaanisha kuwa na uhusiano wa ngono na mtu.</w:t>
      </w:r>
    </w:p>
    <w:p>
      <w:pPr/>
      <w:r>
        <w:rPr>
          <w:lang w:val="sw_KE" w:bidi="sw_KE"/>
        </w:rPr>
      </w:r>
      <w:r>
        <w:rPr>
          <w:lang w:val="sw_KE" w:bidi="sw_KE"/>
        </w:rPr>
        <w:t>Wakati Hagari alitambua kwamba alikuwa mjamzito, alimwangalia Sarai kwa dharau. Hii ina maana kwamba Hagari alianza kumwona na kumtendea Sarai kwa heshima kidogo—alianza kumdharau Sarai, na Sarai akawa hana umuhimu machoni pake. Hii ina maana kwamba Hagari alianza kumwona na kumtendea Sarai kwa heshima kidogo—alianza kumdharau Sarai, na Sarai akawa hana umuhimu machoni pake. Kulingana na desturi ya wakati huo, ikiwa mtumwa ambaye alikuwa mke wa pili wa mtu alitenda kama alikuwa sawa na mke wa kwanza, mke wa kwanza bado alikuwa na haki ya kumtendea mke wa pili kama mtumwa.</w:t>
      </w:r>
    </w:p>
    <w:p>
      <w:pPr/>
      <w:r>
        <w:rPr>
          <w:lang w:val="sw_KE" w:bidi="sw_KE"/>
        </w:rPr>
      </w:r>
      <w:r>
        <w:rPr>
          <w:lang w:val="sw_KE" w:bidi="sw_KE"/>
        </w:rPr>
        <w:t>Kisha Sarai alisema kwa Abramu, "Unawajibika kwa mateso ninayopitia! Najua nilimuweka mtumwa wangu mikononi mwako, lakini wakati aligundua ni mjamzito, alinitazama kwa dharau. "Katika mikono yako" inarejelea Sarai kumpa Hagari kwa Abramu kama mke. Msemo huu una maana kwamba Sarai alimpa Hagari Abramu ili Hagari awe mjamzito.</w:t>
      </w:r>
    </w:p>
    <w:p>
      <w:pPr/>
      <w:r>
        <w:rPr>
          <w:lang w:val="sw_KE" w:bidi="sw_KE"/>
        </w:rPr>
      </w:r>
      <w:r>
        <w:rPr>
          <w:lang w:val="sw_KE" w:bidi="sw_KE"/>
        </w:rPr>
        <w:t>Sarai alimaliza, "Mungu na awe hakimu kati ya wewe na mimi!" "Mungu na awe hakimu kati yangu na wewe" kilikuwa kifungu ambacho watu walitumia kwa kawaida kumwomba Mungu kuamua ni nani alikuwa sahihi katika mabishano.</w:t>
      </w:r>
    </w:p>
    <w:p>
      <w:pPr/>
      <w:r>
        <w:rPr>
          <w:lang w:val="sw_KE" w:bidi="sw_KE"/>
        </w:rPr>
      </w:r>
      <w:r>
        <w:rPr>
          <w:lang w:val="sw_KE" w:bidi="sw_KE"/>
        </w:rPr>
        <w:t>Abramu akajibu, "Sikiliza, mtumwa wako yuko mikononi mwako. Fanya chochote unachotaka naye." "Katika mikono yako" ina maana "katika mamlaka yako." Inarejelea Sarai bado kuwa na uwezo juu ya Hagar.</w:t>
      </w:r>
    </w:p>
    <w:p>
      <w:pPr/>
      <w:r>
        <w:rPr>
          <w:lang w:val="sw_KE" w:bidi="sw_KE"/>
        </w:rPr>
      </w:r>
      <w:r>
        <w:rPr>
          <w:lang w:val="sw_KE" w:bidi="sw_KE"/>
        </w:rPr>
        <w:t>Kisha Sarai alimdhulumu Hagar, na Hagar alitoroka.</w:t>
      </w:r>
    </w:p>
    <w:p>
      <w:pPr/>
      <w:r>
        <w:rPr>
          <w:lang w:val="sw_KE" w:bidi="sw_KE"/>
        </w:rPr>
      </w:r>
      <w:r>
        <w:rPr>
          <w:lang w:val="sw_KE" w:bidi="sw_KE"/>
        </w:rPr>
        <w:t>Sitisha hapa na mjadili kama kikundi: Kwa nini unafikiri Sarai alitenda kwa njia hii? Unafikiri nini kuhusu tabia ya Sarai? Sitisha sauti hii hapa.</w:t>
      </w:r>
    </w:p>
    <w:p>
      <w:pPr/>
      <w:r>
        <w:rPr>
          <w:lang w:val="sw_KE" w:bidi="sw_KE"/>
        </w:rPr>
      </w:r>
      <w:r>
        <w:rPr>
          <w:lang w:val="sw_KE" w:bidi="sw_KE"/>
        </w:rPr>
        <w:t>Malaika wa Mungu alimkuta Hagari jangwani, kwenye chemchemi ya maji kando ya barabara ya Shur. Hii ni mara ya kwanza kwa neno "malaika" kuonekana katika hadithi hizi. Malaika walikuwa viumbe wasio wa kawaida, wa kiroho ambao walikuwa wajumbe kutoka kwa Mungu. Hata hivyo, katika hadithi hii, neno "malaika" linajumuishwa na neno "Yahweh," ambalo ni jina la kibinafsi la Mungu. Kifungu hiki "malaika wa Mungu" pengine kinarejelea uwepo wa Mungu kuonekana kwa umbo la mtu.</w:t>
      </w:r>
    </w:p>
    <w:p>
      <w:pPr/>
      <w:r>
        <w:rPr>
          <w:lang w:val="sw_KE" w:bidi="sw_KE"/>
        </w:rPr>
      </w:r>
      <w:r>
        <w:rPr>
          <w:lang w:val="sw_KE" w:bidi="sw_KE"/>
        </w:rPr>
        <w:t>Malaika wa Mungu alisema, "Hagar, mtumwa wa Sarai, umetoka wapi na unaenda wapi?"</w:t>
      </w:r>
    </w:p>
    <w:p>
      <w:pPr/>
      <w:r>
        <w:rPr>
          <w:lang w:val="sw_KE" w:bidi="sw_KE"/>
        </w:rPr>
      </w:r>
      <w:r>
        <w:rPr>
          <w:lang w:val="sw_KE" w:bidi="sw_KE"/>
        </w:rPr>
        <w:t>Hagari alijibu, "Ninakimbia kutoka kwa bibi yangu, Sarai."</w:t>
      </w:r>
    </w:p>
    <w:p>
      <w:pPr/>
      <w:r>
        <w:rPr>
          <w:lang w:val="sw_KE" w:bidi="sw_KE"/>
        </w:rPr>
      </w:r>
      <w:r>
        <w:rPr>
          <w:lang w:val="sw_KE" w:bidi="sw_KE"/>
        </w:rPr>
        <w:t>Malaika wa Mungu alimwamuru Hagari, "Rudi kwa bibi wako na ujinyenyekeze chini ya mamlaka yake." Kifungu "kuwa chini ya mkono wake" kilimaanisha kuwa mtumwa wa Sarai na kukubali chochote ambacho Sarai angefanya.</w:t>
      </w:r>
    </w:p>
    <w:p>
      <w:pPr/>
      <w:r>
        <w:rPr>
          <w:lang w:val="sw_KE" w:bidi="sw_KE"/>
        </w:rPr>
      </w:r>
      <w:r>
        <w:rPr>
          <w:lang w:val="sw_KE" w:bidi="sw_KE"/>
        </w:rPr>
        <w:t>Malaika pia akamwambia Hagari, “Nitakuzidishia uzao wako kiasi kwamba huwezi kuwahesabu.” Hii ni ahadi ile ile Mungu aliyoifanya kwa Abramu. Hapa, Mungu anatekeleza ahadi yake kwa Abramu, hata ingawa Hagari si mke wa kwanza wa Abramu. Hagari ni mwanamke pekee katika Mwanzo ambaye Mungu anaahidi uzao wake.</w:t>
      </w:r>
    </w:p>
    <w:p>
      <w:pPr/>
      <w:r>
        <w:rPr>
          <w:lang w:val="sw_KE" w:bidi="sw_KE"/>
        </w:rPr>
      </w:r>
      <w:r>
        <w:rPr>
          <w:lang w:val="sw_KE" w:bidi="sw_KE"/>
        </w:rPr>
        <w:t>Malaika wa Mungu alisema, "Sikiliza, uko mjamzito na utazaa mwana. Utamwita Ishmaeli, ambayo ina maana Mungu anasikia, kwa sababu Mungu amesikia mateso yako. Mwana wako atakuwa kama punda mwitu." Punda pori waliishi katika jangwa. Tofauti na punda wanaotumiwa na watu, punda hawa mara nyingi walikuwa huru, wasiofugwa, na wakaidi.</w:t>
      </w:r>
    </w:p>
    <w:p>
      <w:pPr/>
      <w:r>
        <w:rPr>
          <w:lang w:val="sw_KE" w:bidi="sw_KE"/>
        </w:rPr>
      </w:r>
      <w:r>
        <w:rPr>
          <w:lang w:val="sw_KE" w:bidi="sw_KE"/>
        </w:rPr>
        <w:t xml:space="preserve">Kama kikundi, angalia picha ya </w:t>
      </w:r>
      <w:r>
        <w:rPr>
          <w:b/>
          <w:lang w:val="sw_KE" w:bidi="sw_KE"/>
        </w:rPr>
        <w:t>punda pori</w:t>
      </w:r>
      <w:r>
        <w:rPr>
          <w:lang w:val="sw_KE" w:bidi="sw_KE"/>
        </w:rPr>
        <w:t>. Jadili kama kikundi: Unafikiri nini kuhusu taarifa kwamba Ishmaeli atakuwa kama punda-mwitu? Unafikiri nini kuhusu Mungu akitabiri utu wa mtu? Sitisha sauti hii hapa.</w:t>
      </w:r>
    </w:p>
    <w:p>
      <w:pPr/>
      <w:r>
        <w:rPr>
          <w:lang w:val="sw_KE" w:bidi="sw_KE"/>
        </w:rPr>
      </w:r>
      <w:r>
        <w:rPr>
          <w:lang w:val="sw_KE" w:bidi="sw_KE"/>
        </w:rPr>
        <w:t>Malaika aliendelea, "Mkono wake utakuwa dhidi ya kila mtu, na mikono ya kila mtu itakuwa dhidi yake. Ataishi kwa uadui dhidi ya jamaa wake wote." Kwa "mkono wa mtu kuwa dhidi ya" mtu mwingine ulikuwa msemo ambao ulikuwa msemo ambao ulimaanisha wangepigana na kuwa uadui kwa kila mmoja.</w:t>
      </w:r>
    </w:p>
    <w:p>
      <w:pPr/>
      <w:r>
        <w:rPr>
          <w:lang w:val="sw_KE" w:bidi="sw_KE"/>
        </w:rPr>
      </w:r>
      <w:r>
        <w:rPr>
          <w:lang w:val="sw_KE" w:bidi="sw_KE"/>
        </w:rPr>
        <w:t>Hagari alimpa Mungu, ambaye alizungumza naye, jina El Roi, ambalo ina maana "Mungu wa kuona," au "Mungu ambaye ananiona." Hagari ni mtu pekee katika Agano la Kale ambaye anampa Mungu jina.</w:t>
      </w:r>
    </w:p>
    <w:p>
      <w:pPr/>
      <w:r>
        <w:rPr>
          <w:lang w:val="sw_KE" w:bidi="sw_KE"/>
        </w:rPr>
      </w:r>
      <w:r>
        <w:rPr>
          <w:lang w:val="sw_KE" w:bidi="sw_KE"/>
        </w:rPr>
        <w:t>Hagari aliwaza, "Je, nimeona kweli mgongo wake yeye anayeniona?" Maneno ya asili yaliyotumiwa katika hadithi hii ni vigumu kuyaelewa. Huenda walikuwa wakisema, "Je, kweli nimemwona yule anayeniona?" au "Sasa nimemwona yule anayeniona!" au "Je, nimemwona Mungu na kuishi?"</w:t>
      </w:r>
    </w:p>
    <w:p>
      <w:pPr/>
      <w:r>
        <w:rPr>
          <w:lang w:val="sw_KE" w:bidi="sw_KE"/>
        </w:rPr>
      </w:r>
      <w:r>
        <w:rPr>
          <w:lang w:val="sw_KE" w:bidi="sw_KE"/>
        </w:rPr>
        <w:t>Ndiyo sababu chemchemi ile Hagari aliyokuwa kando yake iliitwa Beer Lahai Roi, ambayo ina maana "kisima cha Mungu aliye hai aonaye." Chemchemi ilikuwa kati ya Kadesh na Bered.</w:t>
      </w:r>
    </w:p>
    <w:p>
      <w:pPr/>
      <w:r>
        <w:rPr>
          <w:lang w:val="sw_KE" w:bidi="sw_KE"/>
        </w:rPr>
      </w:r>
      <w:r>
        <w:rPr>
          <w:lang w:val="sw_KE" w:bidi="sw_KE"/>
        </w:rPr>
        <w:t xml:space="preserve">Sitisha hapa na, kama kikundi, angalia ambapo </w:t>
      </w:r>
      <w:r>
        <w:rPr>
          <w:lang w:val="sw_KE" w:bidi="sw_KE"/>
        </w:rPr>
        <w:t>chemchemi, Kadesh, na Bered zinaweza</w:t>
      </w:r>
      <w:r>
        <w:rPr>
          <w:lang w:val="sw_KE" w:bidi="sw_KE"/>
        </w:rPr>
        <w:t xml:space="preserve"> kuwa kwenye ramani. Sitisha sauti hii hapa.</w:t>
      </w:r>
    </w:p>
    <w:p>
      <w:pPr/>
      <w:r>
        <w:rPr>
          <w:lang w:val="sw_KE" w:bidi="sw_KE"/>
        </w:rPr>
      </w:r>
      <w:r>
        <w:rPr>
          <w:lang w:val="sw_KE" w:bidi="sw_KE"/>
        </w:rPr>
        <w:t>Kwa hiyo Hagari alimzaa mwana kwa Abramu, na Abramu alimwita mwana ambaye Hagari alimzaa Ishmaeli. Abramu kumwita Ishmaeli jina lake alionyesha kwamba Ishmaeli alichukuliwa kikamilifu kuwa mwana wa Abramu. Pia inaonyesha kwamba Abramu alisikiliza na aliheshimu yale ambayo Hagari alimwambia kuhusu yaliyotokea wakati alipotoroka. Abramu alimtii Mungu kwa kumwita mwana wa Hagar Ishmaeli. Abramu alikuwa na umri wa miaka 86 wakati Hagari alimzaa Ishmaeli kwa ajili yake.</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16:1–16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manne.</w:t>
      </w:r>
    </w:p>
    <w:p>
      <w:pPr/>
      <w:r>
        <w:rPr>
          <w:lang w:val="sw_KE" w:bidi="sw_KE"/>
        </w:rPr>
      </w:r>
      <w:r>
        <w:rPr>
          <w:b/>
          <w:lang w:val="sw_KE" w:bidi="sw_KE"/>
        </w:rPr>
        <w:t>Tukio la kwanza:</w:t>
      </w:r>
      <w:r>
        <w:rPr>
          <w:lang w:val="sw_KE" w:bidi="sw_KE"/>
        </w:rPr>
        <w:t xml:space="preserve"> Sarai, mke wa Abramu, hakuwa na watoto kwa ajili yake. Lakini alikuwa na mtumwa wa Misri anayeitwa Hagar. Kwa hiyo Sarai alimpa mtumishi wake Hagari kwa Abramu ili kuwa na watoto kupitia yeye. Lakini Hagari alianza kumtendea Sarai vibaya. Sarai alimtendea Hagar vibaya, na Hagar alitoroka.</w:t>
      </w:r>
    </w:p>
    <w:p>
      <w:pPr/>
      <w:r>
        <w:rPr>
          <w:lang w:val="sw_KE" w:bidi="sw_KE"/>
        </w:rPr>
      </w:r>
      <w:r>
        <w:rPr>
          <w:b/>
          <w:lang w:val="sw_KE" w:bidi="sw_KE"/>
        </w:rPr>
        <w:t>Tukio la pili:</w:t>
      </w:r>
      <w:r>
        <w:rPr>
          <w:lang w:val="sw_KE" w:bidi="sw_KE"/>
        </w:rPr>
        <w:t xml:space="preserve"> Malaika wa Yahweh alikuja kwa Hagari karibu na chemchemi ya maji katika jangwa, kwenye barabara inayoongoza kwa Shur. Yahweh alisikia mateso ya Hagar, na alimuahidi Hagar, mwana ambaye atakuwa kama punda pori.</w:t>
      </w:r>
    </w:p>
    <w:p>
      <w:pPr/>
      <w:r>
        <w:rPr>
          <w:lang w:val="sw_KE" w:bidi="sw_KE"/>
        </w:rPr>
      </w:r>
      <w:r>
        <w:rPr>
          <w:b/>
          <w:lang w:val="sw_KE" w:bidi="sw_KE"/>
        </w:rPr>
        <w:t>Tukio la tatu:</w:t>
      </w:r>
      <w:r>
        <w:rPr>
          <w:lang w:val="sw_KE" w:bidi="sw_KE"/>
        </w:rPr>
        <w:t xml:space="preserve"> Kwa hiyo Hagari alimpa Yahweh jina, "Mungu ambaye ananiona," kwa sababu alidhani mwenyewe, "Je, nimemwona mtu ambaye ananiona?" Ndiyo sababu kisima ambacho alikuwa karibu nacho baadaye kiliitwa Beer Lahai Roi, ambayo ina maana "kisima cha mtu hai ambaye ananiona."</w:t>
      </w:r>
    </w:p>
    <w:p>
      <w:pPr/>
      <w:r>
        <w:rPr>
          <w:lang w:val="sw_KE" w:bidi="sw_KE"/>
        </w:rPr>
      </w:r>
      <w:r>
        <w:rPr>
          <w:b/>
          <w:lang w:val="sw_KE" w:bidi="sw_KE"/>
        </w:rPr>
        <w:t>Tukio la nne:</w:t>
      </w:r>
      <w:r>
        <w:rPr>
          <w:lang w:val="sw_KE" w:bidi="sw_KE"/>
        </w:rPr>
        <w:t xml:space="preserve"> Kwa hiyo Hagari alimzaa mwana kwa Abramu, na Abramu alimwita Ishmaeli. Abramu alikuwa na umri wa miaka 86 wakati Ishmaeli alizaliwa.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Hagari</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Ishmaeli (ambaye anatajwa)</w:t>
      </w:r>
    </w:p>
    <w:p>
      <w:pPr/>
      <w:r>
        <w:rPr>
          <w:lang w:val="sw_KE" w:bidi="sw_KE"/>
        </w:rPr>
      </w:r>
      <w:r>
        <w:rPr>
          <w:lang w:val="sw_KE" w:bidi="sw_KE"/>
        </w:rPr>
        <w:t>Kama kikundi, zingatieni sehemu hizi za mazingira ya simulizi</w:t>
      </w:r>
    </w:p>
    <w:p>
      <w:pPr/>
      <w:r>
        <w:rPr>
          <w:lang w:val="sw_KE" w:bidi="sw_KE"/>
        </w:rPr>
      </w:r>
      <w:r>
        <w:rPr>
          <w:lang w:val="sw_KE" w:bidi="sw_KE"/>
        </w:rPr>
        <w:t>Pata taswira ya jinsi onyesho la kwanza linavyoandaa hadithi. Unaweza kutaka kupanga tena tukio la kwanza. Karibu miaka 10 baada ya Mungu kufanya agano na Abramu, Sarai anazungumza kwa uwazi na Abramu siku moja. Kwa hiyo Sarai alimwambia Abramu, "Sikiliza." Hili lilikuwa neno ambalo lilimaanisha kwamba kile Sarai alichokuwa akitaka kusema baadaye kilikuwa muhimu.</w:t>
      </w:r>
    </w:p>
    <w:p>
      <w:pPr/>
      <w:r>
        <w:rPr>
          <w:lang w:val="sw_KE" w:bidi="sw_KE"/>
        </w:rPr>
      </w:r>
      <w:r>
        <w:rPr>
          <w:lang w:val="sw_KE" w:bidi="sw_KE"/>
        </w:rPr>
        <w:t>Jadili kama kikundi: Katika utamaduni wako, ungemfahamishaje mtu kwamba kile unachotaka kusema ni muhimu sana kwako na ungependa azingatie? Sitisha sauti hii hapa.</w:t>
      </w:r>
    </w:p>
    <w:p>
      <w:pPr/>
      <w:r>
        <w:rPr>
          <w:lang w:val="sw_KE" w:bidi="sw_KE"/>
        </w:rPr>
      </w:r>
      <w:r>
        <w:rPr>
          <w:lang w:val="sw_KE" w:bidi="sw_KE"/>
        </w:rPr>
        <w:t>Anasema, "Sijui ni ahadi gani unafikiri Mungu alifanya kwako, lakini amenizuia kuwa na watoto wowote kwa ajili yako! Lala na mtumishi wangu Hagar. Pengine ninaweza kujenga familia kupitia yeye." Na Abramu anakubali mpango wa Sarai.</w:t>
      </w:r>
    </w:p>
    <w:p>
      <w:pPr/>
      <w:r>
        <w:rPr>
          <w:lang w:val="sw_KE" w:bidi="sw_KE"/>
        </w:rPr>
      </w:r>
      <w:r>
        <w:rPr>
          <w:lang w:val="sw_KE" w:bidi="sw_KE"/>
        </w:rPr>
        <w:t>Katika tukio la pili, taswira ya mwingiliano kati ya wahusika watatu tofauti: Sarai, Abramu, na Hagar. Sarai anampa Abramu mtumishi wake Hagari kama mke mwingine. Abramu analala na Hagar, na Hagar anakuwa mjamzito. Wakati Hagari anatambua yuko mjamzito, anamwangalia Sarai kwa dharau, au chuki. Sarai anamwambia Abramu, "Hili lote ni kosa lako!" Najua nilikupa Hagari, lakini Yahweh anaweza kuwa mwamuzi ambaye yuko sahihi, wewe au mimi!"</w:t>
      </w:r>
    </w:p>
    <w:p>
      <w:pPr/>
      <w:r>
        <w:rPr>
          <w:lang w:val="sw_KE" w:bidi="sw_KE"/>
        </w:rPr>
      </w:r>
      <w:r>
        <w:rPr>
          <w:lang w:val="sw_KE" w:bidi="sw_KE"/>
        </w:rPr>
        <w:t>Abramu anajibu, "Sikiliza, Hagari ni mtumishi wako. Mfanyie chochote unachotaka."</w:t>
      </w:r>
    </w:p>
    <w:p>
      <w:pPr/>
      <w:r>
        <w:rPr>
          <w:lang w:val="sw_KE" w:bidi="sw_KE"/>
        </w:rPr>
      </w:r>
      <w:r>
        <w:rPr>
          <w:lang w:val="sw_KE" w:bidi="sw_KE"/>
        </w:rPr>
        <w:t>Kwa hiyo Sarai anamtesa Hagari, na Hagari anatoroka.</w:t>
      </w:r>
    </w:p>
    <w:p>
      <w:pPr/>
      <w:r>
        <w:rPr>
          <w:lang w:val="sw_KE" w:bidi="sw_KE"/>
        </w:rPr>
      </w:r>
      <w:r>
        <w:rPr>
          <w:lang w:val="sw_KE" w:bidi="sw_KE"/>
        </w:rPr>
        <w:t>Tukio la tatu linatokea jangwani, kwenye barabara ya Shur, kando ya chemchemi ya maji. Chemchemi za maji ni vyanzo vya juu ya ardhi vya maji safi. Chemchemi hii ya maji huenda ilikuwa karibu na Misri.</w:t>
      </w:r>
    </w:p>
    <w:p>
      <w:pPr/>
      <w:r>
        <w:rPr>
          <w:lang w:val="sw_KE" w:bidi="sw_KE"/>
        </w:rPr>
      </w:r>
      <w:r>
        <w:rPr>
          <w:lang w:val="sw_KE" w:bidi="sw_KE"/>
        </w:rPr>
        <w:t xml:space="preserve">Sitisha hapa na, kama kikundi, angalia ambapo </w:t>
      </w:r>
      <w:r>
        <w:rPr>
          <w:lang w:val="sw_KE" w:bidi="sw_KE"/>
        </w:rPr>
        <w:t>barabara ya Shur na chemchemi ya maji inaweza</w:t>
      </w:r>
      <w:r>
        <w:rPr>
          <w:lang w:val="sw_KE" w:bidi="sw_KE"/>
        </w:rPr>
        <w:t xml:space="preserve"> kuwa kwenye ramani. Sitisha sauti hii hapa.</w:t>
      </w:r>
    </w:p>
    <w:p>
      <w:pPr/>
      <w:r>
        <w:rPr>
          <w:lang w:val="sw_KE" w:bidi="sw_KE"/>
        </w:rPr>
      </w:r>
      <w:r>
        <w:rPr>
          <w:lang w:val="sw_KE" w:bidi="sw_KE"/>
        </w:rPr>
        <w:t>Malaika wa Mungu anamkuta Hagari na kusema, "Hagari, mjakazi wa Sarai, umetoka wapi na unakwenda wapi?"</w:t>
      </w:r>
    </w:p>
    <w:p>
      <w:pPr/>
      <w:r>
        <w:rPr>
          <w:lang w:val="sw_KE" w:bidi="sw_KE"/>
        </w:rPr>
      </w:r>
      <w:r>
        <w:rPr>
          <w:lang w:val="sw_KE" w:bidi="sw_KE"/>
        </w:rPr>
        <w:t>Hagari anajibu, "Ninatoroka kutoka kwa bibi yangu mkubwa, Sarai."</w:t>
      </w:r>
    </w:p>
    <w:p>
      <w:pPr/>
      <w:r>
        <w:rPr>
          <w:lang w:val="sw_KE" w:bidi="sw_KE"/>
        </w:rPr>
      </w:r>
      <w:r>
        <w:rPr>
          <w:lang w:val="sw_KE" w:bidi="sw_KE"/>
        </w:rPr>
        <w:t>Wakati malaika wa Mungu anazungumza na Hagar, hadithi inarudia "malaika wa Mungu alisema" mara tatu. Hii inaonyesha kwamba malaika wa Mungu anasema mambo matatu tofauti kwa Hagar. Malaika wa Mungu kwanza anamwambia Hagari kurudi kwa Sarai, kisha malaika anaahidi Hagari uzao wengi, na hatimaye malaika wa Mungu anamwambia Hagari kile mwana wake atakuwa kama.</w:t>
      </w:r>
    </w:p>
    <w:p>
      <w:pPr/>
      <w:r>
        <w:rPr>
          <w:lang w:val="sw_KE" w:bidi="sw_KE"/>
        </w:rPr>
      </w:r>
      <w:r>
        <w:rPr>
          <w:lang w:val="sw_KE" w:bidi="sw_KE"/>
        </w:rPr>
        <w:t>Malaika anasema, "Nenda kwa bibi wako, na ujisalimishe kwake."</w:t>
      </w:r>
    </w:p>
    <w:p>
      <w:pPr/>
      <w:r>
        <w:rPr>
          <w:lang w:val="sw_KE" w:bidi="sw_KE"/>
        </w:rPr>
      </w:r>
      <w:r>
        <w:rPr>
          <w:lang w:val="sw_KE" w:bidi="sw_KE"/>
        </w:rPr>
        <w:t>Malaika anasema, "Nitakupa uzao zaidi kuliko unavyoweza kuhesabu."</w:t>
      </w:r>
    </w:p>
    <w:p>
      <w:pPr/>
      <w:r>
        <w:rPr>
          <w:lang w:val="sw_KE" w:bidi="sw_KE"/>
        </w:rPr>
      </w:r>
      <w:r>
        <w:rPr>
          <w:lang w:val="sw_KE" w:bidi="sw_KE"/>
        </w:rPr>
        <w:t>Malaika anasema, "Wewe ni mjamzito, na utazaa mwana." Utamwita Ishmaeli, jina ambalo maana yake ni 'Mungu anasikia,' kwa sababu Mungu amesikia mateso yako. Mwana wako atakuwa kama punda mwitu." Atakuwa na uadui na kila mtu, na kila mtu atakuwa na uadui naye. Ataishi kwa kugombana na jamaa zake." Kitu hiki cha mwisho anachosema malaika wa Mungu ni mstari wa shairi.</w:t>
      </w:r>
    </w:p>
    <w:p>
      <w:pPr/>
      <w:r>
        <w:rPr>
          <w:lang w:val="sw_KE" w:bidi="sw_KE"/>
        </w:rPr>
      </w:r>
      <w:r>
        <w:rPr>
          <w:lang w:val="sw_KE" w:bidi="sw_KE"/>
        </w:rPr>
        <w:t xml:space="preserve">Sitisha hapa na uangalie picha ya punda </w:t>
      </w:r>
      <w:r>
        <w:rPr>
          <w:b/>
          <w:lang w:val="sw_KE" w:bidi="sw_KE"/>
        </w:rPr>
        <w:t>mwitu kama kikundi</w:t>
      </w:r>
      <w:r>
        <w:rPr>
          <w:lang w:val="sw_KE" w:bidi="sw_KE"/>
        </w:rPr>
        <w:t>. Jadili kama kikundi: Jamii yako ina aina gani za mashairi? Unaweza kuonyesha vipi kile malaika anasema kwa njia ya mashairi? Sitisha sauti hii hapa.</w:t>
      </w:r>
    </w:p>
    <w:p>
      <w:pPr/>
      <w:r>
        <w:rPr>
          <w:lang w:val="sw_KE" w:bidi="sw_KE"/>
        </w:rPr>
      </w:r>
      <w:r>
        <w:rPr>
          <w:lang w:val="sw_KE" w:bidi="sw_KE"/>
        </w:rPr>
        <w:t>Wazia jibu la Hagar katika tukio la nne. Hagari anampa Mungu jina, "Mungu ambaye ananiona," kwa sababu anasema mwenyewe, "Nimemwona Mungu ambaye ananiona!" Ndiyo sababu chemchemi baadaye inaitwa Beer Lahai Roi ambayo ina maana "kisima cha Mungu aliye hai ambaye anaona." Ni kati ya Kadesh na Bered.</w:t>
      </w:r>
    </w:p>
    <w:p>
      <w:pPr/>
      <w:r>
        <w:rPr>
          <w:lang w:val="sw_KE" w:bidi="sw_KE"/>
        </w:rPr>
      </w:r>
      <w:r>
        <w:rPr>
          <w:lang w:val="sw_KE" w:bidi="sw_KE"/>
        </w:rPr>
        <w:t xml:space="preserve">Onyesha timu </w:t>
      </w:r>
      <w:r>
        <w:rPr>
          <w:lang w:val="sw_KE" w:bidi="sw_KE"/>
        </w:rPr>
        <w:t>ambapo chemchemi hii inaweza kuwa ilikuwepo</w:t>
      </w:r>
      <w:r>
        <w:rPr>
          <w:lang w:val="sw_KE" w:bidi="sw_KE"/>
        </w:rPr>
        <w:t xml:space="preserve"> kwenye ramani.</w:t>
      </w:r>
    </w:p>
    <w:p>
      <w:pPr/>
      <w:r>
        <w:rPr>
          <w:lang w:val="sw_KE" w:bidi="sw_KE"/>
        </w:rPr>
      </w:r>
      <w:r>
        <w:rPr>
          <w:lang w:val="sw_KE" w:bidi="sw_KE"/>
        </w:rPr>
        <w:t>Uwe na taswira ya hitimisho katika tukio la tano. Hagari anarudi, na anamzalia Abramu mwana. Abramu anamwita mvulana Ishmaeli. Abramu anampata Ishmaeli wakati ana umri wa miaka 86.</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16:1–16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Sarai</w:t>
      </w:r>
    </w:p>
    <w:p>
      <w:pPr>
        <w:pStyle w:val="ListBullet"/>
        <w:spacing w:line="240" w:lineRule="auto"/>
        <w:ind w:left="720"/>
      </w:pPr>
      <w:r>
        <w:rPr>
          <w:lang w:val="sw_KE" w:bidi="sw_KE"/>
        </w:rPr>
      </w:r>
      <w:r>
        <w:rPr>
          <w:lang w:val="sw_KE" w:bidi="sw_KE"/>
        </w:rPr>
        <w:t>Abramu</w:t>
      </w:r>
    </w:p>
    <w:p>
      <w:pPr>
        <w:pStyle w:val="ListBullet"/>
        <w:spacing w:line="240" w:lineRule="auto"/>
        <w:ind w:left="720"/>
      </w:pPr>
      <w:r>
        <w:rPr>
          <w:lang w:val="sw_KE" w:bidi="sw_KE"/>
        </w:rPr>
      </w:r>
      <w:r>
        <w:rPr>
          <w:lang w:val="sw_KE" w:bidi="sw_KE"/>
        </w:rPr>
        <w:t>Hagari</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Ishmaeli (ambaye anatajwa)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Sarai, mke wa Abramu, hakuwa na watoto wa Abramu. Lakini Sarai alikuwa na mtumwa wa Misri anayeitwa Hagari. Kwa hiyo Sarai alisema kwa Abramu, "Sikiliza, Mungu amenizuia kuwa na watoto. Nenda kwa mtumishi wangu. Pengine ninaweza kujenga familia kupitia yeye."</w:t>
      </w:r>
    </w:p>
    <w:p>
      <w:pPr/>
      <w:r>
        <w:rPr>
          <w:lang w:val="sw_KE" w:bidi="sw_KE"/>
        </w:rPr>
      </w:r>
      <w:r>
        <w:rPr>
          <w:lang w:val="sw_KE" w:bidi="sw_KE"/>
        </w:rPr>
        <w:t>Sitisha kitendo: Muulize mwigizaji anayeigiza Sarai, "Unahisi vipi au unawaza nini?" Unaweza kusikia mambo kama, "Ninaona aibu kwa sababu sikuwa na watoto," au "Ninahisi kama sina chaguo zingine lakini kumpa Abramu mtumishi wangu," au "Pengine hii ndiyo kile Mungu alikusudia kutokea wakati alisema angempa Abramu uzao wengi," au "Nimekata tamaa." Anzisha tena kitendo.</w:t>
      </w:r>
    </w:p>
    <w:p>
      <w:pPr/>
      <w:r>
        <w:rPr>
          <w:lang w:val="sw_KE" w:bidi="sw_KE"/>
        </w:rPr>
      </w:r>
      <w:r>
        <w:rPr>
          <w:lang w:val="sw_KE" w:bidi="sw_KE"/>
        </w:rPr>
        <w:t>Abramu alikubali mpango wa Sarai. Kwa hiyo Sarai alimpa mtumwa wake wa Misri, Hagar, kwa Abramu kama mke mwingine. Abramu alikwenda kwa Hagar, na akawa mjamzito. Lakini wakati Hagari aliona alikuwa mjamzito, alianza kumdharau Sarai.</w:t>
      </w:r>
    </w:p>
    <w:p>
      <w:pPr/>
      <w:r>
        <w:rPr>
          <w:lang w:val="sw_KE" w:bidi="sw_KE"/>
        </w:rPr>
      </w:r>
      <w:r>
        <w:rPr>
          <w:lang w:val="sw_KE" w:bidi="sw_KE"/>
        </w:rPr>
        <w:t>Sitisha kitendo: Muulize mwigizaji anayeigiza Sarai, "Unahisi vipi au unawaza nini?" Unaweza kusikia mambo kama, "Ninakasirika kwa jinsi Hagari ananitendea," au "Ninahisi kuonewa na jinsi Hagari anavyonitendea." Muulize mwigizaji anayeigiza Hagari, "Unahisi vipi au unawaza nini?" Unaweza kusikia mambo kama, "Ninajivunia kuwa mjamzito," au "Sarai anaonekana hana umuhimu sana kwangu sasa kwa kuwa nina mimba na yeye hana," au "Ninakasirika na Sarai." Anzisha tena kitendo.</w:t>
      </w:r>
    </w:p>
    <w:p>
      <w:pPr/>
      <w:r>
        <w:rPr>
          <w:lang w:val="sw_KE" w:bidi="sw_KE"/>
        </w:rPr>
      </w:r>
      <w:r>
        <w:rPr>
          <w:lang w:val="sw_KE" w:bidi="sw_KE"/>
        </w:rPr>
        <w:t>Sarai alisema kwa Abramu, "Hii ni kosa lako! Nilikupa Hagari, lakini sasa kwa sababu ni mjamzito, ananichukia! Mungu na amhukumu yule mwenye makosa—wewe au mimi!"</w:t>
      </w:r>
    </w:p>
    <w:p>
      <w:pPr/>
      <w:r>
        <w:rPr>
          <w:lang w:val="sw_KE" w:bidi="sw_KE"/>
        </w:rPr>
      </w:r>
      <w:r>
        <w:rPr>
          <w:lang w:val="sw_KE" w:bidi="sw_KE"/>
        </w:rPr>
        <w:t>Abramu alijibu, "Sikiliza, yeye ni mtumishi wako. Fanya chochote unachotaka naye."</w:t>
      </w:r>
    </w:p>
    <w:p>
      <w:pPr/>
      <w:r>
        <w:rPr>
          <w:lang w:val="sw_KE" w:bidi="sw_KE"/>
        </w:rPr>
      </w:r>
      <w:r>
        <w:rPr>
          <w:lang w:val="sw_KE" w:bidi="sw_KE"/>
        </w:rPr>
        <w:t>Sitisha kitendo: Muulize mwigizaji ambaye anaigiza Sarai, "Unahisi vipi au unawaza nini?" Unaweza kusikia mambo kama, "Ninakasirika kwamba Abramu, mkuu wa nyumba, hajarekebisha hii," au "Ninahisi kutishiwa na Hagari," au "Bado mimi ni bibi wa Hagari hata ingawa ni mjamzito, kwa hiyo ninakasirika kwamba ananitendea kwa dharau." Muulize mwigizaji anayeigiza Abramu, "Unahisi vipi au unawaza nini?" Unaweza kusikia mambo kama, "Ninataka tu kuwa na utulivu katika nyumba yangu," au "Sitaki jukumu hili." Anzisha tena kitendo.</w:t>
      </w:r>
    </w:p>
    <w:p>
      <w:pPr/>
      <w:r>
        <w:rPr>
          <w:lang w:val="sw_KE" w:bidi="sw_KE"/>
        </w:rPr>
      </w:r>
      <w:r>
        <w:rPr>
          <w:lang w:val="sw_KE" w:bidi="sw_KE"/>
        </w:rPr>
        <w:t>Sarai alianza kumtendea Hagari kwa ukali, kwa hiyo Hagari alikimbia.</w:t>
      </w:r>
    </w:p>
    <w:p>
      <w:pPr/>
      <w:r>
        <w:rPr>
          <w:lang w:val="sw_KE" w:bidi="sw_KE"/>
        </w:rPr>
      </w:r>
      <w:r>
        <w:rPr>
          <w:lang w:val="sw_KE" w:bidi="sw_KE"/>
        </w:rPr>
        <w:t>Malaika wa Mungu alikuja kwa Hagari katika chemchemi ya maji. Malaika alisema, "Hagari, mtumwa wa Sarai, umetoka wapi na unaenda wapi?"</w:t>
      </w:r>
    </w:p>
    <w:p>
      <w:pPr/>
      <w:r>
        <w:rPr>
          <w:lang w:val="sw_KE" w:bidi="sw_KE"/>
        </w:rPr>
      </w:r>
      <w:r>
        <w:rPr>
          <w:lang w:val="sw_KE" w:bidi="sw_KE"/>
        </w:rPr>
        <w:t>Sitisha kitendo: Muulize mwigizaji anayeigiza malaika wa Mungu, "Unahisi vipi au unawaza nini?" Unaweza kusikia mambo kama, "Ninakaribia kumwambia Hagari kitu muhimu," au "Nilimtafuta Hagari kwa sababu." Anzisha tena kitendo.</w:t>
      </w:r>
    </w:p>
    <w:p>
      <w:pPr/>
      <w:r>
        <w:rPr>
          <w:lang w:val="sw_KE" w:bidi="sw_KE"/>
        </w:rPr>
      </w:r>
      <w:r>
        <w:rPr>
          <w:lang w:val="sw_KE" w:bidi="sw_KE"/>
        </w:rPr>
        <w:t>Hagari alijibu, "Ninakimbia kutoka kwa bibi yangu, Sarai."</w:t>
      </w:r>
    </w:p>
    <w:p>
      <w:pPr/>
      <w:r>
        <w:rPr>
          <w:lang w:val="sw_KE" w:bidi="sw_KE"/>
        </w:rPr>
      </w:r>
      <w:r>
        <w:rPr>
          <w:lang w:val="sw_KE" w:bidi="sw_KE"/>
        </w:rPr>
        <w:t>Malaika alisema, "Nenda kwa bibi yako, na uwe mtumwa wake."</w:t>
      </w:r>
    </w:p>
    <w:p>
      <w:pPr/>
      <w:r>
        <w:rPr>
          <w:lang w:val="sw_KE" w:bidi="sw_KE"/>
        </w:rPr>
      </w:r>
      <w:r>
        <w:rPr>
          <w:lang w:val="sw_KE" w:bidi="sw_KE"/>
        </w:rPr>
        <w:t>Sitisha kitendo: Muulize mwigizaji anayeigiza Hagari, "Unahisi vipi au unawaza nini?" Unaweza kusikia mambo kama, "Ninaogopa kile kitatokea ikiwa nitarudi kwa Sarai," au "Ninashangaa kwamba malaika wa Mungu anajua jina langu na anajua mimi ni nani." Anzisha tena kitendo.</w:t>
      </w:r>
    </w:p>
    <w:p>
      <w:pPr/>
      <w:r>
        <w:rPr>
          <w:lang w:val="sw_KE" w:bidi="sw_KE"/>
        </w:rPr>
      </w:r>
      <w:r>
        <w:rPr>
          <w:lang w:val="sw_KE" w:bidi="sw_KE"/>
        </w:rPr>
        <w:t>Kisha malaika alisema, "Nitakupa uzao zaidi kuliko unavyoweza kuhesabu."</w:t>
      </w:r>
    </w:p>
    <w:p>
      <w:pPr/>
      <w:r>
        <w:rPr>
          <w:lang w:val="sw_KE" w:bidi="sw_KE"/>
        </w:rPr>
      </w:r>
      <w:r>
        <w:rPr>
          <w:lang w:val="sw_KE" w:bidi="sw_KE"/>
        </w:rPr>
        <w:t>Hatimaye malaika alisema, "Wewe ni mjamzito na utazaa mwana. Ni lazima umwite Ishmaeli, ambayo ina maana 'Mungu anasikia,' kwa sababu Mungu amesikia mateso yako. Mwana wako atakuwa kama mnyama huru, asiyefugwa. Atakuwa na uadui kwa kila mtu, na kila mtu atakuwa na uadui kwake. Ataishi kwa migogoro na jamaa zake."</w:t>
      </w:r>
    </w:p>
    <w:p>
      <w:pPr/>
      <w:r>
        <w:rPr>
          <w:lang w:val="sw_KE" w:bidi="sw_KE"/>
        </w:rPr>
      </w:r>
      <w:r>
        <w:rPr>
          <w:lang w:val="sw_KE" w:bidi="sw_KE"/>
        </w:rPr>
        <w:t>Hagari alimwita Mungu El Roi, ambayo ina maana "Mungu ambaye ananiona." Akajisemea moyoni, "Nimemwona Mungu ambaye ananiona."</w:t>
      </w:r>
    </w:p>
    <w:p>
      <w:pPr/>
      <w:r>
        <w:rPr>
          <w:lang w:val="sw_KE" w:bidi="sw_KE"/>
        </w:rPr>
      </w:r>
      <w:r>
        <w:rPr>
          <w:lang w:val="sw_KE" w:bidi="sw_KE"/>
        </w:rPr>
        <w:t>Maliza igizo. Muulize mwigizaji anayeigiza Hagari, "Unahisi vipi au unawaza nini?" Unaweza kusikia mambo kama, "Siwezi kuamini niko hai baada ya kumwona Mungu," au "Ninazidiwa sana, kwa sababu Mungu amezungumza na mimi," au "Ninashangaa kwamba Mungu aliniona."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Jina la kibinafsi kwa Mungu, </w:t>
      </w:r>
      <w:r>
        <w:rPr>
          <w:b/>
          <w:lang w:val="sw_KE" w:bidi="sw_KE"/>
        </w:rPr>
        <w:t>Yahweh</w:t>
      </w:r>
      <w:r>
        <w:rPr>
          <w:lang w:val="sw_KE" w:bidi="sw_KE"/>
        </w:rPr>
        <w:t xml:space="preserve">, linatumiwa katika simulizi hii yote. Tumia jina sawa kwa Yahweh kama ulivyofanya katika vifungu vya awali, na uangalie Faharasa Kuu kwa maelezo zaidi kuhusu </w:t>
      </w:r>
      <w:r>
        <w:rPr>
          <w:lang w:val="sw_KE" w:bidi="sw_KE"/>
        </w:rPr>
        <w:t>Yahweh</w:t>
      </w:r>
      <w:r>
        <w:rPr>
          <w:lang w:val="sw_KE" w:bidi="sw_KE"/>
        </w:rPr>
        <w:t>.</w:t>
      </w:r>
    </w:p>
    <w:p>
      <w:pPr/>
      <w:r>
        <w:rPr>
          <w:lang w:val="sw_KE" w:bidi="sw_KE"/>
        </w:rPr>
      </w:r>
      <w:r>
        <w:rPr>
          <w:lang w:val="sw_KE" w:bidi="sw_KE"/>
        </w:rPr>
        <w:t xml:space="preserve">Sarai, mke wa Abramu, hakuwa amezaa watoto kwa Abramu. Lakini alikuwa na mtumwa wa </w:t>
      </w:r>
      <w:r>
        <w:rPr>
          <w:b/>
          <w:lang w:val="sw_KE" w:bidi="sw_KE"/>
        </w:rPr>
        <w:t>Misri</w:t>
      </w:r>
      <w:r>
        <w:rPr>
          <w:lang w:val="sw_KE" w:bidi="sw_KE"/>
        </w:rPr>
        <w:t xml:space="preserve"> anayeitwa Hagar. Mtumwa ni mtu anayemilikiwa na mtu mwingine. Neno lililotumiwa kwa mtumwa hapa linarejelea mtumishi wa kibinafsi wa mtu. Tazama neno la </w:t>
      </w:r>
      <w:r>
        <w:rPr>
          <w:lang w:val="sw_KE" w:bidi="sw_KE"/>
        </w:rPr>
        <w:t>mtumwa</w:t>
      </w:r>
      <w:r>
        <w:rPr>
          <w:lang w:val="sw_KE" w:bidi="sw_KE"/>
        </w:rPr>
        <w:t xml:space="preserve"> katika faharasa na utumie neno lile hapa kama ulivyotumia katika hadithi za awali.</w:t>
      </w:r>
    </w:p>
    <w:p>
      <w:pPr/>
      <w:r>
        <w:rPr>
          <w:lang w:val="sw_KE" w:bidi="sw_KE"/>
        </w:rPr>
      </w:r>
      <w:r>
        <w:rPr>
          <w:lang w:val="sw_KE" w:bidi="sw_KE"/>
        </w:rPr>
        <w:t xml:space="preserve">Wakati Hagari aliona kwamba alikuwa mjamzito, alianza kumtendea mdosi wake kwa dharau. Kwa hiyo Sarai alisema kwa Abramu, "Hili ni kosa lako!" Najua nilimpa mtumwa wangu </w:t>
      </w:r>
      <w:r>
        <w:rPr>
          <w:b/>
          <w:lang w:val="sw_KE" w:bidi="sw_KE"/>
        </w:rPr>
        <w:t>mikononi mwako</w:t>
      </w:r>
      <w:r>
        <w:rPr>
          <w:lang w:val="sw_KE" w:bidi="sw_KE"/>
        </w:rPr>
        <w:t xml:space="preserve">." Kifungu ambacho Sarai anatumia hapa, </w:t>
      </w:r>
      <w:r>
        <w:rPr>
          <w:b/>
          <w:lang w:val="sw_KE" w:bidi="sw_KE"/>
        </w:rPr>
        <w:t>katika mikono yako,</w:t>
      </w:r>
      <w:r>
        <w:rPr>
          <w:lang w:val="sw_KE" w:bidi="sw_KE"/>
        </w:rPr>
        <w:t xml:space="preserve"> kinarejelea ukweli kwamba Sarai alimpa Hagari kwa Abramu haswa kwa Abramu ili kumfanya Hagari mjamzito.</w:t>
      </w:r>
    </w:p>
    <w:p>
      <w:pPr/>
      <w:r>
        <w:rPr>
          <w:lang w:val="sw_KE" w:bidi="sw_KE"/>
        </w:rPr>
      </w:r>
      <w:r>
        <w:rPr>
          <w:lang w:val="sw_KE" w:bidi="sw_KE"/>
        </w:rPr>
        <w:t xml:space="preserve">Wakati Sarai alianza kumtendea vibaya Hagar, Hagar alitoroka. Malaika wa </w:t>
      </w:r>
      <w:r>
        <w:rPr>
          <w:b/>
          <w:lang w:val="sw_KE" w:bidi="sw_KE"/>
        </w:rPr>
        <w:t>Yahweh</w:t>
      </w:r>
      <w:r>
        <w:rPr>
          <w:lang w:val="sw_KE" w:bidi="sw_KE"/>
        </w:rPr>
        <w:t xml:space="preserve"> alikuja kwa Hagari kando ya chemchemi ya maji katika jangwa, kwenye barabara ya Shur. Malaika ni kiumbe kisicho cha kawaida, cha kiroho ambaye ni mjumbe kutoka kwa Mungu. Malaika wanaonekana kwa wanadamu kwa umbo la kibinadamu, na mara nyingi wanakuja na ujumbe maalum au kufanya kazi maalum. Hapa, hata hivyo, malaika wa Yahweh ana maana tofauti. Neno malaika linajumuishwa na jina la kibinafsi la Mungu, Yahweh. Malaika wa Bwana, au malaika wa Yahweh, pengine alitaja uwepo wa Mungu akionekana katika hali ya binadamu. Inaweza kuwa inarejelea malaika ambaye anawakilisha Mungu.</w:t>
      </w:r>
    </w:p>
    <w:p>
      <w:pPr/>
      <w:r>
        <w:rPr>
          <w:lang w:val="sw_KE" w:bidi="sw_KE"/>
        </w:rPr>
      </w:r>
      <w:r>
        <w:rPr>
          <w:lang w:val="sw_KE" w:bidi="sw_KE"/>
        </w:rPr>
        <w:t xml:space="preserve">Sitisha hapa na uangalie </w:t>
      </w:r>
      <w:r>
        <w:rPr>
          <w:lang w:val="sw_KE" w:bidi="sw_KE"/>
        </w:rPr>
        <w:t>malaika wa Bwana</w:t>
      </w:r>
      <w:r>
        <w:rPr>
          <w:lang w:val="sw_KE" w:bidi="sw_KE"/>
        </w:rPr>
        <w:t xml:space="preserve"> au malaika wa Yahweh katika Faharasa Kuu na utumie neno sawa kwa malaika wa Yahweh katika hadithi zako zote zifuatazo. Sitisha sauti hii hapa.</w:t>
      </w:r>
    </w:p>
    <w:p>
      <w:pPr/>
      <w:r>
        <w:rPr>
          <w:lang w:val="sw_KE" w:bidi="sw_KE"/>
        </w:rPr>
      </w:r>
      <w:r>
        <w:rPr>
          <w:lang w:val="sw_KE" w:bidi="sw_KE"/>
        </w:rPr>
        <w:t xml:space="preserve">Malaika alisema, "Nitakupa uzao zaidi kuliko </w:t>
      </w:r>
      <w:r>
        <w:rPr>
          <w:b/>
          <w:lang w:val="sw_KE" w:bidi="sw_KE"/>
        </w:rPr>
        <w:t>unavyoweza</w:t>
      </w:r>
      <w:r>
        <w:rPr>
          <w:lang w:val="sw_KE" w:bidi="sw_KE"/>
        </w:rPr>
        <w:t xml:space="preserve"> kuhesabu." Uzao unarejelea watoto wa Hagar, watoto wao, na watu wote ambao wangekuja kutoka kwa Hagari na kumfikiria babu.</w:t>
      </w:r>
    </w:p>
    <w:p>
      <w:pPr/>
      <w:r>
        <w:rPr>
          <w:lang w:val="sw_KE" w:bidi="sw_KE"/>
        </w:rPr>
      </w:r>
      <w:r>
        <w:rPr>
          <w:lang w:val="sw_KE" w:bidi="sw_KE"/>
        </w:rPr>
        <w:t xml:space="preserve">Kisha Hagari alimpa Mungu jina, </w:t>
      </w:r>
      <w:r>
        <w:rPr>
          <w:b/>
          <w:lang w:val="sw_KE" w:bidi="sw_KE"/>
        </w:rPr>
        <w:t>El Roi</w:t>
      </w:r>
      <w:r>
        <w:rPr>
          <w:lang w:val="sw_KE" w:bidi="sw_KE"/>
        </w:rPr>
        <w:t>. El Roi inamaanisha "Mungu anaona" au "Mungu ambaye ananiona."</w:t>
      </w:r>
    </w:p>
    <w:p>
      <w:pPr/>
      <w:r>
        <w:rPr>
          <w:lang w:val="sw_KE" w:bidi="sw_KE"/>
        </w:rPr>
      </w:r>
      <w:r>
        <w:rPr>
          <w:lang w:val="sw_KE" w:bidi="sw_KE"/>
        </w:rPr>
        <w:t xml:space="preserve">Sitisha hapa na mjadili kama timu: Utasema vipi majina ya Mungu, kama hii? Tazama neno </w:t>
      </w:r>
      <w:r>
        <w:rPr>
          <w:lang w:val="sw_KE" w:bidi="sw_KE"/>
        </w:rPr>
        <w:t>El Roi</w:t>
      </w:r>
      <w:r>
        <w:rPr>
          <w:lang w:val="sw_KE" w:bidi="sw_KE"/>
        </w:rPr>
        <w:t xml:space="preserve"> katika Faharasa Kuu. Sitisha sauti hii hapa.</w:t>
      </w:r>
    </w:p>
    <w:p>
      <w:pPr/>
      <w:r>
        <w:rPr>
          <w:lang w:val="sw_KE" w:bidi="sw_KE"/>
        </w:rPr>
      </w:r>
      <w:r>
        <w:rPr>
          <w:lang w:val="sw_KE" w:bidi="sw_KE"/>
        </w:rPr>
        <w:t>Hagari alisema, "Nimeona Mungu ambaye ananiona." Ndiyo sababu kisima ambacho Hagari alikuwa karibu nacho kiliitwa Beer Lahai Roi baadaye. Beer Lahai Roi inamaanisha "kisima cha Mungu aliye hai ambaye ananiona." Inaweza baadaye kupatikana kati ya Kadesh na Bered.</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17:1–27</w:t>
      </w:r>
      <w:r>
        <w:rPr>
          <w:lang w:val="sw_KE" w:bidi="sw_KE"/>
        </w:rPr>
      </w:r>
    </w:p>
    <w:p>
      <w:pPr>
        <w:pStyle w:val="Heading3"/>
      </w:pPr>
      <w:r>
        <w:rPr>
          <w:lang w:val="sw_KE" w:bidi="sw_KE"/>
        </w:rPr>
        <w:t>Sikiliza na Moyo</w:t>
      </w:r>
    </w:p>
    <w:p>
      <w:pPr/>
      <w:r>
        <w:rPr>
          <w:lang w:val="sw_KE" w:bidi="sw_KE"/>
        </w:rPr>
      </w:r>
      <w:r>
        <w:rPr>
          <w:lang w:val="sw_KE" w:bidi="sw_KE"/>
        </w:rPr>
        <w:t>Katika hatua hii, sikiliza Mwanzo 17:1–27 na uweke moyoni mwako. Sikiliza toleo la sauti la Mwanzo 17:1–27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17:1–27 katika tafsiri rahisi zaidi kuelewa.</w:t>
      </w:r>
    </w:p>
    <w:p>
      <w:pPr/>
      <w:r>
        <w:rPr>
          <w:lang w:val="sw_KE" w:bidi="sw_KE"/>
        </w:rPr>
      </w:r>
      <w:r>
        <w:rPr>
          <w:lang w:val="sw_KE" w:bidi="sw_KE"/>
        </w:rPr>
        <w:t>Hadithi hii inaelezea agano la Mungu na Abramu. Inaongeza maelezo kwa agano ambalo Mungu alifanya na Abramu katika hadithi za awali. Hapa, Mungu anaelezea sehemu yake, sehemu ya Abramu, na sehemu ya Sarai katika agano. Mungu anampa Abramu na Sarai majina mapya na kumwambia Abramu kile cha kufanya kama ishara ya agano kati yao.</w:t>
      </w:r>
    </w:p>
    <w:p>
      <w:pPr/>
      <w:r>
        <w:rPr>
          <w:lang w:val="sw_KE" w:bidi="sw_KE"/>
        </w:rPr>
      </w:r>
      <w:r>
        <w:rPr>
          <w:lang w:val="sw_KE" w:bidi="sw_KE"/>
        </w:rPr>
        <w:t>Miaka kumi na tatu baada ya kuzaliwa kwa Ishmaeli katika simulizi ya awali, Yahweh alionekana kwa Abramu wakati Abramu alikuwa na umri wa miaka 99. Mungu alisema, "Mimi ni El-Shaddai, Mungu Mweza-Yote. Tembea mbele yangu na uwe bila lawama." Kifungu "kutembea mbele yangu" kilimaanisha kuishi kwa njia fulani na kuwa na kujitolea kwa mtu. Watu kwa kawaida walitumia kifungu hicho ili kuelezea watumishi ambao walikuwa waaminifu kwa wafalme wao. Mungu alitaka Ibrahimu kuwa mwaminifu kwake.</w:t>
      </w:r>
    </w:p>
    <w:p>
      <w:pPr/>
      <w:r>
        <w:rPr>
          <w:lang w:val="sw_KE" w:bidi="sw_KE"/>
        </w:rPr>
      </w:r>
      <w:r>
        <w:rPr>
          <w:lang w:val="sw_KE" w:bidi="sw_KE"/>
        </w:rPr>
        <w:t>Sitisha hapa na mjadili kifungu hiki kama kikundi. Simulia hadithi kuhusu mtu unayemjua ambaye alikuwa mtumishi mwaminifu kwa bwana wao, mwajiri au mfalme. Unaelezea vipi huduma ya uaminifu kwa mfalme au bwana? Sitisha sauti hii hapa.</w:t>
      </w:r>
    </w:p>
    <w:p>
      <w:pPr/>
      <w:r>
        <w:rPr>
          <w:lang w:val="sw_KE" w:bidi="sw_KE"/>
        </w:rPr>
      </w:r>
      <w:r>
        <w:rPr>
          <w:lang w:val="sw_KE" w:bidi="sw_KE"/>
        </w:rPr>
        <w:t>Mungu aliendelea, "Nitathibitisha agano langu na wewe na nitakupa uzao mwingi." Hapa, Mungu anathibitisha agano alilofanya na Abramu katika hadithi za awali. Agano ni makubaliano ya kudumu yaliyofanywa kati ya watu wawili au makundi ambayo yanaanzisha amani au urafiki. Watu wote wawili wanakubali kuwa waaminifu kwa makubaliano haya na kubakia katika uhusiano mzuri na kila mmoja. Pande zote mbili zinaapa kuwa waaminifu kwa agano katika sherehe ya kiibada au dhabihu. Maagano ni ya kina kuliko mikataba ya kisheria, kwa sababu maagano yanahitaji uaminifu na upendo wa dhabihu na pande zote mbili.</w:t>
      </w:r>
    </w:p>
    <w:p>
      <w:pPr/>
      <w:r>
        <w:rPr>
          <w:lang w:val="sw_KE" w:bidi="sw_KE"/>
        </w:rPr>
      </w:r>
      <w:r>
        <w:rPr>
          <w:lang w:val="sw_KE" w:bidi="sw_KE"/>
        </w:rPr>
        <w:t>Sitisha hapa na mjadili kama kikundi: Kwa nini unafikiri Mungu anazungumza kuhusu agano tena? Sitisha sauti hii hapa.</w:t>
      </w:r>
    </w:p>
    <w:p>
      <w:pPr/>
      <w:r>
        <w:rPr>
          <w:lang w:val="sw_KE" w:bidi="sw_KE"/>
        </w:rPr>
      </w:r>
      <w:r>
        <w:rPr>
          <w:lang w:val="sw_KE" w:bidi="sw_KE"/>
        </w:rPr>
        <w:t>Abramu alianguka kifudifudi. Watu mara nyingi walijibu kwa njia hii wakati Mungu alionekana kwao. Ishara hii ilionyesha heshima na utiifu kwa Mungu.</w:t>
      </w:r>
    </w:p>
    <w:p>
      <w:pPr/>
      <w:r>
        <w:rPr>
          <w:lang w:val="sw_KE" w:bidi="sw_KE"/>
        </w:rPr>
      </w:r>
      <w:r>
        <w:rPr>
          <w:lang w:val="sw_KE" w:bidi="sw_KE"/>
        </w:rPr>
        <w:t>Sitisha hapa na mjadili kama kikundi: Unaonyesha vipi heshima katika utamaduni wako? Je, una ishara yoyote ambayo inaonyesha heshima? Katika utamaduni wako, inamaanisha nini wakati mtu anaanguka kifudifudi mbele ya mtu mwingine? Sitisha sauti hii hapa.</w:t>
      </w:r>
    </w:p>
    <w:p>
      <w:pPr/>
      <w:r>
        <w:rPr>
          <w:lang w:val="sw_KE" w:bidi="sw_KE"/>
        </w:rPr>
      </w:r>
      <w:r>
        <w:rPr>
          <w:lang w:val="sw_KE" w:bidi="sw_KE"/>
        </w:rPr>
        <w:t>Mungu alisema kwa Abramu, "Sikiliza. Kwa sehemu yangu, hii ni agano langu na wewe. Nitakufanya baba wa mataifa mengi! Nitabadilisha jina lako kutoka kwa Abramu kuwa Ibrahimu, kwa sababu nimekufanya baba wa mataifa mengi." Katika utamaduni wa Abramu, mtu anayebadilisha jina lao alionyesha kwamba kumekuwa na mabadiliko muhimu katika maisha yao. Jina "Abramu" pengine lilimaanisha "baba anatukuzwa" au "baba aliyetukuzwa." Jina Ibrahimu linaweza kumaanisha "baba ya wengi."</w:t>
      </w:r>
    </w:p>
    <w:p>
      <w:pPr/>
      <w:r>
        <w:rPr>
          <w:lang w:val="sw_KE" w:bidi="sw_KE"/>
        </w:rPr>
      </w:r>
      <w:r>
        <w:rPr>
          <w:lang w:val="sw_KE" w:bidi="sw_KE"/>
        </w:rPr>
        <w:t>Mungu aliendelea, "Nitakufanya uwe na matunda sana, uzao wako watakuwa mataifa mengi, na wafalme watakuja kutoka kwako." "Mwenye uzao mwingi" ilimaanisha mtu angekuwa na watoto wengi na uzao wao.</w:t>
      </w:r>
    </w:p>
    <w:p>
      <w:pPr/>
      <w:r>
        <w:rPr>
          <w:lang w:val="sw_KE" w:bidi="sw_KE"/>
        </w:rPr>
      </w:r>
      <w:r>
        <w:rPr>
          <w:lang w:val="sw_KE" w:bidi="sw_KE"/>
        </w:rPr>
        <w:t>Mungu aliendelea, "Na nitadumisha agano langu kati ya mimi na wewe na uzao wako katika vizazi vyote vya uzao wako. Agano litadumu milele. Nitakuwa Mungu wako na Mungu wa uzao wako, ambao wanakuja baada yako. Na nitakupa na uzao wako baada yako nchi ambapo kwa sasa unaishi kama mgeni, nchi yote ya Kanaani. Wewe na uzao wako mtamiliki nchi milele, na nitakuwa Mungu wao."</w:t>
      </w:r>
    </w:p>
    <w:p>
      <w:pPr/>
      <w:r>
        <w:rPr>
          <w:lang w:val="sw_KE" w:bidi="sw_KE"/>
        </w:rPr>
      </w:r>
      <w:r>
        <w:rPr>
          <w:lang w:val="sw_KE" w:bidi="sw_KE"/>
        </w:rPr>
        <w:t xml:space="preserve">Sitisha hapa na uangalie ramani ya eneo </w:t>
      </w:r>
      <w:r>
        <w:rPr>
          <w:lang w:val="sw_KE" w:bidi="sw_KE"/>
        </w:rPr>
        <w:t>la Kanaani kama</w:t>
      </w:r>
      <w:r>
        <w:rPr>
          <w:lang w:val="sw_KE" w:bidi="sw_KE"/>
        </w:rPr>
        <w:t xml:space="preserve"> kikundi. Sitisha sauti hii hapa.</w:t>
      </w:r>
    </w:p>
    <w:p>
      <w:pPr/>
      <w:r>
        <w:rPr>
          <w:lang w:val="sw_KE" w:bidi="sw_KE"/>
        </w:rPr>
      </w:r>
      <w:r>
        <w:rPr>
          <w:lang w:val="sw_KE" w:bidi="sw_KE"/>
        </w:rPr>
        <w:t>Kisha Mungu alisema kwa Ibrahimu, "Kwa sehemu yako, ni lazima uweke mahitaji yote ya agano langu. Wewe na uzao wako ni lazima ufanye hivyo katika vizazi vyote vya uzao wako. Hii ni agano langu na wewe na uzao wako, agano ambalo lazima ulindwe. Kila mtu kati yenu ni lazima atahiriwe." "Tohara" ilimaanisha kukata ngozi huru mwishoni mwa uume wa mwanaume. Watu wengi wanaoishi karibu na Ibrahimu walikuwa wakitekeleza tohara, ingawa mababu wa Ibrahimu pengine hawakutekeleza tohara. Katika tamaduni karibu na Ibrahimu, tohara wakati mwingine ilikuwa sehemu ya ibada ambayo wanaume wangefanya kabla ya kuoa au wageni wangefanya ili kuingia familia. Hata hivyo, kati ya uzao wa Ibrahimu, tohara ikawa ishara muhimu ya agano kati ya Mungu na watu wake.</w:t>
      </w:r>
    </w:p>
    <w:p>
      <w:pPr/>
      <w:r>
        <w:rPr>
          <w:lang w:val="sw_KE" w:bidi="sw_KE"/>
        </w:rPr>
      </w:r>
      <w:r>
        <w:rPr>
          <w:lang w:val="sw_KE" w:bidi="sw_KE"/>
        </w:rPr>
        <w:t>Sitisha hapa na mjadili kama kikundi: Je, unafanya mazoezi ya tohara katika utamaduni wako? Ikiwa unafanya hivyo, je, tohara ina maana yoyote maalum? Sitisha sauti hii hapa.</w:t>
      </w:r>
    </w:p>
    <w:p>
      <w:pPr/>
      <w:r>
        <w:rPr>
          <w:lang w:val="sw_KE" w:bidi="sw_KE"/>
        </w:rPr>
      </w:r>
      <w:r>
        <w:rPr>
          <w:lang w:val="sw_KE" w:bidi="sw_KE"/>
        </w:rPr>
        <w:t>Mungu aliendelea kuzungumza kuhusu umuhimu wa tohara. Mungu alisema, "Lazima utahiriwe kama ishara ya agano kati ya mimi na wewe. Kila mvulana aliyezaliwa katika kaya ya Ibrahimu au kununuliwa kama mtumwa anapaswa kutahiriwa." Kifungu "kuzaliwa katika kaya yako" kinarejelea watumwa na watumishi waliozaliwa kwa watu ambao tayari walimtumikia Ibrahimu na familia yake.</w:t>
      </w:r>
    </w:p>
    <w:p>
      <w:pPr/>
      <w:r>
        <w:rPr>
          <w:lang w:val="sw_KE" w:bidi="sw_KE"/>
        </w:rPr>
      </w:r>
      <w:r>
        <w:rPr>
          <w:lang w:val="sw_KE" w:bidi="sw_KE"/>
        </w:rPr>
        <w:t>Mungu aliendelea, "Miili yako itaonyesha ishara ya agano langu, ambayo itadumu milele." Hapa, alama hii kwenye miili yao ilionyesha kwamba walimwamini Mungu, kwamba wanataka kumtii Mungu, na kwamba wote ni sehemu ya kikundi sawa cha watu.</w:t>
      </w:r>
    </w:p>
    <w:p>
      <w:pPr/>
      <w:r>
        <w:rPr>
          <w:lang w:val="sw_KE" w:bidi="sw_KE"/>
        </w:rPr>
      </w:r>
      <w:r>
        <w:rPr>
          <w:lang w:val="sw_KE" w:bidi="sw_KE"/>
        </w:rPr>
        <w:t>Sitisha hapa na mjadili kama kikundi: Katika utamaduni wako, una njia gani za kumwekea alama mtu ili kuonyesha kwamba wako katika uhusiano maalum na Mungu au na watu wengine? Sitisha sauti hii hapa.</w:t>
      </w:r>
    </w:p>
    <w:p>
      <w:pPr/>
      <w:r>
        <w:rPr>
          <w:lang w:val="sw_KE" w:bidi="sw_KE"/>
        </w:rPr>
      </w:r>
      <w:r>
        <w:rPr>
          <w:lang w:val="sw_KE" w:bidi="sw_KE"/>
        </w:rPr>
        <w:t>Mungu aliendelea, "Mtu yeyote ambaye hakutahiriwa atatengwa kutoka kwa watu wake kwa kuvunja agano." Kifungu "kutengwa kutoka kwa watu wake" kilimaanisha kwamba mtu yeyote ambaye hakutahiriwa angetenganishwa kutoka kwa familia yake na jumuiya yake. Kifungu "kuvunja agano" kilimaanisha kutotimiza maneno ya agano yaliyotolewa na Mungu—au kutokuwa umetahiriwa.</w:t>
      </w:r>
    </w:p>
    <w:p>
      <w:pPr/>
      <w:r>
        <w:rPr>
          <w:lang w:val="sw_KE" w:bidi="sw_KE"/>
        </w:rPr>
      </w:r>
      <w:r>
        <w:rPr>
          <w:lang w:val="sw_KE" w:bidi="sw_KE"/>
        </w:rPr>
        <w:t>Sitisha hapa na mjadili kama kikundi: Unafanya vipi maagano katika utamaduni wako? Ni aina gani ya lugha unatumia? Una mila gani ambazo zinaonyesha agano limefanywa? Sitisha sauti hii hapa.</w:t>
      </w:r>
    </w:p>
    <w:p>
      <w:pPr/>
      <w:r>
        <w:rPr>
          <w:lang w:val="sw_KE" w:bidi="sw_KE"/>
        </w:rPr>
      </w:r>
      <w:r>
        <w:rPr>
          <w:lang w:val="sw_KE" w:bidi="sw_KE"/>
        </w:rPr>
        <w:t>Mungu pia alisema kwa Ibrahimu, "Kwa Sarai, sehemu ya mke wako, haupaswi kumwita tena Sarai. Jina lake litakuwa Sarah. Nitambariki na kukupa mwana kupitia yeye. Nitambariki ili awe mama wa mataifa. Wafalme wa watu watakuwa kati ya uzao wake." Jina "Sarah" lilikuwa njia nyingine ya kusema jina "Sarai." Watu wa Wakanaani ambao Sarah na Ibrahimu waliishi kati yao walitumia jina "Sarah" badala ya "Sarai." Majina yote mawili yalimaanisha "malkia, au kifalme."</w:t>
      </w:r>
    </w:p>
    <w:p>
      <w:pPr/>
      <w:r>
        <w:rPr>
          <w:lang w:val="sw_KE" w:bidi="sw_KE"/>
        </w:rPr>
      </w:r>
      <w:r>
        <w:rPr>
          <w:lang w:val="sw_KE" w:bidi="sw_KE"/>
        </w:rPr>
        <w:t>Ibrahimu alianguka kifudifudi. Alicheka na kusema moyoni mwake, ‘Je, mwana atazaliwa kwa mtu ambaye ana miaka 100?’ Je, Sarah atakuwa na mtoto akiwa na miaka 90?" Ibrahimu anajiuliza maswali haya lakini hatarajii jibu. Anashangaa!</w:t>
      </w:r>
    </w:p>
    <w:p>
      <w:pPr/>
      <w:r>
        <w:rPr>
          <w:lang w:val="sw_KE" w:bidi="sw_KE"/>
        </w:rPr>
      </w:r>
      <w:r>
        <w:rPr>
          <w:lang w:val="sw_KE" w:bidi="sw_KE"/>
        </w:rPr>
        <w:t>Sitisha hapa na mjadili kama kikundi: Kwa nini Ibrahimu anauliza maswali haya? Watu katika jumuiya yako wangeguswa vipi ikiwa mtu aliwaambia kwamba wangekuwa na watoto katika miaka 100? Sitisha sauti hii hapa.</w:t>
      </w:r>
    </w:p>
    <w:p>
      <w:pPr/>
      <w:r>
        <w:rPr>
          <w:lang w:val="sw_KE" w:bidi="sw_KE"/>
        </w:rPr>
      </w:r>
      <w:r>
        <w:rPr>
          <w:lang w:val="sw_KE" w:bidi="sw_KE"/>
        </w:rPr>
        <w:t>Na Ibrahimu alisema kwa Mungu, "Ikiwa Ishmaeli tu anaweza kuishi mbele yako!" Hapa, Ibrahimu alimwomba Mungu kumchagua Ishmaeli kama mrithi wa baraka maalum ambayo Mungu aliahidi. Ibrahimu haamini atapata mtoto mwingine kuwa mrithi wake, kwa hiyo anafanya pendekezo kwa Mungu kuhusu jinsi anaweza kupata mrithi mwingine. "Kuishi mbele yako" ina maana "kupokea baraka yako maalum na neema."</w:t>
      </w:r>
    </w:p>
    <w:p>
      <w:pPr/>
      <w:r>
        <w:rPr>
          <w:lang w:val="sw_KE" w:bidi="sw_KE"/>
        </w:rPr>
      </w:r>
      <w:r>
        <w:rPr>
          <w:lang w:val="sw_KE" w:bidi="sw_KE"/>
        </w:rPr>
        <w:t>Kisha Mungu alisema, "Hapana, mke wako Sarah atakupa mwana, na utamwita Isaka. Nitathibitisha agano langu na yeye na uzao wake kama agano ambalo linadumu milele." Jina "Isaka" linamaanisha "anacheka."</w:t>
      </w:r>
    </w:p>
    <w:p>
      <w:pPr/>
      <w:r>
        <w:rPr>
          <w:lang w:val="sw_KE" w:bidi="sw_KE"/>
        </w:rPr>
      </w:r>
      <w:r>
        <w:rPr>
          <w:lang w:val="sw_KE" w:bidi="sw_KE"/>
        </w:rPr>
        <w:t>Mungu aliendelea, "Wakati inakuja kwa Ishmaeli, nimekusikia. Kwa hakika nitambariki. Nitamfanya awe mwenye mafanikio makubwa sana na nitampa uzao wengi. Atakuwa baba ya wakuu wa kifalme kumi na wawili, na nitamfanya taifa kubwa. Lakini nitathibitisha agano langu na Isaka, ambaye atazaliwa kwako na Sarah kwa wakati huu mwaka ujao." Mungu anambariki Ishmaeli hata ingawa hatakuwa sehemu ya agano ambalo Mungu anamletea Isaka, mwana wa Sarah. Wakati Mungu alimaliza kuzungumza, alimwacha Ibrahimu.</w:t>
      </w:r>
    </w:p>
    <w:p>
      <w:pPr/>
      <w:r>
        <w:rPr>
          <w:lang w:val="sw_KE" w:bidi="sw_KE"/>
        </w:rPr>
      </w:r>
      <w:r>
        <w:rPr>
          <w:lang w:val="sw_KE" w:bidi="sw_KE"/>
        </w:rPr>
        <w:t>Katika siku hiyo hiyo, Ibrahimu alimchukua mwana wake Ishmaeli na wale wote waliozaliwa katika nyumba yake au kununua kwa pesa yake, kila mtu katika nyumba ya Ibrahimu, na kumtahiri kama Mungu alikuwa amemwambia. Ibrahimu alikuwa na umri wa miaka 99 wakati alitahiriwa. Mwana wa Ibrahimu Ishmaeli alikuwa na umri wa miaka 13. Ibrahimu na mwana wake Ishmaeli wote wawili walitahiriwa siku hiyo. Na wanaume wote katika nyumba ya Ibrahimu, ikiwa ni pamoja na wale waliozaliwa katika nyumba yake na wale walinunuliwa kwa pesa kutoka kwa mgeni, walitahiriwa pamoja na Ibrahimu. Hapa hadithi inarudia maelekezo ambayo Mungu alitoa kwa Ibrahimu ili kuelezea kwamba Ibrahimu alifanya kila kitu Mungu alimwambia kufanya.</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17:1–27 katika tafsiri rahisi zaidi kuelewa.</w:t>
      </w:r>
    </w:p>
    <w:p>
      <w:pPr/>
      <w:r>
        <w:rPr>
          <w:lang w:val="sw_KE" w:bidi="sw_KE"/>
        </w:rPr>
      </w:r>
      <w:r>
        <w:rPr>
          <w:lang w:val="sw_KE" w:bidi="sw_KE"/>
        </w:rPr>
        <w:t>Katika hatua hii, kikundi kitafafanua matukio, wahusika na mpangilio wa simulizi hili.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Miaka mingi baadaye Yahweh alimtokea Abramu tena. Mungu alisema, "Mimi ni Mungu mwenye Nguvu zote. Ishi bila lawama na uaminifu mbele yangu. Kisha nitafanya agano kati ya mimi na wewe, na nitakupa uzao mwingi."</w:t>
      </w:r>
    </w:p>
    <w:p>
      <w:pPr/>
      <w:r>
        <w:rPr>
          <w:lang w:val="sw_KE" w:bidi="sw_KE"/>
        </w:rPr>
      </w:r>
      <w:r>
        <w:rPr>
          <w:b/>
          <w:lang w:val="sw_KE" w:bidi="sw_KE"/>
        </w:rPr>
        <w:t>Katika tukio la pili:</w:t>
      </w:r>
      <w:r>
        <w:rPr>
          <w:lang w:val="sw_KE" w:bidi="sw_KE"/>
        </w:rPr>
        <w:t xml:space="preserve"> Abramu aliinamisha uso. Mungu alielezea sehemu ya Mungu ya agano na Abramu. Mungu alimwambia Abramu kwamba Mungu angempa uzao mwingi na daima angekuwa Mungu wa uzao wa Abramu. Mungu alibadilisha jina la Abramu kuwa Ibrahimu.</w:t>
      </w:r>
    </w:p>
    <w:p>
      <w:pPr/>
      <w:r>
        <w:rPr>
          <w:lang w:val="sw_KE" w:bidi="sw_KE"/>
        </w:rPr>
      </w:r>
      <w:r>
        <w:rPr>
          <w:b/>
          <w:lang w:val="sw_KE" w:bidi="sw_KE"/>
        </w:rPr>
        <w:t>Katika tukio la tatu:</w:t>
      </w:r>
      <w:r>
        <w:rPr>
          <w:lang w:val="sw_KE" w:bidi="sw_KE"/>
        </w:rPr>
        <w:t xml:space="preserve"> Mungu alielezea sehemu ya Ibrahimu ya agano na Mungu. Mungu alimwambia Ibrahimu kutahiri wanaume wote katika kaya yake kama ishara ya agano.</w:t>
      </w:r>
    </w:p>
    <w:p>
      <w:pPr/>
      <w:r>
        <w:rPr>
          <w:lang w:val="sw_KE" w:bidi="sw_KE"/>
        </w:rPr>
      </w:r>
      <w:r>
        <w:rPr>
          <w:b/>
          <w:lang w:val="sw_KE" w:bidi="sw_KE"/>
        </w:rPr>
        <w:t>Katika tukio la nne:</w:t>
      </w:r>
      <w:r>
        <w:rPr>
          <w:lang w:val="sw_KE" w:bidi="sw_KE"/>
        </w:rPr>
        <w:t xml:space="preserve"> Mungu alimwambia Ibrahimu kwamba Sarai angekuwa na mwana. Mungu alibadilisha jina la Sarai kuwa Sarah. Ibrahimu aliinama chini kwa ardhi na kucheka mwenyewe, kwa sababu alishangaa jinsi yeye na Sarah wangeweza kuwa na mtoto wakiwa wazee. Ibrahimu alimwuliza Mungu kama Ishmaeli angeweza kuishi chini ya baraka maalum ya Mungu. Mungu alijibu kwamba Sarah angekuwa na mwana, na wanapaswa kumwita mwana "Isaka." Na Isaka angeishi chini ya agano. Kisha Mungu alimwacha Ibrahimu.</w:t>
      </w:r>
    </w:p>
    <w:p>
      <w:pPr/>
      <w:r>
        <w:rPr>
          <w:lang w:val="sw_KE" w:bidi="sw_KE"/>
        </w:rPr>
      </w:r>
      <w:r>
        <w:rPr>
          <w:b/>
          <w:lang w:val="sw_KE" w:bidi="sw_KE"/>
        </w:rPr>
        <w:t>Katika tukio la tano:</w:t>
      </w:r>
      <w:r>
        <w:rPr>
          <w:lang w:val="sw_KE" w:bidi="sw_KE"/>
        </w:rPr>
        <w:t xml:space="preserve"> Siku hiyo, Ibrahimu alimchukua mwana wake Ishmaeli na kila mtu katika kaya yake, iwe walikuwa wamezaliwa katika kaya yake au walinunuliwa, na kuwatahiri.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 ambaye alibadilishiwa jina na kuitwa Ibrahimu</w:t>
      </w:r>
    </w:p>
    <w:p>
      <w:pPr>
        <w:pStyle w:val="ListBullet"/>
        <w:spacing w:line="240" w:lineRule="auto"/>
        <w:ind w:left="720"/>
      </w:pPr>
      <w:r>
        <w:rPr>
          <w:lang w:val="sw_KE" w:bidi="sw_KE"/>
        </w:rPr>
      </w:r>
      <w:r>
        <w:rPr>
          <w:lang w:val="sw_KE" w:bidi="sw_KE"/>
        </w:rPr>
        <w:t>Sarai, ambaye alibadilishiwa jina na kuitwa Sarah, anatajwa</w:t>
      </w:r>
    </w:p>
    <w:p>
      <w:pPr>
        <w:pStyle w:val="ListBullet"/>
        <w:spacing w:line="240" w:lineRule="auto"/>
        <w:ind w:left="720"/>
      </w:pPr>
      <w:r>
        <w:rPr>
          <w:lang w:val="sw_KE" w:bidi="sw_KE"/>
        </w:rPr>
      </w:r>
      <w:r>
        <w:rPr>
          <w:lang w:val="sw_KE" w:bidi="sw_KE"/>
        </w:rPr>
        <w:t>Isaka anatajwa</w:t>
      </w:r>
    </w:p>
    <w:p>
      <w:pPr>
        <w:pStyle w:val="ListBullet"/>
        <w:spacing w:line="240" w:lineRule="auto"/>
        <w:ind w:left="720"/>
      </w:pPr>
      <w:r>
        <w:rPr>
          <w:lang w:val="sw_KE" w:bidi="sw_KE"/>
        </w:rPr>
      </w:r>
      <w:r>
        <w:rPr>
          <w:lang w:val="sw_KE" w:bidi="sw_KE"/>
        </w:rPr>
        <w:t>Ishmaeli anatajwa</w:t>
      </w:r>
    </w:p>
    <w:p>
      <w:pPr>
        <w:pStyle w:val="ListBullet"/>
        <w:spacing w:line="240" w:lineRule="auto"/>
        <w:ind w:left="720"/>
      </w:pPr>
      <w:r>
        <w:rPr>
          <w:lang w:val="sw_KE" w:bidi="sw_KE"/>
        </w:rPr>
      </w:r>
      <w:r>
        <w:rPr>
          <w:lang w:val="sw_KE" w:bidi="sw_KE"/>
        </w:rPr>
        <w:t>na kila mtu aliyezaliwa katika kaya ya Ibrahimu au kununuliwa kutoka kwa mgeni anatajwa</w:t>
      </w:r>
    </w:p>
    <w:p>
      <w:pPr/>
      <w:r>
        <w:rPr>
          <w:lang w:val="sw_KE" w:bidi="sw_KE"/>
        </w:rPr>
      </w:r>
      <w:r>
        <w:rPr>
          <w:lang w:val="sw_KE" w:bidi="sw_KE"/>
        </w:rPr>
        <w:t>Kama kikundi, zingatia sehemu hizi za mpangilio wa simulizi:</w:t>
      </w:r>
    </w:p>
    <w:p>
      <w:pPr/>
      <w:r>
        <w:rPr>
          <w:lang w:val="sw_KE" w:bidi="sw_KE"/>
        </w:rPr>
      </w:r>
      <w:r>
        <w:rPr>
          <w:lang w:val="sw_KE" w:bidi="sw_KE"/>
        </w:rPr>
        <w:t>Tukio la kwanza linaanzisha hadithi. Wakati Abramu ana umri wa miaka 99, Yahweh anamwonekania. Huu ni wakati pekee katika simulizi hili ambapo jina la kibinafsi la Mungu Yahweh linatumiwa. Unaweza kutaka kupanga tena kile Mungu anasema hapa. Mungu anasema, "Mimi ni Mungu mwenye Nguvu zote. Nitathibitisha agano langu kati ya mimi na wewe, na kukupa uzao mwingi, ikiwa utanitumikia kwa uaminifu na kuishi maisha yasiyo na lawama."</w:t>
      </w:r>
    </w:p>
    <w:p>
      <w:pPr/>
      <w:r>
        <w:rPr>
          <w:lang w:val="sw_KE" w:bidi="sw_KE"/>
        </w:rPr>
      </w:r>
      <w:r>
        <w:rPr>
          <w:lang w:val="sw_KE" w:bidi="sw_KE"/>
        </w:rPr>
        <w:t>Katika matukio ya pili, tatu, na nne Mungu anaelezea sehemu yake ya agano, sehemu ya Abramu, na sehemu ya Sarai. Katika matukio haya, Mungu mara nyingi anajirudia au anasema mambo sawa kwa njia tofauti. Hii inasisitiza kwamba kile anasema ni muhimu. Kwa sababu agano hili lina mahitaji muhimu ndani yake, marudio haya pia yanahakikisha kile Mungu anasema ni wazi kwa Abramu.</w:t>
      </w:r>
    </w:p>
    <w:p>
      <w:pPr/>
      <w:r>
        <w:rPr>
          <w:lang w:val="sw_KE" w:bidi="sw_KE"/>
        </w:rPr>
      </w:r>
      <w:r>
        <w:rPr>
          <w:lang w:val="sw_KE" w:bidi="sw_KE"/>
        </w:rPr>
        <w:t>Katika tukio la pili, Abramu anainamisha uso chini. Hakikisha kuonyesha kile Mungu anasema kwa Abramu. Mungu anaanza kuzungumza kwa kutumia neno ambalo linamaanisha kwamba kile anachosema kinachofuata ni muhimu. Mungu anasema, "Sikiliza." Kisha Mungu anabadilisha jina la Abramu kuwa Ibrahimu, ambayo ina maana "baba wa mataifa mengi." Mungu anaendelea kusema kwamba Mungu atampa Ibrahimu uzao mwingi. Uzao huo utakuwa mataifa mengi, au makundi ya watu. Makundi haya ya watu yatakuwa na wafalme watakaowatawala. Mungu anasema kwamba agano litadumu milele. Mungu anasema, "Hii ni agano. Daima nitakuwa Mungu wako, na Mungu wa uzao wako ambao unakuja baada yako. Nitatoa nchi yote ya Kanaani, ambapo unaishi sasa kama mgeni, kwako na uzao wako kumiliki milele, na nitakuwa Mungu wao."</w:t>
      </w:r>
    </w:p>
    <w:p>
      <w:pPr/>
      <w:r>
        <w:rPr>
          <w:lang w:val="sw_KE" w:bidi="sw_KE"/>
        </w:rPr>
      </w:r>
      <w:r>
        <w:rPr>
          <w:lang w:val="sw_KE" w:bidi="sw_KE"/>
        </w:rPr>
        <w:t xml:space="preserve">Sitisha hapa na uangalie ramani ya eneo </w:t>
      </w:r>
      <w:r>
        <w:rPr>
          <w:lang w:val="sw_KE" w:bidi="sw_KE"/>
        </w:rPr>
        <w:t>la Kanaani kama</w:t>
      </w:r>
      <w:r>
        <w:rPr>
          <w:lang w:val="sw_KE" w:bidi="sw_KE"/>
        </w:rPr>
        <w:t xml:space="preserve"> kikundi. Sitisha sauti hii hapa.</w:t>
      </w:r>
    </w:p>
    <w:p>
      <w:pPr/>
      <w:r>
        <w:rPr>
          <w:lang w:val="sw_KE" w:bidi="sw_KE"/>
        </w:rPr>
      </w:r>
      <w:r>
        <w:rPr>
          <w:lang w:val="sw_KE" w:bidi="sw_KE"/>
        </w:rPr>
        <w:t>Katika tukio la tatu, fikiria kile Mungu anaendelea kusema kwa Ibrahimu. Mungu sasa anamwambia Ibrahimu kile anahitaji kufanya ili kuonyesha kwamba anataka kuwa sehemu ya agano. Mungu anasema kwamba kila mtu ni lazima atahiriwe kama ishara ya agano kati ya Mungu na watu wake. Mungu anawapa sheria: "Kupitia vizazi vyote vinavyokuja, kila mvulana ni lazima atahiriwe siku nane baada ya kuzaliwa, ikiwa ni pamoja na wale waliozaliwa katika kaya yako na wale uliowanunua kutoka kwa mgeni, ambao si uzao wako. Kila mtu ni lazima atahiriwe. Miili yako itakuwa na alama ya agano langu, ambayo itadumu milele." Mungu anajirudia mwenyewe. Kisha Mungu anasema kile kitakachotokea ikiwa watu wake hawafuati sheria hizi: "Mwanaume yeyote asiyetahiriwa ambaye hajatahiriwa katika mwili wake atatolewa kutoka kwa watu wake. Ataondolewa kutoka kwa watu wake. Amevunja agano langu."</w:t>
      </w:r>
    </w:p>
    <w:p>
      <w:pPr/>
      <w:r>
        <w:rPr>
          <w:lang w:val="sw_KE" w:bidi="sw_KE"/>
        </w:rPr>
      </w:r>
      <w:r>
        <w:rPr>
          <w:lang w:val="sw_KE" w:bidi="sw_KE"/>
        </w:rPr>
        <w:t>Katika tukio la nne, ona mazungumzo kati ya Mungu na Ibrahimu. Mungu anasema kwa Ibrahimu, "Kwa sehemu ya Sarai, mke wako, hutamwita tena Sarai. Jina lake litakuwa Sarah. Nitambariki na kwa kweli nitakupa mwana kupitia yeye. Nitambariki sana na atakuwa mama wa mataifa mengi. Wafalme wa mataifa, wafalme wa watu, watakuwa kati ya uzao wake."</w:t>
      </w:r>
    </w:p>
    <w:p>
      <w:pPr/>
      <w:r>
        <w:rPr>
          <w:lang w:val="sw_KE" w:bidi="sw_KE"/>
        </w:rPr>
      </w:r>
      <w:r>
        <w:rPr>
          <w:lang w:val="sw_KE" w:bidi="sw_KE"/>
        </w:rPr>
        <w:t>Ibrahimu anainamisha uso, lakini ana cheka peke yake kwa kukosa kuamini. Anafikiri mwenyewe, "Je, mwana atazaliwa kwa mtu wa miaka 100? Je, Sarah atakuwa na mtoto katika miaka 90?" Ibrahimu anajiuliza maswali haya lakini hatarajii jibu. Anadhania haiwezekani kwa yeye na Sarah kuwa na mtoto katika umri wao.</w:t>
      </w:r>
    </w:p>
    <w:p>
      <w:pPr/>
      <w:r>
        <w:rPr>
          <w:lang w:val="sw_KE" w:bidi="sw_KE"/>
        </w:rPr>
      </w:r>
      <w:r>
        <w:rPr>
          <w:lang w:val="sw_KE" w:bidi="sw_KE"/>
        </w:rPr>
        <w:t>Kwa hiyo Ibrahimu anamwomba Mungu, "Je, Ishmaeli anaweza kuishi chini ya baraka yako maalum?"</w:t>
      </w:r>
    </w:p>
    <w:p>
      <w:pPr/>
      <w:r>
        <w:rPr>
          <w:lang w:val="sw_KE" w:bidi="sw_KE"/>
        </w:rPr>
      </w:r>
      <w:r>
        <w:rPr>
          <w:lang w:val="sw_KE" w:bidi="sw_KE"/>
        </w:rPr>
        <w:t>Lakini Mungu anajibu, "Hapana, Sarah mke wako atakuzalia mwana. Utamwita Isaka. Nitathibitisha agano langu na yeye na uzao wake kama agano ambalo litadumu milele." Mungu anambariki Ishmaeli pia, lakini anaweka wazi kwamba Ishmaeli si sehemu ya agano hili maalum. Hata ingawa si sehemu ya agano, Mungu atambariki Ishmaeli na uzao mwingi, wakuu 12 katika familia yake, na atamfanya kuwa taifa kubwa.</w:t>
      </w:r>
    </w:p>
    <w:p>
      <w:pPr/>
      <w:r>
        <w:rPr>
          <w:lang w:val="sw_KE" w:bidi="sw_KE"/>
        </w:rPr>
      </w:r>
      <w:r>
        <w:rPr>
          <w:lang w:val="sw_KE" w:bidi="sw_KE"/>
        </w:rPr>
        <w:t>Katika tukio la tano, ona kile Ibrahimu anafanya katika siku ile ile Mungu anazungumza naye. Tukio la tano pia linarudia maelezo sawa kwa njia tofauti ili kusisitiza kile kinachotokea. Ibrahimu anamchukua mwana wake, Ishmaeli, na kila mtu katika kaya yake, iwe alizaliwa katika kaya ya Ibrahimu au kununuliwa kutoka kwa mgeni, na anawatahiri, kama vile Mungu alimwambia. Ibrahimu alikuwa na umri wa miaka 99 wakati alipotahiriwa, na Ishmaeli alikuwa na 13. Ibrahimu na Ishmaeli wote wawili wanatahiriwa siku hiyo, pamoja na wanaume wengine wote katika kaya, wale waliozaliwa katika kaya na wale walionunuliwa kama watumishi, kama vile Mungu alivyowaambia. Inavutia kutambua kwamba Ishmaeli anatahiriwa, hata ingawa agano halitapitishwa kupitia yeye. Kila mtu anatahiriwa pamoja na Ibrahimu kwa sababu ni sehemu ya kaya ya Ibrahimu.</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17:1–27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matano.</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Abramu, ambaye anabadilisha jina lake na kuitwa Ibrahimu</w:t>
      </w:r>
    </w:p>
    <w:p>
      <w:pPr>
        <w:pStyle w:val="ListBullet"/>
        <w:spacing w:line="240" w:lineRule="auto"/>
        <w:ind w:left="720"/>
      </w:pPr>
      <w:r>
        <w:rPr>
          <w:lang w:val="sw_KE" w:bidi="sw_KE"/>
        </w:rPr>
      </w:r>
      <w:r>
        <w:rPr>
          <w:lang w:val="sw_KE" w:bidi="sw_KE"/>
        </w:rPr>
        <w:t>Sarai, ambaye anajulikana kwa jina la Sarah, anatajwa</w:t>
      </w:r>
    </w:p>
    <w:p>
      <w:pPr>
        <w:pStyle w:val="ListBullet"/>
        <w:spacing w:line="240" w:lineRule="auto"/>
        <w:ind w:left="720"/>
      </w:pPr>
      <w:r>
        <w:rPr>
          <w:lang w:val="sw_KE" w:bidi="sw_KE"/>
        </w:rPr>
      </w:r>
      <w:r>
        <w:rPr>
          <w:lang w:val="sw_KE" w:bidi="sw_KE"/>
        </w:rPr>
        <w:t>Isaka anatajwa</w:t>
      </w:r>
    </w:p>
    <w:p>
      <w:pPr>
        <w:pStyle w:val="ListBullet"/>
        <w:spacing w:line="240" w:lineRule="auto"/>
        <w:ind w:left="720"/>
      </w:pPr>
      <w:r>
        <w:rPr>
          <w:lang w:val="sw_KE" w:bidi="sw_KE"/>
        </w:rPr>
      </w:r>
      <w:r>
        <w:rPr>
          <w:lang w:val="sw_KE" w:bidi="sw_KE"/>
        </w:rPr>
        <w:t>Ishmaeli anatajwa</w:t>
      </w:r>
    </w:p>
    <w:p>
      <w:pPr>
        <w:pStyle w:val="ListBullet"/>
        <w:spacing w:line="240" w:lineRule="auto"/>
        <w:ind w:left="720"/>
      </w:pPr>
      <w:r>
        <w:rPr>
          <w:lang w:val="sw_KE" w:bidi="sw_KE"/>
        </w:rPr>
      </w:r>
      <w:r>
        <w:rPr>
          <w:lang w:val="sw_KE" w:bidi="sw_KE"/>
        </w:rPr>
        <w:t>na kila mtu aliyezaliwa katika kaya ya Ibrahimu au kununuliwa kutoka kwa mgeni anatajwa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Wakati Abramu alikuwa na umri wa miaka 99, Yahweh alionekana kwake. Mungu alisema, "Mimi ni Mungu mwenye Nguvu zote. Nitumikie kwa uaminifu na kuishi bila lawama, ili nifanye agano na wewe, na nitakupa uzao usiohesabika."</w:t>
      </w:r>
    </w:p>
    <w:p>
      <w:pPr/>
      <w:r>
        <w:rPr>
          <w:lang w:val="sw_KE" w:bidi="sw_KE"/>
        </w:rPr>
      </w:r>
      <w:r>
        <w:rPr>
          <w:lang w:val="sw_KE" w:bidi="sw_KE"/>
        </w:rPr>
        <w:t>Abramu aliinama kwa uso wake kwenye ardhi.</w:t>
      </w:r>
    </w:p>
    <w:p>
      <w:pPr/>
      <w:r>
        <w:rPr>
          <w:lang w:val="sw_KE" w:bidi="sw_KE"/>
        </w:rPr>
      </w:r>
      <w:r>
        <w:rPr>
          <w:lang w:val="sw_KE" w:bidi="sw_KE"/>
        </w:rPr>
        <w:t>Sitisha igizo. Muulize mwigizaji anayeigiza Abramu, "Unahisi vipi au unawaza nini?" Mtu anaweza kujibu mambo kama, "Ninataka kuonyesha Mungu heshima," au "Najua kitu muhimu kinakuja," au "Ninazidiwa kwamba Mungu ameonekana kwangu na ananiahidi tena." Anzisha tena igizo.</w:t>
      </w:r>
    </w:p>
    <w:p>
      <w:pPr/>
      <w:r>
        <w:rPr>
          <w:lang w:val="sw_KE" w:bidi="sw_KE"/>
        </w:rPr>
      </w:r>
      <w:r>
        <w:rPr>
          <w:lang w:val="sw_KE" w:bidi="sw_KE"/>
        </w:rPr>
        <w:t>Mungu alisema kwa Abramu, "Kwa upande wangu, hii ni agano langu na wewe. Utakuwa baba wa watu wengi. Hutaitwa tena kwa jina Abramu. Utaitwa Ibrahimu, kwa sababu nimekufanya baba wa watu wengi. Nitakupa uzao mkubwa wa kizazi chenye watu wengi. Nitafanya mataifa kutoka kwako, na wafalme watakuja kutoka kwako. Nitaanzisha agano langu kama agano ambalo linadumu milele kati ya mimi na wewe na uzao wako baada ya wewe kwa vizazi vyote vinavyokuja. Nitakuwa Mungu wako, na Mungu wa uzao wako baada yako. Nitatoa nchi yote ya Kanaani, ambapo unaishi sasa kama mgeni, kwako na uzao wako kumiliki, na nitakuwa Mungu wao."</w:t>
      </w:r>
    </w:p>
    <w:p>
      <w:pPr/>
      <w:r>
        <w:rPr>
          <w:lang w:val="sw_KE" w:bidi="sw_KE"/>
        </w:rPr>
      </w:r>
      <w:r>
        <w:rPr>
          <w:lang w:val="sw_KE" w:bidi="sw_KE"/>
        </w:rPr>
        <w:t>Sitisha igizo. Muulize mwigizaji anayeigiza Mungu, "Unahisi vipi au unawaza nini?" Mtu anaweza kujibu mambo kama, "Ninapanga kumbariki Ibrahimu sana," au "Najua Ibrahimu hana nyumba ya kudumu sasa, na ninataka kuahidi kwamba yeye na uzao wake watakuwa na nyumba moja kwenye nchi hii," au "Agano hili ni wazo langu, na ninapanga kutimiza ahadi zangu kwa Ibrahimu," au "Ninataka kumahidi Ibrahimu kwamba nitakuwa Mungu wake milele," au "Najua agano hili ni kubwa, na litadumu milele." Anzisha tena igizo.</w:t>
      </w:r>
    </w:p>
    <w:p>
      <w:pPr/>
      <w:r>
        <w:rPr>
          <w:lang w:val="sw_KE" w:bidi="sw_KE"/>
        </w:rPr>
      </w:r>
      <w:r>
        <w:rPr>
          <w:lang w:val="sw_KE" w:bidi="sw_KE"/>
        </w:rPr>
        <w:t>Kisha Mungu alisema kwa Ibrahimu, "Lazima ulinde agano langu, wewe na uzao wako baada yako kupitia vizazi vyote vinavyokuja. Hii ni agano langu na wewe na uzao wako baada yako, agano ambalo unapaswa kutunza. Kila mwanaume kati yenu ni lazima atahiriwe. Lazima utahiriwe, na hiyo itakuwa ishara ya agano kati ya wewe na mimi. Kwa vizazi vyote vitakavyokuja kila mvulana kati yenu ambaye ana siku nane ni lazima atahiriwe, ikiwa ni pamoja na wale waliozaliwa katika kaya yako au kununuliwa kutoka kwa mgeni ambao si uzao wako. Iwe wanazaliwa katika kaya yako au kununuliwa kwa pesa yako, ni lazima watahiriwe. Agano langu katika mwili wako litakuwa agano la milele. Mtu yeyote ambaye hakutahiriwa katika mwili wake atatolewa kutoka kwa watu wake kwa sababu amevunja agano langu."</w:t>
      </w:r>
    </w:p>
    <w:p>
      <w:pPr/>
      <w:r>
        <w:rPr>
          <w:lang w:val="sw_KE" w:bidi="sw_KE"/>
        </w:rPr>
      </w:r>
      <w:r>
        <w:rPr>
          <w:lang w:val="sw_KE" w:bidi="sw_KE"/>
        </w:rPr>
        <w:t>Sitisha igizo. Muulize mhusika anayeigiza Ibrahimu, "Unahisi au unawaza nini?" Mtu anaweza kujibu mambo kama, "Nimesikia kuhusu tamaduni hii na kuelewa kwamba itakuwa ishara ya agano la Mungu na mimi," au "Ninaelewa kwamba ibada hii itakuwa ishara kwa mimi na uzao wangu kwamba tuna agano na Mungu," au "Ninazidiwa na uzito wa agano hili." Anzisha tena igizo.</w:t>
      </w:r>
    </w:p>
    <w:p>
      <w:pPr/>
      <w:r>
        <w:rPr>
          <w:lang w:val="sw_KE" w:bidi="sw_KE"/>
        </w:rPr>
      </w:r>
      <w:r>
        <w:rPr>
          <w:lang w:val="sw_KE" w:bidi="sw_KE"/>
        </w:rPr>
        <w:t>Mungu pia alisema kwa Ibrahimu, "Wakati inakuwa Sarai, mke wako, haipaswi kumwita Sarai tena. Jina lake litakuwa Sarah. Nitambariki yeye na kukupa mwana wa kiume kupitia yeye. Nitambariki ili awe mama wa watu wengi. Wafalme watakuja kutoka kwake."</w:t>
      </w:r>
    </w:p>
    <w:p>
      <w:pPr/>
      <w:r>
        <w:rPr>
          <w:lang w:val="sw_KE" w:bidi="sw_KE"/>
        </w:rPr>
      </w:r>
      <w:r>
        <w:rPr>
          <w:lang w:val="sw_KE" w:bidi="sw_KE"/>
        </w:rPr>
        <w:t>Ibrahimu aliinamisha uso wake kwenye ardhi. Alicheka na kusema kwa nafsi yake, "Je, mwana atazaliwa kwa mtu wa miaka 100?" Je, Sarah atakuwa na mtoto akiwa na umri wa miaka 90? Na Ibrahimu alisema kwa Mungu, "Ninatamani umbariki Ishmaeli na kumruhusu kuwa mrithi wangu."</w:t>
      </w:r>
    </w:p>
    <w:p>
      <w:pPr/>
      <w:r>
        <w:rPr>
          <w:lang w:val="sw_KE" w:bidi="sw_KE"/>
        </w:rPr>
      </w:r>
      <w:r>
        <w:rPr>
          <w:lang w:val="sw_KE" w:bidi="sw_KE"/>
        </w:rPr>
        <w:t>Sitisha igizo. Muulize mhusika anayeigiza Ibrahimu, "Unahisi au unawaza nini?" Mtu anaweza kujibu mambo kama, "Ninacheka kwa kukosa kuamini, kwa sababu inaonekana haiwezekani kwamba mwana angezaliwa kwa watu wazee sana," au "Ninataka kuuliza kwamba Ishmaeli anapokea baraka ambazo Mungu ananipa," au "Pengine Mungu anamaanisha kwamba Ishmaeli atapokea ahadi hizi." Anzisha tena igizo.</w:t>
      </w:r>
    </w:p>
    <w:p>
      <w:pPr/>
      <w:r>
        <w:rPr>
          <w:lang w:val="sw_KE" w:bidi="sw_KE"/>
        </w:rPr>
      </w:r>
      <w:r>
        <w:rPr>
          <w:lang w:val="sw_KE" w:bidi="sw_KE"/>
        </w:rPr>
        <w:t>Lakini Mungu alijibu, "Hapana, Sarah, mke wako, atazaa mwana kwa ajili yako. Utamwita Isaka, na nitathibitisha agano langu na yeye na uzao wake kama agano ambalo linadumu milele. Nitambariki Ishmaeli pia, kama vile ulivyouliza. Nitampa uzao mwingi. Atakuwa baba ya wakuu wa kifalme 12, na nitamfanya kuwa taifa kubwa. Lakini agano langu litathibitishwa na Isaka, ambaye atazaliwa kwako na Sarah karibu na wakati huu mwaka ujao." Wakati Mungu alikuwa amemaliza kuzungumza, alimwacha Ibrahimu.</w:t>
      </w:r>
    </w:p>
    <w:p>
      <w:pPr/>
      <w:r>
        <w:rPr>
          <w:lang w:val="sw_KE" w:bidi="sw_KE"/>
        </w:rPr>
      </w:r>
      <w:r>
        <w:rPr>
          <w:lang w:val="sw_KE" w:bidi="sw_KE"/>
        </w:rPr>
        <w:t>Sitisha igizo. Muulize mwigizaji anayeigiza Mungu, "Unahisi vipi au unawaza nini?" Unaweza kusikia mambo kama, "Ninataka kuhakikisha Ibrahimu anaelewa agano langu," au "Najua Ibrahimu alicheka, lakini nitafanya kile ninachoahidi," au "Mpango wangu ni kumpa Ibrahimu na Sarah mwana, hata ingawa wana wazee." Muulize mhusika anayeigiza Ibrahimu, "Unahisi au unawaza nini?" Unaweza kusikia mambo kama, "Ninafurahi kwamba Ishmaeli alipata neema na Mungu pia," au "Ninafurahi kwamba Sarah atakuwa na mwana!" Anzisha tena igizo.</w:t>
      </w:r>
    </w:p>
    <w:p>
      <w:pPr/>
      <w:r>
        <w:rPr>
          <w:lang w:val="sw_KE" w:bidi="sw_KE"/>
        </w:rPr>
      </w:r>
      <w:r>
        <w:rPr>
          <w:lang w:val="sw_KE" w:bidi="sw_KE"/>
        </w:rPr>
        <w:t>Siku hiyo hiyo, Ibrahimu alichukua mwana wake Ishmaeli na wanaume wote ambao waliishi katika kaya yake, wale waliozaliwa katika kaya yake na wale walionunuliwa kutoka kwa wageni. Wote walitahiriwa. Ibrahimu alitahiriwa wakati alikuwa na umri wa miaka 99. Ishmaeli alitahiriwa wakati alikuwa na umri wa miaka 13. Kila mtu alitahiriwa na Abrahimu.</w:t>
      </w:r>
    </w:p>
    <w:p>
      <w:pPr/>
      <w:r>
        <w:rPr>
          <w:lang w:val="sw_KE" w:bidi="sw_KE"/>
        </w:rPr>
      </w:r>
      <w:r>
        <w:rPr>
          <w:lang w:val="sw_KE" w:bidi="sw_KE"/>
        </w:rPr>
        <w:t>Kumaliza igizo. Muulize mhusika anayeigiza Ibrahimu, "Unahisi au unawaza nini?" Mtu anaweza kujibu mambo kama, "Ninaamini Mungu atafanya kile ambacho amesema," au "Kaya yangu yote ina ishara ya kudumu ya agano la Mungu na mimi katika mwili wangu," au "Ninatamani kutimiza sehemu yangu ya agano," au "Ninataka kuhakikisha nimefanya kama Mungu amesema haraka iwezekanavyo."</w:t>
      </w:r>
      <w:r>
        <w:rPr>
          <w:lang w:val="sw_KE" w:bidi="sw_KE"/>
        </w:rPr>
      </w:r>
    </w:p>
    <w:p>
      <w:pPr>
        <w:pStyle w:val="Heading3"/>
      </w:pPr>
      <w:r>
        <w:rPr>
          <w:lang w:val="sw_KE" w:bidi="sw_KE"/>
        </w:rPr>
        <w:t>Kujaza Mapengo</w:t>
      </w:r>
    </w:p>
    <w:p>
      <w:pPr/>
      <w:r>
        <w:rPr>
          <w:lang w:val="sw_KE" w:bidi="sw_KE"/>
        </w:rPr>
      </w:r>
      <w:r>
        <w:rPr>
          <w:lang w:val="sw_KE" w:bidi="sw_KE"/>
        </w:rPr>
        <w:t>Sikiliza toleo la sauti la Mwanzo 17:1–27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Wakati Abramu alikuwa na umri wa miaka 99, Yahweh </w:t>
      </w:r>
      <w:r>
        <w:rPr>
          <w:b/>
          <w:lang w:val="sw_KE" w:bidi="sw_KE"/>
        </w:rPr>
        <w:t>alionekana</w:t>
      </w:r>
      <w:r>
        <w:rPr>
          <w:lang w:val="sw_KE" w:bidi="sw_KE"/>
        </w:rPr>
        <w:t xml:space="preserve"> kwake tena. Kuonekana ina maana kwamba Mungu alijionyesha na kujifunua kwa Abramu. Hadithi inatumia neno lile lile hapa ambalo lilitumiwa wakati Mungu alipomtokea Abramu katika hadithi ya awali na kumwambia aiache familia yake na nyumba yake.</w:t>
      </w:r>
    </w:p>
    <w:p>
      <w:pPr/>
      <w:r>
        <w:rPr>
          <w:lang w:val="sw_KE" w:bidi="sw_KE"/>
        </w:rPr>
      </w:r>
      <w:r>
        <w:rPr>
          <w:b/>
          <w:lang w:val="sw_KE" w:bidi="sw_KE"/>
        </w:rPr>
        <w:t>Yahweh</w:t>
      </w:r>
      <w:r>
        <w:rPr>
          <w:lang w:val="sw_KE" w:bidi="sw_KE"/>
        </w:rPr>
        <w:t xml:space="preserve"> alisema, "Mimi ni </w:t>
      </w:r>
      <w:r>
        <w:rPr>
          <w:b/>
          <w:lang w:val="sw_KE" w:bidi="sw_KE"/>
        </w:rPr>
        <w:t>El-Shaddai</w:t>
      </w:r>
      <w:r>
        <w:rPr>
          <w:lang w:val="sw_KE" w:bidi="sw_KE"/>
        </w:rPr>
        <w:t xml:space="preserve">." Tunasikia majina mawili ya Mungu hapa. Jina la kwanza kwa Mungu tunalosikia ni Yahweh. Yahweh ni jina la kibinafsi la Mungu. Inatumiwa tu hapa katika hadithi hii. Tazama neno </w:t>
      </w:r>
      <w:r>
        <w:rPr>
          <w:lang w:val="sw_KE" w:bidi="sw_KE"/>
        </w:rPr>
        <w:t>Yahweh</w:t>
      </w:r>
      <w:r>
        <w:rPr>
          <w:lang w:val="sw_KE" w:bidi="sw_KE"/>
        </w:rPr>
        <w:t xml:space="preserve"> katika Faharasa Kuu na utumie neno sawa hapa kama ulivyotumia katika hadithi za awali.</w:t>
      </w:r>
    </w:p>
    <w:p>
      <w:pPr/>
      <w:r>
        <w:rPr>
          <w:lang w:val="sw_KE" w:bidi="sw_KE"/>
        </w:rPr>
      </w:r>
      <w:r>
        <w:rPr>
          <w:lang w:val="sw_KE" w:bidi="sw_KE"/>
        </w:rPr>
        <w:t>Jina la pili kwa Mungu tunalosikia ni El-Shaddai. El-Shaddai ni jina la Mungu ambalo pengine lilimaanisha "Mungu Mweza-Yote." Hii ni mara ya kwanza jina hili la Mungu limetumiwa katika Agano la Kale.</w:t>
      </w:r>
    </w:p>
    <w:p>
      <w:pPr/>
      <w:r>
        <w:rPr>
          <w:lang w:val="sw_KE" w:bidi="sw_KE"/>
        </w:rPr>
      </w:r>
      <w:r>
        <w:rPr>
          <w:lang w:val="sw_KE" w:bidi="sw_KE"/>
        </w:rPr>
        <w:t xml:space="preserve">Sitisha hapa na mjadili ni kifungu gani mtakachotumia kwa jina la Mungu El-Shaddai. Tazama neno </w:t>
      </w:r>
      <w:r>
        <w:rPr>
          <w:lang w:val="sw_KE" w:bidi="sw_KE"/>
        </w:rPr>
        <w:t>El-Shaddai</w:t>
      </w:r>
      <w:r>
        <w:rPr>
          <w:lang w:val="sw_KE" w:bidi="sw_KE"/>
        </w:rPr>
        <w:t xml:space="preserve"> katika Faharasa Kuu. Sitisha sauti hii hapa.</w:t>
      </w:r>
    </w:p>
    <w:p>
      <w:pPr/>
      <w:r>
        <w:rPr>
          <w:lang w:val="sw_KE" w:bidi="sw_KE"/>
        </w:rPr>
      </w:r>
      <w:r>
        <w:rPr>
          <w:b/>
          <w:lang w:val="sw_KE" w:bidi="sw_KE"/>
        </w:rPr>
        <w:t>Bila lawama</w:t>
      </w:r>
      <w:r>
        <w:rPr>
          <w:lang w:val="sw_KE" w:bidi="sw_KE"/>
        </w:rPr>
        <w:t xml:space="preserve"> inarejelea kitu ambacho ni kamilifu, kamili, na hakina makosa.</w:t>
      </w:r>
    </w:p>
    <w:p>
      <w:pPr/>
      <w:r>
        <w:rPr>
          <w:lang w:val="sw_KE" w:bidi="sw_KE"/>
        </w:rPr>
      </w:r>
      <w:r>
        <w:rPr>
          <w:lang w:val="sw_KE" w:bidi="sw_KE"/>
        </w:rPr>
        <w:t>Sitisha hapa na mjadili ni neno gani mtakalotumia kwa ajili ya neno "asiye na lawama". Hakikisha unatumia neno lile ulilotumia katika vifungu vya awali.</w:t>
      </w:r>
    </w:p>
    <w:p>
      <w:pPr/>
      <w:r>
        <w:rPr>
          <w:lang w:val="sw_KE" w:bidi="sw_KE"/>
        </w:rPr>
      </w:r>
      <w:r>
        <w:rPr>
          <w:b/>
          <w:lang w:val="sw_KE" w:bidi="sw_KE"/>
        </w:rPr>
        <w:t>Mungu</w:t>
      </w:r>
      <w:r>
        <w:rPr>
          <w:lang w:val="sw_KE" w:bidi="sw_KE"/>
        </w:rPr>
        <w:t xml:space="preserve"> aliendelea kuzungumza. Hapa, hadithi inatumia </w:t>
      </w:r>
      <w:r>
        <w:rPr>
          <w:b/>
          <w:lang w:val="sw_KE" w:bidi="sw_KE"/>
        </w:rPr>
        <w:t>Elohim</w:t>
      </w:r>
      <w:r>
        <w:rPr>
          <w:lang w:val="sw_KE" w:bidi="sw_KE"/>
        </w:rPr>
        <w:t xml:space="preserve"> kwa Mungu, ambalo lilikuwa neno la kawaida lililotumiwa kwa Mungu katika Agano la Kale. Tazama neno </w:t>
      </w:r>
      <w:r>
        <w:rPr>
          <w:lang w:val="sw_KE" w:bidi="sw_KE"/>
        </w:rPr>
        <w:t>Elohim</w:t>
      </w:r>
      <w:r>
        <w:rPr>
          <w:lang w:val="sw_KE" w:bidi="sw_KE"/>
        </w:rPr>
        <w:t xml:space="preserve"> au </w:t>
      </w:r>
      <w:r>
        <w:rPr>
          <w:lang w:val="sw_KE" w:bidi="sw_KE"/>
        </w:rPr>
        <w:t>Mungu</w:t>
      </w:r>
      <w:r>
        <w:rPr>
          <w:lang w:val="sw_KE" w:bidi="sw_KE"/>
        </w:rPr>
        <w:t xml:space="preserve"> katika Faharasa Kuu na utumie neno lile ulilotumia katika hadithi za awali.</w:t>
      </w:r>
    </w:p>
    <w:p>
      <w:pPr/>
      <w:r>
        <w:rPr>
          <w:lang w:val="sw_KE" w:bidi="sw_KE"/>
        </w:rPr>
      </w:r>
      <w:r>
        <w:rPr>
          <w:lang w:val="sw_KE" w:bidi="sw_KE"/>
        </w:rPr>
        <w:t xml:space="preserve">Mungu alisema, "Nitafanya </w:t>
      </w:r>
      <w:r>
        <w:rPr>
          <w:b/>
          <w:lang w:val="sw_KE" w:bidi="sw_KE"/>
        </w:rPr>
        <w:t>agano</w:t>
      </w:r>
      <w:r>
        <w:rPr>
          <w:lang w:val="sw_KE" w:bidi="sw_KE"/>
        </w:rPr>
        <w:t xml:space="preserve"> kati yangu na wewe na kukupa </w:t>
      </w:r>
      <w:r>
        <w:rPr>
          <w:b/>
          <w:lang w:val="sw_KE" w:bidi="sw_KE"/>
        </w:rPr>
        <w:t>uzao usiohesabika</w:t>
      </w:r>
      <w:r>
        <w:rPr>
          <w:lang w:val="sw_KE" w:bidi="sw_KE"/>
        </w:rPr>
        <w:t xml:space="preserve">." Agano ni makubaliano ya kudumu yaliyofanywa kati ya watu wawili au makundi ya watu yanayoanzisha amani au urafiki. Watu wote wawili wanakubali kuwa waaminifu kwa makubaliano haya na kubakia katika uhusiano mzuri na kila mmoja. Pande zote mbili zinaapa kuwa waaminifu kwa agano katika sherehe ya kiibada au dhabihu. Maagano ni ya kina zaidi kuliko mikataba ya kisheria kwa sababu maagano yanahitaji uaminifu na upendo wa dhabihu kutoka kwa pande zote mbili. Hiyo inaweza kuwa sababu maagano mara nyingi hutumia maneno ya uhusiano kama baba na mwana. Agano hili pia lilikuwa ahadi ya dhati. Tazama neno </w:t>
      </w:r>
      <w:r>
        <w:rPr>
          <w:lang w:val="sw_KE" w:bidi="sw_KE"/>
        </w:rPr>
        <w:t>agano</w:t>
      </w:r>
      <w:r>
        <w:rPr>
          <w:lang w:val="sw_KE" w:bidi="sw_KE"/>
        </w:rPr>
        <w:t xml:space="preserve"> katika Faharasa Kuu na utumie neno lile ulilotumia katika hadithi za awali.</w:t>
      </w:r>
    </w:p>
    <w:p>
      <w:pPr/>
      <w:r>
        <w:rPr>
          <w:lang w:val="sw_KE" w:bidi="sw_KE"/>
        </w:rPr>
      </w:r>
      <w:r>
        <w:rPr>
          <w:b/>
          <w:lang w:val="sw_KE" w:bidi="sw_KE"/>
        </w:rPr>
        <w:t>Uzao</w:t>
      </w:r>
      <w:r>
        <w:rPr>
          <w:lang w:val="sw_KE" w:bidi="sw_KE"/>
        </w:rPr>
        <w:t xml:space="preserve"> unarejelea watoto wa Abramu, watoto wao, na kadhalika. Inarejelea kila mtu katika siku zijazo ambaye anamuona Abramu kuwa babu yao.</w:t>
      </w:r>
    </w:p>
    <w:p>
      <w:pPr/>
      <w:r>
        <w:rPr>
          <w:lang w:val="sw_KE" w:bidi="sw_KE"/>
        </w:rPr>
      </w:r>
      <w:r>
        <w:rPr>
          <w:lang w:val="sw_KE" w:bidi="sw_KE"/>
        </w:rPr>
        <w:t xml:space="preserve">Abramu alianguka kifudifudi. Mungu alisema, "Hili ni agano langu na wewe." Utakuwa baba ya watu wengi. Jina lako halitakuwa </w:t>
      </w:r>
      <w:r>
        <w:rPr>
          <w:b/>
          <w:lang w:val="sw_KE" w:bidi="sw_KE"/>
        </w:rPr>
        <w:t>Abramu</w:t>
      </w:r>
      <w:r>
        <w:rPr>
          <w:lang w:val="sw_KE" w:bidi="sw_KE"/>
        </w:rPr>
        <w:t xml:space="preserve"> tena. Utaitwa </w:t>
      </w:r>
      <w:r>
        <w:rPr>
          <w:b/>
          <w:lang w:val="sw_KE" w:bidi="sw_KE"/>
        </w:rPr>
        <w:t>Ibrahimu</w:t>
      </w:r>
      <w:r>
        <w:rPr>
          <w:lang w:val="sw_KE" w:bidi="sw_KE"/>
        </w:rPr>
        <w:t>." Abramu pengine alimaanisha "baba ana cheo cha juu" au "baba katika nafasi ya juu." Ibrahimu pengine alimaanisha "baba wa wengi."</w:t>
      </w:r>
    </w:p>
    <w:p>
      <w:pPr/>
      <w:r>
        <w:rPr>
          <w:lang w:val="sw_KE" w:bidi="sw_KE"/>
        </w:rPr>
      </w:r>
      <w:r>
        <w:rPr>
          <w:lang w:val="sw_KE" w:bidi="sw_KE"/>
        </w:rPr>
        <w:t xml:space="preserve">Mungu aliendelea, "Nitakufanya uwe </w:t>
      </w:r>
      <w:r>
        <w:rPr>
          <w:b/>
          <w:lang w:val="sw_KE" w:bidi="sw_KE"/>
        </w:rPr>
        <w:t>mwenye uzao mwingi sana</w:t>
      </w:r>
      <w:r>
        <w:rPr>
          <w:lang w:val="sw_KE" w:bidi="sw_KE"/>
        </w:rPr>
        <w:t>." Kuzaa sana kunamaanisha kwamba Ibrahimu atakuwa na uzao mwingi.</w:t>
      </w:r>
    </w:p>
    <w:p>
      <w:pPr/>
      <w:r>
        <w:rPr>
          <w:lang w:val="sw_KE" w:bidi="sw_KE"/>
        </w:rPr>
      </w:r>
      <w:r>
        <w:rPr>
          <w:lang w:val="sw_KE" w:bidi="sw_KE"/>
        </w:rPr>
        <w:t xml:space="preserve">Mungu aliendelea, "Uzao wako watakuwa </w:t>
      </w:r>
      <w:r>
        <w:rPr>
          <w:b/>
          <w:lang w:val="sw_KE" w:bidi="sw_KE"/>
        </w:rPr>
        <w:t>mataifa</w:t>
      </w:r>
      <w:r>
        <w:rPr>
          <w:lang w:val="sw_KE" w:bidi="sw_KE"/>
        </w:rPr>
        <w:t xml:space="preserve"> mengi, na </w:t>
      </w:r>
      <w:r>
        <w:rPr>
          <w:b/>
          <w:lang w:val="sw_KE" w:bidi="sw_KE"/>
        </w:rPr>
        <w:t>wafalme</w:t>
      </w:r>
      <w:r>
        <w:rPr>
          <w:lang w:val="sw_KE" w:bidi="sw_KE"/>
        </w:rPr>
        <w:t xml:space="preserve"> watakuwa kati yao!" Hapa, "mataifa" inarejelea makundi mengi ya watu ambao wanaishi pamoja na kuwa na lugha sawa na serikali. Inamaanisha makundi tofauti ya kikabila badala ya nchi tofauti. Tazama neno </w:t>
      </w:r>
      <w:r>
        <w:rPr>
          <w:lang w:val="sw_KE" w:bidi="sw_KE"/>
        </w:rPr>
        <w:t>taifa</w:t>
      </w:r>
      <w:r>
        <w:rPr>
          <w:lang w:val="sw_KE" w:bidi="sw_KE"/>
        </w:rPr>
        <w:t xml:space="preserve"> katika Faharasa Kuu na utumie neno lile ulilotumia katika hadithi za awali.</w:t>
      </w:r>
    </w:p>
    <w:p>
      <w:pPr/>
      <w:r>
        <w:rPr>
          <w:lang w:val="sw_KE" w:bidi="sw_KE"/>
        </w:rPr>
      </w:r>
      <w:r>
        <w:rPr>
          <w:b/>
          <w:lang w:val="sw_KE" w:bidi="sw_KE"/>
        </w:rPr>
        <w:t>Mfalme</w:t>
      </w:r>
      <w:r>
        <w:rPr>
          <w:lang w:val="sw_KE" w:bidi="sw_KE"/>
        </w:rPr>
        <w:t xml:space="preserve"> alikuwa mtu ambaye alitawala mji au himaya. Mfalme kwa kawaida alitawala kwa maisha na kupitisha mamlaka yake kwa mmoja wa wana wake. Tazama neno </w:t>
      </w:r>
      <w:r>
        <w:rPr>
          <w:lang w:val="sw_KE" w:bidi="sw_KE"/>
        </w:rPr>
        <w:t>mfalme</w:t>
      </w:r>
      <w:r>
        <w:rPr>
          <w:lang w:val="sw_KE" w:bidi="sw_KE"/>
        </w:rPr>
        <w:t xml:space="preserve"> katika Faharasa Kuu na utumie neno lile ulilotumia katika hadithi za awali.</w:t>
      </w:r>
    </w:p>
    <w:p>
      <w:pPr/>
      <w:r>
        <w:rPr>
          <w:lang w:val="sw_KE" w:bidi="sw_KE"/>
        </w:rPr>
      </w:r>
      <w:r>
        <w:rPr>
          <w:lang w:val="sw_KE" w:bidi="sw_KE"/>
        </w:rPr>
        <w:t xml:space="preserve">"Nitaendelea na agano langu na uzao wako, katika </w:t>
      </w:r>
      <w:r>
        <w:rPr>
          <w:b/>
          <w:lang w:val="sw_KE" w:bidi="sw_KE"/>
        </w:rPr>
        <w:t>vizazi</w:t>
      </w:r>
      <w:r>
        <w:rPr>
          <w:lang w:val="sw_KE" w:bidi="sw_KE"/>
        </w:rPr>
        <w:t xml:space="preserve"> vya uzao wako." "Kizazi" kinarejelea urefu wa wastani wa maisha ya mtu, ambao mara nyingi ulionekana kama miaka 70–100. Vizazi wakati mwingine vinatafsiriwa kama ukoo. Hapa, Mungu anarejelea uzao wote ambao utakuja baada ya Ibrahimu. Tazama </w:t>
      </w:r>
      <w:r>
        <w:rPr>
          <w:lang w:val="sw_KE" w:bidi="sw_KE"/>
        </w:rPr>
        <w:t>vizazi</w:t>
      </w:r>
      <w:r>
        <w:rPr>
          <w:lang w:val="sw_KE" w:bidi="sw_KE"/>
        </w:rPr>
        <w:t xml:space="preserve"> katika Faharasa Kuu na utumie neno lile ulilotumia katika hadithi za awali.</w:t>
      </w:r>
    </w:p>
    <w:p>
      <w:pPr/>
      <w:r>
        <w:rPr>
          <w:lang w:val="sw_KE" w:bidi="sw_KE"/>
        </w:rPr>
      </w:r>
      <w:r>
        <w:rPr>
          <w:lang w:val="sw_KE" w:bidi="sw_KE"/>
        </w:rPr>
        <w:t xml:space="preserve">Mungu aliendelea kuelezea agano kati ya Mungu na uzao wa Ibrahimu. Mungu alisema, "Kila mwanamume kati yenu ni lazima </w:t>
      </w:r>
      <w:r>
        <w:rPr>
          <w:b/>
          <w:lang w:val="sw_KE" w:bidi="sw_KE"/>
        </w:rPr>
        <w:t>atahiriwe</w:t>
      </w:r>
      <w:r>
        <w:rPr>
          <w:lang w:val="sw_KE" w:bidi="sw_KE"/>
        </w:rPr>
        <w:t xml:space="preserve">." Hii ni mara ya kwanza neno "kutahiri" linatumiwa katika hadithi hizi. Kutahiriwa inarejelea kukata govi lililo kwenye ncha ya uume wa mvulana. Watu wengi walioishi karibu na Ibrahimu walitekeleza tohara, mara nyingi kama sehemu ya ibada kabla ya ndoa. Miongoni mwa watu wa Kiyahudi, ambao walikuwa uzao wa Ibrahimu, tohara ilikuwa ishara muhimu ya kimwili na ya kudumu ya </w:t>
      </w:r>
      <w:r>
        <w:rPr>
          <w:b/>
          <w:lang w:val="sw_KE" w:bidi="sw_KE"/>
        </w:rPr>
        <w:t>agano</w:t>
      </w:r>
      <w:r>
        <w:rPr>
          <w:lang w:val="sw_KE" w:bidi="sw_KE"/>
        </w:rPr>
        <w:t xml:space="preserve"> kati ya Mungu na watu wake. Tohara ilikuwa ishara kwamba mvulana alikuwa sehemu ya watu waliochaguliwa na Mungu na kwamba ahadi na agano la Mungu vilimhusu.</w:t>
      </w:r>
    </w:p>
    <w:p>
      <w:pPr/>
      <w:r>
        <w:rPr>
          <w:lang w:val="sw_KE" w:bidi="sw_KE"/>
        </w:rPr>
      </w:r>
      <w:r>
        <w:rPr>
          <w:lang w:val="sw_KE" w:bidi="sw_KE"/>
        </w:rPr>
        <w:t xml:space="preserve">Tazama </w:t>
      </w:r>
      <w:r>
        <w:rPr>
          <w:lang w:val="sw_KE" w:bidi="sw_KE"/>
        </w:rPr>
        <w:t>tohara</w:t>
      </w:r>
      <w:r>
        <w:rPr>
          <w:lang w:val="sw_KE" w:bidi="sw_KE"/>
        </w:rPr>
        <w:t xml:space="preserve"> katika faharasa na utumie neno sawa katika hadithi zote zifuatazo.</w:t>
      </w:r>
    </w:p>
    <w:p>
      <w:pPr/>
      <w:r>
        <w:rPr>
          <w:lang w:val="sw_KE" w:bidi="sw_KE"/>
        </w:rPr>
      </w:r>
      <w:r>
        <w:rPr>
          <w:lang w:val="sw_KE" w:bidi="sw_KE"/>
        </w:rPr>
        <w:t>Sitisha hapa na mjadili kama timu: ni neno gani mtatumia kwa tohara? Sitisha sauti hii hapa.</w:t>
      </w:r>
    </w:p>
    <w:p>
      <w:pPr/>
      <w:r>
        <w:rPr>
          <w:lang w:val="sw_KE" w:bidi="sw_KE"/>
        </w:rPr>
      </w:r>
      <w:r>
        <w:rPr>
          <w:lang w:val="sw_KE" w:bidi="sw_KE"/>
        </w:rPr>
        <w:t xml:space="preserve">Mungu aliendelea, "Ni lazima mtahiriwe, na hiyo itakuwa </w:t>
      </w:r>
      <w:r>
        <w:rPr>
          <w:b/>
          <w:lang w:val="sw_KE" w:bidi="sw_KE"/>
        </w:rPr>
        <w:t>ishara</w:t>
      </w:r>
      <w:r>
        <w:rPr>
          <w:lang w:val="sw_KE" w:bidi="sw_KE"/>
        </w:rPr>
        <w:t xml:space="preserve"> ya agano kati yangu na ninyi." Ishara ni kielelezo au dalili kwamba kitu ni kweli au kitatokea. Hapa, ishara inarejelea ukumbusho ambao unaweza kuuona. Ishara hii ilionyesha kwamba Ibrahimu na uzao wake walikuwa na uhusiano na Mungu na kwamba walimwamini Mungu. Hii ilikuwa ishara ya kudumu kwamba mtu alikuwa miongoni mwa watu ambao Mungu alikuwa na uhusiano nao.</w:t>
      </w:r>
    </w:p>
    <w:p>
      <w:pPr/>
      <w:r>
        <w:rPr>
          <w:lang w:val="sw_KE" w:bidi="sw_KE"/>
        </w:rPr>
      </w:r>
      <w:r>
        <w:rPr>
          <w:lang w:val="sw_KE" w:bidi="sw_KE"/>
        </w:rPr>
        <w:t xml:space="preserve">Tazama neno </w:t>
      </w:r>
      <w:r>
        <w:rPr>
          <w:lang w:val="sw_KE" w:bidi="sw_KE"/>
        </w:rPr>
        <w:t>ishara</w:t>
      </w:r>
      <w:r>
        <w:rPr>
          <w:lang w:val="sw_KE" w:bidi="sw_KE"/>
        </w:rPr>
        <w:t xml:space="preserve"> katika Faharasa Kuu na utumie neno sawa hapa kama ulivyotumia katika hadithi za awali.</w:t>
      </w:r>
    </w:p>
    <w:p>
      <w:pPr/>
      <w:r>
        <w:rPr>
          <w:lang w:val="sw_KE" w:bidi="sw_KE"/>
        </w:rPr>
      </w:r>
      <w:r>
        <w:rPr>
          <w:lang w:val="sw_KE" w:bidi="sw_KE"/>
        </w:rPr>
        <w:t xml:space="preserve">Mungu aliendelea, "Katika vizazi vyote vijavyo, kila mtoto mwanamume mwenye umri wa siku nane ni lazima atahiriwe." Hiyo ni pamoja na wale waliozaliwa katika </w:t>
      </w:r>
      <w:r>
        <w:rPr>
          <w:b/>
          <w:lang w:val="sw_KE" w:bidi="sw_KE"/>
        </w:rPr>
        <w:t>kaya yako</w:t>
      </w:r>
      <w:r>
        <w:rPr>
          <w:lang w:val="sw_KE" w:bidi="sw_KE"/>
        </w:rPr>
        <w:t xml:space="preserve">." "Kaya" inarejelea kila mtu anayeishi katika kaya ya Ibrahimu, ikiwa ni pamoja na watumishi, watumwa, na washiriki wengine wa familia. Tazama neno </w:t>
      </w:r>
      <w:r>
        <w:rPr>
          <w:lang w:val="sw_KE" w:bidi="sw_KE"/>
        </w:rPr>
        <w:t>kaya</w:t>
      </w:r>
      <w:r>
        <w:rPr>
          <w:lang w:val="sw_KE" w:bidi="sw_KE"/>
        </w:rPr>
        <w:t xml:space="preserve"> katika Faharasa Kuu na utumie neno lile ulilotumia katika vifungu vya awali.</w:t>
      </w:r>
    </w:p>
    <w:p>
      <w:pPr/>
      <w:r>
        <w:rPr>
          <w:lang w:val="sw_KE" w:bidi="sw_KE"/>
        </w:rPr>
      </w:r>
      <w:r>
        <w:rPr>
          <w:lang w:val="sw_KE" w:bidi="sw_KE"/>
        </w:rPr>
        <w:t xml:space="preserve">Mungu pia alimwambia Ibrahimu, "Kwa upande wa </w:t>
      </w:r>
      <w:r>
        <w:rPr>
          <w:b/>
          <w:lang w:val="sw_KE" w:bidi="sw_KE"/>
        </w:rPr>
        <w:t>Sarai</w:t>
      </w:r>
      <w:r>
        <w:rPr>
          <w:lang w:val="sw_KE" w:bidi="sw_KE"/>
        </w:rPr>
        <w:t xml:space="preserve">, mke wako, hupaswi kumwita tena Sarai. Jina lake litakuwa </w:t>
      </w:r>
      <w:r>
        <w:rPr>
          <w:b/>
          <w:lang w:val="sw_KE" w:bidi="sw_KE"/>
        </w:rPr>
        <w:t>Sarah</w:t>
      </w:r>
      <w:r>
        <w:rPr>
          <w:lang w:val="sw_KE" w:bidi="sw_KE"/>
        </w:rPr>
        <w:t>." Majina yote mawili, Sarai na Sarah, pengine yanamaanisha "binti mfalme, au mtu wa kifalme."</w:t>
      </w:r>
    </w:p>
    <w:p>
      <w:pPr/>
      <w:r>
        <w:rPr>
          <w:lang w:val="sw_KE" w:bidi="sw_KE"/>
        </w:rPr>
      </w:r>
      <w:r>
        <w:rPr>
          <w:lang w:val="sw_KE" w:bidi="sw_KE"/>
        </w:rPr>
        <w:t>Mungu aliendelea, "Nita</w:t>
      </w:r>
      <w:r>
        <w:rPr>
          <w:b/>
          <w:lang w:val="sw_KE" w:bidi="sw_KE"/>
        </w:rPr>
        <w:t>mbariki</w:t>
      </w:r>
      <w:r>
        <w:rPr>
          <w:lang w:val="sw_KE" w:bidi="sw_KE"/>
        </w:rPr>
        <w:t xml:space="preserve"> na kukupa mwana kupitia yeye. Nitambariki ili awe mama wa mataifa." Kubariki kunarejelea wakati Mungu anasaidia, anamtendea mema, au anampendelea mtu au kitu. Jaribu kuepuka kutumia neno linalohusiana na bahati au michezo ya kubahatisha. Wakati watu wanabariki kitu, kwa kawaida ina maana kwamba wanakiweka kando kwa kitu maalum. Mataifa hapa yanarejelea makundi ya watu. Tazama neno </w:t>
      </w:r>
      <w:r>
        <w:rPr>
          <w:lang w:val="sw_KE" w:bidi="sw_KE"/>
        </w:rPr>
        <w:t>bariki</w:t>
      </w:r>
      <w:r>
        <w:rPr>
          <w:lang w:val="sw_KE" w:bidi="sw_KE"/>
        </w:rPr>
        <w:t xml:space="preserve"> na </w:t>
      </w:r>
      <w:r>
        <w:rPr>
          <w:lang w:val="sw_KE" w:bidi="sw_KE"/>
        </w:rPr>
        <w:t>taifa</w:t>
      </w:r>
      <w:r>
        <w:rPr>
          <w:lang w:val="sw_KE" w:bidi="sw_KE"/>
        </w:rPr>
        <w:t xml:space="preserve"> katika Faharasa Kuu na utumie maneno sawa hapa kama ulivyotumia katika hadithi za awali.</w:t>
      </w:r>
    </w:p>
    <w:p>
      <w:pPr/>
      <w:r>
        <w:rPr>
          <w:lang w:val="sw_KE" w:bidi="sw_KE"/>
        </w:rPr>
      </w:r>
      <w:r>
        <w:rPr>
          <w:lang w:val="sw_KE" w:bidi="sw_KE"/>
        </w:rPr>
        <w:t>Mungu aliendelea, "</w:t>
      </w:r>
      <w:r>
        <w:rPr>
          <w:b/>
          <w:lang w:val="sw_KE" w:bidi="sw_KE"/>
        </w:rPr>
        <w:t>Wafalme</w:t>
      </w:r>
      <w:r>
        <w:rPr>
          <w:lang w:val="sw_KE" w:bidi="sw_KE"/>
        </w:rPr>
        <w:t xml:space="preserve"> wa mataifa, au watu, watakuja kutoka kwa Sarah." Hapa, mataifa yanarejelea eneo la kijiografia na si lazima kikundi fulani cha kikabila.</w:t>
      </w:r>
    </w:p>
    <w:p>
      <w:pPr/>
      <w:r>
        <w:rPr>
          <w:lang w:val="sw_KE" w:bidi="sw_KE"/>
        </w:rPr>
      </w:r>
      <w:r>
        <w:rPr>
          <w:lang w:val="sw_KE" w:bidi="sw_KE"/>
        </w:rPr>
        <w:t xml:space="preserve">Kisha Mungu alisema, "Nitakupa mwana, na utamwita </w:t>
      </w:r>
      <w:r>
        <w:rPr>
          <w:b/>
          <w:lang w:val="sw_KE" w:bidi="sw_KE"/>
        </w:rPr>
        <w:t>Isaka</w:t>
      </w:r>
      <w:r>
        <w:rPr>
          <w:lang w:val="sw_KE" w:bidi="sw_KE"/>
        </w:rPr>
        <w:t>." "Isaka" maana yake ni "anacheka."</w:t>
      </w:r>
    </w:p>
    <w:p>
      <w:pPr/>
      <w:r>
        <w:rPr>
          <w:lang w:val="sw_KE" w:bidi="sw_KE"/>
        </w:rPr>
      </w:r>
      <w:r>
        <w:rPr>
          <w:lang w:val="sw_KE" w:bidi="sw_KE"/>
        </w:rPr>
        <w:t xml:space="preserve">Mungu anasema kwamba Ishmaeli atakuwa baba wa </w:t>
      </w:r>
      <w:r>
        <w:rPr>
          <w:b/>
          <w:lang w:val="sw_KE" w:bidi="sw_KE"/>
        </w:rPr>
        <w:t>wafalme</w:t>
      </w:r>
      <w:r>
        <w:rPr>
          <w:lang w:val="sw_KE" w:bidi="sw_KE"/>
        </w:rPr>
        <w:t xml:space="preserve"> 12." "Mwana mfalme" inarejelea mtawala wa kabila, lakini mwana mfalme ni tofauti na mfalme. Mara nyingi, wakuu wengi walimtumikia mfalme yule yule.</w:t>
      </w:r>
    </w:p>
    <w:p>
      <w:pPr/>
      <w:r>
        <w:rPr>
          <w:lang w:val="sw_KE" w:bidi="sw_KE"/>
        </w:rPr>
      </w:r>
      <w:r>
        <w:rPr>
          <w:lang w:val="sw_KE" w:bidi="sw_KE"/>
        </w:rPr>
        <w:t>Mungu aliendelea, "Nitamfanya kuwa taifa kubwa, au kikundi cha watu, Lakini nitathibitisha agano langu na Isaka, ambaye Sara atakuzalia kwa wakati huu mwaka ujao." Na alipomaliza kuzungumza na Ibrahimu, Mungu aliondoka kwake. Na Ibrahimu alifanya kile Mungu alichomwambia afanye.</w:t>
      </w:r>
    </w:p>
    <w:p>
      <w:pPr/>
      <w:r>
        <w:rPr>
          <w:lang w:val="sw_KE" w:bidi="sw_KE"/>
        </w:rPr>
      </w:r>
      <w:r>
        <w:rPr>
          <w:lang w:val="sw_KE" w:bidi="sw_KE"/>
        </w:rPr>
        <w:t>Kila mwanamume katika kaya ya Ibrahimu alitahiriwa. Hii ni pamoja na wanafamilia wote wa kiume wa Ibrahimu na watumwa. Baadhi ya watumwa wake walizaliwa na wazazi waliokuwa watumwa wa Ibrahimu, na hivyo wao pia walikuwa watumwa wa Ibrahimu. Ibrahimu pia angenunua watumwa kutoka kwa wageni ili kuwaongeza katika kaya yake.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18:1–15</w:t>
      </w:r>
      <w:r>
        <w:rPr>
          <w:lang w:val="sw_KE" w:bidi="sw_KE"/>
        </w:rPr>
      </w:r>
    </w:p>
    <w:p>
      <w:pPr>
        <w:pStyle w:val="Heading3"/>
      </w:pPr>
      <w:r>
        <w:rPr>
          <w:lang w:val="sw_KE" w:bidi="sw_KE"/>
        </w:rPr>
        <w:t>Sikiliza na Moyo</w:t>
      </w:r>
    </w:p>
    <w:p>
      <w:pPr/>
      <w:r>
        <w:rPr>
          <w:lang w:val="sw_KE" w:bidi="sw_KE"/>
        </w:rPr>
      </w:r>
      <w:r>
        <w:rPr>
          <w:lang w:val="sw_KE" w:bidi="sw_KE"/>
        </w:rPr>
        <w:t>Sikiliza kitabu cha mwanzo 18:1–15 na uweke moyoni mwako. Sikiliza maandishi mara tatu (katika tafsiri tatu tofauti, ikiwezekana). Kisha kama kikundi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18:1–15 katika tafsiri rahisi zaidi kuelewa.</w:t>
      </w:r>
    </w:p>
    <w:p>
      <w:pPr/>
      <w:r>
        <w:rPr>
          <w:lang w:val="sw_KE" w:bidi="sw_KE"/>
        </w:rPr>
      </w:r>
      <w:r>
        <w:rPr>
          <w:lang w:val="sw_KE" w:bidi="sw_KE"/>
        </w:rPr>
        <w:t>Hadithi hii inatokea wakati mwingine baada ya Yahweh kuthibitisha na kuelezea agano lake na Ibrahimu. Hii ni ya kwanza katika mfululizo wa hadithi nne kuhusu Ibrahimu na Loti. Katika hadithi hii, Ibrahimu anawakaribisha wageni watatu ambao wako njiani kuelekea Sodoma, ambapo Lutu anaishi. Ibrahimu anafanya kama mwenyeji mzuri. Mmoja wa wageni ni Yahweh, na anamwambia Ibrahimu na Sarah kwamba atarudi mwaka ujao ili kuwapa mwana.</w:t>
      </w:r>
    </w:p>
    <w:p>
      <w:pPr/>
      <w:r>
        <w:rPr>
          <w:lang w:val="sw_KE" w:bidi="sw_KE"/>
        </w:rPr>
      </w:r>
      <w:r>
        <w:rPr>
          <w:lang w:val="sw_KE" w:bidi="sw_KE"/>
        </w:rPr>
        <w:t>Yahweh alionekana kwa Ibrahimu karibu na miti kubwa ambayo ilikuwa ya Mamre. Ibrahimu na kila mtu katika kaya yake waliishi katika mahema karibu na miti kubwa ya Mamre.</w:t>
      </w:r>
    </w:p>
    <w:p>
      <w:pPr/>
      <w:r>
        <w:rPr>
          <w:lang w:val="sw_KE" w:bidi="sw_KE"/>
        </w:rPr>
      </w:r>
      <w:r>
        <w:rPr>
          <w:lang w:val="sw_KE" w:bidi="sw_KE"/>
        </w:rPr>
        <w:t xml:space="preserve">Sitisha hapa na mtazame </w:t>
      </w:r>
      <w:r>
        <w:rPr>
          <w:lang w:val="sw_KE" w:bidi="sw_KE"/>
        </w:rPr>
        <w:t>Mamre</w:t>
      </w:r>
      <w:r>
        <w:rPr>
          <w:lang w:val="sw_KE" w:bidi="sw_KE"/>
        </w:rPr>
        <w:t xml:space="preserve"> kwenye ramani kama kikundi.</w:t>
      </w:r>
    </w:p>
    <w:p>
      <w:pPr/>
      <w:r>
        <w:rPr>
          <w:lang w:val="sw_KE" w:bidi="sw_KE"/>
        </w:rPr>
      </w:r>
      <w:r>
        <w:rPr>
          <w:lang w:val="sw_KE" w:bidi="sw_KE"/>
        </w:rPr>
        <w:t xml:space="preserve">Sitisha hapa na uangalie picha ya kile </w:t>
      </w:r>
      <w:r>
        <w:rPr>
          <w:lang w:val="sw_KE" w:bidi="sw_KE"/>
        </w:rPr>
        <w:t>mahema ya Ibrahimu yanaweza kuonekana kama</w:t>
      </w:r>
      <w:r>
        <w:rPr>
          <w:lang w:val="sw_KE" w:bidi="sw_KE"/>
        </w:rPr>
        <w:t xml:space="preserve"> kikundi. Sitisha sauti hii hapa.</w:t>
      </w:r>
    </w:p>
    <w:p>
      <w:pPr/>
      <w:r>
        <w:rPr>
          <w:lang w:val="sw_KE" w:bidi="sw_KE"/>
        </w:rPr>
      </w:r>
      <w:r>
        <w:rPr>
          <w:lang w:val="sw_KE" w:bidi="sw_KE"/>
        </w:rPr>
        <w:t>Siku moja Ibrahimu alikuwa ameketi katika lango la hema yake wakati wa sehemu ya joto zaidi ya siku. Hii pengine ilikuwa wakati wa alasiri mapema, na Ibrahimu pengine alikuwa akipumzika chini ya miti nje ya hema yake.</w:t>
      </w:r>
    </w:p>
    <w:p>
      <w:pPr/>
      <w:r>
        <w:rPr>
          <w:lang w:val="sw_KE" w:bidi="sw_KE"/>
        </w:rPr>
      </w:r>
      <w:r>
        <w:rPr>
          <w:lang w:val="sw_KE" w:bidi="sw_KE"/>
        </w:rPr>
        <w:t>Ibrahimu aliangalia juu na ghafla kuona wanaume watatu wamesimama karibu. Hadithi haitupi maelezo ya wanaume watatu, lakini karibu na mwisho wa hadithi inasema kwamba Yahweh anazungumza na Ibrahimu. Wanaume watatu pengine walikuwa Yahweh na wajumbe wake wawili lakini watu wengine wanasema kwamba wanaume wote watatu walikuwa wajumbe wa Yahweh. Katika hadithi yote Ibrahimu wakati mwingine anazungumza na wanaume wote watatu na wakati mwingine anazungumza tu na kiongozi wa wanaume hao.</w:t>
      </w:r>
    </w:p>
    <w:p>
      <w:pPr/>
      <w:r>
        <w:rPr>
          <w:lang w:val="sw_KE" w:bidi="sw_KE"/>
        </w:rPr>
      </w:r>
      <w:r>
        <w:rPr>
          <w:lang w:val="sw_KE" w:bidi="sw_KE"/>
        </w:rPr>
        <w:t>Ibrahimu alikimbia ili kukutana nao. Aliwakaribisha kwa kuinama chini kabisa. Katika utamaduni wa Ibrahimu, kuinama chini kwa ardhi ilikuwa ishara ya heshima na kukaribisha. Ibrahimu alisema, "Bwana, ikiwa unaniona nistahili, tafadhali usinipitie nami, mtumishi wako." "Ikiwa unaniona nastahili" na "usinipite nami, mtumishi wako" ni misemo ya heshima sana. Ibrahimu alionyesha heshima kwa wanaume hawa watatu na kuzungumza na wao kama walikuwa wanaume muhimu, hata ingawa hakujua walikuwa nani.</w:t>
      </w:r>
    </w:p>
    <w:p>
      <w:pPr/>
      <w:r>
        <w:rPr>
          <w:lang w:val="sw_KE" w:bidi="sw_KE"/>
        </w:rPr>
      </w:r>
      <w:r>
        <w:rPr>
          <w:lang w:val="sw_KE" w:bidi="sw_KE"/>
        </w:rPr>
        <w:t>Sitisha hapa na mjadili kama kikundi: Unawasalimu vipi wageni wakati wanakuja nyumbani kwako? Unaonyesha vipi wageni heshima? Ni misemo gani, salamu au ishara unatumia wakati unawakaribisha watu muhimu kwa heshima nyumbani kwako? Sitisha sauti hii hapa.</w:t>
      </w:r>
    </w:p>
    <w:p>
      <w:pPr/>
      <w:r>
        <w:rPr>
          <w:lang w:val="sw_KE" w:bidi="sw_KE"/>
        </w:rPr>
      </w:r>
      <w:r>
        <w:rPr>
          <w:lang w:val="sw_KE" w:bidi="sw_KE"/>
        </w:rPr>
        <w:t>Ibrahimu aliendelea, "Tafadhali pumzika katika kivuli cha mti huu, na nitamtuma mtu kuleta maji kidogo kwenyu nyote ili muoshe miguu yenu." Katika utamaduni wa Ibrahimu, watu waliosha miguu yao kabla ya kwenda katika nyumba ya mtu. Wageni pengine walivaa viatu, na barabara waliyotembea pengine ilikuwa ya moto na vumbi. "Maji kidogo" ni kifungu cha unyenyekevu ambacho Ibrahimu alitumia kwa heshima kuwaambia wageni wake kwamba haingemletea shida yoyote kuwapatia maji.</w:t>
      </w:r>
    </w:p>
    <w:p>
      <w:pPr/>
      <w:r>
        <w:rPr>
          <w:lang w:val="sw_KE" w:bidi="sw_KE"/>
        </w:rPr>
      </w:r>
      <w:r>
        <w:rPr>
          <w:lang w:val="sw_KE" w:bidi="sw_KE"/>
        </w:rPr>
        <w:t>Ibrahimu aliendelea, "Kwa sababu umeniheshimu, mtumishi wako, kwa ziara hii, nitaleta mkate kidogo ili muweze kujiburudisha kabla ya kuendelea kwenye safari yenu." "Mkate kidogo" ni kifungu kingine cha heshima ambacho Ibrahimu alitumia ili kuwaambia wageni wake haingekuwa taabu yoyote kuwalisha. Kila mtu pengine alijua kwamba Ibrahimu angeleta chakula kingi kwa wageni wake.</w:t>
      </w:r>
    </w:p>
    <w:p>
      <w:pPr/>
      <w:r>
        <w:rPr>
          <w:lang w:val="sw_KE" w:bidi="sw_KE"/>
        </w:rPr>
      </w:r>
      <w:r>
        <w:rPr>
          <w:lang w:val="sw_KE" w:bidi="sw_KE"/>
        </w:rPr>
        <w:t>Hapa, Ibrahimu anafanya kama mwenyeji mzuri. Katika utamaduni wa Ibrahimu, kuwa mwenyeji mzuri na kuonyesha heshima kwa wageni ilikuwa muhimu sana. Wenyeji walikuwa na jukumu la kutunza wageni wao na kuwalinda wageni wao salama. Ibrahimu anafanya kama mwenyeji mzuri kwa kuwasalimu wanaume kwa heshima, kuwaalika kupumzika, kuwapa maji ili kuosha miguu yao, na kuwapa chakula.</w:t>
      </w:r>
    </w:p>
    <w:p>
      <w:pPr/>
      <w:r>
        <w:rPr>
          <w:lang w:val="sw_KE" w:bidi="sw_KE"/>
        </w:rPr>
      </w:r>
      <w:r>
        <w:rPr>
          <w:lang w:val="sw_KE" w:bidi="sw_KE"/>
        </w:rPr>
        <w:t>Sitisha hapa na mjadili kama kikundi: Unaonyesha vipi ukarimu katika utamaduni wako? Unawatendea vipi wageni? Sitisha sauti hii hapa.</w:t>
      </w:r>
    </w:p>
    <w:p>
      <w:pPr/>
      <w:r>
        <w:rPr>
          <w:lang w:val="sw_KE" w:bidi="sw_KE"/>
        </w:rPr>
      </w:r>
      <w:r>
        <w:rPr>
          <w:lang w:val="sw_KE" w:bidi="sw_KE"/>
        </w:rPr>
        <w:t>Wanaume watatu walikubaliana, "Hiyo ni nzuri. Fanya kama ulivyosema."</w:t>
      </w:r>
    </w:p>
    <w:p>
      <w:pPr/>
      <w:r>
        <w:rPr>
          <w:lang w:val="sw_KE" w:bidi="sw_KE"/>
        </w:rPr>
      </w:r>
      <w:r>
        <w:rPr>
          <w:lang w:val="sw_KE" w:bidi="sw_KE"/>
        </w:rPr>
        <w:t>Kwa hiyo Ibrahimu aliharakisha kurudi katika hema kwa Sarah. Alisema, "Haraka, chukua sehemu tatu ya unga wako bora na uukande ili kutengeneza mkate." "Sehemu" inarejelea kiasi kikubwa cha unga. Sehemu ya vipimo hivi vya unga vinaweza kuwa lita 8, kilo 8, au galoni 2 za unga. Hii ilitengeneza kiasi kikubwa sana cha mkate. Ili kutengeneza mkate, watu wangechanganya unga na maji kwa mikono yao mpaka ikawa donge. Wangekanda unga, ambayo inarejelea kusukuma na kuvuta unga ili kuhakikisha unga na maji vinachanganywa pamoja vizuri. Watu wangeoka donge la unga kwenye mawe ya moto ili kutengeneza mikate ya mviringo na bapa. Hii ilikuwa aina maalum ya mkate ambao unaweza kutengenezwa haraka kwa wageni.</w:t>
      </w:r>
    </w:p>
    <w:p>
      <w:pPr/>
      <w:r>
        <w:rPr>
          <w:lang w:val="sw_KE" w:bidi="sw_KE"/>
        </w:rPr>
      </w:r>
      <w:r>
        <w:rPr>
          <w:lang w:val="sw_KE" w:bidi="sw_KE"/>
        </w:rPr>
        <w:t xml:space="preserve">Sitisha hapa na uangalie picha ya </w:t>
      </w:r>
      <w:r>
        <w:rPr>
          <w:lang w:val="sw_KE" w:bidi="sw_KE"/>
        </w:rPr>
        <w:t>mkate</w:t>
      </w:r>
      <w:r>
        <w:rPr>
          <w:lang w:val="sw_KE" w:bidi="sw_KE"/>
        </w:rPr>
        <w:t xml:space="preserve"> kama kikundi. Sitisha sauti hii hapa.</w:t>
      </w:r>
    </w:p>
    <w:p>
      <w:pPr/>
      <w:r>
        <w:rPr>
          <w:lang w:val="sw_KE" w:bidi="sw_KE"/>
        </w:rPr>
      </w:r>
      <w:r>
        <w:rPr>
          <w:lang w:val="sw_KE" w:bidi="sw_KE"/>
        </w:rPr>
        <w:t>Kisha Ibrahimu alikimbia kwa mifugo yake ya ng'ombe na kuchagua ndama, ambayo ni ng'ombe mdogo, ambaye alionekana kuwa laini, au mwenye mafuta, na mzuri kula. Alitoa kwa mtumishi ambaye aliharakisha kuitayarisha kula.</w:t>
      </w:r>
    </w:p>
    <w:p>
      <w:pPr/>
      <w:r>
        <w:rPr>
          <w:lang w:val="sw_KE" w:bidi="sw_KE"/>
        </w:rPr>
      </w:r>
      <w:r>
        <w:rPr>
          <w:lang w:val="sw_KE" w:bidi="sw_KE"/>
        </w:rPr>
        <w:t>Ibrahimu alileta mala, maziwa, na ndama aliyepikwa kwa wanaume watatu na kuwapakulia chakula wageni watatu. Ndama alitoa nyama nzuri na alikuwa mnyama wa thamani. Maziwa mala na maziwa yalionekana kuwa chakula kizuri na maalum. Mtindi inarejelea maziwa ambayo yamekuwa mazito na chachu. Maziwa ambayo Ibrahimu alitumikia pengine yalikuja kutoka kwa ng'ombe.</w:t>
      </w:r>
    </w:p>
    <w:p>
      <w:pPr/>
      <w:r>
        <w:rPr>
          <w:lang w:val="sw_KE" w:bidi="sw_KE"/>
        </w:rPr>
      </w:r>
      <w:r>
        <w:rPr>
          <w:lang w:val="sw_KE" w:bidi="sw_KE"/>
        </w:rPr>
        <w:t xml:space="preserve">Sitisha hapa na uangalie picha ya </w:t>
      </w:r>
      <w:r>
        <w:rPr>
          <w:lang w:val="sw_KE" w:bidi="sw_KE"/>
        </w:rPr>
        <w:t>mtoto wa ng'ombe au ndama</w:t>
      </w:r>
      <w:r>
        <w:rPr>
          <w:lang w:val="sw_KE" w:bidi="sw_KE"/>
        </w:rPr>
        <w:t xml:space="preserve">, </w:t>
      </w:r>
      <w:r>
        <w:rPr>
          <w:lang w:val="sw_KE" w:bidi="sw_KE"/>
        </w:rPr>
        <w:t>mtindi</w:t>
      </w:r>
      <w:r>
        <w:rPr>
          <w:lang w:val="sw_KE" w:bidi="sw_KE"/>
        </w:rPr>
        <w:t xml:space="preserve">, na </w:t>
      </w:r>
      <w:r>
        <w:rPr>
          <w:lang w:val="sw_KE" w:bidi="sw_KE"/>
        </w:rPr>
        <w:t>maziwa</w:t>
      </w:r>
      <w:r>
        <w:rPr>
          <w:lang w:val="sw_KE" w:bidi="sw_KE"/>
        </w:rPr>
        <w:t>. Jadili kama kikundi: Ni aina gani ya chakula maalum unawatengenezea wageni? Sitisha sauti hii hapa.</w:t>
      </w:r>
    </w:p>
    <w:p>
      <w:pPr/>
      <w:r>
        <w:rPr>
          <w:lang w:val="sw_KE" w:bidi="sw_KE"/>
        </w:rPr>
      </w:r>
      <w:r>
        <w:rPr>
          <w:lang w:val="sw_KE" w:bidi="sw_KE"/>
        </w:rPr>
        <w:t>Wakati wanaume wanakula, Ibrahimu alisimama karibu nao chini ya kivuli cha miti ili kuhakikisha wageni wake walipata kila kitu walichohitaji. Ilikuwa desturi ya kawaida kwa wenyeji kufanya hivyo. Wanaume walimwuliza Ibrahimu, "Sarah, mke wako yuko wapi?"</w:t>
      </w:r>
    </w:p>
    <w:p>
      <w:pPr/>
      <w:r>
        <w:rPr>
          <w:lang w:val="sw_KE" w:bidi="sw_KE"/>
        </w:rPr>
      </w:r>
      <w:r>
        <w:rPr>
          <w:lang w:val="sw_KE" w:bidi="sw_KE"/>
        </w:rPr>
        <w:t>Ibrahimu akajibu, "Yuko hapo, katika hema."</w:t>
      </w:r>
    </w:p>
    <w:p>
      <w:pPr/>
      <w:r>
        <w:rPr>
          <w:lang w:val="sw_KE" w:bidi="sw_KE"/>
        </w:rPr>
      </w:r>
      <w:r>
        <w:rPr>
          <w:lang w:val="sw_KE" w:bidi="sw_KE"/>
        </w:rPr>
        <w:t>Mmoja wa wanaume, ambaye alikuwa Yahweh, alisema, "Sikiliza, kwa hakika nitarudi kwako karibu na wakati huu mwaka ujao, na mke wako, Sarah, atakuwa na mwana!"</w:t>
      </w:r>
    </w:p>
    <w:p>
      <w:pPr/>
      <w:r>
        <w:rPr>
          <w:lang w:val="sw_KE" w:bidi="sw_KE"/>
        </w:rPr>
      </w:r>
      <w:r>
        <w:rPr>
          <w:lang w:val="sw_KE" w:bidi="sw_KE"/>
        </w:rPr>
        <w:t>Sasa, Sarah alikuwa akisikiliza nyuma ya hema. Ibrahimu na Sarah walikuwa wazee sana, na Sarah alikuwa ameacha kuwa na damu yake ya hedhi kila mwezi, ambayo ilimaanisha alikuwa amepita wakati ambapo wanawake wanaweza kuwa na watoto.</w:t>
      </w:r>
    </w:p>
    <w:p>
      <w:pPr/>
      <w:r>
        <w:rPr>
          <w:lang w:val="sw_KE" w:bidi="sw_KE"/>
        </w:rPr>
      </w:r>
      <w:r>
        <w:rPr>
          <w:lang w:val="sw_KE" w:bidi="sw_KE"/>
        </w:rPr>
        <w:t>Kwa hiyo Sarah alicheka kwa kimya kimya na kusema, "Mwanamke mzee, aliyevaa kama mimi angewezaje kuwa na raha ya kulala na mume wangu na kuwa na mtoto? Hasa kwa sababu bwana wangu, mume wangu, ni mzee sana?" Hapa, Sarah anatumia neno la heshima na rasmi ili kumaanisha Ibrahimu.</w:t>
      </w:r>
    </w:p>
    <w:p>
      <w:pPr/>
      <w:r>
        <w:rPr>
          <w:lang w:val="sw_KE" w:bidi="sw_KE"/>
        </w:rPr>
      </w:r>
      <w:r>
        <w:rPr>
          <w:lang w:val="sw_KE" w:bidi="sw_KE"/>
        </w:rPr>
        <w:t>Kisha mtu ambaye alikuwa Yahweh alisema kwa Ibrahimu, "Kwa nini Sarah alicheka?" Mtu ambaye alikuwa Yahweh alijua kwamba Sarah alikuwa ametoka kucheka, hata ingawa wanaume pengine hawakuweza kumsikia akicheka.</w:t>
      </w:r>
    </w:p>
    <w:p>
      <w:pPr/>
      <w:r>
        <w:rPr>
          <w:lang w:val="sw_KE" w:bidi="sw_KE"/>
        </w:rPr>
      </w:r>
      <w:r>
        <w:rPr>
          <w:lang w:val="sw_KE" w:bidi="sw_KE"/>
        </w:rPr>
        <w:t>Mtu ambaye alikuwa Yahweh alisema, "Kwa nini Sarah alisema, 'Je, mwanamke mzee kama mimi anaweza kuwa na mtoto?' Je, chochote ni kigumu sana kwa ajili yangu, Mungu? Nitarudi karibu wakati huu mwaka ujao, na Sarah atakuwa na mwana wa kiume.</w:t>
      </w:r>
    </w:p>
    <w:p>
      <w:pPr/>
      <w:r>
        <w:rPr>
          <w:lang w:val="sw_KE" w:bidi="sw_KE"/>
        </w:rPr>
      </w:r>
      <w:r>
        <w:rPr>
          <w:lang w:val="sw_KE" w:bidi="sw_KE"/>
        </w:rPr>
        <w:t>Sarah alikuwa na hofu, kwa hiyo alidanganya na kusema, "Sikucheka."</w:t>
      </w:r>
    </w:p>
    <w:p>
      <w:pPr/>
      <w:r>
        <w:rPr>
          <w:lang w:val="sw_KE" w:bidi="sw_KE"/>
        </w:rPr>
      </w:r>
      <w:r>
        <w:rPr>
          <w:lang w:val="sw_KE" w:bidi="sw_KE"/>
        </w:rPr>
        <w:t>Lakini Yahweh alijibu, "Ndio, ulicheka."</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18:1–15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Yahweh alionekana kwa Ibrahimu na miti kubwa ya Mamre. Ibrahimu aliona wanaume watatu karibu na hema yake. Aliwasalimu kwa heshima, na kuwaalika kupumzika na kula. Wanaume walikubali.</w:t>
      </w:r>
    </w:p>
    <w:p>
      <w:pPr/>
      <w:r>
        <w:rPr>
          <w:lang w:val="sw_KE" w:bidi="sw_KE"/>
        </w:rPr>
      </w:r>
      <w:r>
        <w:rPr>
          <w:b/>
          <w:lang w:val="sw_KE" w:bidi="sw_KE"/>
        </w:rPr>
        <w:t>Tukio la pili:</w:t>
      </w:r>
      <w:r>
        <w:rPr>
          <w:lang w:val="sw_KE" w:bidi="sw_KE"/>
        </w:rPr>
        <w:t xml:space="preserve"> Kwa hiyo Ibrahimu alitembea haraka kurudi ndani ya hema kwa Sarah na kusema, "Harakisha! Chukua sehemu tatu kubwa za unga wako bora na utengeneze mkate! Kisha alikimbia kwa mifugo wake wa ng'ombe na kuchagua ng'ombe mdogo mpole na mzuri na kumpa kwa mtumishi wake, ambaye alimuua haraka na kumpika ng'ombe huyo. Wakati chakula kilikuwa tayari, Ibrahimu alichukua maziwa yaliyoganda fulani, maziwa, na nyama, na kuwatumikia wanaume. Wanapokula, Ibrahimu aliwasubiri katika kivuli cha miti.</w:t>
      </w:r>
    </w:p>
    <w:p>
      <w:pPr/>
      <w:r>
        <w:rPr>
          <w:lang w:val="sw_KE" w:bidi="sw_KE"/>
        </w:rPr>
      </w:r>
      <w:r>
        <w:rPr>
          <w:b/>
          <w:lang w:val="sw_KE" w:bidi="sw_KE"/>
        </w:rPr>
        <w:t>Tukio la tatu:</w:t>
      </w:r>
      <w:r>
        <w:rPr>
          <w:lang w:val="sw_KE" w:bidi="sw_KE"/>
        </w:rPr>
        <w:t xml:space="preserve"> Wanaume waliuliza, "Sarah, mke wako yuko wapi?"</w:t>
      </w:r>
    </w:p>
    <w:p>
      <w:pPr/>
      <w:r>
        <w:rPr>
          <w:lang w:val="sw_KE" w:bidi="sw_KE"/>
        </w:rPr>
      </w:r>
      <w:r>
        <w:rPr>
          <w:lang w:val="sw_KE" w:bidi="sw_KE"/>
        </w:rPr>
        <w:t>Ibrahimu akajibu, "Yuko ndani ya hema."</w:t>
      </w:r>
    </w:p>
    <w:p>
      <w:pPr/>
      <w:r>
        <w:rPr>
          <w:lang w:val="sw_KE" w:bidi="sw_KE"/>
        </w:rPr>
      </w:r>
      <w:r>
        <w:rPr>
          <w:lang w:val="sw_KE" w:bidi="sw_KE"/>
        </w:rPr>
        <w:t>Mmoja wa wanaume alisema, "Nitarejea wakati kama huu mwaka ujao na Sarah, mke wako, atakuwa na mwana!"</w:t>
      </w:r>
    </w:p>
    <w:p>
      <w:pPr/>
      <w:r>
        <w:rPr>
          <w:lang w:val="sw_KE" w:bidi="sw_KE"/>
        </w:rPr>
      </w:r>
      <w:r>
        <w:rPr>
          <w:lang w:val="sw_KE" w:bidi="sw_KE"/>
        </w:rPr>
        <w:t>Sarah alikuwa akisikiliza kutoka ndani ya hema. Sarah na Ibrahimu walikuwa wazee sana, na Sarah alikuwa amepita miaka ya kuweza kupata watoto. Alicheka na kusema mwenyewe, "Je, mwanamke mzee na aliyeishiwa nguvu kama mimi atakuwa na raha ya mtoto, haswa wakati mume wangu pia ni mzee sana?"</w:t>
      </w:r>
    </w:p>
    <w:p>
      <w:pPr/>
      <w:r>
        <w:rPr>
          <w:lang w:val="sw_KE" w:bidi="sw_KE"/>
        </w:rPr>
      </w:r>
      <w:r>
        <w:rPr>
          <w:lang w:val="sw_KE" w:bidi="sw_KE"/>
        </w:rPr>
        <w:t>Kisha Yahweh alisema kwa Ibrahimu, "Kwa nini Sarah alicheka? Kwa nini alisema, 'Je, mwanamke mzee kama mimi anaweza kuwa na mtoto'? Je, chochote ni kigumu sana kwa Mungu? Nitarejea wakati huu mwaka ujao, na Sarah atazaa mwana!</w:t>
      </w:r>
    </w:p>
    <w:p>
      <w:pPr/>
      <w:r>
        <w:rPr>
          <w:lang w:val="sw_KE" w:bidi="sw_KE"/>
        </w:rPr>
      </w:r>
      <w:r>
        <w:rPr>
          <w:lang w:val="sw_KE" w:bidi="sw_KE"/>
        </w:rPr>
        <w:t>Sarah alikuwa na hofu, kwa hiyo alisema, "Sikucheka."</w:t>
      </w:r>
    </w:p>
    <w:p>
      <w:pPr/>
      <w:r>
        <w:rPr>
          <w:lang w:val="sw_KE" w:bidi="sw_KE"/>
        </w:rPr>
      </w:r>
      <w:r>
        <w:rPr>
          <w:lang w:val="sw_KE" w:bidi="sw_KE"/>
        </w:rPr>
        <w:t>Lakini Yahweh alisema, "Hapana, ulicheka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na wageni watatu, mmoja wao ni Mungu</w:t>
      </w:r>
    </w:p>
    <w:p>
      <w:pPr/>
      <w:r>
        <w:rPr>
          <w:lang w:val="sw_KE" w:bidi="sw_KE"/>
        </w:rPr>
      </w:r>
      <w:r>
        <w:rPr>
          <w:lang w:val="sw_KE" w:bidi="sw_KE"/>
        </w:rPr>
        <w:t>Kama kikundi, zingatia sehemu hizi za mpangilio wa simulizi:</w:t>
      </w:r>
    </w:p>
    <w:p>
      <w:pPr/>
      <w:r>
        <w:rPr>
          <w:lang w:val="sw_KE" w:bidi="sw_KE"/>
        </w:rPr>
      </w:r>
      <w:r>
        <w:rPr>
          <w:lang w:val="sw_KE" w:bidi="sw_KE"/>
        </w:rPr>
        <w:t>Kuwa na taswira ya mpangilio na harakati katika tukio la kwanza. Siku moja, Ibrahimu anaketi kando ya mlango wa hema yake karibu na miti ya Mamre wakati Mungu anamwonekania. Pengine ni joto sana, na Ibrahimu anapumzika.</w:t>
      </w:r>
    </w:p>
    <w:p>
      <w:pPr/>
      <w:r>
        <w:rPr>
          <w:lang w:val="sw_KE" w:bidi="sw_KE"/>
        </w:rPr>
      </w:r>
      <w:r>
        <w:rPr>
          <w:lang w:val="sw_KE" w:bidi="sw_KE"/>
        </w:rPr>
        <w:t xml:space="preserve">Sitisha hapa na, kama kikundi, angalia picha ya jinsi hema </w:t>
      </w:r>
      <w:r>
        <w:rPr>
          <w:lang w:val="sw_KE" w:bidi="sw_KE"/>
        </w:rPr>
        <w:t>ya Ibrahimu ingeweza kuonekana</w:t>
      </w:r>
      <w:r>
        <w:rPr>
          <w:lang w:val="sw_KE" w:bidi="sw_KE"/>
        </w:rPr>
        <w:t xml:space="preserve">. Tazama picha ya kile </w:t>
      </w:r>
      <w:r>
        <w:rPr>
          <w:lang w:val="sw_KE" w:bidi="sw_KE"/>
        </w:rPr>
        <w:t>lango la hema ya Ibrahimu linaweza kuonekana kwake</w:t>
      </w:r>
      <w:r>
        <w:rPr>
          <w:lang w:val="sw_KE" w:bidi="sw_KE"/>
        </w:rPr>
        <w:t xml:space="preserve">. Tazama </w:t>
      </w:r>
      <w:r>
        <w:rPr>
          <w:lang w:val="sw_KE" w:bidi="sw_KE"/>
        </w:rPr>
        <w:t>Mamre</w:t>
      </w:r>
      <w:r>
        <w:rPr>
          <w:lang w:val="sw_KE" w:bidi="sw_KE"/>
        </w:rPr>
        <w:t xml:space="preserve"> kwenye ramani. Tazama picha ya jinsi </w:t>
      </w:r>
      <w:r>
        <w:rPr>
          <w:lang w:val="sw_KE" w:bidi="sw_KE"/>
        </w:rPr>
        <w:t>mti mkubwa wa Mamre ulionekana</w:t>
      </w:r>
      <w:r>
        <w:rPr>
          <w:lang w:val="sw_KE" w:bidi="sw_KE"/>
        </w:rPr>
        <w:t>. Sitisha sauti hii hapa.</w:t>
      </w:r>
    </w:p>
    <w:p>
      <w:pPr/>
      <w:r>
        <w:rPr>
          <w:lang w:val="sw_KE" w:bidi="sw_KE"/>
        </w:rPr>
      </w:r>
      <w:r>
        <w:rPr>
          <w:lang w:val="sw_KE" w:bidi="sw_KE"/>
        </w:rPr>
        <w:t>Hadithi inatuambia kwamba Yahweh alionekana kwa Ibrahimu katika mwanzo wa hadithi, lakini Ibrahimu pengine hajui kwamba Mungu amemwonekania mpaka tukio la tatu, wakati Yahweh anazungumza na Ibrahimu na Sarah.</w:t>
      </w:r>
    </w:p>
    <w:p>
      <w:pPr/>
      <w:r>
        <w:rPr>
          <w:lang w:val="sw_KE" w:bidi="sw_KE"/>
        </w:rPr>
      </w:r>
      <w:r>
        <w:rPr>
          <w:lang w:val="sw_KE" w:bidi="sw_KE"/>
        </w:rPr>
        <w:t>Ibrahimu anatazama na ghafla anaona wanaume watatu wamesimama karibu. Wakati anaona wanaume, Ibrahimu anakimbia haraka ili kukutana nao. Anawakaribisha kwa kuinama chini kabisa. Ibrahimu anasema kwa mmoja wa wanaume, pengine yule anafikiri ni kiongozi, "Bwana, ikiwa unaniona ninastahili, usinipite nami, mtumishi wako." Kisha anasema kwa wanaume wote watatu, "Tafadhali pumzika chini ya kivuli cha mti huu na nitakuwa na mtu wa kuleta maji kidogo kwa ajili yenu nyote ili kuosha miguu yenu. Na kwa sababu umeniheshimu, mtumishi wako, kwa ziara hii, napenda pia kuleta mkate kidogo ili kukupumzisha kabla ya kuendelea na safari yako."</w:t>
      </w:r>
    </w:p>
    <w:p>
      <w:pPr/>
      <w:r>
        <w:rPr>
          <w:lang w:val="sw_KE" w:bidi="sw_KE"/>
        </w:rPr>
      </w:r>
      <w:r>
        <w:rPr>
          <w:lang w:val="sw_KE" w:bidi="sw_KE"/>
        </w:rPr>
        <w:t>Wanaume wanajibu, "Asante. Fanya kile umesema."</w:t>
      </w:r>
    </w:p>
    <w:p>
      <w:pPr/>
      <w:r>
        <w:rPr>
          <w:lang w:val="sw_KE" w:bidi="sw_KE"/>
        </w:rPr>
      </w:r>
      <w:r>
        <w:rPr>
          <w:lang w:val="sw_KE" w:bidi="sw_KE"/>
        </w:rPr>
        <w:t>Fikiria kuhusu harakati za Ibrahimu kuelekea tukio la pili. Ibrahimu anaharakisha ndani ya hema ya Sarah na kusema, "Harakisha! Chukua sehemu tatu za unga wako bora na utengeneze mkate."</w:t>
      </w:r>
    </w:p>
    <w:p>
      <w:pPr/>
      <w:r>
        <w:rPr>
          <w:lang w:val="sw_KE" w:bidi="sw_KE"/>
        </w:rPr>
      </w:r>
      <w:r>
        <w:rPr>
          <w:lang w:val="sw_KE" w:bidi="sw_KE"/>
        </w:rPr>
        <w:t>Kisha Ibrahimu anakimbia kwa mifugo yake ya ng'ombe na kuchagua ndama mchanga ambaye anaonekana kama ana nyama laini na nzuri. Anampa mtumishi ndama huyo ambaye anamtayarisha haraka. Mara baada ya ndama mchanga kupikwa, Ibrahimu anawapakulia wageni wake nyama ya ndama pamoja na maziwa yaliyoganda na maziwa. Kisha Ibrahimu anasimama karibu ili kuwatumikia wanaume kama wanahitaji chochote.</w:t>
      </w:r>
    </w:p>
    <w:p>
      <w:pPr/>
      <w:r>
        <w:rPr>
          <w:lang w:val="sw_KE" w:bidi="sw_KE"/>
        </w:rPr>
      </w:r>
      <w:r>
        <w:rPr>
          <w:lang w:val="sw_KE" w:bidi="sw_KE"/>
        </w:rPr>
        <w:t>Sitisha hapa. Onyesha timu picha ya '</w:t>
      </w:r>
      <w:r>
        <w:rPr>
          <w:lang w:val="sw_KE" w:bidi="sw_KE"/>
        </w:rPr>
        <w:t>ndama mchanga</w:t>
      </w:r>
      <w:r>
        <w:rPr>
          <w:lang w:val="sw_KE" w:bidi="sw_KE"/>
        </w:rPr>
        <w:t xml:space="preserve">, </w:t>
      </w:r>
      <w:r>
        <w:rPr>
          <w:lang w:val="sw_KE" w:bidi="sw_KE"/>
        </w:rPr>
        <w:t>maziwa yaliyoganda</w:t>
      </w:r>
      <w:r>
        <w:rPr>
          <w:lang w:val="sw_KE" w:bidi="sw_KE"/>
        </w:rPr>
        <w:t xml:space="preserve"> na </w:t>
      </w:r>
      <w:r>
        <w:rPr>
          <w:lang w:val="sw_KE" w:bidi="sw_KE"/>
        </w:rPr>
        <w:t>maziwa</w:t>
      </w:r>
      <w:r>
        <w:rPr>
          <w:lang w:val="sw_KE" w:bidi="sw_KE"/>
        </w:rPr>
        <w:t>.</w:t>
      </w:r>
    </w:p>
    <w:p>
      <w:pPr/>
      <w:r>
        <w:rPr>
          <w:lang w:val="sw_KE" w:bidi="sw_KE"/>
        </w:rPr>
      </w:r>
      <w:r>
        <w:rPr>
          <w:lang w:val="sw_KE" w:bidi="sw_KE"/>
        </w:rPr>
        <w:t>Kuwa na taswira ya mazungumzo katika tukio la tatu. Zingatia msimamo wa wahusika na mtiririko wa mazungumzo. Katika tukio hili, wanaume watatu pengine bado wanakula katika kivuli cha miti. Ibrahimu anasimama karibu ikiwa wanahitaji chochote. Sarah anasimama ndani ya hema, nyuma ya mlango wa hema. Anaweza kusikia mazungumzo yao, lakini wanaume pengine hawawezi kumwona. Ni muhimu kukumbuka kwamba katika utamaduni huo, pengine si sahihi kwa wanawake kula na wanaume. Ndiyo sababu Sarah anabaki katika hema.</w:t>
      </w:r>
    </w:p>
    <w:p>
      <w:pPr/>
      <w:r>
        <w:rPr>
          <w:lang w:val="sw_KE" w:bidi="sw_KE"/>
        </w:rPr>
      </w:r>
      <w:r>
        <w:rPr>
          <w:lang w:val="sw_KE" w:bidi="sw_KE"/>
        </w:rPr>
        <w:t>Sitisha hapa na mjadili kama kikundi: Ikiwa hii ilikuwa utamaduni wako, wanawake wangefanya nini wakati wa chakula na wageni? Wanawake wangekuwa wapi? Hadithi hii ni tofauti vipi na utamaduni wako? Sitisha sauti hii hapa.</w:t>
      </w:r>
    </w:p>
    <w:p>
      <w:pPr/>
      <w:r>
        <w:rPr>
          <w:lang w:val="sw_KE" w:bidi="sw_KE"/>
        </w:rPr>
      </w:r>
      <w:r>
        <w:rPr>
          <w:lang w:val="sw_KE" w:bidi="sw_KE"/>
        </w:rPr>
        <w:t>Zingatia jinsi hadithi inawataja wageni watatu wakati wa mazungumzo yao na Ibrahimu. Kwanza, hadithi inasema wanaume watatu wanazungumza, kisha inasema mmoja wa wanaume anazungumza, na hatimaye inaonyesha kwamba mmoja wa wanaume hao alikuwa Yahweh na Yahweh anazungumza.</w:t>
      </w:r>
    </w:p>
    <w:p>
      <w:pPr/>
      <w:r>
        <w:rPr>
          <w:lang w:val="sw_KE" w:bidi="sw_KE"/>
        </w:rPr>
      </w:r>
      <w:r>
        <w:rPr>
          <w:lang w:val="sw_KE" w:bidi="sw_KE"/>
        </w:rPr>
        <w:t>Wanaume watatu wanamwuliza Ibrahimu, "Sarah, mke wako yuko wapi?"</w:t>
      </w:r>
    </w:p>
    <w:p>
      <w:pPr/>
      <w:r>
        <w:rPr>
          <w:lang w:val="sw_KE" w:bidi="sw_KE"/>
        </w:rPr>
      </w:r>
      <w:r>
        <w:rPr>
          <w:lang w:val="sw_KE" w:bidi="sw_KE"/>
        </w:rPr>
        <w:t>Ibrahimu anajibu, "Yuko hapo, katika hema."</w:t>
      </w:r>
    </w:p>
    <w:p>
      <w:pPr/>
      <w:r>
        <w:rPr>
          <w:lang w:val="sw_KE" w:bidi="sw_KE"/>
        </w:rPr>
      </w:r>
      <w:r>
        <w:rPr>
          <w:lang w:val="sw_KE" w:bidi="sw_KE"/>
        </w:rPr>
        <w:t>Mmoja wa wanaume anazungumza. Anaanza na neno ambalo linamaanisha kwamba kile anachokaribia kusema ni cha kushangaza na muhimu. Mtu anasema, "Sikiliza, nitarejea kwako wakati huu mwaka ujao, na mke wako Sarah atakuwa na mwana!"</w:t>
      </w:r>
    </w:p>
    <w:p>
      <w:pPr/>
      <w:r>
        <w:rPr>
          <w:lang w:val="sw_KE" w:bidi="sw_KE"/>
        </w:rPr>
      </w:r>
      <w:r>
        <w:rPr>
          <w:lang w:val="sw_KE" w:bidi="sw_KE"/>
        </w:rPr>
        <w:t>Sasa, Sarah amekuwa akisikiliza mazungumzo haya yote nyuma ya mlango wa hema. Sarah amepitisha umri wa wanawake kuweza kuwa na watoto, kwa hiyo anaanza kucheka mwenyewe na kufikiria, "Mimi ni mzee na nimechoka, kwa hiyo ninaweza kupata vipi furaha ya kuwa na watoto, haswa kwa sababu mume wangu pia ni mzee?" Sarah hatarajii jibu la swali hili. Anadhania kwamba jibu la swali hili ni kwamba hawezi kuwa na watoto.</w:t>
      </w:r>
    </w:p>
    <w:p>
      <w:pPr/>
      <w:r>
        <w:rPr>
          <w:lang w:val="sw_KE" w:bidi="sw_KE"/>
        </w:rPr>
      </w:r>
      <w:r>
        <w:rPr>
          <w:lang w:val="sw_KE" w:bidi="sw_KE"/>
        </w:rPr>
        <w:t>Sasa hadithi inamtambua mtu mmoja ambaye anazungumza kama Yahweh. Kisha Yahweh anasema kwa Ibrahimu, "Kwa nini Sarah alicheka? Kwa nini alisema, 'Je, mwanamke mzee kama mimi anaweza kuwa na mtoto?' Je, kuna chochote kisichowezekana kwa ajili yangu, Yahweh? Njia ambayo Yahweh anauliza maswali haya inaonyesha kwamba hatarajii majibu kutoka kwa Ibrahimu. Anasema kwamba hakuna lisilowezekana kwa Yahweh.</w:t>
      </w:r>
    </w:p>
    <w:p>
      <w:pPr/>
      <w:r>
        <w:rPr>
          <w:lang w:val="sw_KE" w:bidi="sw_KE"/>
        </w:rPr>
      </w:r>
      <w:r>
        <w:rPr>
          <w:lang w:val="sw_KE" w:bidi="sw_KE"/>
        </w:rPr>
        <w:t>Yahweh anaendelea, "Nitarejea huku wakati huu mwaka ujao, kama vile nilivyokuambia, na Sarah atakuwa na mwana." Hapa, Yahweh anarudia kwa msisitizo.</w:t>
      </w:r>
    </w:p>
    <w:p>
      <w:pPr/>
      <w:r>
        <w:rPr>
          <w:lang w:val="sw_KE" w:bidi="sw_KE"/>
        </w:rPr>
      </w:r>
      <w:r>
        <w:rPr>
          <w:lang w:val="sw_KE" w:bidi="sw_KE"/>
        </w:rPr>
        <w:t>Sitisha hapa ili kujadili ibaada kama kikundi. Hadithi kuhusu Ibrahimu zinarudia maelezo mengi. Mara nyingi Yahweh anasema kitu sawa mara kadhaa, lakini kwa njia tofauti. Katika hadithi zako, unaonyesha vipi msisitizo au kusaidia watu kukumbuka maelezo? Je, unarudia maelezo? Sitisha sauti hii hapa.</w:t>
      </w:r>
    </w:p>
    <w:p>
      <w:pPr/>
      <w:r>
        <w:rPr>
          <w:lang w:val="sw_KE" w:bidi="sw_KE"/>
        </w:rPr>
      </w:r>
      <w:r>
        <w:rPr>
          <w:lang w:val="sw_KE" w:bidi="sw_KE"/>
        </w:rPr>
        <w:t>Sarah anaogopa sana kwamba anakataa na kusema, "Sikucheka."</w:t>
      </w:r>
    </w:p>
    <w:p>
      <w:pPr/>
      <w:r>
        <w:rPr>
          <w:lang w:val="sw_KE" w:bidi="sw_KE"/>
        </w:rPr>
      </w:r>
      <w:r>
        <w:rPr>
          <w:lang w:val="sw_KE" w:bidi="sw_KE"/>
        </w:rPr>
        <w:t>Lakini Yahweh anasema, "Hiyo si kweli. Ulicheka." Hapa, Yahweh anapingana na kile Sarah alisema na kumwambia si kweli. Unapaswa kutumia misemo au maneno yoyote unayotumia katika lugha yako wakati mtu anapingana na mtu mwingine.</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18:1–15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na wageni watatu, mmoja wao alikuwa Mungu</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Ibrahimu aliishi kando ya miti ya Mamre. Siku moja, alipoketi kando ya lango la moja ya mahema yake, Ibrahimu aliangalia na ghafla kuwaona wanaume watatu wakitokea mbele yake. Alikimbia kwao, na kusema kwa kiongozi, "Bwana, ikiwa inaonekana vizuri kwako, tafadhali sitisha na kupumzika hapa kwa muda. Pumzika katika kivuli cha mti huu. Nitaamrisha maji yaletwe ili uoshe miguu yako. Na kwa kuwa unaniheshimu mimi, mtumishi wako, kwa kunitembelea, acha niandae chakula fulani ili kukurudishia nguvu kabla ya kuendelea na safari yako.</w:t>
      </w:r>
    </w:p>
    <w:p>
      <w:pPr/>
      <w:r>
        <w:rPr>
          <w:lang w:val="sw_KE" w:bidi="sw_KE"/>
        </w:rPr>
      </w:r>
      <w:r>
        <w:rPr>
          <w:lang w:val="sw_KE" w:bidi="sw_KE"/>
        </w:rPr>
        <w:t>Sitisha kitendo: Muulize mwigizaji anayeigiza Ibrahimu, "Unahisi vipi au unawaza nini?" Unaweza kusikia mambo kama, "Ninataka kuwa mwenyeji mzuri," au "Ninashangaa kuona wanaume hawa watatu," au "Ninahisi wajibu wa kuwasalimu wanaume hawa vizuri." Anzisha tena kitendo.</w:t>
      </w:r>
    </w:p>
    <w:p>
      <w:pPr/>
      <w:r>
        <w:rPr>
          <w:lang w:val="sw_KE" w:bidi="sw_KE"/>
        </w:rPr>
      </w:r>
      <w:r>
        <w:rPr>
          <w:lang w:val="sw_KE" w:bidi="sw_KE"/>
        </w:rPr>
        <w:t>Wanaume walisema, "Sawa, wacha tufanye kile ulichosema."</w:t>
      </w:r>
    </w:p>
    <w:p>
      <w:pPr/>
      <w:r>
        <w:rPr>
          <w:lang w:val="sw_KE" w:bidi="sw_KE"/>
        </w:rPr>
      </w:r>
      <w:r>
        <w:rPr>
          <w:lang w:val="sw_KE" w:bidi="sw_KE"/>
        </w:rPr>
        <w:t>Kwa hiyo Ibrahimu aliharakisha kuelekea ambapo Sarah alikuwa ndani ya hema. Alisema, "Harakisha! Chukua sehemu tatu kubwa za unga wako bora na utengeneze mkate." Kisha Ibrahimu alikimbia kwa mifugo yake ya ng'ombe na kuchagua ndama ambaye nyama yake ingekuwa laini na nzuri kula. Alimpa mtumishi ndama ili kumpika. Kisha alipakua maziwa yaliyoganda, maziwa, na ndama aliyepikwa kwa wanaume watatu. Wakati walikula, Ibrahimu aliwahudumia chini ya kivuli cha miti.</w:t>
      </w:r>
    </w:p>
    <w:p>
      <w:pPr/>
      <w:r>
        <w:rPr>
          <w:lang w:val="sw_KE" w:bidi="sw_KE"/>
        </w:rPr>
      </w:r>
      <w:r>
        <w:rPr>
          <w:lang w:val="sw_KE" w:bidi="sw_KE"/>
        </w:rPr>
        <w:t>Sitisha kitendo: Muulize mwigizaji anayeigiza Ibrahimu, "Unahisi vipi au unawaza nini?" Unaweza kusikia mambo kama, "Ninaharakisha kuwa mwenyeji mzuri," au "Ninatayarisha chakula zaidi kuliko tunavyoweza kula ili kuhakikisha ninawakaribisha wageni wangu vizuri," au "Ninataka kuwa mkarimu kwa wageni wangu." Muulize mwigizaji anayeigiza Sarah, "Unahisi vipi au unawaza nini?" Unaweza kusikia mambo kama, "Ninataka kujua wanaume hawa ni nani na kile kinachoendelea, kwa hiyo ninasikiliza mazungumzo yao," au "Ninatamani sana." Anzisha tena kitendo.</w:t>
      </w:r>
    </w:p>
    <w:p>
      <w:pPr/>
      <w:r>
        <w:rPr>
          <w:lang w:val="sw_KE" w:bidi="sw_KE"/>
        </w:rPr>
      </w:r>
      <w:r>
        <w:rPr>
          <w:lang w:val="sw_KE" w:bidi="sw_KE"/>
        </w:rPr>
        <w:t>Wanaume watatu walimwuliza Ibrahimu, "Sarah, mke wako yuko wapi?"</w:t>
      </w:r>
    </w:p>
    <w:p>
      <w:pPr/>
      <w:r>
        <w:rPr>
          <w:lang w:val="sw_KE" w:bidi="sw_KE"/>
        </w:rPr>
      </w:r>
      <w:r>
        <w:rPr>
          <w:lang w:val="sw_KE" w:bidi="sw_KE"/>
        </w:rPr>
        <w:t>Ibrahimu akajibu, "Yuko ndani ya hema."</w:t>
      </w:r>
    </w:p>
    <w:p>
      <w:pPr/>
      <w:r>
        <w:rPr>
          <w:lang w:val="sw_KE" w:bidi="sw_KE"/>
        </w:rPr>
      </w:r>
      <w:r>
        <w:rPr>
          <w:lang w:val="sw_KE" w:bidi="sw_KE"/>
        </w:rPr>
        <w:t>Mmoja wa wanaume alisema, "Nitarejea wakati kama huu mwaka ujao, na Sarah atakuwa na mtoto."</w:t>
      </w:r>
    </w:p>
    <w:p>
      <w:pPr/>
      <w:r>
        <w:rPr>
          <w:lang w:val="sw_KE" w:bidi="sw_KE"/>
        </w:rPr>
      </w:r>
      <w:r>
        <w:rPr>
          <w:lang w:val="sw_KE" w:bidi="sw_KE"/>
        </w:rPr>
        <w:t>Sarah alikuwa akisikiliza kutoka ndani ya hema. Sarah na Ibrahimu walikuwa wazee sana, na Sarah hawangeweza tena kuwa na watoto. Kwa hiyo Sarah alicheka na kusema mwenyewe, "Mwanamke aliyezeeka kama mimi angeweza vipi kuwa na raha ya kuwa na watoto, haswa wakati mume wangu ni mzee sana?"</w:t>
      </w:r>
    </w:p>
    <w:p>
      <w:pPr/>
      <w:r>
        <w:rPr>
          <w:lang w:val="sw_KE" w:bidi="sw_KE"/>
        </w:rPr>
      </w:r>
      <w:r>
        <w:rPr>
          <w:lang w:val="sw_KE" w:bidi="sw_KE"/>
        </w:rPr>
        <w:t>Sitisha kitendo: Muulize mwigizaji anayeigiza Sarah, "Unahisi vipi au unawaza nini?" Unaweza kusikia mambo kama, ‘Ninacheka kwa kutoamini, kwa sababu siwezi kufikiria kupata mtoto nikiwa mzee sana,’ au ‘Hii inaonekana haina uwezekano kwangu,’ au ‘Mimi ni mzee na nimechoka, na najua mwili wangu hauwezi tena kupata watoto, kwa hiyo siamini Mungu atanipa watoto.’ Anzisha tena kitendo.</w:t>
      </w:r>
    </w:p>
    <w:p>
      <w:pPr/>
      <w:r>
        <w:rPr>
          <w:lang w:val="sw_KE" w:bidi="sw_KE"/>
        </w:rPr>
      </w:r>
      <w:r>
        <w:rPr>
          <w:lang w:val="sw_KE" w:bidi="sw_KE"/>
        </w:rPr>
        <w:t>Kisha Yahweh alisema kwa Ibrahimu, "Kwa nini Sarah alicheka? Kwa nini aliuliza, 'Je, mwanamke mzee kama mimi anaweza kuwa na mtoto'? Je, kuna chochote kigumu sana kwa Mungu? Nitarejea tena wakati kama huu mwaka ujao, na Sarah atakuwa na mwana wa kiume.</w:t>
      </w:r>
    </w:p>
    <w:p>
      <w:pPr/>
      <w:r>
        <w:rPr>
          <w:lang w:val="sw_KE" w:bidi="sw_KE"/>
        </w:rPr>
      </w:r>
      <w:r>
        <w:rPr>
          <w:lang w:val="sw_KE" w:bidi="sw_KE"/>
        </w:rPr>
        <w:t>Sitisha kitendo: Muulize mwigizaji anayeigiza Yahweh, ambaye ni mmoja wa wanaume watatu, "Unahisi vipi au unawaza nini?" Unaweza kusikia mambo kama, "Nimekasirishwa kwamba Sarah haniniamini," au "Ninakasirika kwamba Sarah anafikiri itakuwa vigumu sana kwa mimi kumpa mtoto." Anzisha tena kitendo.</w:t>
      </w:r>
    </w:p>
    <w:p>
      <w:pPr/>
      <w:r>
        <w:rPr>
          <w:lang w:val="sw_KE" w:bidi="sw_KE"/>
        </w:rPr>
      </w:r>
      <w:r>
        <w:rPr>
          <w:lang w:val="sw_KE" w:bidi="sw_KE"/>
        </w:rPr>
        <w:t>Sarah alikuwa na hofu, kwa hiyo alisema, "Sikucheka."</w:t>
      </w:r>
    </w:p>
    <w:p>
      <w:pPr/>
      <w:r>
        <w:rPr>
          <w:lang w:val="sw_KE" w:bidi="sw_KE"/>
        </w:rPr>
      </w:r>
      <w:r>
        <w:rPr>
          <w:lang w:val="sw_KE" w:bidi="sw_KE"/>
        </w:rPr>
        <w:t>Lakini Yahweh alisema, "Hapana, ulicheka</w:t>
      </w:r>
    </w:p>
    <w:p>
      <w:pPr/>
      <w:r>
        <w:rPr>
          <w:lang w:val="sw_KE" w:bidi="sw_KE"/>
        </w:rPr>
      </w:r>
      <w:r>
        <w:rPr>
          <w:lang w:val="sw_KE" w:bidi="sw_KE"/>
        </w:rPr>
        <w:t>Maliza kitendo. Muulize mwigizaji anayeigiza Sarah, "Unahisi vipi au unawaza nini?" Unaweza kusikia mambo kama, "Nimetambua tu ninazungumza na Mungu, na ninaogopa," au "Ninaogopa kwa sababu sikujua Mungu anaweza kunisikia." Muulize mwigizaji anayeigiza Yahweh, "Unahisi vipi au unawaza nini?" Unaweza kusikia mambo kama, "Ninataka Sarah kujua ninaweza kumsikia," au "Ninataka Sarah kujua ninajua alicheka."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Yahweh</w:t>
      </w:r>
      <w:r>
        <w:rPr>
          <w:lang w:val="sw_KE" w:bidi="sw_KE"/>
        </w:rPr>
        <w:t xml:space="preserve">, Mungu, alionekana kwa Ibrahimu wakati Ibrahimu alikuwa karibu na miti kubwa inayomilikiwa na Mamre. Hadithi hii inatumia jina la kibinafsi la Mungu, Yahweh. Tafuta </w:t>
      </w:r>
      <w:r>
        <w:rPr>
          <w:lang w:val="sw_KE" w:bidi="sw_KE"/>
        </w:rPr>
        <w:t>Yahweh</w:t>
      </w:r>
      <w:r>
        <w:rPr>
          <w:lang w:val="sw_KE" w:bidi="sw_KE"/>
        </w:rPr>
        <w:t xml:space="preserve"> katika faharasa na utumie neno sawa kwa Yahweh ambalo ulilotumia katika hadithi za awali.</w:t>
      </w:r>
    </w:p>
    <w:p>
      <w:pPr/>
      <w:r>
        <w:rPr>
          <w:lang w:val="sw_KE" w:bidi="sw_KE"/>
        </w:rPr>
      </w:r>
      <w:r>
        <w:rPr>
          <w:lang w:val="sw_KE" w:bidi="sw_KE"/>
        </w:rPr>
        <w:t>Siku moja, Ibrahimu alikuwa ameketi nje ya lango la hema yake wakati alitazama na ghafla kuwaona wanaume watatu wamesimama karibu. Ibrahimu alikimbia ili kukutana nao. Aliinama chini na kuanza, "</w:t>
      </w:r>
      <w:r>
        <w:rPr>
          <w:b/>
          <w:lang w:val="sw_KE" w:bidi="sw_KE"/>
        </w:rPr>
        <w:t>Bwana</w:t>
      </w:r>
      <w:r>
        <w:rPr>
          <w:lang w:val="sw_KE" w:bidi="sw_KE"/>
        </w:rPr>
        <w:t>." Neno Ibrahimu anatumia hapa wakati mwingine linarejelea Yahweh, lakini pia linaweza kuwa neno la heshima linalotumiwa kwa wanadamu. Hapa, Ibrahimu pengine hakujua alikuwa akizungumza na Yahweh na alimaanisha kusema "bwana."</w:t>
      </w:r>
    </w:p>
    <w:p>
      <w:pPr/>
      <w:r>
        <w:rPr>
          <w:lang w:val="sw_KE" w:bidi="sw_KE"/>
        </w:rPr>
      </w:r>
      <w:r>
        <w:rPr>
          <w:lang w:val="sw_KE" w:bidi="sw_KE"/>
        </w:rPr>
        <w:t>Ibrahimu aliwaalika wanaume kupumzika na kula pamoja naye. Wanaume walikubali.</w:t>
      </w:r>
    </w:p>
    <w:p>
      <w:pPr/>
      <w:r>
        <w:rPr>
          <w:lang w:val="sw_KE" w:bidi="sw_KE"/>
        </w:rPr>
      </w:r>
      <w:r>
        <w:rPr>
          <w:lang w:val="sw_KE" w:bidi="sw_KE"/>
        </w:rPr>
        <w:t xml:space="preserve">Kisha Ibrahimu aliingia ndani ya hema kwa haraka na kumwambia Sarah "Haraka!" Chukua </w:t>
      </w:r>
      <w:r>
        <w:rPr>
          <w:b/>
          <w:lang w:val="sw_KE" w:bidi="sw_KE"/>
        </w:rPr>
        <w:t>vipimo</w:t>
      </w:r>
      <w:r>
        <w:rPr>
          <w:lang w:val="sw_KE" w:bidi="sw_KE"/>
        </w:rPr>
        <w:t xml:space="preserve"> vitatu vya unga wako bora na </w:t>
      </w:r>
      <w:r>
        <w:rPr>
          <w:b/>
          <w:lang w:val="sw_KE" w:bidi="sw_KE"/>
        </w:rPr>
        <w:t>ukande</w:t>
      </w:r>
      <w:r>
        <w:rPr>
          <w:lang w:val="sw_KE" w:bidi="sw_KE"/>
        </w:rPr>
        <w:t xml:space="preserve"> na tengeneza mkate. Vipimo" inarejelea sehemu kubwa ya unga. Inaweza kuwa takriban lita 8, kilo 8, au galoni 2. "Kukanda unga" kunamaanisha kushinikiza kuvuta mchanganyiko wa unga na maji mpaka unga unakuwa unga ambao unaweza kutengenezwa kuwa mkate.</w:t>
      </w:r>
    </w:p>
    <w:p>
      <w:pPr/>
      <w:r>
        <w:rPr>
          <w:lang w:val="sw_KE" w:bidi="sw_KE"/>
        </w:rPr>
      </w:r>
      <w:r>
        <w:rPr>
          <w:lang w:val="sw_KE" w:bidi="sw_KE"/>
        </w:rPr>
        <w:t xml:space="preserve">Kisha Ibrahimu alikimbia kwa mifugo yake ya ng'ombe na kuchagua ndama </w:t>
      </w:r>
      <w:r>
        <w:rPr>
          <w:b/>
          <w:lang w:val="sw_KE" w:bidi="sw_KE"/>
        </w:rPr>
        <w:t>laini</w:t>
      </w:r>
      <w:r>
        <w:rPr>
          <w:lang w:val="sw_KE" w:bidi="sw_KE"/>
        </w:rPr>
        <w:t xml:space="preserve"> na mzuri na kumpa mtumishi ili kuandaa haraka. Ndama ni ng'ombe mchanga.</w:t>
      </w:r>
    </w:p>
    <w:p>
      <w:pPr/>
      <w:r>
        <w:rPr>
          <w:lang w:val="sw_KE" w:bidi="sw_KE"/>
        </w:rPr>
      </w:r>
      <w:r>
        <w:rPr>
          <w:lang w:val="sw_KE" w:bidi="sw_KE"/>
        </w:rPr>
        <w:t xml:space="preserve">Wakati chakula kilikuwa tayari, Ibrahimu aliwapa wanaume nyama ya kuchoma, </w:t>
      </w:r>
      <w:r>
        <w:rPr>
          <w:b/>
          <w:lang w:val="sw_KE" w:bidi="sw_KE"/>
        </w:rPr>
        <w:t>mtindi</w:t>
      </w:r>
      <w:r>
        <w:rPr>
          <w:lang w:val="sw_KE" w:bidi="sw_KE"/>
        </w:rPr>
        <w:t xml:space="preserve"> na maziwa. Mtindi inarejelea maziwa ambayo yamekuwa mazito na kali.</w:t>
      </w:r>
    </w:p>
    <w:p>
      <w:pPr/>
      <w:r>
        <w:rPr>
          <w:lang w:val="sw_KE" w:bidi="sw_KE"/>
        </w:rPr>
      </w:r>
      <w:r>
        <w:rPr>
          <w:lang w:val="sw_KE" w:bidi="sw_KE"/>
        </w:rPr>
        <w:t>Wanaume walipokula, Ibrahimu aliwahudumia katika kivuli cha miti.</w:t>
      </w:r>
    </w:p>
    <w:p>
      <w:pPr/>
      <w:r>
        <w:rPr>
          <w:lang w:val="sw_KE" w:bidi="sw_KE"/>
        </w:rPr>
      </w:r>
      <w:r>
        <w:rPr>
          <w:lang w:val="sw_KE" w:bidi="sw_KE"/>
        </w:rPr>
        <w:t xml:space="preserve">Wageni hao walipokuwa wakizungumza na Ibrahimu, mmoja wao alisema kwamba Sarah angekuwa na mwana mwaka ujao. Sarah, ambaye alikuwa akisikiliza ndani ya hema, alicheka kwa kimya kimoyomoyo na kusema, "Mwanamke aliyezeeka kama mimi angeweza vipi kuwa na aina hiyo ya raha, haswa wakati </w:t>
      </w:r>
      <w:r>
        <w:rPr>
          <w:b/>
          <w:lang w:val="sw_KE" w:bidi="sw_KE"/>
        </w:rPr>
        <w:t>bwana wangu, mume wangu</w:t>
      </w:r>
      <w:r>
        <w:rPr>
          <w:lang w:val="sw_KE" w:bidi="sw_KE"/>
        </w:rPr>
        <w:t>, pia ni mzee sana?" Katika hadithi, Sarah anatumia aina ya heshima ya neno mume ili kumrejelea Ibrahimu.</w:t>
      </w:r>
    </w:p>
    <w:p>
      <w:pPr/>
      <w:r>
        <w:rPr>
          <w:lang w:val="sw_KE" w:bidi="sw_KE"/>
        </w:rPr>
      </w:r>
      <w:r>
        <w:rPr>
          <w:lang w:val="sw_KE" w:bidi="sw_KE"/>
        </w:rPr>
        <w:t>Kisha Yahweh alimwuliza Ibrahimu kwa nini Sarah alicheka. Sarah alikuwa na hofu, kwa hiyo alisema hakucheka. Lakini Yahweh alisema, "Hapana, ulicheka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hivyo mpaka kikundi kisimulie tena simulizi yote. Wanachama wa kikundi wanaweza kusahihishana katika hatua hii. Sitisha sauti hii hapa.</w:t>
      </w:r>
    </w:p>
    <w:p>
      <w:pPr/>
      <w:r>
        <w:rPr>
          <w:lang w:val="sw_KE" w:bidi="sw_KE"/>
        </w:rPr>
      </w:r>
      <w:r>
        <w:rPr>
          <w:lang w:val="sw_KE" w:bidi="sw_KE"/>
        </w:rPr>
        <w:t>Kisha, kila mshiriki wa kikundi anatakiwa kusimulia simulizi lote bila kusitishwa angalau mara moja. Mwanachama wa kikundi anaweza kutumia vitu vya bahati nasibu, harakati au ubao wao wa hadithi ili kuwasaidia kukumbuka sehemu ya maandiko. Sitisha sauti hii ya kurekodi hapa.</w:t>
      </w:r>
    </w:p>
    <w:p>
      <w:pPr/>
      <w:r>
        <w:rPr>
          <w:lang w:val="sw_KE" w:bidi="sw_KE"/>
        </w:rPr>
      </w:r>
      <w:r>
        <w:rPr>
          <w:lang w:val="sw_KE" w:bidi="sw_KE"/>
        </w:rPr>
        <w:t>Kisha, kikundi kinaweza kuamua ni toleo gani la simulizi wanalolipenda zaidi. Unaweza kuamua kwamba ulipenda jinsi mwanakikundi mmoja alivyosimulia sehemu moja lakini ulipenda jinsi mwanakikundi mwingine alivyosimulia sehemu nyingine. 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18:16–33</w:t>
      </w:r>
      <w:r>
        <w:rPr>
          <w:lang w:val="sw_KE" w:bidi="sw_KE"/>
        </w:rPr>
      </w:r>
    </w:p>
    <w:p>
      <w:pPr>
        <w:pStyle w:val="Heading3"/>
      </w:pPr>
      <w:r>
        <w:rPr>
          <w:lang w:val="sw_KE" w:bidi="sw_KE"/>
        </w:rPr>
        <w:t>Sikiliza na Moyo</w:t>
      </w:r>
    </w:p>
    <w:p>
      <w:pPr/>
      <w:r>
        <w:rPr>
          <w:lang w:val="sw_KE" w:bidi="sw_KE"/>
        </w:rPr>
      </w:r>
      <w:r>
        <w:rPr>
          <w:lang w:val="sw_KE" w:bidi="sw_KE"/>
        </w:rPr>
        <w:t>Katika hatua hii, sikiliza kitabu cha mwanzo 18:16–33 na uweke moyoni mwako. Sikiliza toleo la sauti la Mwanzo 18:16–33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18:16–33 katika tafsiri rahisi zaidi kuelewa.</w:t>
      </w:r>
    </w:p>
    <w:p>
      <w:pPr/>
      <w:r>
        <w:rPr>
          <w:lang w:val="sw_KE" w:bidi="sw_KE"/>
        </w:rPr>
      </w:r>
      <w:r>
        <w:rPr>
          <w:lang w:val="sw_KE" w:bidi="sw_KE"/>
        </w:rPr>
        <w:t>Hadithi hii inatokea mara baada ya hadithi ya mwisho. Hii ni ya pili katika mfululizo wa hadithi nne kuhusu Ibrahimu na Loti. Ingawa Lutu haonekani katika simulizi hii, wanaume wako njiani kuelekea Sodoma, mji ambapo Lutu anaishi. Sehemu kubwa ya hadithi hii ni mazungumzo kati ya Mungu na Ibrahimu. Katika hadithi hii, Ibrahimu anamwomba Mungu asiharibu watu wasio na hatia pamoja na wenye hatia. Ibrahimu anataka kujua kama anaweza kumwamini Mungu kuwa mwamuzi mzuri na wa haki.</w:t>
      </w:r>
    </w:p>
    <w:p>
      <w:pPr/>
      <w:r>
        <w:rPr>
          <w:lang w:val="sw_KE" w:bidi="sw_KE"/>
        </w:rPr>
      </w:r>
      <w:r>
        <w:rPr>
          <w:lang w:val="sw_KE" w:bidi="sw_KE"/>
        </w:rPr>
        <w:t>Wanaume watatu ambao walikuwa wamemtembelea Ibrahimu waliamka ili kuondoka baada ya kula na Ibrahimu. Ibrahimu alitembea na wanaume. Ilikuwa ya kawaida katika utamaduni wa Ibrahimu kutembea na wageni kwa muda wakati waliondoka ili kuonyesha heshima na shukrani kwa ziara yao.</w:t>
      </w:r>
    </w:p>
    <w:p>
      <w:pPr/>
      <w:r>
        <w:rPr>
          <w:lang w:val="sw_KE" w:bidi="sw_KE"/>
        </w:rPr>
      </w:r>
      <w:r>
        <w:rPr>
          <w:lang w:val="sw_KE" w:bidi="sw_KE"/>
        </w:rPr>
        <w:t>Sitisha hapa na mjadili kama timu: Unasema vipi kwa wageni wanaoheshimiwa katika utamaduni wako? Sitisha sauti hii hapa.</w:t>
      </w:r>
    </w:p>
    <w:p>
      <w:pPr/>
      <w:r>
        <w:rPr>
          <w:lang w:val="sw_KE" w:bidi="sw_KE"/>
        </w:rPr>
      </w:r>
      <w:r>
        <w:rPr>
          <w:lang w:val="sw_KE" w:bidi="sw_KE"/>
        </w:rPr>
        <w:t>Waliangalia chini kuelekea mji wa Sodoma. Wakati waliangalia chini kuelekea Sodoma, wanaume hawa pengine walikuwa kwenye mahali pa juu au mwamba katika milima nje ya eneo la miti ya Mamre, ambapo Ibrahimu aliishi.</w:t>
      </w:r>
    </w:p>
    <w:p>
      <w:pPr/>
      <w:r>
        <w:rPr>
          <w:lang w:val="sw_KE" w:bidi="sw_KE"/>
        </w:rPr>
      </w:r>
      <w:r>
        <w:rPr>
          <w:lang w:val="sw_KE" w:bidi="sw_KE"/>
        </w:rPr>
        <w:t xml:space="preserve">Sitisha hapa na uangalie ramani ya miti kubwa </w:t>
      </w:r>
      <w:r>
        <w:rPr>
          <w:lang w:val="sw_KE" w:bidi="sw_KE"/>
        </w:rPr>
        <w:t>ya Mamre</w:t>
      </w:r>
      <w:r>
        <w:rPr>
          <w:lang w:val="sw_KE" w:bidi="sw_KE"/>
        </w:rPr>
        <w:t xml:space="preserve">. Tazama ramani ya </w:t>
      </w:r>
      <w:r>
        <w:rPr>
          <w:lang w:val="sw_KE" w:bidi="sw_KE"/>
        </w:rPr>
        <w:t>miji ya Sodoma na Gomora</w:t>
      </w:r>
      <w:r>
        <w:rPr>
          <w:lang w:val="sw_KE" w:bidi="sw_KE"/>
        </w:rPr>
        <w:t>. Sitisha sauti hii hapa.</w:t>
      </w:r>
    </w:p>
    <w:p>
      <w:pPr/>
      <w:r>
        <w:rPr>
          <w:lang w:val="sw_KE" w:bidi="sw_KE"/>
        </w:rPr>
      </w:r>
      <w:r>
        <w:rPr>
          <w:lang w:val="sw_KE" w:bidi="sw_KE"/>
        </w:rPr>
        <w:t>Kisha mmoja wa wanaume, Yahweh mwenyewe, alifikiria moyoni mwake, "Je, nifiche mpango wangu kutoka kwa Ibrahimu?" Uzao wa Ibrahimu utakuwa taifa kubwa na lenye nguvu, na mataifa yote kwenye dunia yatabarikiwa kupitia Ibrahimu. Hii itatokea kwa sababu nimemchagua ili kuamuru watoto wake na familia zao kutunza njia ya Yahweh, njia yangu, kwa kufanya kile ambacho ni cha haki na haki." Kifungu "kutunza njia ya Yahweh" kinamaanisha kumtii Mungu na kuishi jinsi Mungu anavyotaka. Njia ya kutunza njia ya Yahweh ni kufanya mambo ya haki na tu, au kuwa na uhusiano mzuri na Yahweh ambao unakufanya ufanye kile ambacho ni kizuri, sahihi, na haki.</w:t>
      </w:r>
    </w:p>
    <w:p>
      <w:pPr/>
      <w:r>
        <w:rPr>
          <w:lang w:val="sw_KE" w:bidi="sw_KE"/>
        </w:rPr>
      </w:r>
      <w:r>
        <w:rPr>
          <w:lang w:val="sw_KE" w:bidi="sw_KE"/>
        </w:rPr>
        <w:t>Yahweh aliendelea kufikiria kwa yeye mwenyewe, "Kisha nitafanya kila kitu nilichoahidi kwa Ibrahimu." Hapa, Yahweh anafikiri kwamba yeye mwenyewe, ama kwa sauti au kwa kimya. Yahweh anataka kufichua mambo kuhusu jinsi anavyotenda katika dunia kwa Ibrahimu, kwa sababu uzao wa Ibrahimu watakuwa taifa muhimu.</w:t>
      </w:r>
    </w:p>
    <w:p>
      <w:pPr/>
      <w:r>
        <w:rPr>
          <w:lang w:val="sw_KE" w:bidi="sw_KE"/>
        </w:rPr>
      </w:r>
      <w:r>
        <w:rPr>
          <w:lang w:val="sw_KE" w:bidi="sw_KE"/>
        </w:rPr>
        <w:t>Kwa hiyo Yahweh alimwambia Ibrahimu, "Nimesikia kilio kikubwa kutoka kwa Sodoma na Gomora, kwa sababu dhambi yao ni nyingi sana. Ninakwenda chini ili kujua kama matendo yao ni mabaya kama kilio cha kusikia. Ikiwa sio, nitajua." Hapa, "kilio kikubwa" kinaweza kurejelea kilio ambacho mtu anatoa kwa sababu wanadhulumiwa na matibabu ya ukatili au kwa watu wanaomlilia Yahweh ili kuwaadhibu watu wenye dhambi.</w:t>
      </w:r>
    </w:p>
    <w:p>
      <w:pPr/>
      <w:r>
        <w:rPr>
          <w:lang w:val="sw_KE" w:bidi="sw_KE"/>
        </w:rPr>
      </w:r>
      <w:r>
        <w:rPr>
          <w:lang w:val="sw_KE" w:bidi="sw_KE"/>
        </w:rPr>
        <w:t>Kwa hiyo wanaume wengine wawili waliondoka na kwenda kuelekea Sodoma, lakini Ibrahimu alibakia kusimama na Yahweh. Hapa, simulizi inatumia kifungu "Ibrahimu alibakia amesimama mbele ya Yahweh." Hii wakati mwingine inarejelea wakati manabii, wajumbe wa Yahweh, wanasimama mbele ya Yahweh na kumwomba Yahweh kwa kitu kwa niaba ya watu wengine. Ibrahimu anasimama mbele ya Yahweh ili kumtetea mtu mwingine.</w:t>
      </w:r>
    </w:p>
    <w:p>
      <w:pPr/>
      <w:r>
        <w:rPr>
          <w:lang w:val="sw_KE" w:bidi="sw_KE"/>
        </w:rPr>
      </w:r>
      <w:r>
        <w:rPr>
          <w:lang w:val="sw_KE" w:bidi="sw_KE"/>
        </w:rPr>
        <w:t>Ibrahimu alimkaribia Yahweh. Alisema, "Je, utawaangamiza watu wenye haki pamoja na watu waovu?" Hapa, Ibrahimu pengine alimaanisha "mzuri" au "asiye na hatia" wakati alizungumza kuhusu wenye haki. "Mwovu" ni kinyume cha mwenye haki. Inarejelea mtu ambaye hayuko katika uhusiano sahihi na Yahweh na anaasi Yahweh kila wakati. Hapa, Ibrahimu pengine anamaanisha "uovu" au "mwenye hatia."</w:t>
      </w:r>
    </w:p>
    <w:p>
      <w:pPr/>
      <w:r>
        <w:rPr>
          <w:lang w:val="sw_KE" w:bidi="sw_KE"/>
        </w:rPr>
      </w:r>
      <w:r>
        <w:rPr>
          <w:lang w:val="sw_KE" w:bidi="sw_KE"/>
        </w:rPr>
        <w:t>Kisha Ibrahimu anamwomba Yahweh kama Yahweh ataharibu mji kama kuna watu 50 wenye haki katika mji. Ibrahimu anasema, "Iwe mbali kwako kufanya kitu kama hicho, kuua wenye haki pamoja na waovu, kuwatendea wote wawili sawa!" Wakati Ibrahimu anasema "iwe mbali kutoka kwako," Ibrahimu anakataa sana wazo kwamba Yahweh angewaua watu wenye haki.</w:t>
      </w:r>
    </w:p>
    <w:p>
      <w:pPr/>
      <w:r>
        <w:rPr>
          <w:lang w:val="sw_KE" w:bidi="sw_KE"/>
        </w:rPr>
      </w:r>
      <w:r>
        <w:rPr>
          <w:lang w:val="sw_KE" w:bidi="sw_KE"/>
        </w:rPr>
        <w:t>Ibrahimu aliendelea, "Iwe mbali kutoka kwako! Je, wewe, mwamuzi wa dunia yote, hutafanya kile ambacho ni sahihi?" Yahweh ni "mwamuzi wa dunia yote"—ana nguvu ya kuamua ni nani amefanya sawa au makosa, na ni adhabu gani au tuzo ambayo kila mtu anastahili.</w:t>
      </w:r>
    </w:p>
    <w:p>
      <w:pPr/>
      <w:r>
        <w:rPr>
          <w:lang w:val="sw_KE" w:bidi="sw_KE"/>
        </w:rPr>
      </w:r>
      <w:r>
        <w:rPr>
          <w:lang w:val="sw_KE" w:bidi="sw_KE"/>
        </w:rPr>
        <w:t>Na Yahweh alijibu, "Nikiona watu 50 wenye haki katika Sodoma, nitaokoa mahali pote kwa ajili yao."</w:t>
      </w:r>
    </w:p>
    <w:p>
      <w:pPr/>
      <w:r>
        <w:rPr>
          <w:lang w:val="sw_KE" w:bidi="sw_KE"/>
        </w:rPr>
      </w:r>
      <w:r>
        <w:rPr>
          <w:lang w:val="sw_KE" w:bidi="sw_KE"/>
        </w:rPr>
        <w:t>Kisha Ibrahimu aliuliza, "Sasa kwa kuwa nimeanza kuzungumza na Bwana, au wewe bwana, kwa ujasiri, hata ingawa sina chochote isipokuwa vumbi na majivu, naomba uniruhusu kuendelea kuzungumza." Ni nini ikiwa kuna watu watano wenye haki chini ya 50 katika mji? Je, utaharibu mji wote kwa sababu watu watano hawako?" Hapa, Ibrahimu alitumia fomu ya heshima ya anwani ili kufanya ombi hili. Ibrahimu alizungumza na Yahweh kwa njia ambayo angezungumza na wafalme au watu muhimu. Ibrahimu anatumia cheo 'Bwana,' au 'bwana,' kwa Yahweh. Hapa, na katika mazungumzo yake yote na Yahweh, Ibrahimu anatumia lugha ya adabu sana na ya heshima.</w:t>
      </w:r>
    </w:p>
    <w:p>
      <w:pPr/>
      <w:r>
        <w:rPr>
          <w:lang w:val="sw_KE" w:bidi="sw_KE"/>
        </w:rPr>
      </w:r>
      <w:r>
        <w:rPr>
          <w:lang w:val="sw_KE" w:bidi="sw_KE"/>
        </w:rPr>
        <w:t>Sitisha hapa na mjadili kama kikundi: Unazungumza vipi kwa heshima kwa wale wenye mamlaka? Unafanya vipi maombi ya upole na ya heshima katika lugha yako? Sitisha sauti hii hapa.</w:t>
      </w:r>
    </w:p>
    <w:p>
      <w:pPr/>
      <w:r>
        <w:rPr>
          <w:lang w:val="sw_KE" w:bidi="sw_KE"/>
        </w:rPr>
      </w:r>
      <w:r>
        <w:rPr>
          <w:lang w:val="sw_KE" w:bidi="sw_KE"/>
        </w:rPr>
        <w:t>Ibrahimu anajiita "vumbi na majivu." Ibrahimu anakubali kwamba yeye ni binadamu tu. Yeye si muhimu kama Yahweh.</w:t>
      </w:r>
    </w:p>
    <w:p>
      <w:pPr/>
      <w:r>
        <w:rPr>
          <w:lang w:val="sw_KE" w:bidi="sw_KE"/>
        </w:rPr>
      </w:r>
      <w:r>
        <w:rPr>
          <w:lang w:val="sw_KE" w:bidi="sw_KE"/>
        </w:rPr>
        <w:t>Sitisha hapa na mjadili kama kikundi: Je, una misemo gani sawa na "vumbi na majivu" katika lugha yako ili kuonyesha unyenyekevu kama hii? Sitisha sauti hii hapa.</w:t>
      </w:r>
    </w:p>
    <w:p>
      <w:pPr/>
      <w:r>
        <w:rPr>
          <w:lang w:val="sw_KE" w:bidi="sw_KE"/>
        </w:rPr>
      </w:r>
      <w:r>
        <w:rPr>
          <w:lang w:val="sw_KE" w:bidi="sw_KE"/>
        </w:rPr>
        <w:t>Kisha Ibrahimu anamwomba Yahweh mara tatu kama ataharibu mji kama idadi fulani ya watu wenye haki wanaishi hapo. Kila wakati, idadi ya watu Ibrahimu anawauliza kuhusu inakwenda chini. Kila wakati, Yahweh anasema hataharibu mji ikiwa kuna idadi hiyo ya watu wenye haki hapo. Mwishowe, Yahweh anasema hataharibu mji ikiwa atapata watu 10 wenye haki katika mji. Simulizi hainaelezea kwa nini Ibrahimu aliacha kuuliza watu 10.</w:t>
      </w:r>
    </w:p>
    <w:p>
      <w:pPr/>
      <w:r>
        <w:rPr>
          <w:lang w:val="sw_KE" w:bidi="sw_KE"/>
        </w:rPr>
      </w:r>
      <w:r>
        <w:rPr>
          <w:lang w:val="sw_KE" w:bidi="sw_KE"/>
        </w:rPr>
        <w:t>Hapa, Yahweh anamwonyesha Ibrahimu kwamba anajali zaidi kuhusu watu wachache wenye haki kuliko watu wengi waovu.</w:t>
      </w:r>
    </w:p>
    <w:p>
      <w:pPr/>
      <w:r>
        <w:rPr>
          <w:lang w:val="sw_KE" w:bidi="sw_KE"/>
        </w:rPr>
      </w:r>
      <w:r>
        <w:rPr>
          <w:lang w:val="sw_KE" w:bidi="sw_KE"/>
        </w:rPr>
        <w:t>Katika hadithi hii, Yahweh anamwambia Ibrahimu tena kwamba Yahweh atabariki uzao wa Ibrahimu na mataifa yote yatabarikiwa kupitia uzao wa Ibrahimu. Kisha, katika hadithi hii, Ibrahimu pia anakuwa baraka kwa mataifa mengine kwa kumwomba Yahweh asiwaangamize.</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18:16–33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mawili.</w:t>
      </w:r>
    </w:p>
    <w:p>
      <w:pPr/>
      <w:r>
        <w:rPr>
          <w:lang w:val="sw_KE" w:bidi="sw_KE"/>
        </w:rPr>
      </w:r>
      <w:r>
        <w:rPr>
          <w:b/>
          <w:lang w:val="sw_KE" w:bidi="sw_KE"/>
        </w:rPr>
        <w:t>Katika tukio la kwanza:</w:t>
      </w:r>
      <w:r>
        <w:rPr>
          <w:lang w:val="sw_KE" w:bidi="sw_KE"/>
        </w:rPr>
        <w:t xml:space="preserve"> Wanaume waliamka kutoka kwa chakula chao na kutembea kuelekea Sodoma. Ibrahimu alitembea pamoja nao ili kuwatuma njiani yao. Mungu alijiuliza kama anapaswa kumwambia Ibrahimu kile alikuwa karibu kufanya baadaye.</w:t>
      </w:r>
    </w:p>
    <w:p>
      <w:pPr/>
      <w:r>
        <w:rPr>
          <w:lang w:val="sw_KE" w:bidi="sw_KE"/>
        </w:rPr>
      </w:r>
      <w:r>
        <w:rPr>
          <w:b/>
          <w:lang w:val="sw_KE" w:bidi="sw_KE"/>
        </w:rPr>
        <w:t>Katika tukio la pili:</w:t>
      </w:r>
      <w:r>
        <w:rPr>
          <w:lang w:val="sw_KE" w:bidi="sw_KE"/>
        </w:rPr>
        <w:t xml:space="preserve"> Kisha wanaume wengine wawili waliondoka na kuelekea Sodoma. Lakini Mungu alibakia na Ibrahimu.</w:t>
      </w:r>
    </w:p>
    <w:p>
      <w:pPr/>
      <w:r>
        <w:rPr>
          <w:lang w:val="sw_KE" w:bidi="sw_KE"/>
        </w:rPr>
      </w:r>
      <w:r>
        <w:rPr>
          <w:lang w:val="sw_KE" w:bidi="sw_KE"/>
        </w:rPr>
        <w:t>Ibrahimu alimkaribia Yahweh. Ibrahimu alimwuliza Yahweh kama Yahweh angeharibu watu wenye haki pamoja na watu waovu. Ibrahimu aliuliza kama Yahweh angeharibu Sodoma kama kulikuwa na watu 50 wenye haki katika Sodoma, kama kulikuwa na watu 45 wenye haki, kama kulikuwa na watu 40 wenye haki, kama kulikuwa na watu 30 wenye haki, kama kulikuwa na watu 20 wenye haki, na kama kulikuwa na watu 10 wenye haki. Yahweh alijibu kila wakati kwamba hangeharibu mji.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au Yahweh</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wageni wengine wawili</w:t>
      </w:r>
    </w:p>
    <w:p>
      <w:pPr>
        <w:pStyle w:val="ListBullet"/>
        <w:spacing w:line="240" w:lineRule="auto"/>
        <w:ind w:left="720"/>
      </w:pPr>
      <w:r>
        <w:rPr>
          <w:lang w:val="sw_KE" w:bidi="sw_KE"/>
        </w:rPr>
      </w:r>
      <w:r>
        <w:rPr>
          <w:lang w:val="sw_KE" w:bidi="sw_KE"/>
        </w:rPr>
        <w:t>watu katika mji ambao wanalia</w:t>
      </w:r>
    </w:p>
    <w:p>
      <w:pPr/>
      <w:r>
        <w:rPr>
          <w:lang w:val="sw_KE" w:bidi="sw_KE"/>
        </w:rPr>
      </w:r>
      <w:r>
        <w:rPr>
          <w:lang w:val="sw_KE" w:bidi="sw_KE"/>
        </w:rPr>
        <w:t>Kama kikundi, zingatia sehemu hizi za mpangilio wa simulizi:</w:t>
      </w:r>
    </w:p>
    <w:p>
      <w:pPr/>
      <w:r>
        <w:rPr>
          <w:lang w:val="sw_KE" w:bidi="sw_KE"/>
        </w:rPr>
      </w:r>
      <w:r>
        <w:rPr>
          <w:lang w:val="sw_KE" w:bidi="sw_KE"/>
        </w:rPr>
        <w:t>Unaweza kutaka kubadilisha utaratibu wa matukio katika mwanzo wa tukio la kwanza. Baada ya kumaliza chakula chao na Ibrahimu karibu na miti ya Mamre, wanaume watatu wanasimama na kuondoka. Ibrahimu anatembea pamoja nao ili kusema kwaheri kwao. Katika hatua fulani ya juu katika milima, wote wanasimama na kuangalia katika bonde kuelekea mji wa Sodoma.</w:t>
      </w:r>
    </w:p>
    <w:p>
      <w:pPr/>
      <w:r>
        <w:rPr>
          <w:lang w:val="sw_KE" w:bidi="sw_KE"/>
        </w:rPr>
      </w:r>
      <w:r>
        <w:rPr>
          <w:lang w:val="sw_KE" w:bidi="sw_KE"/>
        </w:rPr>
        <w:t xml:space="preserve">Sitisha hapa na kwenye ramani, uonyeshe timu </w:t>
      </w:r>
      <w:r>
        <w:rPr>
          <w:lang w:val="sw_KE" w:bidi="sw_KE"/>
        </w:rPr>
        <w:t>miti mkubwa wa Mamre, mji wa Sodoma, na mahali ambapo Ibrahimu na wanaume pengine walisimama ili kutazama Sodoma</w:t>
      </w:r>
      <w:r>
        <w:rPr>
          <w:lang w:val="sw_KE" w:bidi="sw_KE"/>
        </w:rPr>
        <w:t>. Sitisha sauti hii hapa.</w:t>
      </w:r>
    </w:p>
    <w:p>
      <w:pPr/>
      <w:r>
        <w:rPr>
          <w:lang w:val="sw_KE" w:bidi="sw_KE"/>
        </w:rPr>
      </w:r>
      <w:r>
        <w:rPr>
          <w:lang w:val="sw_KE" w:bidi="sw_KE"/>
        </w:rPr>
        <w:t>Kisha Yahweh anajiuliza, "Je, ninapaswa kuficha mpango wangu kutoka kwa Ibrahimu?" Hii ni swali Yahweh hatarajii jibu lake. Yahweh anazungumza na yeye mwenyewe hapa. Hatujui kama Yahweh anazungumza kwa sauti au anafikiri tu hili.</w:t>
      </w:r>
    </w:p>
    <w:p>
      <w:pPr/>
      <w:r>
        <w:rPr>
          <w:lang w:val="sw_KE" w:bidi="sw_KE"/>
        </w:rPr>
      </w:r>
      <w:r>
        <w:rPr>
          <w:lang w:val="sw_KE" w:bidi="sw_KE"/>
        </w:rPr>
        <w:t>Yahweh anaendelea, "Ibrahimu atakuwa babu wa taifa kubwa na lenye nguvu, na mataifa yote kwenye dunia yatabarikiwa kupitia yeye." Njia ambayo Yahweh anavyosema kauli hii inaonyesha kwamba kile anachosema hakika kitatokea. Kwa sababu Ibrahimu atakuwa babu muhimu wa taifa kubwa, Yahweh anataka kufichua mipango yake kwa Ibrahimu.</w:t>
      </w:r>
    </w:p>
    <w:p>
      <w:pPr/>
      <w:r>
        <w:rPr>
          <w:lang w:val="sw_KE" w:bidi="sw_KE"/>
        </w:rPr>
      </w:r>
      <w:r>
        <w:rPr>
          <w:lang w:val="sw_KE" w:bidi="sw_KE"/>
        </w:rPr>
        <w:t>Yahweh anaendelea kuelezea kwa nini Ibrahimu atakuwa babu wa taifa kubwa. Yahweh amemchagua Ibrahimu kwa jukumu hili muhimu. Kama babu ya taifa kubwa, Yahweh atawafundisha watoto wake na familia zao jinsi ya kuishi kwa njia ambayo Yahweh anataka waweze kuishi.</w:t>
      </w:r>
    </w:p>
    <w:p>
      <w:pPr/>
      <w:r>
        <w:rPr>
          <w:lang w:val="sw_KE" w:bidi="sw_KE"/>
        </w:rPr>
      </w:r>
      <w:r>
        <w:rPr>
          <w:lang w:val="sw_KE" w:bidi="sw_KE"/>
        </w:rPr>
        <w:t>Yahweh sasa anazungumza moja kwa moja na Ibrahimu. Yahweh anasema, "Nimesikia watu wanalia dhidi ya Sodoma na Gomora, kwa sababu wanafanya mambo ya dhambi sana. Ninakwenda chini ili kuona kama matendo yao ni mabaya kama kile ambacho nimesikia. Ikiwa sio, nitajua."</w:t>
      </w:r>
    </w:p>
    <w:p>
      <w:pPr/>
      <w:r>
        <w:rPr>
          <w:lang w:val="sw_KE" w:bidi="sw_KE"/>
        </w:rPr>
      </w:r>
      <w:r>
        <w:rPr>
          <w:lang w:val="sw_KE" w:bidi="sw_KE"/>
        </w:rPr>
        <w:t xml:space="preserve">Sitisha hapa. Kama kikundi, angalia </w:t>
      </w:r>
      <w:r>
        <w:rPr>
          <w:lang w:val="sw_KE" w:bidi="sw_KE"/>
        </w:rPr>
        <w:t>miji ya Sodoma</w:t>
      </w:r>
      <w:r>
        <w:rPr>
          <w:lang w:val="sw_KE" w:bidi="sw_KE"/>
        </w:rPr>
        <w:t xml:space="preserve"> na Gomora kwenye ramani. Sitisha sauti hii hapa.</w:t>
      </w:r>
    </w:p>
    <w:p>
      <w:pPr/>
      <w:r>
        <w:rPr>
          <w:lang w:val="sw_KE" w:bidi="sw_KE"/>
        </w:rPr>
      </w:r>
      <w:r>
        <w:rPr>
          <w:lang w:val="sw_KE" w:bidi="sw_KE"/>
        </w:rPr>
        <w:t>Wanaume wengine wawili wanaondoka na kuanza kusafiri kuelekea Sodoma. Lakini Ibrahimu anabaki amesimama mbele ya Mungu. Anataka kumwomba Yahweh kwa neema kwa watu wenye haki katika Sodoma.</w:t>
      </w:r>
    </w:p>
    <w:p>
      <w:pPr/>
      <w:r>
        <w:rPr>
          <w:lang w:val="sw_KE" w:bidi="sw_KE"/>
        </w:rPr>
      </w:r>
      <w:r>
        <w:rPr>
          <w:lang w:val="sw_KE" w:bidi="sw_KE"/>
        </w:rPr>
        <w:t>Kuwa na taswira ya mazungumzo katika tukio la pili. Ibrahimu anakuja karibu na Yahweh. Ibrahimu anasema, "Je, utawaangamiza watu wasio na hatia pamoja na wenye hatia?" Maneno ambayo simulizi inatumia kwa wasio na hatia na wenye hatia yanarejelea watu. Ibrahimu anauliza kama Yahweh atawaangamiza watu wasio na hatia pamoja na watu wa hatia. Ibrahimu hatarajii jibu la swali hili. Badala yake, Ibrahimu anajaribu kusema kwamba itakuwa vibaya kuharibu watu wasio na hatia pamoja na watu wa hatia.</w:t>
      </w:r>
    </w:p>
    <w:p>
      <w:pPr/>
      <w:r>
        <w:rPr>
          <w:lang w:val="sw_KE" w:bidi="sw_KE"/>
        </w:rPr>
      </w:r>
      <w:r>
        <w:rPr>
          <w:lang w:val="sw_KE" w:bidi="sw_KE"/>
        </w:rPr>
        <w:t>Ibrahimu anaendelea, "Je na ikiwa kuna watu 50 wasio na hatia katika mji?" Hapa, na katika maswali yake mengine, Ibrahimu anafikiri hali inayowezekana ambayo inaweza kuwepo au isiwepo. Huenda kuna watu wasio na hatia katika mji.</w:t>
      </w:r>
    </w:p>
    <w:p>
      <w:pPr/>
      <w:r>
        <w:rPr>
          <w:lang w:val="sw_KE" w:bidi="sw_KE"/>
        </w:rPr>
      </w:r>
      <w:r>
        <w:rPr>
          <w:lang w:val="sw_KE" w:bidi="sw_KE"/>
        </w:rPr>
        <w:t>Ibrahimu anaendelea, "Je, utaharibu mji na hutawaokoa watu 50 wasio na hatia ndani yake? Itakuwa vibaya kwa wewe kufanya kitu kama hicho, kuharibu wasio na hatia pamoja na wenye hatia, kuua wasio na hatia na wenye hatia. Ingekua jambo lisilowezekana! Je, hautaihukumu dunia yote, fanya kile ambacho ni haki tu?" Hapa, Ibrahimu anarudia ili kusisitiza hoja yake. Ibrahimu anamwambia Yahweh kile anachojua kuhusu Yahweh ni nani na jinsi Yahweh anatenda na jinsi anavyotenda. Ibrahimu anajaribu kumshawishi Yahweh asiharibu watu wasio na hatia na wenye hatia kwa kusema kwamba si kitu Yahweh angefanya.</w:t>
      </w:r>
    </w:p>
    <w:p>
      <w:pPr/>
      <w:r>
        <w:rPr>
          <w:lang w:val="sw_KE" w:bidi="sw_KE"/>
        </w:rPr>
      </w:r>
      <w:r>
        <w:rPr>
          <w:lang w:val="sw_KE" w:bidi="sw_KE"/>
        </w:rPr>
        <w:t>Sitisha hapa na mjadili kama kikundi: Simulia kuhusu wakati ulijaribu kumshawishi mtu kwamba unajua hangefanya kitu kibaya. Ulisemaje hivyo? Ni maneno au misemo gani unatumia ili kuonyesha kwamba huamini mtu atafanya kitu kibaya? Sitisha sauti hii hapa.</w:t>
      </w:r>
    </w:p>
    <w:p>
      <w:pPr/>
      <w:r>
        <w:rPr>
          <w:lang w:val="sw_KE" w:bidi="sw_KE"/>
        </w:rPr>
      </w:r>
      <w:r>
        <w:rPr>
          <w:lang w:val="sw_KE" w:bidi="sw_KE"/>
        </w:rPr>
        <w:t>Na Yahweh anasema, "Ikiwa ninapata watu 50 wasio na hatia katika Sodoma, nitaunusuru mji wote kwa ajili yao."</w:t>
      </w:r>
    </w:p>
    <w:p>
      <w:pPr/>
      <w:r>
        <w:rPr>
          <w:lang w:val="sw_KE" w:bidi="sw_KE"/>
        </w:rPr>
      </w:r>
      <w:r>
        <w:rPr>
          <w:lang w:val="sw_KE" w:bidi="sw_KE"/>
        </w:rPr>
        <w:t>Ibrahimu anazungumza tena, na anasema, "Bwana, tafadhali niruhusu kuendelea kuzungumza na wewe, hata ingawa mimi ni binadamu tu. Na itakuaje ikiwa badala ya watu 50 wenye haki, kuna 45 tu? Je, utaharibu mji wote kwa sababu kuna tofauti ya watu watano?" Hapa, Ibrahimu anazungumza kwa unyenyekevu na kwa heshima. Ibrahimu anasema kwamba anajua Yahweh ni mkubwa sana kuliko yeye.</w:t>
      </w:r>
    </w:p>
    <w:p>
      <w:pPr/>
      <w:r>
        <w:rPr>
          <w:lang w:val="sw_KE" w:bidi="sw_KE"/>
        </w:rPr>
      </w:r>
      <w:r>
        <w:rPr>
          <w:lang w:val="sw_KE" w:bidi="sw_KE"/>
        </w:rPr>
        <w:t>Katika sehemu inayofuata ya hadithi, Ibrahimu anazungumza na Yahweh. Ibrahimu anamuuliza "Bwana," au "mkuu," kama ataharibu mji ikiwa atapata watu wasio na hatia ndani ya mji. Kila wakati Ibrahimu anapomsihi Yahweh, anashukisha idadi anayoiulizia Yahweh kuhusu. Mara mbili za kwanza, Ibrahimu anapunguza idadi kwa watu watano. Mara tatu za mwisho, Ibrahimu alipunguza idadi kwa watu 10. Kila wakati, Yahweh anajibu kwamba hataharibu mji ikiwa anapata idadi hiyo ya watu wasio na hatia katika mji.</w:t>
      </w:r>
    </w:p>
    <w:p>
      <w:pPr/>
      <w:r>
        <w:rPr>
          <w:lang w:val="sw_KE" w:bidi="sw_KE"/>
        </w:rPr>
      </w:r>
      <w:r>
        <w:rPr>
          <w:lang w:val="sw_KE" w:bidi="sw_KE"/>
        </w:rPr>
        <w:t>Hatimaye, Ibrahimu anasema, "Bwana, tafadhali usiwe na hasira nami ikiwa nitazungumza mara moja zaidi. Itakuaje ikiwa kuna watu 10 tu wasio na hatia?" Hii ni sehemu muhimu zaidi ya simulizi hii. Hii ni idadi ya chini ya watu Ibrahimu anaulizia kuhusu.</w:t>
      </w:r>
    </w:p>
    <w:p>
      <w:pPr/>
      <w:r>
        <w:rPr>
          <w:lang w:val="sw_KE" w:bidi="sw_KE"/>
        </w:rPr>
      </w:r>
      <w:r>
        <w:rPr>
          <w:lang w:val="sw_KE" w:bidi="sw_KE"/>
        </w:rPr>
        <w:t>Sitisha hapa. Jadili kama kikundi: Simulia hadithi kutoka kwa utamaduni wako ambayo ina vitendo vingi. Wakati unafikia sehemu muhimu zaidi ya hadithi, zingatia jinsi unavyosimulia sehemu hiyo ya hadithi. Unatumia misemo gani? Sauti yako inafanya nini? Unaonyesha vipi kwamba ni sehemu muhimu zaidi ya hadithi? Sitisha sauti hii hapa.</w:t>
      </w:r>
    </w:p>
    <w:p>
      <w:pPr/>
      <w:r>
        <w:rPr>
          <w:lang w:val="sw_KE" w:bidi="sw_KE"/>
        </w:rPr>
      </w:r>
      <w:r>
        <w:rPr>
          <w:lang w:val="sw_KE" w:bidi="sw_KE"/>
        </w:rPr>
        <w:t>Na Yahweh anajibu, "Basi sitaharibu mji kwa ajili ya watu hao 10."</w:t>
      </w:r>
    </w:p>
    <w:p>
      <w:pPr/>
      <w:r>
        <w:rPr>
          <w:lang w:val="sw_KE" w:bidi="sw_KE"/>
        </w:rPr>
      </w:r>
      <w:r>
        <w:rPr>
          <w:lang w:val="sw_KE" w:bidi="sw_KE"/>
        </w:rPr>
        <w:t>Uwe na taswira ya mwisho wa hadithi. Wakati Yahweh anamaliza kuzungumza na Ibrahimu, anaendelea kwenye njia yake. Ibrahimu anarejea nyumbani kwa hema yake.</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18:16–33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mawili.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Mungu, au Yahweh</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na wageni wengine wawili</w:t>
      </w:r>
    </w:p>
    <w:p>
      <w:pPr>
        <w:pStyle w:val="ListBullet"/>
        <w:spacing w:line="240" w:lineRule="auto"/>
        <w:ind w:left="720"/>
      </w:pPr>
      <w:r>
        <w:rPr>
          <w:lang w:val="sw_KE" w:bidi="sw_KE"/>
        </w:rPr>
      </w:r>
      <w:r>
        <w:rPr>
          <w:lang w:val="sw_KE" w:bidi="sw_KE"/>
        </w:rPr>
        <w:t>watu katika mji ambao wanalia</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Wanaume watatu wanaamka kutoka kula na Ibrahimu na kuanza kusafiri kuelekea Sodoma. Ibrahimu anatembea pamoja nao ili kusema kwaheri. Yahweh anajisemea mwenyewe, "Je, nimfiche Ibrahimu mpango wangu?" Ibrahimu kwa hakika atakuwa na uzao mwingi ambao watakuwa taifa lenye nguvu, na mataifa yote kwenye dunia yatabarikiwa kupitia Ibrahimu. Nimemchagua Ibrahimu ili awafundishe wana wake na familia zao kuishi kwa njia ninayotaka, kwa kufanya kile ambacho ni sahihi na haki. Kisha nitafanya kile nilichoahidi kwa Ibrahimu."</w:t>
      </w:r>
    </w:p>
    <w:p>
      <w:pPr/>
      <w:r>
        <w:rPr>
          <w:lang w:val="sw_KE" w:bidi="sw_KE"/>
        </w:rPr>
      </w:r>
      <w:r>
        <w:rPr>
          <w:lang w:val="sw_KE" w:bidi="sw_KE"/>
        </w:rPr>
        <w:t>Kwa hiyo Yahweh anamwambia Ibrahimu, "Nimesikia kilio kikubwa kutoka kwa miji ya Sodoma na Gomora, kwa sababu wanafanya maovu sana." Nitaona kama matendo yao ni maovu kama nilivyosikia. Ikiwa sivyo, ninataka kujua." Kisha wanaume wengine wawili wanageuka na kuendelea kusafiri kuelekea Sodoma, lakini Yahweh anakaa na Ibrahimu.</w:t>
      </w:r>
    </w:p>
    <w:p>
      <w:pPr/>
      <w:r>
        <w:rPr>
          <w:lang w:val="sw_KE" w:bidi="sw_KE"/>
        </w:rPr>
      </w:r>
      <w:r>
        <w:rPr>
          <w:lang w:val="sw_KE" w:bidi="sw_KE"/>
        </w:rPr>
        <w:t>Sitisha igizo. Muulize mwigizaji anayeigiza Yahweh, "Unahisi vipi au unawaza nini?" Mtu anaweza kujibu mambo kama, "Ninataka kumwambia Ibrahimu kile ninachokaribia kufanya," au "Nimemchagua Ibrahimu kuwa na uhusiano nami," au "Ninataka kujua kama ninaweza kumwamini Ibrahimu na mipango yangu," au "Ninamwalika Ibrahimu kuwa na mazungumzo nami." Anzisha tena igizo.</w:t>
      </w:r>
    </w:p>
    <w:p>
      <w:pPr/>
      <w:r>
        <w:rPr>
          <w:lang w:val="sw_KE" w:bidi="sw_KE"/>
        </w:rPr>
      </w:r>
      <w:r>
        <w:rPr>
          <w:lang w:val="sw_KE" w:bidi="sw_KE"/>
        </w:rPr>
        <w:t>Ibrahimu anamkaribia Yahweh. Anasema, "Bwana, je, utawaangamiza watu wasio na hatia na watu walio na hatia? Nini ikiwa kuna watu 50 wasio na hatia hapo? Je, bado utaharibu miji na hutaiepusha kwa sababu ya watu wasio na hatia? Kwa hakika hutafanya kitu kama hicho, kuharibu wasio na hatia pamoja na wenye hatia. Kisha ungekuwa unawatendea watu wasio na hatia na watu wenye hatia kwa njia sawa. Kwa hakika hutafanya hivyo! Je, mwamuzi wa dunia yote hapaswi kufanya kile ambacho ni sahihi?"</w:t>
      </w:r>
    </w:p>
    <w:p>
      <w:pPr/>
      <w:r>
        <w:rPr>
          <w:lang w:val="sw_KE" w:bidi="sw_KE"/>
        </w:rPr>
      </w:r>
      <w:r>
        <w:rPr>
          <w:lang w:val="sw_KE" w:bidi="sw_KE"/>
        </w:rPr>
        <w:t>Sitisha igizo. Muulize mhusika anayeigiza Ibrahimu, "Unahisi au unawaza nini?" Mtu anaweza kujibu mambo kama, "Ninamkaribia Mungu kwa unyenyekevu," au "Ninaogopa kwamba Mungu atawaangamiza watu wasio na hatia, ambayo si kile jaji mzuri angefanya," au "Ninamjua Mungu, kwa hiyo ninataka kuomba rehema kwa watu wa Sodoma na Gomora," au "Ninaogopa mpwa wangu Loti, ambaye anaishi katika Sodoma, ataangamizwa," au "Ninataka kujua ninaweza kuamini hukumu ya Mungu." Anzisha tena igizo.</w:t>
      </w:r>
    </w:p>
    <w:p>
      <w:pPr/>
      <w:r>
        <w:rPr>
          <w:lang w:val="sw_KE" w:bidi="sw_KE"/>
        </w:rPr>
      </w:r>
      <w:r>
        <w:rPr>
          <w:lang w:val="sw_KE" w:bidi="sw_KE"/>
        </w:rPr>
        <w:t>Yahweh anajibu, "Ikiwa nitapata watu 50 wenye haki katika Sodoma, sitaharibu mji kwa ajili yao."</w:t>
      </w:r>
    </w:p>
    <w:p>
      <w:pPr/>
      <w:r>
        <w:rPr>
          <w:lang w:val="sw_KE" w:bidi="sw_KE"/>
        </w:rPr>
      </w:r>
      <w:r>
        <w:rPr>
          <w:lang w:val="sw_KE" w:bidi="sw_KE"/>
        </w:rPr>
        <w:t>Kisha Ibrahimu anasema, "Kwa sababu nimeanza kuzungumza, napenda kuzungumza zaidi, hata ingawa mimi ni binadamu tu. Fikiria kwamba kuna watu 45 tu wenye haki badala ya 50. Je, utaharibu mji wote kwa sababu kuna upungufu wa watu watano wenye haki?"</w:t>
      </w:r>
    </w:p>
    <w:p>
      <w:pPr/>
      <w:r>
        <w:rPr>
          <w:lang w:val="sw_KE" w:bidi="sw_KE"/>
        </w:rPr>
      </w:r>
      <w:r>
        <w:rPr>
          <w:lang w:val="sw_KE" w:bidi="sw_KE"/>
        </w:rPr>
        <w:t>Yahweh anajibu, "Sitaharibu mji ikiwa nitapata watu 45 wasio na hatia hapo."</w:t>
      </w:r>
    </w:p>
    <w:p>
      <w:pPr/>
      <w:r>
        <w:rPr>
          <w:lang w:val="sw_KE" w:bidi="sw_KE"/>
        </w:rPr>
      </w:r>
      <w:r>
        <w:rPr>
          <w:lang w:val="sw_KE" w:bidi="sw_KE"/>
        </w:rPr>
        <w:t>Ibrahimu anasema, "Itakuwaje ikiwa watu 40 tu watapatikana hapo?"</w:t>
      </w:r>
    </w:p>
    <w:p>
      <w:pPr/>
      <w:r>
        <w:rPr>
          <w:lang w:val="sw_KE" w:bidi="sw_KE"/>
        </w:rPr>
      </w:r>
      <w:r>
        <w:rPr>
          <w:lang w:val="sw_KE" w:bidi="sw_KE"/>
        </w:rPr>
        <w:t>Yahweh anajibu, "Sitaharibu mji ikiwa nitapata watu 40 wasio na hatia hapo."</w:t>
      </w:r>
    </w:p>
    <w:p>
      <w:pPr/>
      <w:r>
        <w:rPr>
          <w:lang w:val="sw_KE" w:bidi="sw_KE"/>
        </w:rPr>
      </w:r>
      <w:r>
        <w:rPr>
          <w:lang w:val="sw_KE" w:bidi="sw_KE"/>
        </w:rPr>
        <w:t>Ibrahimu anamwomba, "Bwana, tafadhali usiwe na hasira, na uniruhusu nizungumze. Na ikiwa utapata watu 30 tu wasio na hatia?"</w:t>
      </w:r>
    </w:p>
    <w:p>
      <w:pPr/>
      <w:r>
        <w:rPr>
          <w:lang w:val="sw_KE" w:bidi="sw_KE"/>
        </w:rPr>
      </w:r>
      <w:r>
        <w:rPr>
          <w:lang w:val="sw_KE" w:bidi="sw_KE"/>
        </w:rPr>
        <w:t>Yahweh anajibu, "Sitauharibu mji ikiwa nitapata watu 30 wasio na hatia hapo."</w:t>
      </w:r>
    </w:p>
    <w:p>
      <w:pPr/>
      <w:r>
        <w:rPr>
          <w:lang w:val="sw_KE" w:bidi="sw_KE"/>
        </w:rPr>
      </w:r>
      <w:r>
        <w:rPr>
          <w:lang w:val="sw_KE" w:bidi="sw_KE"/>
        </w:rPr>
        <w:t>Ibrahimu anasema, "Kwa sababu nimethubutu kuzungumza na Bwana, Bwana, niruhusu niendelee." Na ikiwa kuna watu 20 tu wasio na hatia hapo?"</w:t>
      </w:r>
    </w:p>
    <w:p>
      <w:pPr/>
      <w:r>
        <w:rPr>
          <w:lang w:val="sw_KE" w:bidi="sw_KE"/>
        </w:rPr>
      </w:r>
      <w:r>
        <w:rPr>
          <w:lang w:val="sw_KE" w:bidi="sw_KE"/>
        </w:rPr>
        <w:t>Yahweh anajibu, "Sitauangamiza mji ikiwa nitapata watu 20 wasio na hatia hapo."</w:t>
      </w:r>
    </w:p>
    <w:p>
      <w:pPr/>
      <w:r>
        <w:rPr>
          <w:lang w:val="sw_KE" w:bidi="sw_KE"/>
        </w:rPr>
      </w:r>
      <w:r>
        <w:rPr>
          <w:lang w:val="sw_KE" w:bidi="sw_KE"/>
        </w:rPr>
        <w:t>Hatimaye, Ibrahimu anasema, "Bwana, tafadhali usiwe na hasira ikiwa nitazungumza mara moja zaidi." Je, ikiwa kuna watu 10 tu wasio na hatia?"</w:t>
      </w:r>
    </w:p>
    <w:p>
      <w:pPr/>
      <w:r>
        <w:rPr>
          <w:lang w:val="sw_KE" w:bidi="sw_KE"/>
        </w:rPr>
      </w:r>
      <w:r>
        <w:rPr>
          <w:lang w:val="sw_KE" w:bidi="sw_KE"/>
        </w:rPr>
        <w:t>Yahweh anajibu, "Basi sitaiangamiza kwa ajili ya watu hao 10."</w:t>
      </w:r>
    </w:p>
    <w:p>
      <w:pPr/>
      <w:r>
        <w:rPr>
          <w:lang w:val="sw_KE" w:bidi="sw_KE"/>
        </w:rPr>
      </w:r>
      <w:r>
        <w:rPr>
          <w:lang w:val="sw_KE" w:bidi="sw_KE"/>
        </w:rPr>
        <w:t>Kumaliza igizo. Muulize mwigizaji anayeigiza Yahweh, "Unahisi vipi au unawaza nini?" Mtu anaweza kujibu mambo kama, "Ninataka Ibrahimu kuzungumza na mimi," au "Sitawaangamiza watu wasio na hatia na watu walio na hatia." Muulize mhusika anayeigiza Ibrahimu, "Unahisi au unawaza nini?" Mtu anaweza kujibu mambo kama, "Ninafurahi kwamba Mungu hakukasirika na maombi yangu," au "Ninafurahi kwamba Mungu hatawaangamiza wasio na hatia na wenye hatia pamoja," au "Ninatumaini kuna watu wa kutosha katika Sodoma ambao Mungu hataharibu mji," au "Ninafurahi kwamba Mungu ananiruhusu kuzungumza na yeye kuhusu mpango wake."</w:t>
      </w:r>
      <w:r>
        <w:rPr>
          <w:lang w:val="sw_KE" w:bidi="sw_KE"/>
        </w:rPr>
      </w:r>
    </w:p>
    <w:p>
      <w:pPr>
        <w:pStyle w:val="Heading3"/>
      </w:pPr>
      <w:r>
        <w:rPr>
          <w:lang w:val="sw_KE" w:bidi="sw_KE"/>
        </w:rPr>
        <w:t>Kujaza Mapengo</w:t>
      </w:r>
    </w:p>
    <w:p>
      <w:pPr/>
      <w:r>
        <w:rPr>
          <w:lang w:val="sw_KE" w:bidi="sw_KE"/>
        </w:rPr>
      </w:r>
      <w:r>
        <w:rPr>
          <w:lang w:val="sw_KE" w:bidi="sw_KE"/>
        </w:rPr>
        <w:t>Sikiliza toleo la sauti la Mwanzo 18:16–33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Wanaume walisimama baada ya kula na kutazama kuelekea Sodoma. Walipoondoka, Ibrahimu alikwenda pamoja nao ili kuwatuma walipokua wakienda.</w:t>
      </w:r>
    </w:p>
    <w:p>
      <w:pPr/>
      <w:r>
        <w:rPr>
          <w:lang w:val="sw_KE" w:bidi="sw_KE"/>
        </w:rPr>
      </w:r>
      <w:r>
        <w:rPr>
          <w:b/>
          <w:lang w:val="sw_KE" w:bidi="sw_KE"/>
        </w:rPr>
        <w:t>Mungu</w:t>
      </w:r>
      <w:r>
        <w:rPr>
          <w:lang w:val="sw_KE" w:bidi="sw_KE"/>
        </w:rPr>
        <w:t xml:space="preserve"> alizungumza. Hapa, hadithi inatumia jina la kibinafsi la Mungu, </w:t>
      </w:r>
      <w:r>
        <w:rPr>
          <w:b/>
          <w:lang w:val="sw_KE" w:bidi="sw_KE"/>
        </w:rPr>
        <w:t>Yahweh</w:t>
      </w:r>
      <w:r>
        <w:rPr>
          <w:lang w:val="sw_KE" w:bidi="sw_KE"/>
        </w:rPr>
        <w:t xml:space="preserve">. Hata hivyo, wakati Ibrahimu anazungumza na Mungu, anatumia cheo cha </w:t>
      </w:r>
      <w:r>
        <w:rPr>
          <w:b/>
          <w:lang w:val="sw_KE" w:bidi="sw_KE"/>
        </w:rPr>
        <w:t>Adonai</w:t>
      </w:r>
      <w:r>
        <w:rPr>
          <w:lang w:val="sw_KE" w:bidi="sw_KE"/>
        </w:rPr>
        <w:t>, jina lingine kwa Mungu. Adonai ni cheo ambacho kinamaanisha Bwana, mkuu, au mheshimiwa. Hata hivyo, inaelekea sana kwamba Ibrahimu alijua wakati huu kuwa alikuwa akizungumza na Mungu.</w:t>
      </w:r>
    </w:p>
    <w:p>
      <w:pPr/>
      <w:r>
        <w:rPr>
          <w:lang w:val="sw_KE" w:bidi="sw_KE"/>
        </w:rPr>
      </w:r>
      <w:r>
        <w:rPr>
          <w:lang w:val="sw_KE" w:bidi="sw_KE"/>
        </w:rPr>
        <w:t xml:space="preserve">Tazama </w:t>
      </w:r>
      <w:r>
        <w:rPr>
          <w:lang w:val="sw_KE" w:bidi="sw_KE"/>
        </w:rPr>
        <w:t>Yahweh</w:t>
      </w:r>
      <w:r>
        <w:rPr>
          <w:lang w:val="sw_KE" w:bidi="sw_KE"/>
        </w:rPr>
        <w:t xml:space="preserve"> na </w:t>
      </w:r>
      <w:r>
        <w:rPr>
          <w:lang w:val="sw_KE" w:bidi="sw_KE"/>
        </w:rPr>
        <w:t>Adonai</w:t>
      </w:r>
      <w:r>
        <w:rPr>
          <w:lang w:val="sw_KE" w:bidi="sw_KE"/>
        </w:rPr>
        <w:t xml:space="preserve">, au </w:t>
      </w:r>
      <w:r>
        <w:rPr>
          <w:lang w:val="sw_KE" w:bidi="sw_KE"/>
        </w:rPr>
        <w:t>Bwana</w:t>
      </w:r>
      <w:r>
        <w:rPr>
          <w:lang w:val="sw_KE" w:bidi="sw_KE"/>
        </w:rPr>
        <w:t>, katika Faharasa Kuu na kutafsiri maneno kwa njia sawa na ile uliyoyatafsiri katika hadithi za awali. Sitisha sauti hii hapa.</w:t>
      </w:r>
    </w:p>
    <w:p>
      <w:pPr/>
      <w:r>
        <w:rPr>
          <w:lang w:val="sw_KE" w:bidi="sw_KE"/>
        </w:rPr>
      </w:r>
      <w:r>
        <w:rPr>
          <w:lang w:val="sw_KE" w:bidi="sw_KE"/>
        </w:rPr>
        <w:t xml:space="preserve">Yahweh aliuliza, "Je, ninapaswa kuficha mpango wangu kutoka kwa Ibrahimu?" Baada ya yote, uzao wa Ibrahimu watakuwa taifa kubwa na lenye </w:t>
      </w:r>
      <w:r>
        <w:rPr>
          <w:b/>
          <w:lang w:val="sw_KE" w:bidi="sw_KE"/>
        </w:rPr>
        <w:t>nguvu</w:t>
      </w:r>
      <w:r>
        <w:rPr>
          <w:lang w:val="sw_KE" w:bidi="sw_KE"/>
        </w:rPr>
        <w:t xml:space="preserve">, na mataifa yote ya dunia yatabarikiwa </w:t>
      </w:r>
      <w:r>
        <w:rPr>
          <w:b/>
          <w:lang w:val="sw_KE" w:bidi="sw_KE"/>
        </w:rPr>
        <w:t>kupitia</w:t>
      </w:r>
      <w:r>
        <w:rPr>
          <w:lang w:val="sw_KE" w:bidi="sw_KE"/>
        </w:rPr>
        <w:t xml:space="preserve"> Ibrahimu." Taifa hapa linamaanisha kikundi cha watu ambao wana wilaya maalum na serikali. Mbarikiwa inarejelea wakati Mungu anasaidia, anafanya mazuri kwa, au anapendelea mtu au kitu. Tazama neno </w:t>
      </w:r>
      <w:r>
        <w:rPr>
          <w:lang w:val="sw_KE" w:bidi="sw_KE"/>
        </w:rPr>
        <w:t>taifa</w:t>
      </w:r>
      <w:r>
        <w:rPr>
          <w:lang w:val="sw_KE" w:bidi="sw_KE"/>
        </w:rPr>
        <w:t xml:space="preserve"> na </w:t>
      </w:r>
      <w:r>
        <w:rPr>
          <w:lang w:val="sw_KE" w:bidi="sw_KE"/>
        </w:rPr>
        <w:t>kubarikiwa</w:t>
      </w:r>
      <w:r>
        <w:rPr>
          <w:lang w:val="sw_KE" w:bidi="sw_KE"/>
        </w:rPr>
        <w:t xml:space="preserve"> katika Faharasa Kuu na utumie maneno sawa na yale uliyotumia katika vifungu vya awali.</w:t>
      </w:r>
    </w:p>
    <w:p>
      <w:pPr/>
      <w:r>
        <w:rPr>
          <w:lang w:val="sw_KE" w:bidi="sw_KE"/>
        </w:rPr>
      </w:r>
      <w:r>
        <w:rPr>
          <w:lang w:val="sw_KE" w:bidi="sw_KE"/>
        </w:rPr>
        <w:t xml:space="preserve">Yahweh aliendelea, "Nimemchagua Ibrahimu ili awafundishe wana wake na familia yake kuishi kwa njia ninayotaka waweze kutenda kile ambacho ni </w:t>
      </w:r>
      <w:r>
        <w:rPr>
          <w:b/>
          <w:lang w:val="sw_KE" w:bidi="sw_KE"/>
        </w:rPr>
        <w:t>haki</w:t>
      </w:r>
      <w:r>
        <w:rPr>
          <w:lang w:val="sw_KE" w:bidi="sw_KE"/>
        </w:rPr>
        <w:t xml:space="preserve"> na </w:t>
      </w:r>
      <w:r>
        <w:rPr>
          <w:b/>
          <w:lang w:val="sw_KE" w:bidi="sw_KE"/>
        </w:rPr>
        <w:t>sahihi</w:t>
      </w:r>
      <w:r>
        <w:rPr>
          <w:lang w:val="sw_KE" w:bidi="sw_KE"/>
        </w:rPr>
        <w:t>. Kisha nitafanya kile nilichoahidi kwa Ibrahimu." Wazo la Agano la Kale la haki linategemea uhusiano kati ya Mungu na watu, au kati ya watu tofauti. Haki inarejelea utakatifu, kuwa na uhusiano mzuri na Mungu, au kutokuwa na hatia. Unapaswa kuelezea dhana ya haki na kuhesabiwa haki kwa njia sawa katika tafsiri yako. Kwa mfano, unaweza kuelezea haki kama "uhusiano sahihi na Mungu." Unaweza pia kuelezea katika istilahi ya kisheria, kama vile "bila lawama/asiye na hatia." Njia zingine za kuelezea dhana hizi ni:</w:t>
      </w:r>
    </w:p>
    <w:p>
      <w:pPr>
        <w:pStyle w:val="ListBullet"/>
        <w:spacing w:line="240" w:lineRule="auto"/>
        <w:ind w:left="720"/>
      </w:pPr>
      <w:r>
        <w:rPr>
          <w:lang w:val="sw_KE" w:bidi="sw_KE"/>
        </w:rPr>
      </w:r>
      <w:r>
        <w:rPr>
          <w:lang w:val="sw_KE" w:bidi="sw_KE"/>
        </w:rPr>
        <w:t>kuwa sahihi katika macho ya Mungu</w:t>
      </w:r>
    </w:p>
    <w:p>
      <w:pPr>
        <w:pStyle w:val="ListBullet"/>
        <w:spacing w:line="240" w:lineRule="auto"/>
        <w:ind w:left="720"/>
      </w:pPr>
      <w:r>
        <w:rPr>
          <w:lang w:val="sw_KE" w:bidi="sw_KE"/>
        </w:rPr>
      </w:r>
      <w:r>
        <w:rPr>
          <w:lang w:val="sw_KE" w:bidi="sw_KE"/>
        </w:rPr>
        <w:t>kuwa katika msimamo sahihi na Mungu</w:t>
      </w:r>
    </w:p>
    <w:p>
      <w:pPr>
        <w:pStyle w:val="ListBullet"/>
        <w:spacing w:line="240" w:lineRule="auto"/>
        <w:ind w:left="720"/>
      </w:pPr>
      <w:r>
        <w:rPr>
          <w:lang w:val="sw_KE" w:bidi="sw_KE"/>
        </w:rPr>
      </w:r>
      <w:r>
        <w:rPr>
          <w:lang w:val="sw_KE" w:bidi="sw_KE"/>
        </w:rPr>
        <w:t>kukubaliwa na Mungu</w:t>
      </w:r>
    </w:p>
    <w:p>
      <w:pPr/>
      <w:r>
        <w:rPr>
          <w:lang w:val="sw_KE" w:bidi="sw_KE"/>
        </w:rPr>
      </w:r>
      <w:r>
        <w:rPr>
          <w:lang w:val="sw_KE" w:bidi="sw_KE"/>
        </w:rPr>
        <w:t>Wasikilizaji wako wanaweza pia kuwa na takwimu za hotuba ambazo zinaelezea dhana ya haki, kama vile "kuwa na moyo mmoja mmoja, kuwa mwaminifu, kuwa wasio na lawama/wasio na hatia, kutembea kwenye njia ya Mungu," au mambo kama hayo. Kumbuka haya wakati unapochagua neno sahihi kwa hadithi yako. Kumbuka kwamba katika Biblia watu hawawezi kamwe kuwa wenye haki peke yao, au kwa kufanya mambo mazuri ya kutosha. Neno au kifungu utakachotumia kwa utakatifu hakipaswi kutegemea kufanya matendo mema.</w:t>
      </w:r>
    </w:p>
    <w:p>
      <w:pPr/>
      <w:r>
        <w:rPr>
          <w:lang w:val="sw_KE" w:bidi="sw_KE"/>
        </w:rPr>
      </w:r>
      <w:r>
        <w:rPr>
          <w:lang w:val="sw_KE" w:bidi="sw_KE"/>
        </w:rPr>
        <w:t>Sitisha hapa na mjadili ni neno gani katika lugha yako utakalotumia kwa utakatifu.</w:t>
      </w:r>
    </w:p>
    <w:p>
      <w:pPr/>
      <w:r>
        <w:rPr>
          <w:lang w:val="sw_KE" w:bidi="sw_KE"/>
        </w:rPr>
      </w:r>
      <w:r>
        <w:rPr>
          <w:lang w:val="sw_KE" w:bidi="sw_KE"/>
        </w:rPr>
        <w:t xml:space="preserve">Tazama neno </w:t>
      </w:r>
      <w:r>
        <w:rPr>
          <w:lang w:val="sw_KE" w:bidi="sw_KE"/>
        </w:rPr>
        <w:t>haki</w:t>
      </w:r>
      <w:r>
        <w:rPr>
          <w:lang w:val="sw_KE" w:bidi="sw_KE"/>
        </w:rPr>
        <w:t xml:space="preserve"> katika Faharasa Kuu na utumie neno lile lile hapa kama ulivyotumia katika hadithi zilizopita.</w:t>
      </w:r>
    </w:p>
    <w:p>
      <w:pPr/>
      <w:r>
        <w:rPr>
          <w:lang w:val="sw_KE" w:bidi="sw_KE"/>
        </w:rPr>
      </w:r>
      <w:r>
        <w:rPr>
          <w:b/>
          <w:lang w:val="sw_KE" w:bidi="sw_KE"/>
        </w:rPr>
        <w:t>Haki</w:t>
      </w:r>
      <w:r>
        <w:rPr>
          <w:lang w:val="sw_KE" w:bidi="sw_KE"/>
        </w:rPr>
        <w:t xml:space="preserve"> inarejelea kufanya maamuzi ya haki ya kisheria au maamuzi ya haki na mazuri kwa ujumla.</w:t>
      </w:r>
    </w:p>
    <w:p>
      <w:pPr/>
      <w:r>
        <w:rPr>
          <w:lang w:val="sw_KE" w:bidi="sw_KE"/>
        </w:rPr>
      </w:r>
      <w:r>
        <w:rPr>
          <w:lang w:val="sw_KE" w:bidi="sw_KE"/>
        </w:rPr>
        <w:t xml:space="preserve">Kwa hiyo Mungu alimwambia Ibrahimu, "Nimesikia kilio kikubwa kutoka Sodoma na Gomora, kwa sababu </w:t>
      </w:r>
      <w:r>
        <w:rPr>
          <w:b/>
          <w:lang w:val="sw_KE" w:bidi="sw_KE"/>
        </w:rPr>
        <w:t>dhambi</w:t>
      </w:r>
      <w:r>
        <w:rPr>
          <w:lang w:val="sw_KE" w:bidi="sw_KE"/>
        </w:rPr>
        <w:t xml:space="preserve"> yao ni kubwa sana." Dhambi inarejelea tendo la uasi kwa Mungu. Hakikisha kwamba neno unalotumia hapa halimaanishi kwamba mtu ameshindwa kufanya tendo la kidini kama sala ya kitamaduni au kufuata sheria fulani za kidini. Tazama neno </w:t>
      </w:r>
      <w:r>
        <w:rPr>
          <w:lang w:val="sw_KE" w:bidi="sw_KE"/>
        </w:rPr>
        <w:t>dhambi</w:t>
      </w:r>
      <w:r>
        <w:rPr>
          <w:lang w:val="sw_KE" w:bidi="sw_KE"/>
        </w:rPr>
        <w:t xml:space="preserve"> katika Faharasa Kuu na utumie neno sawa hapa kama ulivyotumia katika hadithi za awali.</w:t>
      </w:r>
    </w:p>
    <w:p>
      <w:pPr/>
      <w:r>
        <w:rPr>
          <w:lang w:val="sw_KE" w:bidi="sw_KE"/>
        </w:rPr>
      </w:r>
      <w:r>
        <w:rPr>
          <w:lang w:val="sw_KE" w:bidi="sw_KE"/>
        </w:rPr>
        <w:t xml:space="preserve">Mungu aliendelea, "Ninakwenda sasa ili kuona kama matendo yao ni </w:t>
      </w:r>
      <w:r>
        <w:rPr>
          <w:b/>
          <w:lang w:val="sw_KE" w:bidi="sw_KE"/>
        </w:rPr>
        <w:t>mabaya</w:t>
      </w:r>
      <w:r>
        <w:rPr>
          <w:lang w:val="sw_KE" w:bidi="sw_KE"/>
        </w:rPr>
        <w:t xml:space="preserve"> kama nilivyosikia." Ikiwa sivyo, ninataka kujua." Mwovu anarejelea kitu ambacho ni kiovu sana au cha dhambi. Ni kinyume cha utakatifu. Maneno yote mawili yanarejelea aina za watu katika simulizi hii. Tumia maneno yale yale kwa "utakatifu na "uovu" katika hadithi hii. Neno </w:t>
      </w:r>
      <w:r>
        <w:rPr>
          <w:lang w:val="sw_KE" w:bidi="sw_KE"/>
        </w:rPr>
        <w:t>uovu</w:t>
      </w:r>
      <w:r>
        <w:rPr>
          <w:lang w:val="sw_KE" w:bidi="sw_KE"/>
        </w:rPr>
        <w:t xml:space="preserve"> linapatikana katika Faharasa Kuu.</w:t>
      </w:r>
    </w:p>
    <w:p>
      <w:pPr/>
      <w:r>
        <w:rPr>
          <w:lang w:val="sw_KE" w:bidi="sw_KE"/>
        </w:rPr>
      </w:r>
      <w:r>
        <w:rPr>
          <w:lang w:val="sw_KE" w:bidi="sw_KE"/>
        </w:rPr>
        <w:t xml:space="preserve">Ibrahimu aliendelea, "Je, </w:t>
      </w:r>
      <w:r>
        <w:rPr>
          <w:b/>
          <w:lang w:val="sw_KE" w:bidi="sw_KE"/>
        </w:rPr>
        <w:t>mwamuzi</w:t>
      </w:r>
      <w:r>
        <w:rPr>
          <w:lang w:val="sw_KE" w:bidi="sw_KE"/>
        </w:rPr>
        <w:t xml:space="preserve"> wa dunia yote hapaswi kufanya kile ambacho ni sahihi?" Jaji anaamua ni nani asiye na hatia au mwenye hatia na ni adhabu gani ambayo watu wenye hatia wanastahili.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19:1–29</w:t>
      </w:r>
      <w:r>
        <w:rPr>
          <w:lang w:val="sw_KE" w:bidi="sw_KE"/>
        </w:rPr>
      </w:r>
    </w:p>
    <w:p>
      <w:pPr>
        <w:pStyle w:val="Heading3"/>
      </w:pPr>
      <w:r>
        <w:rPr>
          <w:lang w:val="sw_KE" w:bidi="sw_KE"/>
        </w:rPr>
        <w:t>Sikiliza na Moyo</w:t>
      </w:r>
    </w:p>
    <w:p>
      <w:pPr/>
      <w:r>
        <w:rPr>
          <w:lang w:val="sw_KE" w:bidi="sw_KE"/>
        </w:rPr>
      </w:r>
      <w:r>
        <w:rPr>
          <w:lang w:val="sw_KE" w:bidi="sw_KE"/>
        </w:rPr>
        <w:t>Katika hatua hii, sikiliza kitabu cha mwanzo 19:1–29 na uweke moyoni mwako. Sikiliza toleo la sauti la Mwanzo 19:1–29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19:1–29 katika tafsiri rahisi zaidi kuelewa.</w:t>
      </w:r>
    </w:p>
    <w:p>
      <w:pPr/>
      <w:r>
        <w:rPr>
          <w:lang w:val="sw_KE" w:bidi="sw_KE"/>
        </w:rPr>
      </w:r>
      <w:r>
        <w:rPr>
          <w:lang w:val="sw_KE" w:bidi="sw_KE"/>
        </w:rPr>
        <w:t>Hii ni hadithi ya tatu katika mfululizo wa hadithi nne kuhusu Ibrahimu na Lutu. Katika hadithi za awali, wanaume watatu walitembelea na kula na Ibrahimu. Kisha mmoja wa wanaume, ambaye alikuwa Yahweh, au Mungu, alizungumza na Ibrahimu kuhusu mpango wake wa kuharibu Sodoma na Gomora. Wakati Yahweh akizungumza na Ibrahimu, wale wanaume wengine wawili waliendelea na safari kuelekea Sodoma. Hadithi hii inaelezea kile kilichotokea wakati wanaume hao wawili walifika Sodoma. Yahweh aliharibu Sodoma na Gomora, lakini aliokoa Lutu na familia ya Lutu kwa ajili ya Ibrahimu.</w:t>
      </w:r>
    </w:p>
    <w:p>
      <w:pPr/>
      <w:r>
        <w:rPr>
          <w:lang w:val="sw_KE" w:bidi="sw_KE"/>
        </w:rPr>
      </w:r>
      <w:r>
        <w:rPr>
          <w:lang w:val="sw_KE" w:bidi="sw_KE"/>
        </w:rPr>
        <w:t>Wanaume hao wawili waliwasili Sodoma jioni. Pengine waliwasili Sodoma jioni ya siku ile ile waliyokula na Ibrahimu. Hadithi hii inawaita wanaume wawili "wanaume wawili" au "malaika wawili." Malaika ni kiumbe kisicho cha kawaida, cha kiroho ambaye ni mjumbe kutoka kwa Mungu. Malaika mara nyingi wanaonekana kwa wanadamu kwa umbo la kibinadamu. Mara nyingi wanakuja na ujumbe maalum kwa wanadamu au kufanya kazi maalum.</w:t>
      </w:r>
    </w:p>
    <w:p>
      <w:pPr/>
      <w:r>
        <w:rPr>
          <w:lang w:val="sw_KE" w:bidi="sw_KE"/>
        </w:rPr>
      </w:r>
      <w:r>
        <w:rPr>
          <w:lang w:val="sw_KE" w:bidi="sw_KE"/>
        </w:rPr>
        <w:t>Sitisha hapa na mjadili kama kikundi: Mnaelezea vipi viumbe sawa wa kiroho katika utamaduni wenu? Ikiwa una aina hizi za viumbe wa kiroho katika utamaduni wako, wanafanya nini? Sitisha sauti hii hapa.</w:t>
      </w:r>
    </w:p>
    <w:p>
      <w:pPr/>
      <w:r>
        <w:rPr>
          <w:lang w:val="sw_KE" w:bidi="sw_KE"/>
        </w:rPr>
      </w:r>
      <w:r>
        <w:rPr>
          <w:lang w:val="sw_KE" w:bidi="sw_KE"/>
        </w:rPr>
        <w:t>Lutu alikuwa ameketi karibu na lango la mji wa Sodoma. Ukuta pengine ulizunguka Sodoma ili kuulinda, kwa hiyo kiingilio cha Sodoma pengine kilikuwa lango katika ukuta. Katika utamaduni huo, watu walitumia eneo karibu na lango la mji kama mahali pa mkutano. Viongozi wa jumuiya walikutana kando ya malango ya mji ili kujadili mambo muhimu, kufanya biashara, na kusimamia haki. Hata ingawa Lutu alikuwa mgeni, alikuwa mtu muhimu katika mji. Lutu alikuwa kiongozi pekee wa jumuiya ambaye aliwasalimu wale wanaume wawili.</w:t>
      </w:r>
    </w:p>
    <w:p>
      <w:pPr/>
      <w:r>
        <w:rPr>
          <w:lang w:val="sw_KE" w:bidi="sw_KE"/>
        </w:rPr>
      </w:r>
      <w:r>
        <w:rPr>
          <w:lang w:val="sw_KE" w:bidi="sw_KE"/>
        </w:rPr>
        <w:t xml:space="preserve">Sitisha hapa. Kama kikundi, angalia picha ya </w:t>
      </w:r>
      <w:r>
        <w:rPr>
          <w:b/>
          <w:lang w:val="sw_KE" w:bidi="sw_KE"/>
        </w:rPr>
        <w:t>lango la mji</w:t>
      </w:r>
      <w:r>
        <w:rPr>
          <w:lang w:val="sw_KE" w:bidi="sw_KE"/>
        </w:rPr>
        <w:t>.</w:t>
      </w:r>
    </w:p>
    <w:p>
      <w:pPr/>
      <w:r>
        <w:rPr>
          <w:lang w:val="sw_KE" w:bidi="sw_KE"/>
        </w:rPr>
      </w:r>
      <w:r>
        <w:rPr>
          <w:lang w:val="sw_KE" w:bidi="sw_KE"/>
        </w:rPr>
        <w:t>Sitisha hapa na mjadili kama kikundi: Unaita maeneo sawa ya mkutano nini katika utamaduni wako? Eleza maeneo haya ya mikutano. Sitisha sauti hii hapa.</w:t>
      </w:r>
    </w:p>
    <w:p>
      <w:pPr/>
      <w:r>
        <w:rPr>
          <w:lang w:val="sw_KE" w:bidi="sw_KE"/>
        </w:rPr>
      </w:r>
      <w:r>
        <w:rPr>
          <w:lang w:val="sw_KE" w:bidi="sw_KE"/>
        </w:rPr>
        <w:t>Wakati Lutu aliona malaika, alisimama ili kukutana nao. Lutu aliwakaribisha malaika wawili na kuinamisha uso wake kwenye ardhi. Ishara hii ilikuwa salamu ambayo ilionyesha heshima kubwa. Kwa kawaida, wageni walionyesha aina hii ya heshima kwa wenyeji wao. Lutu alikuwa akionyesha heshima zaidi kwa wanaume hawa kuliko kawaida kwa sababu alikuwa mwenyeji na walikuwa wageni.</w:t>
      </w:r>
    </w:p>
    <w:p>
      <w:pPr/>
      <w:r>
        <w:rPr>
          <w:lang w:val="sw_KE" w:bidi="sw_KE"/>
        </w:rPr>
      </w:r>
      <w:r>
        <w:rPr>
          <w:lang w:val="sw_KE" w:bidi="sw_KE"/>
        </w:rPr>
        <w:t>Sitisha hapa na mjadili kama kikundi: Ni ishara gani zinaonyesha heshima katika utamaduni wako? Sitisha sauti hii hapa.</w:t>
      </w:r>
    </w:p>
    <w:p>
      <w:pPr/>
      <w:r>
        <w:rPr>
          <w:lang w:val="sw_KE" w:bidi="sw_KE"/>
        </w:rPr>
      </w:r>
      <w:r>
        <w:rPr>
          <w:lang w:val="sw_KE" w:bidi="sw_KE"/>
        </w:rPr>
        <w:t>Lutu alisema, "Mabwana wangu, tafadhali njooni kwa nyumba ya mtumishi wako." Hapa, Lutu alizungumza kwa upole na kwa heshima sana kwa kusema "mabwana wangu," au "wakuu wangu," na kujiita mtumishi wa malaika. Lutu pengine hakujua kwamba wanaume hao walikuwa malaika wakati huo.</w:t>
      </w:r>
    </w:p>
    <w:p>
      <w:pPr/>
      <w:r>
        <w:rPr>
          <w:lang w:val="sw_KE" w:bidi="sw_KE"/>
        </w:rPr>
      </w:r>
      <w:r>
        <w:rPr>
          <w:lang w:val="sw_KE" w:bidi="sw_KE"/>
        </w:rPr>
        <w:t>Lutu aliendelea, "Osha miguu yako na ulale hapa usiku huu. Kisha unaweza kuamka mapema asubuhi na kuendelea na safari yako." Katika utamaduni wa Lutu, ilikuwa ni heshima kumpa mgeni maji ili aoshe miguu yake. Malaika pengine walivaa viatu na walikuwa wamesafiri kwenye barabara ya vumbi.</w:t>
      </w:r>
    </w:p>
    <w:p>
      <w:pPr/>
      <w:r>
        <w:rPr>
          <w:lang w:val="sw_KE" w:bidi="sw_KE"/>
        </w:rPr>
      </w:r>
      <w:r>
        <w:rPr>
          <w:lang w:val="sw_KE" w:bidi="sw_KE"/>
        </w:rPr>
        <w:t>Malaika wawili walijibu, "Hapana, tutakesha tu hapa, katika uwanja wa mji." Katika utamaduni huo, ilikuwa ni heshima kukataa mwaliko mara ya kwanza mtu alipokualika nyumbani kwao. Uwanja wa mji, ambapo malaika walisema wangetumia usiku, unarejelea nafasi pana ya wazi ambayo inaweza kuwa imetumiwa kwa mkutano, kando ya lango la mji ambapo Lutu alikuwa ameketi.</w:t>
      </w:r>
    </w:p>
    <w:p>
      <w:pPr/>
      <w:r>
        <w:rPr>
          <w:lang w:val="sw_KE" w:bidi="sw_KE"/>
        </w:rPr>
      </w:r>
      <w:r>
        <w:rPr>
          <w:lang w:val="sw_KE" w:bidi="sw_KE"/>
        </w:rPr>
        <w:t>Lakini Lutu alisisitiza kwa nguvu sana kwamba hatimaye malaika wawili walikwenda nyumbani kwake pamoja naye. Lutu aliwatayarishia chakula. Lutu pengine aliamuru watumishi kuandaa chakula. Chakula hicho kilihusisha mkate uliotengenezwa bila chachu. Mkate uliotengenezwa bila chachu pengine ulikuwa mkate wa bapa ambao ungeweza kutengenezwa haraka kwa wageni wasiotarajiwa. Mkate huu ni tofauti na mkate ambao Sarah aliwatengenezea wageni hawa walipokuwa nyumbani kwake. Mkate huu ni bapa, mgumu, na wa kuratika. Hapa, Lutu aliwatendea malaika wawili kama wageni wenye heshima.</w:t>
      </w:r>
    </w:p>
    <w:p>
      <w:pPr/>
      <w:r>
        <w:rPr>
          <w:lang w:val="sw_KE" w:bidi="sw_KE"/>
        </w:rPr>
      </w:r>
      <w:r>
        <w:rPr>
          <w:lang w:val="sw_KE" w:bidi="sw_KE"/>
        </w:rPr>
        <w:t xml:space="preserve">Sitisha hapa na uonyeshe picha ya mkate wa </w:t>
      </w:r>
      <w:r>
        <w:rPr>
          <w:b/>
          <w:lang w:val="sw_KE" w:bidi="sw_KE"/>
        </w:rPr>
        <w:t>bapa mgumu</w:t>
      </w:r>
      <w:r>
        <w:rPr>
          <w:lang w:val="sw_KE" w:bidi="sw_KE"/>
        </w:rPr>
        <w:t xml:space="preserve"> ambao Lutu alitengeneza kwa wageni wake. Jadili kama kikundi: Unawaheshimu wageni katika utamaduni yako? Sitisha sauti hii hapa.</w:t>
      </w:r>
    </w:p>
    <w:p>
      <w:pPr/>
      <w:r>
        <w:rPr>
          <w:lang w:val="sw_KE" w:bidi="sw_KE"/>
        </w:rPr>
      </w:r>
      <w:r>
        <w:rPr>
          <w:lang w:val="sw_KE" w:bidi="sw_KE"/>
        </w:rPr>
        <w:t>Kabla ya Lutu na wale malaika wawili kwenda kulala usiku, wanaume wote wa Sodoma, kuanzia vijana hadi wazee, walikuja kutoka pande zote za mji na kuizunguka nyumba ya Lutu. Umati wa wanaume ulimpigia kelele Lutu, "Wako wapi wale wanaume wanaolala kwako leo usiku? Tuwaletee huku nje, ili tuweze kuwatambua!" Kifungu "ili tuweze kuwajua" kilimaanisha "ili tuweze kuwa na mahusiano ya ngono na wao."</w:t>
      </w:r>
    </w:p>
    <w:p>
      <w:pPr/>
      <w:r>
        <w:rPr>
          <w:lang w:val="sw_KE" w:bidi="sw_KE"/>
        </w:rPr>
      </w:r>
      <w:r>
        <w:rPr>
          <w:lang w:val="sw_KE" w:bidi="sw_KE"/>
        </w:rPr>
        <w:t>Sitisha hapa na mjadili kama kikundi: Unazungumza vipi kuhusu watu kuwa na mahusiano ya ngono na kila mmoja? Unatumia misemo gani wakati unazungumza kuhusu mahusiano ya ngono katika kikundi kikubwa kilichojumuisha wanaume na wanawake? Sitisha sauti hii hapa.</w:t>
      </w:r>
    </w:p>
    <w:p>
      <w:pPr/>
      <w:r>
        <w:rPr>
          <w:lang w:val="sw_KE" w:bidi="sw_KE"/>
        </w:rPr>
      </w:r>
      <w:r>
        <w:rPr>
          <w:lang w:val="sw_KE" w:bidi="sw_KE"/>
        </w:rPr>
        <w:t>Lutu alitoka ili kuzungumza na wanaume wa Sodoma. Alifunga mlango wa nyumba yake nyuma yake. Lutu alisema, "Tafadhali, marafiki wangu, msifanye kitu cha kutisha namna hii. Sikiliza, nina mabinti wawili ambao hawajawahi kuwa na mwanamume." Hii ilimaanisha kwamba mabinti wa Lutu walikuwa hawajawahi kuwa na mahusiano ya ngono na wanaume.</w:t>
      </w:r>
    </w:p>
    <w:p>
      <w:pPr/>
      <w:r>
        <w:rPr>
          <w:lang w:val="sw_KE" w:bidi="sw_KE"/>
        </w:rPr>
      </w:r>
      <w:r>
        <w:rPr>
          <w:lang w:val="sw_KE" w:bidi="sw_KE"/>
        </w:rPr>
        <w:t>Lutu aliendelea, "Wacha niwalete mabinti wangu wawili kwako, na unaweza kufanya chochote unachotaka nao. Lakini tafadhali, waache wanaume hawa peke yao. Wao ni wageni wangu na chini ya ulinzi wa nyumba yangu." Kifungu "chini ya ulinzi wa paa langu" kilimaanisha kwamba wanaume walikuwa chini ya ulinzi wa Lutu. Katika utamaduni wa Lutu, mwenyeji alikuwa na jukumu la kuwalinda wageni wake.</w:t>
      </w:r>
    </w:p>
    <w:p>
      <w:pPr/>
      <w:r>
        <w:rPr>
          <w:lang w:val="sw_KE" w:bidi="sw_KE"/>
        </w:rPr>
      </w:r>
      <w:r>
        <w:rPr>
          <w:lang w:val="sw_KE" w:bidi="sw_KE"/>
        </w:rPr>
        <w:t>Lakini wanaume wa Sodoma walisema "Ondoka kwenye njia yetu! Mtu huyu, Lutu, alikuja mjini kama mgeni, na sasa anajifanya kuwa mwamuzi wetu! Lutu, tutakutendea vibaya zaidi kuliko wanaume hao wengine!" Na walisukuma kwa nguvu dhidi ya Lutu na kusonga kuelekea Lutu ili kuvunja mlango wake.</w:t>
      </w:r>
    </w:p>
    <w:p>
      <w:pPr/>
      <w:r>
        <w:rPr>
          <w:lang w:val="sw_KE" w:bidi="sw_KE"/>
        </w:rPr>
      </w:r>
      <w:r>
        <w:rPr>
          <w:lang w:val="sw_KE" w:bidi="sw_KE"/>
        </w:rPr>
        <w:t>Lakini wale malaika wawili waliokuwa wakikaa na Lutu wakanyosha mikono yao, wakamvuta Lutu ndani ya nyumba, wakafunga mlango. Kisha ghafla waliwapofusha wanaume wote wa Sodoma waliokuwa mlangoni, wadogo kwa wakubwa, kiasi kwamba walichoka wakitafuta mlango. Malaika wanaweza kuwa waliwapofusha wanaume hao kwa mwanga mkali, au huenda waliwavuruga wanaume hao kiasi kwamba wakashindwa kupata mlango wa nyumba ya Lutu.</w:t>
      </w:r>
    </w:p>
    <w:p>
      <w:pPr/>
      <w:r>
        <w:rPr>
          <w:lang w:val="sw_KE" w:bidi="sw_KE"/>
        </w:rPr>
      </w:r>
      <w:r>
        <w:rPr>
          <w:lang w:val="sw_KE" w:bidi="sw_KE"/>
        </w:rPr>
        <w:t>Kisha malaika wawili walimwonya Lutu. Walimwambia Lutu akusanye kila mtu katika familia na kaya yake na kuwatoa mjini. Walisema, "Tuko karibu kuharibu mji huu, kwa sababu kilio dhidi yake ni kikubwa sana kiasi kwamba Mungu ametutuma kuuharibu." "Kilio" dhidi ya mji kilikuwa sauti ambayo mtu angeitoa ikiwa angedhulumiwa au angekuwa katika dhiki au mwenye huzuni sana.</w:t>
      </w:r>
    </w:p>
    <w:p>
      <w:pPr/>
      <w:r>
        <w:rPr>
          <w:lang w:val="sw_KE" w:bidi="sw_KE"/>
        </w:rPr>
      </w:r>
      <w:r>
        <w:rPr>
          <w:lang w:val="sw_KE" w:bidi="sw_KE"/>
        </w:rPr>
        <w:t>Kwa hiyo Lutu aliharakisha kuwaambia wanaume mabinti wake walikuwa wanaenda kuolewa, "Haraka! " Ondoka mjini! Mungu yuko karibu kuiharibu." Lakini vijana walidhani Lutu alikuwa akifanya utani—walidhani Lutu alikuwa akiwadanganya.</w:t>
      </w:r>
    </w:p>
    <w:p>
      <w:pPr/>
      <w:r>
        <w:rPr>
          <w:lang w:val="sw_KE" w:bidi="sw_KE"/>
        </w:rPr>
      </w:r>
      <w:r>
        <w:rPr>
          <w:lang w:val="sw_KE" w:bidi="sw_KE"/>
        </w:rPr>
        <w:t>Punde tu kabla ya jua kuanza kuchomoza, malaika walimwambia Lutu, "Harakisha! Chukua mke wako na mabinti wako wawili ambao wako hapa, au utaangamizwa wakati mji huu unaadhibiwa." Lakini Lutu alisita. Kwa hiyo malaika walichukua mkono wa Lutu, na mikono ya mke wake na mabinti wawili. Malaika waliwaongoza salama kutoka mjini, kwa sababu Mungu alikuwa na rehema kwa Lutu.</w:t>
      </w:r>
    </w:p>
    <w:p>
      <w:pPr/>
      <w:r>
        <w:rPr>
          <w:lang w:val="sw_KE" w:bidi="sw_KE"/>
        </w:rPr>
      </w:r>
      <w:r>
        <w:rPr>
          <w:lang w:val="sw_KE" w:bidi="sw_KE"/>
        </w:rPr>
        <w:t>Wakati malaika waliwatoa nje ya mji, mmoja wa malaika alisema, "Okoa maisha yenu! Usitazame nyuma au kusimama popote katika bonde. Torokeeni kwenye milima ili msiangamizwe."</w:t>
      </w:r>
    </w:p>
    <w:p>
      <w:pPr/>
      <w:r>
        <w:rPr>
          <w:lang w:val="sw_KE" w:bidi="sw_KE"/>
        </w:rPr>
      </w:r>
      <w:r>
        <w:rPr>
          <w:lang w:val="sw_KE" w:bidi="sw_KE"/>
        </w:rPr>
        <w:t xml:space="preserve">Sitisha hapa na, kama kikundi, tazama </w:t>
      </w:r>
      <w:r>
        <w:rPr>
          <w:lang w:val="sw_KE" w:bidi="sw_KE"/>
        </w:rPr>
        <w:t>Sodoma na milima ambayo malaika alimwambia Lutu kutorokea</w:t>
      </w:r>
      <w:r>
        <w:rPr>
          <w:lang w:val="sw_KE" w:bidi="sw_KE"/>
        </w:rPr>
        <w:t xml:space="preserve"> kwenye ramani. Sitisha sauti hii hapa.</w:t>
      </w:r>
    </w:p>
    <w:p>
      <w:pPr/>
      <w:r>
        <w:rPr>
          <w:lang w:val="sw_KE" w:bidi="sw_KE"/>
        </w:rPr>
      </w:r>
      <w:r>
        <w:rPr>
          <w:lang w:val="sw_KE" w:bidi="sw_KE"/>
        </w:rPr>
        <w:t>Lutu aliuliza kama malaika wangeweza kumtuma kwenye kijiji kidogo cha karibu. Mmoja wa malaika alisema, "Sawa, pia nitakubali ombi lako. Sitaharibu kijiji hicho kidogo. Harakisha! Kimbilia huko, kwa sababu siwezi kufanya chochote mpaka ufike hapo." Ndiyo sababu kijiji baadaye kilikuja kujulikana kama Zoari, jina ambalo lilimaanisha "mahali padogo."</w:t>
      </w:r>
    </w:p>
    <w:p>
      <w:pPr/>
      <w:r>
        <w:rPr>
          <w:lang w:val="sw_KE" w:bidi="sw_KE"/>
        </w:rPr>
      </w:r>
      <w:r>
        <w:rPr>
          <w:lang w:val="sw_KE" w:bidi="sw_KE"/>
        </w:rPr>
        <w:t xml:space="preserve">Sitisha hapa na muangalie </w:t>
      </w:r>
      <w:r>
        <w:rPr>
          <w:lang w:val="sw_KE" w:bidi="sw_KE"/>
        </w:rPr>
        <w:t>Zoari</w:t>
      </w:r>
      <w:r>
        <w:rPr>
          <w:lang w:val="sw_KE" w:bidi="sw_KE"/>
        </w:rPr>
        <w:t xml:space="preserve"> kwenye ramani kama kikundi. Sitisha sauti hii hapa.</w:t>
      </w:r>
    </w:p>
    <w:p>
      <w:pPr/>
      <w:r>
        <w:rPr>
          <w:lang w:val="sw_KE" w:bidi="sw_KE"/>
        </w:rPr>
      </w:r>
      <w:r>
        <w:rPr>
          <w:lang w:val="sw_KE" w:bidi="sw_KE"/>
        </w:rPr>
        <w:t>Lutu alifika kijiji cha Zoari jua lilipochomoza na kukaanza kuwa na mwanga. Kisha Yahweh alinyesha mvua ya kiberiti inayowaka kutoka angani juu ya Sodoma na Gomora. Kiberiti ni mwamba wa njano wenye harufu ya njano ambao unachoma kwa urahisi na kufanya moto ambao ni vigumu kuuzima. Yahweh alifanya kiberiti cha moto na moto kuanguka kutoka angani.</w:t>
      </w:r>
    </w:p>
    <w:p>
      <w:pPr/>
      <w:r>
        <w:rPr>
          <w:lang w:val="sw_KE" w:bidi="sw_KE"/>
        </w:rPr>
      </w:r>
      <w:r>
        <w:rPr>
          <w:lang w:val="sw_KE" w:bidi="sw_KE"/>
        </w:rPr>
        <w:t xml:space="preserve">Sitisha hapa. Kama kikundi, angalia picha ya </w:t>
      </w:r>
      <w:r>
        <w:rPr>
          <w:lang w:val="sw_KE" w:bidi="sw_KE"/>
        </w:rPr>
        <w:t>kiberiti</w:t>
      </w:r>
      <w:r>
        <w:rPr>
          <w:lang w:val="sw_KE" w:bidi="sw_KE"/>
        </w:rPr>
        <w:t>. Sitisha sauti hii hapa.</w:t>
      </w:r>
    </w:p>
    <w:p>
      <w:pPr/>
      <w:r>
        <w:rPr>
          <w:lang w:val="sw_KE" w:bidi="sw_KE"/>
        </w:rPr>
      </w:r>
      <w:r>
        <w:rPr>
          <w:lang w:val="sw_KE" w:bidi="sw_KE"/>
        </w:rPr>
        <w:t>Kwa hiyo Yahweh aliharibu kabisa Sodoma na Gomora, pamoja na miji mingine na vijiji katika bonde hilo. Mungu aliwaangamiza watu wote ambao waliishi katika miji na vijiji na kila mmea ambao ulikua katika bonde.</w:t>
      </w:r>
    </w:p>
    <w:p>
      <w:pPr/>
      <w:r>
        <w:rPr>
          <w:lang w:val="sw_KE" w:bidi="sw_KE"/>
        </w:rPr>
      </w:r>
      <w:r>
        <w:rPr>
          <w:lang w:val="sw_KE" w:bidi="sw_KE"/>
        </w:rPr>
        <w:t xml:space="preserve">Sitisha hapa na, kama kikundi, angalia </w:t>
      </w:r>
      <w:r>
        <w:rPr>
          <w:lang w:val="sw_KE" w:bidi="sw_KE"/>
        </w:rPr>
        <w:t>Sodoma, Gomora, na eneo la bonde</w:t>
      </w:r>
      <w:r>
        <w:rPr>
          <w:lang w:val="sw_KE" w:bidi="sw_KE"/>
        </w:rPr>
        <w:t xml:space="preserve"> kwenye ramani. Sitisha sauti hii hapa.</w:t>
      </w:r>
    </w:p>
    <w:p>
      <w:pPr/>
      <w:r>
        <w:rPr>
          <w:lang w:val="sw_KE" w:bidi="sw_KE"/>
        </w:rPr>
      </w:r>
      <w:r>
        <w:rPr>
          <w:lang w:val="sw_KE" w:bidi="sw_KE"/>
        </w:rPr>
        <w:t>Lakini mke wa Lutu aliangalia nyuma kuelekea Sodoma wakati Lutu na familia yake walikuwa wakitoroka. Aligeuka kuwa nguzo ya chumvi.</w:t>
      </w:r>
    </w:p>
    <w:p>
      <w:pPr/>
      <w:r>
        <w:rPr>
          <w:lang w:val="sw_KE" w:bidi="sw_KE"/>
        </w:rPr>
      </w:r>
      <w:r>
        <w:rPr>
          <w:lang w:val="sw_KE" w:bidi="sw_KE"/>
        </w:rPr>
        <w:t>Ibrahimu aliamka mapema asubuhi hiyo na kuharakisha mahali ambapo alikuwa amesimama na kuzungumza na Yahweh.</w:t>
      </w:r>
    </w:p>
    <w:p>
      <w:pPr/>
      <w:r>
        <w:rPr>
          <w:lang w:val="sw_KE" w:bidi="sw_KE"/>
        </w:rPr>
      </w:r>
      <w:r>
        <w:rPr>
          <w:lang w:val="sw_KE" w:bidi="sw_KE"/>
        </w:rPr>
        <w:t xml:space="preserve">Simama hapa na, kama kikundi, angalia </w:t>
      </w:r>
      <w:r>
        <w:rPr>
          <w:lang w:val="sw_KE" w:bidi="sw_KE"/>
        </w:rPr>
        <w:t>mahali vilimani ambapo Ibrahimu aliharakia</w:t>
      </w:r>
      <w:r>
        <w:rPr>
          <w:lang w:val="sw_KE" w:bidi="sw_KE"/>
        </w:rPr>
        <w:t xml:space="preserve"> kwenye ramani. Sitisha sauti hii hapa.</w:t>
      </w:r>
    </w:p>
    <w:p>
      <w:pPr/>
      <w:r>
        <w:rPr>
          <w:lang w:val="sw_KE" w:bidi="sw_KE"/>
        </w:rPr>
      </w:r>
      <w:r>
        <w:rPr>
          <w:lang w:val="sw_KE" w:bidi="sw_KE"/>
        </w:rPr>
        <w:t>Ibrahimu alitazama ng'ambo ya bonde kuelekea Sodoma na Gomora. Alitazama jinsi nguzo za moshi zilivyopanda juu kutoka mijini kama moshi wa tanuru. Hapa, "tanuru" inarejelea tanuru zinazotumiwa kutengenezea ufinyanzi. Tanuru hizi ziliunda moto mkubwa na moshi mwingi.</w:t>
      </w:r>
    </w:p>
    <w:p>
      <w:pPr/>
      <w:r>
        <w:rPr>
          <w:lang w:val="sw_KE" w:bidi="sw_KE"/>
        </w:rPr>
      </w:r>
      <w:r>
        <w:rPr>
          <w:lang w:val="sw_KE" w:bidi="sw_KE"/>
        </w:rPr>
        <w:t xml:space="preserve">Sitisha hapa. Kama kikundi, angalia picha ya </w:t>
      </w:r>
      <w:r>
        <w:rPr>
          <w:lang w:val="sw_KE" w:bidi="sw_KE"/>
        </w:rPr>
        <w:t>tanuru inavyoweza kuwa inaonekana</w:t>
      </w:r>
      <w:r>
        <w:rPr>
          <w:lang w:val="sw_KE" w:bidi="sw_KE"/>
        </w:rPr>
        <w:t>. Sitisha sauti hii hapa.</w:t>
      </w:r>
    </w:p>
    <w:p>
      <w:pPr/>
      <w:r>
        <w:rPr>
          <w:lang w:val="sw_KE" w:bidi="sw_KE"/>
        </w:rPr>
      </w:r>
      <w:r>
        <w:rPr>
          <w:lang w:val="sw_KE" w:bidi="sw_KE"/>
        </w:rPr>
        <w:t>Yahweh alipoangamiza Sodoma na Gomora, alikumbuka alichokuwa ameomba Ibrahimu na kumnusuru Lutu. Mungu alimpeleka Lutu mbali na maafa ambayo yalifanyika mahali Lutu alikuwa anaishi.</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19:1–29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sita.</w:t>
      </w:r>
    </w:p>
    <w:p>
      <w:pPr/>
      <w:r>
        <w:rPr>
          <w:lang w:val="sw_KE" w:bidi="sw_KE"/>
        </w:rPr>
      </w:r>
      <w:r>
        <w:rPr>
          <w:b/>
          <w:lang w:val="sw_KE" w:bidi="sw_KE"/>
        </w:rPr>
        <w:t>Katika tukio la kwanza:</w:t>
      </w:r>
      <w:r>
        <w:rPr>
          <w:lang w:val="sw_KE" w:bidi="sw_KE"/>
        </w:rPr>
        <w:t xml:space="preserve"> Jioni hiyo, malaika wawili waliwasili katika Sodoma. Lutu aliwasalimu akawaleta nyumbani kwake.</w:t>
      </w:r>
    </w:p>
    <w:p>
      <w:pPr/>
      <w:r>
        <w:rPr>
          <w:lang w:val="sw_KE" w:bidi="sw_KE"/>
        </w:rPr>
      </w:r>
      <w:r>
        <w:rPr>
          <w:b/>
          <w:lang w:val="sw_KE" w:bidi="sw_KE"/>
        </w:rPr>
        <w:t>Katika tukio la pili:</w:t>
      </w:r>
      <w:r>
        <w:rPr>
          <w:lang w:val="sw_KE" w:bidi="sw_KE"/>
        </w:rPr>
        <w:t xml:space="preserve"> Lakini kabla hawajaenda kulala, wanaume wote wa Sodoma, vijana kwa wazee, walikuja kutoka pande zote za mji na kuizunguka nyumba. Walidai kwamba Lutu awape malaika wawili, lakini Lutu alikataa. Malaika walimwokoa Lutu kutoka kwa watu wa mjini.</w:t>
      </w:r>
    </w:p>
    <w:p>
      <w:pPr/>
      <w:r>
        <w:rPr>
          <w:lang w:val="sw_KE" w:bidi="sw_KE"/>
        </w:rPr>
      </w:r>
      <w:r>
        <w:rPr>
          <w:b/>
          <w:lang w:val="sw_KE" w:bidi="sw_KE"/>
        </w:rPr>
        <w:t>Katika tukio la tatu:</w:t>
      </w:r>
      <w:r>
        <w:rPr>
          <w:lang w:val="sw_KE" w:bidi="sw_KE"/>
        </w:rPr>
        <w:t xml:space="preserve"> Malaika walimwambia Lutu akusanye familia yake pamoja na aondoke Sodoma kwa sababu walikuwa wakienda kuharibu Sodoma. Lutu anajaribu kuwashawishi waume wa baadaye wa binti zake kuja pamoja nao lakini wanakataa.</w:t>
      </w:r>
    </w:p>
    <w:p>
      <w:pPr/>
      <w:r>
        <w:rPr>
          <w:lang w:val="sw_KE" w:bidi="sw_KE"/>
        </w:rPr>
      </w:r>
      <w:r>
        <w:rPr>
          <w:b/>
          <w:lang w:val="sw_KE" w:bidi="sw_KE"/>
        </w:rPr>
        <w:t>Katika tukio la nne:</w:t>
      </w:r>
      <w:r>
        <w:rPr>
          <w:lang w:val="sw_KE" w:bidi="sw_KE"/>
        </w:rPr>
        <w:t xml:space="preserve"> Wakati jua lilikuwa linachomoza asubuhi, Lutu alisita kuondoka mjini, kwa hiyo malaika waliwashika mikono Lutu, mke wake, na mabinti wake na kuwaongoza nje ya mji. Walimwambia Lutu akimbilie milimani, lakini Lutu aliuliza kama wangeweza kuipeleka familia yake kwenye kijiji kidogo kilicho karibu, na malaika walikubali.</w:t>
      </w:r>
    </w:p>
    <w:p>
      <w:pPr/>
      <w:r>
        <w:rPr>
          <w:lang w:val="sw_KE" w:bidi="sw_KE"/>
        </w:rPr>
      </w:r>
      <w:r>
        <w:rPr>
          <w:b/>
          <w:lang w:val="sw_KE" w:bidi="sw_KE"/>
        </w:rPr>
        <w:t>Katika tukio la tano:</w:t>
      </w:r>
      <w:r>
        <w:rPr>
          <w:lang w:val="sw_KE" w:bidi="sw_KE"/>
        </w:rPr>
        <w:t xml:space="preserve"> Lutu alifika kijiji kama vile jua lilivyochomoza na anga ikawa mwanga. Kisha Yahweh alimwaga moto kutoka angani kwenye Sodoma na Gomora. Aliwaangamiza kabisa, pamoja na miji mingine na vijiji katika bonde, kuondoa watu wote na mimea. Lakini mke wa Lutu aliangalia nyuma alipomfuata Lutu, na aligeuka kuwa rundo au sanamu ya chumvi.</w:t>
      </w:r>
    </w:p>
    <w:p>
      <w:pPr/>
      <w:r>
        <w:rPr>
          <w:lang w:val="sw_KE" w:bidi="sw_KE"/>
        </w:rPr>
      </w:r>
      <w:r>
        <w:rPr>
          <w:b/>
          <w:lang w:val="sw_KE" w:bidi="sw_KE"/>
        </w:rPr>
        <w:t>Katika tukio la sita:</w:t>
      </w:r>
      <w:r>
        <w:rPr>
          <w:lang w:val="sw_KE" w:bidi="sw_KE"/>
        </w:rPr>
        <w:t xml:space="preserve"> Ibrahimu aliamka mapema asubuhi na kuharakisha mahali ambapo alikuwa amesimama na Yahweh. Aliangalia ng'ambo ya bonde kuelekea Sodoma na Gomora. Alitazama jinsi nguzo za moshi zilipanda kutoka kwa miji kama moshi kutoka kwa tanuru. Lakini Yahweh alikuwa amesikiliza ombi la Ibrahimu na kumweka Lutu salama. Yahweh alimpeleka Lutu mbali na maafa ambayo yaliharibu miji katika bonde.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Malaika wawili</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Wanaume vijana na wazee katika mji wa Sodoma</w:t>
      </w:r>
    </w:p>
    <w:p>
      <w:pPr>
        <w:pStyle w:val="ListBullet"/>
        <w:spacing w:line="240" w:lineRule="auto"/>
        <w:ind w:left="720"/>
      </w:pPr>
      <w:r>
        <w:rPr>
          <w:lang w:val="sw_KE" w:bidi="sw_KE"/>
        </w:rPr>
      </w:r>
      <w:r>
        <w:rPr>
          <w:lang w:val="sw_KE" w:bidi="sw_KE"/>
        </w:rPr>
        <w:t>Mabinti wawili wa Lutu</w:t>
      </w:r>
    </w:p>
    <w:p>
      <w:pPr>
        <w:pStyle w:val="ListBullet"/>
        <w:spacing w:line="240" w:lineRule="auto"/>
        <w:ind w:left="720"/>
      </w:pPr>
      <w:r>
        <w:rPr>
          <w:lang w:val="sw_KE" w:bidi="sw_KE"/>
        </w:rPr>
      </w:r>
      <w:r>
        <w:rPr>
          <w:lang w:val="sw_KE" w:bidi="sw_KE"/>
        </w:rPr>
        <w:t>Wakwe wa Lutu wa baadaye</w:t>
      </w:r>
    </w:p>
    <w:p>
      <w:pPr>
        <w:pStyle w:val="ListBullet"/>
        <w:spacing w:line="240" w:lineRule="auto"/>
        <w:ind w:left="720"/>
      </w:pPr>
      <w:r>
        <w:rPr>
          <w:lang w:val="sw_KE" w:bidi="sw_KE"/>
        </w:rPr>
      </w:r>
      <w:r>
        <w:rPr>
          <w:lang w:val="sw_KE" w:bidi="sw_KE"/>
        </w:rPr>
        <w:t>Mke wa Lutu</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zingatia sehemu hizi za mpangilio wa simulizi:</w:t>
      </w:r>
    </w:p>
    <w:p>
      <w:pPr/>
      <w:r>
        <w:rPr>
          <w:lang w:val="sw_KE" w:bidi="sw_KE"/>
        </w:rPr>
      </w:r>
      <w:r>
        <w:rPr>
          <w:lang w:val="sw_KE" w:bidi="sw_KE"/>
        </w:rPr>
        <w:t>Zingatia mtiririko wa matukio katika hadithi hii. Malaika wawili wanaingia katika mji jioni ya siku ile ile ambayo walikula na Ibrahimu. Jioni hiyo, malaika wawili wanakula chakula cha jioni na Lutu. Wanaume wa Sodoma wanazunguka nyumba ya Lutu baadaye usiku huo huo. Malaika wanamsihi Lutu kuondoka kabla ya jua kuanza kuchomoza asubuhi iliyofuata. Lutu na mabinti wake wawili wanaingia Zoar wakati jua linapochomoza, na Mungu anaangamiza Sodoma na Gomora. Wakati huo huo, asubuhi hiyo hiyo, Ibrahimu anakimbia kutazama Sodoma na Gomora na kuona moshi.</w:t>
      </w:r>
    </w:p>
    <w:p>
      <w:pPr/>
      <w:r>
        <w:rPr>
          <w:lang w:val="sw_KE" w:bidi="sw_KE"/>
        </w:rPr>
      </w:r>
      <w:r>
        <w:rPr>
          <w:lang w:val="sw_KE" w:bidi="sw_KE"/>
        </w:rPr>
        <w:t>Kuwa na taswira ya kitendo katika tukio la kwanza. Malaika wawili waliwasili katika Sodoma jioni. Lutu anaketi katika lango la mji. Wakati Lutu anawaona, anaamka ili kukutana nao. Hakuna mtu mwingine anayeamka ili kukutana nao. Lutu anainamisha uso wake kwenye ardhi, na anasema, "Mabwana, njooni nyumbani kwangu ili kuosha miguu yenu na kuwa wageni wangu kwa usiku. Mnaweza kuendelea na safari yenu asubuhi." Hapa, Lutu alikuwa na heshima sana na mkarimu.</w:t>
      </w:r>
    </w:p>
    <w:p>
      <w:pPr/>
      <w:r>
        <w:rPr>
          <w:lang w:val="sw_KE" w:bidi="sw_KE"/>
        </w:rPr>
      </w:r>
      <w:r>
        <w:rPr>
          <w:lang w:val="sw_KE" w:bidi="sw_KE"/>
        </w:rPr>
        <w:t>Malaika wanajibu, "La hapana, tutalala tu hapa katika uwanja wa mji." Lakini Lutu anasisitiza kwa nguvu sana kwamba waende naye nyumbani kwake. Lutu anawatayarishia chakula, au anawaagiza watumishi kuwatayarishia chakula ambacho kinajumuisha mkate uliotengenezwa bila chachu, na wanakula pamoja.</w:t>
      </w:r>
    </w:p>
    <w:p>
      <w:pPr/>
      <w:r>
        <w:rPr>
          <w:lang w:val="sw_KE" w:bidi="sw_KE"/>
        </w:rPr>
      </w:r>
      <w:r>
        <w:rPr>
          <w:lang w:val="sw_KE" w:bidi="sw_KE"/>
        </w:rPr>
        <w:t>Uwe na taswira ya mazungumzo kati ya Lutu na wanaume wa Sodoma katika tukio la pili. Kabla ya malaika wawili na Lutu kwenda kulala, wanaume wote wa Sodoma, vijana na wazee, wanazunguka nyumba ya Lutu. Kwa kusema kwamba wanaume ni vijana na wazee, hadithi inasisitiza jinsi wanaume wengi kutoka Sodoma kote wanavyokuja nyumbani kwa Lutu.</w:t>
      </w:r>
    </w:p>
    <w:p>
      <w:pPr/>
      <w:r>
        <w:rPr>
          <w:lang w:val="sw_KE" w:bidi="sw_KE"/>
        </w:rPr>
      </w:r>
      <w:r>
        <w:rPr>
          <w:lang w:val="sw_KE" w:bidi="sw_KE"/>
        </w:rPr>
        <w:t>Wanaume wanamwita Lutu kwa sauti, "Wako wapi wanaume ambao walikuja kulala kwako usiku huu? Walete nje ili tuweze kulala pamoja nao."</w:t>
      </w:r>
    </w:p>
    <w:p>
      <w:pPr/>
      <w:r>
        <w:rPr>
          <w:lang w:val="sw_KE" w:bidi="sw_KE"/>
        </w:rPr>
      </w:r>
      <w:r>
        <w:rPr>
          <w:lang w:val="sw_KE" w:bidi="sw_KE"/>
        </w:rPr>
        <w:t>Lutu anatoka ili kuzungumza na wanaume, akifunga mlango nyuma yake. Anasema, "Marafiki, au ndugu, tafadhali msifanye jambo baya namna hii." Lutu anazungumza na wanaume kama marafiki, akitumaini kuwatuliza. Kisha Lutu anaendelea kusema, "Tazama, nina mabinti wawili ambao hawajawahi kulala na wanaume. Wacha niwalete kwenu, na mnaweza kufanya chochote mnachotaka na wao. Lakini tafadhali achaneni na wanaume hawa, kwa sababu ni wageni wangu na wako chini ya ulinzi wangu."</w:t>
      </w:r>
    </w:p>
    <w:p>
      <w:pPr/>
      <w:r>
        <w:rPr>
          <w:lang w:val="sw_KE" w:bidi="sw_KE"/>
        </w:rPr>
      </w:r>
      <w:r>
        <w:rPr>
          <w:lang w:val="sw_KE" w:bidi="sw_KE"/>
        </w:rPr>
        <w:t>Unaweza kutaka kuweka wazi ni nani ambao wanaume hao wanazungumza nao wanapompigia kelele Lutu. Wanaume wanampigia Lutu kelele, "Ondoka njiani!" Kisha wanaume wanasema, "Mtu huyu, Lutu, alikuja mjini kama mgeni, na sasa anatuhukumu." Kisha wanaume wanampigia Lutu kelele tena, "Tutakutendea vibaya zaidi kuliko wanaume hao wengine katika nyumba yako!" Kisha wanamwelekea Lutu kwa nguvu ili kuvunja mlango wa Lutu.</w:t>
      </w:r>
    </w:p>
    <w:p>
      <w:pPr/>
      <w:r>
        <w:rPr>
          <w:lang w:val="sw_KE" w:bidi="sw_KE"/>
        </w:rPr>
      </w:r>
      <w:r>
        <w:rPr>
          <w:lang w:val="sw_KE" w:bidi="sw_KE"/>
        </w:rPr>
        <w:t>Lakini malaika wanafungua mlango, kumvuta Lutu ndani, na kufunga mlango nyuma yao. Kisha wakawapiga wanaume wa Sodoma kwa upofu ili wasiweze kuupata mlango. Wanaume wanachoka wakijaribu kutafuta mlango na kukata tamaa.</w:t>
      </w:r>
    </w:p>
    <w:p>
      <w:pPr/>
      <w:r>
        <w:rPr>
          <w:lang w:val="sw_KE" w:bidi="sw_KE"/>
        </w:rPr>
      </w:r>
      <w:r>
        <w:rPr>
          <w:lang w:val="sw_KE" w:bidi="sw_KE"/>
        </w:rPr>
        <w:t>Wazia harakati katika tukio la tatu. Wakati wanaume wa Sodoma wanatafuta mlango wa nyumba ya Lutu, malaika wanamwambia Lutu, "Yahweh amesikia mambo mengi ya kutisha kuhusu watu wa Sodoma na ametutuma hapa ili kuharibu mji." Chukua familia yako na uondoke. Chukua kila jamaa uliye naye katika mji, pamoja na wanaume ambao binti zako wataolewa nao."</w:t>
      </w:r>
    </w:p>
    <w:p>
      <w:pPr/>
      <w:r>
        <w:rPr>
          <w:lang w:val="sw_KE" w:bidi="sw_KE"/>
        </w:rPr>
      </w:r>
      <w:r>
        <w:rPr>
          <w:lang w:val="sw_KE" w:bidi="sw_KE"/>
        </w:rPr>
        <w:t>Kwa hiyo Lutu anakimbia kwa vijana ambao wataoa mabinti wake. Anawaambia, "Harakisheni, tokeni katika mji huu, kwa sababu Yahweh yuko karibu kuuangamiza!" Lakini vijana wanafikiri anafanya utani.</w:t>
      </w:r>
    </w:p>
    <w:p>
      <w:pPr/>
      <w:r>
        <w:rPr>
          <w:lang w:val="sw_KE" w:bidi="sw_KE"/>
        </w:rPr>
      </w:r>
      <w:r>
        <w:rPr>
          <w:lang w:val="sw_KE" w:bidi="sw_KE"/>
        </w:rPr>
        <w:t>Uwe na taswira ya harakati katika tukio la nne. Kabla ya jua kuanza kuchomoza, malaika wanamsihi Lutu kuharakisha. Wanasema, "Chukua mke wako na mabinti wako wawili. Ondoka katika mji sasa, au utaharibiwa pamoja na mji!" Wakati Lutu bado anasita, malaika wanamshika mkono wake na mikono ya mke wake na binti zake wawili na kuwatoa salama nje ya mji. Kisha mmoja wa malaika anaamuru, "Kimbilieni maisha yenu!" Usitazame nyuma au kusimama popote katika bonde! Kimbilia milimani au utaangamizwa!"</w:t>
      </w:r>
    </w:p>
    <w:p>
      <w:pPr/>
      <w:r>
        <w:rPr>
          <w:lang w:val="sw_KE" w:bidi="sw_KE"/>
        </w:rPr>
      </w:r>
      <w:r>
        <w:rPr>
          <w:lang w:val="sw_KE" w:bidi="sw_KE"/>
        </w:rPr>
        <w:t>Lakini Lutu anajibu, "La hapana, bwana! Umekuwa mkarimu sana kwangu na umeokoa maisha yangu. Lakini siwezi kwenda kwenye milima. Uharibifu wa miji ungenipata nami hapo, na ningekufa haraka. Tazama, kuna kijiji kidogo karibu. Tafadhali niruhusu niende pale badala yake. Tazama jinsi kijiji kilivyo kidogo? Kisha maisha yangu yataokolewa." Lutu anajaribu kujadili na malaika ili asilazimike kutorokea mbali sana. Hatujui kwa nini Lutu hataki kukimbilia mbali sana kwenye milima.</w:t>
      </w:r>
    </w:p>
    <w:p>
      <w:pPr/>
      <w:r>
        <w:rPr>
          <w:lang w:val="sw_KE" w:bidi="sw_KE"/>
        </w:rPr>
      </w:r>
      <w:r>
        <w:rPr>
          <w:lang w:val="sw_KE" w:bidi="sw_KE"/>
        </w:rPr>
        <w:t xml:space="preserve">Sitisha hapa. Kama kikundi, tazama </w:t>
      </w:r>
      <w:r>
        <w:rPr>
          <w:lang w:val="sw_KE" w:bidi="sw_KE"/>
        </w:rPr>
        <w:t>Sodoma, Gomora, Zoar, milima malaika anamwambia Lutu kutorokea huko, na eneo la bonde kwenye ramani</w:t>
      </w:r>
      <w:r>
        <w:rPr>
          <w:lang w:val="sw_KE" w:bidi="sw_KE"/>
        </w:rPr>
        <w:t>. Sitisha sauti hii hapa.</w:t>
      </w:r>
    </w:p>
    <w:p>
      <w:pPr/>
      <w:r>
        <w:rPr>
          <w:lang w:val="sw_KE" w:bidi="sw_KE"/>
        </w:rPr>
      </w:r>
      <w:r>
        <w:rPr>
          <w:lang w:val="sw_KE" w:bidi="sw_KE"/>
        </w:rPr>
        <w:t>Malaika anasema, "Sawa basi, nitakubali ombi lako. Sitaharibu kijiji hicho kidogo. Lakini fanya haraka na utorokee huko, kwa sababu siwezi kufanya chochote mpaka ufike huko." Ndiyo sababu kijiji hicho kidogo baadaye kikaitwa Soari, jina ambalo maana yake ni "mahali padogo."</w:t>
      </w:r>
    </w:p>
    <w:p>
      <w:pPr/>
      <w:r>
        <w:rPr>
          <w:lang w:val="sw_KE" w:bidi="sw_KE"/>
        </w:rPr>
      </w:r>
      <w:r>
        <w:rPr>
          <w:lang w:val="sw_KE" w:bidi="sw_KE"/>
        </w:rPr>
        <w:t>Sitisha hapa. Jadili kama kikundi: Mnapatia vipi miji majina katika utamaduni wenu? Sitisha sauti hii hapa.</w:t>
      </w:r>
    </w:p>
    <w:p>
      <w:pPr/>
      <w:r>
        <w:rPr>
          <w:lang w:val="sw_KE" w:bidi="sw_KE"/>
        </w:rPr>
      </w:r>
      <w:r>
        <w:rPr>
          <w:lang w:val="sw_KE" w:bidi="sw_KE"/>
        </w:rPr>
        <w:t>Tukio la tano ni kilele cha hadithi, au sehemu muhimu zaidi ya hadithi. Unaweza kutaka kubadilisha utaratibu wa maelezo katika tukio hili ili yawe wazi zaidi. Wanapotoroka, mke wa Lutu anatazama nyuma kule Sodoma. Anakuwa nguzo ya chumvi. Hii pengine ina maana kwamba anageuka kuwa umbo la mwamba uliosimama wima uliotengenezwa kwa chumvi, pengine kama sanamu ya mtu iliyotengenezwa kwa chumvi. Lutu anafika kijiji cha Zoar wakati jua linapochomoza. Kisha Mungu anafanya kiberiti na moto kuanguka juu ya Sodoma na Gomora kama mvua, na anaharibu kabisa Sodoma, Gomora, na miji mingine na vijiji katika bonde. Watu wote na mimea wanakufa.</w:t>
      </w:r>
    </w:p>
    <w:p>
      <w:pPr/>
      <w:r>
        <w:rPr>
          <w:lang w:val="sw_KE" w:bidi="sw_KE"/>
        </w:rPr>
      </w:r>
      <w:r>
        <w:rPr>
          <w:lang w:val="sw_KE" w:bidi="sw_KE"/>
        </w:rPr>
        <w:t>Katika tukio la sita, hadithi inarejea kwa Ibrahimu, ambaye bado anaishi kando ya miti ya Mamre. Mapema asubuhi hiyo, Ibrahimu anaamka na kukimbia hadi mahali pa juu milimani ambapo alizungumza na Mungu kuhusu Sodoma. Ibrahimu anatazama chini kuelekea Sodoma na Gomora na anaona nguzo za moshi zikipanda juu. Mwandishi analinganisha nguzo za moshi na nguzo za moshi zinazofuka kutoka kwenye tanuru.</w:t>
      </w:r>
    </w:p>
    <w:p>
      <w:pPr/>
      <w:r>
        <w:rPr>
          <w:lang w:val="sw_KE" w:bidi="sw_KE"/>
        </w:rPr>
      </w:r>
      <w:r>
        <w:rPr>
          <w:lang w:val="sw_KE" w:bidi="sw_KE"/>
        </w:rPr>
        <w:t>Lakini Mungu anasikiliza kile Ibrahimu alimwomba na kumweka Lutu salama.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19:1–29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sita.</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Malaika wawili</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Wanaume vijana na wazee katika mji wa Sodoma</w:t>
      </w:r>
    </w:p>
    <w:p>
      <w:pPr>
        <w:pStyle w:val="ListBullet"/>
        <w:spacing w:line="240" w:lineRule="auto"/>
        <w:ind w:left="720"/>
      </w:pPr>
      <w:r>
        <w:rPr>
          <w:lang w:val="sw_KE" w:bidi="sw_KE"/>
        </w:rPr>
      </w:r>
      <w:r>
        <w:rPr>
          <w:lang w:val="sw_KE" w:bidi="sw_KE"/>
        </w:rPr>
        <w:t>Mabinti wawili wa Lutu</w:t>
      </w:r>
    </w:p>
    <w:p>
      <w:pPr>
        <w:pStyle w:val="ListBullet"/>
        <w:spacing w:line="240" w:lineRule="auto"/>
        <w:ind w:left="720"/>
      </w:pPr>
      <w:r>
        <w:rPr>
          <w:lang w:val="sw_KE" w:bidi="sw_KE"/>
        </w:rPr>
      </w:r>
      <w:r>
        <w:rPr>
          <w:lang w:val="sw_KE" w:bidi="sw_KE"/>
        </w:rPr>
        <w:t>Wana wa Lutu wa baadaye</w:t>
      </w:r>
    </w:p>
    <w:p>
      <w:pPr>
        <w:pStyle w:val="ListBullet"/>
        <w:spacing w:line="240" w:lineRule="auto"/>
        <w:ind w:left="720"/>
      </w:pPr>
      <w:r>
        <w:rPr>
          <w:lang w:val="sw_KE" w:bidi="sw_KE"/>
        </w:rPr>
      </w:r>
      <w:r>
        <w:rPr>
          <w:lang w:val="sw_KE" w:bidi="sw_KE"/>
        </w:rPr>
        <w:t>Mke wa Lutu</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Yahweh</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Jioni hiyo, malaika wanafika kwenye lango la mji wa Sodoma. Lutu anaketi katika lango la mji, na wakati anaona wanaume anaamka ili kuwasalimu. Anainamisha uso wake na kusema, "Mabwana, tafadhali njoo kwa nyumba yangu. Osheni miguu yenyu, laleni kwa ajili ya usiku. Kisha unaweza kuamka mapema asubuhi na kuendelea na safari yako."</w:t>
      </w:r>
    </w:p>
    <w:p>
      <w:pPr/>
      <w:r>
        <w:rPr>
          <w:lang w:val="sw_KE" w:bidi="sw_KE"/>
        </w:rPr>
      </w:r>
      <w:r>
        <w:rPr>
          <w:lang w:val="sw_KE" w:bidi="sw_KE"/>
        </w:rPr>
        <w:t>Malaika wanajibu, "Hapana, tutalala tu usiku katika uwanja wa mji, au eneo la wazi katika mji."</w:t>
      </w:r>
    </w:p>
    <w:p>
      <w:pPr/>
      <w:r>
        <w:rPr>
          <w:lang w:val="sw_KE" w:bidi="sw_KE"/>
        </w:rPr>
      </w:r>
      <w:r>
        <w:rPr>
          <w:lang w:val="sw_KE" w:bidi="sw_KE"/>
        </w:rPr>
        <w:t>Lakini Lutu anasisitiza kwamba wakae pamoja naye, na hatimaye wanakubaliana naye.</w:t>
      </w:r>
    </w:p>
    <w:p>
      <w:pPr/>
      <w:r>
        <w:rPr>
          <w:lang w:val="sw_KE" w:bidi="sw_KE"/>
        </w:rPr>
      </w:r>
      <w:r>
        <w:rPr>
          <w:lang w:val="sw_KE" w:bidi="sw_KE"/>
        </w:rPr>
        <w:t>Sitisha igizo. Muulize mhusika anayeigiza Lutu, "Unahisi vipi au unawaza nini?" Mtu huyo anaweza kujibu mambo kama, "Nina wasiwasi kwamba wanaume hawa hawatakuwa salama kulala usiku katika uwanja wa mji," au "Sijui kwamba wanaume hawa ni malaika, lakini nimeazimia kuwa mwenyeji mzuri na ninatambua hawa ni wanaume muhimu." Anzisha tena igizo.</w:t>
      </w:r>
    </w:p>
    <w:p>
      <w:pPr/>
      <w:r>
        <w:rPr>
          <w:lang w:val="sw_KE" w:bidi="sw_KE"/>
        </w:rPr>
      </w:r>
      <w:r>
        <w:rPr>
          <w:lang w:val="sw_KE" w:bidi="sw_KE"/>
        </w:rPr>
        <w:t>Lutu anawalisha malaika karamu ambayo ni pamoja na mkate uliotengenezwa bila chachu. Lakini kabla ya kwenda kulala usiku huo, wanaume wote wa Sodoma, ikiwa ni pamoja na wazee na vijana, wanazunguka nyumba ya Lutu. Wanampigia Lutu kelele, "Wako wapi wale wanaume wawili wanaokesha nyumbani kwako? " Walete ili tuweze kulala pamoja nao!" Lutu anatoka kwenye nyumba yake ili kuzungumza na umati wa watu, huku akifunga mlango nyuma yake. Lutu anasema, "Marafiki, tafadhali msifanye jambo la kutisha namna hii." Tazama, Nina mabinti wawili ambao hawajawahi kulala na wanaume. Nitawatoa na unaweza kufanya chochote unachotaka na wao, lakini waache wanaume wawili peke yao. Wao ni wageni wangu, na chini ya ulinzi wangu."</w:t>
      </w:r>
    </w:p>
    <w:p>
      <w:pPr/>
      <w:r>
        <w:rPr>
          <w:lang w:val="sw_KE" w:bidi="sw_KE"/>
        </w:rPr>
      </w:r>
      <w:r>
        <w:rPr>
          <w:lang w:val="sw_KE" w:bidi="sw_KE"/>
        </w:rPr>
        <w:t>Sitisha igizo. Muulize mwigizaji anayeigiza Lutu, "Unafikiri nini au unahisi nini?" Mtu anaweza kujibu mambo kama, "Ninatamani kuwalinda wageni wangu," au "Nitafanya chochote ili kuwalinda wageni wangu kwa sababu ninajua ni muhimu, hata kama ina maana kufanya kitu kibaya na kuwatoa mabinti wangu dhabihu." Anzisha tena igizo.</w:t>
      </w:r>
    </w:p>
    <w:p>
      <w:pPr/>
      <w:r>
        <w:rPr>
          <w:lang w:val="sw_KE" w:bidi="sw_KE"/>
        </w:rPr>
      </w:r>
      <w:r>
        <w:rPr>
          <w:lang w:val="sw_KE" w:bidi="sw_KE"/>
        </w:rPr>
        <w:t>Lakini wanaume hao wanampigia kelele Lutu, "Ondoka kwenye njia yetu! Umekuja hapa kama mgeni, lakini sasa unataka kutuhukumu! Tutakutendea vibaya zaidi kuliko wanaume hawa." Kisha walianza kushinikiza dhidi ya Lutu na kuelekea kenye mlango wa Lutu ili kuuvunja chini.</w:t>
      </w:r>
    </w:p>
    <w:p>
      <w:pPr/>
      <w:r>
        <w:rPr>
          <w:lang w:val="sw_KE" w:bidi="sw_KE"/>
        </w:rPr>
      </w:r>
      <w:r>
        <w:rPr>
          <w:lang w:val="sw_KE" w:bidi="sw_KE"/>
        </w:rPr>
        <w:t>Sitisha igizo. Waulize watu wanaoigiza wanaume, "Mnahisi nini au mnawaza nini?" Watu wanaweza kujibu mambo kama, "Tuna hasira sana na kukerwa kwamba Lutu hatupatii kile tunachotaka," au "Tuko tayari kumdhuru Lutu na wageni wake." Muulize mwigizaji anayeigiza Lutu, "Unahisi vipi au unawaza nini?" Mtu anaweza kujibu mambo kama, "Ninaogopa sana kile wanaume hawa wanaweza kunifanyia mimi na wageni wangu," au "Ninaogopa sana kile wanaume hawa wanaweza kufanya—ndiyo sababu nimewapa mabinti wangu," au "Ninataka sana kuwalinda wageni wangu kwa sababu wako chini ya ulinzi wangu." Anzisha tena igizo.</w:t>
      </w:r>
    </w:p>
    <w:p>
      <w:pPr/>
      <w:r>
        <w:rPr>
          <w:lang w:val="sw_KE" w:bidi="sw_KE"/>
        </w:rPr>
      </w:r>
      <w:r>
        <w:rPr>
          <w:lang w:val="sw_KE" w:bidi="sw_KE"/>
        </w:rPr>
        <w:t>Malaika hao wawili wanafungua mlango, wanamvuta Lutu ndani, na kuufunga mlango. Malaika wakawafanya wanaume wa Sodoma kuwa vipofu ili wasiweze kuupata mlango. Walichoka kutafuta mlango. Kisha malaika wanamwuliza Lutu, "Je, una jamaa wengine wowote katika mji?" Wakwe wake, wana, mabinti au mtu mwingine yeyote? Waondoe hapa! Kilio dhidi ya mji huu ni kikubwa kiasi kwamba Mungu amekisikia na ametutuma ili tuuharibu mji huu."</w:t>
      </w:r>
    </w:p>
    <w:p>
      <w:pPr/>
      <w:r>
        <w:rPr>
          <w:lang w:val="sw_KE" w:bidi="sw_KE"/>
        </w:rPr>
      </w:r>
      <w:r>
        <w:rPr>
          <w:lang w:val="sw_KE" w:bidi="sw_KE"/>
        </w:rPr>
        <w:t>Kwa hiyo Lutu akaenda kwa wachumba wa binti zake na kusema, "Ondokeni katika mji huu, kwa sababu Mungu anakaribia kuuharibu!" Lakini vijana wanafikiri anatetea utani.</w:t>
      </w:r>
    </w:p>
    <w:p>
      <w:pPr/>
      <w:r>
        <w:rPr>
          <w:lang w:val="sw_KE" w:bidi="sw_KE"/>
        </w:rPr>
      </w:r>
      <w:r>
        <w:rPr>
          <w:lang w:val="sw_KE" w:bidi="sw_KE"/>
        </w:rPr>
        <w:t>Kabla ya jua kuchomoza, malaika wanamsihi Lutu kutoroka. Wanasema, "Harakisha!" Chukua mke wako na mabinti wawili na uondoke, au utaangamizwa pamoja na mji." Lutu anasita. Malaika wananyakua mikono ya Lutu, mke wake, na mabinti wake wawili, na wanawaongoza salama kutoka mjini. Mmoja wa malaika anasema, "Kimbieni kwa ajili ya maisha yenyu! Usitazame nyuma au kusimama popote katika bonde! Kimbieni milimani au mtaharibiwa!"</w:t>
      </w:r>
    </w:p>
    <w:p>
      <w:pPr/>
      <w:r>
        <w:rPr>
          <w:lang w:val="sw_KE" w:bidi="sw_KE"/>
        </w:rPr>
      </w:r>
      <w:r>
        <w:rPr>
          <w:lang w:val="sw_KE" w:bidi="sw_KE"/>
        </w:rPr>
        <w:t>Lakini Lutu anasema, "Hapana, mabwana, tafadhali! Umeekuwa na fadhili sana kwangu kwa kuokoa maisha yangu. Lakini siwezi kukimbia kwa milima, au uharibifu huu utanipata na nitakufa. Tazama, kuna kijiji kidogo karibu. Tafadhali niruhusu niende hapo—niangali jinsi ni kidogo? Kisha maisha yangu yatahifadhiwa."</w:t>
      </w:r>
    </w:p>
    <w:p>
      <w:pPr/>
      <w:r>
        <w:rPr>
          <w:lang w:val="sw_KE" w:bidi="sw_KE"/>
        </w:rPr>
      </w:r>
      <w:r>
        <w:rPr>
          <w:lang w:val="sw_KE" w:bidi="sw_KE"/>
        </w:rPr>
        <w:t>Sitisha igizo. Muulize mwigizaji anayeigiza Lutu, "Unahisi vipi au unawaza nini?" Mtu anaweza kujibu mambo kama, "Sitaki kuondoka nyumbani kwangu," au "Sijui kama ninapaswa kufuata wanaume hawa wawili—hakuna mtu mwingine anayeonekana kufikiria kwamba mji unakaribia kuharibiwa," au "Sitaki kuacha kila kitu nyuma katika mji," au "Sidhani nitafika kwa milima kwa muda." Anzisha tena igizo.</w:t>
      </w:r>
    </w:p>
    <w:p>
      <w:pPr/>
      <w:r>
        <w:rPr>
          <w:lang w:val="sw_KE" w:bidi="sw_KE"/>
        </w:rPr>
      </w:r>
      <w:r>
        <w:rPr>
          <w:lang w:val="sw_KE" w:bidi="sw_KE"/>
        </w:rPr>
        <w:t>Malaika anajibu, "Haki yote, nitakupa ombi lako. Sitaharibu kijiji kidogo. Lakini nenda haraka! Siwezi kufanya chochote mpaka ufikie hapo." Ndiyo sababu kijiji hicho kidogo baadaye kinaitwa Zoari, jina ambalo maana yake ni "mahali padogo."</w:t>
      </w:r>
    </w:p>
    <w:p>
      <w:pPr/>
      <w:r>
        <w:rPr>
          <w:lang w:val="sw_KE" w:bidi="sw_KE"/>
        </w:rPr>
      </w:r>
      <w:r>
        <w:rPr>
          <w:lang w:val="sw_KE" w:bidi="sw_KE"/>
        </w:rPr>
        <w:t>Lutu anafika Zoar pindi tu jua linavyoanza kuchomoza. Lakini mke wa Lutu anatazama nyuma wanapoondoka, na anageuka kuwa nguzo au sanamu ya chumvi.</w:t>
      </w:r>
    </w:p>
    <w:p>
      <w:pPr/>
      <w:r>
        <w:rPr>
          <w:lang w:val="sw_KE" w:bidi="sw_KE"/>
        </w:rPr>
      </w:r>
      <w:r>
        <w:rPr>
          <w:lang w:val="sw_KE" w:bidi="sw_KE"/>
        </w:rPr>
        <w:t>Sitisha igizo. Muulize mwigizaji anayeigiza mke wa Lutu, "Unahisi vipi au unawaza nini?" Mtu anaweza kujibu mambo kama, "Sikutaka kuacha kila kitu nyuma," au "Nilitaka kurudi nyumbani kwangu." Anzisha tena igizo.</w:t>
      </w:r>
    </w:p>
    <w:p>
      <w:pPr/>
      <w:r>
        <w:rPr>
          <w:lang w:val="sw_KE" w:bidi="sw_KE"/>
        </w:rPr>
      </w:r>
      <w:r>
        <w:rPr>
          <w:lang w:val="sw_KE" w:bidi="sw_KE"/>
        </w:rPr>
        <w:t>Kisha Mungu akafanya moto na kiberiti kinachowaka vianguke juu ya Sodoma na Gomora kama mvua. Anawaangamiza kabisa na miji mingine yote ya bondeni, akiua watu wote na mimea yote.</w:t>
      </w:r>
    </w:p>
    <w:p>
      <w:pPr/>
      <w:r>
        <w:rPr>
          <w:lang w:val="sw_KE" w:bidi="sw_KE"/>
        </w:rPr>
      </w:r>
      <w:r>
        <w:rPr>
          <w:lang w:val="sw_KE" w:bidi="sw_KE"/>
        </w:rPr>
        <w:t>Mapema asubuhi hiyo, Ibrahimu anaamka na kuharakisha kwenda mahali pa juu katika milima. Anaangalia upande wa Sodoma na Gomora, na anaona nguzo za moshi zinapanda kutoka kwa miji miwili kama moshi kutoka kwa tanuru.</w:t>
      </w:r>
    </w:p>
    <w:p>
      <w:pPr/>
      <w:r>
        <w:rPr>
          <w:lang w:val="sw_KE" w:bidi="sw_KE"/>
        </w:rPr>
      </w:r>
      <w:r>
        <w:rPr>
          <w:lang w:val="sw_KE" w:bidi="sw_KE"/>
        </w:rPr>
        <w:t>Sitisha igizo. Muulize mhusika anayeigiza Ibrahimu, "Unahisi au unawaza nini?" Mtu anaweza kujibu mambo kama, "Ninaogopa kwamba mpwa wangu Lutu na familia yake wameharibiwa," au "Ninahuzunika sana kuona Sodoma na Gomora zikiharibiwa," au "Ninakumbuka mazungumzo yangu na Mungu." Ninatambua kwamba lazima kulikuwa hakuna hata watu 10 wasio na hatia katika Sodoma." Anzisha tena igizo.</w:t>
      </w:r>
    </w:p>
    <w:p>
      <w:pPr/>
      <w:r>
        <w:rPr>
          <w:lang w:val="sw_KE" w:bidi="sw_KE"/>
        </w:rPr>
      </w:r>
      <w:r>
        <w:rPr>
          <w:lang w:val="sw_KE" w:bidi="sw_KE"/>
        </w:rPr>
        <w:t>Lakini Mungu alisikiliza ombi la Ibrahimu na kumweka Lutu salama, kumchukua mbali na maafa ambayo yaliziba miji katika bonde.</w:t>
      </w:r>
    </w:p>
    <w:p>
      <w:pPr/>
      <w:r>
        <w:rPr>
          <w:lang w:val="sw_KE" w:bidi="sw_KE"/>
        </w:rPr>
      </w:r>
      <w:r>
        <w:rPr>
          <w:lang w:val="sw_KE" w:bidi="sw_KE"/>
        </w:rPr>
        <w:t>Kumaliza igizo. Muulize mwigizaji anayeigiza Mungu, "Unahisi vipi au unawaza nini?" Mtu anaweza kujibu mambo kama, "Nilihakikisha nilimwokoa Lutu kwa sababu ya uhusiano wangu na Ibrahimu," au "Ninahuzunika ilibidi niharibu Sodoma na Gomora."</w:t>
      </w:r>
      <w:r>
        <w:rPr>
          <w:lang w:val="sw_KE" w:bidi="sw_KE"/>
        </w:rPr>
      </w:r>
    </w:p>
    <w:p>
      <w:pPr>
        <w:pStyle w:val="Heading3"/>
      </w:pPr>
      <w:r>
        <w:rPr>
          <w:lang w:val="sw_KE" w:bidi="sw_KE"/>
        </w:rPr>
        <w:t>Kujaza Mapengo</w:t>
      </w:r>
    </w:p>
    <w:p>
      <w:pPr/>
      <w:r>
        <w:rPr>
          <w:lang w:val="sw_KE" w:bidi="sw_KE"/>
        </w:rPr>
      </w:r>
      <w:r>
        <w:rPr>
          <w:lang w:val="sw_KE" w:bidi="sw_KE"/>
        </w:rPr>
        <w:t>Sikiliza toleo la sauti la Mwanzo 19:1–29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Sehemu kubwa ya hadithi hii inatumia jina la kibinafsi la Mungu, </w:t>
      </w:r>
      <w:r>
        <w:rPr>
          <w:b/>
          <w:lang w:val="sw_KE" w:bidi="sw_KE"/>
        </w:rPr>
        <w:t>Yahweh</w:t>
      </w:r>
      <w:r>
        <w:rPr>
          <w:lang w:val="sw_KE" w:bidi="sw_KE"/>
        </w:rPr>
        <w:t xml:space="preserve">. Tumia neno sawa kwa Yahweh ambalo umetumia katika hadithi za awali na kuona Faharasa Kuu kwa maelezo zaidi kuhusu </w:t>
      </w:r>
      <w:r>
        <w:rPr>
          <w:lang w:val="sw_KE" w:bidi="sw_KE"/>
        </w:rPr>
        <w:t>Yahweh</w:t>
      </w:r>
      <w:r>
        <w:rPr>
          <w:lang w:val="sw_KE" w:bidi="sw_KE"/>
        </w:rPr>
        <w:t>.</w:t>
      </w:r>
    </w:p>
    <w:p>
      <w:pPr/>
      <w:r>
        <w:rPr>
          <w:lang w:val="sw_KE" w:bidi="sw_KE"/>
        </w:rPr>
      </w:r>
      <w:r>
        <w:rPr>
          <w:lang w:val="sw_KE" w:bidi="sw_KE"/>
        </w:rPr>
        <w:t xml:space="preserve">Malaika </w:t>
      </w:r>
      <w:r>
        <w:rPr>
          <w:b/>
          <w:lang w:val="sw_KE" w:bidi="sw_KE"/>
        </w:rPr>
        <w:t>wawili</w:t>
      </w:r>
      <w:r>
        <w:rPr>
          <w:lang w:val="sw_KE" w:bidi="sw_KE"/>
        </w:rPr>
        <w:t xml:space="preserve"> walifika kwenye mlango wa Sodoma. Malaika ni kiumbe kisicho cha kawaida, cha kiroho ambaye ni mjumbe kutoka kwa Mungu. Malaika mara nyingi huwatokea wanadamu kwa umbo la kibinadamu na mara nyingi wanakuja na ujumbe maalum kwa wanadamu au kufanya kazi maalum. Baadhi ya tafsiri zinasema "wanaume" au "wajumbe" badala ya "malaika" katika hadithi hii, ingawa neno "malaika" linatumika kuelezea wanaume hawa katika lugha ya asili. Ikiwa unatumia malaika, angalia malaika katika Faharasa Kuu na kutafsiri neno kwa njia sawa hapa kama ulivyofanya katika hadithi za awali. </w:t>
      </w:r>
    </w:p>
    <w:p>
      <w:pPr/>
      <w:r>
        <w:rPr>
          <w:lang w:val="sw_KE" w:bidi="sw_KE"/>
        </w:rPr>
      </w:r>
      <w:r>
        <w:rPr>
          <w:lang w:val="sw_KE" w:bidi="sw_KE"/>
        </w:rPr>
        <w:t>Lutu alikuwa ameketi katika lango la mji. Wakati aliona malaika, aliinuka na kuwasalimu. Lutu aliinamisha uso wake kwa ardhi na kusema, "</w:t>
      </w:r>
      <w:r>
        <w:rPr>
          <w:b/>
          <w:lang w:val="sw_KE" w:bidi="sw_KE"/>
        </w:rPr>
        <w:t>Mabwana wangu</w:t>
      </w:r>
      <w:r>
        <w:rPr>
          <w:lang w:val="sw_KE" w:bidi="sw_KE"/>
        </w:rPr>
        <w:t xml:space="preserve">, tafadhali njoo kwenye nyumba yangu. Osheni miguu yenyu na kupumzika katika nyumba yangu, na mnaweza kuendelea kwenye njia zenyu mapema asubuhi." Hapa, </w:t>
      </w:r>
      <w:r>
        <w:rPr>
          <w:b/>
          <w:lang w:val="sw_KE" w:bidi="sw_KE"/>
        </w:rPr>
        <w:t>mabwana wangu</w:t>
      </w:r>
      <w:r>
        <w:rPr>
          <w:lang w:val="sw_KE" w:bidi="sw_KE"/>
        </w:rPr>
        <w:t xml:space="preserve"> ilikuwa </w:t>
      </w:r>
      <w:r>
        <w:rPr>
          <w:b/>
          <w:lang w:val="sw_KE" w:bidi="sw_KE"/>
        </w:rPr>
        <w:t>njia ya heshima</w:t>
      </w:r>
      <w:r>
        <w:rPr>
          <w:lang w:val="sw_KE" w:bidi="sw_KE"/>
        </w:rPr>
        <w:t xml:space="preserve"> ya kuhudumia mtu mwenye hadhi ya juu ya kijamii. Tazama neno </w:t>
      </w:r>
      <w:r>
        <w:rPr>
          <w:lang w:val="sw_KE" w:bidi="sw_KE"/>
        </w:rPr>
        <w:t>bwana</w:t>
      </w:r>
      <w:r>
        <w:rPr>
          <w:lang w:val="sw_KE" w:bidi="sw_KE"/>
        </w:rPr>
        <w:t xml:space="preserve"> katika Faharasa Kuu kwa maelezo zaidi, na kutafsiri hii kwa njia sawa na ile umetumia katika hadithi za awali.</w:t>
      </w:r>
    </w:p>
    <w:p>
      <w:pPr/>
      <w:r>
        <w:rPr>
          <w:lang w:val="sw_KE" w:bidi="sw_KE"/>
        </w:rPr>
      </w:r>
      <w:r>
        <w:rPr>
          <w:lang w:val="sw_KE" w:bidi="sw_KE"/>
        </w:rPr>
        <w:t xml:space="preserve">Malaika walimwambia Loti, "Kilio </w:t>
      </w:r>
      <w:r>
        <w:rPr>
          <w:b/>
          <w:lang w:val="sw_KE" w:bidi="sw_KE"/>
        </w:rPr>
        <w:t>dhidi</w:t>
      </w:r>
      <w:r>
        <w:rPr>
          <w:lang w:val="sw_KE" w:bidi="sw_KE"/>
        </w:rPr>
        <w:t xml:space="preserve"> ya mahali hapa ni kubwa sana kwamba imefikia Mungu, na ametuma ili kuharibu mji." Neno "kilio" hapa ni neno sawa lililotumiwa katika hadithi ya awali. Inarejelea kilio ambacho mtu anafanya wakati anadhulumiwa.</w:t>
      </w:r>
    </w:p>
    <w:p>
      <w:pPr/>
      <w:r>
        <w:rPr>
          <w:lang w:val="sw_KE" w:bidi="sw_KE"/>
        </w:rPr>
      </w:r>
      <w:r>
        <w:rPr>
          <w:lang w:val="sw_KE" w:bidi="sw_KE"/>
        </w:rPr>
        <w:t>Kwa hiyo Lutu aliharakisha kutoka ili kuwaambia wanaume mabinti wake walikuwa wakienda kuoa, "Haraka, ondokeni mji! Yahweh yuko karibu kuiharibu." Lakini hao vijana walidhani alikuwa anatania.</w:t>
      </w:r>
    </w:p>
    <w:p>
      <w:pPr/>
      <w:r>
        <w:rPr>
          <w:lang w:val="sw_KE" w:bidi="sw_KE"/>
        </w:rPr>
      </w:r>
      <w:r>
        <w:rPr>
          <w:lang w:val="sw_KE" w:bidi="sw_KE"/>
        </w:rPr>
        <w:t>Sitisha hapa na mjadili kama timu: Mnatumia neno gani kwa vijana ambao wanaahidiwa kuoa mabinti zenu? Sitisha sauti hapa.</w:t>
      </w:r>
    </w:p>
    <w:p>
      <w:pPr/>
      <w:r>
        <w:rPr>
          <w:lang w:val="sw_KE" w:bidi="sw_KE"/>
        </w:rPr>
      </w:r>
      <w:r>
        <w:rPr>
          <w:lang w:val="sw_KE" w:bidi="sw_KE"/>
        </w:rPr>
        <w:t xml:space="preserve">Malaika walimsihi Lutu kuondoka mara moja, na wakati Lutu bado aliposita, malaika walichukua mkono wake na mikono ya mke wake na mabinti wawili na kuwatorosha salama kutoka mji, kwa sababu Mungu alikuwa na </w:t>
      </w:r>
      <w:r>
        <w:rPr>
          <w:b/>
          <w:lang w:val="sw_KE" w:bidi="sw_KE"/>
        </w:rPr>
        <w:t>rehema</w:t>
      </w:r>
      <w:r>
        <w:rPr>
          <w:lang w:val="sw_KE" w:bidi="sw_KE"/>
        </w:rPr>
        <w:t xml:space="preserve">. Wakati mtu anaonyesha rehema, ina maana wana jali kuhusu ustawi wa watu wengine. Tazama neno </w:t>
      </w:r>
      <w:r>
        <w:rPr>
          <w:lang w:val="sw_KE" w:bidi="sw_KE"/>
        </w:rPr>
        <w:t>rehema</w:t>
      </w:r>
      <w:r>
        <w:rPr>
          <w:lang w:val="sw_KE" w:bidi="sw_KE"/>
        </w:rPr>
        <w:t xml:space="preserve"> katika Faharasa Kuu na kutafsiri kwa njia sawa na ile uliyo nayo katika simulizi za awali.</w:t>
      </w:r>
    </w:p>
    <w:p>
      <w:pPr/>
      <w:r>
        <w:rPr>
          <w:lang w:val="sw_KE" w:bidi="sw_KE"/>
        </w:rPr>
      </w:r>
      <w:r>
        <w:rPr>
          <w:lang w:val="sw_KE" w:bidi="sw_KE"/>
        </w:rPr>
        <w:t xml:space="preserve">Kwa hiyo wakati </w:t>
      </w:r>
      <w:r>
        <w:rPr>
          <w:b/>
          <w:lang w:val="sw_KE" w:bidi="sw_KE"/>
        </w:rPr>
        <w:t>Mungu</w:t>
      </w:r>
      <w:r>
        <w:rPr>
          <w:lang w:val="sw_KE" w:bidi="sw_KE"/>
        </w:rPr>
        <w:t xml:space="preserve"> aliharibu miji katika bonde, alimkumbuka Ibrahimu na kumwokoa Lutu kutoka kwa miji ambayo alikuwa karibu kuharibu. Mwishoni mwa hadithi, hadithi inatumia jina </w:t>
      </w:r>
      <w:r>
        <w:rPr>
          <w:b/>
          <w:lang w:val="sw_KE" w:bidi="sw_KE"/>
        </w:rPr>
        <w:t>Elohim</w:t>
      </w:r>
      <w:r>
        <w:rPr>
          <w:lang w:val="sw_KE" w:bidi="sw_KE"/>
        </w:rPr>
        <w:t xml:space="preserve"> kwa Mungu, ambayo ilikuwa neno la kawaida kwa mungu. Sehemu iliyobaki ya hadithi hiyo inatumia jina la kibinafsi la Mungu, </w:t>
      </w:r>
      <w:r>
        <w:rPr>
          <w:b/>
          <w:lang w:val="sw_KE" w:bidi="sw_KE"/>
        </w:rPr>
        <w:t>Yahweh</w:t>
      </w:r>
      <w:r>
        <w:rPr>
          <w:lang w:val="sw_KE" w:bidi="sw_KE"/>
        </w:rPr>
        <w:t xml:space="preserve">. Tazama </w:t>
      </w:r>
      <w:r>
        <w:rPr>
          <w:lang w:val="sw_KE" w:bidi="sw_KE"/>
        </w:rPr>
        <w:t>Yahweh</w:t>
      </w:r>
      <w:r>
        <w:rPr>
          <w:lang w:val="sw_KE" w:bidi="sw_KE"/>
        </w:rPr>
        <w:t xml:space="preserve"> na </w:t>
      </w:r>
      <w:r>
        <w:rPr>
          <w:lang w:val="sw_KE" w:bidi="sw_KE"/>
        </w:rPr>
        <w:t>Elohim</w:t>
      </w:r>
      <w:r>
        <w:rPr>
          <w:lang w:val="sw_KE" w:bidi="sw_KE"/>
        </w:rPr>
        <w:t xml:space="preserve">, au </w:t>
      </w:r>
      <w:r>
        <w:rPr>
          <w:lang w:val="sw_KE" w:bidi="sw_KE"/>
        </w:rPr>
        <w:t>Mungu</w:t>
      </w:r>
      <w:r>
        <w:rPr>
          <w:lang w:val="sw_KE" w:bidi="sw_KE"/>
        </w:rPr>
        <w:t>, katika Faharasa Kuu na utumie maneno sawa hapa kama ulivyotumia katika hadithi za awali.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yenu ya asili. Kumbuka kujumuisha mambo uliyoamua katika hatua za awali, kama vile mpangilio, maneno, misemo, au chochote kingine chochote ulichojadili.</w:t>
      </w:r>
    </w:p>
    <w:p>
      <w:pPr/>
      <w:r>
        <w:rPr>
          <w:lang w:val="sw_KE" w:bidi="sw_KE"/>
        </w:rPr>
      </w:r>
      <w:r>
        <w:rPr>
          <w:lang w:val="sw_KE" w:bidi="sw_KE"/>
        </w:rPr>
        <w:t>Mshiriki mmoja wa kikundi anatakiwa kuelezea sentensi chache za mwanzo wa simulizi na kusitisha. Mwanachama mwingine wa kikundi anatakiwa kueleza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mshriki anapaswa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Mwanzo 19:30–38</w:t>
      </w:r>
      <w:r>
        <w:rPr>
          <w:lang w:val="sw_KE" w:bidi="sw_KE"/>
        </w:rPr>
      </w:r>
    </w:p>
    <w:p>
      <w:pPr>
        <w:pStyle w:val="Heading3"/>
      </w:pPr>
      <w:r>
        <w:rPr>
          <w:lang w:val="sw_KE" w:bidi="sw_KE"/>
        </w:rPr>
        <w:t>Sikiliza na Moyo</w:t>
      </w:r>
    </w:p>
    <w:p>
      <w:pPr/>
      <w:r>
        <w:rPr>
          <w:lang w:val="sw_KE" w:bidi="sw_KE"/>
        </w:rPr>
      </w:r>
      <w:r>
        <w:rPr>
          <w:lang w:val="sw_KE" w:bidi="sw_KE"/>
        </w:rPr>
        <w:t>Katika hatua hii, sikiliza Mwanzo 19:30–38 na uweke moyoni mwako. Sikiliza toleo la sauti la Mwanzo 19:30–38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19:30–38 katika tafsiri rahisi zaidi kuelewa.</w:t>
      </w:r>
    </w:p>
    <w:p>
      <w:pPr/>
      <w:r>
        <w:rPr>
          <w:lang w:val="sw_KE" w:bidi="sw_KE"/>
        </w:rPr>
      </w:r>
      <w:r>
        <w:rPr>
          <w:lang w:val="sw_KE" w:bidi="sw_KE"/>
        </w:rPr>
        <w:t>Hii ni hadithi ya nne katika mfululizo wa hadithi nne zilizounganishwa kuhusu Ibrahimu na Loti. Hadithi hii inaelezea kile kilichotokea kwa Lutu na mabinti wake baada ya Mungu kuharibu Sodoma na Gomora.</w:t>
      </w:r>
    </w:p>
    <w:p>
      <w:pPr/>
      <w:r>
        <w:rPr>
          <w:lang w:val="sw_KE" w:bidi="sw_KE"/>
        </w:rPr>
      </w:r>
      <w:r>
        <w:rPr>
          <w:lang w:val="sw_KE" w:bidi="sw_KE"/>
        </w:rPr>
        <w:t>Baadaye, baada ya Mungu kuharibu Sodoma na Gomora, Lutu na mabinti wake wawili waliondoka Zoar na kwenda kuishi katika milima kwa sababu Lutu aliogopa kukaa katika Zoar. Lutu anaweza kuwa na hofu kwa sababu alidhani kwamba Mungu anaweza kuharibu Zoar kama alivyoharibu Sodoma na Gomora. Huenda alikwenda kuishi milimani kwa sababu malaika awali walimwambia aende milimani. Lutu aliishi katika pango na mabinti wake wawili. Hii ni tofauti sana na kuishi katika kijiji na watu wengine.</w:t>
      </w:r>
    </w:p>
    <w:p>
      <w:pPr/>
      <w:r>
        <w:rPr>
          <w:lang w:val="sw_KE" w:bidi="sw_KE"/>
        </w:rPr>
      </w:r>
      <w:r>
        <w:rPr>
          <w:lang w:val="sw_KE" w:bidi="sw_KE"/>
        </w:rPr>
        <w:t xml:space="preserve">Sitisha hapa. Kama kikundi, angalia Zoari na milima ambayo Lutu na binti zake waliishi kwenye ramani. Kama kikundi, tazama picha ya </w:t>
      </w:r>
      <w:r>
        <w:rPr>
          <w:b/>
          <w:lang w:val="sw_KE" w:bidi="sw_KE"/>
        </w:rPr>
        <w:t>jinsi mapango yanavyoweza kuwa yalifanana katika eneo hilo</w:t>
      </w:r>
      <w:r>
        <w:rPr>
          <w:lang w:val="sw_KE" w:bidi="sw_KE"/>
        </w:rPr>
        <w:t>. Sitisha sauti hii hapa.</w:t>
      </w:r>
    </w:p>
    <w:p>
      <w:pPr/>
      <w:r>
        <w:rPr>
          <w:lang w:val="sw_KE" w:bidi="sw_KE"/>
        </w:rPr>
      </w:r>
      <w:r>
        <w:rPr>
          <w:lang w:val="sw_KE" w:bidi="sw_KE"/>
        </w:rPr>
        <w:t>Siku moja binti mkubwa, ambaye alikuwa binti mzaliwa wa kwanza, alimwambia binti mdogo, "Baba yetu ni mzee, na hakuna mwanamume duniani anayeweza kuja kwetu, kama watu kila mahali wanavyofanya." Kifungu "kwenye dunia" pengine kilirejelea tu "katika eneo hilo." Mabinti walikuwa tu katika Zoar, na wangejua kwamba wanaume wengine walikuwepo. Kifungu "njoo kwetu" kilimaanisha kulala na mwanamume ili kupata watoto.</w:t>
      </w:r>
    </w:p>
    <w:p>
      <w:pPr/>
      <w:r>
        <w:rPr>
          <w:lang w:val="sw_KE" w:bidi="sw_KE"/>
        </w:rPr>
      </w:r>
      <w:r>
        <w:rPr>
          <w:lang w:val="sw_KE" w:bidi="sw_KE"/>
        </w:rPr>
        <w:t>Binti mkubwa alipendekeza kwamba wamleweshe baba yao kwa divai usiku huo. Kisha wangeweza "kulala pamoja naye," au kuwa na mahusiano ya ngono na yeye ili kuwa na watoto. Pengine ilikuwa muhimu kwa mabinti kuwa na watoto ili familia yao iweze kuendelea.</w:t>
      </w:r>
    </w:p>
    <w:p>
      <w:pPr/>
      <w:r>
        <w:rPr>
          <w:lang w:val="sw_KE" w:bidi="sw_KE"/>
        </w:rPr>
      </w:r>
      <w:r>
        <w:rPr>
          <w:lang w:val="sw_KE" w:bidi="sw_KE"/>
        </w:rPr>
        <w:t>Sitisha hapa. Jadili kama kikundi: Unazungumza vipi kwa usahihi kuhusu kushiriki ngono na mtu katika lugha yako? Sitisha sauti hii hapa.</w:t>
      </w:r>
    </w:p>
    <w:p>
      <w:pPr/>
      <w:r>
        <w:rPr>
          <w:lang w:val="sw_KE" w:bidi="sw_KE"/>
        </w:rPr>
      </w:r>
      <w:r>
        <w:rPr>
          <w:lang w:val="sw_KE" w:bidi="sw_KE"/>
        </w:rPr>
        <w:t>Kwa hiyo usiku huo walimnywesha baba yao divai, na binti mkubwa akaenda kulala na baba yake. Lutu hakujua wakati alipolala naye wala wakati alipoamka.</w:t>
      </w:r>
    </w:p>
    <w:p>
      <w:pPr/>
      <w:r>
        <w:rPr>
          <w:lang w:val="sw_KE" w:bidi="sw_KE"/>
        </w:rPr>
      </w:r>
      <w:r>
        <w:rPr>
          <w:lang w:val="sw_KE" w:bidi="sw_KE"/>
        </w:rPr>
        <w:t>Usiku uliofuata binti mkubwa alimwambia binti mdogo, "Jana usiku nililala na baba yetu. Wacha tumlevye tena usiku wa leo, na uingie ukalale naye ili familia yetu iendelee kupitia baba yetu. Kwa hiyo walimnywesha baba yao divai usiku huo pia, na binti mdogo akaingia na kulala na baba yake. Na tena, hakujua wakati alipolala naye wala wakati alipoamka.</w:t>
      </w:r>
    </w:p>
    <w:p>
      <w:pPr/>
      <w:r>
        <w:rPr>
          <w:lang w:val="sw_KE" w:bidi="sw_KE"/>
        </w:rPr>
      </w:r>
      <w:r>
        <w:rPr>
          <w:lang w:val="sw_KE" w:bidi="sw_KE"/>
        </w:rPr>
        <w:t>Sitisha hapa. Jadili kama kikundi: Je ni muhimu kuendeleza uzao wa familia katika utamaduni wako? Ni nini hutokea kama mtu hana watoto? Watu wanawatendea vipi? Watu wanahisi vipi wakati hawana watoto? Sitisha sauti hii hapa.</w:t>
      </w:r>
    </w:p>
    <w:p>
      <w:pPr/>
      <w:r>
        <w:rPr>
          <w:lang w:val="sw_KE" w:bidi="sw_KE"/>
        </w:rPr>
      </w:r>
      <w:r>
        <w:rPr>
          <w:lang w:val="sw_KE" w:bidi="sw_KE"/>
        </w:rPr>
        <w:t>Kama matokeo, mabinti wote wawili wa Lutu wakawa wajawazito na baba yao. Binti mkubwa alikuwa na mwana, na alimwita Moabu. Moabu pengine inamaanisha "kutoka kwa baba yangu," au "mtoto wa baba." Moabu akawa baba, au mwanzilishi, wa kikundi cha watu au taifa linaloitwa Moabu.</w:t>
      </w:r>
    </w:p>
    <w:p>
      <w:pPr/>
      <w:r>
        <w:rPr>
          <w:lang w:val="sw_KE" w:bidi="sw_KE"/>
        </w:rPr>
      </w:r>
      <w:r>
        <w:rPr>
          <w:lang w:val="sw_KE" w:bidi="sw_KE"/>
        </w:rPr>
        <w:t>Binti mdogo pia alikuwa na mwana, na alimwita Ben Ammi. Ben Ammi pengine anamaanisha "mwana wa jamaa wangu." Ben Ammi akawa baba, au babu, wa kikundi cha watu au taifa linaloitwa Amoni. Mataifa haya tofauti yangekuwa majirani wa uzao wa Ibrahimu.</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19:30–38 katika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Baada ya Lutu na mabinti wake wawili kukimbia Sodoma, waliondoka Zoar ili kuishi katika milima kwa sababu Lutu aliogopa kukaa katika Zoar. Lutu na mabinti wake wawili walikwenda kuishi katika pango.</w:t>
      </w:r>
    </w:p>
    <w:p>
      <w:pPr/>
      <w:r>
        <w:rPr>
          <w:lang w:val="sw_KE" w:bidi="sw_KE"/>
        </w:rPr>
      </w:r>
      <w:r>
        <w:rPr>
          <w:b/>
          <w:lang w:val="sw_KE" w:bidi="sw_KE"/>
        </w:rPr>
        <w:t>Katika tukio la pili:</w:t>
      </w:r>
      <w:r>
        <w:rPr>
          <w:lang w:val="sw_KE" w:bidi="sw_KE"/>
        </w:rPr>
        <w:t xml:space="preserve"> Siku moja, mabinti wa Lutu waliamua kuendeleza familia yao kupitia Lutu.</w:t>
      </w:r>
    </w:p>
    <w:p>
      <w:pPr/>
      <w:r>
        <w:rPr>
          <w:lang w:val="sw_KE" w:bidi="sw_KE"/>
        </w:rPr>
      </w:r>
      <w:r>
        <w:rPr>
          <w:lang w:val="sw_KE" w:bidi="sw_KE"/>
        </w:rPr>
        <w:t>Usiku huo walimfanya Lutu kulewa Binti wa kwanza kuzaliwa alikwenda na kulala na baba yake.</w:t>
      </w:r>
    </w:p>
    <w:p>
      <w:pPr/>
      <w:r>
        <w:rPr>
          <w:lang w:val="sw_KE" w:bidi="sw_KE"/>
        </w:rPr>
      </w:r>
      <w:r>
        <w:rPr>
          <w:b/>
          <w:lang w:val="sw_KE" w:bidi="sw_KE"/>
        </w:rPr>
        <w:t>Katika tukio la tatu:</w:t>
      </w:r>
      <w:r>
        <w:rPr>
          <w:lang w:val="sw_KE" w:bidi="sw_KE"/>
        </w:rPr>
        <w:t xml:space="preserve"> Siku iliyofuata walimletea Lutu kileo tena. Usiku huo binti mdogo alikwenda na kulala na baba yake, kama vile dada yake mkubwa alikuwa amefanya usiku uliotangulia.</w:t>
      </w:r>
    </w:p>
    <w:p>
      <w:pPr/>
      <w:r>
        <w:rPr>
          <w:lang w:val="sw_KE" w:bidi="sw_KE"/>
        </w:rPr>
      </w:r>
      <w:r>
        <w:rPr>
          <w:b/>
          <w:lang w:val="sw_KE" w:bidi="sw_KE"/>
        </w:rPr>
        <w:t>Katika tukio la nne:</w:t>
      </w:r>
      <w:r>
        <w:rPr>
          <w:lang w:val="sw_KE" w:bidi="sw_KE"/>
        </w:rPr>
        <w:t xml:space="preserve"> Kwa hiyo mabinti wote wawili wa Lutu walipata mimba na baba yao. Binti mkubwa alikuwa na mwana, na alimwita Moabu. Moabu alikuwa babu ya watu wanaoitwa Wamoabu. Binti mdogo alikuwa na mwana, na alimwita Ben Ammi. Ben Ammi ni babu ya watu wanaoitwa Waamoni.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Binti mkubwa wa Lutu</w:t>
      </w:r>
    </w:p>
    <w:p>
      <w:pPr>
        <w:pStyle w:val="ListBullet"/>
        <w:spacing w:line="240" w:lineRule="auto"/>
        <w:ind w:left="720"/>
      </w:pPr>
      <w:r>
        <w:rPr>
          <w:lang w:val="sw_KE" w:bidi="sw_KE"/>
        </w:rPr>
      </w:r>
      <w:r>
        <w:rPr>
          <w:lang w:val="sw_KE" w:bidi="sw_KE"/>
        </w:rPr>
        <w:t>Binti mdogo wa Lutu</w:t>
      </w:r>
    </w:p>
    <w:p>
      <w:pPr>
        <w:pStyle w:val="ListBullet"/>
        <w:spacing w:line="240" w:lineRule="auto"/>
        <w:ind w:left="720"/>
      </w:pPr>
      <w:r>
        <w:rPr>
          <w:lang w:val="sw_KE" w:bidi="sw_KE"/>
        </w:rPr>
      </w:r>
      <w:r>
        <w:rPr>
          <w:lang w:val="sw_KE" w:bidi="sw_KE"/>
        </w:rPr>
        <w:t>Moabu</w:t>
      </w:r>
    </w:p>
    <w:p>
      <w:pPr>
        <w:pStyle w:val="ListBullet"/>
        <w:spacing w:line="240" w:lineRule="auto"/>
        <w:ind w:left="720"/>
      </w:pPr>
      <w:r>
        <w:rPr>
          <w:lang w:val="sw_KE" w:bidi="sw_KE"/>
        </w:rPr>
      </w:r>
      <w:r>
        <w:rPr>
          <w:lang w:val="sw_KE" w:bidi="sw_KE"/>
        </w:rPr>
        <w:t>Ben Ammi</w:t>
      </w:r>
    </w:p>
    <w:p>
      <w:pPr>
        <w:pStyle w:val="ListBullet"/>
        <w:spacing w:line="240" w:lineRule="auto"/>
        <w:ind w:left="720"/>
      </w:pPr>
      <w:r>
        <w:rPr>
          <w:lang w:val="sw_KE" w:bidi="sw_KE"/>
        </w:rPr>
      </w:r>
      <w:r>
        <w:rPr>
          <w:lang w:val="sw_KE" w:bidi="sw_KE"/>
        </w:rPr>
        <w:t>na uzao wa Moabu na Ben Ammi</w:t>
      </w:r>
    </w:p>
    <w:p>
      <w:pPr/>
      <w:r>
        <w:rPr>
          <w:lang w:val="sw_KE" w:bidi="sw_KE"/>
        </w:rPr>
      </w:r>
      <w:r>
        <w:rPr>
          <w:lang w:val="sw_KE" w:bidi="sw_KE"/>
        </w:rPr>
        <w:t>Kama kikundi, zingatia sehemu hizi za mpangilio wa simulizi:</w:t>
      </w:r>
    </w:p>
    <w:p>
      <w:pPr/>
      <w:r>
        <w:rPr>
          <w:lang w:val="sw_KE" w:bidi="sw_KE"/>
        </w:rPr>
      </w:r>
      <w:r>
        <w:rPr>
          <w:lang w:val="sw_KE" w:bidi="sw_KE"/>
        </w:rPr>
        <w:t>Uwe na taswira ya harakati katika tukio la kwanza. Simulizi inaanza na neno ambalo linaonyesha kwamba hadithi mpya inaanza katika simulizi hii. Lutu na mabinti wake wawili wanaondoka Zoar na kwenda kuishi katika milima kwa sababu Lutu anaogopa kukaa katika Zoar. Wanaishi katika pango. Neno simulizi linatumia kwa "kuishi" hapa linaonyesha kwamba wameishi katika pango kwa muda mrefu.</w:t>
      </w:r>
    </w:p>
    <w:p>
      <w:pPr/>
      <w:r>
        <w:rPr>
          <w:lang w:val="sw_KE" w:bidi="sw_KE"/>
        </w:rPr>
      </w:r>
      <w:r>
        <w:rPr>
          <w:lang w:val="sw_KE" w:bidi="sw_KE"/>
        </w:rPr>
        <w:t xml:space="preserve">Sitisha hapa. Kama kikundi, angalia </w:t>
      </w:r>
      <w:r>
        <w:rPr>
          <w:lang w:val="sw_KE" w:bidi="sw_KE"/>
        </w:rPr>
        <w:t>Zoar na milima ya karibu</w:t>
      </w:r>
      <w:r>
        <w:rPr>
          <w:lang w:val="sw_KE" w:bidi="sw_KE"/>
        </w:rPr>
        <w:t xml:space="preserve"> kwenye ramani. Sitisha sauti hii hapa.</w:t>
      </w:r>
    </w:p>
    <w:p>
      <w:pPr/>
      <w:r>
        <w:rPr>
          <w:lang w:val="sw_KE" w:bidi="sw_KE"/>
        </w:rPr>
      </w:r>
      <w:r>
        <w:rPr>
          <w:lang w:val="sw_KE" w:bidi="sw_KE"/>
        </w:rPr>
        <w:t>Katika tukio la pili, uwe na taswira ya mtiririko wa mazungumzo na vitendo kati ya binti mkubwa na mdogo. Siku moja, binti mkubwa anazungumza na binti mdogo. Hapa, kifungu "siku moja" kinaonyesha kwamba kitendo kipya kinaweza kuanza katika hadithi.</w:t>
      </w:r>
    </w:p>
    <w:p>
      <w:pPr/>
      <w:r>
        <w:rPr>
          <w:lang w:val="sw_KE" w:bidi="sw_KE"/>
        </w:rPr>
      </w:r>
      <w:r>
        <w:rPr>
          <w:lang w:val="sw_KE" w:bidi="sw_KE"/>
        </w:rPr>
        <w:t>Sitisha hapa. Jadili kama kikundi: Unaonyesha vipi kwamba tendo mpya linakaribia kuanza katika hadithi katika utamaduni wako? Jaribu kuelezea hadithi kutoka kwa utamaduni wako na vitendo vingi. Zingatia maneno unayotumia unapoanzisha kitendo kipya katika hadithi. Sitisha sauti hii hapa.</w:t>
      </w:r>
    </w:p>
    <w:p>
      <w:pPr/>
      <w:r>
        <w:rPr>
          <w:lang w:val="sw_KE" w:bidi="sw_KE"/>
        </w:rPr>
      </w:r>
      <w:r>
        <w:rPr>
          <w:lang w:val="sw_KE" w:bidi="sw_KE"/>
        </w:rPr>
        <w:t>Binti mkubwa akamwambia binti mdogo, "Baba yetu ni mzee, na hakuna mwanamume katika nchi hii atakayelala nasi, kama ilivyo desturi ya ulimwengu mzima. Wacha tumlevye baba yetu kwa divai usiku wa leo na kisha tulale naye ili familia yetu iendelee kupitia baba yetu."</w:t>
      </w:r>
    </w:p>
    <w:p>
      <w:pPr/>
      <w:r>
        <w:rPr>
          <w:lang w:val="sw_KE" w:bidi="sw_KE"/>
        </w:rPr>
      </w:r>
      <w:r>
        <w:rPr>
          <w:lang w:val="sw_KE" w:bidi="sw_KE"/>
        </w:rPr>
        <w:t>Kwa hiyo usiku huo, wanamlewesha Lutu kwa divai. Binti mkubwa anaenda na kulala na Lutu, na Lutu hatambui wakati binti huyo alivyolala naye na wakati alivyoamka. Kwa kuelezea kwamba Lutu hakutambua wakati binti yake alipolala na wakati alipoamka, hadithi inasisitiza kwamba Lutu hakujua kile binti yake alichofanya.</w:t>
      </w:r>
    </w:p>
    <w:p>
      <w:pPr/>
      <w:r>
        <w:rPr>
          <w:lang w:val="sw_KE" w:bidi="sw_KE"/>
        </w:rPr>
      </w:r>
      <w:r>
        <w:rPr>
          <w:lang w:val="sw_KE" w:bidi="sw_KE"/>
        </w:rPr>
        <w:t>Tukio la tatu linatokea siku iliyofuata. Binti mkubwa anaelezea binti mdogo, "Jana usiku nililala na baba yetu. Usiku wa leo, hebu tumlevye kwa divai tena, na kisha uende ukalale naye. Kwa njia hiyo tutaendeleza familia yetu kupitia kwa baba yetu." Katika simulizi hii, kuna marudio mengi wakati mabinti wanapozungumza wao kwa wao na kufanya mambo yale yale kwa baba yao.</w:t>
      </w:r>
    </w:p>
    <w:p>
      <w:pPr/>
      <w:r>
        <w:rPr>
          <w:lang w:val="sw_KE" w:bidi="sw_KE"/>
        </w:rPr>
      </w:r>
      <w:r>
        <w:rPr>
          <w:lang w:val="sw_KE" w:bidi="sw_KE"/>
        </w:rPr>
        <w:t>Kwa hiyo usiku huo, wanamlewesha Lutu kwa divai tena, na binti mdogo anaingia na kulala naye. Kama hapo awali, Lutu hakutambua wakati alipolala au wakati alipoamka.</w:t>
      </w:r>
    </w:p>
    <w:p>
      <w:pPr/>
      <w:r>
        <w:rPr>
          <w:lang w:val="sw_KE" w:bidi="sw_KE"/>
        </w:rPr>
      </w:r>
      <w:r>
        <w:rPr>
          <w:lang w:val="sw_KE" w:bidi="sw_KE"/>
        </w:rPr>
        <w:t>Kuwa na taswira ya tukio la nne. Kwa matokeo, mabinti wote wawili wanapata mimba na baba yao wenyewe. Wakati binti mkubwa anamzaa mwana wake, anamwita Moabu, ambayo ina maana "kutoka kwa baba yangu." Moabu anakuwa babu wa watu wa Moabu wa leo.</w:t>
      </w:r>
    </w:p>
    <w:p>
      <w:pPr/>
      <w:r>
        <w:rPr>
          <w:lang w:val="sw_KE" w:bidi="sw_KE"/>
        </w:rPr>
      </w:r>
      <w:r>
        <w:rPr>
          <w:lang w:val="sw_KE" w:bidi="sw_KE"/>
        </w:rPr>
        <w:t>Wakati binti mdogo alimzaa mwana, alimwita Ben Ammi, ambayo ina maana "mwana wa jamaa wangu." Simulizi inasema kwamba Ben Ammi anakuwa babu ya watu wa Waamoni "wa leo." "Ya leo" inarejelea wakati ambao simulizi iliandikwa.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19:30–38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Lutu</w:t>
      </w:r>
    </w:p>
    <w:p>
      <w:pPr>
        <w:pStyle w:val="ListBullet"/>
        <w:spacing w:line="240" w:lineRule="auto"/>
        <w:ind w:left="720"/>
      </w:pPr>
      <w:r>
        <w:rPr>
          <w:lang w:val="sw_KE" w:bidi="sw_KE"/>
        </w:rPr>
      </w:r>
      <w:r>
        <w:rPr>
          <w:lang w:val="sw_KE" w:bidi="sw_KE"/>
        </w:rPr>
        <w:t>Binti mkubwa wa Lutu</w:t>
      </w:r>
    </w:p>
    <w:p>
      <w:pPr>
        <w:pStyle w:val="ListBullet"/>
        <w:spacing w:line="240" w:lineRule="auto"/>
        <w:ind w:left="720"/>
      </w:pPr>
      <w:r>
        <w:rPr>
          <w:lang w:val="sw_KE" w:bidi="sw_KE"/>
        </w:rPr>
      </w:r>
      <w:r>
        <w:rPr>
          <w:lang w:val="sw_KE" w:bidi="sw_KE"/>
        </w:rPr>
        <w:t>Binti mdogo wa Lutu</w:t>
      </w:r>
    </w:p>
    <w:p>
      <w:pPr>
        <w:pStyle w:val="ListBullet"/>
        <w:spacing w:line="240" w:lineRule="auto"/>
        <w:ind w:left="720"/>
      </w:pPr>
      <w:r>
        <w:rPr>
          <w:lang w:val="sw_KE" w:bidi="sw_KE"/>
        </w:rPr>
      </w:r>
      <w:r>
        <w:rPr>
          <w:lang w:val="sw_KE" w:bidi="sw_KE"/>
        </w:rPr>
        <w:t>Moabu</w:t>
      </w:r>
    </w:p>
    <w:p>
      <w:pPr>
        <w:pStyle w:val="ListBullet"/>
        <w:spacing w:line="240" w:lineRule="auto"/>
        <w:ind w:left="720"/>
      </w:pPr>
      <w:r>
        <w:rPr>
          <w:lang w:val="sw_KE" w:bidi="sw_KE"/>
        </w:rPr>
      </w:r>
      <w:r>
        <w:rPr>
          <w:lang w:val="sw_KE" w:bidi="sw_KE"/>
        </w:rPr>
        <w:t>Ben Ammi</w:t>
      </w:r>
    </w:p>
    <w:p>
      <w:pPr>
        <w:pStyle w:val="ListBullet"/>
        <w:spacing w:line="240" w:lineRule="auto"/>
        <w:ind w:left="720"/>
      </w:pPr>
      <w:r>
        <w:rPr>
          <w:lang w:val="sw_KE" w:bidi="sw_KE"/>
        </w:rPr>
      </w:r>
      <w:r>
        <w:rPr>
          <w:lang w:val="sw_KE" w:bidi="sw_KE"/>
        </w:rPr>
        <w:t>na uzao wa Moabu na Ben Ammi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Lutu na mabinti wake wawili waliondoka Zoar ili kuishi katika pango katika milima kwa sababu Lutu aliogopa kukaa katika Zoar.</w:t>
      </w:r>
    </w:p>
    <w:p>
      <w:pPr/>
      <w:r>
        <w:rPr>
          <w:lang w:val="sw_KE" w:bidi="sw_KE"/>
        </w:rPr>
      </w:r>
      <w:r>
        <w:rPr>
          <w:lang w:val="sw_KE" w:bidi="sw_KE"/>
        </w:rPr>
        <w:t>Sitisha igizo. Muulize mwigizaji anayeigiza Lutu, "Unahisi vipi au unawaza nini?" Mtu anaweza kujibu mambo kama, "Ninaogopa kwamba sitakuwa salama katika Zoar," au "Ninakosa maisha yangu ya zamani," au "Ninaogopa watu katika Zoar na kile wanaweza kunifanyia au jinsi wanaweza kuhisi kuhusu mimi." Waulize watu wanaoigiza mabinti wa Lutu, "Mnahisi vipi au mnawaza nini?" Wanaweza kujibu mambo kama, "Tunaona upweke sana," au "Tunamkosa mama yetu na wanaume ambao tungeolewa nao waliouawa kule Sodoma," au "Tunayaonea hamu maisha yetu ya zamani," au "Tuna hasira kwamba baba yetu alitufanya tuishi milimani mbali na kila mtu." Anzisha tena igizo.</w:t>
      </w:r>
    </w:p>
    <w:p>
      <w:pPr/>
      <w:r>
        <w:rPr>
          <w:lang w:val="sw_KE" w:bidi="sw_KE"/>
        </w:rPr>
      </w:r>
      <w:r>
        <w:rPr>
          <w:lang w:val="sw_KE" w:bidi="sw_KE"/>
        </w:rPr>
        <w:t>Siku moja, binti mkubwa wa Lutu alimwambia binti mdogo wa Lutu, "Baba yetu ni mzee. Hakuna hata mwanamume mmoja katika eneo hili atakayelala nasi, kama ilivyo desturi ya watu kulala na wenzao duniani kote. Haya, tumnyweshe baba yetu divai mpaka alewe, kisha tulale naye ili tuweze kuendeleza uzao kupitia kwake."</w:t>
      </w:r>
    </w:p>
    <w:p>
      <w:pPr/>
      <w:r>
        <w:rPr>
          <w:lang w:val="sw_KE" w:bidi="sw_KE"/>
        </w:rPr>
      </w:r>
      <w:r>
        <w:rPr>
          <w:lang w:val="sw_KE" w:bidi="sw_KE"/>
        </w:rPr>
        <w:t>Sitisha igizo. Muulize mwigizaji anayeigiza binti mkubwa, "Unahisi vipi au unawaza nini?" Mtu anaweza kujibu mambo kama, "Nimekata tamaa kuhakikisha kuwa familia yetu inaendelea na tunapata wazao," au "Nimepoteza kila kitu, na ninataka watoto," au "Nimefadhaika kwamba hakuna mtu katika eneo hili atakayelala nasi ili tuweze kupata watoto," au "Ninaogopa kwamba ikiwa hatutalala na Lutu sasa atakuwa mzee sana kiasi cha kutoweza kupata watoto na tutakosa fursa yetu ya pekee ya kupata watoto." Anzisha tena igizo.</w:t>
      </w:r>
    </w:p>
    <w:p>
      <w:pPr/>
      <w:r>
        <w:rPr>
          <w:lang w:val="sw_KE" w:bidi="sw_KE"/>
        </w:rPr>
      </w:r>
      <w:r>
        <w:rPr>
          <w:lang w:val="sw_KE" w:bidi="sw_KE"/>
        </w:rPr>
        <w:t>Usiku huo walimpa Lutu divai. Na binti mkubwa alikwenda na kulala na Lutu. Lutu hakugundua wakati alipolala wala wakati alipoamka.</w:t>
      </w:r>
    </w:p>
    <w:p>
      <w:pPr/>
      <w:r>
        <w:rPr>
          <w:lang w:val="sw_KE" w:bidi="sw_KE"/>
        </w:rPr>
      </w:r>
      <w:r>
        <w:rPr>
          <w:lang w:val="sw_KE" w:bidi="sw_KE"/>
        </w:rPr>
        <w:t>Siku iliyofuata, binti mkubwa alimwambia binti mdogo, "Jana usiku nililala na baba yetu. Tumnyweshe divai usiku wa leo pia. Na kisha utakwenda kulala naye, ili tuweze kuendeleza uzao wetu kupitia yeye." Kwa hiyo walimfanya Lutu anywe divai usiku huo pia. Kisha binti mdogo alikwenda kulala na Lutu, na hakujua wakati alilala au wakati aliamka.</w:t>
      </w:r>
    </w:p>
    <w:p>
      <w:pPr/>
      <w:r>
        <w:rPr>
          <w:lang w:val="sw_KE" w:bidi="sw_KE"/>
        </w:rPr>
      </w:r>
      <w:r>
        <w:rPr>
          <w:lang w:val="sw_KE" w:bidi="sw_KE"/>
        </w:rPr>
        <w:t>Sitisha igizo. Muulize mwigizaji anayeigiza kama binti mdogo, "Unahisi vipi au unawaza nini?" Mtu anaweza kujibu mambo kama, "Ninafanya kile dada yangu alichoniambia nifanye," au "Pia mimi nina hamu kubwa ya kuwa na familia na kuwa na uzao." Anzisha tena igizo.</w:t>
      </w:r>
    </w:p>
    <w:p>
      <w:pPr/>
      <w:r>
        <w:rPr>
          <w:lang w:val="sw_KE" w:bidi="sw_KE"/>
        </w:rPr>
      </w:r>
      <w:r>
        <w:rPr>
          <w:lang w:val="sw_KE" w:bidi="sw_KE"/>
        </w:rPr>
        <w:t>Mabinti wa Lutu walikuwa na wana, na wana hao walikuwa na watoto wengi ambao waliishi katika milima. Maliza igizo.</w:t>
      </w:r>
      <w:r>
        <w:rPr>
          <w:lang w:val="sw_KE" w:bidi="sw_KE"/>
        </w:rPr>
      </w:r>
    </w:p>
    <w:p>
      <w:pPr>
        <w:pStyle w:val="Heading3"/>
      </w:pPr>
      <w:r>
        <w:rPr>
          <w:lang w:val="sw_KE" w:bidi="sw_KE"/>
        </w:rPr>
        <w:t>Kujaza Mapengo</w:t>
      </w:r>
    </w:p>
    <w:p>
      <w:pPr/>
      <w:r>
        <w:rPr>
          <w:lang w:val="sw_KE" w:bidi="sw_KE"/>
        </w:rPr>
      </w:r>
      <w:r>
        <w:rPr>
          <w:lang w:val="sw_KE" w:bidi="sw_KE"/>
        </w:rPr>
        <w:t>Sikiliza toleo la sauti la Mwanzo 19:30–38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Lutu na mabinti wake wawili walikwenda kuishi katika milima kwa sababu Lutu aliogopa kukaa katika Zoar. Waliishi katika </w:t>
      </w:r>
      <w:r>
        <w:rPr>
          <w:b/>
          <w:lang w:val="sw_KE" w:bidi="sw_KE"/>
        </w:rPr>
        <w:t>pango</w:t>
      </w:r>
      <w:r>
        <w:rPr>
          <w:lang w:val="sw_KE" w:bidi="sw_KE"/>
        </w:rPr>
        <w:t>. Pango ni sehemu yenye uwazi katika kilima cha mwamba ambayo mara nyingi hupatikana katika vilima. Haitengenezwi na watu.</w:t>
      </w:r>
    </w:p>
    <w:p>
      <w:pPr/>
      <w:r>
        <w:rPr>
          <w:lang w:val="sw_KE" w:bidi="sw_KE"/>
        </w:rPr>
      </w:r>
      <w:r>
        <w:rPr>
          <w:lang w:val="sw_KE" w:bidi="sw_KE"/>
        </w:rPr>
        <w:t xml:space="preserve">Siku moja, binti mkubwa alimwambia binti mdogo, "Baba yetu ni mzee, na hakuna mwanamume katika eneo hili wa kulala nasi kama kila mtu anavyofanya. Wacha tufanye baba yetu kunywa </w:t>
      </w:r>
      <w:r>
        <w:rPr>
          <w:b/>
          <w:lang w:val="sw_KE" w:bidi="sw_KE"/>
        </w:rPr>
        <w:t>divai</w:t>
      </w:r>
      <w:r>
        <w:rPr>
          <w:lang w:val="sw_KE" w:bidi="sw_KE"/>
        </w:rPr>
        <w:t>, na tutalala na yeye ili tuweze kuendeleza familia zetu kupitia baba yetu." Divai ni kinywaji cha pombe kilichotengenezwa kutoka kwa matunda ya zabibu. Kisha wangeweza "kulala pamoja naye," au kuwa na mahusiano ya ngono naye ili kuwa na watoto.</w:t>
      </w:r>
    </w:p>
    <w:p>
      <w:pPr/>
      <w:r>
        <w:rPr>
          <w:lang w:val="sw_KE" w:bidi="sw_KE"/>
        </w:rPr>
      </w:r>
      <w:r>
        <w:rPr>
          <w:lang w:val="sw_KE" w:bidi="sw_KE"/>
        </w:rPr>
        <w:t>Sitisha hapa na mjadili kama kikundi: Mtazungumza vipi kuhusu kuwa na mahusiano ya ngono na mtu kwa njia sahihi? Sitisha sauti hapa.</w:t>
      </w:r>
    </w:p>
    <w:p>
      <w:pPr/>
      <w:r>
        <w:rPr>
          <w:lang w:val="sw_KE" w:bidi="sw_KE"/>
        </w:rPr>
      </w:r>
      <w:r>
        <w:rPr>
          <w:lang w:val="sw_KE" w:bidi="sw_KE"/>
        </w:rPr>
        <w:t xml:space="preserve">Mabinti wote wawili walipata uja uzito kwa baba yao. Binti mkubwa alipata mwana na kumwita </w:t>
      </w:r>
      <w:r>
        <w:rPr>
          <w:b/>
          <w:lang w:val="sw_KE" w:bidi="sw_KE"/>
        </w:rPr>
        <w:t>Moabu</w:t>
      </w:r>
      <w:r>
        <w:rPr>
          <w:lang w:val="sw_KE" w:bidi="sw_KE"/>
        </w:rPr>
        <w:t>. Moabu inamaanisha "kutoka kwa baba yangu" au "mtoto wa baba." Akawa babu ya watu wa Moabu.</w:t>
      </w:r>
    </w:p>
    <w:p>
      <w:pPr/>
      <w:r>
        <w:rPr>
          <w:lang w:val="sw_KE" w:bidi="sw_KE"/>
        </w:rPr>
      </w:r>
      <w:r>
        <w:rPr>
          <w:lang w:val="sw_KE" w:bidi="sw_KE"/>
        </w:rPr>
        <w:t xml:space="preserve">Binti mdogo alikuwa na mwana na kumwita </w:t>
      </w:r>
      <w:r>
        <w:rPr>
          <w:b/>
          <w:lang w:val="sw_KE" w:bidi="sw_KE"/>
        </w:rPr>
        <w:t>Ben Ammi</w:t>
      </w:r>
      <w:r>
        <w:rPr>
          <w:lang w:val="sw_KE" w:bidi="sw_KE"/>
        </w:rPr>
        <w:t>. Ben Ammi anamaanisha "mwana wa jamaa wangu." Akawa babu wa Waamoni.</w:t>
      </w:r>
    </w:p>
    <w:p>
      <w:pPr/>
      <w:r>
        <w:rPr>
          <w:lang w:val="sw_KE" w:bidi="sw_KE"/>
        </w:rPr>
      </w:r>
      <w:r>
        <w:rPr>
          <w:lang w:val="sw_KE" w:bidi="sw_KE"/>
        </w:rPr>
        <w:t>Simulizi inasema kwamba wana wakawa mababu wa Wamoabu na Waamoni "wa leo." "Ya leo" inarejelea wakati ambao kifungu hicho kiliandikwa. Hiyo ina maana kwamba wakati hadithi hii ilipoandikwa, Wamoabu na Waamoni bado waliishi katika nchi.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20:1–18</w:t>
      </w:r>
      <w:r>
        <w:rPr>
          <w:lang w:val="sw_KE" w:bidi="sw_KE"/>
        </w:rPr>
      </w:r>
    </w:p>
    <w:p>
      <w:pPr>
        <w:pStyle w:val="Heading3"/>
      </w:pPr>
      <w:r>
        <w:rPr>
          <w:lang w:val="sw_KE" w:bidi="sw_KE"/>
        </w:rPr>
        <w:t>Sikiliza na Moyo</w:t>
      </w:r>
    </w:p>
    <w:p>
      <w:pPr/>
      <w:r>
        <w:rPr>
          <w:lang w:val="sw_KE" w:bidi="sw_KE"/>
        </w:rPr>
      </w:r>
      <w:r>
        <w:rPr>
          <w:lang w:val="sw_KE" w:bidi="sw_KE"/>
        </w:rPr>
        <w:t>Katika hatua hii, sikiliza Mwanzo 20:1–18 na uweke moyoni mwako Sikiliza toleo la sauti la Mwanzo 20:1–18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20:1–18 katika tafsiri rahisi zaidi kuelewa.</w:t>
      </w:r>
    </w:p>
    <w:p>
      <w:pPr/>
      <w:r>
        <w:rPr>
          <w:lang w:val="sw_KE" w:bidi="sw_KE"/>
        </w:rPr>
      </w:r>
      <w:r>
        <w:rPr>
          <w:lang w:val="sw_KE" w:bidi="sw_KE"/>
        </w:rPr>
        <w:t>Simulizi hii ina mandhari sawa na vifungu vya awali kuhusu Lutu. Katika simulizi hizi, wanaume wanatumia wanawake ili kujilinda. Katika simulizi ya awali, Lutu alitoa mabinti wake kwa wanaume wa Sodoma, na katika simulizi hii Ibrahimu anadanganya kuhusu Sarah ili kujilinda. Pia katika simulizi zote mbili, Mungu anawalinda watu wasio na hatia. Katika simulizi za awali, Mungu alimlinda Lutu na familia yake wakati Mungu alipoharibu Sodoma, na katika simulizi hii Mungu anamlinda Mfalme Abimeleki.</w:t>
      </w:r>
    </w:p>
    <w:p>
      <w:pPr/>
      <w:r>
        <w:rPr>
          <w:lang w:val="sw_KE" w:bidi="sw_KE"/>
        </w:rPr>
      </w:r>
      <w:r>
        <w:rPr>
          <w:lang w:val="sw_KE" w:bidi="sw_KE"/>
        </w:rPr>
        <w:t>Katika simulizi hii neno la jumla kwa Mungu linatumiwa mpaka mwisho kabisa wa simulizi. Ibrahimu aliondoka na kusafiri kuelekea eneo la jangwa la Negev na kuishi kati ya Kadesh na Shur kwa muda. Ibrahimu pengine aliondoka kutoka ambapo aliishi hapo Mamre. Kisha aliishi kwa muda katika Gerar.</w:t>
      </w:r>
    </w:p>
    <w:p>
      <w:pPr/>
      <w:r>
        <w:rPr>
          <w:lang w:val="sw_KE" w:bidi="sw_KE"/>
        </w:rPr>
      </w:r>
      <w:r>
        <w:rPr>
          <w:lang w:val="sw_KE" w:bidi="sw_KE"/>
        </w:rPr>
        <w:t xml:space="preserve">Sitisha hapa. Kama kikundi, angalia jangwa la </w:t>
      </w:r>
      <w:r>
        <w:rPr>
          <w:lang w:val="sw_KE" w:bidi="sw_KE"/>
        </w:rPr>
        <w:t>Negev, Kadesh, Shur, na Gerar</w:t>
      </w:r>
      <w:r>
        <w:rPr>
          <w:lang w:val="sw_KE" w:bidi="sw_KE"/>
        </w:rPr>
        <w:t xml:space="preserve"> kwenye ramani. Sitisha sauti hii hapa.</w:t>
      </w:r>
    </w:p>
    <w:p>
      <w:pPr/>
      <w:r>
        <w:rPr>
          <w:lang w:val="sw_KE" w:bidi="sw_KE"/>
        </w:rPr>
      </w:r>
      <w:r>
        <w:rPr>
          <w:lang w:val="sw_KE" w:bidi="sw_KE"/>
        </w:rPr>
        <w:t>Alipoishi huko Gerar, Ibrahimu alimtambulisha mke wake Sarah kwa watu kwa kusema, "Yeye ni dada yangu." Kwa hiyo Mfalme Abimeleki wa Gerari alimtuma mtu amlete Sara. Abimeleki pengine alitaka Sarah awe mmoja wa wake zake. Katika utamaduni huo, ilikuwa ishara ya utajiri na nguvu kuwa na wake wengi na watoto.</w:t>
      </w:r>
    </w:p>
    <w:p>
      <w:pPr/>
      <w:r>
        <w:rPr>
          <w:lang w:val="sw_KE" w:bidi="sw_KE"/>
        </w:rPr>
      </w:r>
      <w:r>
        <w:rPr>
          <w:lang w:val="sw_KE" w:bidi="sw_KE"/>
        </w:rPr>
        <w:t>Lakini usiku mmoja Mungu alionekana kwa Abimeleki katika ndoto. Mungu alisema, "Utakufa, kwa sababu mwanamke huyo uliyemchukua tayari ameolewa!" Katika utamaduni huo, watu pengine walidhani kwamba mtu yeyote ambaye alichukua mke wa mtu mwingine alipaswa kuadhibiwa kwa kifo.</w:t>
      </w:r>
    </w:p>
    <w:p>
      <w:pPr/>
      <w:r>
        <w:rPr>
          <w:lang w:val="sw_KE" w:bidi="sw_KE"/>
        </w:rPr>
      </w:r>
      <w:r>
        <w:rPr>
          <w:lang w:val="sw_KE" w:bidi="sw_KE"/>
        </w:rPr>
        <w:t>Lakini Abimeleki alikuwa bado hajamkaribia Sarah. Hii ina maana kwamba Abimeleki hakuwa na mahusiano ya kimapenzi na Sara.</w:t>
      </w:r>
    </w:p>
    <w:p>
      <w:pPr/>
      <w:r>
        <w:rPr>
          <w:lang w:val="sw_KE" w:bidi="sw_KE"/>
        </w:rPr>
      </w:r>
      <w:r>
        <w:rPr>
          <w:lang w:val="sw_KE" w:bidi="sw_KE"/>
        </w:rPr>
        <w:t>Kwa hiyo Abimeleki alisema, "Bwana, au Mheshimiwa, je, utaharibu taifa lisilo na hatia? Je, Ibrahimu hakusema, 'Yeye ni dada yangu'? Na Sarah mwenyewe aliniambia Ibrahimu ni kaka yake. Nimefanya hili kwa moyo wote na mikono safi." Abimeleki anatumia neno bwana au bwana wangu ili kumwita Mungu kwa njia ya heshima. Kifungu "moyo kamili" kinamaanisha kuwa na dhamiri njema na kutenda kwa nia nzuri. Kifungu "mikono safi" kinamaanisha kwamba Abimeleki alitenda bila kufanya chochote kibaya.</w:t>
      </w:r>
    </w:p>
    <w:p>
      <w:pPr/>
      <w:r>
        <w:rPr>
          <w:lang w:val="sw_KE" w:bidi="sw_KE"/>
        </w:rPr>
      </w:r>
      <w:r>
        <w:rPr>
          <w:lang w:val="sw_KE" w:bidi="sw_KE"/>
        </w:rPr>
        <w:t>Sitisha hapa na mjadili swali hili kama kikundi: Ongea kuhusu wakati mtu alijaribu kuelezea kwamba nia zake zilikuwa nzuri, hata wakati kitu kibaya kilitokea mwishoni. Ni aina gani za maneno unayotumia kuelezea kuwa na dhamiri njema au nia nzuri? Sitisha sauti hii hapa.</w:t>
      </w:r>
    </w:p>
    <w:p>
      <w:pPr/>
      <w:r>
        <w:rPr>
          <w:lang w:val="sw_KE" w:bidi="sw_KE"/>
        </w:rPr>
      </w:r>
      <w:r>
        <w:rPr>
          <w:lang w:val="sw_KE" w:bidi="sw_KE"/>
        </w:rPr>
        <w:t>Lakini Mungu tayari alijua kwamba Abimeleki hakuwa na hatia. Kwa kweli, Mungu mwenyewe alimzuia Abimeleki kufanya jambo baya au ovu kwa kutomruhusu Abimeleki kumgusa Sara, au kufanya ngono na Sara. Kwa hiyo Mungu alijibu katika ndoto, "Ndiyo, ninajua kwamba umefanya hivyo kwa dhamiri nzuri. Nilikuzuia usinitende dhambi, wala sikukuruhusu kumgusa." Kifungu "kutenda dhambi dhidi ya Mungu" kinamaanisha kumkosea Mungu kwa kufanya kitu kibaya au kiovu. "Kumgusa yeye" inarejelea kuwa na mahusiano ya ngono na Sarah.</w:t>
      </w:r>
    </w:p>
    <w:p>
      <w:pPr/>
      <w:r>
        <w:rPr>
          <w:lang w:val="sw_KE" w:bidi="sw_KE"/>
        </w:rPr>
      </w:r>
      <w:r>
        <w:rPr>
          <w:lang w:val="sw_KE" w:bidi="sw_KE"/>
        </w:rPr>
        <w:t>Mungu aliendelea, "Mrudishie Ibrahimu mke wake kwa sababu yeye ni nabii." Hii ni mara ya kwanza neno "nabii" limetumiwa katika hadithi hizi. Manabii walikuwa wajumbe wa Mungu. Waliwaambia watu yale ambayo Mungu alikuwa amesema. Lakini hapa Mungu anatumia neno nabii ili kurejelea uhusiano wa karibu wa Ibrahimu na Mungu. Mungu anamwambia Abimeleki kumfanya Ibrahimu azungumze na Mungu kwa niaba ya Abimeleki.</w:t>
      </w:r>
    </w:p>
    <w:p>
      <w:pPr/>
      <w:r>
        <w:rPr>
          <w:lang w:val="sw_KE" w:bidi="sw_KE"/>
        </w:rPr>
      </w:r>
      <w:r>
        <w:rPr>
          <w:lang w:val="sw_KE" w:bidi="sw_KE"/>
        </w:rPr>
        <w:t>Sitisha hapa na mjadili swali hili kama kikundi: Unawaitaje manabii katika utamaduni wako, na wanafanya nini? Sitisha sauti hii hapa.</w:t>
      </w:r>
    </w:p>
    <w:p>
      <w:pPr/>
      <w:r>
        <w:rPr>
          <w:lang w:val="sw_KE" w:bidi="sw_KE"/>
        </w:rPr>
      </w:r>
      <w:r>
        <w:rPr>
          <w:lang w:val="sw_KE" w:bidi="sw_KE"/>
        </w:rPr>
        <w:t>Mungu aliendelea, "Ibrahimu atakuombea, na utaishi. Lakini msipomrudisha Sarah, wewe na watu wako wote hakika mtakufa."</w:t>
      </w:r>
    </w:p>
    <w:p>
      <w:pPr/>
      <w:r>
        <w:rPr>
          <w:lang w:val="sw_KE" w:bidi="sw_KE"/>
        </w:rPr>
      </w:r>
      <w:r>
        <w:rPr>
          <w:lang w:val="sw_KE" w:bidi="sw_KE"/>
        </w:rPr>
        <w:t>Kwa hiyo mapema asubuhi iliyofuata Abimeleki alikusanya haraka maafisa wake wote na kuwaambia kile ambacho kilikuwa kimetokea. Walijawa na hofu kuu.</w:t>
      </w:r>
    </w:p>
    <w:p>
      <w:pPr/>
      <w:r>
        <w:rPr>
          <w:lang w:val="sw_KE" w:bidi="sw_KE"/>
        </w:rPr>
      </w:r>
      <w:r>
        <w:rPr>
          <w:lang w:val="sw_KE" w:bidi="sw_KE"/>
        </w:rPr>
        <w:t>Kisha Abimeleki alimwita Ibrahimu. Alimwuliza Ibrahimu, "Umefanya nini kwetu? Nimefanya kosa gani linalostahili kutendewa hivi, kunifanya mimi na watu wangu tuwe na hatia ya dhambi kubwa? Hakuna mtu anayepaswa kamwe kufanya kile ulichonifanyia! Sasa niambie, kwa nini ulifanya hivyo?"</w:t>
      </w:r>
    </w:p>
    <w:p>
      <w:pPr/>
      <w:r>
        <w:rPr>
          <w:lang w:val="sw_KE" w:bidi="sw_KE"/>
        </w:rPr>
      </w:r>
      <w:r>
        <w:rPr>
          <w:lang w:val="sw_KE" w:bidi="sw_KE"/>
        </w:rPr>
        <w:t>Ibrahimu alielezea kwa nini alimwambia Abimeleki kwamba Sara alikuwa dada yake. Ibrahimu alitambua kwamba hakuna mtu katika Gerari aliyemwogopa Mungu. "Kumwogopa Mungu" ina maana kumheshimu na kumuenzi Mungu. Ibrahimu aliogopa kwamba watu wangemchukua Sara kwa nguvu na kumuua Ibrahimu ili kumpata. Pia, Sarah kwa kweli alikuwa dada wa kambo wa Ibrahimu. Wana baba mmoja lakini mama tofauti.</w:t>
      </w:r>
    </w:p>
    <w:p>
      <w:pPr/>
      <w:r>
        <w:rPr>
          <w:lang w:val="sw_KE" w:bidi="sw_KE"/>
        </w:rPr>
      </w:r>
      <w:r>
        <w:rPr>
          <w:lang w:val="sw_KE" w:bidi="sw_KE"/>
        </w:rPr>
        <w:t>Mungu alimwambia Ibrahimu ahame kutoka eneo la baba yake na kutangatanga kutoka mahali hadi mahali. Kwa sababu hiyo, Ibrahimu alimwomba Sara amwambie kila mtu katika maeneo mapya kwamba alikuwa dada yake ili maisha ya Ibrahimu yawe salama katika kila mahali papya.</w:t>
      </w:r>
    </w:p>
    <w:p>
      <w:pPr/>
      <w:r>
        <w:rPr>
          <w:lang w:val="sw_KE" w:bidi="sw_KE"/>
        </w:rPr>
      </w:r>
      <w:r>
        <w:rPr>
          <w:lang w:val="sw_KE" w:bidi="sw_KE"/>
        </w:rPr>
        <w:t>Kisha Abimeleki alichukua baadhi ya kondoo wake, ng'ombe, na watumishi wa kiume na wa kike, akamkabidhi Ibrahimu. Hizi zilikuwa za thamani sana na ishara za utajiri mkubwa. Hapa, Abimeleki huenda alikuwa akifuata desturi ya mahali hapo kuhusu jambo la kufanya ikiwa ulichukua mke wa mtu mwingine bila kujua.</w:t>
      </w:r>
    </w:p>
    <w:p>
      <w:pPr/>
      <w:r>
        <w:rPr>
          <w:lang w:val="sw_KE" w:bidi="sw_KE"/>
        </w:rPr>
      </w:r>
      <w:r>
        <w:rPr>
          <w:lang w:val="sw_KE" w:bidi="sw_KE"/>
        </w:rPr>
        <w:t>Abimeleki pia alimrudisha Sara kwa Abrahamu. Kisha Abimeleki akamwambia Ibrahimu, "Sikiliza, angalia nchi yangu na uishi popote unapotaka."</w:t>
      </w:r>
    </w:p>
    <w:p>
      <w:pPr/>
      <w:r>
        <w:rPr>
          <w:lang w:val="sw_KE" w:bidi="sw_KE"/>
        </w:rPr>
      </w:r>
      <w:r>
        <w:rPr>
          <w:lang w:val="sw_KE" w:bidi="sw_KE"/>
        </w:rPr>
        <w:t>Kisha Abimeleki akamwambia Sara, "Sikiliza, ninampa 'kaka yako' vipande 1,000 vya fedha." Hii ni kufunika kosa dhidi yako ili kila mtu ajue hujafanya chochote kibaya." Kifungu "kufunika kosa dhidi yako" kinamaanisha kwamba Abimeleki alitaka kumpa Ibrahimu zawadi ili kuonyesha kwamba Abimeleki hakuwa na mahusiano yoyote ya kimapenzi na Sara. Au inaweza kuwa malipo ya Abimeleki kwa Abrahamu kwa kumchukua Sara kutoka kwa Abrahamu.</w:t>
      </w:r>
    </w:p>
    <w:p>
      <w:pPr/>
      <w:r>
        <w:rPr>
          <w:lang w:val="sw_KE" w:bidi="sw_KE"/>
        </w:rPr>
      </w:r>
      <w:r>
        <w:rPr>
          <w:lang w:val="sw_KE" w:bidi="sw_KE"/>
        </w:rPr>
        <w:t>Sitisha hapa na mjadili swali hili kama timu: Ni nini hufanyika katika utamaduni wako wakati mwanamume anapomchukua mke wa mwanamume mwingine? Sitisha sauti hii hapa.</w:t>
      </w:r>
    </w:p>
    <w:p>
      <w:pPr/>
      <w:r>
        <w:rPr>
          <w:lang w:val="sw_KE" w:bidi="sw_KE"/>
        </w:rPr>
      </w:r>
      <w:r>
        <w:rPr>
          <w:lang w:val="sw_KE" w:bidi="sw_KE"/>
        </w:rPr>
        <w:t>Yahweh alikuwa ameweka mke wa Abimeleki na watumishi wa kike kutokuwa na watoto kwa sababu ya mke wa Ibrahimu Sara. Kwa hiyo Ibrahimu aliomba kwa Mungu, na Mungu alimponya Abimeleki, mke wake, na watumwa wake wote wa kike ili waweze kuwa na watoto tena.</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20:1–18 katika tafsiri rahisi zaidi kuelewa.</w:t>
      </w:r>
    </w:p>
    <w:p>
      <w:pPr/>
      <w:r>
        <w:rPr>
          <w:lang w:val="sw_KE" w:bidi="sw_KE"/>
        </w:rPr>
      </w:r>
      <w:r>
        <w:rPr>
          <w:lang w:val="sw_KE" w:bidi="sw_KE"/>
        </w:rPr>
        <w:t>Katika hatua hii, kikundi kitafafanua matukio, wahusika na mpangilio wa kifungu hiki.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Baadaye, Ibrahimu alihamia kusini. Alipokuwa akiishi Gerar kama mgeni, alimtambulisha Sarah kama dada yake, kwa hiyo Mfalme Abimeleki alituma watu wamchukue Sarah na kumleta kwake.</w:t>
      </w:r>
    </w:p>
    <w:p>
      <w:pPr/>
      <w:r>
        <w:rPr>
          <w:lang w:val="sw_KE" w:bidi="sw_KE"/>
        </w:rPr>
      </w:r>
      <w:r>
        <w:rPr>
          <w:b/>
          <w:lang w:val="sw_KE" w:bidi="sw_KE"/>
        </w:rPr>
        <w:t>Katika tukio la pili:</w:t>
      </w:r>
      <w:r>
        <w:rPr>
          <w:lang w:val="sw_KE" w:bidi="sw_KE"/>
        </w:rPr>
        <w:t xml:space="preserve"> Mungu alimtokea Abimeleki katika ndoto na kumwambia kwamba Sarah alikuwa tayari ameolewa. Abimeleki alisema kwamba hakuwa na hatia, na Mungu alimwambia Abimeleki amrudishe Sara kwa Abrahamu.</w:t>
      </w:r>
    </w:p>
    <w:p>
      <w:pPr/>
      <w:r>
        <w:rPr>
          <w:lang w:val="sw_KE" w:bidi="sw_KE"/>
        </w:rPr>
      </w:r>
      <w:r>
        <w:rPr>
          <w:b/>
          <w:lang w:val="sw_KE" w:bidi="sw_KE"/>
        </w:rPr>
        <w:t>Katika tukio la tatu:</w:t>
      </w:r>
      <w:r>
        <w:rPr>
          <w:lang w:val="sw_KE" w:bidi="sw_KE"/>
        </w:rPr>
        <w:t xml:space="preserve"> Asubuhi iliyofuata, Abimeleki alimwita na kuzungumza na Ibrahimu. Abimeleki alikuwa na hasira kwamba Ibrahimu alikuwa amemdanganya. Ibrahimu alielezea kwa nini alimwambia Abimeleki kwamba Sara alikuwa dada yake.</w:t>
      </w:r>
    </w:p>
    <w:p>
      <w:pPr/>
      <w:r>
        <w:rPr>
          <w:lang w:val="sw_KE" w:bidi="sw_KE"/>
        </w:rPr>
      </w:r>
      <w:r>
        <w:rPr>
          <w:b/>
          <w:lang w:val="sw_KE" w:bidi="sw_KE"/>
        </w:rPr>
        <w:t>Katika tukio la nne:</w:t>
      </w:r>
      <w:r>
        <w:rPr>
          <w:lang w:val="sw_KE" w:bidi="sw_KE"/>
        </w:rPr>
        <w:t xml:space="preserve"> Kisha Abimeleki alichukua baadhi ya kondoo wake, ng'ombe, na watumwa wa kiume na wa kike na kumpa Ibrahimu. Abimeleki pia alimrudisha Sara kwa Ibrahimu.</w:t>
      </w:r>
    </w:p>
    <w:p>
      <w:pPr/>
      <w:r>
        <w:rPr>
          <w:lang w:val="sw_KE" w:bidi="sw_KE"/>
        </w:rPr>
      </w:r>
      <w:r>
        <w:rPr>
          <w:b/>
          <w:lang w:val="sw_KE" w:bidi="sw_KE"/>
        </w:rPr>
        <w:t>Katika tukio la tano:</w:t>
      </w:r>
      <w:r>
        <w:rPr>
          <w:lang w:val="sw_KE" w:bidi="sw_KE"/>
        </w:rPr>
        <w:t xml:space="preserve"> Kwa sababu ya kile ambacho kilikuwa kimetokea kwa Sarah, Mungu alikuwa amefanya ili Mfalme Abimeleki na kaya yake hawakuweza kuwa na watoto. Lakini Ibrahimu aliomba kwa Mungu, na Mungu alimponya Abimeleki na kaya yake.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Mfalme Abimeleki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Maafisa wa Abimeleki</w:t>
      </w:r>
    </w:p>
    <w:p>
      <w:pPr>
        <w:pStyle w:val="ListBullet"/>
        <w:spacing w:line="240" w:lineRule="auto"/>
        <w:ind w:left="720"/>
      </w:pPr>
      <w:r>
        <w:rPr>
          <w:lang w:val="sw_KE" w:bidi="sw_KE"/>
        </w:rPr>
      </w:r>
      <w:r>
        <w:rPr>
          <w:lang w:val="sw_KE" w:bidi="sw_KE"/>
        </w:rPr>
        <w:t>na kaya ya Abimeleki, ikiwa ni pamoja na mke wake na watumwa wa kike</w:t>
      </w:r>
    </w:p>
    <w:p>
      <w:pPr/>
      <w:r>
        <w:rPr>
          <w:lang w:val="sw_KE" w:bidi="sw_KE"/>
        </w:rPr>
      </w:r>
      <w:r>
        <w:rPr>
          <w:lang w:val="sw_KE" w:bidi="sw_KE"/>
        </w:rPr>
        <w:t>Kama kikundi, zingatia sehemu hizi za mpangilio wa simulizi:</w:t>
      </w:r>
    </w:p>
    <w:p>
      <w:pPr/>
      <w:r>
        <w:rPr>
          <w:lang w:val="sw_KE" w:bidi="sw_KE"/>
        </w:rPr>
      </w:r>
      <w:r>
        <w:rPr>
          <w:lang w:val="sw_KE" w:bidi="sw_KE"/>
        </w:rPr>
        <w:t>Uwe na taswira ya harakati katika tukio la kwanza. Ibrahimu anasafiri kuelekea Negev. Anaishi kati ya Kadesh na Shur. Kisha anakaa katika Gerar kwa muda. Ibrahimu ana kaya kubwa na makundi makubwa ya wanyama. Kaya ya Ibrahimu inaishi katika mahema.</w:t>
      </w:r>
    </w:p>
    <w:p>
      <w:pPr/>
      <w:r>
        <w:rPr>
          <w:lang w:val="sw_KE" w:bidi="sw_KE"/>
        </w:rPr>
      </w:r>
      <w:r>
        <w:rPr>
          <w:lang w:val="sw_KE" w:bidi="sw_KE"/>
        </w:rPr>
        <w:t xml:space="preserve">Sitisha hapa. Kama kikundi, angalia </w:t>
      </w:r>
      <w:r>
        <w:rPr>
          <w:lang w:val="sw_KE" w:bidi="sw_KE"/>
        </w:rPr>
        <w:t>Negev, Kadesh, Shur, na Gerar</w:t>
      </w:r>
      <w:r>
        <w:rPr>
          <w:lang w:val="sw_KE" w:bidi="sw_KE"/>
        </w:rPr>
        <w:t xml:space="preserve"> kwenye ramani. Sitisha sauti hii hapa.</w:t>
      </w:r>
    </w:p>
    <w:p>
      <w:pPr/>
      <w:r>
        <w:rPr>
          <w:lang w:val="sw_KE" w:bidi="sw_KE"/>
        </w:rPr>
      </w:r>
      <w:r>
        <w:rPr>
          <w:lang w:val="sw_KE" w:bidi="sw_KE"/>
        </w:rPr>
        <w:t>Wakati anaishi Gerar, Ibrahimu anawaambia watu kwamba mke wake Sara ni dada yake. Kwa hiyo Mfalme Abimeleki wa Gerari akatuma watu wamchukue Sara na kumleta katika jumba lake la kifalme, lakini alikuwa bado hajafanya naye ngono. Tunajua kutokana na sehemu ya baadaye ya hadithi hii kwamba Ibrahimu anaelezea kuwa ana sababu mbili za kusema kwamba Sarah ni dada yake. Anaogopa kwamba watu, kama Mfalme Abimeleki, watamwua ili kumchukua Sara kama mke wao. Pia, Sarah kwa kweli ni dada yake wa kambo. Ibrahimu na Sarah wana baba mmoja.</w:t>
      </w:r>
    </w:p>
    <w:p>
      <w:pPr/>
      <w:r>
        <w:rPr>
          <w:lang w:val="sw_KE" w:bidi="sw_KE"/>
        </w:rPr>
      </w:r>
      <w:r>
        <w:rPr>
          <w:lang w:val="sw_KE" w:bidi="sw_KE"/>
        </w:rPr>
        <w:t>Katika tukio la pili, taswira ya mazungumzo kati ya Mfalme Abimeleki na Mungu. Mazungumzo haya yanafanyika katika ndoto. Usiku huo Mungu akamjia Abimeleki katika ndoto alipokuwa amelala na kumwambia, "Hakika wewe ni mfu, kwa sababu mwanamke huyo uliyemchukua ni mke wa mtu!"</w:t>
      </w:r>
    </w:p>
    <w:p>
      <w:pPr/>
      <w:r>
        <w:rPr>
          <w:lang w:val="sw_KE" w:bidi="sw_KE"/>
        </w:rPr>
      </w:r>
      <w:r>
        <w:rPr>
          <w:lang w:val="sw_KE" w:bidi="sw_KE"/>
        </w:rPr>
        <w:t>Lakini Abimeleki alikuwa hajalala na Sara bado, kwa hiyo akasema, "Bwana, au Mheshimiwa, je, utawaangamiza watu wasio na hatia? Je, Ibrahimu hakusema, 'Yeye ni dada yangu'? Sarah mwenyewe alisema, 'Ndio, yeye ni kaka yangu.'" Hapa, Abimeleki anauliza swali ambalo hatarajii jibu. Anauliza maswali haya ili kusisitiza kile Ibrahimu na Sara walikuwa wamesema. Abimeleki anasema, "Tafadhali usiniangamize, sina hatia!" Ibrahimu aliniambia kwamba Sara ni dada yake tu, na hata Sara alikubali!" Abimeleki anaonyesha mshtuko na mshangao kwa sababu hakujua kwamba Sara alikuwa mke wa Ibrahimu.</w:t>
      </w:r>
    </w:p>
    <w:p>
      <w:pPr/>
      <w:r>
        <w:rPr>
          <w:lang w:val="sw_KE" w:bidi="sw_KE"/>
        </w:rPr>
      </w:r>
      <w:r>
        <w:rPr>
          <w:lang w:val="sw_KE" w:bidi="sw_KE"/>
        </w:rPr>
        <w:t>Abimeleki anaendelea, "Nimefanya hivyo kwa nia nzuri na bila hatia."</w:t>
      </w:r>
    </w:p>
    <w:p>
      <w:pPr/>
      <w:r>
        <w:rPr>
          <w:lang w:val="sw_KE" w:bidi="sw_KE"/>
        </w:rPr>
      </w:r>
      <w:r>
        <w:rPr>
          <w:lang w:val="sw_KE" w:bidi="sw_KE"/>
        </w:rPr>
        <w:t>Bado katika ndoto, Mungu anajibu, "Ndio, najua ulifanya hivi kwa nia nzuri na kwa kutokuwa na hatia." Ndiyo sababu nilikuzuia usinitendee dhambi, wala sikukuruhusu kumgusa. Sasa mrudishe kwa mume wake, Ibrahimu, naye ataomba kwa ajili yako, kwa sababu yeye ni nabii. Kisha utaishi. Lakini ikiwa hautamrudisha kwake, wewe na watu wako wote hakika mtakufa."</w:t>
      </w:r>
    </w:p>
    <w:p>
      <w:pPr/>
      <w:r>
        <w:rPr>
          <w:lang w:val="sw_KE" w:bidi="sw_KE"/>
        </w:rPr>
      </w:r>
      <w:r>
        <w:rPr>
          <w:lang w:val="sw_KE" w:bidi="sw_KE"/>
        </w:rPr>
        <w:t>Tukio la tatu linatokea asubuhi iliyofuata. Abimeleki anaamka mapema asubuhi na kuwaita haraka maafisa wake wote pamoja. Wakati anawaambia kile kilichotokea, maafisa wake wameingiwa na hofu kuu. Kisha Abimeleki alituma watu wamwite Ibrahimu. Huenda maafisa walibaki wakati Abimeleki alipokuwa akizungumza na Ibrahimu. Msamaha wa Abimeleki wa umma na majadiliano na Ibrahimu yanatofautiana na siri za Ibrahimu. Uwe na taswira ya mazungumzo kati ya Abimeleki na Ibrahimu. Abimeleki anamwuliza Ibrahimu, "Umefanya nini kwetu? Nimefanya kosa gani linalostahili kutendewa hivi, kunifanya mimi na watu wangu tuwe na hatia ya dhambi hii kubwa? Hakuna mtu anayepaswa kufanya ulichofanya!" Abimeleki anauliza maswali haya bila kutarajia jibu. Kisha Abimeleki anamwuliza Ibrahimu swali analotaka ajibiwe "Kwa nini ulifanya hivyo?"</w:t>
      </w:r>
    </w:p>
    <w:p>
      <w:pPr/>
      <w:r>
        <w:rPr>
          <w:lang w:val="sw_KE" w:bidi="sw_KE"/>
        </w:rPr>
      </w:r>
      <w:r>
        <w:rPr>
          <w:lang w:val="sw_KE" w:bidi="sw_KE"/>
        </w:rPr>
        <w:t>Ibrahimu anajibu, "Nilidhani 'Watu mahali hapa hawamheshimu Mungu. Watataka mke wangu na wataniua ili kumpata. Na kwa kweli ni dada yangu, kwa sababu sote wawili tuna baba mmoja, lakini mama tofauti. Nilimuoa yeye. Wakati Mungu aliniita niondoke nyumbani kwa mababu zangu na kusafiri kutoka mahali hadi mahali, nilimwomba anifanyie hisani na kuwaambia watu kwamba mimi ni ndugu yake popote tunapoenda."</w:t>
      </w:r>
    </w:p>
    <w:p>
      <w:pPr/>
      <w:r>
        <w:rPr>
          <w:lang w:val="sw_KE" w:bidi="sw_KE"/>
        </w:rPr>
      </w:r>
      <w:r>
        <w:rPr>
          <w:lang w:val="sw_KE" w:bidi="sw_KE"/>
        </w:rPr>
        <w:t>Katika tukio la nne, uwe na taswira ya mwitikio wa Abimeleki. Abimeleki anampa Ibrahimu kondoo, ng'ombe, na watumwa wa kiume na wa kike.</w:t>
      </w:r>
    </w:p>
    <w:p>
      <w:pPr/>
      <w:r>
        <w:rPr>
          <w:lang w:val="sw_KE" w:bidi="sw_KE"/>
        </w:rPr>
      </w:r>
      <w:r>
        <w:rPr>
          <w:lang w:val="sw_KE" w:bidi="sw_KE"/>
        </w:rPr>
        <w:t xml:space="preserve">Onyesha timu picha ya </w:t>
      </w:r>
      <w:r>
        <w:rPr>
          <w:lang w:val="sw_KE" w:bidi="sw_KE"/>
        </w:rPr>
        <w:t>kondoo</w:t>
      </w:r>
      <w:r>
        <w:rPr>
          <w:lang w:val="sw_KE" w:bidi="sw_KE"/>
        </w:rPr>
        <w:t xml:space="preserve"> na </w:t>
      </w:r>
      <w:r>
        <w:rPr>
          <w:b/>
          <w:lang w:val="sw_KE" w:bidi="sw_KE"/>
        </w:rPr>
        <w:t>ng'ombe</w:t>
      </w:r>
      <w:r>
        <w:rPr>
          <w:lang w:val="sw_KE" w:bidi="sw_KE"/>
        </w:rPr>
        <w:t>. Sitisha sauti hii hapa.</w:t>
      </w:r>
    </w:p>
    <w:p>
      <w:pPr/>
      <w:r>
        <w:rPr>
          <w:lang w:val="sw_KE" w:bidi="sw_KE"/>
        </w:rPr>
      </w:r>
      <w:r>
        <w:rPr>
          <w:lang w:val="sw_KE" w:bidi="sw_KE"/>
        </w:rPr>
        <w:t>Kisha Abimeleki anamwambia Ibrahimu, "Sikiliza, angalia nchi yangu na ishi popote unapotaka."</w:t>
      </w:r>
    </w:p>
    <w:p>
      <w:pPr/>
      <w:r>
        <w:rPr>
          <w:lang w:val="sw_KE" w:bidi="sw_KE"/>
        </w:rPr>
      </w:r>
      <w:r>
        <w:rPr>
          <w:lang w:val="sw_KE" w:bidi="sw_KE"/>
        </w:rPr>
        <w:t>Kisha Abimeleki anamwambia Sara, "Sikiliza, ninampa kaka yako vipande 1,000 vya fedha." Hii ni kuthibitisha mbele ya watu wako wote hapa kwamba huna hatia. Hakuna mtu anayepaswa kukushuku kwa kufanya jambo lolote baya." Hapa, Abimeleki anaanza na neno "Sikiliza!" hiyo inasisitiza kwamba anakaribia kusema kitu muhimu.</w:t>
      </w:r>
    </w:p>
    <w:p>
      <w:pPr/>
      <w:r>
        <w:rPr>
          <w:lang w:val="sw_KE" w:bidi="sw_KE"/>
        </w:rPr>
      </w:r>
      <w:r>
        <w:rPr>
          <w:lang w:val="sw_KE" w:bidi="sw_KE"/>
        </w:rPr>
        <w:t>Unaweza kutaka kupanga tena utaratibu wa tukio la tano ili kuufanya uwe wazi zaidi. Kwa sababu ya kile kilichotokea kwa Sara, mke wa Ibrahimu, Yahweh alikuwa amefanya isiwezekane kwa mwanamke yeyote katika kaya ya Abimeleki kupata watoto. Kwa hiyo Ibrahimu alimwombea Abimeleki, na Mungu alimponya Abimeleki, mke wa Abimeleki, na watumwa wa kike wa Abimeleki ili waweze kuwa na watoto.</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20:1–18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matano.</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Mfalme Abimeleki</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Maafisa wa Abimeleki</w:t>
      </w:r>
    </w:p>
    <w:p>
      <w:pPr>
        <w:pStyle w:val="ListBullet"/>
        <w:spacing w:line="240" w:lineRule="auto"/>
        <w:ind w:left="720"/>
      </w:pPr>
      <w:r>
        <w:rPr>
          <w:lang w:val="sw_KE" w:bidi="sw_KE"/>
        </w:rPr>
      </w:r>
      <w:r>
        <w:rPr>
          <w:lang w:val="sw_KE" w:bidi="sw_KE"/>
        </w:rPr>
        <w:t>na kaya ya Abimeleki, ikiwa ni pamoja na mke wake na watumwa wa kike</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Baadaye, Ibrahimu anahama kutoka mahali alipokuwa akiishi. Anahama kuelekea eneo la Negev na kuishi kati ya Kadesh na Shur. Kwa muda anaishi Gerar, na wakati anaishi huko anawaambia watu kwamba mke wake Sarah ni dada yake. Kwa hiyo Mfalme Abimeleki wa Gerari akatuma watu wamchukue Sara, akamtwaa.</w:t>
      </w:r>
    </w:p>
    <w:p>
      <w:pPr/>
      <w:r>
        <w:rPr>
          <w:lang w:val="sw_KE" w:bidi="sw_KE"/>
        </w:rPr>
      </w:r>
      <w:r>
        <w:rPr>
          <w:lang w:val="sw_KE" w:bidi="sw_KE"/>
        </w:rPr>
        <w:t>Lakini Mungu anakuja kwa Abimeleki katika ndoto usiku mmoja. Mungu anasema, "Utakufa, kwa sababu mwanamke uliyemchukua tayari ameolewa."</w:t>
      </w:r>
    </w:p>
    <w:p>
      <w:pPr/>
      <w:r>
        <w:rPr>
          <w:lang w:val="sw_KE" w:bidi="sw_KE"/>
        </w:rPr>
      </w:r>
      <w:r>
        <w:rPr>
          <w:lang w:val="sw_KE" w:bidi="sw_KE"/>
        </w:rPr>
        <w:t>Sasa Abimeleki alikuwa hajalala na Sara, kwa hiyo akajibu, "Bwana, au mkuu, je, utaharibu taifa ambalo halijafanya kosa lolote? Je, Ibrahimu hakuniambia kuwa yeye ni dada yake, na Sarah pia hakusema kuwa Ibrahimu ni kaka yake? Nimefanya hili pasipo hatia na kwa dhamiri nzuri."</w:t>
      </w:r>
    </w:p>
    <w:p>
      <w:pPr/>
      <w:r>
        <w:rPr>
          <w:lang w:val="sw_KE" w:bidi="sw_KE"/>
        </w:rPr>
      </w:r>
      <w:r>
        <w:rPr>
          <w:lang w:val="sw_KE" w:bidi="sw_KE"/>
        </w:rPr>
        <w:t>Sitisha igizo. Muulize mwigizaji anayeigiza Abimeleki, "Unahisi vipi au unawaza nini?" Mtu anaweza kujibu mambo kama, "Nimejawa na hofu na nimeshtuka!" au "Ninamwomba Mungu asiniue mimi na watu wangu kwa sababu nimechukua kwa bahati mbaya mwanamke aliyeolewa." Anzisha tena igizo.</w:t>
      </w:r>
    </w:p>
    <w:p>
      <w:pPr/>
      <w:r>
        <w:rPr>
          <w:lang w:val="sw_KE" w:bidi="sw_KE"/>
        </w:rPr>
      </w:r>
      <w:r>
        <w:rPr>
          <w:lang w:val="sw_KE" w:bidi="sw_KE"/>
        </w:rPr>
        <w:t>Kisha Mungu akamwambia Abimeleki katika ndoto, "Ndiyo, najua ulifanya hivyo pasipo hatia na kwa dhamiri njema, kwa hiyo nilikuzuia usinikosee. Ndiyo sababu sikuruhusu kumgusa. Sasa rudisha mke wa Ibrahimu, kwa sababu yeye ni nabii. Ataomba kwa ajili yako, na utaishi. "Lakini ikiwa humrudishi, wewe na watu wako mtakufa."</w:t>
      </w:r>
    </w:p>
    <w:p>
      <w:pPr/>
      <w:r>
        <w:rPr>
          <w:lang w:val="sw_KE" w:bidi="sw_KE"/>
        </w:rPr>
      </w:r>
      <w:r>
        <w:rPr>
          <w:lang w:val="sw_KE" w:bidi="sw_KE"/>
        </w:rPr>
        <w:t>Sitisha igizo. Muulize mwigizaji anayeigiza Mungu, "Unahisi vipi au unawaza nini?" Mtu anaweza kujibu mambo kama, "Ninataka kumpa Abimeleki fursa ya kufanya kile ambacho ni sahihi," au "Ninataka kumwonya Abimeleki asilale na Sara na kumrudisha kwa Abrahamu." Anzisha tena igizo.</w:t>
      </w:r>
    </w:p>
    <w:p>
      <w:pPr/>
      <w:r>
        <w:rPr>
          <w:lang w:val="sw_KE" w:bidi="sw_KE"/>
        </w:rPr>
      </w:r>
      <w:r>
        <w:rPr>
          <w:lang w:val="sw_KE" w:bidi="sw_KE"/>
        </w:rPr>
        <w:t>Abimeleki anaamka mapema asubuhi inayofuata na kuwaita maafisa wake wote. Wakati anawaambia kile ambacho kimetokea, wanajawa na hofu kuu. Kisha Abimeleki anamwita Ibrahimu. Anamwambia Ibrahimu, "Umetufanyia nini?" Nimefanya makosa gani kwako kwamba umenifanya mimi na watu wangu tufanye kitu cha kutisha? Umenifanyia mambo ambayo hayapaswi kufanywa kamwe. Sasa niambie, kwa nini ulifanya hivyo?"</w:t>
      </w:r>
    </w:p>
    <w:p>
      <w:pPr/>
      <w:r>
        <w:rPr>
          <w:lang w:val="sw_KE" w:bidi="sw_KE"/>
        </w:rPr>
      </w:r>
      <w:r>
        <w:rPr>
          <w:lang w:val="sw_KE" w:bidi="sw_KE"/>
        </w:rPr>
        <w:t>Sitisha igizo. Muulize mwigizaji anayeigiza Abimeleki, "Unahisi vipi au unawaza nini?" Mtu anaweza kujibu mambo kama, "Ninaogopa," au "Nina hasira sana kwamba Abraham ameniweka katika hali hii," au "Sitaki kufanya chochote kwa siri, na ninataka kuhakikisha ninatatua tatizo hili hadharani." Anzisha tena igizo.</w:t>
      </w:r>
    </w:p>
    <w:p>
      <w:pPr/>
      <w:r>
        <w:rPr>
          <w:lang w:val="sw_KE" w:bidi="sw_KE"/>
        </w:rPr>
      </w:r>
      <w:r>
        <w:rPr>
          <w:lang w:val="sw_KE" w:bidi="sw_KE"/>
        </w:rPr>
        <w:t>Abraham anajibu, "Nilijiambia kwamba hakuna hofu ya Mungu hapa na kwamba watu wangetaka mke wangu na kuniua ili kumpata." Na yeye kwa kweli ni dada yangu. Tuna baba mmoja lakini mama mbalimbali, naye akawa mke wangu. Wakati Mungu aliniambia niondoke nyumbani kwa baba yangu na kusafiri kutoka mahali hadi mahali, nilimwomba Sara aonyeshe uaminifu wake kwangu kwa kuwaambia watu kwamba mimi ni kaka yake."</w:t>
      </w:r>
    </w:p>
    <w:p>
      <w:pPr/>
      <w:r>
        <w:rPr>
          <w:lang w:val="sw_KE" w:bidi="sw_KE"/>
        </w:rPr>
      </w:r>
      <w:r>
        <w:rPr>
          <w:lang w:val="sw_KE" w:bidi="sw_KE"/>
        </w:rPr>
        <w:t>Sitisha igizo. Muulize mhusika anayeigiza Ibrahimu, "Unahisi au unawaza nini?" Mtu anaweza kujibu mambo kama, "Ninajaribu kutoa udhuru," au "Ninajaribu kuelezea kile kilichotokea," au "Ninaogopa kile Abimeleki atakachofanya baadaye." Anzisha tena igizo.</w:t>
      </w:r>
    </w:p>
    <w:p>
      <w:pPr/>
      <w:r>
        <w:rPr>
          <w:lang w:val="sw_KE" w:bidi="sw_KE"/>
        </w:rPr>
      </w:r>
      <w:r>
        <w:rPr>
          <w:lang w:val="sw_KE" w:bidi="sw_KE"/>
        </w:rPr>
        <w:t>Kisha Abimeleki anampa Ibrahimu kondoo, mbuzi, ng'ombe, na watumishi wa kiume na wa kike. Pia alimrudisha Sarah kwa Ibrahimu. Kisha Abimeleki alisema, "Tazama nchi yangu na uchague mahali popote ambapo ungependa kuishi." Na Abimeleki akamwambia Sara, "Tazama, ninampa kaka yako vipande 1,000 vya fedha ili kuonyesha kila mtu ambaye yuko pamoja nawe kwamba hujafanya chochote kibaya."</w:t>
      </w:r>
    </w:p>
    <w:p>
      <w:pPr/>
      <w:r>
        <w:rPr>
          <w:lang w:val="sw_KE" w:bidi="sw_KE"/>
        </w:rPr>
      </w:r>
      <w:r>
        <w:rPr>
          <w:lang w:val="sw_KE" w:bidi="sw_KE"/>
        </w:rPr>
        <w:t>Kumaliza igizo. Muulize mwigizaji anayeigiza Abimeleki, "Unahisi vipi au unawaza nini?" Mtu anaweza kujibu mambo kama, "Ninataka kuhakikisha Sarah haoni haya wala aibu," au "Hiki ni kile ninapaswa kufanya ili kufidia kitendo cha kumchukua Sarah, mwanamke aliyeolewa."</w:t>
      </w:r>
    </w:p>
    <w:p>
      <w:pPr/>
      <w:r>
        <w:rPr>
          <w:lang w:val="sw_KE" w:bidi="sw_KE"/>
        </w:rPr>
      </w:r>
      <w:r>
        <w:rPr>
          <w:lang w:val="sw_KE" w:bidi="sw_KE"/>
        </w:rPr>
        <w:t>Yahweh alikuwa amewazuia wanawake wote katika kaya ya Abimeleki wasipate watoto kwa sababu ya Sara, mke wa Abrahamu. Kwa hiyo Ibrahimu aliomba kwa Mungu, na Mungu alimponya Abimeleki, mke wake, na watumwa wake wa kike ili waweze kuwa na watoto tena.</w:t>
      </w:r>
      <w:r>
        <w:rPr>
          <w:lang w:val="sw_KE" w:bidi="sw_KE"/>
        </w:rPr>
      </w:r>
    </w:p>
    <w:p>
      <w:pPr>
        <w:pStyle w:val="Heading3"/>
      </w:pPr>
      <w:r>
        <w:rPr>
          <w:lang w:val="sw_KE" w:bidi="sw_KE"/>
        </w:rPr>
        <w:t>Kujaza Mapengo</w:t>
      </w:r>
    </w:p>
    <w:p>
      <w:pPr/>
      <w:r>
        <w:rPr>
          <w:lang w:val="sw_KE" w:bidi="sw_KE"/>
        </w:rPr>
      </w:r>
      <w:r>
        <w:rPr>
          <w:lang w:val="sw_KE" w:bidi="sw_KE"/>
        </w:rPr>
        <w:t>Sikiliza toleo la sauti la Mwanzo 20:1–18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Neno la jumla kwa </w:t>
      </w:r>
      <w:r>
        <w:rPr>
          <w:b/>
          <w:lang w:val="sw_KE" w:bidi="sw_KE"/>
        </w:rPr>
        <w:t>Mungu</w:t>
      </w:r>
      <w:r>
        <w:rPr>
          <w:lang w:val="sw_KE" w:bidi="sw_KE"/>
        </w:rPr>
        <w:t xml:space="preserve">, </w:t>
      </w:r>
      <w:r>
        <w:rPr>
          <w:b/>
          <w:lang w:val="sw_KE" w:bidi="sw_KE"/>
        </w:rPr>
        <w:t>Elohim</w:t>
      </w:r>
      <w:r>
        <w:rPr>
          <w:lang w:val="sw_KE" w:bidi="sw_KE"/>
        </w:rPr>
        <w:t xml:space="preserve">, linatumiwa katika simulizi hii mpaka mwisho. Tumia neno lile ulilotumia katika hadithi za awali kwa Mungu, na kumbuka kwamba </w:t>
      </w:r>
      <w:r>
        <w:rPr>
          <w:lang w:val="sw_KE" w:bidi="sw_KE"/>
        </w:rPr>
        <w:t>Mungu</w:t>
      </w:r>
      <w:r>
        <w:rPr>
          <w:lang w:val="sw_KE" w:bidi="sw_KE"/>
        </w:rPr>
        <w:t xml:space="preserve"> yuko katika Faharasa Kuu.</w:t>
      </w:r>
    </w:p>
    <w:p>
      <w:pPr/>
      <w:r>
        <w:rPr>
          <w:lang w:val="sw_KE" w:bidi="sw_KE"/>
        </w:rPr>
      </w:r>
      <w:r>
        <w:rPr>
          <w:lang w:val="sw_KE" w:bidi="sw_KE"/>
        </w:rPr>
        <w:t xml:space="preserve">Baadaye, Ibrahimu alihamia kusini kuelekea Negev. Aliishi kwa muda kati ya Shur na Kadesh. Kisha aliishi Gerar kwa muda. Alipoishi hapo, Ibrahimu alimtambulisha mke wake, Sara, kwa kuwaambia watu kwamba alikuwa dada yake. Kwa hiyo </w:t>
      </w:r>
      <w:r>
        <w:rPr>
          <w:b/>
          <w:lang w:val="sw_KE" w:bidi="sw_KE"/>
        </w:rPr>
        <w:t>Mfalme</w:t>
      </w:r>
      <w:r>
        <w:rPr>
          <w:lang w:val="sw_KE" w:bidi="sw_KE"/>
        </w:rPr>
        <w:t xml:space="preserve"> Abimeleki alituma watu wamwite Sara na kumchukua. Mfalme alikuwa mtu ambaye alitawala mji au himaya. Tumia neno sawa kwa mfalme kama ulivyotumia katika hadithi za awali. Neno </w:t>
      </w:r>
      <w:r>
        <w:rPr>
          <w:lang w:val="sw_KE" w:bidi="sw_KE"/>
        </w:rPr>
        <w:t>Mfalme</w:t>
      </w:r>
      <w:r>
        <w:rPr>
          <w:lang w:val="sw_KE" w:bidi="sw_KE"/>
        </w:rPr>
        <w:t xml:space="preserve"> liko katika Faharasa Kuu.</w:t>
      </w:r>
    </w:p>
    <w:p>
      <w:pPr/>
      <w:r>
        <w:rPr>
          <w:lang w:val="sw_KE" w:bidi="sw_KE"/>
        </w:rPr>
      </w:r>
      <w:r>
        <w:rPr>
          <w:lang w:val="sw_KE" w:bidi="sw_KE"/>
        </w:rPr>
        <w:t xml:space="preserve">Usiku mmoja, Mungu alimjia Abimeleki katika </w:t>
      </w:r>
      <w:r>
        <w:rPr>
          <w:b/>
          <w:lang w:val="sw_KE" w:bidi="sw_KE"/>
        </w:rPr>
        <w:t>ndoto</w:t>
      </w:r>
      <w:r>
        <w:rPr>
          <w:lang w:val="sw_KE" w:bidi="sw_KE"/>
        </w:rPr>
        <w:t xml:space="preserve">. Mungu alisema, "Utakufa, kwa sababu mwanamke huyo uliyemchukua tayari ameolewa." Ndoto kwa kawaida hutokea wakati mtu amelala. Kwa maelezo zaidi kuhusu ndoto, angalia </w:t>
      </w:r>
      <w:r>
        <w:rPr>
          <w:lang w:val="sw_KE" w:bidi="sw_KE"/>
        </w:rPr>
        <w:t>ndoto</w:t>
      </w:r>
      <w:r>
        <w:rPr>
          <w:lang w:val="sw_KE" w:bidi="sw_KE"/>
        </w:rPr>
        <w:t xml:space="preserve"> katika Faharasa Kuu.</w:t>
      </w:r>
    </w:p>
    <w:p>
      <w:pPr/>
      <w:r>
        <w:rPr>
          <w:lang w:val="sw_KE" w:bidi="sw_KE"/>
        </w:rPr>
      </w:r>
      <w:r>
        <w:rPr>
          <w:lang w:val="sw_KE" w:bidi="sw_KE"/>
        </w:rPr>
        <w:t>Abimeleki hakuwa amelala na Sarah, kwa hiyo alijibu, "</w:t>
      </w:r>
      <w:r>
        <w:rPr>
          <w:b/>
          <w:lang w:val="sw_KE" w:bidi="sw_KE"/>
        </w:rPr>
        <w:t>Adonai</w:t>
      </w:r>
      <w:r>
        <w:rPr>
          <w:lang w:val="sw_KE" w:bidi="sw_KE"/>
        </w:rPr>
        <w:t xml:space="preserve">, </w:t>
      </w:r>
      <w:r>
        <w:rPr>
          <w:b/>
          <w:lang w:val="sw_KE" w:bidi="sw_KE"/>
        </w:rPr>
        <w:t>Bwana</w:t>
      </w:r>
      <w:r>
        <w:rPr>
          <w:lang w:val="sw_KE" w:bidi="sw_KE"/>
        </w:rPr>
        <w:t xml:space="preserve">, au </w:t>
      </w:r>
      <w:r>
        <w:rPr>
          <w:b/>
          <w:lang w:val="sw_KE" w:bidi="sw_KE"/>
        </w:rPr>
        <w:t>bwana</w:t>
      </w:r>
      <w:r>
        <w:rPr>
          <w:lang w:val="sw_KE" w:bidi="sw_KE"/>
        </w:rPr>
        <w:t xml:space="preserve">, je, utaangamiza taifa lisilo na </w:t>
      </w:r>
      <w:r>
        <w:rPr>
          <w:b/>
          <w:lang w:val="sw_KE" w:bidi="sw_KE"/>
        </w:rPr>
        <w:t>hatia</w:t>
      </w:r>
      <w:r>
        <w:rPr>
          <w:lang w:val="sw_KE" w:bidi="sw_KE"/>
        </w:rPr>
        <w:t xml:space="preserve">?" Hapa, Abimeleki anatumia neno Adonai ili kurejelea Mungu. Adonai lilikuwa neno la heshima ambalo lilimaanisha bwana, mkuu, au mheshimiwa. Tazama neno </w:t>
      </w:r>
      <w:r>
        <w:rPr>
          <w:lang w:val="sw_KE" w:bidi="sw_KE"/>
        </w:rPr>
        <w:t>Adonai</w:t>
      </w:r>
      <w:r>
        <w:rPr>
          <w:lang w:val="sw_KE" w:bidi="sw_KE"/>
        </w:rPr>
        <w:t xml:space="preserve"> au </w:t>
      </w:r>
      <w:r>
        <w:rPr>
          <w:lang w:val="sw_KE" w:bidi="sw_KE"/>
        </w:rPr>
        <w:t>Bwana</w:t>
      </w:r>
      <w:r>
        <w:rPr>
          <w:lang w:val="sw_KE" w:bidi="sw_KE"/>
        </w:rPr>
        <w:t xml:space="preserve"> katika Faharasa Kuu na utumie neno lilelile hapa ulilotumia katika hadithi za awali.</w:t>
      </w:r>
    </w:p>
    <w:p>
      <w:pPr/>
      <w:r>
        <w:rPr>
          <w:lang w:val="sw_KE" w:bidi="sw_KE"/>
        </w:rPr>
      </w:r>
      <w:r>
        <w:rPr>
          <w:b/>
          <w:lang w:val="sw_KE" w:bidi="sw_KE"/>
        </w:rPr>
        <w:t>Taifa</w:t>
      </w:r>
      <w:r>
        <w:rPr>
          <w:lang w:val="sw_KE" w:bidi="sw_KE"/>
        </w:rPr>
        <w:t xml:space="preserve"> inarejelea kikundi cha watu ambao wana wilaya maalum na serikali. Kwa maelezo zaidi kuhusu taifa, angalia </w:t>
      </w:r>
      <w:r>
        <w:rPr>
          <w:lang w:val="sw_KE" w:bidi="sw_KE"/>
        </w:rPr>
        <w:t>taifa</w:t>
      </w:r>
      <w:r>
        <w:rPr>
          <w:lang w:val="sw_KE" w:bidi="sw_KE"/>
        </w:rPr>
        <w:t xml:space="preserve"> katika Faharasa Kuu.</w:t>
      </w:r>
    </w:p>
    <w:p>
      <w:pPr/>
      <w:r>
        <w:rPr>
          <w:lang w:val="sw_KE" w:bidi="sw_KE"/>
        </w:rPr>
      </w:r>
      <w:r>
        <w:rPr>
          <w:lang w:val="sw_KE" w:bidi="sw_KE"/>
        </w:rPr>
        <w:t xml:space="preserve">Mungu alijibu, "Najua umefanya hivyo kwa dhamiri njema na kwa unyoofu." "Nilikuzuia usifanye </w:t>
      </w:r>
      <w:r>
        <w:rPr>
          <w:b/>
          <w:lang w:val="sw_KE" w:bidi="sw_KE"/>
        </w:rPr>
        <w:t>dhambi</w:t>
      </w:r>
      <w:r>
        <w:rPr>
          <w:lang w:val="sw_KE" w:bidi="sw_KE"/>
        </w:rPr>
        <w:t xml:space="preserve"> dhidi yangu, na sikukuruhusu kumgusa." Dhambi inarejelea tendo la uasi kwa Mungu. Tazama neno </w:t>
      </w:r>
      <w:r>
        <w:rPr>
          <w:lang w:val="sw_KE" w:bidi="sw_KE"/>
        </w:rPr>
        <w:t>dhambi</w:t>
      </w:r>
      <w:r>
        <w:rPr>
          <w:lang w:val="sw_KE" w:bidi="sw_KE"/>
        </w:rPr>
        <w:t xml:space="preserve"> katika Faharasa Kuu na utumie neno lile ulilotumia katika hadithi za awali.</w:t>
      </w:r>
    </w:p>
    <w:p>
      <w:pPr/>
      <w:r>
        <w:rPr>
          <w:lang w:val="sw_KE" w:bidi="sw_KE"/>
        </w:rPr>
      </w:r>
      <w:r>
        <w:rPr>
          <w:lang w:val="sw_KE" w:bidi="sw_KE"/>
        </w:rPr>
        <w:t xml:space="preserve">Mungu aliendelea, "Mrudishe mke wa Ibrahimu kwake, kwa sababu yeye ni </w:t>
      </w:r>
      <w:r>
        <w:rPr>
          <w:b/>
          <w:lang w:val="sw_KE" w:bidi="sw_KE"/>
        </w:rPr>
        <w:t>nabii</w:t>
      </w:r>
      <w:r>
        <w:rPr>
          <w:lang w:val="sw_KE" w:bidi="sw_KE"/>
        </w:rPr>
        <w:t>." Nabii anarejelea mtu ambaye anapokea wito na ujumbe kutoka kwa Mungu, huwafikishia watu ujumbe wa Mungu, na anajua kwamba kazi yake muhimu zaidi ni kuleta ujumbe wa Mungu kwa watu. Hapa, nabii anarejelea mtu ambaye ana uhusiano wa karibu na Mungu na anazungumza na Mungu.</w:t>
      </w:r>
    </w:p>
    <w:p>
      <w:pPr/>
      <w:r>
        <w:rPr>
          <w:lang w:val="sw_KE" w:bidi="sw_KE"/>
        </w:rPr>
      </w:r>
      <w:r>
        <w:rPr>
          <w:lang w:val="sw_KE" w:bidi="sw_KE"/>
        </w:rPr>
        <w:t xml:space="preserve">Sitisha hapa na mjadili kama kikundi: Mtatumia neno gani kwa nabii? Kwa maelezo zaidi kuhusu neno nabii, angalia </w:t>
      </w:r>
      <w:r>
        <w:rPr>
          <w:lang w:val="sw_KE" w:bidi="sw_KE"/>
        </w:rPr>
        <w:t>nabii</w:t>
      </w:r>
      <w:r>
        <w:rPr>
          <w:lang w:val="sw_KE" w:bidi="sw_KE"/>
        </w:rPr>
        <w:t xml:space="preserve"> katika Faharasa Kuu. Sitisha sauti hii hapa.</w:t>
      </w:r>
    </w:p>
    <w:p>
      <w:pPr/>
      <w:r>
        <w:rPr>
          <w:lang w:val="sw_KE" w:bidi="sw_KE"/>
        </w:rPr>
      </w:r>
      <w:r>
        <w:rPr>
          <w:lang w:val="sw_KE" w:bidi="sw_KE"/>
        </w:rPr>
        <w:t xml:space="preserve">Mungu aliendelea, "Ibrahimu </w:t>
      </w:r>
      <w:r>
        <w:rPr>
          <w:b/>
          <w:lang w:val="sw_KE" w:bidi="sw_KE"/>
        </w:rPr>
        <w:t>atakuombea</w:t>
      </w:r>
      <w:r>
        <w:rPr>
          <w:lang w:val="sw_KE" w:bidi="sw_KE"/>
        </w:rPr>
        <w:t xml:space="preserve">, na utaishi." Lakini ikiwa hamtamrudisha Sarah, wewe na watu wako hakika mtakufa." Hapa, neno "kuomba" linamaanisha kufanya ombi la dhati kwa Mungu kwa niaba ya mtu mwingine. Kwa maelezo zaidi kuhusu neno "kuomba," angalia neno </w:t>
      </w:r>
      <w:r>
        <w:rPr>
          <w:lang w:val="sw_KE" w:bidi="sw_KE"/>
        </w:rPr>
        <w:t>kuomba</w:t>
      </w:r>
      <w:r>
        <w:rPr>
          <w:lang w:val="sw_KE" w:bidi="sw_KE"/>
        </w:rPr>
        <w:t xml:space="preserve"> katika Faharasa Kuu.</w:t>
      </w:r>
    </w:p>
    <w:p>
      <w:pPr/>
      <w:r>
        <w:rPr>
          <w:lang w:val="sw_KE" w:bidi="sw_KE"/>
        </w:rPr>
      </w:r>
      <w:r>
        <w:rPr>
          <w:lang w:val="sw_KE" w:bidi="sw_KE"/>
        </w:rPr>
        <w:t xml:space="preserve">Abrahamu alielezea uongo wake. Alisema, "Kwa hakika hakuna </w:t>
      </w:r>
      <w:r>
        <w:rPr>
          <w:b/>
          <w:lang w:val="sw_KE" w:bidi="sw_KE"/>
        </w:rPr>
        <w:t>hofu ya Mungu</w:t>
      </w:r>
      <w:r>
        <w:rPr>
          <w:lang w:val="sw_KE" w:bidi="sw_KE"/>
        </w:rPr>
        <w:t xml:space="preserve"> mahali hapa." Wataniua ili kumchukua mke wangu." Hofu ya Mungu ina maana ya kuwa na kicho, taadhima na heshima kwa Mungu. Hii inaonyesha heshima takatifu au hofu ya adhabu. Hofu inaweza kuelezewa kama utii chanya unaosababishwa na heshima kwa Mungu au utii hasi unaosababishwa na tishio la adhabu kutoka kwa Mungu. Hofu ya Mungu ni sehemu muhimu ya imani katika Mungu.</w:t>
      </w:r>
    </w:p>
    <w:p>
      <w:pPr/>
      <w:r>
        <w:rPr>
          <w:lang w:val="sw_KE" w:bidi="sw_KE"/>
        </w:rPr>
      </w:r>
      <w:r>
        <w:rPr>
          <w:lang w:val="sw_KE" w:bidi="sw_KE"/>
        </w:rPr>
        <w:t xml:space="preserve">Sitisha hapa ili kujadili ibaada kama kikundi. Utazungumza vipi kuhusu "hofu ya Mungu"? Kwa maelezo zaidi kuhusu kifungu cha maneno "hofu ya Mungu," angalia </w:t>
      </w:r>
      <w:r>
        <w:rPr>
          <w:lang w:val="sw_KE" w:bidi="sw_KE"/>
        </w:rPr>
        <w:t>hofu ya Mungu</w:t>
      </w:r>
      <w:r>
        <w:rPr>
          <w:lang w:val="sw_KE" w:bidi="sw_KE"/>
        </w:rPr>
        <w:t xml:space="preserve"> katika Faharasa Kuu. Sitisha sauti hii hapa.</w:t>
      </w:r>
    </w:p>
    <w:p>
      <w:pPr/>
      <w:r>
        <w:rPr>
          <w:lang w:val="sw_KE" w:bidi="sw_KE"/>
        </w:rPr>
      </w:r>
      <w:r>
        <w:rPr>
          <w:lang w:val="sw_KE" w:bidi="sw_KE"/>
        </w:rPr>
        <w:t xml:space="preserve">Abrahamu aliendelea, "Mbali na hilo, kwa kweli ni dada yangu." Tuna baba mmoja lakini mama tofauti, na nilimwoa. Wakati Mungu aliponifanya nisafiri kutoka mahali hadi mahali, mbali na </w:t>
      </w:r>
      <w:r>
        <w:rPr>
          <w:b/>
          <w:lang w:val="sw_KE" w:bidi="sw_KE"/>
        </w:rPr>
        <w:t>nyumba</w:t>
      </w:r>
      <w:r>
        <w:rPr>
          <w:lang w:val="sw_KE" w:bidi="sw_KE"/>
        </w:rPr>
        <w:t xml:space="preserve"> ya baba yangu, nilimwambia Sara, 'Hivi ndivyo unavyoweza kuonyesha </w:t>
      </w:r>
      <w:r>
        <w:rPr>
          <w:b/>
          <w:lang w:val="sw_KE" w:bidi="sw_KE"/>
        </w:rPr>
        <w:t>upendo</w:t>
      </w:r>
      <w:r>
        <w:rPr>
          <w:lang w:val="sw_KE" w:bidi="sw_KE"/>
        </w:rPr>
        <w:t xml:space="preserve"> wako kwangu. Kila mahali tunapokwenda, sema, 'Yeye ni kaka yangu.'" Kaya inarejelea watu wote wanaoishi na baba ya Ibrahimu, ikiwa ni pamoja na washiriki wa familia, watumishi, na watumwa. Kwa maelezo zaidi kuhusu neno kaya, angalia </w:t>
      </w:r>
      <w:r>
        <w:rPr>
          <w:lang w:val="sw_KE" w:bidi="sw_KE"/>
        </w:rPr>
        <w:t>kaya</w:t>
      </w:r>
      <w:r>
        <w:rPr>
          <w:lang w:val="sw_KE" w:bidi="sw_KE"/>
        </w:rPr>
        <w:t xml:space="preserve"> katika Faharasa Kuu na uitafsiri kwa njia sawa na ile uliyotumia katika vifungu vya awali. Hapa, "upendo" inamaanisha uaminifu au fadhili.</w:t>
      </w:r>
    </w:p>
    <w:p>
      <w:pPr/>
      <w:r>
        <w:rPr>
          <w:lang w:val="sw_KE" w:bidi="sw_KE"/>
        </w:rPr>
      </w:r>
      <w:r>
        <w:rPr>
          <w:lang w:val="sw_KE" w:bidi="sw_KE"/>
        </w:rPr>
        <w:t xml:space="preserve">Abimeleki alimpa Ibrahimu zawadi nyingi. Abimeleki anampa Ibrahimu </w:t>
      </w:r>
      <w:r>
        <w:rPr>
          <w:b/>
          <w:lang w:val="sw_KE" w:bidi="sw_KE"/>
        </w:rPr>
        <w:t>kondoo</w:t>
      </w:r>
      <w:r>
        <w:rPr>
          <w:lang w:val="sw_KE" w:bidi="sw_KE"/>
        </w:rPr>
        <w:t>, ambao ni pamoja na kondoo na mbuzi.</w:t>
      </w:r>
    </w:p>
    <w:p>
      <w:pPr/>
      <w:r>
        <w:rPr>
          <w:lang w:val="sw_KE" w:bidi="sw_KE"/>
        </w:rPr>
      </w:r>
      <w:r>
        <w:rPr>
          <w:lang w:val="sw_KE" w:bidi="sw_KE"/>
        </w:rPr>
        <w:t xml:space="preserve">Kisha Ibrahimu aliomba kwa Mungu, na Mungu </w:t>
      </w:r>
      <w:r>
        <w:rPr>
          <w:b/>
          <w:lang w:val="sw_KE" w:bidi="sw_KE"/>
        </w:rPr>
        <w:t>alimponya</w:t>
      </w:r>
      <w:r>
        <w:rPr>
          <w:lang w:val="sw_KE" w:bidi="sw_KE"/>
        </w:rPr>
        <w:t xml:space="preserve"> Abimeleki, mke wake, na watumishi wake wa kike ili waweze kuwa na watoto. Hapa, "kuponya" kunamaanisha kurejesha mtu au kitu katika hali ya ustawi.</w:t>
      </w:r>
    </w:p>
    <w:p>
      <w:pPr/>
      <w:r>
        <w:rPr>
          <w:lang w:val="sw_KE" w:bidi="sw_KE"/>
        </w:rPr>
      </w:r>
      <w:r>
        <w:rPr>
          <w:b/>
          <w:lang w:val="sw_KE" w:bidi="sw_KE"/>
        </w:rPr>
        <w:t>Mungu</w:t>
      </w:r>
      <w:r>
        <w:rPr>
          <w:lang w:val="sw_KE" w:bidi="sw_KE"/>
        </w:rPr>
        <w:t xml:space="preserve"> alikuwa amewazuia kuwa na watoto kwa sababu ya kile kilichotokea na mke wa Ibrahimu, Sara. Sehemu hii ya mwisho ya hadithi inatumia jina la kibinafsi </w:t>
      </w:r>
      <w:r>
        <w:rPr>
          <w:b/>
          <w:lang w:val="sw_KE" w:bidi="sw_KE"/>
        </w:rPr>
        <w:t>Yahweh</w:t>
      </w:r>
      <w:r>
        <w:rPr>
          <w:lang w:val="sw_KE" w:bidi="sw_KE"/>
        </w:rPr>
        <w:t xml:space="preserve"> kwa Mungu. Kwa maelezo zaidi kuhusu neno Yahweh, angalia </w:t>
      </w:r>
      <w:r>
        <w:rPr>
          <w:lang w:val="sw_KE" w:bidi="sw_KE"/>
        </w:rPr>
        <w:t>Yahweh</w:t>
      </w:r>
      <w:r>
        <w:rPr>
          <w:lang w:val="sw_KE" w:bidi="sw_KE"/>
        </w:rPr>
        <w:t xml:space="preserve"> katika Faharasa Kuu. Tumia neno sawa kwa Yahweh kama ulivyotumia katika vifungu vya awali.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21:1–21</w:t>
      </w:r>
      <w:r>
        <w:rPr>
          <w:lang w:val="sw_KE" w:bidi="sw_KE"/>
        </w:rPr>
      </w:r>
    </w:p>
    <w:p>
      <w:pPr>
        <w:pStyle w:val="Heading3"/>
      </w:pPr>
      <w:r>
        <w:rPr>
          <w:lang w:val="sw_KE" w:bidi="sw_KE"/>
        </w:rPr>
        <w:t>Sikiliza na Moyo</w:t>
      </w:r>
    </w:p>
    <w:p>
      <w:pPr/>
      <w:r>
        <w:rPr>
          <w:lang w:val="sw_KE" w:bidi="sw_KE"/>
        </w:rPr>
      </w:r>
      <w:r>
        <w:rPr>
          <w:lang w:val="sw_KE" w:bidi="sw_KE"/>
        </w:rPr>
        <w:t>Katika hatua hii, sikiliza Mwanzo 21:1–21 na uweke moyoni mwako Sikiliza toleo la sauti la Mwanzo 21:1–21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la Mwanzo 21:1–21 katika tafsiri rahisi zaidi kuelewa.</w:t>
      </w:r>
    </w:p>
    <w:p>
      <w:pPr/>
      <w:r>
        <w:rPr>
          <w:lang w:val="sw_KE" w:bidi="sw_KE"/>
        </w:rPr>
      </w:r>
      <w:r>
        <w:rPr>
          <w:lang w:val="sw_KE" w:bidi="sw_KE"/>
        </w:rPr>
        <w:t>Katika hadithi hii, Mungu anatimiza ahadi aliyowapa Sara na Ibrahimu na kumbariki Sara na mwana. Hadithi hii pia inaelezea kile kilichotokea kwa mwana wa kwanza wa Ibrahimu, Ishmaeli, na Hagar, mtumwa ambaye alimzaa Ishmaeli. Hadithi hii inatumia neno la jumla kwa Mungu, isipokuwa kwa mwanzo wa hadithi wakati Yahweh alimtembelea Sarah na kumfanyia kile ambacho alikuwa ameahidi.</w:t>
      </w:r>
    </w:p>
    <w:p>
      <w:pPr/>
      <w:r>
        <w:rPr>
          <w:lang w:val="sw_KE" w:bidi="sw_KE"/>
        </w:rPr>
      </w:r>
      <w:r>
        <w:rPr>
          <w:lang w:val="sw_KE" w:bidi="sw_KE"/>
        </w:rPr>
        <w:t>Yahweh alimtembelea Sarah kama alivyosema angefanya. Wakati Mungu alimtembelea mtu, kwa kawaida ilimaanisha kwamba kitu maalum kilikuwa karibu kutokea. Wakati Mungu alitembelea wanawake bila watoto, kwa kawaida ilimaanisha kwamba Mungu angewapa zawadi ya mtoto. Hapa, ina maana kwamba Mungu alimbariki Sarah na mtoto ambaye alikuwa amemwahidi.</w:t>
      </w:r>
    </w:p>
    <w:p>
      <w:pPr/>
      <w:r>
        <w:rPr>
          <w:lang w:val="sw_KE" w:bidi="sw_KE"/>
        </w:rPr>
      </w:r>
      <w:r>
        <w:rPr>
          <w:lang w:val="sw_KE" w:bidi="sw_KE"/>
        </w:rPr>
        <w:t>Na Yahweh alimfanyia Sarah kile alichokuwa ameahidi. Sarah akawa mjamzito na kumzalia Ibrahimu mwana wakati Ibrahimu alipokuwa mzee. Sarah alijifungua hasa wakati Mungu alisema angezaa, wakati wageni watatu walimtembelea Ibrahimu na Sarah na kusema kwamba angepata mtoto. Ibrahimu alimwita mwana ambaye Sara alimzalia Isaka.</w:t>
      </w:r>
    </w:p>
    <w:p>
      <w:pPr/>
      <w:r>
        <w:rPr>
          <w:lang w:val="sw_KE" w:bidi="sw_KE"/>
        </w:rPr>
      </w:r>
      <w:r>
        <w:rPr>
          <w:lang w:val="sw_KE" w:bidi="sw_KE"/>
        </w:rPr>
        <w:t>Ibrahimu alimtahiri Isaka wakati Isaka alikuwa na umri wa siku nane, kama vile Mungu alikuwa amemwambia. Kumbuka kwamba tohara ni desturi ya kukata ngozi huru mwishoni mwa uume wa mvulana. Hii ilitimiza sehemu ya agano ambalo Mungu alikuwa amefanya na Ibrahimu. Ibrahimu alikuwa na umri wa miaka 100 wakati Isaka alizaliwa.</w:t>
      </w:r>
    </w:p>
    <w:p>
      <w:pPr/>
      <w:r>
        <w:rPr>
          <w:lang w:val="sw_KE" w:bidi="sw_KE"/>
        </w:rPr>
      </w:r>
      <w:r>
        <w:rPr>
          <w:lang w:val="sw_KE" w:bidi="sw_KE"/>
        </w:rPr>
        <w:t>Na Sarah alisema, "Mungu ameniletea kicheko." Kila mtu atakayesikia habari hii atacheka nami." Kicheko kinarejelea simulizi ya awali, wakati Mungu alimwambia Sarah angempa mtoto. Wakati Sara alimsikia Mungu, alicheka kwa kutokuamini, kwa hiyo Mungu alimwambia Ibrahimu amwite mtoto Isaka. Lakini sasa Sarah anacheka kwa furaha.</w:t>
      </w:r>
    </w:p>
    <w:p>
      <w:pPr/>
      <w:r>
        <w:rPr>
          <w:lang w:val="sw_KE" w:bidi="sw_KE"/>
        </w:rPr>
      </w:r>
      <w:r>
        <w:rPr>
          <w:lang w:val="sw_KE" w:bidi="sw_KE"/>
        </w:rPr>
        <w:t>Sarah anaendelea, "Nani angemwambia Ibrahimu kwamba ningenyonyesha mtoto?" "Lakini nimemzalia Ibrahimu mwana katika uzee wake." Sarah "atamnyonyesha" mtoto, au kumpa Isaka maziwa yake. Hii ina maana kwamba Sarah ndiye atakayemzaa mtoto.</w:t>
      </w:r>
    </w:p>
    <w:p>
      <w:pPr/>
      <w:r>
        <w:rPr>
          <w:lang w:val="sw_KE" w:bidi="sw_KE"/>
        </w:rPr>
      </w:r>
      <w:r>
        <w:rPr>
          <w:lang w:val="sw_KE" w:bidi="sw_KE"/>
        </w:rPr>
        <w:t>Baada ya muda, Sarah hakumnyonyesha tena Isaka. Hii ilimaanisha kwamba Isaka alikuwa na umri wa takriban miaka mitatu. Siku hiyo, Ibrahimu aliandaa karamu kubwa. Katika utamaduni wa Ibrahimu, watu walikuwa na karamu ili kusherehekea kila hatua ya maisha. Hapa, Ibrahimu anaandaa karamu kubwa ili kusherehekea kukua kwa Isaka.</w:t>
      </w:r>
    </w:p>
    <w:p>
      <w:pPr/>
      <w:r>
        <w:rPr>
          <w:lang w:val="sw_KE" w:bidi="sw_KE"/>
        </w:rPr>
      </w:r>
      <w:r>
        <w:rPr>
          <w:lang w:val="sw_KE" w:bidi="sw_KE"/>
        </w:rPr>
        <w:t>Simama hapa na mjadili swali hili kama kikundi: Mna sherehe za aina gani katika utamaduni wenu za kuonyesha kila hatua ya maisha? Sitisha sauti hii hapa.</w:t>
      </w:r>
    </w:p>
    <w:p>
      <w:pPr/>
      <w:r>
        <w:rPr>
          <w:lang w:val="sw_KE" w:bidi="sw_KE"/>
        </w:rPr>
      </w:r>
      <w:r>
        <w:rPr>
          <w:lang w:val="sw_KE" w:bidi="sw_KE"/>
        </w:rPr>
        <w:t>Lakini Sara alimwona Ishmaeli, mwana wa Hagari, mtumwa wa Kimisri wa Sara, akimdhihaki Isaka. Katika simulizi ya awali, Sara alimpa Hagari kwa Ibrahimu kama mke wa pili, na Ishmaeli alikuwa mwana wa Ibrahimu. Kwa hiyo Sarah alimgeukia Ibrahimu na kudai, "Mwondoe mtumwa huyo na mwana wake! Mwana wa mtumwa huyo hapaswi kushiriki urithi na mwana wangu, Isaka." Hata ingawa alikuwa na mwana na Ibrahimu, Hagari bado alikuwa mtumwa na hakuwa na haki za mke kamili. Hiyo ilimaanisha kwamba Ishmaeli, mwana wa Hagar, hakuwa na hadhi ya juu kama Isaka, mwana wa Sarah. Katika utamaduni huo, kwa sababu Ibrahimu alikuwa amemkubali Ishmaeli kama mwana wake, Ishmaeli angeweza kurithi sehemu ya kila kitu ambacho Ibrahimu alimiliki baada ya Ibrahimu kufa. Hapa, Sarah anadai kwamba Ibrahimu amfukuze Ishmaeli na Hagari, ili Ishmaeli asirithi chochote kutoka kwa Ibrahimu.</w:t>
      </w:r>
    </w:p>
    <w:p>
      <w:pPr/>
      <w:r>
        <w:rPr>
          <w:lang w:val="sw_KE" w:bidi="sw_KE"/>
        </w:rPr>
      </w:r>
      <w:r>
        <w:rPr>
          <w:lang w:val="sw_KE" w:bidi="sw_KE"/>
        </w:rPr>
        <w:t>Sitisha hapa na mjadili kama kikundi: Katika utamaduni wako, ni nani anarithi mali ya mtu anapofariki? Ni watoto gani wanarithi zaidi kuliko wengine? Sitisha sauti hii hapa.</w:t>
      </w:r>
    </w:p>
    <w:p>
      <w:pPr/>
      <w:r>
        <w:rPr>
          <w:lang w:val="sw_KE" w:bidi="sw_KE"/>
        </w:rPr>
      </w:r>
      <w:r>
        <w:rPr>
          <w:lang w:val="sw_KE" w:bidi="sw_KE"/>
        </w:rPr>
        <w:t>Hitaji la Sarah lilimkasirisha sana Ibrahimu, kwa sababu Ishmaeli pia alikuwa mwana wake. Lakini Mungu alimwambia Ibrahimu, "Usihuzunike kwa ajili ya huyo mvulana na mjakazi wako. Fanya chochote atakachokuambia Sarah, kwa sababu Isaka atakuwa mwana ambaye kupitia kwake nitakupa uzao mwingi. Lakini pia nitampa mwana wa mwanamke mtumwa Hagari watoto wengi. Uzao wa Ishmaeli pia utakuwa taifa, au kikundi kikubwa cha watu, kwa sababu pia ni mwana wako."</w:t>
      </w:r>
    </w:p>
    <w:p>
      <w:pPr/>
      <w:r>
        <w:rPr>
          <w:lang w:val="sw_KE" w:bidi="sw_KE"/>
        </w:rPr>
      </w:r>
      <w:r>
        <w:rPr>
          <w:lang w:val="sw_KE" w:bidi="sw_KE"/>
        </w:rPr>
        <w:t>Kwa hiyo mapema asubuhi iliyofuata Ibrahimu aliamka na kuandaa chakula na chombo cha maji. Aliweka chakula na chombo cha maji kwenye mabega ya Hagar, alimpa mtoto Ishmaeli, na kumpeleka mbali. Chombo cha maji pengine kilikuwa chombo kilichotengenezwa kwa ngozi iliyokaushwa cha kubeba maji.</w:t>
      </w:r>
    </w:p>
    <w:p>
      <w:pPr/>
      <w:r>
        <w:rPr>
          <w:lang w:val="sw_KE" w:bidi="sw_KE"/>
        </w:rPr>
      </w:r>
      <w:r>
        <w:rPr>
          <w:lang w:val="sw_KE" w:bidi="sw_KE"/>
        </w:rPr>
        <w:t xml:space="preserve">Simama hapa na uangalie picha ya </w:t>
      </w:r>
      <w:r>
        <w:rPr>
          <w:lang w:val="sw_KE" w:bidi="sw_KE"/>
        </w:rPr>
        <w:t>jinsi chombo hiki cha maji huenda kilionekana</w:t>
      </w:r>
      <w:r>
        <w:rPr>
          <w:lang w:val="sw_KE" w:bidi="sw_KE"/>
        </w:rPr>
        <w:t>. Sitisha sauti hii hapa.</w:t>
      </w:r>
    </w:p>
    <w:p>
      <w:pPr/>
      <w:r>
        <w:rPr>
          <w:lang w:val="sw_KE" w:bidi="sw_KE"/>
        </w:rPr>
      </w:r>
      <w:r>
        <w:rPr>
          <w:lang w:val="sw_KE" w:bidi="sw_KE"/>
        </w:rPr>
        <w:t>Hagari aliondoka na kuzurura katika jangwa la Beersheba. Hakujua wapi pa kwenda na kusafiri bila kusudi.</w:t>
      </w:r>
    </w:p>
    <w:p>
      <w:pPr/>
      <w:r>
        <w:rPr>
          <w:lang w:val="sw_KE" w:bidi="sw_KE"/>
        </w:rPr>
      </w:r>
      <w:r>
        <w:rPr>
          <w:lang w:val="sw_KE" w:bidi="sw_KE"/>
        </w:rPr>
        <w:t xml:space="preserve">Sitisha hapa. Kama kikundi, angalia ramani ya eneo </w:t>
      </w:r>
      <w:r>
        <w:rPr>
          <w:lang w:val="sw_KE" w:bidi="sw_KE"/>
        </w:rPr>
        <w:t>la Beersheba ambalo Hagari pengine alihangaika ndani</w:t>
      </w:r>
      <w:r>
        <w:rPr>
          <w:lang w:val="sw_KE" w:bidi="sw_KE"/>
        </w:rPr>
        <w:t>. Sitisha sauti hii hapa.</w:t>
      </w:r>
    </w:p>
    <w:p>
      <w:pPr/>
      <w:r>
        <w:rPr>
          <w:lang w:val="sw_KE" w:bidi="sw_KE"/>
        </w:rPr>
      </w:r>
      <w:r>
        <w:rPr>
          <w:lang w:val="sw_KE" w:bidi="sw_KE"/>
        </w:rPr>
        <w:t>Wakati maji yote yalipokwisha, Hagari alimwacha Ishmaeli chini ya kichaka na kuketi mbali kama umbali ambao mtu angeweza kurusha mshale. Kifungu "mbali kama mtu anaweza kurusha mshale" kinamaanisha Hagari aliketi takriban yadi 100 au mita 90 mbali.</w:t>
      </w:r>
    </w:p>
    <w:p>
      <w:pPr/>
      <w:r>
        <w:rPr>
          <w:lang w:val="sw_KE" w:bidi="sw_KE"/>
        </w:rPr>
      </w:r>
      <w:r>
        <w:rPr>
          <w:lang w:val="sw_KE" w:bidi="sw_KE"/>
        </w:rPr>
        <w:t>Sitisha hapa na mjadili kama kikundi: Tuambie kuhusu wakati ulipolazimika kuelezea umbali uliopo kati ya kitu kimoja na kingine. Ni aina gani ya maneno na misemo uliyotumia? Sitisha sauti hii hapa.</w:t>
      </w:r>
    </w:p>
    <w:p>
      <w:pPr/>
      <w:r>
        <w:rPr>
          <w:lang w:val="sw_KE" w:bidi="sw_KE"/>
        </w:rPr>
      </w:r>
      <w:r>
        <w:rPr>
          <w:lang w:val="sw_KE" w:bidi="sw_KE"/>
        </w:rPr>
        <w:t xml:space="preserve">Sitisha hapa. Kama kikundi, angalia picha ya </w:t>
      </w:r>
      <w:r>
        <w:rPr>
          <w:lang w:val="sw_KE" w:bidi="sw_KE"/>
        </w:rPr>
        <w:t>upinde na mshale</w:t>
      </w:r>
      <w:r>
        <w:rPr>
          <w:lang w:val="sw_KE" w:bidi="sw_KE"/>
        </w:rPr>
        <w:t>. Sitisha sauti hii hapa.</w:t>
      </w:r>
    </w:p>
    <w:p>
      <w:pPr/>
      <w:r>
        <w:rPr>
          <w:lang w:val="sw_KE" w:bidi="sw_KE"/>
        </w:rPr>
      </w:r>
      <w:r>
        <w:rPr>
          <w:lang w:val="sw_KE" w:bidi="sw_KE"/>
        </w:rPr>
        <w:t>Hagari alisema na nafsi yake, "Siwezi kumwona mtoto wangu akifa." Alipoketi hapo, alianza kulia.</w:t>
      </w:r>
    </w:p>
    <w:p>
      <w:pPr/>
      <w:r>
        <w:rPr>
          <w:lang w:val="sw_KE" w:bidi="sw_KE"/>
        </w:rPr>
      </w:r>
      <w:r>
        <w:rPr>
          <w:lang w:val="sw_KE" w:bidi="sw_KE"/>
        </w:rPr>
        <w:t>Mungu alisikia Ishmaeli akilia. Malaika wa Mungu alimwita Hagar. "Malaika wa Mungu" mara nyingi hurejelea Mungu mwenyewe akizungumza katika umbo la mwanadamu. Hapa, "malaika wa Mungu" ina maana kwamba Mungu mwenyewe alikuwa akizungumza na Hagar. Lakini Mungu anazungumza kutoka mbinguni, mahali ambapo Mungu na malaika wake wanaishi.</w:t>
      </w:r>
    </w:p>
    <w:p>
      <w:pPr/>
      <w:r>
        <w:rPr>
          <w:lang w:val="sw_KE" w:bidi="sw_KE"/>
        </w:rPr>
      </w:r>
      <w:r>
        <w:rPr>
          <w:lang w:val="sw_KE" w:bidi="sw_KE"/>
        </w:rPr>
        <w:t>Mungu alisema, "Hagar, kuna kibaya gani? Usiogope! Mimi, Mungu, nimemsikia mvulana akilia hapo alipo amelala. Simama na kumfariji, kwa sababu nitafanya taifa, au kikundi kikubwa cha watu, kutoka kwa uzao wake."</w:t>
      </w:r>
    </w:p>
    <w:p>
      <w:pPr/>
      <w:r>
        <w:rPr>
          <w:lang w:val="sw_KE" w:bidi="sw_KE"/>
        </w:rPr>
      </w:r>
      <w:r>
        <w:rPr>
          <w:lang w:val="sw_KE" w:bidi="sw_KE"/>
        </w:rPr>
        <w:t>Kisha Mungu alifungua macho ya Hagar. Kwa maneno mengine, Mungu alimfanya Hagari atambue kitu ambacho alikuwa hajakiona hapo awali. Hagari aliona kisima kilichojaa maji karibu, kwa hiyo alijaza haraka chombo chake cha maji na kumpa Ishmaeli kinywaji cha maji. Kisima pengine kilikuwa shimo lenye kina kirefu ardhini. Watu walishusha vyombo katika visima ili kuchota maji kutoka humo.</w:t>
      </w:r>
    </w:p>
    <w:p>
      <w:pPr/>
      <w:r>
        <w:rPr>
          <w:lang w:val="sw_KE" w:bidi="sw_KE"/>
        </w:rPr>
      </w:r>
      <w:r>
        <w:rPr>
          <w:lang w:val="sw_KE" w:bidi="sw_KE"/>
        </w:rPr>
        <w:t xml:space="preserve">Sitisha hapa. Kama kikundi, angalia picha ya </w:t>
      </w:r>
      <w:r>
        <w:rPr>
          <w:lang w:val="sw_KE" w:bidi="sw_KE"/>
        </w:rPr>
        <w:t>kisima</w:t>
      </w:r>
      <w:r>
        <w:rPr>
          <w:lang w:val="sw_KE" w:bidi="sw_KE"/>
        </w:rPr>
        <w:t>. Sitisha sauti hii hapa.</w:t>
      </w:r>
    </w:p>
    <w:p>
      <w:pPr/>
      <w:r>
        <w:rPr>
          <w:lang w:val="sw_KE" w:bidi="sw_KE"/>
        </w:rPr>
      </w:r>
      <w:r>
        <w:rPr>
          <w:lang w:val="sw_KE" w:bidi="sw_KE"/>
        </w:rPr>
        <w:t>Ishmaeli alipokua jangwani, Mungu alikuwa na Ishmaeli. Hii ina maana kwamba Mungu alimsaidia, kumlinda, na kumbariki Ishmaeli. Ishmaeli akawa mpiga upinde mwenye ujuzi. Wapiga upinde walitumia pinde na mishale ili kuwinda au kupigana nazo.</w:t>
      </w:r>
    </w:p>
    <w:p>
      <w:pPr/>
      <w:r>
        <w:rPr>
          <w:lang w:val="sw_KE" w:bidi="sw_KE"/>
        </w:rPr>
      </w:r>
      <w:r>
        <w:rPr>
          <w:lang w:val="sw_KE" w:bidi="sw_KE"/>
        </w:rPr>
        <w:t>Ishmaeli aliishi katika jangwa la Parani, na mama yake alimtafutia mke kutoka nchi ya Misri. Katika utamaduni wa Hagar, mzazi alipanga ndoa ya mtoto wao.</w:t>
      </w:r>
    </w:p>
    <w:p>
      <w:pPr/>
      <w:r>
        <w:rPr>
          <w:lang w:val="sw_KE" w:bidi="sw_KE"/>
        </w:rPr>
      </w:r>
      <w:r>
        <w:rPr>
          <w:lang w:val="sw_KE" w:bidi="sw_KE"/>
        </w:rPr>
        <w:t xml:space="preserve">Sitisha hapa. Kama kikundi, angalia </w:t>
      </w:r>
      <w:r>
        <w:rPr>
          <w:lang w:val="sw_KE" w:bidi="sw_KE"/>
        </w:rPr>
        <w:t>Paran na Misri</w:t>
      </w:r>
      <w:r>
        <w:rPr>
          <w:lang w:val="sw_KE" w:bidi="sw_KE"/>
        </w:rPr>
        <w:t xml:space="preserve"> kwenye ramani.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la Mwanzo 21:1–21 katika tafsiri rahisi zaidi kuelewa.</w:t>
      </w:r>
    </w:p>
    <w:p>
      <w:pPr/>
      <w:r>
        <w:rPr>
          <w:lang w:val="sw_KE" w:bidi="sw_KE"/>
        </w:rPr>
      </w:r>
      <w:r>
        <w:rPr>
          <w:lang w:val="sw_KE" w:bidi="sw_KE"/>
        </w:rPr>
        <w:t>Katika hatua hii, kikundi kitafafanua matukio, wahusika na mpangilio wa simulizi hili. Kisha kikundi kitaibua hisia katika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Yahweh alimbariki Sarah, kama vile alivyoahidi. Sarah akapata mimba na kumzalia Ibrahimu mwana aliyeitwa Isaka wakati Ibrahimu akiwa mzee. Sarah alisema kwamba Mungu alikuwa amemletea kicheko, na kila mtu angecheka kwa furaha pamoja naye.</w:t>
      </w:r>
    </w:p>
    <w:p>
      <w:pPr/>
      <w:r>
        <w:rPr>
          <w:lang w:val="sw_KE" w:bidi="sw_KE"/>
        </w:rPr>
      </w:r>
      <w:r>
        <w:rPr>
          <w:b/>
          <w:lang w:val="sw_KE" w:bidi="sw_KE"/>
        </w:rPr>
        <w:t>Katika tukio la pili:</w:t>
      </w:r>
      <w:r>
        <w:rPr>
          <w:lang w:val="sw_KE" w:bidi="sw_KE"/>
        </w:rPr>
        <w:t xml:space="preserve"> Wakati Isaka alikua na umri wa kutosha kula chakula, Ibrahimu aliandaa karamu kubwa ili kusherehekea. Lakini Sara alimwona Ishmaeli, mwana ambaye mtumwa Hagari alimzalia Ibrahimu, akimfanyia dhihaka Isaka. Kwa hiyo Sara alimwambia Ibrahimu amfukuze Ishmaeli.</w:t>
      </w:r>
    </w:p>
    <w:p>
      <w:pPr/>
      <w:r>
        <w:rPr>
          <w:lang w:val="sw_KE" w:bidi="sw_KE"/>
        </w:rPr>
      </w:r>
      <w:r>
        <w:rPr>
          <w:lang w:val="sw_KE" w:bidi="sw_KE"/>
        </w:rPr>
        <w:t>Abrahamu alikuwa na huzuni sana kwa sababu Ishmaeli alikuwa mwana wake. Lakini Mungu alimwambia Ibrahimu asifadhaike, na kufanya kile alichosema Sara kwa sababu Isaka angekuwa na baraka maalum ya Mungu.</w:t>
      </w:r>
    </w:p>
    <w:p>
      <w:pPr/>
      <w:r>
        <w:rPr>
          <w:lang w:val="sw_KE" w:bidi="sw_KE"/>
        </w:rPr>
      </w:r>
      <w:r>
        <w:rPr>
          <w:b/>
          <w:lang w:val="sw_KE" w:bidi="sw_KE"/>
        </w:rPr>
        <w:t>Katika tukio la tatu:</w:t>
      </w:r>
      <w:r>
        <w:rPr>
          <w:lang w:val="sw_KE" w:bidi="sw_KE"/>
        </w:rPr>
        <w:t xml:space="preserve"> Kwa hiyo Ibrahimu aliamka mapema asubuhi iliyofuata na kumpa Hagari chakula, chombo kilichojaa maji, na kumfukuza Hagari.</w:t>
      </w:r>
    </w:p>
    <w:p>
      <w:pPr/>
      <w:r>
        <w:rPr>
          <w:lang w:val="sw_KE" w:bidi="sw_KE"/>
        </w:rPr>
      </w:r>
      <w:r>
        <w:rPr>
          <w:lang w:val="sw_KE" w:bidi="sw_KE"/>
        </w:rPr>
        <w:t>Hagari aliondoka na kuzurura bila kusudi katika jangwa la Beer-sheba. Wakati maji yake yote yalipokwisha, alimweka Ishmaeli chini ya kichaka na kuketi mbali naye. Alijiambia, "Ninakataa kumtazama mwanangu akifa." Hajiri alipokaa hapo, alianza kulia.</w:t>
      </w:r>
    </w:p>
    <w:p>
      <w:pPr/>
      <w:r>
        <w:rPr>
          <w:lang w:val="sw_KE" w:bidi="sw_KE"/>
        </w:rPr>
      </w:r>
      <w:r>
        <w:rPr>
          <w:b/>
          <w:lang w:val="sw_KE" w:bidi="sw_KE"/>
        </w:rPr>
        <w:t>Katika tukio la nne:</w:t>
      </w:r>
      <w:r>
        <w:rPr>
          <w:lang w:val="sw_KE" w:bidi="sw_KE"/>
        </w:rPr>
        <w:t xml:space="preserve"> Baadaye, Mungu alimsikia Ishmaeli akilia. Malaika wa Mungu alimwita Hagari kutoka mbinguni na kusema, "Hagari, una nini? Nimesikia mvulana akilia akiwa amelala hapo. Usiogope. Simama, nenda ukamsaidie mvulana kuinuka na umfariji. Nitafanya uzao wake kuwa taifa kubwa." Kisha Mungu alimwonyesha Hagari kisima cha maji. Hagari alikwenda kisimani, akajaza haraka chombo chake cha maji, akampa Ishmaeli kinywaji.</w:t>
      </w:r>
    </w:p>
    <w:p>
      <w:pPr/>
      <w:r>
        <w:rPr>
          <w:lang w:val="sw_KE" w:bidi="sw_KE"/>
        </w:rPr>
      </w:r>
      <w:r>
        <w:rPr>
          <w:b/>
          <w:lang w:val="sw_KE" w:bidi="sw_KE"/>
        </w:rPr>
        <w:t>Katika tukio la tano:</w:t>
      </w:r>
      <w:r>
        <w:rPr>
          <w:lang w:val="sw_KE" w:bidi="sw_KE"/>
        </w:rPr>
        <w:t xml:space="preserve"> Ishmaeli alipokua katika jangwa, Mungu alikuwa pamoja naye na kumsaidia. Ishmaeli akawa mpiga upinde mwenye ujuzi ambaye aliishi katika jangwa la Paran. Hagari alimwoza mke kutoka nchi yake mwenyewe ya Misri.</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Mungu, au malaika wa Mungu anazungumza kutoka mbinguni</w:t>
      </w:r>
    </w:p>
    <w:p>
      <w:pPr>
        <w:pStyle w:val="ListBullet"/>
        <w:spacing w:line="240" w:lineRule="auto"/>
        <w:ind w:left="720"/>
      </w:pPr>
      <w:r>
        <w:rPr>
          <w:lang w:val="sw_KE" w:bidi="sw_KE"/>
        </w:rPr>
      </w:r>
      <w:r>
        <w:rPr>
          <w:lang w:val="sw_KE" w:bidi="sw_KE"/>
        </w:rPr>
        <w:t>Hagari</w:t>
      </w:r>
    </w:p>
    <w:p>
      <w:pPr>
        <w:pStyle w:val="ListBullet"/>
        <w:spacing w:line="240" w:lineRule="auto"/>
        <w:ind w:left="720"/>
      </w:pPr>
      <w:r>
        <w:rPr>
          <w:lang w:val="sw_KE" w:bidi="sw_KE"/>
        </w:rPr>
      </w:r>
      <w:r>
        <w:rPr>
          <w:lang w:val="sw_KE" w:bidi="sw_KE"/>
        </w:rPr>
        <w:t>na Ishmaeli</w:t>
      </w:r>
    </w:p>
    <w:p>
      <w:pPr/>
      <w:r>
        <w:rPr>
          <w:lang w:val="sw_KE" w:bidi="sw_KE"/>
        </w:rPr>
      </w:r>
      <w:r>
        <w:rPr>
          <w:lang w:val="sw_KE" w:bidi="sw_KE"/>
        </w:rPr>
        <w:t>Kama kikundi, zingatia sehemu hizi za mpangilio wa simulizi:</w:t>
      </w:r>
    </w:p>
    <w:p>
      <w:pPr/>
      <w:r>
        <w:rPr>
          <w:lang w:val="sw_KE" w:bidi="sw_KE"/>
        </w:rPr>
      </w:r>
      <w:r>
        <w:rPr>
          <w:lang w:val="sw_KE" w:bidi="sw_KE"/>
        </w:rPr>
        <w:t>Timu inaweza kutaka kuweka maelezo kwa utaratibu katika tukio la kwanza. Kwanza, Mungu aliahidi kwamba Sarah angemzaa mwana kwa wakati fulani. Mungu alimtembelea Sarah na kumfanyia kile alichoahidi. Wakati Ibrahimu alikuwa na umri wa miaka 100, wakati ule Mungu aliosema ingetokea, Sara alipata ujauzito na kumzalia Ibrahimu mwana.</w:t>
      </w:r>
    </w:p>
    <w:p>
      <w:pPr/>
      <w:r>
        <w:rPr>
          <w:lang w:val="sw_KE" w:bidi="sw_KE"/>
        </w:rPr>
      </w:r>
      <w:r>
        <w:rPr>
          <w:lang w:val="sw_KE" w:bidi="sw_KE"/>
        </w:rPr>
        <w:t>Hapa, simulizi inajirudia kwa kusema kitu kile kile kwa njia kadhaa tofauti. Mwandishi anataka kusisitiza kwamba Mungu alifanya kile ambacho alikuwa ameahidi angefanya. Simulizi inarudia kwa kusema: Mungu alikuwa amesema kwamba Sara angekuwa na mwana. Wakati Ibrahimu alikuwa na umri wa miaka 100, Mungu alimtembelea Sara kama vile alivyosema angefanya, na Mungu alifanya hasa kile alichokuwa ameahidi. Sarah akapata mimba wakati uleule Mungu aliokuwa amesema, naye Sarah akamzalia Ibrahimu mwana katika uzee wake.</w:t>
      </w:r>
    </w:p>
    <w:p>
      <w:pPr/>
      <w:r>
        <w:rPr>
          <w:lang w:val="sw_KE" w:bidi="sw_KE"/>
        </w:rPr>
      </w:r>
      <w:r>
        <w:rPr>
          <w:lang w:val="sw_KE" w:bidi="sw_KE"/>
        </w:rPr>
        <w:t>Ibrahimu alimwita mtoto Isaka. Tena, simulizi inarudia ili kusisitiza kwamba Sarah alimzaa Isaka. Simulizi inasema: alimpa jina yule mtoto, mtoto ambaye Sara alimzaa, Isaka.</w:t>
      </w:r>
    </w:p>
    <w:p>
      <w:pPr/>
      <w:r>
        <w:rPr>
          <w:lang w:val="sw_KE" w:bidi="sw_KE"/>
        </w:rPr>
      </w:r>
      <w:r>
        <w:rPr>
          <w:lang w:val="sw_KE" w:bidi="sw_KE"/>
        </w:rPr>
        <w:t>Simama hapa na mjadili swali hili kama kikundi: Unaonyeshaje msisitizo unaposimulia hadithi kwa lugha yako? Unaonyesha vipi kwamba maelezo fulani ni muhimu? Unasema vipi maelezo kwa njia ambayo watu watayakumbuka? Simulia historia muhimu kutoka kwa utamaduni wako na uzingatie jinsi unavyosisitiza maelezo fulani ili watu waweze kuyakumbuka. Sitisha sauti hii hapa.</w:t>
      </w:r>
    </w:p>
    <w:p>
      <w:pPr/>
      <w:r>
        <w:rPr>
          <w:lang w:val="sw_KE" w:bidi="sw_KE"/>
        </w:rPr>
      </w:r>
      <w:r>
        <w:rPr>
          <w:lang w:val="sw_KE" w:bidi="sw_KE"/>
        </w:rPr>
        <w:t>Ibrahimu alimtahiri Isaka alipokuwa na umri wa siku nane, kama vile Mungu alivyokuwa amemwamuru Ibrahimu.</w:t>
      </w:r>
    </w:p>
    <w:p>
      <w:pPr/>
      <w:r>
        <w:rPr>
          <w:lang w:val="sw_KE" w:bidi="sw_KE"/>
        </w:rPr>
      </w:r>
      <w:r>
        <w:rPr>
          <w:lang w:val="sw_KE" w:bidi="sw_KE"/>
        </w:rPr>
        <w:t>Sarah alisema, "Mungu amenifanya nicheke kwa furaha." Kila mtu ambaye anasikia nimezaa atacheka kwa furaha pamoja nami." Hapa, Sarah anazungumza kwa mashairi ili kuonyesha kwamba anatoa sifa na shukrani kwa Mungu. Mashairi yalikuwa njia maalum ya kuzungumza ambayo watu waliiona kuwa nzuri. Sarah alitaka kuonyesha kwamba kuzaliwa kwa Isaka kulikuwa kuzuri na muhimu.</w:t>
      </w:r>
    </w:p>
    <w:p>
      <w:pPr/>
      <w:r>
        <w:rPr>
          <w:lang w:val="sw_KE" w:bidi="sw_KE"/>
        </w:rPr>
      </w:r>
      <w:r>
        <w:rPr>
          <w:lang w:val="sw_KE" w:bidi="sw_KE"/>
        </w:rPr>
        <w:t>Kisha Sarah aliongeza, "Nani angemwambia Ibrahimu kwamba ningekuwa na watoto?" Hili ni swali ambalo Sarah hatarajii jibu. Sarah anasema kwamba ni jambo la kupendeza sana kwamba amezaa mwana. Sarah anamaliza kwa kujibu swali lake mwenyewe, "Lakini nimemzaa mwana kwa Ibrahimu katika uzee wake!"</w:t>
      </w:r>
    </w:p>
    <w:p>
      <w:pPr/>
      <w:r>
        <w:rPr>
          <w:lang w:val="sw_KE" w:bidi="sw_KE"/>
        </w:rPr>
      </w:r>
      <w:r>
        <w:rPr>
          <w:lang w:val="sw_KE" w:bidi="sw_KE"/>
        </w:rPr>
        <w:t>Tukio la pili linatokea miaka baadaye. Pengine ilitokea takriban miaka mitatu baadaye. Isaka alifikia umri wa kuanza kula chakula. Siku hiyo, Ibrahimu alifanya sherehe kubwa. Lakini Sara alimwona Ishmaeli akimdhihaki mwana wake, Isaka. Ishmaeli alikuwa mwana wa Ibrahimu na Hagar, mtumwa wa Misri wa Sarah.</w:t>
      </w:r>
    </w:p>
    <w:p>
      <w:pPr/>
      <w:r>
        <w:rPr>
          <w:lang w:val="sw_KE" w:bidi="sw_KE"/>
        </w:rPr>
      </w:r>
      <w:r>
        <w:rPr>
          <w:lang w:val="sw_KE" w:bidi="sw_KE"/>
        </w:rPr>
        <w:t>Kwa hiyo Sarah alimgeukia Ibrahimu na kusema, "Mfukuze mtumwa huyo na mwana wake! Sitaki arithi chochote. Yote yanapaswa kwenda kwa mwanangu, Isaka."</w:t>
      </w:r>
    </w:p>
    <w:p>
      <w:pPr/>
      <w:r>
        <w:rPr>
          <w:lang w:val="sw_KE" w:bidi="sw_KE"/>
        </w:rPr>
      </w:r>
      <w:r>
        <w:rPr>
          <w:lang w:val="sw_KE" w:bidi="sw_KE"/>
        </w:rPr>
        <w:t>Matakwa ya Sarah yalimfanya Ibrahimu kuhisi vibaya sana kwa sababu kungemaanisha kumfukuza mwana wake mwenyewe. Lakini Mungu alimwambia Ibrahimu, "Usihuzunike kwa sababu ya huyo mvulana na mtumwa wako. Fanya chochote atakachokuambia Sarah. Ni kupitia Isaka ambapo utapata uzao niliowaahidi. Lakini pia nitampa mwana wa Hagari wazao wengi kwa sababu yeye ni mwana wako pia."</w:t>
      </w:r>
    </w:p>
    <w:p>
      <w:pPr/>
      <w:r>
        <w:rPr>
          <w:lang w:val="sw_KE" w:bidi="sw_KE"/>
        </w:rPr>
      </w:r>
      <w:r>
        <w:rPr>
          <w:lang w:val="sw_KE" w:bidi="sw_KE"/>
        </w:rPr>
        <w:t>Wazia kitendo katika tukio la tatu. Ibrahimu aliamka mapema asubuhi iliyofuata na kuandaa chakula na chombo cha maji.</w:t>
      </w:r>
    </w:p>
    <w:p>
      <w:pPr/>
      <w:r>
        <w:rPr>
          <w:lang w:val="sw_KE" w:bidi="sw_KE"/>
        </w:rPr>
      </w:r>
      <w:r>
        <w:rPr>
          <w:lang w:val="sw_KE" w:bidi="sw_KE"/>
        </w:rPr>
        <w:t>Ibrahimu aliweka chakula na maji kwenye mabega ya Hagar na kumpa Ishmaeli. Kisha alimfukuza. Hagari alitangatanga bila kusudi katika jangwa karibu na Beeri-sheba.</w:t>
      </w:r>
    </w:p>
    <w:p>
      <w:pPr/>
      <w:r>
        <w:rPr>
          <w:lang w:val="sw_KE" w:bidi="sw_KE"/>
        </w:rPr>
      </w:r>
      <w:r>
        <w:rPr>
          <w:lang w:val="sw_KE" w:bidi="sw_KE"/>
        </w:rPr>
        <w:t xml:space="preserve">Sitisha hapa. Kama kikundi, angalia </w:t>
      </w:r>
      <w:r>
        <w:rPr>
          <w:lang w:val="sw_KE" w:bidi="sw_KE"/>
        </w:rPr>
        <w:t>Beersheba</w:t>
      </w:r>
      <w:r>
        <w:rPr>
          <w:lang w:val="sw_KE" w:bidi="sw_KE"/>
        </w:rPr>
        <w:t xml:space="preserve"> kwenye ramani. Sitisha sauti hii hapa.</w:t>
      </w:r>
    </w:p>
    <w:p>
      <w:pPr/>
      <w:r>
        <w:rPr>
          <w:lang w:val="sw_KE" w:bidi="sw_KE"/>
        </w:rPr>
      </w:r>
      <w:r>
        <w:rPr>
          <w:lang w:val="sw_KE" w:bidi="sw_KE"/>
        </w:rPr>
        <w:t>Muda fulani baadaye, maji yalipoisha, Hagari alimweka mwanawe chini ya kichaka na kuketi umbali kidogo. Aliwaza, "Sitaki kumwona mwana wangu akifa." Na kisha alianza kulia.</w:t>
      </w:r>
    </w:p>
    <w:p>
      <w:pPr/>
      <w:r>
        <w:rPr>
          <w:lang w:val="sw_KE" w:bidi="sw_KE"/>
        </w:rPr>
      </w:r>
      <w:r>
        <w:rPr>
          <w:lang w:val="sw_KE" w:bidi="sw_KE"/>
        </w:rPr>
        <w:t>Wazia mazungumzo kati ya Mungu na Hagari katika tukio la nne. Mungu alimsikia Ishmaeli akilia. Malaika wa Mungu alimwita Hagari kutoka mbinguni na kumuuliza, "Hagari, una nini?" Malaika wa Mungu pengine hakutarajia jibu la swali hili.</w:t>
      </w:r>
    </w:p>
    <w:p>
      <w:pPr/>
      <w:r>
        <w:rPr>
          <w:lang w:val="sw_KE" w:bidi="sw_KE"/>
        </w:rPr>
      </w:r>
      <w:r>
        <w:rPr>
          <w:lang w:val="sw_KE" w:bidi="sw_KE"/>
        </w:rPr>
        <w:t>Malaika, au Mungu, aliendelea, "Usiogope kwamba mtoto wako anakaribia kufa. Nimesikia mvulana akilia. Inuka sasa, nenda kwake umfariji. Nitamfanya kuwa baba wa taifa kubwa."</w:t>
      </w:r>
    </w:p>
    <w:p>
      <w:pPr/>
      <w:r>
        <w:rPr>
          <w:lang w:val="sw_KE" w:bidi="sw_KE"/>
        </w:rPr>
      </w:r>
      <w:r>
        <w:rPr>
          <w:lang w:val="sw_KE" w:bidi="sw_KE"/>
        </w:rPr>
        <w:t>Hadithi inatumia lugha maalum ili kusema kwamba Mungu alimwonyesha Hagari kwamba kulikuwa na kisima cha maji karibu nao. Hadithi inasema, "Mungu alifungua macho yake." Hagari alikwenda kwenye kisima na kujaza chombo chake cha maji, na kumpa mvulana kinywaji cha maji. Kisima pengine kilikuwa shimo lenye kina kirefu ardhini. Watu walishusha vyombo katika visima ili kuchota maji kutoka humo.</w:t>
      </w:r>
    </w:p>
    <w:p>
      <w:pPr/>
      <w:r>
        <w:rPr>
          <w:lang w:val="sw_KE" w:bidi="sw_KE"/>
        </w:rPr>
      </w:r>
      <w:r>
        <w:rPr>
          <w:lang w:val="sw_KE" w:bidi="sw_KE"/>
        </w:rPr>
        <w:t>Pata picha ya onyesho la tano. Wakati ulipopita, Ishmaeli alikua na Mungu alimlinda. Ishmaeli akawa mpiga upinde mtaalamu, na kuishi katika jangwa linaloitwa Parani. Wapiga upinde walitumia pinde na mishale ili kuwinda au kupigana nayo.</w:t>
      </w:r>
    </w:p>
    <w:p>
      <w:pPr/>
      <w:r>
        <w:rPr>
          <w:lang w:val="sw_KE" w:bidi="sw_KE"/>
        </w:rPr>
      </w:r>
      <w:r>
        <w:rPr>
          <w:lang w:val="sw_KE" w:bidi="sw_KE"/>
        </w:rPr>
        <w:t>Alipokuwa akiishi Parani, Hagari alimchagulia Ishmaeli mke kutoka Misri.</w:t>
      </w:r>
    </w:p>
    <w:p>
      <w:pPr/>
      <w:r>
        <w:rPr>
          <w:lang w:val="sw_KE" w:bidi="sw_KE"/>
        </w:rPr>
      </w:r>
      <w:r>
        <w:rPr>
          <w:lang w:val="sw_KE" w:bidi="sw_KE"/>
        </w:rPr>
        <w:t xml:space="preserve">Sitisha hapa. Kama kikundi, angalia </w:t>
      </w:r>
      <w:r>
        <w:rPr>
          <w:lang w:val="sw_KE" w:bidi="sw_KE"/>
        </w:rPr>
        <w:t>Paran na Misri</w:t>
      </w:r>
      <w:r>
        <w:rPr>
          <w:lang w:val="sw_KE" w:bidi="sw_KE"/>
        </w:rPr>
        <w:t xml:space="preserve"> kwenye ramani. Sitisha sauti hii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la Mwanzo 21:1–21 katika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hili lina matukio matano.</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Mungu, na malaika wa Mungu</w:t>
      </w:r>
    </w:p>
    <w:p>
      <w:pPr>
        <w:pStyle w:val="ListBullet"/>
        <w:spacing w:line="240" w:lineRule="auto"/>
        <w:ind w:left="720"/>
      </w:pPr>
      <w:r>
        <w:rPr>
          <w:lang w:val="sw_KE" w:bidi="sw_KE"/>
        </w:rPr>
      </w:r>
      <w:r>
        <w:rPr>
          <w:lang w:val="sw_KE" w:bidi="sw_KE"/>
        </w:rPr>
        <w:t>Hagari</w:t>
      </w:r>
    </w:p>
    <w:p>
      <w:pPr>
        <w:pStyle w:val="ListBullet"/>
        <w:spacing w:line="240" w:lineRule="auto"/>
        <w:ind w:left="720"/>
      </w:pPr>
      <w:r>
        <w:rPr>
          <w:lang w:val="sw_KE" w:bidi="sw_KE"/>
        </w:rPr>
      </w:r>
      <w:r>
        <w:rPr>
          <w:lang w:val="sw_KE" w:bidi="sw_KE"/>
        </w:rPr>
        <w:t>na Ishmaeli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Ibrahimu akiwa na umri wa miaka 100, Yahweh anatimiza ahadi yake kwa Sara. Sarah anakuwa mjamzito na kumzaa mwana kwa Ibrahimu kama vile Mungu alivyoahidi. Ibrahimu anamwita mtoto Isaka. Wakati Isaka ana siku nane Ibrahimu anamtahiri Isaka kama Mungu alivyomwambia.</w:t>
      </w:r>
    </w:p>
    <w:p>
      <w:pPr/>
      <w:r>
        <w:rPr>
          <w:lang w:val="sw_KE" w:bidi="sw_KE"/>
        </w:rPr>
      </w:r>
      <w:r>
        <w:rPr>
          <w:lang w:val="sw_KE" w:bidi="sw_KE"/>
        </w:rPr>
        <w:t>Sitisha igizo. Muulize mhusika anayeigiza Ibrahimu, "Unahisi au unawaza nini?" Mtu anaweza kujibu mambo kama, "Ninafurahi sana, ninafurahi sana kwamba hatimaye nina mwana baada ya kusubiri kwa muda mrefu sana," au "Ninafurahi sana kwamba ninaweka sehemu yangu ya agano langu na Mungu kwa kumtahiri mwana wangu, haswa kwa sababu Mungu aliweka ahadi yake na kunipa mwana na Sarah." Anzisha tena igizo.</w:t>
      </w:r>
    </w:p>
    <w:p>
      <w:pPr/>
      <w:r>
        <w:rPr>
          <w:lang w:val="sw_KE" w:bidi="sw_KE"/>
        </w:rPr>
      </w:r>
      <w:r>
        <w:rPr>
          <w:lang w:val="sw_KE" w:bidi="sw_KE"/>
        </w:rPr>
        <w:t>Sarah anasema, "Mungu ameniletea furaha na kicheko, na kila mtu atakayesikia jambo hili atacheka nami." Hakuna mtu angetabiri kwamba ningemzalia Ibrahimu mtoto. Lakini sasa nimempa Ibrahimu mwana, ingawa yeye ni mtu mzee."</w:t>
      </w:r>
    </w:p>
    <w:p>
      <w:pPr/>
      <w:r>
        <w:rPr>
          <w:lang w:val="sw_KE" w:bidi="sw_KE"/>
        </w:rPr>
      </w:r>
      <w:r>
        <w:rPr>
          <w:lang w:val="sw_KE" w:bidi="sw_KE"/>
        </w:rPr>
        <w:t>Sitisha igizo. Muulize mwigizaji anayeigiza Sarah, "Unahisi vipi au unawaza nini?" Mtu anaweza kujibu mambo kama, "Ninacheka kwa furaha kwamba Mungu ametimiza ahadi yake," au "Ninashiriki furaha yangu katika kuwa na mtoto na kila mtu." Anzisha tena igizo.</w:t>
      </w:r>
    </w:p>
    <w:p>
      <w:pPr/>
      <w:r>
        <w:rPr>
          <w:lang w:val="sw_KE" w:bidi="sw_KE"/>
        </w:rPr>
      </w:r>
      <w:r>
        <w:rPr>
          <w:lang w:val="sw_KE" w:bidi="sw_KE"/>
        </w:rPr>
        <w:t>Baadaye, wakati Isaka ana umri wa kutosha kula chakula, Ibrahimu anatoa karamu kubwa ili kusherehekea. Lakini Sara anamwona Ishmaeli, mwana ambaye Hagari, mtumwa wake wa Misri, alimzalia Ibrahimu, akimdhihaki Isaka. Kwa hiyo Sara anamgeukia Ibrahimu na kusema, "Mfukuze mtumwa huyo na mwana wake! Sitaki apate utajiri wako wowote utakapofariki. "Ni lazima yote yaende kwa mwana wangu Isaka."</w:t>
      </w:r>
    </w:p>
    <w:p>
      <w:pPr/>
      <w:r>
        <w:rPr>
          <w:lang w:val="sw_KE" w:bidi="sw_KE"/>
        </w:rPr>
      </w:r>
      <w:r>
        <w:rPr>
          <w:lang w:val="sw_KE" w:bidi="sw_KE"/>
        </w:rPr>
        <w:t>Sitisha igizo. Muulize mwigizaji anayeigiza Sarah, "Unahisi vipi au unawaza nini?" Mtu anaweza kujibu mambo kama, "Nina wivu kwa Hagari na Ishmaeli," au "Ninahisi kutishiwa na Hagari na Ishmaeli," au "Nimeamua kwamba mwana wangu tu anapata mali ya Ibrahimu baada ya kufa." Anzisha tena igizo.</w:t>
      </w:r>
    </w:p>
    <w:p>
      <w:pPr/>
      <w:r>
        <w:rPr>
          <w:lang w:val="sw_KE" w:bidi="sw_KE"/>
        </w:rPr>
      </w:r>
      <w:r>
        <w:rPr>
          <w:lang w:val="sw_KE" w:bidi="sw_KE"/>
        </w:rPr>
        <w:t>Hii inamkasirisha Ibrahimu sana, kwa sababu Ishmaeli pia ni mwana wake. Lakini Mungu akamwambia Ibrahimu, "Usihuzunike sana kwa sababu ya kumfukuza huyo kijana na mtumwa wako. Fanya kile Sarah anakuambia, kwa sababu kupitia Isaka ndipo uzao wako niliouahidi utatokea. Nitamfanya mwana wa Hagar kuwa babu ya taifa, kwa sababu yeye ni mwana wako pia."</w:t>
      </w:r>
    </w:p>
    <w:p>
      <w:pPr/>
      <w:r>
        <w:rPr>
          <w:lang w:val="sw_KE" w:bidi="sw_KE"/>
        </w:rPr>
      </w:r>
      <w:r>
        <w:rPr>
          <w:lang w:val="sw_KE" w:bidi="sw_KE"/>
        </w:rPr>
        <w:t>Kwa hiyo Ibrahimu anaamka mapema asubuhi inayofuata. Anatayarisha chakula na chombo cha maji kwa ajili ya Hagari, anaviweka kwenye mabega yake, anampa Ishmaeli, na kumwambia aende.</w:t>
      </w:r>
    </w:p>
    <w:p>
      <w:pPr/>
      <w:r>
        <w:rPr>
          <w:lang w:val="sw_KE" w:bidi="sw_KE"/>
        </w:rPr>
      </w:r>
      <w:r>
        <w:rPr>
          <w:lang w:val="sw_KE" w:bidi="sw_KE"/>
        </w:rPr>
        <w:t>Sitisha igizo. Muulize mhusika anayeigiza Ibrahimu, "Unahisi au unawaza nini?" Mtu anaweza kujibu mambo kama, "Nimekasirika sana kuhusu kuwatuma Hagari na Ishmaeli, kwa sababu pengine sitamwona Ishmaeli tena," au "Ninaogopa kwamba Ishmaeli atakuwa katika hatari," au "Sitaki kumtuma mwana wangu mbali," au "Ninampa Hagari mwana wangu ili amtunze." Anzisha tena igizo.</w:t>
      </w:r>
    </w:p>
    <w:p>
      <w:pPr/>
      <w:r>
        <w:rPr>
          <w:lang w:val="sw_KE" w:bidi="sw_KE"/>
        </w:rPr>
      </w:r>
      <w:r>
        <w:rPr>
          <w:lang w:val="sw_KE" w:bidi="sw_KE"/>
        </w:rPr>
        <w:t>Hagari anazunguka jangwani. Maji yanapomwishia, anamweka Ishmaeli katika kivuli cha kichaka na kukaa umbali fulani, kwa sababu aliwaza moyoni mwake, "Sitaki kumwona mvulana akifa." Hagari anaanza kulia.</w:t>
      </w:r>
    </w:p>
    <w:p>
      <w:pPr/>
      <w:r>
        <w:rPr>
          <w:lang w:val="sw_KE" w:bidi="sw_KE"/>
        </w:rPr>
      </w:r>
      <w:r>
        <w:rPr>
          <w:lang w:val="sw_KE" w:bidi="sw_KE"/>
        </w:rPr>
        <w:t>Sitisha igizo. Muulize mwigizaji anayeigiza Hagar, "Unahisi vipi au unawaza nini?" Mtu anaweza kujibu mambo kama, "Nimelemewa na huzuni," au "Siwezi kumtazama mwanangu akifa, inaumiza sana." Anzisha tena igizo.</w:t>
      </w:r>
    </w:p>
    <w:p>
      <w:pPr/>
      <w:r>
        <w:rPr>
          <w:lang w:val="sw_KE" w:bidi="sw_KE"/>
        </w:rPr>
      </w:r>
      <w:r>
        <w:rPr>
          <w:lang w:val="sw_KE" w:bidi="sw_KE"/>
        </w:rPr>
        <w:t>Mungu anamsikia mvulana akilia. Malaika wa Mungu anamwita Hagari kutoka mbinguni, "Hagari, una shida gani?" Usiogope. Nimemsikia mvulana akilia anapokuwa amelala hapo. Nenda ukamsaidie mvulana kuinuka, na kumfariji. Nitamfanya kuwa mwanzilishi wa taifa kubwa." Kisha Mungu alimsaidia Hagari kukiona kisima cha maji kilichokuwa karibu. Kwa hiyo Hagari alikwenda na kujaza chombo chake maji, na kumnywesha yule kijana.</w:t>
      </w:r>
    </w:p>
    <w:p>
      <w:pPr/>
      <w:r>
        <w:rPr>
          <w:lang w:val="sw_KE" w:bidi="sw_KE"/>
        </w:rPr>
      </w:r>
      <w:r>
        <w:rPr>
          <w:lang w:val="sw_KE" w:bidi="sw_KE"/>
        </w:rPr>
        <w:t>Muulize mwigizaji anayeigiza Hagar, "Unahisi vipi au unawaza nini?" Mtu anaweza kujibu mambo kama, "Ninashukuru kwamba Mungu alimsikia mwana wangu na kuokoa maisha ya mwana wangu," au "Ninashangaa kwamba Mungu alinisikia tena, kama alivyofanya mara ya mwisho nilipotangatanga jangwani," au "Sina hofu tena kwamba mwana wangu atakufa." Maliza igizo.</w:t>
      </w:r>
    </w:p>
    <w:p>
      <w:pPr/>
      <w:r>
        <w:rPr>
          <w:lang w:val="sw_KE" w:bidi="sw_KE"/>
        </w:rPr>
      </w:r>
      <w:r>
        <w:rPr>
          <w:lang w:val="sw_KE" w:bidi="sw_KE"/>
        </w:rPr>
        <w:t>Mungu alikuwa na Ishmaeli. Ishmaeli alikua na akawa mpiga upinde. Hagari alimtafutia Ishmaeli mke kutoka Misri.</w:t>
      </w:r>
      <w:r>
        <w:rPr>
          <w:lang w:val="sw_KE" w:bidi="sw_KE"/>
        </w:rPr>
      </w:r>
    </w:p>
    <w:p>
      <w:pPr>
        <w:pStyle w:val="Heading3"/>
      </w:pPr>
      <w:r>
        <w:rPr>
          <w:lang w:val="sw_KE" w:bidi="sw_KE"/>
        </w:rPr>
        <w:t>Kujaza Mapengo</w:t>
      </w:r>
    </w:p>
    <w:p>
      <w:pPr/>
      <w:r>
        <w:rPr>
          <w:lang w:val="sw_KE" w:bidi="sw_KE"/>
        </w:rPr>
      </w:r>
      <w:r>
        <w:rPr>
          <w:lang w:val="sw_KE" w:bidi="sw_KE"/>
        </w:rPr>
        <w:t>Sikiliza toleo la sauti la Mwanzo 21:1–21 katika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b/>
          <w:lang w:val="sw_KE" w:bidi="sw_KE"/>
        </w:rPr>
        <w:t>Yahweh</w:t>
      </w:r>
      <w:r>
        <w:rPr>
          <w:lang w:val="sw_KE" w:bidi="sw_KE"/>
        </w:rPr>
        <w:t xml:space="preserve"> alimtembelea Sarah kama vile alivyosema angefanya, na Yahweh alifanya kile hasa alichomwahidi Sarah. Hapa, hadithi inatumia Yahweh, jina la kibinafsi la Mungu. Huu ni wakati pekee katika hadithi hii ambapo jina hili linatumiwa kwa Mungu. Marejeleo mengine kwa Mungu yanatumia neno la jumla kwa Mungu. Tazama neno </w:t>
      </w:r>
      <w:r>
        <w:rPr>
          <w:lang w:val="sw_KE" w:bidi="sw_KE"/>
        </w:rPr>
        <w:t>Yahweh</w:t>
      </w:r>
      <w:r>
        <w:rPr>
          <w:lang w:val="sw_KE" w:bidi="sw_KE"/>
        </w:rPr>
        <w:t xml:space="preserve"> na </w:t>
      </w:r>
      <w:r>
        <w:rPr>
          <w:lang w:val="sw_KE" w:bidi="sw_KE"/>
        </w:rPr>
        <w:t>Mungu</w:t>
      </w:r>
      <w:r>
        <w:rPr>
          <w:lang w:val="sw_KE" w:bidi="sw_KE"/>
        </w:rPr>
        <w:t xml:space="preserve"> katika Faharasa Kuu kwa maelezo zaidi. Tumia maneno sawa kwa Yahweh na Mungu kama ulivyotumia katika vifungu vya awali.</w:t>
      </w:r>
    </w:p>
    <w:p>
      <w:pPr/>
      <w:r>
        <w:rPr>
          <w:lang w:val="sw_KE" w:bidi="sw_KE"/>
        </w:rPr>
      </w:r>
      <w:r>
        <w:rPr>
          <w:lang w:val="sw_KE" w:bidi="sw_KE"/>
        </w:rPr>
        <w:t xml:space="preserve">Sarah akawa mjamzito na kumzalia Ibrahimu mwana wakati Ibrahimu alipokuwa mzee. Alizaa kwa wakati hususa ambao Mungu alisema angezaa. Ibrahimu alimwita mtoto </w:t>
      </w:r>
      <w:r>
        <w:rPr>
          <w:b/>
          <w:lang w:val="sw_KE" w:bidi="sw_KE"/>
        </w:rPr>
        <w:t>Isaka</w:t>
      </w:r>
      <w:r>
        <w:rPr>
          <w:lang w:val="sw_KE" w:bidi="sw_KE"/>
        </w:rPr>
        <w:t>. Isaka anamaanisha "anacheka."</w:t>
      </w:r>
    </w:p>
    <w:p>
      <w:pPr/>
      <w:r>
        <w:rPr>
          <w:lang w:val="sw_KE" w:bidi="sw_KE"/>
        </w:rPr>
      </w:r>
      <w:r>
        <w:rPr>
          <w:lang w:val="sw_KE" w:bidi="sw_KE"/>
        </w:rPr>
        <w:t xml:space="preserve">Kama vile Mungu alikuwa amemwamuru, Ibrahimu </w:t>
      </w:r>
      <w:r>
        <w:rPr>
          <w:b/>
          <w:lang w:val="sw_KE" w:bidi="sw_KE"/>
        </w:rPr>
        <w:t>alimtahiri</w:t>
      </w:r>
      <w:r>
        <w:rPr>
          <w:lang w:val="sw_KE" w:bidi="sw_KE"/>
        </w:rPr>
        <w:t xml:space="preserve"> Isaka wakati alikuwa na siku nane. Tumia neno lile lile la tohara kama ulivyofanya katika vifungu vilivyopita, na ukumbuke kwamba </w:t>
      </w:r>
      <w:r>
        <w:rPr>
          <w:lang w:val="sw_KE" w:bidi="sw_KE"/>
        </w:rPr>
        <w:t>tohara</w:t>
      </w:r>
      <w:r>
        <w:rPr>
          <w:lang w:val="sw_KE" w:bidi="sw_KE"/>
        </w:rPr>
        <w:t xml:space="preserve"> imo kwenye Faharasa Kuu.</w:t>
      </w:r>
    </w:p>
    <w:p>
      <w:pPr/>
      <w:r>
        <w:rPr>
          <w:lang w:val="sw_KE" w:bidi="sw_KE"/>
        </w:rPr>
      </w:r>
      <w:r>
        <w:rPr>
          <w:lang w:val="sw_KE" w:bidi="sw_KE"/>
        </w:rPr>
        <w:t xml:space="preserve">Isaka alikua. Alipoachishwa </w:t>
      </w:r>
      <w:r>
        <w:rPr>
          <w:b/>
          <w:lang w:val="sw_KE" w:bidi="sw_KE"/>
        </w:rPr>
        <w:t>kunyonya</w:t>
      </w:r>
      <w:r>
        <w:rPr>
          <w:lang w:val="sw_KE" w:bidi="sw_KE"/>
        </w:rPr>
        <w:t>, Ibrahimu aliandaa karamu kubwa ili kusherehekea. "Kuachishwa kunyonya" ina maana kwamba Isaka aliacha kunywa maziwa ya Sara na kuanza kula chakula kigumu.</w:t>
      </w:r>
    </w:p>
    <w:p>
      <w:pPr/>
      <w:r>
        <w:rPr>
          <w:lang w:val="sw_KE" w:bidi="sw_KE"/>
        </w:rPr>
      </w:r>
      <w:r>
        <w:rPr>
          <w:lang w:val="sw_KE" w:bidi="sw_KE"/>
        </w:rPr>
        <w:t xml:space="preserve">Lakini Sara alimwona Ishmaeli, mwana wa Hagari, akimfanyia Isaka dhihaka. Kwa hiyo Sara akamwambia Ibrahimu, "Mfukuze mtumwa huyu na mwana wake, kwa sababu mwana wa mtumwa huyu hatakuwa </w:t>
      </w:r>
      <w:r>
        <w:rPr>
          <w:b/>
          <w:lang w:val="sw_KE" w:bidi="sw_KE"/>
        </w:rPr>
        <w:t>mrithi</w:t>
      </w:r>
      <w:r>
        <w:rPr>
          <w:lang w:val="sw_KE" w:bidi="sw_KE"/>
        </w:rPr>
        <w:t xml:space="preserve"> pamoja na mwanangu Isaka." Mrithi alikuwa mtoto ambaye alipokea </w:t>
      </w:r>
      <w:r>
        <w:rPr>
          <w:b/>
          <w:lang w:val="sw_KE" w:bidi="sw_KE"/>
        </w:rPr>
        <w:t>urithi</w:t>
      </w:r>
      <w:r>
        <w:rPr>
          <w:lang w:val="sw_KE" w:bidi="sw_KE"/>
        </w:rPr>
        <w:t>, sehemu ya mali ya baba yake, baada ya baba yake kufa.</w:t>
      </w:r>
    </w:p>
    <w:p>
      <w:pPr/>
      <w:r>
        <w:rPr>
          <w:lang w:val="sw_KE" w:bidi="sw_KE"/>
        </w:rPr>
      </w:r>
      <w:r>
        <w:rPr>
          <w:lang w:val="sw_KE" w:bidi="sw_KE"/>
        </w:rPr>
        <w:t xml:space="preserve">Hii ilimkasirisha Ibrahimu kwa sababu Ishmaeli alikuwa mwana wake. Lakini Mungu akamwambia Ibrahimu, "Usihuzunike kwa sababu ya huyo mvulana na mjakazi wako. Fanya chochote Sarah anakuambia kufanya, kwa sababu nitakupa uzao </w:t>
      </w:r>
      <w:r>
        <w:rPr>
          <w:b/>
          <w:lang w:val="sw_KE" w:bidi="sw_KE"/>
        </w:rPr>
        <w:t>nilioahidi</w:t>
      </w:r>
      <w:r>
        <w:rPr>
          <w:lang w:val="sw_KE" w:bidi="sw_KE"/>
        </w:rPr>
        <w:t xml:space="preserve"> kupitia Isaka." Uzao unarejelea watoto wa Isaka, watoto wao, na kila mtu ambaye angemchukulia Isaka kuwa babu yao.</w:t>
      </w:r>
    </w:p>
    <w:p>
      <w:pPr/>
      <w:r>
        <w:rPr>
          <w:lang w:val="sw_KE" w:bidi="sw_KE"/>
        </w:rPr>
      </w:r>
      <w:r>
        <w:rPr>
          <w:lang w:val="sw_KE" w:bidi="sw_KE"/>
        </w:rPr>
        <w:t xml:space="preserve">Mungu aliendelea, "Na pia nitampa mwana wa mtumwa wako uzao mwingi ambao utafanya </w:t>
      </w:r>
      <w:r>
        <w:rPr>
          <w:b/>
          <w:lang w:val="sw_KE" w:bidi="sw_KE"/>
        </w:rPr>
        <w:t>taifa</w:t>
      </w:r>
      <w:r>
        <w:rPr>
          <w:lang w:val="sw_KE" w:bidi="sw_KE"/>
        </w:rPr>
        <w:t xml:space="preserve"> kubwa, kwa sababu yeye ni mwana wako pia." "Taifa" inarejelea kikundi cha watu wenye lugha moja na serikali moja. Tazama neno </w:t>
      </w:r>
      <w:r>
        <w:rPr>
          <w:lang w:val="sw_KE" w:bidi="sw_KE"/>
        </w:rPr>
        <w:t>taifa</w:t>
      </w:r>
      <w:r>
        <w:rPr>
          <w:lang w:val="sw_KE" w:bidi="sw_KE"/>
        </w:rPr>
        <w:t xml:space="preserve"> katika Faharasa Kuu kwa maelezo zaidi. Tumia neno sawa kwa taifa kama ulivyotumia katika vifungu vya awali.</w:t>
      </w:r>
    </w:p>
    <w:p>
      <w:pPr/>
      <w:r>
        <w:rPr>
          <w:lang w:val="sw_KE" w:bidi="sw_KE"/>
        </w:rPr>
      </w:r>
      <w:r>
        <w:rPr>
          <w:lang w:val="sw_KE" w:bidi="sw_KE"/>
        </w:rPr>
        <w:t>Kwa hiyo Ibrahimu aliamka mapema asubuhi iliyofuata. Aliandaa chakula na maji, akampatia Hagari, na kumwacha aende. Hajiri alitangatanga katika jangwa. Maji yalipomwishia, Hagari alimweka mwana wake chini ya kichaka na kuanza kulia.</w:t>
      </w:r>
    </w:p>
    <w:p>
      <w:pPr/>
      <w:r>
        <w:rPr>
          <w:lang w:val="sw_KE" w:bidi="sw_KE"/>
        </w:rPr>
      </w:r>
      <w:r>
        <w:rPr>
          <w:lang w:val="sw_KE" w:bidi="sw_KE"/>
        </w:rPr>
        <w:t xml:space="preserve">Mungu alimsikia mvulana akilia na </w:t>
      </w:r>
      <w:r>
        <w:rPr>
          <w:b/>
          <w:lang w:val="sw_KE" w:bidi="sw_KE"/>
        </w:rPr>
        <w:t>malaika wa Mungu</w:t>
      </w:r>
      <w:r>
        <w:rPr>
          <w:lang w:val="sw_KE" w:bidi="sw_KE"/>
        </w:rPr>
        <w:t xml:space="preserve"> alimwita Hagari kutoka </w:t>
      </w:r>
      <w:r>
        <w:rPr>
          <w:b/>
          <w:lang w:val="sw_KE" w:bidi="sw_KE"/>
        </w:rPr>
        <w:t>mbinguni</w:t>
      </w:r>
      <w:r>
        <w:rPr>
          <w:lang w:val="sw_KE" w:bidi="sw_KE"/>
        </w:rPr>
        <w:t xml:space="preserve">. Katika maeneo mengine malaika huyu anaitwa malaika wa Yahweh, malaika wa Bwana, na majina haya yanamaanisha kitu kile kile. </w:t>
      </w:r>
      <w:r>
        <w:rPr>
          <w:b/>
          <w:lang w:val="sw_KE" w:bidi="sw_KE"/>
        </w:rPr>
        <w:t>Malaika wa Mungu</w:t>
      </w:r>
      <w:r>
        <w:rPr>
          <w:lang w:val="sw_KE" w:bidi="sw_KE"/>
        </w:rPr>
        <w:t xml:space="preserve"> au </w:t>
      </w:r>
      <w:r>
        <w:rPr>
          <w:b/>
          <w:lang w:val="sw_KE" w:bidi="sw_KE"/>
        </w:rPr>
        <w:t>malaika wa Yahweh</w:t>
      </w:r>
      <w:r>
        <w:rPr>
          <w:lang w:val="sw_KE" w:bidi="sw_KE"/>
        </w:rPr>
        <w:t xml:space="preserve"> mara nyingi hurejelea Mungu akionekana kwa mtu kwa umbo la kibinadamu. Hapa, pengine inarejelea Mungu mwenyewe akizungumza na Hagar. Mbinguni ni mahali ambapo Mungu na malaika wake wanaishi. Tazama neno </w:t>
      </w:r>
      <w:r>
        <w:rPr>
          <w:lang w:val="sw_KE" w:bidi="sw_KE"/>
        </w:rPr>
        <w:t>mbinguni</w:t>
      </w:r>
      <w:r>
        <w:rPr>
          <w:lang w:val="sw_KE" w:bidi="sw_KE"/>
        </w:rPr>
        <w:t xml:space="preserve"> na </w:t>
      </w:r>
      <w:r>
        <w:rPr>
          <w:lang w:val="sw_KE" w:bidi="sw_KE"/>
        </w:rPr>
        <w:t>malaika wa Bwana</w:t>
      </w:r>
      <w:r>
        <w:rPr>
          <w:lang w:val="sw_KE" w:bidi="sw_KE"/>
        </w:rPr>
        <w:t xml:space="preserve"> au </w:t>
      </w:r>
      <w:r>
        <w:rPr>
          <w:lang w:val="sw_KE" w:bidi="sw_KE"/>
        </w:rPr>
        <w:t>malaika wa Yahweh</w:t>
      </w:r>
      <w:r>
        <w:rPr>
          <w:lang w:val="sw_KE" w:bidi="sw_KE"/>
        </w:rPr>
        <w:t xml:space="preserve"> katika Faharasa Kuu kwa maelezo zaidi. Tumia maneno sawa kwa mbingu na malaika wa Yahweh kama ulivyotumia katika vifungu vya awali. Unaweza kuchagua kutumia jina la </w:t>
      </w:r>
      <w:r>
        <w:rPr>
          <w:b/>
          <w:lang w:val="sw_KE" w:bidi="sw_KE"/>
        </w:rPr>
        <w:t>Yahweh</w:t>
      </w:r>
      <w:r>
        <w:rPr>
          <w:lang w:val="sw_KE" w:bidi="sw_KE"/>
        </w:rPr>
        <w:t xml:space="preserve"> badala ya neno la jumla la </w:t>
      </w:r>
      <w:r>
        <w:rPr>
          <w:b/>
          <w:lang w:val="sw_KE" w:bidi="sw_KE"/>
        </w:rPr>
        <w:t>Mungu</w:t>
      </w:r>
      <w:r>
        <w:rPr>
          <w:lang w:val="sw_KE" w:bidi="sw_KE"/>
        </w:rPr>
        <w:t xml:space="preserve"> katika simulizi hii.</w:t>
      </w:r>
    </w:p>
    <w:p>
      <w:pPr/>
      <w:r>
        <w:rPr>
          <w:lang w:val="sw_KE" w:bidi="sw_KE"/>
        </w:rPr>
      </w:r>
      <w:r>
        <w:rPr>
          <w:lang w:val="sw_KE" w:bidi="sw_KE"/>
        </w:rPr>
        <w:t xml:space="preserve">Hagari alijaza chombo chake cha maji na kumpa mvulana kinywaji. Na Mungu alimlinda Ishmaeli alipokuwa akikua. Ishmaeli aliishi jangwani na akawa </w:t>
      </w:r>
      <w:r>
        <w:rPr>
          <w:b/>
          <w:lang w:val="sw_KE" w:bidi="sw_KE"/>
        </w:rPr>
        <w:t>mpiga upinde stadi</w:t>
      </w:r>
      <w:r>
        <w:rPr>
          <w:lang w:val="sw_KE" w:bidi="sw_KE"/>
        </w:rPr>
        <w:t>. "Mpigamshale" inarejelea mtu ambaye anaweza kufyatua upinde na mshale ili kuwinda au kupigana.</w:t>
      </w:r>
    </w:p>
    <w:p>
      <w:pPr/>
      <w:r>
        <w:rPr>
          <w:lang w:val="sw_KE" w:bidi="sw_KE"/>
        </w:rPr>
      </w:r>
      <w:r>
        <w:rPr>
          <w:lang w:val="sw_KE" w:bidi="sw_KE"/>
        </w:rPr>
        <w:t>Ishmaeli aliishi katika jangwa la Paran, na Hagari alimchagua mke kwa ajili yake kutoka Misri.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21:22–34</w:t>
      </w:r>
      <w:r>
        <w:rPr>
          <w:lang w:val="sw_KE" w:bidi="sw_KE"/>
        </w:rPr>
      </w:r>
    </w:p>
    <w:p>
      <w:pPr>
        <w:pStyle w:val="Heading3"/>
      </w:pPr>
      <w:r>
        <w:rPr>
          <w:lang w:val="sw_KE" w:bidi="sw_KE"/>
        </w:rPr>
        <w:t>Sikiliza na Moyo</w:t>
      </w:r>
    </w:p>
    <w:p>
      <w:pPr/>
      <w:r>
        <w:rPr>
          <w:lang w:val="sw_KE" w:bidi="sw_KE"/>
        </w:rPr>
      </w:r>
      <w:r>
        <w:rPr>
          <w:lang w:val="sw_KE" w:bidi="sw_KE"/>
        </w:rPr>
        <w:t>Katika hatua hii, sikiliza Mwanzo 21:22–34 na uweke moyoni mwako Sikiliza toleo la sauti la Mwanzo 21:22–34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 21:22–34 tafsiri rahisi zaidi kuelewa.</w:t>
      </w:r>
    </w:p>
    <w:p>
      <w:pPr/>
      <w:r>
        <w:rPr>
          <w:lang w:val="sw_KE" w:bidi="sw_KE"/>
        </w:rPr>
      </w:r>
      <w:r>
        <w:rPr>
          <w:lang w:val="sw_KE" w:bidi="sw_KE"/>
        </w:rPr>
        <w:t>Katika hadithi hii Ibrahimu alifanya mkataba wa amani na Abimeleki, mfalme wa Gerar, eneo ambalo Ibrahimu aliishi. Katika hadithi ya awali, Ibrahimu alidanganya Abimeleki na kusema Sarah alikuwa dada yake, si mke wake. Abimeleki alimchukua Sarah, kwa hivyo Mungu akamtokea Abimeleki na kumzuia yeye na wale katika nyumba yake wasipate watoto mpaka Ibrahimu alipomwombea. Katika hadithi hii, Abimeleki anafanya mkataba wa amani na Ibrahimu, na Ibrahimu anaishi katika amani katika nchi ya Abimeleki. Hii ni njia moja ambayo Mungu anaanza kutunza ahadi yake ya kumpa Ibrahimu nchi.</w:t>
      </w:r>
    </w:p>
    <w:p>
      <w:pPr/>
      <w:r>
        <w:rPr>
          <w:lang w:val="sw_KE" w:bidi="sw_KE"/>
        </w:rPr>
      </w:r>
      <w:r>
        <w:rPr>
          <w:lang w:val="sw_KE" w:bidi="sw_KE"/>
        </w:rPr>
        <w:t>Siku moja mfalme wa Gerar, Abimeleki, na kamanda wa jeshi la Abimeleki, Pikoli, walimtembelea Ibrahimu. Huyu Pikoli alisafiri na Abimeleki kama mlinzi wake au angeweza kuwa shahidi rasmi wa agano kati ya Ibrahimu na Abimeleki.</w:t>
      </w:r>
    </w:p>
    <w:p>
      <w:pPr/>
      <w:r>
        <w:rPr>
          <w:lang w:val="sw_KE" w:bidi="sw_KE"/>
        </w:rPr>
      </w:r>
      <w:r>
        <w:rPr>
          <w:lang w:val="sw_KE" w:bidi="sw_KE"/>
        </w:rPr>
        <w:t>Abimeleki alimwambia Ibrahimu, "Mungu yuko pamoja nawe katika kila kitu unachofanya." Usemi "Mungu yuko pamoja nawe" unarejelea Mungu akisaidia, kulinda, na kumbariki Ibrahimu.</w:t>
      </w:r>
    </w:p>
    <w:p>
      <w:pPr/>
      <w:r>
        <w:rPr>
          <w:lang w:val="sw_KE" w:bidi="sw_KE"/>
        </w:rPr>
      </w:r>
      <w:r>
        <w:rPr>
          <w:lang w:val="sw_KE" w:bidi="sw_KE"/>
        </w:rPr>
        <w:t>Sitisha hapa na mjadili swali hili kama kikundi: Unaeleza aje baraka katika lugha yako na utamaduni? Katika utamaduni wako, watu wanafikiri ni nini kinachotokea kwa mtu wakati Mungu anambariki au yuko pamoja naye? Sitisha sauti hii hapa.</w:t>
      </w:r>
    </w:p>
    <w:p>
      <w:pPr/>
      <w:r>
        <w:rPr>
          <w:lang w:val="sw_KE" w:bidi="sw_KE"/>
        </w:rPr>
      </w:r>
      <w:r>
        <w:rPr>
          <w:lang w:val="sw_KE" w:bidi="sw_KE"/>
        </w:rPr>
        <w:t>Abimeleki aliendelea, "Ninataka uiahidi mbele ya Mungu, kwamba hutavunja kamwe agano na mimi, watoto wangu, au uzao wangu wowote." Usemi "mbele ya Mungu" unamaanisha kwamba Abimeleki alitaka Ibrahimu kufanya ahadi katika uwepo wa Mungu. Ikiwa Ibrahimu hakutimiza sehemu yake ya ahadi, Mungu angemwadhibu Ibrahimu.</w:t>
      </w:r>
    </w:p>
    <w:p>
      <w:pPr/>
      <w:r>
        <w:rPr>
          <w:lang w:val="sw_KE" w:bidi="sw_KE"/>
        </w:rPr>
      </w:r>
      <w:r>
        <w:rPr>
          <w:lang w:val="sw_KE" w:bidi="sw_KE"/>
        </w:rPr>
        <w:t>Abimeleki alimaliza, "Nimekuwa mwaminifu kwako, kwa hiyo apa kwamba utakuwa mwaminifu kwangu na nchi hii ambapo sasa unaishi kama mgeni." Abimeleki anaonekana kuwa na nguvu zaidi kuliko Ibrahimu kwa sababu Abimeleki ni mfalme. Hata hivyo, kile Abimeleki anasema kinaonyesha kwamba Abimeleki anaona kwamba Ibrahimu ana nguvu kwa sababu Mungu yuko pamoja naye.</w:t>
      </w:r>
    </w:p>
    <w:p>
      <w:pPr/>
      <w:r>
        <w:rPr>
          <w:lang w:val="sw_KE" w:bidi="sw_KE"/>
        </w:rPr>
      </w:r>
      <w:r>
        <w:rPr>
          <w:lang w:val="sw_KE" w:bidi="sw_KE"/>
        </w:rPr>
        <w:t>Ibrahimu akajibu, "Ndio, ninaapa!" Viapo vilikuwa ahadi muhimu kati ya watu. Watu walilazimika kutunza viapo walivyoapa.</w:t>
      </w:r>
    </w:p>
    <w:p>
      <w:pPr/>
      <w:r>
        <w:rPr>
          <w:lang w:val="sw_KE" w:bidi="sw_KE"/>
        </w:rPr>
      </w:r>
      <w:r>
        <w:rPr>
          <w:lang w:val="sw_KE" w:bidi="sw_KE"/>
        </w:rPr>
        <w:t>Kisha Ibrahimu analalamika kwa Abimeleki kuhusu kisima cha maji ambacho watumishi wa Abimeleki walikuwa wamekichukua kwa nguvu kutoka kwa watumishi wa Ibrahimu. Watumishi wa Abimeleki walikuwa wamekichukua kisima wakati fulani hapo awali. Abimeleki akajibu, "Hii ni mara ya kwanza nimesikia kuhusu hii. Sijui ni nani anayehusika na hii. Hujawahi kulalamika kuhusu hili hapo awali.''</w:t>
      </w:r>
    </w:p>
    <w:p>
      <w:pPr/>
      <w:r>
        <w:rPr>
          <w:lang w:val="sw_KE" w:bidi="sw_KE"/>
        </w:rPr>
      </w:r>
      <w:r>
        <w:rPr>
          <w:lang w:val="sw_KE" w:bidi="sw_KE"/>
        </w:rPr>
        <w:t>Kisha Ibrahimu alimpa Abimeleki kondoo na ng'ombe, na walifanya agano pamoja. Zawadi za Ibrahimu kwa Abimeleki, kondoo na ng'ombe, pengine ilionyesha kwamba walikuwa wamefanya agano pamoja. Hii ilikuwa zawadi ya urafiki kati ya Ibrahimu na Abimeleki. Agano ni makubaliano ya kudumu yaliyofanywa kati ya watu wawili au makundi ambayo yanaanzisha amani au urafiki. Watu wote wawili wanakubali kuwa waaminifu kwa makubaliano haya na kubakia katika uhusiano mzuri na kila mmoja. Maagano ni ya kina zaidi kuliko mikataba ya kisheria kwa sababu maagano yanahitaji uaminifu wa pande zote mbili. Agano hili linaonyesha makubaliano ya urafiki kati ya Abimeleki na Ibrahimu.</w:t>
      </w:r>
    </w:p>
    <w:p>
      <w:pPr/>
      <w:r>
        <w:rPr>
          <w:lang w:val="sw_KE" w:bidi="sw_KE"/>
        </w:rPr>
      </w:r>
      <w:r>
        <w:rPr>
          <w:lang w:val="sw_KE" w:bidi="sw_KE"/>
        </w:rPr>
        <w:t>Sitisha hapa na mjadili swali hili kama kikundi: Ni vipi na ni lini watu wanafanya makubaliano kama haya katika utamaduni wako? Simulia hadithi kuhusu wakati mtu alifanya agano au makubaliano kama ule ambao Ibrahimu na Abimeleki walifanya. Sitisha sauti hii hapa.</w:t>
      </w:r>
    </w:p>
    <w:p>
      <w:pPr/>
      <w:r>
        <w:rPr>
          <w:lang w:val="sw_KE" w:bidi="sw_KE"/>
        </w:rPr>
      </w:r>
      <w:r>
        <w:rPr>
          <w:lang w:val="sw_KE" w:bidi="sw_KE"/>
        </w:rPr>
        <w:t>Lakini Ibrahimu pia alichukua kondoo wengine saba wa kike, ambao walikuwa kondoo wadogo wa kike, na kuwaweka kando. Abimeleki aliuliza, "Kwa nini umeweka hawa saba kando ya wengine?"</w:t>
      </w:r>
    </w:p>
    <w:p>
      <w:pPr/>
      <w:r>
        <w:rPr>
          <w:lang w:val="sw_KE" w:bidi="sw_KE"/>
        </w:rPr>
      </w:r>
      <w:r>
        <w:rPr>
          <w:lang w:val="sw_KE" w:bidi="sw_KE"/>
        </w:rPr>
        <w:t>Ibrahimu akajibu, "Tafadhali kubali kondoo hawa saba ili kuonyesha kwamba unakubali nilichimba kisima hiki." Kwa kukubali kondoo, Abimeleki alionyesha kwa kila mtu karibu nao kwamba alikubali kwamba Ibrahimu alimiliki kisima.</w:t>
      </w:r>
    </w:p>
    <w:p>
      <w:pPr/>
      <w:r>
        <w:rPr>
          <w:lang w:val="sw_KE" w:bidi="sw_KE"/>
        </w:rPr>
      </w:r>
      <w:r>
        <w:rPr>
          <w:lang w:val="sw_KE" w:bidi="sw_KE"/>
        </w:rPr>
        <w:t>Kisha Ibrahimu aliita eneo Beersheba, ambalo linamaanisha "kisima cha kiapo" au "kisima cha saba." Hii inaweza kurejelea kiapo walichoapa pale au inaweza kurejelea kondoo saba Ibrahimu alitoa kama zawadi. "Kiapo" kinaongezwa kwenye ahadi ili watu wajue kwamba lazima waweke makubaliano yao na haiwezi kubadilishwa. Mtu ambaye anayechukua kiapo anamwomba Mungu amuadhibu kama hatatii ahadi yake.</w:t>
      </w:r>
    </w:p>
    <w:p>
      <w:pPr/>
      <w:r>
        <w:rPr>
          <w:lang w:val="sw_KE" w:bidi="sw_KE"/>
        </w:rPr>
      </w:r>
      <w:r>
        <w:rPr>
          <w:lang w:val="sw_KE" w:bidi="sw_KE"/>
        </w:rPr>
        <w:t xml:space="preserve">Sitisha hapa. Kama kikundi, angalia eneo </w:t>
      </w:r>
      <w:r>
        <w:rPr>
          <w:lang w:val="sw_KE" w:bidi="sw_KE"/>
        </w:rPr>
        <w:t>ambalo Beersheba na kisima kinaweza</w:t>
      </w:r>
      <w:r>
        <w:rPr>
          <w:lang w:val="sw_KE" w:bidi="sw_KE"/>
        </w:rPr>
        <w:t xml:space="preserve"> kuwa kwenye ramani. Sitisha sauti hii hapa.</w:t>
      </w:r>
    </w:p>
    <w:p>
      <w:pPr/>
      <w:r>
        <w:rPr>
          <w:lang w:val="sw_KE" w:bidi="sw_KE"/>
        </w:rPr>
      </w:r>
      <w:r>
        <w:rPr>
          <w:lang w:val="sw_KE" w:bidi="sw_KE"/>
        </w:rPr>
        <w:t xml:space="preserve">Baada ya kufanya agano, Abimeleki na Fikoli walirudi nyumbani kwao, nchi ya watu wa Wafilisti. Ibrahimu alipanda mti wa mkwaju katika Beersheba, na kumwabudu Yahweh, Mungu wa Milele ambaye anaishi milele, hapo. Ibrahimu pengine alipanda mti ili kumkumbusha jinsi Mungu alikuwa amembariki na kuonyesha kwamba alikuwa amemwabudu Mungu hapo. Ibrahimu hakuabudu mti. </w:t>
      </w:r>
    </w:p>
    <w:p>
      <w:pPr/>
      <w:r>
        <w:rPr>
          <w:lang w:val="sw_KE" w:bidi="sw_KE"/>
        </w:rPr>
      </w:r>
      <w:r>
        <w:rPr>
          <w:lang w:val="sw_KE" w:bidi="sw_KE"/>
        </w:rPr>
        <w:t xml:space="preserve">Sitisha hapa: Kama kikundi, angalia picha ya </w:t>
      </w:r>
      <w:r>
        <w:rPr>
          <w:lang w:val="sw_KE" w:bidi="sw_KE"/>
        </w:rPr>
        <w:t>mti wa mkwaju</w:t>
      </w:r>
      <w:r>
        <w:rPr>
          <w:lang w:val="sw_KE" w:bidi="sw_KE"/>
        </w:rPr>
        <w:t>. Sitisha sauti hii hapa.</w:t>
      </w:r>
    </w:p>
    <w:p>
      <w:pPr/>
      <w:r>
        <w:rPr>
          <w:lang w:val="sw_KE" w:bidi="sw_KE"/>
        </w:rPr>
      </w:r>
      <w:r>
        <w:rPr>
          <w:lang w:val="sw_KE" w:bidi="sw_KE"/>
        </w:rPr>
        <w:t>Sitisha hapa na mjadili swali hili kama kikundi: Ni aina gani za mambo wewe au watu katika jamii yako wanafanya wakati unataka kujikumbusha jinsi Mungu amekubariki? Sitisha sauti hii hapa.</w:t>
      </w:r>
    </w:p>
    <w:p>
      <w:pPr/>
      <w:r>
        <w:rPr>
          <w:lang w:val="sw_KE" w:bidi="sw_KE"/>
        </w:rPr>
      </w:r>
      <w:r>
        <w:rPr>
          <w:lang w:val="sw_KE" w:bidi="sw_KE"/>
        </w:rPr>
        <w:t>Ibrahimu aliishi kama mgeni katika nchi ya Wafilisti kwa muda mrefu. Hii ni mara ya kwanza simulizi hizi zinaiita nchi Ibrahimu aliishi katika nchi ya Wafilisti.</w:t>
      </w:r>
    </w:p>
    <w:p>
      <w:pPr/>
      <w:r>
        <w:rPr>
          <w:lang w:val="sw_KE" w:bidi="sw_KE"/>
        </w:rPr>
      </w:r>
      <w:r>
        <w:rPr>
          <w:lang w:val="sw_KE" w:bidi="sw_KE"/>
        </w:rPr>
        <w:t xml:space="preserve">Sitisha hapa. Kama kikundi, angalia eneo </w:t>
      </w:r>
      <w:r>
        <w:rPr>
          <w:lang w:val="sw_KE" w:bidi="sw_KE"/>
        </w:rPr>
        <w:t>ambalo watu wa Wafilisti waliishi kwenye ramani</w:t>
      </w:r>
      <w:r>
        <w:rPr>
          <w:lang w:val="sw_KE" w:bidi="sw_KE"/>
        </w:rPr>
        <w:t>, pamoja na Beersheba. Sitisha sauti hii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 21:22–34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hii ina matukio manne.</w:t>
      </w:r>
    </w:p>
    <w:p>
      <w:pPr/>
      <w:r>
        <w:rPr>
          <w:lang w:val="sw_KE" w:bidi="sw_KE"/>
        </w:rPr>
      </w:r>
      <w:r>
        <w:rPr>
          <w:b/>
          <w:lang w:val="sw_KE" w:bidi="sw_KE"/>
        </w:rPr>
        <w:t>Katika tukio la kwanza:</w:t>
      </w:r>
      <w:r>
        <w:rPr>
          <w:lang w:val="sw_KE" w:bidi="sw_KE"/>
        </w:rPr>
        <w:t xml:space="preserve"> Karibu wakati huo Abimeleki na kamanda wa jeshi lake, Phikoli, walimtembelea Ibrahimu. Abimeleki alisema, "Ni wazi Mungu yuko pamoja nawe, akikusaidia katika kila kitu unachofanya. Niape katika jina la Mungu kwamba hutanidanganya mimi, watoto wangu, au uzao wangu wowote. Nimekuwa mkarimu kwako, kwa hiyo uape kwamba utakuwa mkarimu kwangu na kwa nchi hii ambapo unaishi kama mgeni."</w:t>
      </w:r>
    </w:p>
    <w:p>
      <w:pPr/>
      <w:r>
        <w:rPr>
          <w:lang w:val="sw_KE" w:bidi="sw_KE"/>
        </w:rPr>
      </w:r>
      <w:r>
        <w:rPr>
          <w:lang w:val="sw_KE" w:bidi="sw_KE"/>
        </w:rPr>
        <w:t>Ibrahimu akajibu, "Ndio, ninaapa!"</w:t>
      </w:r>
    </w:p>
    <w:p>
      <w:pPr/>
      <w:r>
        <w:rPr>
          <w:lang w:val="sw_KE" w:bidi="sw_KE"/>
        </w:rPr>
      </w:r>
      <w:r>
        <w:rPr>
          <w:b/>
          <w:lang w:val="sw_KE" w:bidi="sw_KE"/>
        </w:rPr>
        <w:t>Katika tukio la pili:</w:t>
      </w:r>
      <w:r>
        <w:rPr>
          <w:lang w:val="sw_KE" w:bidi="sw_KE"/>
        </w:rPr>
        <w:t xml:space="preserve"> Kisha Ibrahimu alalamika kwa Abimeleki kuhusu kisima cha maji ambacho watumishi wa Abimeleki walikuwa wameichukua kutoka kwa watumishi wa Ibrahimu kwa nguvu.</w:t>
      </w:r>
    </w:p>
    <w:p>
      <w:pPr/>
      <w:r>
        <w:rPr>
          <w:lang w:val="sw_KE" w:bidi="sw_KE"/>
        </w:rPr>
      </w:r>
      <w:r>
        <w:rPr>
          <w:lang w:val="sw_KE" w:bidi="sw_KE"/>
        </w:rPr>
        <w:t>Abimeleki alisema, "Sijui ni nani alifanya hivyo. Hukuambia kuhusu hilo, na hii ni mara ya kwanza nimesikia kuhusu hilo."</w:t>
      </w:r>
    </w:p>
    <w:p>
      <w:pPr/>
      <w:r>
        <w:rPr>
          <w:lang w:val="sw_KE" w:bidi="sw_KE"/>
        </w:rPr>
      </w:r>
      <w:r>
        <w:rPr>
          <w:b/>
          <w:lang w:val="sw_KE" w:bidi="sw_KE"/>
        </w:rPr>
        <w:t>Katika tukio la tatu:</w:t>
      </w:r>
      <w:r>
        <w:rPr>
          <w:lang w:val="sw_KE" w:bidi="sw_KE"/>
        </w:rPr>
        <w:t xml:space="preserve"> Kwa hiyo Ibrahimu alimpa Abimeleki kondoo na ng'ombe na walifanya mkataba. Lakini Ibrahimu alichukua kondoo saba wadogo wa kike na kuwatenga. Abimeleki aliuliza, "Kwa nini uliweka kondoo hawa saba wadogo wa kike kando na wengine?"</w:t>
      </w:r>
    </w:p>
    <w:p>
      <w:pPr/>
      <w:r>
        <w:rPr>
          <w:lang w:val="sw_KE" w:bidi="sw_KE"/>
        </w:rPr>
      </w:r>
      <w:r>
        <w:rPr>
          <w:lang w:val="sw_KE" w:bidi="sw_KE"/>
        </w:rPr>
        <w:t>Ibrahimu akajibu, "Tafadhali kubali kondoo hawa saba ili kuonyesha kwamba unakubali nilichimba kisima hiki." Kisha Ibrahimu aliita mahali hapo Beersheba, kwa sababu waliapa kiapo hapo.</w:t>
      </w:r>
    </w:p>
    <w:p>
      <w:pPr/>
      <w:r>
        <w:rPr>
          <w:lang w:val="sw_KE" w:bidi="sw_KE"/>
        </w:rPr>
      </w:r>
      <w:r>
        <w:rPr>
          <w:b/>
          <w:lang w:val="sw_KE" w:bidi="sw_KE"/>
        </w:rPr>
        <w:t>Katika tukio la nne:</w:t>
      </w:r>
      <w:r>
        <w:rPr>
          <w:lang w:val="sw_KE" w:bidi="sw_KE"/>
        </w:rPr>
        <w:t xml:space="preserve"> Baada ya kufanya agano katika Beersheba, Abimeleki aliondoka na Phikoli, kamanda wa jeshi lake, na walirudi nyumbani katika nchi ambayo watu wa Wafilisti waliishi.</w:t>
      </w:r>
    </w:p>
    <w:p>
      <w:pPr/>
      <w:r>
        <w:rPr>
          <w:lang w:val="sw_KE" w:bidi="sw_KE"/>
        </w:rPr>
      </w:r>
      <w:r>
        <w:rPr>
          <w:lang w:val="sw_KE" w:bidi="sw_KE"/>
        </w:rPr>
        <w:t>Kisha Ibrahimu alipanda mti wa mkwaju katika Beersheba, na alimwabudu Yahweh, Mungu wa Milele, hapo. Na Ibrahimu aliishi kama mgeni katika nchi ya watu wa Wafilisti kwa muda mrefu.</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Abimeleki</w:t>
      </w:r>
    </w:p>
    <w:p>
      <w:pPr>
        <w:pStyle w:val="ListBullet"/>
        <w:spacing w:line="240" w:lineRule="auto"/>
        <w:ind w:left="720"/>
      </w:pPr>
      <w:r>
        <w:rPr>
          <w:lang w:val="sw_KE" w:bidi="sw_KE"/>
        </w:rPr>
      </w:r>
      <w:r>
        <w:rPr>
          <w:lang w:val="sw_KE" w:bidi="sw_KE"/>
        </w:rPr>
        <w:t>na Phikoli</w:t>
      </w:r>
    </w:p>
    <w:p>
      <w:pPr/>
      <w:r>
        <w:rPr>
          <w:lang w:val="sw_KE" w:bidi="sw_KE"/>
        </w:rPr>
      </w:r>
      <w:r>
        <w:rPr>
          <w:lang w:val="sw_KE" w:bidi="sw_KE"/>
        </w:rPr>
        <w:t>Kama kikundi, zingatia sehemu hizi za mpangilio wa simulizi:</w:t>
      </w:r>
    </w:p>
    <w:p>
      <w:pPr/>
      <w:r>
        <w:rPr>
          <w:lang w:val="sw_KE" w:bidi="sw_KE"/>
        </w:rPr>
      </w:r>
      <w:r>
        <w:rPr>
          <w:lang w:val="sw_KE" w:bidi="sw_KE"/>
        </w:rPr>
        <w:t>Tazama harakati na mazungumzo katika tukio la kwanza. Tukio la kwanza linaanza na neno ambalo linamaanisha "kuhusu wakati huo" au "muda mfupi baadaye." Hadithi hii ilitokea muda mfupi baada ya Ibrahimu kuwafukuza Hagari na Ishmaeli. Abimeleki na kamanda wa wanaume wake wa vita, Phikoli, wanamtembelea Ibrahimu.</w:t>
      </w:r>
    </w:p>
    <w:p>
      <w:pPr/>
      <w:r>
        <w:rPr>
          <w:lang w:val="sw_KE" w:bidi="sw_KE"/>
        </w:rPr>
      </w:r>
      <w:r>
        <w:rPr>
          <w:lang w:val="sw_KE" w:bidi="sw_KE"/>
        </w:rPr>
        <w:t>Abimeleki anamwambia Ibrahimu, "Nimeona kwamba Mungu yuko pamoja nawe katika kila kitu unachofanya. Abimeleki aliendelea, "Ninataka uiahidi mbele ya Mungu, kwamba hutavunja kamwe agano na mimi, watoto wangu, au uzao wangu wowote. Nimekuwa mkarimu kwako, kwa hiyo uwe mkarimu kwangu na watu wa nchi hii ambapo sasa unaishi kama mgeni." Hapa Abimeleki anatumia lugha ambayo inaonyesha anamwomba Ibrahimu kitu.</w:t>
      </w:r>
    </w:p>
    <w:p>
      <w:pPr/>
      <w:r>
        <w:rPr>
          <w:lang w:val="sw_KE" w:bidi="sw_KE"/>
        </w:rPr>
      </w:r>
      <w:r>
        <w:rPr>
          <w:lang w:val="sw_KE" w:bidi="sw_KE"/>
        </w:rPr>
        <w:t>Ibrahimu anajibu, "Ninaahidi."</w:t>
      </w:r>
    </w:p>
    <w:p>
      <w:pPr/>
      <w:r>
        <w:rPr>
          <w:lang w:val="sw_KE" w:bidi="sw_KE"/>
        </w:rPr>
      </w:r>
      <w:r>
        <w:rPr>
          <w:lang w:val="sw_KE" w:bidi="sw_KE"/>
        </w:rPr>
        <w:t>Katika tukio la pili, unaweza kutaka kubadilisha utaratibu wa kitendo katika tukio hili kwa utaratibu ambao ulitokea. Hapo awali kabla ya ziara ya Abimeleki, watumishi wa Abimeleki walichukua mojawapo ya visima vya maji vya Ibrahimu kutoka kwa watumishi wa Ibrahimu. Baada ya Ibrahimu kufanya ahadi na Abimeleki, analalamika kuhusu kisima cha maji kwa Abimeleki.</w:t>
      </w:r>
    </w:p>
    <w:p>
      <w:pPr/>
      <w:r>
        <w:rPr>
          <w:lang w:val="sw_KE" w:bidi="sw_KE"/>
        </w:rPr>
      </w:r>
      <w:r>
        <w:rPr>
          <w:lang w:val="sw_KE" w:bidi="sw_KE"/>
        </w:rPr>
        <w:t>Lakini Abimeleki anajibu, "Sijui ni nani alichukua kisima chako. Kwa nini huku sema kitu hapo awali? Hii ni mara ya kwanza nilisikia kuhusu hii."</w:t>
      </w:r>
    </w:p>
    <w:p>
      <w:pPr/>
      <w:r>
        <w:rPr>
          <w:lang w:val="sw_KE" w:bidi="sw_KE"/>
        </w:rPr>
      </w:r>
      <w:r>
        <w:rPr>
          <w:lang w:val="sw_KE" w:bidi="sw_KE"/>
        </w:rPr>
        <w:t>Wazia kitendo katika tukio la tatu. Ibrahimu anampa Abimeleki kondoo na ng'ombe, na wanaume hao wawili wanafanya mkataba pamoja. Lakini Ibrahimu anachukua kondoo saba wadogo wa kike na kuwatenga kando.</w:t>
      </w:r>
    </w:p>
    <w:p>
      <w:pPr/>
      <w:r>
        <w:rPr>
          <w:lang w:val="sw_KE" w:bidi="sw_KE"/>
        </w:rPr>
      </w:r>
      <w:r>
        <w:rPr>
          <w:lang w:val="sw_KE" w:bidi="sw_KE"/>
        </w:rPr>
        <w:t xml:space="preserve">Sitisha hapa. Kama kikundi, angalia picha za kondoo, </w:t>
      </w:r>
      <w:r>
        <w:rPr>
          <w:lang w:val="sw_KE" w:bidi="sw_KE"/>
        </w:rPr>
        <w:t>ng'ombe</w:t>
      </w:r>
      <w:r>
        <w:rPr>
          <w:lang w:val="sw_KE" w:bidi="sw_KE"/>
        </w:rPr>
        <w:t xml:space="preserve">, na </w:t>
      </w:r>
      <w:r>
        <w:rPr>
          <w:b/>
          <w:lang w:val="sw_KE" w:bidi="sw_KE"/>
        </w:rPr>
        <w:t>kondoo wadogo</w:t>
      </w:r>
      <w:r>
        <w:rPr>
          <w:lang w:val="sw_KE" w:bidi="sw_KE"/>
        </w:rPr>
        <w:t xml:space="preserve"> wa </w:t>
      </w:r>
      <w:r>
        <w:rPr>
          <w:lang w:val="sw_KE" w:bidi="sw_KE"/>
        </w:rPr>
        <w:t>kike</w:t>
      </w:r>
      <w:r>
        <w:rPr>
          <w:lang w:val="sw_KE" w:bidi="sw_KE"/>
        </w:rPr>
        <w:t>. Sitisha sauti hii hapa.</w:t>
      </w:r>
    </w:p>
    <w:p>
      <w:pPr/>
      <w:r>
        <w:rPr>
          <w:lang w:val="sw_KE" w:bidi="sw_KE"/>
        </w:rPr>
      </w:r>
      <w:r>
        <w:rPr>
          <w:lang w:val="sw_KE" w:bidi="sw_KE"/>
        </w:rPr>
        <w:t>Abimeleki anauliza, "Kwa nini uliweka kondoo hawa saba wadogo wa kike kando?"</w:t>
      </w:r>
    </w:p>
    <w:p>
      <w:pPr/>
      <w:r>
        <w:rPr>
          <w:lang w:val="sw_KE" w:bidi="sw_KE"/>
        </w:rPr>
      </w:r>
      <w:r>
        <w:rPr>
          <w:lang w:val="sw_KE" w:bidi="sw_KE"/>
        </w:rPr>
        <w:t>Ibrahimu anajibu, "Kubali kondoo hawa saba wadogo wa kike kutoka kwangu kama uthibitisho kwa kila mtu kwamba kisima hiki cha maji ni changu mimi." Abimeleki anakubali na kuwakubali kondoo.</w:t>
      </w:r>
    </w:p>
    <w:p>
      <w:pPr/>
      <w:r>
        <w:rPr>
          <w:lang w:val="sw_KE" w:bidi="sw_KE"/>
        </w:rPr>
      </w:r>
      <w:r>
        <w:rPr>
          <w:lang w:val="sw_KE" w:bidi="sw_KE"/>
        </w:rPr>
        <w:t>Wazia kitendo katika tukio la nne. Abimeleki na Phikoli wanarudi katika eneo ambalo watu wanaoitwa Wafilisti wanaishi.</w:t>
      </w:r>
    </w:p>
    <w:p>
      <w:pPr/>
      <w:r>
        <w:rPr>
          <w:lang w:val="sw_KE" w:bidi="sw_KE"/>
        </w:rPr>
      </w:r>
      <w:r>
        <w:rPr>
          <w:lang w:val="sw_KE" w:bidi="sw_KE"/>
        </w:rPr>
        <w:t>Ibrahimu anaita eneo hilo Beersheba, ambalo linamaanisha "kisima cha kiapo," kwa sababu Ibrahimu na Abimeleki waliapa kiapo hapo.</w:t>
      </w:r>
    </w:p>
    <w:p>
      <w:pPr/>
      <w:r>
        <w:rPr>
          <w:lang w:val="sw_KE" w:bidi="sw_KE"/>
        </w:rPr>
      </w:r>
      <w:r>
        <w:rPr>
          <w:lang w:val="sw_KE" w:bidi="sw_KE"/>
        </w:rPr>
        <w:t xml:space="preserve">Sitisha hapa. Kama kikundi, angalia pahali ambapo </w:t>
      </w:r>
      <w:r>
        <w:rPr>
          <w:lang w:val="sw_KE" w:bidi="sw_KE"/>
        </w:rPr>
        <w:t>eneo la Beersheba linaweza kuwa</w:t>
      </w:r>
      <w:r>
        <w:rPr>
          <w:lang w:val="sw_KE" w:bidi="sw_KE"/>
        </w:rPr>
        <w:t xml:space="preserve"> kwenye ramani. Sitisha sauti hii hapa.</w:t>
      </w:r>
    </w:p>
    <w:p>
      <w:pPr/>
      <w:r>
        <w:rPr>
          <w:lang w:val="sw_KE" w:bidi="sw_KE"/>
        </w:rPr>
      </w:r>
      <w:r>
        <w:rPr>
          <w:lang w:val="sw_KE" w:bidi="sw_KE"/>
        </w:rPr>
        <w:t>Ibrahimu anapanda mti wa mkwaju na kuliita jina la Yahweh, Mungu ambaye anaishi milele. Kifungu hiki kinatumia lugha maalum kuzungumzia kuhusu Ibrahimu kumwabudu Mungu. Ikiwa mtu aliita jina la mtu, waliamini kwamba mtu huyo alikuwa na nguvu na mamlaka.</w:t>
      </w:r>
    </w:p>
    <w:p>
      <w:pPr/>
      <w:r>
        <w:rPr>
          <w:lang w:val="sw_KE" w:bidi="sw_KE"/>
        </w:rPr>
      </w:r>
      <w:r>
        <w:rPr>
          <w:lang w:val="sw_KE" w:bidi="sw_KE"/>
        </w:rPr>
        <w:t xml:space="preserve">Sitisha hapa. Sitisha hapa: Kama kikundi, angalia picha ya </w:t>
      </w:r>
      <w:r>
        <w:rPr>
          <w:lang w:val="sw_KE" w:bidi="sw_KE"/>
        </w:rPr>
        <w:t>mti wa mkwaju</w:t>
      </w:r>
      <w:r>
        <w:rPr>
          <w:lang w:val="sw_KE" w:bidi="sw_KE"/>
        </w:rPr>
        <w:t>. Sitisha sauti hii hapa.</w:t>
      </w:r>
    </w:p>
    <w:p>
      <w:pPr/>
      <w:r>
        <w:rPr>
          <w:lang w:val="sw_KE" w:bidi="sw_KE"/>
        </w:rPr>
      </w:r>
      <w:r>
        <w:rPr>
          <w:lang w:val="sw_KE" w:bidi="sw_KE"/>
        </w:rPr>
        <w:t>Na Ibrahimu anaishi kama mgeni katika eneo la watu wanaoitwa Wafilisti kwa miaka mingi zaidi.</w:t>
      </w:r>
    </w:p>
    <w:p>
      <w:pPr/>
      <w:r>
        <w:rPr>
          <w:lang w:val="sw_KE" w:bidi="sw_KE"/>
        </w:rPr>
      </w:r>
      <w:r>
        <w:rPr>
          <w:lang w:val="sw_KE" w:bidi="sw_KE"/>
        </w:rPr>
        <w:t xml:space="preserve">Sitisha hapa. Kama kikundi, angalia eneo </w:t>
      </w:r>
      <w:r>
        <w:rPr>
          <w:lang w:val="sw_KE" w:bidi="sw_KE"/>
        </w:rPr>
        <w:t>ambalo watu wanaoitwa Wafilisti waliishi kwenye ramani</w:t>
      </w:r>
      <w:r>
        <w:rPr>
          <w:lang w:val="sw_KE" w:bidi="sw_KE"/>
        </w:rPr>
        <w:t>. Hii ni pamoja na Beersheba. Sitisha sauti hii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 21:22–34 tafsiri rahisi zaidi kuelewa.</w:t>
      </w:r>
    </w:p>
    <w:p>
      <w:pPr/>
      <w:r>
        <w:rPr>
          <w:lang w:val="sw_KE" w:bidi="sw_KE"/>
        </w:rPr>
      </w:r>
      <w:r>
        <w:rPr>
          <w:lang w:val="sw_KE" w:bidi="sw_KE"/>
        </w:rPr>
        <w:t>Katika hatua hii, kikundi kitaigiza simulizi hii.</w:t>
      </w:r>
    </w:p>
    <w:p>
      <w:pPr/>
      <w:r>
        <w:rPr>
          <w:lang w:val="sw_KE" w:bidi="sw_KE"/>
        </w:rPr>
      </w:r>
      <w:r>
        <w:rPr>
          <w:lang w:val="sw_KE" w:bidi="sw_KE"/>
        </w:rPr>
        <w:t>Simulizi hii ina matukio manne.</w:t>
      </w:r>
    </w:p>
    <w:p>
      <w:pPr/>
      <w:r>
        <w:rPr>
          <w:lang w:val="sw_KE" w:bidi="sw_KE"/>
        </w:rPr>
      </w:r>
      <w:r>
        <w:rPr>
          <w:lang w:val="sw_KE" w:bidi="sw_KE"/>
        </w:rPr>
        <w:t>Wahusika katika simulizi hii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Abimeleki</w:t>
      </w:r>
    </w:p>
    <w:p>
      <w:pPr>
        <w:pStyle w:val="ListBullet"/>
        <w:spacing w:line="240" w:lineRule="auto"/>
        <w:ind w:left="720"/>
      </w:pPr>
      <w:r>
        <w:rPr>
          <w:lang w:val="sw_KE" w:bidi="sw_KE"/>
        </w:rPr>
      </w:r>
      <w:r>
        <w:rPr>
          <w:lang w:val="sw_KE" w:bidi="sw_KE"/>
        </w:rPr>
        <w:t>na Phikoli</w:t>
      </w:r>
    </w:p>
    <w:p>
      <w:pPr/>
      <w:r>
        <w:rPr>
          <w:lang w:val="sw_KE" w:bidi="sw_KE"/>
        </w:rPr>
      </w:r>
      <w:r>
        <w:rPr>
          <w:lang w:val="sw_KE" w:bidi="sw_KE"/>
        </w:rPr>
        <w:t>Kama kikundi, igizeni simulizi hii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Ufuatayo ni mfano wa igizo hili na majibu yanayowezekana.</w:t>
      </w:r>
    </w:p>
    <w:p>
      <w:pPr/>
      <w:r>
        <w:rPr>
          <w:lang w:val="sw_KE" w:bidi="sw_KE"/>
        </w:rPr>
      </w:r>
      <w:r>
        <w:rPr>
          <w:lang w:val="sw_KE" w:bidi="sw_KE"/>
        </w:rPr>
        <w:t>Siku moja Abimeleki anamtembelea Ibrahimu na Fikoli, kamanda wa jeshi la Abimeleki. Abimeleki anamwambia Ibrahimu, "Ni wazi Mungu yuko pamoja nawe, akikusaidia katika kila kitu unachofanya." Niape kwa jina la Mungu kwamba hutawahi kunidanganya mimi, watoto wangu, au yeyote katika uzao wangu. Nimekuwa mwaminifu kwako, kwa hiyo niapie kwamba utakuwa mwaminifu kwangu na kwa nchi hii, ambapo unaishi kama mgeni."</w:t>
      </w:r>
    </w:p>
    <w:p>
      <w:pPr/>
      <w:r>
        <w:rPr>
          <w:lang w:val="sw_KE" w:bidi="sw_KE"/>
        </w:rPr>
      </w:r>
      <w:r>
        <w:rPr>
          <w:lang w:val="sw_KE" w:bidi="sw_KE"/>
        </w:rPr>
        <w:t>Sitisha igizo. Muulize mwigizaji anayeigiza Abimeleki, "Unahisi vipi au unawaza nini?" Mtu anaweza kujibu mambo kama, "Ninataka kuhakikisha kwamba Ibrahimu hatanidanganya tena, kama alivyofanya wakati aliposema Sarah alikuwa dada yake," au "Ninaweza kuona kwamba Mungu yuko na Ibrahimu, kwa hiyo ninataka kuhakikisha kwamba Ibrahimu na mimi tuna muungano," au "Nimekuwa mwaminifu kwa Ibrahimu, kwa hiyo ninafikiri Ibrahimu anapaswa kuahidi kuwa mwaminifu kwangu." Anzisha tena igizo.</w:t>
      </w:r>
    </w:p>
    <w:p>
      <w:pPr/>
      <w:r>
        <w:rPr>
          <w:lang w:val="sw_KE" w:bidi="sw_KE"/>
        </w:rPr>
      </w:r>
      <w:r>
        <w:rPr>
          <w:lang w:val="sw_KE" w:bidi="sw_KE"/>
        </w:rPr>
        <w:t>Ibrahimu anajibu, "Ndio, nitaapa kufanya hivyo!" Kisha Ibrahimu analalamika kwa Abimeleki kuhusu kisima ambacho watumishi wa Abimeleki walikuwa wamekichukua kwa nguvu kutoka kwa watumishi wa Ibrahimu.</w:t>
      </w:r>
    </w:p>
    <w:p>
      <w:pPr/>
      <w:r>
        <w:rPr>
          <w:lang w:val="sw_KE" w:bidi="sw_KE"/>
        </w:rPr>
      </w:r>
      <w:r>
        <w:rPr>
          <w:lang w:val="sw_KE" w:bidi="sw_KE"/>
        </w:rPr>
        <w:t>Abimeleki anasema, "Hii ni mara ya kwanza kusikia jambo hili." Sijui kabisa ni nani aliyefanya hivyo. Hujawahi kulalamika kuhusu hili hapo awali."</w:t>
      </w:r>
    </w:p>
    <w:p>
      <w:pPr/>
      <w:r>
        <w:rPr>
          <w:lang w:val="sw_KE" w:bidi="sw_KE"/>
        </w:rPr>
      </w:r>
      <w:r>
        <w:rPr>
          <w:lang w:val="sw_KE" w:bidi="sw_KE"/>
        </w:rPr>
        <w:t>Abrahamu kisha anampa Abimeleki baadhi ya kondoo wake na ng'ombe, na wanafanya mkataba. Ibrahimu anaweka kando kondoo saba wa kike. Abimeleki anauliza kwa nini Ibrahimu aliweka kando wana-kondoo saba. Ibrahimu anajibu, "Tafadhali kubali wanakondoo hawa saba ili kuonyesha kwamba unakubali nilichimba kisima hiki."</w:t>
      </w:r>
    </w:p>
    <w:p>
      <w:pPr/>
      <w:r>
        <w:rPr>
          <w:lang w:val="sw_KE" w:bidi="sw_KE"/>
        </w:rPr>
      </w:r>
      <w:r>
        <w:rPr>
          <w:lang w:val="sw_KE" w:bidi="sw_KE"/>
        </w:rPr>
        <w:t>Sitisha igizo. Muulize mhusika anayeigiza kama Abrahamu, "Unafikiria nini au unahisi vipi?" Mtu anaweza kujibu mambo kama, "Ninataka kuhakikisha hakuna kutoelewana kati yetu," au "Ninataka kuanzisha agano hili kati yetu," au "Ninataka kuonyesha kwamba ninajitolea kwa mkataba huu kupitia zawadi ninazotoa." Anzisha tena igizo.</w:t>
      </w:r>
    </w:p>
    <w:p>
      <w:pPr/>
      <w:r>
        <w:rPr>
          <w:lang w:val="sw_KE" w:bidi="sw_KE"/>
        </w:rPr>
      </w:r>
      <w:r>
        <w:rPr>
          <w:lang w:val="sw_KE" w:bidi="sw_KE"/>
        </w:rPr>
        <w:t>Kisha Ibrahimu anapaita mahali hapo Beer-sheba, ambayo ina maana "kisima cha kiapo."</w:t>
      </w:r>
    </w:p>
    <w:p>
      <w:pPr/>
      <w:r>
        <w:rPr>
          <w:lang w:val="sw_KE" w:bidi="sw_KE"/>
        </w:rPr>
      </w:r>
      <w:r>
        <w:rPr>
          <w:lang w:val="sw_KE" w:bidi="sw_KE"/>
        </w:rPr>
        <w:t>Baada ya kufanya agano lao huko Beersheba, Abimeleki anaondoka na Fikoli na kurudi nyumbani. Kisha Ibrahimu anapanda mti huko Beer-sheba, naye anamwabudu Yahweh, Mungu wa Milele.</w:t>
      </w:r>
    </w:p>
    <w:p>
      <w:pPr/>
      <w:r>
        <w:rPr>
          <w:lang w:val="sw_KE" w:bidi="sw_KE"/>
        </w:rPr>
      </w:r>
      <w:r>
        <w:rPr>
          <w:lang w:val="sw_KE" w:bidi="sw_KE"/>
        </w:rPr>
        <w:t>Kumaliza igizo. Muulize mhusika anayeigiza kama Abrahamu, "Unafikiria nini au unahisi vipi?" Mtu anaweza kujibu mambo kama, "Ninashukuru kwamba Mungu amenipa mahali pa kuishi kwa amani na watu karibu nami."</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 21:22–34 tafsiri rahisi zaidi kuelewa.</w:t>
      </w:r>
    </w:p>
    <w:p>
      <w:pPr/>
      <w:r>
        <w:rPr>
          <w:lang w:val="sw_KE" w:bidi="sw_KE"/>
        </w:rPr>
      </w:r>
      <w:r>
        <w:rPr>
          <w:lang w:val="sw_KE" w:bidi="sw_KE"/>
        </w:rPr>
        <w:t>Katika hatua hii kikundi kitajadili maneno muhimu na istilahi zilizomo katika simulizi hii.</w:t>
      </w:r>
    </w:p>
    <w:p>
      <w:pPr/>
      <w:r>
        <w:rPr>
          <w:lang w:val="sw_KE" w:bidi="sw_KE"/>
        </w:rPr>
      </w:r>
      <w:r>
        <w:rPr>
          <w:lang w:val="sw_KE" w:bidi="sw_KE"/>
        </w:rPr>
        <w:t xml:space="preserve">Siku moja Abimeleki na kamanda wa jeshi lake Phikoli walimtembelea </w:t>
      </w:r>
      <w:r>
        <w:rPr>
          <w:b/>
          <w:lang w:val="sw_KE" w:bidi="sw_KE"/>
        </w:rPr>
        <w:t>Ibrahimu</w:t>
      </w:r>
      <w:r>
        <w:rPr>
          <w:lang w:val="sw_KE" w:bidi="sw_KE"/>
        </w:rPr>
        <w:t>. Jeshi linarejelea kikundi cha wanaume ambao walipigana kwa ajili ya Abimeleki.</w:t>
      </w:r>
    </w:p>
    <w:p>
      <w:pPr/>
      <w:r>
        <w:rPr>
          <w:lang w:val="sw_KE" w:bidi="sw_KE"/>
        </w:rPr>
      </w:r>
      <w:r>
        <w:rPr>
          <w:lang w:val="sw_KE" w:bidi="sw_KE"/>
        </w:rPr>
        <w:t xml:space="preserve">Abimeleki alisema kwa Ibrahimu, "Ni wazi </w:t>
      </w:r>
      <w:r>
        <w:rPr>
          <w:b/>
          <w:lang w:val="sw_KE" w:bidi="sw_KE"/>
        </w:rPr>
        <w:t>Mungu</w:t>
      </w:r>
      <w:r>
        <w:rPr>
          <w:lang w:val="sw_KE" w:bidi="sw_KE"/>
        </w:rPr>
        <w:t xml:space="preserve"> yuko pamoja nawe, akikusaidia katika kila kitu unachofanya." Hapa Abimeleki anatumia jina </w:t>
      </w:r>
      <w:r>
        <w:rPr>
          <w:b/>
          <w:lang w:val="sw_KE" w:bidi="sw_KE"/>
        </w:rPr>
        <w:t>Elohim</w:t>
      </w:r>
      <w:r>
        <w:rPr>
          <w:lang w:val="sw_KE" w:bidi="sw_KE"/>
        </w:rPr>
        <w:t xml:space="preserve"> ili kurejelea Mungu. Hili ni jina la jumla la Mungu. Tazama neno </w:t>
      </w:r>
      <w:r>
        <w:rPr>
          <w:lang w:val="sw_KE" w:bidi="sw_KE"/>
        </w:rPr>
        <w:t>Elohim</w:t>
      </w:r>
      <w:r>
        <w:rPr>
          <w:lang w:val="sw_KE" w:bidi="sw_KE"/>
        </w:rPr>
        <w:t xml:space="preserve"> au </w:t>
      </w:r>
      <w:r>
        <w:rPr>
          <w:lang w:val="sw_KE" w:bidi="sw_KE"/>
        </w:rPr>
        <w:t>Mungu</w:t>
      </w:r>
      <w:r>
        <w:rPr>
          <w:lang w:val="sw_KE" w:bidi="sw_KE"/>
        </w:rPr>
        <w:t xml:space="preserve"> katika Faharasa Kuu na utumie neno lile hapa kama ulivyotumia katika hadithi za awali.</w:t>
      </w:r>
    </w:p>
    <w:p>
      <w:pPr/>
      <w:r>
        <w:rPr>
          <w:lang w:val="sw_KE" w:bidi="sw_KE"/>
        </w:rPr>
      </w:r>
      <w:r>
        <w:rPr>
          <w:lang w:val="sw_KE" w:bidi="sw_KE"/>
        </w:rPr>
        <w:t xml:space="preserve">Abimeleki aliendelea, "Niape kwamba hutadanganya mimi, watoto </w:t>
      </w:r>
      <w:r>
        <w:rPr>
          <w:b/>
          <w:lang w:val="sw_KE" w:bidi="sw_KE"/>
        </w:rPr>
        <w:t>wangu</w:t>
      </w:r>
      <w:r>
        <w:rPr>
          <w:lang w:val="sw_KE" w:bidi="sw_KE"/>
        </w:rPr>
        <w:t xml:space="preserve">, au yeyote wa </w:t>
      </w:r>
      <w:r>
        <w:rPr>
          <w:b/>
          <w:lang w:val="sw_KE" w:bidi="sw_KE"/>
        </w:rPr>
        <w:t>uzao wangu</w:t>
      </w:r>
      <w:r>
        <w:rPr>
          <w:lang w:val="sw_KE" w:bidi="sw_KE"/>
        </w:rPr>
        <w:t>." Neno la "kudanganya" ambalo Abimeleki anatumia hapa linarejelea mtu anayedanganya au kuvunja agano na mtu mwingine. "Uzao" inarejelea watoto wote wa Abimeleki na watoto wao na mtu yeyote ambaye angemuona Abimeleki kama babu yao.</w:t>
      </w:r>
    </w:p>
    <w:p>
      <w:pPr/>
      <w:r>
        <w:rPr>
          <w:lang w:val="sw_KE" w:bidi="sw_KE"/>
        </w:rPr>
      </w:r>
      <w:r>
        <w:rPr>
          <w:lang w:val="sw_KE" w:bidi="sw_KE"/>
        </w:rPr>
        <w:t xml:space="preserve">Abimeleki anaendelea, "Nimekuwa </w:t>
      </w:r>
      <w:r>
        <w:rPr>
          <w:b/>
          <w:lang w:val="sw_KE" w:bidi="sw_KE"/>
        </w:rPr>
        <w:t>mwaminifu</w:t>
      </w:r>
      <w:r>
        <w:rPr>
          <w:lang w:val="sw_KE" w:bidi="sw_KE"/>
        </w:rPr>
        <w:t xml:space="preserve"> kwako, kwa hiyo apa kwamba utakuwa mwaminifu kwangu na kwa nchi hii ambapo sasa unaishi kama mgeni." Hapa, neno "mwaminifu" linaweza kumaanisha "mwaminifu," "mwenye fadhili," au "mtiifu."</w:t>
      </w:r>
    </w:p>
    <w:p>
      <w:pPr/>
      <w:r>
        <w:rPr>
          <w:lang w:val="sw_KE" w:bidi="sw_KE"/>
        </w:rPr>
      </w:r>
      <w:r>
        <w:rPr>
          <w:lang w:val="sw_KE" w:bidi="sw_KE"/>
        </w:rPr>
        <w:t>Ibrahimu alijibu, "Ndio, ninaahidi kufanya hivyo!" Kisha Ibrahimu alalamika kwa Abimeleki kuhusu kisima cha maji ambacho watumishi wa Abimeleki walikuwa wameichukua kwa nguvu kutoka kwa watumishi wa Ibrahimu.</w:t>
      </w:r>
    </w:p>
    <w:p>
      <w:pPr/>
      <w:r>
        <w:rPr>
          <w:lang w:val="sw_KE" w:bidi="sw_KE"/>
        </w:rPr>
      </w:r>
      <w:r>
        <w:rPr>
          <w:lang w:val="sw_KE" w:bidi="sw_KE"/>
        </w:rPr>
        <w:t xml:space="preserve">Ibrahimu alitoa baadhi ya kondoo wake na ng'ombe kwa Abimeleki, na walifanya </w:t>
      </w:r>
      <w:r>
        <w:rPr>
          <w:b/>
          <w:lang w:val="sw_KE" w:bidi="sw_KE"/>
        </w:rPr>
        <w:t>agano</w:t>
      </w:r>
      <w:r>
        <w:rPr>
          <w:lang w:val="sw_KE" w:bidi="sw_KE"/>
        </w:rPr>
        <w:t xml:space="preserve">. Agano ni makubaliano ya kudumu yaliyofanywa kati ya watu wawili au makundi ambayo yanaanzisha amani au urafiki. Watu wote wawili wanakubali kuwa waaminifu kwa makubaliano haya na kubakia katika uhusiano mzuri na kila mmoja. Maagano ni ya kina zaidi kuliko mikataba ya kisheria kwa sababu maagano yanahitaji uaminifu wa pande zote mbili. Agano hili ni mkataba wa amani kati ya Ibrahimu na Abimeleki. Tazama neno </w:t>
      </w:r>
      <w:r>
        <w:rPr>
          <w:lang w:val="sw_KE" w:bidi="sw_KE"/>
        </w:rPr>
        <w:t>agano</w:t>
      </w:r>
      <w:r>
        <w:rPr>
          <w:lang w:val="sw_KE" w:bidi="sw_KE"/>
        </w:rPr>
        <w:t xml:space="preserve"> katika Faharasa Kuu na utumie neno sawa hapa kama ulivyofanya katika hadithi za awali.</w:t>
      </w:r>
    </w:p>
    <w:p>
      <w:pPr/>
      <w:r>
        <w:rPr>
          <w:lang w:val="sw_KE" w:bidi="sw_KE"/>
        </w:rPr>
      </w:r>
      <w:r>
        <w:rPr>
          <w:lang w:val="sw_KE" w:bidi="sw_KE"/>
        </w:rPr>
        <w:t xml:space="preserve">Kisha Ibrahimu aliita mahali </w:t>
      </w:r>
      <w:r>
        <w:rPr>
          <w:b/>
          <w:lang w:val="sw_KE" w:bidi="sw_KE"/>
        </w:rPr>
        <w:t>Beersheba</w:t>
      </w:r>
      <w:r>
        <w:rPr>
          <w:lang w:val="sw_KE" w:bidi="sw_KE"/>
        </w:rPr>
        <w:t xml:space="preserve">. Beersheba inamaanisha "kisima cha </w:t>
      </w:r>
      <w:r>
        <w:rPr>
          <w:b/>
          <w:lang w:val="sw_KE" w:bidi="sw_KE"/>
        </w:rPr>
        <w:t>kiapo</w:t>
      </w:r>
      <w:r>
        <w:rPr>
          <w:lang w:val="sw_KE" w:bidi="sw_KE"/>
        </w:rPr>
        <w:t xml:space="preserve">" au "kisima cha saba." Kiapo kinaongezwa kwa ahadi ili watu wajue ni lazima waweke makubaliano yao na kwamba haiwezi kubadilishwa. Mtu ambaye anazungumza kiapo anamwomba Mungu kuwaadhibu kama hawatii ahadi yao. Tumia neno sawa kwa kiapo kama ulivyo kwa vifungu vya awali na kumbuka kwamba kiapo kinapatikana katika Faharasa </w:t>
      </w:r>
      <w:r>
        <w:rPr>
          <w:lang w:val="sw_KE" w:bidi="sw_KE"/>
        </w:rPr>
        <w:t>Kuu</w:t>
      </w:r>
      <w:r>
        <w:rPr>
          <w:lang w:val="sw_KE" w:bidi="sw_KE"/>
        </w:rPr>
        <w:t>.</w:t>
      </w:r>
    </w:p>
    <w:p>
      <w:pPr/>
      <w:r>
        <w:rPr>
          <w:lang w:val="sw_KE" w:bidi="sw_KE"/>
        </w:rPr>
      </w:r>
      <w:r>
        <w:rPr>
          <w:lang w:val="sw_KE" w:bidi="sw_KE"/>
        </w:rPr>
        <w:t xml:space="preserve">Na Ibrahimu alimwabudu </w:t>
      </w:r>
      <w:r>
        <w:rPr>
          <w:b/>
          <w:lang w:val="sw_KE" w:bidi="sw_KE"/>
        </w:rPr>
        <w:t>Yahweh</w:t>
      </w:r>
      <w:r>
        <w:rPr>
          <w:lang w:val="sw_KE" w:bidi="sw_KE"/>
        </w:rPr>
        <w:t xml:space="preserve">, </w:t>
      </w:r>
      <w:r>
        <w:rPr>
          <w:b/>
          <w:lang w:val="sw_KE" w:bidi="sw_KE"/>
        </w:rPr>
        <w:t>Mungu wa milele</w:t>
      </w:r>
      <w:r>
        <w:rPr>
          <w:lang w:val="sw_KE" w:bidi="sw_KE"/>
        </w:rPr>
        <w:t xml:space="preserve">. Neno la Mungu hapa ni jina la kibinafsi la Mungu, Yahweh. Mungu wa milele ni jina la Mungu ambalo linamaanisha kwamba Mungu amekuwepo milele na ataendelea kuwepo milele. Tazama neno </w:t>
      </w:r>
      <w:r>
        <w:rPr>
          <w:lang w:val="sw_KE" w:bidi="sw_KE"/>
        </w:rPr>
        <w:t>Yahweh</w:t>
      </w:r>
      <w:r>
        <w:rPr>
          <w:lang w:val="sw_KE" w:bidi="sw_KE"/>
        </w:rPr>
        <w:t xml:space="preserve"> katika Faharasa Kuu na utumie neno sawa hapa kama ulivyotumia katika hadithi za awali. Unaweza kusema kwamba Ibrahimu aliliita jina la Yahweh, lakini ikiwa unasema Ibrahimu </w:t>
      </w:r>
      <w:r>
        <w:rPr>
          <w:b/>
          <w:lang w:val="sw_KE" w:bidi="sw_KE"/>
        </w:rPr>
        <w:t>alimwabudu</w:t>
      </w:r>
      <w:r>
        <w:rPr>
          <w:lang w:val="sw_KE" w:bidi="sw_KE"/>
        </w:rPr>
        <w:t xml:space="preserve"> Yahweh badala yake, hakikisha unatumia neno lile kwa ibada ambalo umetumia katika vifungu vya awali, na uangalie Faharasa Kuu kwa maelezo zaidi kuhusu </w:t>
      </w:r>
      <w:r>
        <w:rPr>
          <w:lang w:val="sw_KE" w:bidi="sw_KE"/>
        </w:rPr>
        <w:t>ibada</w:t>
      </w:r>
      <w:r>
        <w:rPr>
          <w:lang w:val="sw_KE" w:bidi="sw_KE"/>
        </w:rPr>
        <w:t>.</w:t>
      </w:r>
    </w:p>
    <w:p>
      <w:pPr/>
      <w:r>
        <w:rPr>
          <w:lang w:val="sw_KE" w:bidi="sw_KE"/>
        </w:rPr>
      </w:r>
      <w:r>
        <w:rPr>
          <w:lang w:val="sw_KE" w:bidi="sw_KE"/>
        </w:rPr>
        <w:t>Kisha Ibrahimu aliishi kama mgeni katika nchi hiyo kwa muda mrefu.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kusimulia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22:1–19</w:t>
      </w:r>
      <w:r>
        <w:rPr>
          <w:lang w:val="sw_KE" w:bidi="sw_KE"/>
        </w:rPr>
      </w:r>
    </w:p>
    <w:p>
      <w:pPr>
        <w:pStyle w:val="Heading3"/>
      </w:pPr>
      <w:r>
        <w:rPr>
          <w:lang w:val="sw_KE" w:bidi="sw_KE"/>
        </w:rPr>
        <w:t>Sikiliza na Moyo</w:t>
      </w:r>
    </w:p>
    <w:p>
      <w:pPr/>
      <w:r>
        <w:rPr>
          <w:lang w:val="sw_KE" w:bidi="sw_KE"/>
        </w:rPr>
      </w:r>
      <w:r>
        <w:rPr>
          <w:lang w:val="sw_KE" w:bidi="sw_KE"/>
        </w:rPr>
        <w:t>Katika hatua hii, sikiliza Mwanzo 22:1–19 na uweke moyoni mwako Sikiliza toleo la sauti la Mwanzo 22:1–19 mara tatu, katika tafsiri tatu tofauti, ikiwezekana. Kisha, kama kikundi, jadili maswali yafuatayo:</w:t>
      </w:r>
    </w:p>
    <w:p>
      <w:pPr>
        <w:pStyle w:val="ListBullet"/>
        <w:spacing w:line="240" w:lineRule="auto"/>
        <w:ind w:left="720"/>
      </w:pPr>
      <w:r>
        <w:rPr>
          <w:lang w:val="sw_KE" w:bidi="sw_KE"/>
        </w:rPr>
      </w:r>
      <w:r>
        <w:rPr>
          <w:lang w:val="sw_KE" w:bidi="sw_KE"/>
        </w:rPr>
        <w:t xml:space="preserve">Unapenda nini katika simulizi hili? </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anayetaka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 22:1–19 katika tafsiri rahisi zaidi kuelewa.</w:t>
      </w:r>
    </w:p>
    <w:p>
      <w:pPr/>
      <w:r>
        <w:rPr>
          <w:lang w:val="sw_KE" w:bidi="sw_KE"/>
        </w:rPr>
      </w:r>
      <w:r>
        <w:rPr>
          <w:lang w:val="sw_KE" w:bidi="sw_KE"/>
        </w:rPr>
        <w:t>Hadithi hii ni muhimu zaidi ya hadithi zote kuhusu Ibrahimu. Katika hadithi hii, Mungu anamjaribu Ibrahimu kwa kumwomba kumtoa dhabihu Isaka, mwana wa pekee wa Ibrahimu. Ibrahimu anaonyesha ni kiasi gani anamwamini Mungu na ahadi za Mungu kwa kuwa tayari kumtoa Isaka dhabihu. Mungu kwa mara nyingine anaahidi kumbariki Ibrahimu na pia kubariki wanadamu wote kupitia uzao wa Ibrahimu.</w:t>
      </w:r>
    </w:p>
    <w:p>
      <w:pPr/>
      <w:r>
        <w:rPr>
          <w:lang w:val="sw_KE" w:bidi="sw_KE"/>
        </w:rPr>
      </w:r>
      <w:r>
        <w:rPr>
          <w:lang w:val="sw_KE" w:bidi="sw_KE"/>
        </w:rPr>
        <w:t>Wakati fulani baada ya hadithi ya mwisho, Mungu anamjaribu Ibrahimu. Ili kumjaribu Ibrahimu ina maana kwamba Mungu alichukua hatua ili kuona kama Ibrahimu alimwamini Mungu.</w:t>
      </w:r>
    </w:p>
    <w:p>
      <w:pPr/>
      <w:r>
        <w:rPr>
          <w:lang w:val="sw_KE" w:bidi="sw_KE"/>
        </w:rPr>
      </w:r>
      <w:r>
        <w:rPr>
          <w:lang w:val="sw_KE" w:bidi="sw_KE"/>
        </w:rPr>
        <w:t>Mungu alimwambia Ibrahimu, "Ibrahimu! Ibrahimu."</w:t>
      </w:r>
    </w:p>
    <w:p>
      <w:pPr/>
      <w:r>
        <w:rPr>
          <w:lang w:val="sw_KE" w:bidi="sw_KE"/>
        </w:rPr>
      </w:r>
      <w:r>
        <w:rPr>
          <w:lang w:val="sw_KE" w:bidi="sw_KE"/>
        </w:rPr>
        <w:t>Ibrahimu akajibu, "Mimi hapa."</w:t>
      </w:r>
    </w:p>
    <w:p>
      <w:pPr/>
      <w:r>
        <w:rPr>
          <w:lang w:val="sw_KE" w:bidi="sw_KE"/>
        </w:rPr>
      </w:r>
      <w:r>
        <w:rPr>
          <w:lang w:val="sw_KE" w:bidi="sw_KE"/>
        </w:rPr>
        <w:t>Mungu alisema, "Chukua mwana wako wa pekee, mwana unayempenda, Isaka, na nenda kwa eneo la Moria." Tunajua kutoka kwa vifungu vya awali kwamba Ibrahimu alikuwa na mwana mwingine, Ishmaeli. Katika hadithi hii, Mungu anamchukulia Isaka mwana wa pekee wa Ibrahimu kwa sababu ni mwana wa pekee ambaye atashiriki katika agano ambalo Mungu amefanya na Ibrahimu. Ibrahimu alimpenda Isaka sana kama baba angempenda mwana wake. Wakati watu walimpenda mwanafamilia kama huyu, waliwaonyesha fadhili na walionyesha mapenzi kwao. Pengine ilikuwa vigumu kwa Ibrahimu kutii amri hii kutoka kwa Mungu kwa sababu alimpenda mwana wake sana.</w:t>
      </w:r>
    </w:p>
    <w:p>
      <w:pPr/>
      <w:r>
        <w:rPr>
          <w:lang w:val="sw_KE" w:bidi="sw_KE"/>
        </w:rPr>
      </w:r>
      <w:r>
        <w:rPr>
          <w:lang w:val="sw_KE" w:bidi="sw_KE"/>
        </w:rPr>
        <w:t xml:space="preserve">Sitisha hapa. Kama kikundi, angalia picha ya ambapo eneo la </w:t>
      </w:r>
      <w:r>
        <w:rPr>
          <w:lang w:val="sw_KE" w:bidi="sw_KE"/>
        </w:rPr>
        <w:t>Moria laweza kuwa kwenye ramani</w:t>
      </w:r>
      <w:r>
        <w:rPr>
          <w:lang w:val="sw_KE" w:bidi="sw_KE"/>
        </w:rPr>
        <w:t>. Sitisha toleo hili hapa.</w:t>
      </w:r>
    </w:p>
    <w:p>
      <w:pPr/>
      <w:r>
        <w:rPr>
          <w:lang w:val="sw_KE" w:bidi="sw_KE"/>
        </w:rPr>
      </w:r>
      <w:r>
        <w:rPr>
          <w:lang w:val="sw_KE" w:bidi="sw_KE"/>
        </w:rPr>
        <w:t>Mungu aliendelea, "Toa mwana wako pale kama sadaka nzima ya kuteketezwa kwenye mojawapo ya milima ambayo nitakuonyesha." Watu mara nyingi walitoa wanyama kama dhabihu kwa Mungu wakati huu. Dhabihu ni kitu kinachotolewa kwa Mungu ili kumshukuru au kuomba msamaha kutoka kwake. Waabudu wangewaua na kuchoma wanyama kama zawadi kwa Mungu ili kuonyesha kwamba walijitolea kikamilifu kwa Mungu. Wakati mtu alitoa sadaka ya kuteketezwa, waliiua na kuichoma kabisa kama dhabihu kwa Mungu. Katika baadhi ya tamaduni karibu na Ibrahimu, watu wengine waliabudu miungu yao kwa kutoa dhabihu watoto wao kwa miungu yao. Mungu tu alimwomba Ibrahimu kumtoa Isaka kama dhabihu kama mtihani—Mungu hakuwauliza watu kutoa dhabihu wanadamu wengine kwake.</w:t>
      </w:r>
    </w:p>
    <w:p>
      <w:pPr/>
      <w:r>
        <w:rPr>
          <w:lang w:val="sw_KE" w:bidi="sw_KE"/>
        </w:rPr>
      </w:r>
      <w:r>
        <w:rPr>
          <w:lang w:val="sw_KE" w:bidi="sw_KE"/>
        </w:rPr>
        <w:t>Sitisha hapa na mjadili swali hili kama kikundi: Unaaabudu vipi katika utamaduni wako? Unatoa vipi mambo kwa Mungu? Unatoa nini kwa Mungu? Sitisha toleo hili hapa.</w:t>
      </w:r>
    </w:p>
    <w:p>
      <w:pPr/>
      <w:r>
        <w:rPr>
          <w:lang w:val="sw_KE" w:bidi="sw_KE"/>
        </w:rPr>
      </w:r>
      <w:r>
        <w:rPr>
          <w:lang w:val="sw_KE" w:bidi="sw_KE"/>
        </w:rPr>
        <w:t>Kwa hiyo Ibrahimu aliamka mapema asubuhi na kubeba punda wake.</w:t>
      </w:r>
    </w:p>
    <w:p>
      <w:pPr/>
      <w:r>
        <w:rPr>
          <w:lang w:val="sw_KE" w:bidi="sw_KE"/>
        </w:rPr>
      </w:r>
      <w:r>
        <w:rPr>
          <w:lang w:val="sw_KE" w:bidi="sw_KE"/>
        </w:rPr>
        <w:t xml:space="preserve">Sitisha hapa. Kama kikundi, angalia picha ya </w:t>
      </w:r>
      <w:r>
        <w:rPr>
          <w:lang w:val="sw_KE" w:bidi="sw_KE"/>
        </w:rPr>
        <w:t>punda</w:t>
      </w:r>
      <w:r>
        <w:rPr>
          <w:lang w:val="sw_KE" w:bidi="sw_KE"/>
        </w:rPr>
        <w:t>. Sitisha toleo hili hapa.</w:t>
      </w:r>
    </w:p>
    <w:p>
      <w:pPr/>
      <w:r>
        <w:rPr>
          <w:lang w:val="sw_KE" w:bidi="sw_KE"/>
        </w:rPr>
      </w:r>
      <w:r>
        <w:rPr>
          <w:lang w:val="sw_KE" w:bidi="sw_KE"/>
        </w:rPr>
        <w:t>Ibrahimu alimchukua Isaka na watumishi wake wawili pamoja naye. Ibrahimu alikata kuni ya sadaka ya kuteketezwa na kuanza kusafiri kwenda mahali ambapo Mungu alikuwa amemwambia kwenda.</w:t>
      </w:r>
    </w:p>
    <w:p>
      <w:pPr/>
      <w:r>
        <w:rPr>
          <w:lang w:val="sw_KE" w:bidi="sw_KE"/>
        </w:rPr>
      </w:r>
      <w:r>
        <w:rPr>
          <w:lang w:val="sw_KE" w:bidi="sw_KE"/>
        </w:rPr>
        <w:t>Siku ya tatu, Ibrahimu aliona mahali kutoka mbali. Kisha Ibrahimu aliwaambia watumishi wake wawili, "Kaa hapa na punda. Mvulana na mimi tutasafiri zaidi kidogo. Tutaenda pale ili kuabudu, na kisha tutarudi kwako." Hapa, Ibrahimu huenda alikuwa akiwadanganya watumishi wake ili kuficha kutoka kwao kile ambacho kilikuwa karibu kutokea, au huenda alikuwa na hakika kwamba Mungu angeandaa dhabihu nyingine badala ya Isaka mwenyewe.</w:t>
      </w:r>
    </w:p>
    <w:p>
      <w:pPr/>
      <w:r>
        <w:rPr>
          <w:lang w:val="sw_KE" w:bidi="sw_KE"/>
        </w:rPr>
      </w:r>
      <w:r>
        <w:rPr>
          <w:lang w:val="sw_KE" w:bidi="sw_KE"/>
        </w:rPr>
        <w:t>Ibrahimu alichukua kuni kwa sadaka ya kuteketezwa na kuiweka kwenye mabega ya Isaka ili kubeba. Ibrahimu alibeba moto na kisu kilihitajika ili kutoa dhabihu. Hapa, Ibrahimu pengine alibeba chombo chenye makaa ya moto kutoka kwa moto wao wa kambi ili kuwasha moto mpya kwa dhabihu, au alibeba vifaa vya kuwasha moto.</w:t>
      </w:r>
    </w:p>
    <w:p>
      <w:pPr/>
      <w:r>
        <w:rPr>
          <w:lang w:val="sw_KE" w:bidi="sw_KE"/>
        </w:rPr>
      </w:r>
      <w:r>
        <w:rPr>
          <w:lang w:val="sw_KE" w:bidi="sw_KE"/>
        </w:rPr>
        <w:t xml:space="preserve">Sitisha hapa. Kama kikundi angalia picha ya chombo cha </w:t>
      </w:r>
      <w:r>
        <w:rPr>
          <w:lang w:val="sw_KE" w:bidi="sw_KE"/>
        </w:rPr>
        <w:t>kubebea makaa ya mawe ya moto</w:t>
      </w:r>
      <w:r>
        <w:rPr>
          <w:lang w:val="sw_KE" w:bidi="sw_KE"/>
        </w:rPr>
        <w:t xml:space="preserve">. Angalia picha ya aina ya </w:t>
      </w:r>
      <w:r>
        <w:rPr>
          <w:lang w:val="sw_KE" w:bidi="sw_KE"/>
        </w:rPr>
        <w:t>kisu Ibrahimu anaweza kuwa ametumia</w:t>
      </w:r>
      <w:r>
        <w:rPr>
          <w:lang w:val="sw_KE" w:bidi="sw_KE"/>
        </w:rPr>
        <w:t>. Sitisha toleo hili hapa.</w:t>
      </w:r>
    </w:p>
    <w:p>
      <w:pPr/>
      <w:r>
        <w:rPr>
          <w:lang w:val="sw_KE" w:bidi="sw_KE"/>
        </w:rPr>
      </w:r>
      <w:r>
        <w:rPr>
          <w:lang w:val="sw_KE" w:bidi="sw_KE"/>
        </w:rPr>
        <w:t>Ibrahimu na Isaka walikwenda pamoja. Isaka alimwambia Ibrahimu, "Baba?"</w:t>
      </w:r>
    </w:p>
    <w:p>
      <w:pPr/>
      <w:r>
        <w:rPr>
          <w:lang w:val="sw_KE" w:bidi="sw_KE"/>
        </w:rPr>
      </w:r>
      <w:r>
        <w:rPr>
          <w:lang w:val="sw_KE" w:bidi="sw_KE"/>
        </w:rPr>
        <w:t>Ibrahimu akajibu, "Mimi hapa, mwana wangu."</w:t>
      </w:r>
    </w:p>
    <w:p>
      <w:pPr/>
      <w:r>
        <w:rPr>
          <w:lang w:val="sw_KE" w:bidi="sw_KE"/>
        </w:rPr>
      </w:r>
      <w:r>
        <w:rPr>
          <w:lang w:val="sw_KE" w:bidi="sw_KE"/>
        </w:rPr>
        <w:t>Isaka alisema, "Moto na kuni ziko hapa, lakini ni wapi kondoo mdogo kwa sadaka ya kuteketezwa?" Kondoo wadogo walikuwa wanyama waliotumika mara nyingi kwa dhabihu.</w:t>
      </w:r>
    </w:p>
    <w:p>
      <w:pPr/>
      <w:r>
        <w:rPr>
          <w:lang w:val="sw_KE" w:bidi="sw_KE"/>
        </w:rPr>
      </w:r>
      <w:r>
        <w:rPr>
          <w:lang w:val="sw_KE" w:bidi="sw_KE"/>
        </w:rPr>
        <w:t xml:space="preserve">Sitisha hapa. Kama kikundi, angalia picha ya kondoo </w:t>
      </w:r>
      <w:r>
        <w:rPr>
          <w:lang w:val="sw_KE" w:bidi="sw_KE"/>
        </w:rPr>
        <w:t>mchanga</w:t>
      </w:r>
      <w:r>
        <w:rPr>
          <w:lang w:val="sw_KE" w:bidi="sw_KE"/>
        </w:rPr>
        <w:t>. Sitisha toleo hili hapa.</w:t>
      </w:r>
    </w:p>
    <w:p>
      <w:pPr/>
      <w:r>
        <w:rPr>
          <w:lang w:val="sw_KE" w:bidi="sw_KE"/>
        </w:rPr>
      </w:r>
      <w:r>
        <w:rPr>
          <w:lang w:val="sw_KE" w:bidi="sw_KE"/>
        </w:rPr>
        <w:t>Ibrahimu akajibu, "Mwana wangu, Mungu mwenyewe atatoa kondoo kwa sadaka ya kuteketezwa."</w:t>
      </w:r>
    </w:p>
    <w:p>
      <w:pPr/>
      <w:r>
        <w:rPr>
          <w:lang w:val="sw_KE" w:bidi="sw_KE"/>
        </w:rPr>
      </w:r>
      <w:r>
        <w:rPr>
          <w:lang w:val="sw_KE" w:bidi="sw_KE"/>
        </w:rPr>
        <w:t>Kwa hiyo walisafiri pamoja.</w:t>
      </w:r>
    </w:p>
    <w:p>
      <w:pPr/>
      <w:r>
        <w:rPr>
          <w:lang w:val="sw_KE" w:bidi="sw_KE"/>
        </w:rPr>
      </w:r>
      <w:r>
        <w:rPr>
          <w:lang w:val="sw_KE" w:bidi="sw_KE"/>
        </w:rPr>
        <w:t>Wakati walikuja mahali ambapo Mungu alikuwa amemwambia Ibrahimu kwenda, Ibrahimu alijenga madhabahu. Madhabahu ni mahali ambapo wanyama wanauawa na kuchomwa kama sadaka kwa Mungu. Watu mara nyingi hujenga madhabahu ya jiwe na kuunda kama meza au jukwaa ndogo.</w:t>
      </w:r>
    </w:p>
    <w:p>
      <w:pPr/>
      <w:r>
        <w:rPr>
          <w:lang w:val="sw_KE" w:bidi="sw_KE"/>
        </w:rPr>
      </w:r>
      <w:r>
        <w:rPr>
          <w:lang w:val="sw_KE" w:bidi="sw_KE"/>
        </w:rPr>
        <w:t xml:space="preserve">Sitisha hapa. Kama kikundi, angalia picha ya </w:t>
      </w:r>
      <w:r>
        <w:rPr>
          <w:lang w:val="sw_KE" w:bidi="sw_KE"/>
        </w:rPr>
        <w:t>madhabahu</w:t>
      </w:r>
      <w:r>
        <w:rPr>
          <w:lang w:val="sw_KE" w:bidi="sw_KE"/>
        </w:rPr>
        <w:t>. Sitisha toleo hili hapa.</w:t>
      </w:r>
    </w:p>
    <w:p>
      <w:pPr/>
      <w:r>
        <w:rPr>
          <w:lang w:val="sw_KE" w:bidi="sw_KE"/>
        </w:rPr>
      </w:r>
      <w:r>
        <w:rPr>
          <w:lang w:val="sw_KE" w:bidi="sw_KE"/>
        </w:rPr>
        <w:t>Ibrahimu aliweka kuni kwenye madhabahu. Alifunga mwana wake Isaka na kumweka juu ya madhabahu, juu ya kuni. Kisha Ibrahimu alinyosha mkono wake. Kifungu 'alinyosha mkono wake' kinasisitiza kitendo cha Ibrahimu na kinaonyesha kwamba kile kitakachotokea baadaye ni muhimu. Ibrahimu alichukua kisu chake ili kumuua Isaka. Lakini malaika wa Yehova alimwita Ibrahimu kutoka mbinguni. Malaika wa Yahweh mara nyingi anarejelea Mungu akionekana kwa mtu kwa mfano wa binadamu. Hapa, pengine inarejelea Mungu mwenyewe akizungumza na Ibrahimu.</w:t>
      </w:r>
    </w:p>
    <w:p>
      <w:pPr/>
      <w:r>
        <w:rPr>
          <w:lang w:val="sw_KE" w:bidi="sw_KE"/>
        </w:rPr>
      </w:r>
      <w:r>
        <w:rPr>
          <w:lang w:val="sw_KE" w:bidi="sw_KE"/>
        </w:rPr>
        <w:t xml:space="preserve">Malaika wa Yehova alisema, "Ibrahimu, Ibrahimu!" </w:t>
      </w:r>
    </w:p>
    <w:p>
      <w:pPr/>
      <w:r>
        <w:rPr>
          <w:lang w:val="sw_KE" w:bidi="sw_KE"/>
        </w:rPr>
      </w:r>
      <w:r>
        <w:rPr>
          <w:lang w:val="sw_KE" w:bidi="sw_KE"/>
        </w:rPr>
        <w:t>Ibrahimu akajibu, "Mimi hapa."</w:t>
      </w:r>
    </w:p>
    <w:p>
      <w:pPr/>
      <w:r>
        <w:rPr>
          <w:lang w:val="sw_KE" w:bidi="sw_KE"/>
        </w:rPr>
      </w:r>
      <w:r>
        <w:rPr>
          <w:lang w:val="sw_KE" w:bidi="sw_KE"/>
        </w:rPr>
        <w:t>Mungu alisema, "Usimuumize mvulana au kufanya chochote kwake. Sasa najua kwamba unamwogopa Mungu." Kumwogopa Mungu maana yake ni kuwa na uchaji, heshima, na staha kwa Mungu. Inaonyesha ama uchaji takatifu au hofu ya adhabu. Hapa, pengine ina maana kwamba Ibrahimu alionyesha kwamba angemtii Mungu kwa sababu anamheshimu Mungu sana. Hii ndiyo inayofanya imani ya Ibrahimu kwa Mungu kuwa na nguvu sana.</w:t>
      </w:r>
    </w:p>
    <w:p>
      <w:pPr/>
      <w:r>
        <w:rPr>
          <w:lang w:val="sw_KE" w:bidi="sw_KE"/>
        </w:rPr>
      </w:r>
      <w:r>
        <w:rPr>
          <w:lang w:val="sw_KE" w:bidi="sw_KE"/>
        </w:rPr>
        <w:t>Mungu aliendelea, "Ninaona kwamba hujamzuia mwana wako, mwana wako wa pekee, kutoka kwangu."</w:t>
      </w:r>
    </w:p>
    <w:p>
      <w:pPr/>
      <w:r>
        <w:rPr>
          <w:lang w:val="sw_KE" w:bidi="sw_KE"/>
        </w:rPr>
      </w:r>
      <w:r>
        <w:rPr>
          <w:lang w:val="sw_KE" w:bidi="sw_KE"/>
        </w:rPr>
        <w:t>Ibrahimu aliangalia juu, na nyuma yake kulikuwa na kondoo dume (au kondoo wa kiume) aliyenaswa katika kichaka kwa pembe zake.</w:t>
      </w:r>
    </w:p>
    <w:p>
      <w:pPr/>
      <w:r>
        <w:rPr>
          <w:lang w:val="sw_KE" w:bidi="sw_KE"/>
        </w:rPr>
      </w:r>
      <w:r>
        <w:rPr>
          <w:lang w:val="sw_KE" w:bidi="sw_KE"/>
        </w:rPr>
        <w:t xml:space="preserve">Sitisha hapa. Kama kikundi, angalia picha ya </w:t>
      </w:r>
      <w:r>
        <w:rPr>
          <w:lang w:val="sw_KE" w:bidi="sw_KE"/>
        </w:rPr>
        <w:t>kondoo</w:t>
      </w:r>
      <w:r>
        <w:rPr>
          <w:lang w:val="sw_KE" w:bidi="sw_KE"/>
        </w:rPr>
        <w:t>. Sitisha toleo hili hapa.</w:t>
      </w:r>
    </w:p>
    <w:p>
      <w:pPr/>
      <w:r>
        <w:rPr>
          <w:lang w:val="sw_KE" w:bidi="sw_KE"/>
        </w:rPr>
      </w:r>
      <w:r>
        <w:rPr>
          <w:lang w:val="sw_KE" w:bidi="sw_KE"/>
        </w:rPr>
        <w:t>Ibrahimu alichukua kondoo dume na kumtoa dhabihu badala ya mwana wake. Kwa hiyo Ibrahimu aliita mahali hapo, "Yahweh atatoa" au "Yahweh anaona."</w:t>
      </w:r>
    </w:p>
    <w:p>
      <w:pPr/>
      <w:r>
        <w:rPr>
          <w:lang w:val="sw_KE" w:bidi="sw_KE"/>
        </w:rPr>
      </w:r>
      <w:r>
        <w:rPr>
          <w:lang w:val="sw_KE" w:bidi="sw_KE"/>
        </w:rPr>
        <w:t>Hiyo ni kwa nini methali ya baadaye ilisema, "Kwenye mlima wa Yahweh itatolewa." Kifungu hiki kinaweza pia kumaanisha, "Kwenye mlima wa Yahweh inaonekana," lakini maana hiyo ina uwezekano mdogo. Mithali ni taarifa fupi zinazotumiwa kutoa watu ushauri katika tamaduni maalum. Mwandishi wa Mwanzo anatoa maelezo ya kwa nini watu wanasema methali hii.</w:t>
      </w:r>
    </w:p>
    <w:p>
      <w:pPr/>
      <w:r>
        <w:rPr>
          <w:lang w:val="sw_KE" w:bidi="sw_KE"/>
        </w:rPr>
      </w:r>
      <w:r>
        <w:rPr>
          <w:lang w:val="sw_KE" w:bidi="sw_KE"/>
        </w:rPr>
        <w:t>Malaika wa Yahweh alimwita Ibrahimu mara ya pili kutoka mbinguni. Malaika wa Yahweh alisema, "Hivi ndivyo Mungu anavyosema." Kwa sababu ulinitii na hukuzuia kutoka kwangu hata mwana wako, mwana wako wa pekee, ninaapa kwa jina langu mwenyewe kwamba hakika nitakubariki." Huu ni wakati pekee katika Mwanzo kwamba Mungu anaanzisha ahadi kwa kuapa kwa jina lake mwenyewe. Hii inaonyesha umuhimu wa kile Mungu alisema hapa.</w:t>
      </w:r>
    </w:p>
    <w:p>
      <w:pPr/>
      <w:r>
        <w:rPr>
          <w:lang w:val="sw_KE" w:bidi="sw_KE"/>
        </w:rPr>
      </w:r>
      <w:r>
        <w:rPr>
          <w:lang w:val="sw_KE" w:bidi="sw_KE"/>
        </w:rPr>
        <w:t>Mungu anaendelea, "Nitakupa vizazi vingi sana huwezi kuhesabu, kama huwezi kuhesabu nyota angani au mchanga wa pwani." Pwani ya bahari ni eneo kubwa la mchanga karibu na bahari, ambayo ni mwili mkubwa wa maji.</w:t>
      </w:r>
    </w:p>
    <w:p>
      <w:pPr/>
      <w:r>
        <w:rPr>
          <w:lang w:val="sw_KE" w:bidi="sw_KE"/>
        </w:rPr>
      </w:r>
      <w:r>
        <w:rPr>
          <w:lang w:val="sw_KE" w:bidi="sw_KE"/>
        </w:rPr>
        <w:t xml:space="preserve">Sitisha hapa. Kama kikundi, angalia picha ya </w:t>
      </w:r>
      <w:r>
        <w:rPr>
          <w:lang w:val="sw_KE" w:bidi="sw_KE"/>
        </w:rPr>
        <w:t>mchanga karibu na bahari</w:t>
      </w:r>
      <w:r>
        <w:rPr>
          <w:lang w:val="sw_KE" w:bidi="sw_KE"/>
        </w:rPr>
        <w:t>. Sitisha toleo hili hapa.</w:t>
      </w:r>
    </w:p>
    <w:p>
      <w:pPr/>
      <w:r>
        <w:rPr>
          <w:lang w:val="sw_KE" w:bidi="sw_KE"/>
        </w:rPr>
      </w:r>
      <w:r>
        <w:rPr>
          <w:lang w:val="sw_KE" w:bidi="sw_KE"/>
        </w:rPr>
        <w:t>Mungu anaendelea, "Uzao wako watashinda miji ya maadui zao. Na kwa sababu umenitii, kupitia uzao wako nitabariki, au kufanya vizuri kwa mataifa yote, makundi yote ya watu."</w:t>
      </w:r>
    </w:p>
    <w:p>
      <w:pPr/>
      <w:r>
        <w:rPr>
          <w:lang w:val="sw_KE" w:bidi="sw_KE"/>
        </w:rPr>
      </w:r>
      <w:r>
        <w:rPr>
          <w:lang w:val="sw_KE" w:bidi="sw_KE"/>
        </w:rPr>
        <w:t>Kisha Ibrahimu na Isaka walirudi kwa watumishi wa Ibrahimu na wakasafiri kurudi Beersheba, ambako Ibrahimu aliendelea kuishi.</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 22:1–19 tafsiri rahisi zaidi kuelewa.</w:t>
      </w:r>
    </w:p>
    <w:p>
      <w:pPr/>
      <w:r>
        <w:rPr>
          <w:lang w:val="sw_KE" w:bidi="sw_KE"/>
        </w:rPr>
      </w:r>
      <w:r>
        <w:rPr>
          <w:lang w:val="sw_KE" w:bidi="sw_KE"/>
        </w:rPr>
        <w:t>Katika hatua hii, kikundi kitafafanua matukio, wahusika na mpangilio wa simulizi hili. Kisha kikundi kitaibua kifungu hiki.</w:t>
      </w:r>
    </w:p>
    <w:p>
      <w:pPr/>
      <w:r>
        <w:rPr>
          <w:lang w:val="sw_KE" w:bidi="sw_KE"/>
        </w:rPr>
      </w:r>
      <w:r>
        <w:rPr>
          <w:lang w:val="sw_KE" w:bidi="sw_KE"/>
        </w:rPr>
        <w:t>Simulizi hili lina matukio matano.</w:t>
      </w:r>
    </w:p>
    <w:p>
      <w:pPr/>
      <w:r>
        <w:rPr>
          <w:lang w:val="sw_KE" w:bidi="sw_KE"/>
        </w:rPr>
      </w:r>
      <w:r>
        <w:rPr>
          <w:b/>
          <w:lang w:val="sw_KE" w:bidi="sw_KE"/>
        </w:rPr>
        <w:t>Katika tukio la kwanza:</w:t>
      </w:r>
      <w:r>
        <w:rPr>
          <w:lang w:val="sw_KE" w:bidi="sw_KE"/>
        </w:rPr>
        <w:t xml:space="preserve"> Wakati mwingine baadaye, Mungu alitaka kumchunguza Ibrahimu ili kuona kama angemtii Mungu. Kwa hiyo Mungu alimwambia Ibrahimu kumtoa mwana wake, Isaka, dhabihu kwenye mlima.</w:t>
      </w:r>
    </w:p>
    <w:p>
      <w:pPr/>
      <w:r>
        <w:rPr>
          <w:lang w:val="sw_KE" w:bidi="sw_KE"/>
        </w:rPr>
      </w:r>
      <w:r>
        <w:rPr>
          <w:b/>
          <w:lang w:val="sw_KE" w:bidi="sw_KE"/>
        </w:rPr>
        <w:t>Katika tukio la pili:</w:t>
      </w:r>
      <w:r>
        <w:rPr>
          <w:lang w:val="sw_KE" w:bidi="sw_KE"/>
        </w:rPr>
        <w:t xml:space="preserve"> Kwa hiyo mapema asubuhi iliyofuata Ibrahimu aliamka na kubeba punda wake. Alichukua watumishi wake wawili na mwana wake Isaka pamoja naye. Baada ya kusafiri karibu siku tatu, Ibrahimu aliona mahali ambapo Mungu alikuwa amemwambia kwenda. Ibrahimu aliwaambia watumishi wake wawili kukaa nyuma, na yeye na Isaka waliendelea kusafiri.</w:t>
      </w:r>
    </w:p>
    <w:p>
      <w:pPr/>
      <w:r>
        <w:rPr>
          <w:lang w:val="sw_KE" w:bidi="sw_KE"/>
        </w:rPr>
      </w:r>
      <w:r>
        <w:rPr>
          <w:b/>
          <w:lang w:val="sw_KE" w:bidi="sw_KE"/>
        </w:rPr>
        <w:t>Katika tukio la tatu:</w:t>
      </w:r>
      <w:r>
        <w:rPr>
          <w:lang w:val="sw_KE" w:bidi="sw_KE"/>
        </w:rPr>
        <w:t xml:space="preserve"> Walipotembea pamoja, Isaka alimwuliza Ibrahimu kwa nini hawakuwa kuleta kondoo kwa dhabihu. Ibrahimu alimwambia Isaka kwamba Mungu angetoa kondoo.</w:t>
      </w:r>
    </w:p>
    <w:p>
      <w:pPr/>
      <w:r>
        <w:rPr>
          <w:lang w:val="sw_KE" w:bidi="sw_KE"/>
        </w:rPr>
      </w:r>
      <w:r>
        <w:rPr>
          <w:b/>
          <w:lang w:val="sw_KE" w:bidi="sw_KE"/>
        </w:rPr>
        <w:t>Katika tukio la nne:</w:t>
      </w:r>
      <w:r>
        <w:rPr>
          <w:lang w:val="sw_KE" w:bidi="sw_KE"/>
        </w:rPr>
        <w:t xml:space="preserve"> Wakati walifika mahali ambapo Mungu alikuwa amemwambia Ibrahimu kuondoka, Ibrahimu alijenga madhabahu na kuweka kuni kwa moto juu yake. Kisha alimweka Isaka kwenye kuni. Kisha Ibrahimu alichukua kisu ili kumwua mwana wake. Ghafla malaika wa Yahweh, ambaye alikuwa mbinguni, alizungumza kwa sauti kubwa na kumwambia Ibrahimu kumwua Isaka.</w:t>
      </w:r>
    </w:p>
    <w:p>
      <w:pPr/>
      <w:r>
        <w:rPr>
          <w:lang w:val="sw_KE" w:bidi="sw_KE"/>
        </w:rPr>
      </w:r>
      <w:r>
        <w:rPr>
          <w:lang w:val="sw_KE" w:bidi="sw_KE"/>
        </w:rPr>
        <w:t>Kisha Ibrahimu aliangalia nyuma yake na akaona kondoo dume, ambaye pembe zake zilinaswa katika kichaka. Ibrahimu alitoa dhabihu kondoo dume badala ya Isaka.</w:t>
      </w:r>
    </w:p>
    <w:p>
      <w:pPr/>
      <w:r>
        <w:rPr>
          <w:lang w:val="sw_KE" w:bidi="sw_KE"/>
        </w:rPr>
      </w:r>
      <w:r>
        <w:rPr>
          <w:b/>
          <w:lang w:val="sw_KE" w:bidi="sw_KE"/>
        </w:rPr>
        <w:t>Katika tukio la tano:</w:t>
      </w:r>
      <w:r>
        <w:rPr>
          <w:lang w:val="sw_KE" w:bidi="sw_KE"/>
        </w:rPr>
        <w:t xml:space="preserve"> Malaika wa Yahweh aliita kutoka mbinguni mara ya pili na kuahidi kumbariki Ibrahimu.</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Mungu, na malaika wa Yahweh</w:t>
      </w:r>
    </w:p>
    <w:p>
      <w:pPr>
        <w:pStyle w:val="ListBullet"/>
        <w:spacing w:line="240" w:lineRule="auto"/>
        <w:ind w:left="720"/>
      </w:pPr>
      <w:r>
        <w:rPr>
          <w:lang w:val="sw_KE" w:bidi="sw_KE"/>
        </w:rPr>
      </w:r>
      <w:r>
        <w:rPr>
          <w:lang w:val="sw_KE" w:bidi="sw_KE"/>
        </w:rPr>
        <w:t>na watumishi wawili wa Ibrahimu</w:t>
      </w:r>
    </w:p>
    <w:p>
      <w:pPr/>
      <w:r>
        <w:rPr>
          <w:lang w:val="sw_KE" w:bidi="sw_KE"/>
        </w:rPr>
      </w:r>
      <w:r>
        <w:rPr>
          <w:lang w:val="sw_KE" w:bidi="sw_KE"/>
        </w:rPr>
        <w:t>Kama kikundi, zingatia sehemu hizi za mazingira ya simulizi:</w:t>
      </w:r>
    </w:p>
    <w:p>
      <w:pPr/>
      <w:r>
        <w:rPr>
          <w:lang w:val="sw_KE" w:bidi="sw_KE"/>
        </w:rPr>
      </w:r>
      <w:r>
        <w:rPr>
          <w:lang w:val="sw_KE" w:bidi="sw_KE"/>
        </w:rPr>
        <w:t>Katika tukio la kwanza, hadithi inaanza kwa neno ambalo linaonyesha kwamba tukio mpya linakaribia kutokea. Tazama mazungumzo kati ya Mungu na Ibrahimu. Katika mazungumzo haya, Mungu anamwita Ibrahimu na Ibrahimu anajibu. Hii inaonyesha kwamba kitu muhimu ni karibu kutokea.</w:t>
      </w:r>
    </w:p>
    <w:p>
      <w:pPr/>
      <w:r>
        <w:rPr>
          <w:lang w:val="sw_KE" w:bidi="sw_KE"/>
        </w:rPr>
      </w:r>
      <w:r>
        <w:rPr>
          <w:lang w:val="sw_KE" w:bidi="sw_KE"/>
        </w:rPr>
        <w:t>Mungu anamjaribu Ibrahimu. Anasema kwa Ibrahimu, "Ibrahimu! Ibrahimu!" Anamwita Ibrahimu mara mbili ili kuonyesha jinsi ya haraka ni kwamba Ibrahimu kumsikiliza.</w:t>
      </w:r>
    </w:p>
    <w:p>
      <w:pPr/>
      <w:r>
        <w:rPr>
          <w:lang w:val="sw_KE" w:bidi="sw_KE"/>
        </w:rPr>
      </w:r>
      <w:r>
        <w:rPr>
          <w:lang w:val="sw_KE" w:bidi="sw_KE"/>
        </w:rPr>
        <w:t>Ibrahimu anajibu, "Mimi hapa." Jibu hili linaweza kuwa njia ya Ibrahimu ya kusema kwamba anasubiri na tayari kusikia zaidi kutoka kwa Mungu.</w:t>
      </w:r>
    </w:p>
    <w:p>
      <w:pPr/>
      <w:r>
        <w:rPr>
          <w:lang w:val="sw_KE" w:bidi="sw_KE"/>
        </w:rPr>
      </w:r>
      <w:r>
        <w:rPr>
          <w:lang w:val="sw_KE" w:bidi="sw_KE"/>
        </w:rPr>
        <w:t>Mungu anasema, "Chukua mwana wako, mwana wako wa pekee, ambaye unampenda, na uende nchi ya Moria." Hapa, Mungu anamweleza Isaka kwa kusema "mwana wako, mwana wako wa pekee, ambaye unampenda," ili kusisitiza kwamba Mungu anazungumza kuhusu Isaka na kwamba Isaka ni mwana wa pekee wa Ibrahimu ambaye atapokea ahadi za agano kutoka kwa Mungu.</w:t>
      </w:r>
    </w:p>
    <w:p>
      <w:pPr/>
      <w:r>
        <w:rPr>
          <w:lang w:val="sw_KE" w:bidi="sw_KE"/>
        </w:rPr>
      </w:r>
      <w:r>
        <w:rPr>
          <w:lang w:val="sw_KE" w:bidi="sw_KE"/>
        </w:rPr>
        <w:t xml:space="preserve">Sitisha hapa. Kama kikundi, angalia eneo </w:t>
      </w:r>
      <w:r>
        <w:rPr>
          <w:lang w:val="sw_KE" w:bidi="sw_KE"/>
        </w:rPr>
        <w:t>la Moria kwenye ramani</w:t>
      </w:r>
      <w:r>
        <w:rPr>
          <w:lang w:val="sw_KE" w:bidi="sw_KE"/>
        </w:rPr>
        <w:t>. Sitisha toleo hili la sauti hapa.</w:t>
      </w:r>
    </w:p>
    <w:p>
      <w:pPr/>
      <w:r>
        <w:rPr>
          <w:lang w:val="sw_KE" w:bidi="sw_KE"/>
        </w:rPr>
      </w:r>
      <w:r>
        <w:rPr>
          <w:lang w:val="sw_KE" w:bidi="sw_KE"/>
        </w:rPr>
        <w:t>Mungu anaendelea, "Mtoa Isaka kama sadaka ya kuteketezwa kwenye milima ninayokuambia."</w:t>
      </w:r>
    </w:p>
    <w:p>
      <w:pPr/>
      <w:r>
        <w:rPr>
          <w:lang w:val="sw_KE" w:bidi="sw_KE"/>
        </w:rPr>
      </w:r>
      <w:r>
        <w:rPr>
          <w:lang w:val="sw_KE" w:bidi="sw_KE"/>
        </w:rPr>
        <w:t>Katika tukio la pili, unaweza kutaka kuagiza tena matukio ili kuonyesha utaratibu ambao yalitokea kwa kweli. Ibrahimu anainuka, anakata kuni ili kutumia kwa dhabihu, na kubeba kuni kwa punda wake. Ibrahimu anaweza kuwa alikata kuni kwanza. Angeweza kukata kuni ili kuweka sababu halisi ya safari kutoka kwa Isaka na watumishi, au angeweza kutumia wakati kukata kuni kwa sababu alikuwa akisita kuanza safari. Kisha Ibrahimu anawakusanya watumishi wake wawili na mwana wake, Isaka, na wanaanza kusafiri mahali ambapo Mungu alimwambia Ibrahimu kuondoka.</w:t>
      </w:r>
    </w:p>
    <w:p>
      <w:pPr/>
      <w:r>
        <w:rPr>
          <w:lang w:val="sw_KE" w:bidi="sw_KE"/>
        </w:rPr>
      </w:r>
      <w:r>
        <w:rPr>
          <w:lang w:val="sw_KE" w:bidi="sw_KE"/>
        </w:rPr>
        <w:t>Wanasafiri kwa siku tatu. Wakati Ibrahimu anaona mahali ambapo Mungu alimwambia kuhusu kwa umbali, Ibrahimu anasema kwa watumishi wanaosafiri pamoja naye, "Kaa hapa na punda. Nitaenda pale na Isaka na kuabudu, na kisha kurudi kwako." Ibrahimu anachukua kuni kwa sadaka ya kuteketezwa na kuiweka kwenye mabega ya Isaka ili kubeba. Isaka anabeba kuni, na Ibrahimu anabeba makaa ya mawe kwa moto na kisu ya kuua dhabihu.</w:t>
      </w:r>
    </w:p>
    <w:p>
      <w:pPr/>
      <w:r>
        <w:rPr>
          <w:lang w:val="sw_KE" w:bidi="sw_KE"/>
        </w:rPr>
      </w:r>
      <w:r>
        <w:rPr>
          <w:lang w:val="sw_KE" w:bidi="sw_KE"/>
        </w:rPr>
        <w:t>Tukio la tatu linafanyika wakati Ibrahimu na Isaka wanatembea pamoja. Katika tukio hili na linalofuata, kifungu kinaunda mashaka kwa kufanya kitendo kwa muda mrefu na kuongeza katika mazungumzo mengi. Hii inasaidia kuonyesha sehemu muhimu zaidi ya hadithi. Tazama mazungumzo yao. Isaka anauliza, "Baba?" Hapa, Isaka anatumia lugha ya heshima wakati anazungumza na Ibrahimu.</w:t>
      </w:r>
    </w:p>
    <w:p>
      <w:pPr/>
      <w:r>
        <w:rPr>
          <w:lang w:val="sw_KE" w:bidi="sw_KE"/>
        </w:rPr>
      </w:r>
      <w:r>
        <w:rPr>
          <w:lang w:val="sw_KE" w:bidi="sw_KE"/>
        </w:rPr>
        <w:t>Ibrahimu anajibu, "Mimi hapa, mwana wangu."</w:t>
      </w:r>
    </w:p>
    <w:p>
      <w:pPr/>
      <w:r>
        <w:rPr>
          <w:lang w:val="sw_KE" w:bidi="sw_KE"/>
        </w:rPr>
      </w:r>
      <w:r>
        <w:rPr>
          <w:lang w:val="sw_KE" w:bidi="sw_KE"/>
        </w:rPr>
        <w:t>Isaka anasema, "Tazama, hapa ni moto na kuni, lakini mwana-kondoo yuko wapi kwa sadaka ya kuteketezwa?"</w:t>
      </w:r>
    </w:p>
    <w:p>
      <w:pPr/>
      <w:r>
        <w:rPr>
          <w:lang w:val="sw_KE" w:bidi="sw_KE"/>
        </w:rPr>
      </w:r>
      <w:r>
        <w:rPr>
          <w:lang w:val="sw_KE" w:bidi="sw_KE"/>
        </w:rPr>
        <w:t>Ibrahimu anajibu, "Mungu atatoa mwana-kondoo kwa sadaka ya kuteketezwa kwa ajili yake mwenyewe, mwana wangu." Na wanaendelea kutembea pamoja.</w:t>
      </w:r>
    </w:p>
    <w:p>
      <w:pPr/>
      <w:r>
        <w:rPr>
          <w:lang w:val="sw_KE" w:bidi="sw_KE"/>
        </w:rPr>
      </w:r>
      <w:r>
        <w:rPr>
          <w:lang w:val="sw_KE" w:bidi="sw_KE"/>
        </w:rPr>
        <w:t>Tukio la nne linafanyika wakati Ibrahimu na Isaka wanakuja mahali ambapo Mungu alimwambia Ibrahimu. Ibrahimu anajenga madhabahu hapo, anapanga kuni juu ya madhabahu, kumfunga Isaka, na kumweka Isaka juu ya kuni. Kisha Ibrahimu anafika kwa kisu ili kumwua Isaka. Lakini malaika wa Yahweh anamwita Ibrahimu kutoka mbinguni. Malaika anapaita, "Ibrahimu, Ibrahimu!" Malaika anasema jina la Ibrahimu mara mbili ili kuonyesha jinsi malaika wa Yahweh anazungumza na Ibrahimu kwa haraka.</w:t>
      </w:r>
    </w:p>
    <w:p>
      <w:pPr/>
      <w:r>
        <w:rPr>
          <w:lang w:val="sw_KE" w:bidi="sw_KE"/>
        </w:rPr>
      </w:r>
      <w:r>
        <w:rPr>
          <w:lang w:val="sw_KE" w:bidi="sw_KE"/>
        </w:rPr>
        <w:t>Malaika wa Yahweh anasema, "Usimwue Isaka au kufanya chochote kwake! Sasa ninajua kwamba unamwogopa Yahweh, kwa sababu hujamweka mwana wako, mwana wako wa pekee, kutoka kwangu." Ibrahimu anaangalia juu na ghafla anaona kondoo dume alinaswa na pembe katika vichaka nyuma yake.</w:t>
      </w:r>
    </w:p>
    <w:p>
      <w:pPr/>
      <w:r>
        <w:rPr>
          <w:lang w:val="sw_KE" w:bidi="sw_KE"/>
        </w:rPr>
      </w:r>
      <w:r>
        <w:rPr>
          <w:lang w:val="sw_KE" w:bidi="sw_KE"/>
        </w:rPr>
        <w:t>Ibrahimu anaenda kwa kondoo dume, anamwua, na kuichoma kama sadaka ya kuteketezwa badala ya mwana wake. Kwa hiyo Ibrahimu anaita mahali hapo "Yahweh atatoa." Methali inasema, "Kwenye mlima wa Yahweh itatolewa," au "Kwenye mlima wa Yahweh, Yahweh anatoa kile tunachohitaji."</w:t>
      </w:r>
    </w:p>
    <w:p>
      <w:pPr/>
      <w:r>
        <w:rPr>
          <w:lang w:val="sw_KE" w:bidi="sw_KE"/>
        </w:rPr>
      </w:r>
      <w:r>
        <w:rPr>
          <w:lang w:val="sw_KE" w:bidi="sw_KE"/>
        </w:rPr>
        <w:t>Sitisha hapa na mjadili swali hili kama kikundi: Mithali ni maneno mafupi ambayo yanafundisha kitu au kutoa aina fulani ya hekima. Toa mifano ya methali zako unazozipenda. Walitoka wapi? Walianza vipi? Ni aina gani ya lugha unayotumia katika mithali? Watu wanajua vipi wakati unasema methali? Sitisha sauti hapa.</w:t>
      </w:r>
    </w:p>
    <w:p>
      <w:pPr/>
      <w:r>
        <w:rPr>
          <w:lang w:val="sw_KE" w:bidi="sw_KE"/>
        </w:rPr>
      </w:r>
      <w:r>
        <w:rPr>
          <w:lang w:val="sw_KE" w:bidi="sw_KE"/>
        </w:rPr>
        <w:t>Tukio la tano ni kilele cha hadithi hii na hadithi zote kuhusu Ibrahimu. Malaika wa Yahweh anamwita Ibrahimu mara ya pili. Anasema, "Hii ni kile Yahweh anasema. Ninaapa hii na mimi mwenyewe." Hapa, Mungu anasema, "hivi ndivyo Yahweh asemavyo" na "Ninaapa hivi kwa nafsi yangu" ili kusisitiza umuhimu wa kile anachotaka kusema.</w:t>
      </w:r>
    </w:p>
    <w:p>
      <w:pPr/>
      <w:r>
        <w:rPr>
          <w:lang w:val="sw_KE" w:bidi="sw_KE"/>
        </w:rPr>
      </w:r>
      <w:r>
        <w:rPr>
          <w:lang w:val="sw_KE" w:bidi="sw_KE"/>
        </w:rPr>
        <w:t>Sitisha hapa na mjadili swali hili kama kikundi: Unaonyesha vipi kwamba kitu ni sehemu muhimu zaidi ya hadithi wakati unasimulia hadithi katika utamaduni wako? Sitisha toleo hili la sauti hapa.</w:t>
      </w:r>
    </w:p>
    <w:p>
      <w:pPr/>
      <w:r>
        <w:rPr>
          <w:lang w:val="sw_KE" w:bidi="sw_KE"/>
        </w:rPr>
      </w:r>
      <w:r>
        <w:rPr>
          <w:lang w:val="sw_KE" w:bidi="sw_KE"/>
        </w:rPr>
        <w:t>Malaika wa Yahweh anaendelea, "Kwa hakika nitakubariki, na utakuwa na uzao wengi sana watakuwa wengi kama nyota angani na mchanga karibu na bahari."</w:t>
      </w:r>
    </w:p>
    <w:p>
      <w:pPr/>
      <w:r>
        <w:rPr>
          <w:lang w:val="sw_KE" w:bidi="sw_KE"/>
        </w:rPr>
      </w:r>
      <w:r>
        <w:rPr>
          <w:lang w:val="sw_KE" w:bidi="sw_KE"/>
        </w:rPr>
        <w:t>Yahweh anaendelea, "Uzao wako watawashinda maadui zao na kushinda miji yao. Nitabariki watu wote duniani kupitia uzao wako, kwa sababu ulinitii."</w:t>
      </w:r>
    </w:p>
    <w:p>
      <w:pPr/>
      <w:r>
        <w:rPr>
          <w:lang w:val="sw_KE" w:bidi="sw_KE"/>
        </w:rPr>
      </w:r>
      <w:r>
        <w:rPr>
          <w:lang w:val="sw_KE" w:bidi="sw_KE"/>
        </w:rPr>
        <w:t>Kisha Ibrahimu na Isaka wanarudi kwa watumishi na kusafiri kurudi Beersheba, ambapo Ibrahimu anaishi.</w:t>
      </w:r>
    </w:p>
    <w:p>
      <w:pPr/>
      <w:r>
        <w:rPr>
          <w:lang w:val="sw_KE" w:bidi="sw_KE"/>
        </w:rPr>
      </w:r>
      <w:r>
        <w:rPr>
          <w:lang w:val="sw_KE" w:bidi="sw_KE"/>
        </w:rPr>
        <w:t xml:space="preserve">Sitisha hapa. Kama kikundi, angalia </w:t>
      </w:r>
      <w:r>
        <w:rPr>
          <w:lang w:val="sw_KE" w:bidi="sw_KE"/>
        </w:rPr>
        <w:t>Beersheba</w:t>
      </w:r>
      <w:r>
        <w:rPr>
          <w:lang w:val="sw_KE" w:bidi="sw_KE"/>
        </w:rPr>
        <w:t xml:space="preserve"> kwenye ramani. Sitisha toleo hili la sauti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 22:1–19 tafsiri rahisi zaidi kuelewa.</w:t>
      </w:r>
    </w:p>
    <w:p>
      <w:pPr/>
      <w:r>
        <w:rPr>
          <w:lang w:val="sw_KE" w:bidi="sw_KE"/>
        </w:rPr>
      </w:r>
      <w:r>
        <w:rPr>
          <w:lang w:val="sw_KE" w:bidi="sw_KE"/>
        </w:rPr>
        <w:t>Katika hatua hii, kikundi kitaigiza simulizi hili.</w:t>
      </w:r>
    </w:p>
    <w:p>
      <w:pPr/>
      <w:r>
        <w:rPr>
          <w:lang w:val="sw_KE" w:bidi="sw_KE"/>
        </w:rPr>
      </w:r>
      <w:r>
        <w:rPr>
          <w:lang w:val="sw_KE" w:bidi="sw_KE"/>
        </w:rPr>
        <w:t>Simulizi hili lina matukio matano.</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Mungu, na malaika wa Yahweh</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na watumishi wawili</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Mungu anajaribu imani ya Ibrahimu. Mungu anaita, "Ibrahimu! Ibrahimu!"</w:t>
      </w:r>
    </w:p>
    <w:p>
      <w:pPr/>
      <w:r>
        <w:rPr>
          <w:lang w:val="sw_KE" w:bidi="sw_KE"/>
        </w:rPr>
      </w:r>
      <w:r>
        <w:rPr>
          <w:lang w:val="sw_KE" w:bidi="sw_KE"/>
        </w:rPr>
        <w:t>Na Ibrahimu anajibu, "Ndio, mimi hapa!"</w:t>
      </w:r>
    </w:p>
    <w:p>
      <w:pPr/>
      <w:r>
        <w:rPr>
          <w:lang w:val="sw_KE" w:bidi="sw_KE"/>
        </w:rPr>
      </w:r>
      <w:r>
        <w:rPr>
          <w:lang w:val="sw_KE" w:bidi="sw_KE"/>
        </w:rPr>
        <w:t>Kisha Mungu anasema, "Chukua mwana wako Isaka, mwana wako wa pekee, ambaye unampenda, na nenda kwenye eneo linaloitwa Moria. Muue na kuchoma Isaka kama dhabihu ya kuteketezwa kwenye mlima ninakuonyesha hapo."</w:t>
      </w:r>
    </w:p>
    <w:p>
      <w:pPr/>
      <w:r>
        <w:rPr>
          <w:lang w:val="sw_KE" w:bidi="sw_KE"/>
        </w:rPr>
      </w:r>
      <w:r>
        <w:rPr>
          <w:lang w:val="sw_KE" w:bidi="sw_KE"/>
        </w:rPr>
        <w:t>Sitisha igizo. Muulize mwigizaji anayeigiza Lameki, "Unahisi vipi au unawaza nini?" Mtu anaweza kujibu mambo kama, "Ninataka kuona kama Ibrahimu ananiamini," au "Najua jinsi itakuwa vigumu kwa Ibrahimu kuniamini wakati ninaomba hili," au "Ninampa Ibrahimu mtihani ili kuona kama kwa kweli ana imani kwangu." Anzisha tena igizo.</w:t>
      </w:r>
    </w:p>
    <w:p>
      <w:pPr/>
      <w:r>
        <w:rPr>
          <w:lang w:val="sw_KE" w:bidi="sw_KE"/>
        </w:rPr>
      </w:r>
      <w:r>
        <w:rPr>
          <w:lang w:val="sw_KE" w:bidi="sw_KE"/>
        </w:rPr>
        <w:t>Asubuhi iliyofuata Ibrahimu anainuka mapema. Anakata kuni kwa sadaka ya kuteketezwa na anachukua mizigo kwa punda. Ibrahimu, watumishi wake wawili, na Isaka wanaanza kusafiri kwenda mlima ambao Mungu alimwambia Ibrahimu kusafiri Baada ya siku tatu za kusafiri, Ibrahimu anaona mlima. Anawaambia watumishi wawili, "Kaa hapa na punda. Isaka na mimi tutasafiri zaidi kidogo. Tutaabudu juu hapo, na kisha tutarudi tena."</w:t>
      </w:r>
    </w:p>
    <w:p>
      <w:pPr/>
      <w:r>
        <w:rPr>
          <w:lang w:val="sw_KE" w:bidi="sw_KE"/>
        </w:rPr>
      </w:r>
      <w:r>
        <w:rPr>
          <w:lang w:val="sw_KE" w:bidi="sw_KE"/>
        </w:rPr>
        <w:t>Sitisha igizo. Muulize mhusika anayeigiza Ibrahimu, "Unahisi au unawaza nini?" Mtu anaweza kujibu mambo kama, "Ninahuzunika sana, kwa sababu ninataka kumtii Mungu lakini nampenda mwana wangu Isaka sana," au "Sielewi jinsi Mungu atanipa uzao wengi kama mwana ambaye amenipa amekufa," au "Nimempoteza tu Ishmaeli, na sasa ninakaribia kumpoteza Isaka pia," au "Nimesita kufanya hivyo." Anzisha tena igizo.</w:t>
      </w:r>
    </w:p>
    <w:p>
      <w:pPr/>
      <w:r>
        <w:rPr>
          <w:lang w:val="sw_KE" w:bidi="sw_KE"/>
        </w:rPr>
      </w:r>
      <w:r>
        <w:rPr>
          <w:lang w:val="sw_KE" w:bidi="sw_KE"/>
        </w:rPr>
        <w:t>Kwa hiyo Ibrahimu anaweka kuni kwa sadaka ya kuteketezwa kwenye mabega ya Isaka ili kubeba. Ibrahimu anabeba makaa ya moto na kisu. Wakati wanapotembea pamoja, Isaka anauliza, "Baba?"</w:t>
      </w:r>
    </w:p>
    <w:p>
      <w:pPr/>
      <w:r>
        <w:rPr>
          <w:lang w:val="sw_KE" w:bidi="sw_KE"/>
        </w:rPr>
      </w:r>
      <w:r>
        <w:rPr>
          <w:lang w:val="sw_KE" w:bidi="sw_KE"/>
        </w:rPr>
        <w:t>Ibrahimu anajibu, "Ndio, mwana wangu?"</w:t>
      </w:r>
    </w:p>
    <w:p>
      <w:pPr/>
      <w:r>
        <w:rPr>
          <w:lang w:val="sw_KE" w:bidi="sw_KE"/>
        </w:rPr>
      </w:r>
      <w:r>
        <w:rPr>
          <w:lang w:val="sw_KE" w:bidi="sw_KE"/>
        </w:rPr>
        <w:t>Isaka anauliza, "Tuna moto na kuni, lakini kondoo ni wapi kwa sadaka ya kuteketezwa?"</w:t>
      </w:r>
    </w:p>
    <w:p>
      <w:pPr/>
      <w:r>
        <w:rPr>
          <w:lang w:val="sw_KE" w:bidi="sw_KE"/>
        </w:rPr>
      </w:r>
      <w:r>
        <w:rPr>
          <w:lang w:val="sw_KE" w:bidi="sw_KE"/>
        </w:rPr>
        <w:t>Ibrahimu anajibu, "Mungu atatoa kondoo kwa sadaka ya kuteketezwa." Na wanaendelea kutembea.</w:t>
      </w:r>
    </w:p>
    <w:p>
      <w:pPr/>
      <w:r>
        <w:rPr>
          <w:lang w:val="sw_KE" w:bidi="sw_KE"/>
        </w:rPr>
      </w:r>
      <w:r>
        <w:rPr>
          <w:lang w:val="sw_KE" w:bidi="sw_KE"/>
        </w:rPr>
        <w:t>Sitisha igizo. Muulize mwigizaji anayeigiza Isaka, "Unahisi vipi au unawaza nini?" Mtu anaweza kujibu mambo kama, "Nimechanganyikiwa," au "Najua kile kinachohusika katika dhabihu, na sioni kila kitu hapa," au "Sijui kinachoendelea, lakini ninamwamini baba yangu." Anzisha tena igizo.</w:t>
      </w:r>
    </w:p>
    <w:p>
      <w:pPr/>
      <w:r>
        <w:rPr>
          <w:lang w:val="sw_KE" w:bidi="sw_KE"/>
        </w:rPr>
      </w:r>
      <w:r>
        <w:rPr>
          <w:lang w:val="sw_KE" w:bidi="sw_KE"/>
        </w:rPr>
        <w:t>Wakati wanafika mahali ambapo Mungu alimwambia Ibrahimu kwenda, Ibrahimu anajenga madhabahu na anapanga kuni juu ya madhabahu. Kisha anamfunga Isaka na anamweka Isaka juu ya kuni. Ibrahimu anachukua kisu ili kumuua Isaka kama dhabihu, wakati ghafla malaika wa Yahweh anamwita kutoka mbinguni na anasema, "Ibrahimu! Ibrahimu!"</w:t>
      </w:r>
    </w:p>
    <w:p>
      <w:pPr/>
      <w:r>
        <w:rPr>
          <w:lang w:val="sw_KE" w:bidi="sw_KE"/>
        </w:rPr>
      </w:r>
      <w:r>
        <w:rPr>
          <w:lang w:val="sw_KE" w:bidi="sw_KE"/>
        </w:rPr>
        <w:t>Ibrahimu akajibu, "Ndio, mimi hapa!"</w:t>
      </w:r>
    </w:p>
    <w:p>
      <w:pPr/>
      <w:r>
        <w:rPr>
          <w:lang w:val="sw_KE" w:bidi="sw_KE"/>
        </w:rPr>
      </w:r>
      <w:r>
        <w:rPr>
          <w:lang w:val="sw_KE" w:bidi="sw_KE"/>
        </w:rPr>
        <w:t>Malaika anasema, "Usimuue mvulana! Usimuumize kwa njia yoyote! Sasa najua kwamba kwa kweli una heshima kwa ajili yangu, Yahweh, kwa sababu hukukataa kumtoa dhabihu mwana wako wa pekee kama sadaka ya kuteketezwa kuni."</w:t>
      </w:r>
    </w:p>
    <w:p>
      <w:pPr/>
      <w:r>
        <w:rPr>
          <w:lang w:val="sw_KE" w:bidi="sw_KE"/>
        </w:rPr>
      </w:r>
      <w:r>
        <w:rPr>
          <w:lang w:val="sw_KE" w:bidi="sw_KE"/>
        </w:rPr>
        <w:t>Kisha Ibrahimu anaangalia juu na anaona kondoo dume aliyekwama na pembe zake katika vichaka vya karibu. Kwa hiyo Ibrahimu anachukua kondoo dume na anamtoa dhabihu badala ya Isaka. Ibrahimu anaita mahali "Yahweh atatoa," na hata siku hii watu wanasema, "Kwenye mlima wa Yahweh itatolewa."</w:t>
      </w:r>
    </w:p>
    <w:p>
      <w:pPr/>
      <w:r>
        <w:rPr>
          <w:lang w:val="sw_KE" w:bidi="sw_KE"/>
        </w:rPr>
      </w:r>
      <w:r>
        <w:rPr>
          <w:lang w:val="sw_KE" w:bidi="sw_KE"/>
        </w:rPr>
        <w:t>Sitisha igizo. Muulize mhusika anayeigiza Ibrahimu, "Unahisi au unawaza nini?" Mtu anaweza kujibu mambo kama, "Ninafurahi sana," au "Ninafurahi sana kwamba sio lazima kumuua mwana wangu," au "Nilijua ningeweza kumwamini Mungu." Muulize mwigizaji anayeigiza Isaka, "Unahisi vipi au unawaza nini?" Unaweza kusikia mambo kama, "Nilikuwa tayari kumruhusu baba yangu aniue," au "Ninafurahi sana kuwa hai," au "Ninafurahi sana Mungu aliniokoa kutoka kufa" au "Moyo wangu unapiga haraka na ninataka kulia." Anzisha tena igizo.</w:t>
      </w:r>
    </w:p>
    <w:p>
      <w:pPr/>
      <w:r>
        <w:rPr>
          <w:lang w:val="sw_KE" w:bidi="sw_KE"/>
        </w:rPr>
      </w:r>
      <w:r>
        <w:rPr>
          <w:lang w:val="sw_KE" w:bidi="sw_KE"/>
        </w:rPr>
        <w:t>Kisha malaika wa Yahweh anatoa wito kutoka mbinguni tena na anasema, "Hivi ndivyo Yahweh anasema. Kwa sababu umenitii na hukukataa kumtoa mwana wako dhabihu, mwana wako wa pekee, ninaapa kwa jina langu mwenyewe kwamba nitakupa uzao wengi. Nitakupa uzao wengi sana huwezi kuhesabu, kama nyota katika anga au mchanga katika bahari. Na kwa sababu umenitii, kupitia uzao wako mataifa yote katika dunia yatabarikiwa."</w:t>
      </w:r>
    </w:p>
    <w:p>
      <w:pPr/>
      <w:r>
        <w:rPr>
          <w:lang w:val="sw_KE" w:bidi="sw_KE"/>
        </w:rPr>
      </w:r>
      <w:r>
        <w:rPr>
          <w:lang w:val="sw_KE" w:bidi="sw_KE"/>
        </w:rPr>
        <w:t>Kamilisha igizo. Muulize mwigizaji anayeigiza Mungu, "Unahisi vipi au unawaza nini?" Mtu angeweza kujibu mambo kama, "Nilijua kwamba Ibrahimu angeniamini," au "Ninafurahi kuona kwamba Ibrahimu atafanya chochote ninachotaka, hata kumwua mwana wake," au "Sikuwa kamwe kwenda kumruhusu Ibrahimu amue mwana wake," au "Sasa nitaahidi kwamba kila taifa katika dunia litabarikiwa kwa sababu ya imani ya Ibrahimu kwangu."</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 22:1–19 tafsiri rahisi zaidi kuelewa.</w:t>
      </w:r>
    </w:p>
    <w:p>
      <w:pPr/>
      <w:r>
        <w:rPr>
          <w:lang w:val="sw_KE" w:bidi="sw_KE"/>
        </w:rPr>
      </w:r>
      <w:r>
        <w:rPr>
          <w:lang w:val="sw_KE" w:bidi="sw_KE"/>
        </w:rPr>
        <w:t>Katika hatua hii, kikundi kitajadili maneno na mambo muhimu katika kifungu hiki.</w:t>
      </w:r>
    </w:p>
    <w:p>
      <w:pPr/>
      <w:r>
        <w:rPr>
          <w:lang w:val="sw_KE" w:bidi="sw_KE"/>
        </w:rPr>
      </w:r>
      <w:r>
        <w:rPr>
          <w:lang w:val="sw_KE" w:bidi="sw_KE"/>
        </w:rPr>
        <w:t xml:space="preserve">Baadaye, </w:t>
      </w:r>
      <w:r>
        <w:rPr>
          <w:b/>
          <w:lang w:val="sw_KE" w:bidi="sw_KE"/>
        </w:rPr>
        <w:t>Mungu</w:t>
      </w:r>
      <w:r>
        <w:rPr>
          <w:b/>
          <w:lang w:val="sw_KE" w:bidi="sw_KE"/>
        </w:rPr>
        <w:t xml:space="preserve"> alimjaribu</w:t>
      </w:r>
      <w:r>
        <w:rPr>
          <w:lang w:val="sw_KE" w:bidi="sw_KE"/>
        </w:rPr>
        <w:t xml:space="preserve"> Ibrahimu. "Mtihani" ina maana kwamba Mungu alifanya kitu ili kuona kama Ibrahimu alikuwa na imani na kumwamini. Haimaanishi kwamba Mungu alitarajia Ibrahimu kushindwa. Hapa, hadithi inatumia neno kwa jumla kwa Mungu. Tumia neno sawa kwa pepo kama vile umetumia katika vifungu vya awali.</w:t>
      </w:r>
    </w:p>
    <w:p>
      <w:pPr/>
      <w:r>
        <w:rPr>
          <w:lang w:val="sw_KE" w:bidi="sw_KE"/>
        </w:rPr>
      </w:r>
      <w:r>
        <w:rPr>
          <w:lang w:val="sw_KE" w:bidi="sw_KE"/>
        </w:rPr>
        <w:t>Mungu alimwita Ibrahimu, "Ibrahimu!"</w:t>
      </w:r>
    </w:p>
    <w:p>
      <w:pPr/>
      <w:r>
        <w:rPr>
          <w:lang w:val="sw_KE" w:bidi="sw_KE"/>
        </w:rPr>
      </w:r>
      <w:r>
        <w:rPr>
          <w:lang w:val="sw_KE" w:bidi="sw_KE"/>
        </w:rPr>
        <w:t>Ibrahimu akajibu, "Ndio, mimi hapa!"</w:t>
      </w:r>
    </w:p>
    <w:p>
      <w:pPr/>
      <w:r>
        <w:rPr>
          <w:lang w:val="sw_KE" w:bidi="sw_KE"/>
        </w:rPr>
      </w:r>
      <w:r>
        <w:rPr>
          <w:lang w:val="sw_KE" w:bidi="sw_KE"/>
        </w:rPr>
        <w:t xml:space="preserve">Mungu alisema, "Chukua mwana wako Isaka, mwana wako wa pekee, mwana unayempenda, na nenda kwa eneo linaloitwa Moria, na kumtoa Isaka kama sadaka ya kuteketezwa kwenye </w:t>
      </w:r>
      <w:r>
        <w:rPr>
          <w:b/>
          <w:lang w:val="sw_KE" w:bidi="sw_KE"/>
        </w:rPr>
        <w:t>mlima</w:t>
      </w:r>
      <w:r>
        <w:rPr>
          <w:lang w:val="sw_KE" w:bidi="sw_KE"/>
        </w:rPr>
        <w:t xml:space="preserve"> Nitakaokuambia." Dhabihu ni kitu kinachotolewa kwa Mungu ili kumshukuru au kuomba msamaha kutoka kwake. Hii ilikuwa dhabihu ya kuteketezwa, ambayo ni pamoja na kuua na kuchoma mnyama. Sadaka ya wanyama ilikuwa ni mazoezi ya kawaida katika Agano la Kale. Mwabudu angemuua na kuchoma mnyama kama zawadi kwa Mungu ili kuonyesha kwamba alijitolea kikamilifu kwa Mungu. Tazama </w:t>
      </w:r>
      <w:r>
        <w:rPr>
          <w:lang w:val="sw_KE" w:bidi="sw_KE"/>
        </w:rPr>
        <w:t>dhabihu</w:t>
      </w:r>
      <w:r>
        <w:rPr>
          <w:lang w:val="sw_KE" w:bidi="sw_KE"/>
        </w:rPr>
        <w:t xml:space="preserve"> katika Faharasa Kuu na utumie neno lile hapa ambalo ulitumia katika hadithi za awali.</w:t>
      </w:r>
    </w:p>
    <w:p>
      <w:pPr/>
      <w:r>
        <w:rPr>
          <w:lang w:val="sw_KE" w:bidi="sw_KE"/>
        </w:rPr>
      </w:r>
      <w:r>
        <w:rPr>
          <w:lang w:val="sw_KE" w:bidi="sw_KE"/>
        </w:rPr>
        <w:t xml:space="preserve">Ibrahimu </w:t>
      </w:r>
      <w:r>
        <w:rPr>
          <w:b/>
          <w:lang w:val="sw_KE" w:bidi="sw_KE"/>
        </w:rPr>
        <w:t>anampenda</w:t>
      </w:r>
      <w:r>
        <w:rPr>
          <w:lang w:val="sw_KE" w:bidi="sw_KE"/>
        </w:rPr>
        <w:t xml:space="preserve"> mwana wake Isaka kama baba mzuri anampenda mwana wake. Tumia neno la upendo ambalo linaonyesha upendo na fadhili baba anahisi kwa mwana wake.</w:t>
      </w:r>
    </w:p>
    <w:p>
      <w:pPr/>
      <w:r>
        <w:rPr>
          <w:lang w:val="sw_KE" w:bidi="sw_KE"/>
        </w:rPr>
      </w:r>
      <w:r>
        <w:rPr>
          <w:lang w:val="sw_KE" w:bidi="sw_KE"/>
        </w:rPr>
        <w:t xml:space="preserve">Walianza kusafiri kwenda mahali Mungu alikuwa amemwambia Ibrahimu kuhusu. Siku tatu baadaye, Ibrahimu aliangalia juu na kuona mlima Mungu alikuwa amemwambia kwenda. Kisha Ibrahimu aliwaambia watumishi wake wawili, "Kaa hapa na punda. Mvulana, Isaka, nami tutakwenda pale, </w:t>
      </w:r>
      <w:r>
        <w:rPr>
          <w:b/>
          <w:lang w:val="sw_KE" w:bidi="sw_KE"/>
        </w:rPr>
        <w:t>kuabudu</w:t>
      </w:r>
      <w:r>
        <w:rPr>
          <w:lang w:val="sw_KE" w:bidi="sw_KE"/>
        </w:rPr>
        <w:t xml:space="preserve">, na kurudi kwako." Kuabudu ina maana kuonyesha hofu na kushangaa kuhusu Mungu. Tamaduni tofauti na lugha zina maneno tofauti kwa ajili ya ibada, baadhi ambayo yanarejelea tu sherehe fulani au mila ambayo mtu lazima afanye. Katika hadithi nyingi ambapo neno ibada linatumiwa, linamaanisha zaidi kuliko kutekeleza tu mila—inajumuisha moyo wa upendo, hofu, na mshangao wa Mungu. Hakikisha kwamba neno au mchanganyiko wa maneno unayochagua kwa ajili ya ibada ni pamoja na wazo hili. Tazama </w:t>
      </w:r>
      <w:r>
        <w:rPr>
          <w:lang w:val="sw_KE" w:bidi="sw_KE"/>
        </w:rPr>
        <w:t>ibada</w:t>
      </w:r>
      <w:r>
        <w:rPr>
          <w:lang w:val="sw_KE" w:bidi="sw_KE"/>
        </w:rPr>
        <w:t xml:space="preserve"> katika Faharasa Kuu na utumie neno lile hapa ambalo ulitumia katika hadithi za awali.</w:t>
      </w:r>
    </w:p>
    <w:p>
      <w:pPr/>
      <w:r>
        <w:rPr>
          <w:lang w:val="sw_KE" w:bidi="sw_KE"/>
        </w:rPr>
      </w:r>
      <w:r>
        <w:rPr>
          <w:lang w:val="sw_KE" w:bidi="sw_KE"/>
        </w:rPr>
        <w:t xml:space="preserve">Wakati walifika mahali Mungu alikuwa amemwambia Ibrahimu kuhusu, Ibrahimu alijenga </w:t>
      </w:r>
      <w:r>
        <w:rPr>
          <w:b/>
          <w:lang w:val="sw_KE" w:bidi="sw_KE"/>
        </w:rPr>
        <w:t>madhabahu</w:t>
      </w:r>
      <w:r>
        <w:rPr>
          <w:lang w:val="sw_KE" w:bidi="sw_KE"/>
        </w:rPr>
        <w:t xml:space="preserve">. Hapa, "madhabahu" inarejelea mahali ambapo watu wanaua na kuchoma wanyama kama sadaka kwa Mungu. Watu mara nyingi hujenga madhabahu ya mawe na kuunda kama meza au jukwaa ndogo. Tazama </w:t>
      </w:r>
      <w:r>
        <w:rPr>
          <w:lang w:val="sw_KE" w:bidi="sw_KE"/>
        </w:rPr>
        <w:t>madhabahu</w:t>
      </w:r>
      <w:r>
        <w:rPr>
          <w:lang w:val="sw_KE" w:bidi="sw_KE"/>
        </w:rPr>
        <w:t xml:space="preserve"> katika Faharasa Kuu na utumie neno lile hapa ambalo ulitumia katika hadithi za awali.</w:t>
      </w:r>
    </w:p>
    <w:p>
      <w:pPr/>
      <w:r>
        <w:rPr>
          <w:lang w:val="sw_KE" w:bidi="sw_KE"/>
        </w:rPr>
      </w:r>
      <w:r>
        <w:rPr>
          <w:lang w:val="sw_KE" w:bidi="sw_KE"/>
        </w:rPr>
        <w:t xml:space="preserve">Ibrahimu alipanga mbao juu ya madhabahu, akamfunga Isaka, na kumweka kwenye madhabahu juu ya mbao. Kisha Ibrahimu alichukua kisu ili kumwua mwana wake. Lakini </w:t>
      </w:r>
      <w:r>
        <w:rPr>
          <w:b/>
          <w:lang w:val="sw_KE" w:bidi="sw_KE"/>
        </w:rPr>
        <w:t>malaika wa Yehova</w:t>
      </w:r>
      <w:r>
        <w:rPr>
          <w:lang w:val="sw_KE" w:bidi="sw_KE"/>
        </w:rPr>
        <w:t xml:space="preserve"> alimwita Ibrahimu kutoka </w:t>
      </w:r>
      <w:r>
        <w:rPr>
          <w:b/>
          <w:lang w:val="sw_KE" w:bidi="sw_KE"/>
        </w:rPr>
        <w:t>mbinguni</w:t>
      </w:r>
      <w:r>
        <w:rPr>
          <w:lang w:val="sw_KE" w:bidi="sw_KE"/>
        </w:rPr>
        <w:t xml:space="preserve">. Mbinguni hapa inarejelea mahali ambapo Mungu anaishi. Tumia neno lile la mbinguni ambalo umetumia katika vifungu vilivyotangulia na ukumbuke kwamba neno </w:t>
      </w:r>
      <w:r>
        <w:rPr>
          <w:lang w:val="sw_KE" w:bidi="sw_KE"/>
        </w:rPr>
        <w:t>mbinguni</w:t>
      </w:r>
      <w:r>
        <w:rPr>
          <w:lang w:val="sw_KE" w:bidi="sw_KE"/>
        </w:rPr>
        <w:t xml:space="preserve"> liko kwenye faharasa kuu.</w:t>
      </w:r>
    </w:p>
    <w:p>
      <w:pPr/>
      <w:r>
        <w:rPr>
          <w:lang w:val="sw_KE" w:bidi="sw_KE"/>
        </w:rPr>
      </w:r>
      <w:r>
        <w:rPr>
          <w:b/>
          <w:lang w:val="sw_KE" w:bidi="sw_KE"/>
        </w:rPr>
        <w:t>Malaika wa Bwana</w:t>
      </w:r>
      <w:r>
        <w:rPr>
          <w:lang w:val="sw_KE" w:bidi="sw_KE"/>
        </w:rPr>
        <w:t xml:space="preserve">, au </w:t>
      </w:r>
      <w:r>
        <w:rPr>
          <w:b/>
          <w:lang w:val="sw_KE" w:bidi="sw_KE"/>
        </w:rPr>
        <w:t>malaika wa Yahweh</w:t>
      </w:r>
      <w:r>
        <w:rPr>
          <w:lang w:val="sw_KE" w:bidi="sw_KE"/>
        </w:rPr>
        <w:t xml:space="preserve">, pengine alitaja uwepo wa Mungu akionekana katika hali ya binadamu. Inaweza kuwa imetaja malaika ambaye anamwakilisha Mungu. Tazama </w:t>
      </w:r>
      <w:r>
        <w:rPr>
          <w:lang w:val="sw_KE" w:bidi="sw_KE"/>
        </w:rPr>
        <w:t>malaika wa Bwana</w:t>
      </w:r>
      <w:r>
        <w:rPr>
          <w:lang w:val="sw_KE" w:bidi="sw_KE"/>
        </w:rPr>
        <w:t xml:space="preserve"> au </w:t>
      </w:r>
      <w:r>
        <w:rPr>
          <w:lang w:val="sw_KE" w:bidi="sw_KE"/>
        </w:rPr>
        <w:t>malaika wa Yahweh</w:t>
      </w:r>
      <w:r>
        <w:rPr>
          <w:lang w:val="sw_KE" w:bidi="sw_KE"/>
        </w:rPr>
        <w:t xml:space="preserve"> katika Faharasa Kuu na utumie neno lile au kifungu kwa malaika wa Yahweh kama ulivyotumia katika hadithi za awali.</w:t>
      </w:r>
    </w:p>
    <w:p>
      <w:pPr/>
      <w:r>
        <w:rPr>
          <w:lang w:val="sw_KE" w:bidi="sw_KE"/>
        </w:rPr>
      </w:r>
      <w:r>
        <w:rPr>
          <w:lang w:val="sw_KE" w:bidi="sw_KE"/>
        </w:rPr>
        <w:t xml:space="preserve">Malaika wa Yehova alisema, "Ibrahimu, Ibrahimu!" Na Ibrahimu akajibu, "Ndio, mimi hapa." Malaika alisema, "Usimuue mvulana au kumfanyia chochote, kwa sababu sasa najua kwamba </w:t>
      </w:r>
      <w:r>
        <w:rPr>
          <w:b/>
          <w:lang w:val="sw_KE" w:bidi="sw_KE"/>
        </w:rPr>
        <w:t>unamwogopa Mungu</w:t>
      </w:r>
      <w:r>
        <w:rPr>
          <w:lang w:val="sw_KE" w:bidi="sw_KE"/>
        </w:rPr>
        <w:t>." Hii ni mara ya kwanza kifungu hiki kinatumiwa katika Agano la Kale. Kumwogopa Mungu ina maana kuwa na heshima, kutii, na kumwogopa Mungu. Hapa, "hofu" inarejelea utii chanya unaosababishwa na uchaji kwa Mungu. Hofu ya Mungu ni sehemu muhimu ya imani katika Mungu.</w:t>
      </w:r>
    </w:p>
    <w:p>
      <w:pPr/>
      <w:r>
        <w:rPr>
          <w:lang w:val="sw_KE" w:bidi="sw_KE"/>
        </w:rPr>
      </w:r>
      <w:r>
        <w:rPr>
          <w:lang w:val="sw_KE" w:bidi="sw_KE"/>
        </w:rPr>
        <w:t xml:space="preserve">Sitisha hapa na uangalie </w:t>
      </w:r>
      <w:r>
        <w:rPr>
          <w:lang w:val="sw_KE" w:bidi="sw_KE"/>
        </w:rPr>
        <w:t>hofu ya Mungu</w:t>
      </w:r>
      <w:r>
        <w:rPr>
          <w:lang w:val="sw_KE" w:bidi="sw_KE"/>
        </w:rPr>
        <w:t xml:space="preserve"> katika Faharasa Kuu. Tumia kifungu sawa kwa kumwogopa Mungu katika hadithi zinazoendelea. Sitisha toleo hili hapa.</w:t>
      </w:r>
    </w:p>
    <w:p>
      <w:pPr/>
      <w:r>
        <w:rPr>
          <w:lang w:val="sw_KE" w:bidi="sw_KE"/>
        </w:rPr>
      </w:r>
      <w:r>
        <w:rPr>
          <w:lang w:val="sw_KE" w:bidi="sw_KE"/>
        </w:rPr>
        <w:t xml:space="preserve">Kwa hiyo Ibrahimu alimchukua </w:t>
      </w:r>
      <w:r>
        <w:rPr>
          <w:b/>
          <w:lang w:val="sw_KE" w:bidi="sw_KE"/>
        </w:rPr>
        <w:t>kondoo</w:t>
      </w:r>
      <w:r>
        <w:rPr>
          <w:lang w:val="sw_KE" w:bidi="sw_KE"/>
        </w:rPr>
        <w:t xml:space="preserve">, akamchinja, na kumtoa dhabihu kwa Mungu badala ya mwana wake. Kwa hiyo Ibrahimu aliita mahali pale </w:t>
      </w:r>
      <w:r>
        <w:rPr>
          <w:b/>
          <w:lang w:val="sw_KE" w:bidi="sw_KE"/>
        </w:rPr>
        <w:t>Yahweh Yireh</w:t>
      </w:r>
      <w:r>
        <w:rPr>
          <w:lang w:val="sw_KE" w:bidi="sw_KE"/>
        </w:rPr>
        <w:t>. Yahweh Yireh ina maana "Mungu atatoa" au "Mungu ataona." Baadaye, watu walitumia jina hilo katika methali ambayo ilisema, "Kwenye mlima wa Mungu itatolewa."</w:t>
      </w:r>
    </w:p>
    <w:p>
      <w:pPr/>
      <w:r>
        <w:rPr>
          <w:lang w:val="sw_KE" w:bidi="sw_KE"/>
        </w:rPr>
      </w:r>
      <w:r>
        <w:rPr>
          <w:lang w:val="sw_KE" w:bidi="sw_KE"/>
        </w:rPr>
        <w:t xml:space="preserve">Malaika wa Yehova alimwambia Ibrahimu kwamba </w:t>
      </w:r>
      <w:r>
        <w:rPr>
          <w:b/>
          <w:lang w:val="sw_KE" w:bidi="sw_KE"/>
        </w:rPr>
        <w:t>atambariki</w:t>
      </w:r>
      <w:r>
        <w:rPr>
          <w:lang w:val="sw_KE" w:bidi="sw_KE"/>
        </w:rPr>
        <w:t xml:space="preserve"> kwa sababu alikuwa tayari kumtoa Isaka dhabihu. "Baraka" inarejelea wakati Mungu anasaidia, anafanya vizuri, au anampendelea mtu au kitu. Tazama </w:t>
      </w:r>
      <w:r>
        <w:rPr>
          <w:lang w:val="sw_KE" w:bidi="sw_KE"/>
        </w:rPr>
        <w:t>bariki</w:t>
      </w:r>
      <w:r>
        <w:rPr>
          <w:lang w:val="sw_KE" w:bidi="sw_KE"/>
        </w:rPr>
        <w:t xml:space="preserve"> katika Faharasa Kuu na utumie neno lile hapa ambalo ulitumia katika hadithi za awali.</w:t>
      </w:r>
    </w:p>
    <w:p>
      <w:pPr/>
      <w:r>
        <w:rPr>
          <w:lang w:val="sw_KE" w:bidi="sw_KE"/>
        </w:rPr>
      </w:r>
      <w:r>
        <w:rPr>
          <w:lang w:val="sw_KE" w:bidi="sw_KE"/>
        </w:rPr>
        <w:t xml:space="preserve">Malaika wa Yehova aliendelea, "Nitakupa uzao mwingi sana watakuwa kama </w:t>
      </w:r>
      <w:r>
        <w:rPr>
          <w:b/>
          <w:lang w:val="sw_KE" w:bidi="sw_KE"/>
        </w:rPr>
        <w:t>nyota</w:t>
      </w:r>
      <w:r>
        <w:rPr>
          <w:lang w:val="sw_KE" w:bidi="sw_KE"/>
        </w:rPr>
        <w:t xml:space="preserve"> katika anga au mchanga karibu na bahari." Uzao wanarejelea watoto wote wa Ibrahimu, watoto wao, na mtu yeyote ambaye angemchukulia Ibrahimu kama babu.</w:t>
      </w:r>
    </w:p>
    <w:p>
      <w:pPr/>
      <w:r>
        <w:rPr>
          <w:lang w:val="sw_KE" w:bidi="sw_KE"/>
        </w:rPr>
      </w:r>
      <w:r>
        <w:rPr>
          <w:lang w:val="sw_KE" w:bidi="sw_KE"/>
        </w:rPr>
        <w:t xml:space="preserve">Malaika wa Yahweh aliendelea, "Uzao wako watawashinda maadui zao. Kupitia kwa uzao wako </w:t>
      </w:r>
      <w:r>
        <w:rPr>
          <w:b/>
          <w:lang w:val="sw_KE" w:bidi="sw_KE"/>
        </w:rPr>
        <w:t>mataifa</w:t>
      </w:r>
      <w:r>
        <w:rPr>
          <w:lang w:val="sw_KE" w:bidi="sw_KE"/>
        </w:rPr>
        <w:t xml:space="preserve"> yote katika </w:t>
      </w:r>
      <w:r>
        <w:rPr>
          <w:b/>
          <w:lang w:val="sw_KE" w:bidi="sw_KE"/>
        </w:rPr>
        <w:t>dunia</w:t>
      </w:r>
      <w:r>
        <w:rPr>
          <w:lang w:val="sw_KE" w:bidi="sw_KE"/>
        </w:rPr>
        <w:t xml:space="preserve"> yatabarikiwa, kwa sababu ulinitii." </w:t>
      </w:r>
      <w:r>
        <w:rPr>
          <w:b/>
          <w:lang w:val="sw_KE" w:bidi="sw_KE"/>
        </w:rPr>
        <w:t>Taifa</w:t>
      </w:r>
      <w:r>
        <w:rPr>
          <w:lang w:val="sw_KE" w:bidi="sw_KE"/>
        </w:rPr>
        <w:t xml:space="preserve"> inarejelea kikundi cha watu ambao wana wilaya maalum na serikali. </w:t>
      </w:r>
      <w:r>
        <w:rPr>
          <w:b/>
          <w:lang w:val="sw_KE" w:bidi="sw_KE"/>
        </w:rPr>
        <w:t>Dunia</w:t>
      </w:r>
      <w:r>
        <w:rPr>
          <w:lang w:val="sw_KE" w:bidi="sw_KE"/>
        </w:rPr>
        <w:t xml:space="preserve"> inarejelea mataifa yote katika dunia. Tumia neno lile la taifa ambalo umetumia katika vifungu vilivyotangulia na ukumbuke kwamba neno </w:t>
      </w:r>
      <w:r>
        <w:rPr>
          <w:lang w:val="sw_KE" w:bidi="sw_KE"/>
        </w:rPr>
        <w:t>taifa</w:t>
      </w:r>
      <w:r>
        <w:rPr>
          <w:lang w:val="sw_KE" w:bidi="sw_KE"/>
        </w:rPr>
        <w:t xml:space="preserve"> liko kwenye faharasa kuu.</w:t>
      </w:r>
    </w:p>
    <w:p>
      <w:pPr/>
      <w:r>
        <w:rPr>
          <w:lang w:val="sw_KE" w:bidi="sw_KE"/>
        </w:rPr>
      </w:r>
      <w:r>
        <w:rPr>
          <w:lang w:val="sw_KE" w:bidi="sw_KE"/>
        </w:rPr>
        <w:t>Kwa hiyo Ibrahimu alirudi kwa watumishi wake, na walikwenda Beer-sheba pamoja, na Ibrahimu aliendelea kuishi katika Beer-sheba.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22:20–24</w:t>
      </w:r>
      <w:r>
        <w:rPr>
          <w:lang w:val="sw_KE" w:bidi="sw_KE"/>
        </w:rPr>
      </w:r>
    </w:p>
    <w:p>
      <w:pPr>
        <w:pStyle w:val="Heading3"/>
      </w:pPr>
      <w:r>
        <w:rPr>
          <w:lang w:val="sw_KE" w:bidi="sw_KE"/>
        </w:rPr>
        <w:t>Sikiliza na Moyo</w:t>
      </w:r>
    </w:p>
    <w:p>
      <w:pPr/>
      <w:r>
        <w:rPr>
          <w:lang w:val="sw_KE" w:bidi="sw_KE"/>
        </w:rPr>
      </w:r>
      <w:r>
        <w:rPr>
          <w:lang w:val="sw_KE" w:bidi="sw_KE"/>
        </w:rPr>
        <w:t>Katika hatua hii, sikiliza Mwanzo 22:20–24 na uweke moyoni mwako Sikiliza toleo la sauti la Mwanzo 22:20–24 mara tatu, katika tafsiri tatu tofauti, ikiwezekana. Kisha, kama kikundi, jadili maswali yafuatayo:</w:t>
      </w:r>
    </w:p>
    <w:p>
      <w:pPr>
        <w:pStyle w:val="ListBullet"/>
        <w:spacing w:line="240" w:lineRule="auto"/>
        <w:ind w:left="720"/>
      </w:pPr>
      <w:r>
        <w:rPr>
          <w:lang w:val="sw_KE" w:bidi="sw_KE"/>
        </w:rPr>
      </w:r>
      <w:r>
        <w:rPr>
          <w:lang w:val="sw_KE" w:bidi="sw_KE"/>
        </w:rPr>
        <w:t>Unapenda nini katika simulizi hili?</w:t>
      </w:r>
    </w:p>
    <w:p>
      <w:pPr>
        <w:pStyle w:val="ListBullet"/>
        <w:spacing w:line="240" w:lineRule="auto"/>
        <w:ind w:left="720"/>
      </w:pPr>
      <w:r>
        <w:rPr>
          <w:lang w:val="sw_KE" w:bidi="sw_KE"/>
        </w:rPr>
      </w:r>
      <w:r>
        <w:rPr>
          <w:lang w:val="sw_KE" w:bidi="sw_KE"/>
        </w:rPr>
        <w:t>Ni nini hupendi au huelewi katika simulizi hili?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hili linatuambia nini kuhusu watu?</w:t>
      </w:r>
    </w:p>
    <w:p>
      <w:pPr>
        <w:pStyle w:val="ListBullet"/>
        <w:spacing w:line="240" w:lineRule="auto"/>
        <w:ind w:left="720"/>
      </w:pPr>
      <w:r>
        <w:rPr>
          <w:lang w:val="sw_KE" w:bidi="sw_KE"/>
        </w:rPr>
      </w:r>
      <w:r>
        <w:rPr>
          <w:lang w:val="sw_KE" w:bidi="sw_KE"/>
        </w:rPr>
        <w:t>Simulizi hili linaathiri vipi maisha yetu ya kila siku?</w:t>
      </w:r>
    </w:p>
    <w:p>
      <w:pPr>
        <w:pStyle w:val="ListBullet"/>
        <w:spacing w:line="240" w:lineRule="auto"/>
        <w:ind w:left="720"/>
      </w:pPr>
      <w:r>
        <w:rPr>
          <w:lang w:val="sw_KE" w:bidi="sw_KE"/>
        </w:rPr>
      </w:r>
      <w:r>
        <w:rPr>
          <w:lang w:val="sw_KE" w:bidi="sw_KE"/>
        </w:rPr>
        <w:t>Unamjua nani anayestahili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toleo la sauti katika kitabu cha Mwanzo 22:20–24 tafsiri rahisi zaidi kuelewa.</w:t>
      </w:r>
    </w:p>
    <w:p>
      <w:pPr/>
      <w:r>
        <w:rPr>
          <w:lang w:val="sw_KE" w:bidi="sw_KE"/>
        </w:rPr>
      </w:r>
      <w:r>
        <w:rPr>
          <w:lang w:val="sw_KE" w:bidi="sw_KE"/>
        </w:rPr>
        <w:t>Hii ni nasaba, au orodha, ya uzao wa kaka ya Ibrahimu. Simulizi hii pia inatambulisha watu ambao wataonekana katika hadithi za baadaye wakati Ibrahimu anamtuma mtu kwa familia yake ili kupata mke kwa mwana wake.</w:t>
      </w:r>
    </w:p>
    <w:p>
      <w:pPr/>
      <w:r>
        <w:rPr>
          <w:lang w:val="sw_KE" w:bidi="sw_KE"/>
        </w:rPr>
      </w:r>
      <w:r>
        <w:rPr>
          <w:lang w:val="sw_KE" w:bidi="sw_KE"/>
        </w:rPr>
        <w:t>Wakati mwingine baadaye, mtu alimwambia Ibrahimu kwamba Milkah, mke wa kaka yake Nahor, alikuwa amepata kuwazaa wana wanaume. Nahor na familia yake pengine bado waliishi mbali katika Haran. Kumbuka kwamba Haran ni ambapo Ibrahimu aliishi wakati aliacha kaya ya baba yake miaka mingi kabla na kumfuata Mungu katika nchi ambayo Mungu alikuwa ameahidi. Hii ingekuwa habari nzuri kwa Ibrahimu ili kusikia kwamba kaka yake alikuwa na watoto wengi.</w:t>
      </w:r>
    </w:p>
    <w:p>
      <w:pPr/>
      <w:r>
        <w:rPr>
          <w:lang w:val="sw_KE" w:bidi="sw_KE"/>
        </w:rPr>
      </w:r>
      <w:r>
        <w:rPr>
          <w:lang w:val="sw_KE" w:bidi="sw_KE"/>
        </w:rPr>
        <w:t>Sitisha na mjadili swali hili kama kikundi: Unatoa watu habari ambazo zimekuja vipi kutoka mbali katika utamaduni wako? Sitisha toleo hili hapa.</w:t>
      </w:r>
    </w:p>
    <w:p>
      <w:pPr/>
      <w:r>
        <w:rPr>
          <w:lang w:val="sw_KE" w:bidi="sw_KE"/>
        </w:rPr>
      </w:r>
      <w:r>
        <w:rPr>
          <w:lang w:val="sw_KE" w:bidi="sw_KE"/>
        </w:rPr>
        <w:t>Mwana wa kwanza wa Nahor aliyezaliwa aliitwa Uz. Mzee mwingine wa zamani zaidi aliitwa Buz, ikifuatiwa na Kemuel, ambaye alikuwa baba ya Aram. Aram pengine alitaja kikundi cha watu, na Kemuel alikuwa babu yao.</w:t>
      </w:r>
    </w:p>
    <w:p>
      <w:pPr/>
      <w:r>
        <w:rPr>
          <w:lang w:val="sw_KE" w:bidi="sw_KE"/>
        </w:rPr>
      </w:r>
      <w:r>
        <w:rPr>
          <w:lang w:val="sw_KE" w:bidi="sw_KE"/>
        </w:rPr>
        <w:t>Wana wengine waliitwa Kesed, Hazo, Pildash, Jidlaph, na Bethuel. Bethueli akawa baba ya Rebeka. Kwa maneno mengine, Rebeka alikuwa binti ya Bethuel. Ingawa simulizi haliambii hii bado, tunajua kwamba baadaye, Rebeka alioa mwana wa Ibrahimu Isaka. Hawa walikuwa wana nane wa Nahor, kaka ya Ibrahimu.</w:t>
      </w:r>
    </w:p>
    <w:p>
      <w:pPr/>
      <w:r>
        <w:rPr>
          <w:lang w:val="sw_KE" w:bidi="sw_KE"/>
        </w:rPr>
      </w:r>
      <w:r>
        <w:rPr>
          <w:lang w:val="sw_KE" w:bidi="sw_KE"/>
        </w:rPr>
        <w:t>Suria ya Nahor, ambaye aliitwa Reumah, pia alikuwa na wana. "suria" inarejelea mke wa pili ambaye hakuwa na haki zote kama mke wa kwanza. Wenzi wa jinsia moja wakati mwingine walitekwa katika vita au kununuliwa kama watumwa.</w:t>
      </w:r>
    </w:p>
    <w:p>
      <w:pPr/>
      <w:r>
        <w:rPr>
          <w:lang w:val="sw_KE" w:bidi="sw_KE"/>
        </w:rPr>
      </w:r>
      <w:r>
        <w:rPr>
          <w:lang w:val="sw_KE" w:bidi="sw_KE"/>
        </w:rPr>
        <w:t>Wana wa Reuma waliitwa Tebah, Gaham, Tahash, na Maakah.</w:t>
      </w:r>
    </w:p>
    <w:p>
      <w:pPr/>
      <w:r>
        <w:rPr>
          <w:lang w:val="sw_KE" w:bidi="sw_KE"/>
        </w:rPr>
      </w:r>
      <w:r>
        <w:rPr>
          <w:lang w:val="sw_KE" w:bidi="sw_KE"/>
        </w:rPr>
        <w:t>Sitisha hapa na mjadili swali hili kama kikundi: Unaelezea vipi nasaba katika lugha yako na utamaduni? Kuwa na mtu katika kikundi kuelezea mstari wao wa familia. Zingatia maneno na lugha wanayotumia. Sitisha toleo hili hapa.</w:t>
      </w:r>
      <w:r>
        <w:rPr>
          <w:lang w:val="sw_KE" w:bidi="sw_KE"/>
        </w:rPr>
      </w:r>
    </w:p>
    <w:p>
      <w:pPr>
        <w:pStyle w:val="Heading3"/>
      </w:pPr>
      <w:r>
        <w:rPr>
          <w:lang w:val="sw_KE" w:bidi="sw_KE"/>
        </w:rPr>
        <w:t>Kufafanua Matukio</w:t>
      </w:r>
    </w:p>
    <w:p>
      <w:pPr/>
      <w:r>
        <w:rPr>
          <w:lang w:val="sw_KE" w:bidi="sw_KE"/>
        </w:rPr>
      </w:r>
      <w:r>
        <w:rPr>
          <w:lang w:val="sw_KE" w:bidi="sw_KE"/>
        </w:rPr>
        <w:t>Sikiliza toleo la sauti katika kitabu cha Mwanzo 22:20–24 tafsiri rahisi zaidi kuelewa.</w:t>
      </w:r>
    </w:p>
    <w:p>
      <w:pPr/>
      <w:r>
        <w:rPr>
          <w:lang w:val="sw_KE" w:bidi="sw_KE"/>
        </w:rPr>
      </w:r>
      <w:r>
        <w:rPr>
          <w:lang w:val="sw_KE" w:bidi="sw_KE"/>
        </w:rPr>
        <w:t>Katika hatua hii, kikundi kitafafanua matukio, wahusika na mpangilio wa simulizi hili. Kisha kikundi kitaigiza simulizi hili.</w:t>
      </w:r>
    </w:p>
    <w:p>
      <w:pPr/>
      <w:r>
        <w:rPr>
          <w:lang w:val="sw_KE" w:bidi="sw_KE"/>
        </w:rPr>
      </w:r>
      <w:r>
        <w:rPr>
          <w:lang w:val="sw_KE" w:bidi="sw_KE"/>
        </w:rPr>
        <w:t>Simulizi hili lina sehemu moja.</w:t>
      </w:r>
    </w:p>
    <w:p>
      <w:pPr/>
      <w:r>
        <w:rPr>
          <w:lang w:val="sw_KE" w:bidi="sw_KE"/>
        </w:rPr>
      </w:r>
      <w:r>
        <w:rPr>
          <w:lang w:val="sw_KE" w:bidi="sw_KE"/>
        </w:rPr>
        <w:t>Katika tukio hili la kwanza: Wakati mwingine baadaye, mtu alimwambia Ibrahimu kwamba mke wa kaka yake Nahori, Milka, amezaa wana wanane. Simulizi hii inawataja wana hao.</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Milka</w:t>
      </w:r>
    </w:p>
    <w:p>
      <w:pPr>
        <w:pStyle w:val="ListBullet"/>
        <w:spacing w:line="240" w:lineRule="auto"/>
        <w:ind w:left="720"/>
      </w:pPr>
      <w:r>
        <w:rPr>
          <w:lang w:val="sw_KE" w:bidi="sw_KE"/>
        </w:rPr>
      </w:r>
      <w:r>
        <w:rPr>
          <w:lang w:val="sw_KE" w:bidi="sw_KE"/>
        </w:rPr>
        <w:t>Wana wanane wa Milka: Uzi, Buzi, Kesedi, Hazo, Pildashi, Yidlafu, Bethueli</w:t>
      </w:r>
    </w:p>
    <w:p>
      <w:pPr>
        <w:pStyle w:val="ListBullet"/>
        <w:spacing w:line="240" w:lineRule="auto"/>
        <w:ind w:left="720"/>
      </w:pPr>
      <w:r>
        <w:rPr>
          <w:lang w:val="sw_KE" w:bidi="sw_KE"/>
        </w:rPr>
      </w:r>
      <w:r>
        <w:rPr>
          <w:lang w:val="sw_KE" w:bidi="sw_KE"/>
        </w:rPr>
        <w:t>Mwana wa Kemueli Aramu</w:t>
      </w:r>
    </w:p>
    <w:p>
      <w:pPr>
        <w:pStyle w:val="ListBullet"/>
        <w:spacing w:line="240" w:lineRule="auto"/>
        <w:ind w:left="720"/>
      </w:pPr>
      <w:r>
        <w:rPr>
          <w:lang w:val="sw_KE" w:bidi="sw_KE"/>
        </w:rPr>
      </w:r>
      <w:r>
        <w:rPr>
          <w:lang w:val="sw_KE" w:bidi="sw_KE"/>
        </w:rPr>
        <w:t>Binti ya Bethueli Rebeka</w:t>
      </w:r>
    </w:p>
    <w:p>
      <w:pPr>
        <w:pStyle w:val="ListBullet"/>
        <w:spacing w:line="240" w:lineRule="auto"/>
        <w:ind w:left="720"/>
      </w:pPr>
      <w:r>
        <w:rPr>
          <w:lang w:val="sw_KE" w:bidi="sw_KE"/>
        </w:rPr>
      </w:r>
      <w:r>
        <w:rPr>
          <w:lang w:val="sw_KE" w:bidi="sw_KE"/>
        </w:rPr>
        <w:t>Reuma</w:t>
      </w:r>
    </w:p>
    <w:p>
      <w:pPr>
        <w:pStyle w:val="ListBullet"/>
        <w:spacing w:line="240" w:lineRule="auto"/>
        <w:ind w:left="720"/>
      </w:pPr>
      <w:r>
        <w:rPr>
          <w:lang w:val="sw_KE" w:bidi="sw_KE"/>
        </w:rPr>
      </w:r>
      <w:r>
        <w:rPr>
          <w:lang w:val="sw_KE" w:bidi="sw_KE"/>
        </w:rPr>
        <w:t>na wana wanne wa Reuma: Teba, Gamu, Tahash, Maaka</w:t>
      </w:r>
    </w:p>
    <w:p>
      <w:pPr/>
      <w:r>
        <w:rPr>
          <w:lang w:val="sw_KE" w:bidi="sw_KE"/>
        </w:rPr>
      </w:r>
      <w:r>
        <w:rPr>
          <w:lang w:val="sw_KE" w:bidi="sw_KE"/>
        </w:rPr>
        <w:t>Kama kikundi, zingatia sehemu hizi za mazingira ya simulizi:</w:t>
      </w:r>
    </w:p>
    <w:p>
      <w:pPr/>
      <w:r>
        <w:rPr>
          <w:lang w:val="sw_KE" w:bidi="sw_KE"/>
        </w:rPr>
      </w:r>
      <w:r>
        <w:rPr>
          <w:lang w:val="sw_KE" w:bidi="sw_KE"/>
        </w:rPr>
        <w:t>Tukio hili linaanza na maneno "wakati mwingine baadaye," ambayo ina maana kwamba hii ilitokea wakati fulani baada ya Ibrahimu kwenda kwa Moria ili kutoa dhabihu ya Isaka. Hatujui ni kiasi gani baadaye, lakini mtu anakuja kumwambia Ibrahimu kuhusu wana wa kaka ya Ibrahimu, Nahori.</w:t>
      </w:r>
    </w:p>
    <w:p>
      <w:pPr/>
      <w:r>
        <w:rPr>
          <w:lang w:val="sw_KE" w:bidi="sw_KE"/>
        </w:rPr>
      </w:r>
      <w:r>
        <w:rPr>
          <w:lang w:val="sw_KE" w:bidi="sw_KE"/>
        </w:rPr>
        <w:t xml:space="preserve">Sitisha hapa. Kama kikundi, angalia </w:t>
      </w:r>
      <w:r>
        <w:rPr>
          <w:lang w:val="sw_KE" w:bidi="sw_KE"/>
        </w:rPr>
        <w:t>Harani, ambapo Nahori na familia yake pengine waliishi</w:t>
      </w:r>
      <w:r>
        <w:rPr>
          <w:lang w:val="sw_KE" w:bidi="sw_KE"/>
        </w:rPr>
        <w:t>, kwenye ramani. Sitisha toleo hili hapa.</w:t>
      </w:r>
    </w:p>
    <w:p>
      <w:pPr/>
      <w:r>
        <w:rPr>
          <w:lang w:val="sw_KE" w:bidi="sw_KE"/>
        </w:rPr>
      </w:r>
      <w:r>
        <w:rPr>
          <w:lang w:val="sw_KE" w:bidi="sw_KE"/>
        </w:rPr>
        <w:t>Milka, mke wa Nahori, alikuwa amejifungua wana wanane. Unaweza kutaka kupanga tena habari kuhusu wana wa Milka kwa uwazi. Mwana wa kwanza aliitwa Uzi. Mwana wa pili alikuwa Buzi. Ndugu yake aliitwa Kemueli. Kisha kulikuwa na Kesedi, Hazo, Pildashi, Yidlapi, na Bethueli. Kemueli baadaye alikuwa na mwana anayeitwa Aramu. Bethueli baadaye alikuwa na binti anayeitwa Rebeka.</w:t>
      </w:r>
    </w:p>
    <w:p>
      <w:pPr/>
      <w:r>
        <w:rPr>
          <w:lang w:val="sw_KE" w:bidi="sw_KE"/>
        </w:rPr>
      </w:r>
      <w:r>
        <w:rPr>
          <w:lang w:val="sw_KE" w:bidi="sw_KE"/>
        </w:rPr>
        <w:t>Pia, mke wa pili wa Nahori, au suria, ambaye aliitwa Reuma, alikuwa amezaa Teba, Gaham, Taha, na Maaka.</w:t>
      </w:r>
    </w:p>
    <w:p>
      <w:pPr/>
      <w:r>
        <w:rPr>
          <w:lang w:val="sw_KE" w:bidi="sw_KE"/>
        </w:rPr>
      </w:r>
      <w:r>
        <w:rPr>
          <w:lang w:val="sw_KE" w:bidi="sw_KE"/>
        </w:rPr>
        <w:t>Sitisha hapa. Kama kikundi, tafuta njia ya kukumbuka majina katika ukoo huu. Unaweza kutunga wimbo au mshororo ili kukumbuka majina. Sitisha toleo hili hapa.</w:t>
      </w:r>
    </w:p>
    <w:p>
      <w:pPr/>
      <w:r>
        <w:rPr>
          <w:lang w:val="sw_KE" w:bidi="sw_KE"/>
        </w:rPr>
      </w:r>
      <w:r>
        <w:rPr>
          <w:lang w:val="sw_KE" w:bidi="sw_KE"/>
        </w:rPr>
        <w:t>Sasa kikundi kinapaswa kuonyesha ubao wa hadithi, kuchora au kutumia vitu ili kuonyesha simulizi na matukio yake.</w:t>
      </w:r>
      <w:r>
        <w:rPr>
          <w:lang w:val="sw_KE" w:bidi="sw_KE"/>
        </w:rPr>
      </w:r>
    </w:p>
    <w:p>
      <w:pPr>
        <w:pStyle w:val="Heading3"/>
      </w:pPr>
      <w:r>
        <w:rPr>
          <w:lang w:val="sw_KE" w:bidi="sw_KE"/>
        </w:rPr>
        <w:t>Kudhihirisha Maandiko</w:t>
      </w:r>
    </w:p>
    <w:p>
      <w:pPr/>
      <w:r>
        <w:rPr>
          <w:lang w:val="sw_KE" w:bidi="sw_KE"/>
        </w:rPr>
      </w:r>
      <w:r>
        <w:rPr>
          <w:lang w:val="sw_KE" w:bidi="sw_KE"/>
        </w:rPr>
        <w:t>Sikiliza toleo la sauti katika kitabu cha Mwanzo 22:20–24 tafsiri rahisi zaidi kuelewa.</w:t>
      </w:r>
    </w:p>
    <w:p>
      <w:pPr/>
      <w:r>
        <w:rPr>
          <w:lang w:val="sw_KE" w:bidi="sw_KE"/>
        </w:rPr>
      </w:r>
      <w:r>
        <w:rPr>
          <w:lang w:val="sw_KE" w:bidi="sw_KE"/>
        </w:rPr>
        <w:t>Katika hatua hii, kikundi kitaigiza simulizi hili.</w:t>
      </w:r>
    </w:p>
    <w:p>
      <w:pPr/>
      <w:r>
        <w:rPr>
          <w:lang w:val="sw_KE" w:bidi="sw_KE"/>
        </w:rPr>
      </w:r>
      <w:r>
        <w:rPr>
          <w:lang w:val="sw_KE" w:bidi="sw_KE"/>
        </w:rPr>
        <w:t>Simulizi hili lina sehemu moja.</w:t>
      </w:r>
    </w:p>
    <w:p>
      <w:pPr/>
      <w:r>
        <w:rPr>
          <w:lang w:val="sw_KE" w:bidi="sw_KE"/>
        </w:rPr>
      </w:r>
      <w:r>
        <w:rPr>
          <w:lang w:val="sw_KE" w:bidi="sw_KE"/>
        </w:rPr>
        <w:t>Wahusika katika simulizi hili ni:</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Nahori</w:t>
      </w:r>
    </w:p>
    <w:p>
      <w:pPr>
        <w:pStyle w:val="ListBullet"/>
        <w:spacing w:line="240" w:lineRule="auto"/>
        <w:ind w:left="720"/>
      </w:pPr>
      <w:r>
        <w:rPr>
          <w:lang w:val="sw_KE" w:bidi="sw_KE"/>
        </w:rPr>
      </w:r>
      <w:r>
        <w:rPr>
          <w:lang w:val="sw_KE" w:bidi="sw_KE"/>
        </w:rPr>
        <w:t>Milka</w:t>
      </w:r>
    </w:p>
    <w:p>
      <w:pPr>
        <w:pStyle w:val="ListBullet"/>
        <w:spacing w:line="240" w:lineRule="auto"/>
        <w:ind w:left="720"/>
      </w:pPr>
      <w:r>
        <w:rPr>
          <w:lang w:val="sw_KE" w:bidi="sw_KE"/>
        </w:rPr>
      </w:r>
      <w:r>
        <w:rPr>
          <w:lang w:val="sw_KE" w:bidi="sw_KE"/>
        </w:rPr>
        <w:t>Wana wanane wa Milka: Uzi, Buzi, Kesedi, Hazo, Pildashi, Yidlafu, Bethueli</w:t>
      </w:r>
    </w:p>
    <w:p>
      <w:pPr>
        <w:pStyle w:val="ListBullet"/>
        <w:spacing w:line="240" w:lineRule="auto"/>
        <w:ind w:left="720"/>
      </w:pPr>
      <w:r>
        <w:rPr>
          <w:lang w:val="sw_KE" w:bidi="sw_KE"/>
        </w:rPr>
      </w:r>
      <w:r>
        <w:rPr>
          <w:lang w:val="sw_KE" w:bidi="sw_KE"/>
        </w:rPr>
        <w:t>Mwana wa Kemueli Aramu</w:t>
      </w:r>
    </w:p>
    <w:p>
      <w:pPr>
        <w:pStyle w:val="ListBullet"/>
        <w:spacing w:line="240" w:lineRule="auto"/>
        <w:ind w:left="720"/>
      </w:pPr>
      <w:r>
        <w:rPr>
          <w:lang w:val="sw_KE" w:bidi="sw_KE"/>
        </w:rPr>
      </w:r>
      <w:r>
        <w:rPr>
          <w:lang w:val="sw_KE" w:bidi="sw_KE"/>
        </w:rPr>
        <w:t>Binti ya Bethueli Rebeka</w:t>
      </w:r>
    </w:p>
    <w:p>
      <w:pPr>
        <w:pStyle w:val="ListBullet"/>
        <w:spacing w:line="240" w:lineRule="auto"/>
        <w:ind w:left="720"/>
      </w:pPr>
      <w:r>
        <w:rPr>
          <w:lang w:val="sw_KE" w:bidi="sw_KE"/>
        </w:rPr>
      </w:r>
      <w:r>
        <w:rPr>
          <w:lang w:val="sw_KE" w:bidi="sw_KE"/>
        </w:rPr>
        <w:t>Reuma</w:t>
      </w:r>
    </w:p>
    <w:p>
      <w:pPr>
        <w:pStyle w:val="ListBullet"/>
        <w:spacing w:line="240" w:lineRule="auto"/>
        <w:ind w:left="720"/>
      </w:pPr>
      <w:r>
        <w:rPr>
          <w:lang w:val="sw_KE" w:bidi="sw_KE"/>
        </w:rPr>
      </w:r>
      <w:r>
        <w:rPr>
          <w:lang w:val="sw_KE" w:bidi="sw_KE"/>
        </w:rPr>
        <w:t>na wana wanne wa Reuma: Teba, Gamu, Taha, Maaka</w:t>
      </w:r>
    </w:p>
    <w:p>
      <w:pPr/>
      <w:r>
        <w:rPr>
          <w:lang w:val="sw_KE" w:bidi="sw_KE"/>
        </w:rPr>
      </w:r>
      <w:r>
        <w:rPr>
          <w:lang w:val="sw_KE" w:bidi="sw_KE"/>
        </w:rPr>
        <w:t>Kama kikundi, igizeni simulizi hili mara mbili. Mnaatarajiwa kuigiza simulizi hili kwa lugha yenu ya asili.</w:t>
      </w:r>
    </w:p>
    <w:p>
      <w:pPr/>
      <w:r>
        <w:rPr>
          <w:lang w:val="sw_KE" w:bidi="sw_KE"/>
        </w:rPr>
      </w:r>
      <w:r>
        <w:rPr>
          <w:lang w:val="sw_KE" w:bidi="sw_KE"/>
        </w:rPr>
        <w:t>Kwanza, igiza hadithi bila kusitisha. Kueni makini kwa mazungumzo, mtiririko, mstari wa hadithi na mpangilio wa matukio ya simulizi hili. Hakikisheni hamuachi kuigiza sehemu ngumu au muhimu za simulizi hili. Saidianeni kukumbuka kila sehemu ya simulizi hili.</w:t>
      </w:r>
    </w:p>
    <w:p>
      <w:pPr/>
      <w:r>
        <w:rPr>
          <w:lang w:val="sw_KE" w:bidi="sw_KE"/>
        </w:rPr>
      </w:r>
      <w:r>
        <w:rPr>
          <w:lang w:val="sw_KE" w:bidi="sw_KE"/>
        </w:rPr>
        <w:t>Sitisha sauti hii hapa na uigize simulizi hili.</w:t>
      </w:r>
    </w:p>
    <w:p>
      <w:pPr/>
      <w:r>
        <w:rPr>
          <w:lang w:val="sw_KE" w:bidi="sw_KE"/>
        </w:rPr>
      </w:r>
      <w:r>
        <w:rPr>
          <w:lang w:val="sw_KE" w:bidi="sw_KE"/>
        </w:rPr>
        <w:t>Kikundi kinatakiwa kuigiza simulizi hili kwa mara ya pili. Katika kipindi fulani cha igizo, sitisha igizo hili na muulize yule anayeigiza mhusika, "Unahisi vipi au unawaza nini?" Muigizaji anayeigiza wahusika hao anapaswa kueleza hisia au mawazo yake iwapo angekuwa mhusika huyo. Kisha anzisha tena igizo.</w:t>
      </w:r>
    </w:p>
    <w:p>
      <w:pPr/>
      <w:r>
        <w:rPr>
          <w:lang w:val="sw_KE" w:bidi="sw_KE"/>
        </w:rPr>
      </w:r>
      <w:r>
        <w:rPr>
          <w:lang w:val="sw_KE" w:bidi="sw_KE"/>
        </w:rPr>
        <w:t>Sitisha sauti hii hapa na uigize simulizi hii kwa mara ya pili.</w:t>
      </w:r>
    </w:p>
    <w:p>
      <w:pPr/>
      <w:r>
        <w:rPr>
          <w:lang w:val="sw_KE" w:bidi="sw_KE"/>
        </w:rPr>
      </w:r>
      <w:r>
        <w:rPr>
          <w:lang w:val="sw_KE" w:bidi="sw_KE"/>
        </w:rPr>
        <w:t>Ifuatayo ni mfano wa igizo hili na majibu yanayowezekana.</w:t>
      </w:r>
    </w:p>
    <w:p>
      <w:pPr/>
      <w:r>
        <w:rPr>
          <w:lang w:val="sw_KE" w:bidi="sw_KE"/>
        </w:rPr>
      </w:r>
      <w:r>
        <w:rPr>
          <w:lang w:val="sw_KE" w:bidi="sw_KE"/>
        </w:rPr>
        <w:t>Wakati mwingine baadaye mtu alimwambia Ibrahimu kwamba mke wa Nahor, Milkah, pia alikuwa mama wa wana wanane. Wana wake waliitwa Uz, Buz, Kemuel, Kesed, Hazo, Pildash, Jidlaph, na Bethuel. Kemuel alikuwa baba ya Aram na Bethueli akawa baba ya Rebeka. Suria ya Nahor, Reumah, pia alikuwa na wana, ambao waliitwa Tebah, Gaham, Tahash, na Maakah.</w:t>
      </w:r>
    </w:p>
    <w:p>
      <w:pPr/>
      <w:r>
        <w:rPr>
          <w:lang w:val="sw_KE" w:bidi="sw_KE"/>
        </w:rPr>
      </w:r>
      <w:r>
        <w:rPr>
          <w:lang w:val="sw_KE" w:bidi="sw_KE"/>
        </w:rPr>
        <w:t>Kumaliza igizo. Muulize mhusika anayeigiza kama Abrahamu, "Unafikiria nini au unahisi vipi?" Mtu anaweza kujibu mambo kama, “Ninafurahi kusikia kwamba kaka yangu pia amepewa watoto na uzao,” au “Ninafurahi kusikia kwamba Mungu amembariki Nahor na watoto,” au “Ninafurahi kusikia habari za familia yangu, ambayo sijapata habari zake kwa muda mrefu.”</w:t>
      </w:r>
      <w:r>
        <w:rPr>
          <w:lang w:val="sw_KE" w:bidi="sw_KE"/>
        </w:rPr>
      </w:r>
    </w:p>
    <w:p>
      <w:pPr>
        <w:pStyle w:val="Heading3"/>
      </w:pPr>
      <w:r>
        <w:rPr>
          <w:lang w:val="sw_KE" w:bidi="sw_KE"/>
        </w:rPr>
        <w:t>Kujaza Mapengo</w:t>
      </w:r>
    </w:p>
    <w:p>
      <w:pPr/>
      <w:r>
        <w:rPr>
          <w:lang w:val="sw_KE" w:bidi="sw_KE"/>
        </w:rPr>
      </w:r>
      <w:r>
        <w:rPr>
          <w:lang w:val="sw_KE" w:bidi="sw_KE"/>
        </w:rPr>
        <w:t>Sikiliza toleo la sauti katika kitabu cha Mwanzo 22:20–24 tafsiri rahisi zaidi kuelewa.</w:t>
      </w:r>
    </w:p>
    <w:p>
      <w:pPr/>
      <w:r>
        <w:rPr>
          <w:lang w:val="sw_KE" w:bidi="sw_KE"/>
        </w:rPr>
      </w:r>
      <w:r>
        <w:rPr>
          <w:lang w:val="sw_KE" w:bidi="sw_KE"/>
        </w:rPr>
        <w:t>Katika hatua hii kikundi kitajadili maneno muhimu na istilahi zilizomo katika simulizi hili.</w:t>
      </w:r>
    </w:p>
    <w:p>
      <w:pPr/>
      <w:r>
        <w:rPr>
          <w:lang w:val="sw_KE" w:bidi="sw_KE"/>
        </w:rPr>
      </w:r>
      <w:r>
        <w:rPr>
          <w:lang w:val="sw_KE" w:bidi="sw_KE"/>
        </w:rPr>
        <w:t>Wakati mwingine baadaye, mtu alimwambia Ibrahimu, "Sikiliza, Milkah, kaka yako mke wa Nahor, pia alikuwa na wana. Mzaliwa wa kwanza anaitwa Uz. Inayofuata aliitwa Buz, kisha Kemueli, ambaye alikuwa baba ya Aram, kisha Kesed, Hazo, Pildash, Jidlaph, na Bethueli."</w:t>
      </w:r>
    </w:p>
    <w:p>
      <w:pPr/>
      <w:r>
        <w:rPr>
          <w:lang w:val="sw_KE" w:bidi="sw_KE"/>
        </w:rPr>
      </w:r>
      <w:r>
        <w:rPr>
          <w:lang w:val="sw_KE" w:bidi="sw_KE"/>
        </w:rPr>
        <w:t>Bethueli akawa baba ya Rebeka. Milkah alitoa kuzaa wana hawa nane kwa kaka ya Ibrahimu Nahor.</w:t>
      </w:r>
    </w:p>
    <w:p>
      <w:pPr/>
      <w:r>
        <w:rPr>
          <w:lang w:val="sw_KE" w:bidi="sw_KE"/>
        </w:rPr>
      </w:r>
      <w:r>
        <w:rPr>
          <w:lang w:val="sw_KE" w:bidi="sw_KE"/>
        </w:rPr>
        <w:t xml:space="preserve">Suria wa </w:t>
      </w:r>
      <w:r>
        <w:rPr>
          <w:b/>
          <w:lang w:val="sw_KE" w:bidi="sw_KE"/>
        </w:rPr>
        <w:t>Nahor</w:t>
      </w:r>
      <w:r>
        <w:rPr>
          <w:lang w:val="sw_KE" w:bidi="sw_KE"/>
        </w:rPr>
        <w:t>, ambaye aliitwa Reumah, pia alikuwa na wana. Suria inarejelea mke wa pili ambaye hakuwa na haki zote sawa kama mke wa kwanza. Wakati mwingine masuria walitekwa katika vita au kununuliwa kama watumwa.</w:t>
      </w:r>
    </w:p>
    <w:p>
      <w:pPr/>
      <w:r>
        <w:rPr>
          <w:lang w:val="sw_KE" w:bidi="sw_KE"/>
        </w:rPr>
      </w:r>
      <w:r>
        <w:rPr>
          <w:lang w:val="sw_KE" w:bidi="sw_KE"/>
        </w:rPr>
        <w:t>Wana wa Reuma waliitwa Tebah, Gaham, Tahash, na Maakah.</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anatakiwa kusimulia sehemu inayofuata ya simulizi na kusitisha. Fanya hivyo mpaka kikundi kisimulie tena simulizi yote. Wanachama wa kikundi wanaweza kusahihishana katika hatua hii. Sitisha sauti hii ya kurekodi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 Sitisha sauti hii ya kurekodi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 Sitisha toleo hili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23:1–20</w:t>
      </w:r>
      <w:r>
        <w:rPr>
          <w:lang w:val="sw_KE" w:bidi="sw_KE"/>
        </w:rPr>
      </w:r>
    </w:p>
    <w:p>
      <w:pPr>
        <w:pStyle w:val="Heading3"/>
      </w:pPr>
      <w:r>
        <w:rPr>
          <w:lang w:val="sw_KE" w:bidi="sw_KE"/>
        </w:rPr>
        <w:t>Sikiliza na Moyo</w:t>
      </w:r>
    </w:p>
    <w:p>
      <w:pPr/>
      <w:r>
        <w:rPr>
          <w:lang w:val="sw_KE" w:bidi="sw_KE"/>
        </w:rPr>
      </w:r>
      <w:r>
        <w:rPr>
          <w:lang w:val="sw_KE" w:bidi="sw_KE"/>
        </w:rPr>
        <w:t>Sikiliza kitabu cha mwanzo 23:1–20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vifungu vya mwisho, Ibrahimu na Isaka walirudi kutoka mahali pa dhabihu kwa sadaka ya kuteketezwa kwa nyumba yao katika Beersheba. Ibrahimu alipokea habari kuhusu familia ya kaka yake. Matukio katika simulizi hili la kihistoria yanatokea miaka baada ya hapo, na Ibrahimu amehamia Hebroni. Hadithi hii ni mojawapo ya hadithi za mwisho za maisha ya Ibrahimu.</w:t>
      </w:r>
    </w:p>
    <w:p>
      <w:pPr/>
      <w:r>
        <w:rPr>
          <w:lang w:val="sw_KE" w:bidi="sw_KE"/>
        </w:rPr>
      </w:r>
      <w:r>
        <w:rPr>
          <w:lang w:val="sw_KE" w:bidi="sw_KE"/>
        </w:rPr>
        <w:t>Utangulizi na hitimisho la Mwanzo 23 ni pamoja na kifo cha Sarah na mazishi. Hadithi pia inazungumzia jinsi Ibrahimu alinunua shamba la ardhi kwa njama ya mazishi ya familia. Aliinunua nchi kisheria mbele ya viongozi wa ndani. Eneo hilo liliitwa Hebroni. Ilikuwa karibu na mahali ambapo Mungu alimwambia Ibrahimu mke wake Sarah, ambaye alikuwa na umri wa miaka 89, angemzaa mwana wao. Ibrahimu harudi nyumbani kwa baba yake ili kumzika mke wake. Ananunua sehemu ya mazishi ya familia kwenye ardhi ambayo Mungu aliwaahidi. Mababu Ibrahimu, Isaka, Rebeka, Yakobo, na Leah watazikwa pale pia. Kipande hiki cha nchi ni muhimu katika historia ya uzao wa Ibrahimu. Ingawa Mungu aliahidi nchi kwa Ibrahimu, Ibrahimu alinunua nchi kisheria kupitia njia za kifedha ambazo Mungu alizotoa.</w:t>
      </w:r>
    </w:p>
    <w:p>
      <w:pPr/>
      <w:r>
        <w:rPr>
          <w:lang w:val="sw_KE" w:bidi="sw_KE"/>
        </w:rPr>
      </w:r>
      <w:r>
        <w:rPr>
          <w:lang w:val="sw_KE" w:bidi="sw_KE"/>
        </w:rPr>
        <w:t xml:space="preserve">Tazama ramani ambayo inaonyesha jinsi </w:t>
      </w:r>
      <w:r>
        <w:rPr>
          <w:b/>
          <w:lang w:val="sw_KE" w:bidi="sw_KE"/>
        </w:rPr>
        <w:t>Hebroni iko karibu na Yerusalemu</w:t>
      </w:r>
      <w:r>
        <w:rPr>
          <w:lang w:val="sw_KE" w:bidi="sw_KE"/>
        </w:rPr>
        <w:t>.</w:t>
      </w:r>
    </w:p>
    <w:p>
      <w:pPr/>
      <w:r>
        <w:rPr>
          <w:lang w:val="sw_KE" w:bidi="sw_KE"/>
        </w:rPr>
      </w:r>
      <w:r>
        <w:rPr>
          <w:lang w:val="sw_KE" w:bidi="sw_KE"/>
        </w:rPr>
        <w:t xml:space="preserve">Tazama ramani inayojumuisha safari ya </w:t>
      </w:r>
      <w:r>
        <w:rPr>
          <w:b/>
          <w:lang w:val="sw_KE" w:bidi="sw_KE"/>
        </w:rPr>
        <w:t>Ibrahimu kutoka Uru wa Wakaldayo kupitia Harani hadi Hebroni</w:t>
      </w:r>
      <w:r>
        <w:rPr>
          <w:lang w:val="sw_KE" w:bidi="sw_KE"/>
        </w:rPr>
        <w:t>.</w:t>
      </w:r>
    </w:p>
    <w:p>
      <w:pPr/>
      <w:r>
        <w:rPr>
          <w:lang w:val="sw_KE" w:bidi="sw_KE"/>
        </w:rPr>
      </w:r>
      <w:r>
        <w:rPr>
          <w:lang w:val="sw_KE" w:bidi="sw_KE"/>
        </w:rPr>
        <w:t>Ibrahimu aliomboleza kifo cha mke wake Sarah.</w:t>
      </w:r>
    </w:p>
    <w:p>
      <w:pPr/>
      <w:r>
        <w:rPr>
          <w:lang w:val="sw_KE" w:bidi="sw_KE"/>
        </w:rPr>
      </w:r>
      <w:r>
        <w:rPr>
          <w:lang w:val="sw_KE" w:bidi="sw_KE"/>
        </w:rPr>
        <w:t>Tumia muda kujadili swali lifuatalo: Watu katika utamaduni wako wanaelezea vipi kuomboleza katika kufa kwa jamaa mpendwa?</w:t>
      </w:r>
    </w:p>
    <w:p>
      <w:pPr/>
      <w:r>
        <w:rPr>
          <w:lang w:val="sw_KE" w:bidi="sw_KE"/>
        </w:rPr>
      </w:r>
      <w:r>
        <w:rPr>
          <w:lang w:val="sw_KE" w:bidi="sw_KE"/>
        </w:rPr>
        <w:t>Ibrahimu aliishi katika nchi ya Kanaani kwa miaka 62 wakati Sarah alikufa. Ibrahimu hakuwa wa asili, lakini mgeni, mgeni ambaye aliishi katika nchi lakini hakumiliki. Wakati wa Ibrahimu, watu wanaoitwa Wahiti waliishi katika eneo hili linaloitwa Kanaani. Wahiti walimwita Ibrahimu mkuu kama cheo cha heshima. Ibrahimu aliheshimu desturi za wamiliki wa ardhi na alitumia njia ya heshima kuomba kununua nchi. Ibrahimu hakutaka kukopa kaburi—alitaka kumiliki kaburi. Ibrahimu alisimama ili aweze kuinama kwa Wahiti ili kuanza mazungumzo rasmi ya kununua shamba la mazishi. Wanaume waliketi katika nafasi ya kukaa ya kawaida katika utamaduni huo ili kufanya biashara.</w:t>
      </w:r>
    </w:p>
    <w:p>
      <w:pPr/>
      <w:r>
        <w:rPr>
          <w:lang w:val="sw_KE" w:bidi="sw_KE"/>
        </w:rPr>
      </w:r>
      <w:r>
        <w:rPr>
          <w:lang w:val="sw_KE" w:bidi="sw_KE"/>
        </w:rPr>
        <w:t>Tumia muda kujadili swali lifuatayo: Watu hununua na kuuza ardhi vipi katika utamaduni wako? Je, wageni hununua na kuuza ardhi vipi katika utamaduni wako? Simulieni wakati ambao mtu alinunua au kuuza ardhi kwa mtu mwingine.</w:t>
      </w:r>
    </w:p>
    <w:p>
      <w:pPr/>
      <w:r>
        <w:rPr>
          <w:lang w:val="sw_KE" w:bidi="sw_KE"/>
        </w:rPr>
      </w:r>
      <w:r>
        <w:rPr>
          <w:lang w:val="sw_KE" w:bidi="sw_KE"/>
        </w:rPr>
        <w:t>Zoezi la mazishi lilikuwa mwamba uliokatwa au kaburi la pango, na halikuzikwa katika shimo ardhini. Familia iliweka mwili wa maiti kwenye rafu ya mwamba ambapo ungeoza. Wakati mwingine baadaye, familia ilikusanya mifupa na kuziweka katika chombo cha mwamba ili kutengeneza nafasi kwa mwili wa jamaa mwingine aliyekufa. Ibrahimu alinunua nchi ili kuhakikisha haki za kudumu za nchi. Ikiwa ardhi ingekuwa imepewa zawadi, kungekuwa na tishio kutoka kwa vizazi vya baadaye kudai umiliki wa mali.</w:t>
      </w:r>
    </w:p>
    <w:p>
      <w:pPr/>
      <w:r>
        <w:rPr>
          <w:lang w:val="sw_KE" w:bidi="sw_KE"/>
        </w:rPr>
      </w:r>
      <w:r>
        <w:rPr>
          <w:lang w:val="sw_KE" w:bidi="sw_KE"/>
        </w:rPr>
        <w:t>Sitisha hapa na uonyeshe picha ya kaburi la pango .</w:t>
      </w:r>
    </w:p>
    <w:p>
      <w:pPr/>
      <w:r>
        <w:rPr>
          <w:lang w:val="sw_KE" w:bidi="sw_KE"/>
        </w:rPr>
      </w:r>
      <w:r>
        <w:rPr>
          <w:lang w:val="sw_KE" w:bidi="sw_KE"/>
        </w:rPr>
        <w:t>Ibrahimu aliinama na alikuwa mnyenyekevu mbele ya wazee na wanaume wa jumuiya katika lango la mji. Ukuta ulifunga mji kwa ulinzi na ulikuwa na malango ya kuingia na kutoka. Milango iliyofungwa hulinda mji usiku au wakati wa mashambulizi. Biashara ya kisheria, mazungumzo, bidhaa za soko na habari vilibadilishwa katika lango la mji.</w:t>
      </w:r>
    </w:p>
    <w:p>
      <w:pPr/>
      <w:r>
        <w:rPr>
          <w:lang w:val="sw_KE" w:bidi="sw_KE"/>
        </w:rPr>
      </w:r>
      <w:r>
        <w:rPr>
          <w:lang w:val="sw_KE" w:bidi="sw_KE"/>
        </w:rPr>
        <w:t>Ibrahimu alijadili kuhusu eneo la kaburi alilotaka. Efroni, mmiliki, alizungumza kwa makusudi. Alizungumza na Ibrahimu kwa heshima kama bwana au mheshimiwa. Efroni alitumia kifungu cha kawaida, "Nchi ina thamani ya vipande 400 tu vya fedha, lakini hiyo ni nini kati ya marafiki?" Kifungu hiki kinabakia kuwa mazoezi ya kujadiliana leo katika mkoa huu wa dunia. Inaonekana kwamba Efroni alijaribu kupunguza thamani kwa kusema "</w:t>
      </w:r>
      <w:r>
        <w:rPr>
          <w:b/>
          <w:lang w:val="sw_KE" w:bidi="sw_KE"/>
        </w:rPr>
        <w:t>vipande</w:t>
      </w:r>
      <w:r>
        <w:rPr>
          <w:lang w:val="sw_KE" w:bidi="sw_KE"/>
        </w:rPr>
        <w:t xml:space="preserve"> 400 tu au shekeli za fedha." Ni jumla muhimu ikilinganishwa na ukweli kwamba mshahara wa wastani ulikuwa shekeli 10 kwa mwaka. Maandiko hayatoi maelezo ya kina kuhusu kiasi halisi na thamani ya nchi katika bei ya ununuzi. Hupaswi kusema kama hii ilikuwa bei ndogo au kubwa ya ardhi. Ibrahimu alikuwa tayari na kulipa hadharani bei kamili ya mmiliki bila mazungumzo.</w:t>
      </w:r>
    </w:p>
    <w:p>
      <w:pPr/>
      <w:r>
        <w:rPr>
          <w:lang w:val="sw_KE" w:bidi="sw_KE"/>
        </w:rPr>
      </w:r>
      <w:r>
        <w:rPr>
          <w:lang w:val="sw_KE" w:bidi="sw_KE"/>
        </w:rPr>
        <w:t>Jadili: Je, kuna wakati ambapo watu hawazungumzi kuhusu mikataba ya ardhi na kulipa bei kamili ya kuuliza?</w:t>
      </w:r>
    </w:p>
    <w:p>
      <w:pPr/>
      <w:r>
        <w:rPr>
          <w:lang w:val="sw_KE" w:bidi="sw_KE"/>
        </w:rPr>
      </w:r>
      <w:r>
        <w:rPr>
          <w:lang w:val="sw_KE" w:bidi="sw_KE"/>
        </w:rPr>
        <w:t>Mazungumzo ya umma na malipo kamili ya nchi mbele ya wazee na jumuiya yalikuwa ili kuonyesha ununuzi rasmi wa ardhi kwa madhumuni ya mazishi. Pia ilionyesha Ibrahimu alimwamini Mungu ili kutimiza makubaliano yake ya agano kwamba nchi ingekuwa ya uzao wa Ibrahimu katika siku zijazo.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Sarah alikufa kwa umri wa 127 katika Hebroni. Ibrahimu anaomboleza kifo chake. Kifo cha Sarah na picha ya mazishi ni muktadha wa Mwanzo 23, na maelezo ya utangulizi na hitimisho ambayo yanazunguka mazungumzo ya Ibrahimu na wazee wa Hiti ili kununua shamba la mazishi kwa familia yake.</w:t>
      </w:r>
    </w:p>
    <w:p>
      <w:pPr/>
      <w:r>
        <w:rPr>
          <w:lang w:val="sw_KE" w:bidi="sw_KE"/>
        </w:rPr>
      </w:r>
      <w:r>
        <w:rPr>
          <w:b/>
          <w:lang w:val="sw_KE" w:bidi="sw_KE"/>
        </w:rPr>
        <w:t>Tukio la pili:</w:t>
      </w:r>
      <w:r>
        <w:rPr>
          <w:lang w:val="sw_KE" w:bidi="sw_KE"/>
        </w:rPr>
        <w:t xml:space="preserve"> Ibrahimu anauwacha mwili wake ili kutafuta ununuzi wa shamba la mazishi ya familia kutoka kwa wakazi wa nchi, Wahiti, katika lango la mji.</w:t>
      </w:r>
    </w:p>
    <w:p>
      <w:pPr/>
      <w:r>
        <w:rPr>
          <w:lang w:val="sw_KE" w:bidi="sw_KE"/>
        </w:rPr>
      </w:r>
      <w:r>
        <w:rPr>
          <w:b/>
          <w:lang w:val="sw_KE" w:bidi="sw_KE"/>
        </w:rPr>
        <w:t>Tukio la tatu:</w:t>
      </w:r>
      <w:r>
        <w:rPr>
          <w:lang w:val="sw_KE" w:bidi="sw_KE"/>
        </w:rPr>
        <w:t xml:space="preserve"> Ibrahimu anaomba pango la Efroni, na Efroni anakubali. Ibrahimu anakubali bei ya Efroni anapendekeza bila mazungumzo.</w:t>
      </w:r>
    </w:p>
    <w:p>
      <w:pPr/>
      <w:r>
        <w:rPr>
          <w:lang w:val="sw_KE" w:bidi="sw_KE"/>
        </w:rPr>
      </w:r>
      <w:r>
        <w:rPr>
          <w:b/>
          <w:lang w:val="sw_KE" w:bidi="sw_KE"/>
        </w:rPr>
        <w:t>Tukio la nne:</w:t>
      </w:r>
      <w:r>
        <w:rPr>
          <w:lang w:val="sw_KE" w:bidi="sw_KE"/>
        </w:rPr>
        <w:t xml:space="preserve"> Ibrahimu anatoa pesa, shekeli, na kuhesabu mbele ya kila mtu katika lango la mji. Ibrahimu anunua kisheria shamba.</w:t>
      </w:r>
    </w:p>
    <w:p>
      <w:pPr/>
      <w:r>
        <w:rPr>
          <w:lang w:val="sw_KE" w:bidi="sw_KE"/>
        </w:rPr>
      </w:r>
      <w:r>
        <w:rPr>
          <w:b/>
          <w:lang w:val="sw_KE" w:bidi="sw_KE"/>
        </w:rPr>
        <w:t>Tukio la tano:</w:t>
      </w:r>
      <w:r>
        <w:rPr>
          <w:lang w:val="sw_KE" w:bidi="sw_KE"/>
        </w:rPr>
        <w:t xml:space="preserve"> Tukio la mwisho linatoa muhtasari wa manunuzi. Inajumuisha sifa za kijiografia ambapo Ibrahimu alimzika Sarah.</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Wahiti</w:t>
      </w:r>
    </w:p>
    <w:p>
      <w:pPr>
        <w:pStyle w:val="ListBullet"/>
        <w:spacing w:line="240" w:lineRule="auto"/>
        <w:ind w:left="720"/>
      </w:pPr>
      <w:r>
        <w:rPr>
          <w:lang w:val="sw_KE" w:bidi="sw_KE"/>
        </w:rPr>
      </w:r>
      <w:r>
        <w:rPr>
          <w:lang w:val="sw_KE" w:bidi="sw_KE"/>
        </w:rPr>
        <w:t>Efroni Mhiti</w:t>
      </w:r>
    </w:p>
    <w:p>
      <w:pPr>
        <w:pStyle w:val="ListBullet"/>
        <w:spacing w:line="240" w:lineRule="auto"/>
        <w:ind w:left="720"/>
      </w:pPr>
      <w:r>
        <w:rPr>
          <w:lang w:val="sw_KE" w:bidi="sw_KE"/>
        </w:rPr>
      </w:r>
      <w:r>
        <w:rPr>
          <w:lang w:val="sw_KE" w:bidi="sw_KE"/>
        </w:rPr>
        <w:t>Hebroni</w:t>
      </w:r>
    </w:p>
    <w:p>
      <w:pPr>
        <w:pStyle w:val="ListBullet"/>
        <w:spacing w:line="240" w:lineRule="auto"/>
        <w:ind w:left="720"/>
      </w:pPr>
      <w:r>
        <w:rPr>
          <w:lang w:val="sw_KE" w:bidi="sw_KE"/>
        </w:rPr>
      </w:r>
      <w:r>
        <w:rPr>
          <w:lang w:val="sw_KE" w:bidi="sw_KE"/>
        </w:rPr>
        <w:t>Mzee</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Hakikisha kupitia hadithi kwa mpangilio na uongee kuhusu mambo ambayo yangekuwa muhimu kuelezea au kuigiza katika kila tukio ili kuelewa kikamilifu kile kinachotokea katika hadithi.</w:t>
      </w:r>
    </w:p>
    <w:p>
      <w:pPr/>
      <w:r>
        <w:rPr>
          <w:lang w:val="sw_KE" w:bidi="sw_KE"/>
        </w:rPr>
      </w:r>
      <w:r>
        <w:rPr>
          <w:lang w:val="sw_KE" w:bidi="sw_KE"/>
        </w:rPr>
        <w:t>Kifo cha Sarah na mazishi yanatajwa katika utangulizi na hitimisho la Mwanzo 23. Maelezo haya yanahusu au "kuunganisha" mazungumzo ya Ibrahimu na wazee wa Hiti ili kununua shamba ya mazishi kwa familia yake.</w:t>
      </w:r>
    </w:p>
    <w:p>
      <w:pPr/>
      <w:r>
        <w:rPr>
          <w:lang w:val="sw_KE" w:bidi="sw_KE"/>
        </w:rPr>
      </w:r>
      <w:r>
        <w:rPr>
          <w:lang w:val="sw_KE" w:bidi="sw_KE"/>
        </w:rPr>
        <w:t>Mke wa Ibrahimu, Sarah, alikufa katika kile sasa kinachoitwa Hebroni katika nchi ya Kanaani. Hii ni nchi Mungu alikuwa ameahidi Ibrahimu kwamba uzao wa Ibrahimu wangemiliki. Mji wa Hebroni utaendelea kucheza jukumu muhimu katika maisha ya mababu na historia ya Waisraeli. Ibrahimu aliomboleza na kulia kwa mke wake Sarah.</w:t>
      </w:r>
    </w:p>
    <w:p>
      <w:pPr/>
      <w:r>
        <w:rPr>
          <w:lang w:val="sw_KE" w:bidi="sw_KE"/>
        </w:rPr>
      </w:r>
      <w:r>
        <w:rPr>
          <w:lang w:val="sw_KE" w:bidi="sw_KE"/>
        </w:rPr>
        <w:t>Ibrahimu alifanya kwa usahihi mbele ya wazee wa jumuiya ili kununua shamba ya mazishi. Ibrahimu anatambua hadhi yake ya kisheria kama mgeni anayeishi, au mgeni, maneno yote yaliyotumiwa kwa mgeni ambaye hana nchi. Ibrahimu angewasalimu wazee wa Hiti na pia wanaume wengine wa jumuiya pale katika lango la mji. Lango la mji ni ambapo shughuli rasmi zinachukua mahali kati ya wazee na wanaume muhimu wa jumuiya. Ibrahimu, familia yake, na watumishi wameishi katika eneo kwa miaka lakini hawakuwa na mali yoyote.</w:t>
      </w:r>
    </w:p>
    <w:p>
      <w:pPr/>
      <w:r>
        <w:rPr>
          <w:lang w:val="sw_KE" w:bidi="sw_KE"/>
        </w:rPr>
      </w:r>
      <w:r>
        <w:rPr>
          <w:lang w:val="sw_KE" w:bidi="sw_KE"/>
        </w:rPr>
        <w:t>Kifungu "kuzika wafu" kinarudiwa mara kadhaa katika maandishi kwa sababu ni mada muhimu katika hadithi hii.</w:t>
      </w:r>
    </w:p>
    <w:p>
      <w:pPr/>
      <w:r>
        <w:rPr>
          <w:lang w:val="sw_KE" w:bidi="sw_KE"/>
        </w:rPr>
      </w:r>
      <w:r>
        <w:rPr>
          <w:lang w:val="sw_KE" w:bidi="sw_KE"/>
        </w:rPr>
        <w:t>Ni muhimu ili kuona kwamba Ibrahimu aliishi kwa njia ya heshima kati ya Wahiti. "Wewe ni mkuu aliyeheshimu kati yetu. Chagua kaburi bora zaidi kati ya yetu na kumzika hapo. Hakuna mtu hapa atakataa kukusaidia kwa njia hii." Ibrahimu alisimama ili kuuliza kwa kuinama na kusema, "Kwa sababu uko tayari kunisaidia, tafadhali kuwa na fadhili sana ili kumwuliza Efroni, mwana wa Zohar ili kununua pango lake katika Makpelah, chini mwishoni mwa shamba lake. Nitalipa bei kamili katika uwepo wa mashahidi, kwa hiyo nitakuwa na mahali pa mazishi ya kudumu kwa familia yangu." Efron alikuwepo wakati huo na kusikia ombi la Ibrahimu. Ibrahimu aliuliza jumuiya ya wazee kwa njia ambayo aliwafanya waweze kutenda kama mpatanishi kati yake na Efroni. Katika maandishi, Ibrahimu alikuwa na majadiliano 3 tofauti wakati wa unnuzi wa shamba. Hii ni kifaa cha hadithi ya Kiebrania.</w:t>
      </w:r>
    </w:p>
    <w:p>
      <w:pPr/>
      <w:r>
        <w:rPr>
          <w:lang w:val="sw_KE" w:bidi="sw_KE"/>
        </w:rPr>
      </w:r>
      <w:r>
        <w:rPr>
          <w:lang w:val="sw_KE" w:bidi="sw_KE"/>
        </w:rPr>
        <w:t>Efroni alikuwa pale ameketi kati ya wazee katika lango. Efroni alimjibu Ibrahimu hadharani, "Tafadhali, sikiliza mimi, Nitakupa shamba na pango. Hapa mbele ya watu wangu, Ninatoa kwako Ibrahimu. Nenda na ukawazike wafu wako."</w:t>
      </w:r>
    </w:p>
    <w:p>
      <w:pPr/>
      <w:r>
        <w:rPr>
          <w:lang w:val="sw_KE" w:bidi="sw_KE"/>
        </w:rPr>
      </w:r>
      <w:r>
        <w:rPr>
          <w:lang w:val="sw_KE" w:bidi="sw_KE"/>
        </w:rPr>
        <w:t>Ibrahimu tena aliinama chini mbele ya Wahiti na kusema, "Hapana, sikiliza mimi, Nitanunua kutoka kwako. Wacha nilipe bei kamili, kwa hiyo ninaweza kuzika wafu wangu hapo." Efroni alijibu Ibrahimu, "Bwana wangu, tafadhali sikiliza, nchi ni ya thamani vipande 400 tu vya fedha, lakini ni nini hiyo kati yetu? Zika mke wako hapo." Swali hili ni swali lisilohitaji jibu. Jibu la mdomo halitarajiwi. Ibrahimu alikubali kwa bei ya Efroni na kuhesabu vipande vya fedha 400 kwa malipo katika uwepo wa Wahiti kulingana na kiwango cha soko la ndani kwa wakati huo.</w:t>
      </w:r>
    </w:p>
    <w:p>
      <w:pPr/>
      <w:r>
        <w:rPr>
          <w:lang w:val="sw_KE" w:bidi="sw_KE"/>
        </w:rPr>
      </w:r>
      <w:r>
        <w:rPr>
          <w:lang w:val="sw_KE" w:bidi="sw_KE"/>
        </w:rPr>
        <w:t>Ibrahimu alinunua njama ya nchi ya Efroni katika Makpelah karibu na Mamre, sasa inaitwa Hebroni. Hii ni pamoja na shamba, pango ambalo lilikuwa ndani yake, na miti yote jirani. Mmiliki alihamisha shamba kwa Ibrahimu kama milki yake ya kudumu katika uwepo wa wazee wa Hiti katika lango la mji. Ibrahimu alimzika mke wake, Sarah, katika pango hapo. Shamba na pango lilihamishiwa kutoka kwa Wahiti kwa Ibrahimu kwa matumizi kama mahali pa mazishi ya kudumu. Ibrahimu sasa alimiliki nchi rasmi katika Kanaani.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Sarah</w:t>
      </w:r>
    </w:p>
    <w:p>
      <w:pPr>
        <w:pStyle w:val="ListBullet"/>
        <w:spacing w:line="240" w:lineRule="auto"/>
        <w:ind w:left="720"/>
      </w:pPr>
      <w:r>
        <w:rPr>
          <w:lang w:val="sw_KE" w:bidi="sw_KE"/>
        </w:rPr>
      </w:r>
      <w:r>
        <w:rPr>
          <w:lang w:val="sw_KE" w:bidi="sw_KE"/>
        </w:rPr>
        <w:t>Wahiti</w:t>
      </w:r>
    </w:p>
    <w:p>
      <w:pPr>
        <w:pStyle w:val="ListBullet"/>
        <w:spacing w:line="240" w:lineRule="auto"/>
        <w:ind w:left="720"/>
      </w:pPr>
      <w:r>
        <w:rPr>
          <w:lang w:val="sw_KE" w:bidi="sw_KE"/>
        </w:rPr>
      </w:r>
      <w:r>
        <w:rPr>
          <w:lang w:val="sw_KE" w:bidi="sw_KE"/>
        </w:rPr>
        <w:t>Efroni Mhiti</w:t>
      </w:r>
    </w:p>
    <w:p>
      <w:pPr>
        <w:pStyle w:val="ListBullet"/>
        <w:spacing w:line="240" w:lineRule="auto"/>
        <w:ind w:left="720"/>
      </w:pPr>
      <w:r>
        <w:rPr>
          <w:lang w:val="sw_KE" w:bidi="sw_KE"/>
        </w:rPr>
      </w:r>
      <w:r>
        <w:rPr>
          <w:lang w:val="sw_KE" w:bidi="sw_KE"/>
        </w:rPr>
        <w:t>Hebroni</w:t>
      </w:r>
    </w:p>
    <w:p>
      <w:pPr>
        <w:pStyle w:val="ListBullet"/>
        <w:spacing w:line="240" w:lineRule="auto"/>
        <w:ind w:left="720"/>
      </w:pPr>
      <w:r>
        <w:rPr>
          <w:lang w:val="sw_KE" w:bidi="sw_KE"/>
        </w:rPr>
      </w:r>
      <w:r>
        <w:rPr>
          <w:lang w:val="sw_KE" w:bidi="sw_KE"/>
        </w:rPr>
        <w:t>Msimulizi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Miaka mingi baada ya Ibrahimu na Isaka kurudi kutoka mahali pa dhabihu, Ibrahimu alipokea habari ya familia kuhusu kaka yake na watoto wake. Hii ni pamoja na ukoo wa bibi harusi wa Isaka na pia, Rebeka.</w:t>
      </w:r>
    </w:p>
    <w:p>
      <w:pPr/>
      <w:r>
        <w:rPr>
          <w:lang w:val="sw_KE" w:bidi="sw_KE"/>
        </w:rPr>
      </w:r>
      <w:r>
        <w:rPr>
          <w:lang w:val="sw_KE" w:bidi="sw_KE"/>
        </w:rPr>
        <w:t>Sitisha igizo: "Ibrahimu, unahisi vipi?" Unaweza kusikia mambo kama, "Furaha kusikia kutoka kwa kaka yangu," "Kushangaa ana wana wengi sana," "Shukrani kuwa na mwana Isaka Mungu aliahidi yangu," "Mawazo. Isaka anahitaji mke. Nitakumbuka wana wa kaka yangu," "Nashangaa ana wana wengi sana na mwanamke mtumwa." Anzisha tena igizo.</w:t>
      </w:r>
    </w:p>
    <w:p>
      <w:pPr/>
      <w:r>
        <w:rPr>
          <w:lang w:val="sw_KE" w:bidi="sw_KE"/>
        </w:rPr>
      </w:r>
      <w:r>
        <w:rPr>
          <w:lang w:val="sw_KE" w:bidi="sw_KE"/>
        </w:rPr>
        <w:t>Mke wa Ibrahimu, Sarah, aliishi kuwa na umri wa miaka mia moja ishirini na saba. Alikufa katika kile sasa kinachoitwa Hebroni katika nchi ya Kanaani. Huko Ibrahimu aliomboleza na kulia kwa Sarah.</w:t>
      </w:r>
    </w:p>
    <w:p>
      <w:pPr/>
      <w:r>
        <w:rPr>
          <w:lang w:val="sw_KE" w:bidi="sw_KE"/>
        </w:rPr>
      </w:r>
      <w:r>
        <w:rPr>
          <w:lang w:val="sw_KE" w:bidi="sw_KE"/>
        </w:rPr>
        <w:t>Sitisha igizo: Ibrahimu, unahisi vipi?" Unaweza kusikia mambo kama, "Kukasirika, kuomboleza—mke wangu amekufa," "Kuwajibika. Ni lazima niamue ambapo kumzika yeye na familia yetu," "Najitahidi. Ninamwamini Mungu ili wapa nchi hii kwa uzao wangu. "Mungu, unahisi vipi?" Unaweza kusikia kitu kama, "Niko pamoja nawe Ibrahimu, Ninaona mateso yako." Anzisha tena igizo.</w:t>
      </w:r>
    </w:p>
    <w:p>
      <w:pPr/>
      <w:r>
        <w:rPr>
          <w:lang w:val="sw_KE" w:bidi="sw_KE"/>
        </w:rPr>
      </w:r>
      <w:r>
        <w:rPr>
          <w:lang w:val="sw_KE" w:bidi="sw_KE"/>
        </w:rPr>
        <w:t>Ibrahimu aliondoka mwili wa Sarah ili kuzungumza na wazee wa Hiti ambao wameketi katika lango lao la mji. "Hapa mimi ni mgeni, mgeni katika nchi yako. Toa kwa bei / kuniuza mali kwa mahali pa mazishi kwa mke wangu."</w:t>
      </w:r>
    </w:p>
    <w:p>
      <w:pPr/>
      <w:r>
        <w:rPr>
          <w:lang w:val="sw_KE" w:bidi="sw_KE"/>
        </w:rPr>
      </w:r>
      <w:r>
        <w:rPr>
          <w:lang w:val="sw_KE" w:bidi="sw_KE"/>
        </w:rPr>
        <w:t>Sitisha igizo: "Ibrahimu, unahisi vipi?" Unaweza kusikia mambo kama, "Walio hatarini. Wavulana hawa wataenda kuchukua faida kutoka kwangu," "Huzuni, wasiwasi," "Nyenyekevu, sina nchi yangu mwenyewe." "Wahiti, unahisi vipi?" Unaweza kusikia mambo kama, "Nyenzo kwa hali ya Ibrahimu," "Hamu ya kufanya pesa ya ziada kwenye mgeni," "Codess. Kuchanganyikiwa, kwa nini hasemi tu nyumbani?" Anzisha tena igizo.</w:t>
      </w:r>
    </w:p>
    <w:p>
      <w:pPr/>
      <w:r>
        <w:rPr>
          <w:lang w:val="sw_KE" w:bidi="sw_KE"/>
        </w:rPr>
      </w:r>
      <w:r>
        <w:rPr>
          <w:lang w:val="sw_KE" w:bidi="sw_KE"/>
        </w:rPr>
        <w:t>Wahiti walijibu kwa Ibrahimu, "Wewe ni mkuu aliyeheshimu kati yetu. Chagua kaburi bora zaidi kati ya yetu na kumzika hapo. Hakuna mtu hapa atakataa kukusaidia kwa njia hii." Ibrahimu alisimama kuomba ipasavyo kwa kuinama na kusema, “Kwa kuwa uko tayari kunisaidia, tafadhali nihurumie kwa wema kumwomba Efroni, mwana wa Sohari, aniruhusu kununua pango lake huko Makpela, mwishoni mwa shamba lake. Nitalipa bei kamili katika uwepo wa mashahidi kwa hiyo nitakuwa na mahali pa mazishi ya kudumu kwa familia yangu."</w:t>
      </w:r>
    </w:p>
    <w:p>
      <w:pPr/>
      <w:r>
        <w:rPr>
          <w:lang w:val="sw_KE" w:bidi="sw_KE"/>
        </w:rPr>
      </w:r>
      <w:r>
        <w:rPr>
          <w:lang w:val="sw_KE" w:bidi="sw_KE"/>
        </w:rPr>
        <w:t>Sitisha igizo: "Ibrahimu, unahisi vipi sasa?" Unaweza kusikia mambo kama, "Bado huzuni, kununua mahali pa kuzika wafu wetu wa kwanza, Sarah na kwa familia yetu yote," "Nasi wasiwasi, mazungumzo haya yatakwenda vipi?" "Unyenyekevu. Shinikizo. Sina nchi kwa hiyo ni lazima nijadili kwa makini mpango huu," "Kuamua. Hii ni nchi Mungu aliahidi. Atatoa. "Mungu, unahisi vipi?" Unaweza kusikia kitu kama hii: "Furaha, Ibrahimu anakuamini ahadi nililofanya kwake kwamba uzao wake watamiliki nchi hii," "Niko hapa Ibrahimu, Ninatazama," "Nitasaidia Ibrahimu." Anzisha tena igizo.</w:t>
      </w:r>
    </w:p>
    <w:p>
      <w:pPr/>
      <w:r>
        <w:rPr>
          <w:lang w:val="sw_KE" w:bidi="sw_KE"/>
        </w:rPr>
      </w:r>
      <w:r>
        <w:rPr>
          <w:lang w:val="sw_KE" w:bidi="sw_KE"/>
        </w:rPr>
        <w:t>Efroni alikuwa pale ameketi kati ya wazee katika lango. Efroni alimjibu Ibrahimu hadharani, "Tafadhali, sikiliza mimi, Nitakupa shamba na pango. Hapa mbele ya watu wangu, Ninatoa kwako Ibrahimu. Nenda na kuzika wafu wako. Ibrahimu tena aliinama chini mbele ya Wahiti na kusema, "Hapana, sikiliza mimi, Nitanunua kutoka kwako. Wacha nipe bei kamili ili niweze kuzika wafu wangu hapo. Efroni alimjibu Ibrahimu, "Bwana wangu, tafadhali sikiliza, nchi ni ya thamani vipande 400 tu vya fedha, hiyo ni nini kati yetu? Zika mke wako hapo." Ibrahimu alikubali bei ya Efroni na kuhesabu vipande 400 vya fedha kwa ajili ya malipo katika uwepo wa Wahiti kulingana na kiwango cha soko la ndani wakati huo.</w:t>
      </w:r>
    </w:p>
    <w:p>
      <w:pPr/>
      <w:r>
        <w:rPr>
          <w:lang w:val="sw_KE" w:bidi="sw_KE"/>
        </w:rPr>
      </w:r>
      <w:r>
        <w:rPr>
          <w:lang w:val="sw_KE" w:bidi="sw_KE"/>
        </w:rPr>
        <w:t>Sitisha igizo: "Ibrahimu, unahisi vipi sasa?" Unaweza kusikia mambo kama, "Kufarijiwa," "Furaha," "Huzuni," "Mawazo, hii ni njama yetu ya mazishi ya familia. Nitazikwa hapa siku moja," "Shukrani. BWANA alitoa. "Mungu, unahisi vipi?" Unaweza kusikia kitu kama hii, "Furaha, Ibrahimu anakuamini ahadi nililofanya kwake kwamba uzao wake watamiliki nchi hii," "Niko hapa Ibrahimu, Ninatazama," "Efroni, unahisi vipi?" Unaweza kusikia kitu kama hii: "Furaha! Mimi ni tajiri! Kiburi. Ha, nilimdanganya mgeni tajiri. Anzisha tena igizo.</w:t>
      </w:r>
    </w:p>
    <w:p>
      <w:pPr/>
      <w:r>
        <w:rPr>
          <w:lang w:val="sw_KE" w:bidi="sw_KE"/>
        </w:rPr>
      </w:r>
      <w:r>
        <w:rPr>
          <w:lang w:val="sw_KE" w:bidi="sw_KE"/>
        </w:rPr>
        <w:t>Ibrahimu alinunua njama ya nchi ya Efroni katika Machpelah karibu na Mamre, sasa inaitwa Hebroni. Hii ni pamoja na shamba, pango ambalo lilikuwa ndani yake, na miti yote jirani. Efroni alihamisha nchi kwa Ibrahimu kama milki yake ya kudumu mbele ya wazee wa Hiti katika lango la mji. Ibrahimu alimzika mke wake, Sarah, katika pango hapo. Shamba na pango lilihamishiwa kutoka kwa Wahiti kwa Ibrahimu kwa matumizi kama mahali pa mazishi ya kudumu.</w:t>
      </w:r>
    </w:p>
    <w:p>
      <w:pPr/>
      <w:r>
        <w:rPr>
          <w:lang w:val="sw_KE" w:bidi="sw_KE"/>
        </w:rPr>
      </w:r>
      <w:r>
        <w:rPr>
          <w:lang w:val="sw_KE" w:bidi="sw_KE"/>
        </w:rPr>
        <w:t>"Ibrahimu, unahisi vipi sasa?" Unaweza kusikia mambo kama, "Mafuriko, furaha, kamili," "Huzuni, mke wangu amekufa," "Mawazo, hii ni mahali pa mwisho ya familia yetu kupumzika." "Mungu, unahisi vipi?" Unaweza kusikia kitu kama hii: "Furaha," "Furaha." "Wahiti, unahisi vipi?" Unaweza kusikia kitu kama hii: "Furaha kufanya pesa kutoka kwa mgeni tajiri. Alijiuzulu kwamba Ibrahimu ana mahali pa kudumu kati yetu. Hakuwa kuzungumza. Alifanya kila kitu kisheria mbele ya mashahidi."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Mke wa Ibrahimu, Sarah, aliishi kuwa na umri wa miaka mia moja ishirini na saba. Alifariki katika Kiriath-arba, kile sasa kinachoitwa </w:t>
      </w:r>
      <w:r>
        <w:rPr>
          <w:b/>
          <w:lang w:val="sw_KE" w:bidi="sw_KE"/>
        </w:rPr>
        <w:t>Hebroni</w:t>
      </w:r>
      <w:r>
        <w:rPr>
          <w:lang w:val="sw_KE" w:bidi="sw_KE"/>
        </w:rPr>
        <w:t xml:space="preserve">. Tazama </w:t>
      </w:r>
      <w:r>
        <w:rPr>
          <w:b/>
          <w:lang w:val="sw_KE" w:bidi="sw_KE"/>
        </w:rPr>
        <w:t>Hebroni</w:t>
      </w:r>
      <w:r>
        <w:rPr>
          <w:lang w:val="sw_KE" w:bidi="sw_KE"/>
        </w:rPr>
        <w:t xml:space="preserve"> katika Faharasa Kuu. Huko Ibrahimu </w:t>
      </w:r>
      <w:r>
        <w:rPr>
          <w:b/>
          <w:lang w:val="sw_KE" w:bidi="sw_KE"/>
        </w:rPr>
        <w:t>aliomboleza</w:t>
      </w:r>
      <w:r>
        <w:rPr>
          <w:lang w:val="sw_KE" w:bidi="sw_KE"/>
        </w:rPr>
        <w:t xml:space="preserve"> na </w:t>
      </w:r>
      <w:r>
        <w:rPr>
          <w:b/>
          <w:lang w:val="sw_KE" w:bidi="sw_KE"/>
        </w:rPr>
        <w:t>kulia</w:t>
      </w:r>
      <w:r>
        <w:rPr>
          <w:lang w:val="sw_KE" w:bidi="sw_KE"/>
        </w:rPr>
        <w:t xml:space="preserve"> kwa Sarah. Kuomboleza ni usemi wa huzuni kwa kupoteza mtu mpendwa. Kuomboleza na kulia kunaweza kuonyeshwa kwa sauti. Kulia ni njia kali ya kulia. Ibrahimu aliilia juu ya kupoteza kwa mke wake Sarah. Ibrahimu angekuwa kando ya mwili wa Sarah.</w:t>
      </w:r>
    </w:p>
    <w:p>
      <w:pPr/>
      <w:r>
        <w:rPr>
          <w:lang w:val="sw_KE" w:bidi="sw_KE"/>
        </w:rPr>
      </w:r>
      <w:r>
        <w:rPr>
          <w:lang w:val="sw_KE" w:bidi="sw_KE"/>
        </w:rPr>
        <w:t xml:space="preserve">Ibrahimu aliondoka mwili wa Sarah ili kuzungumza na wazee wa </w:t>
      </w:r>
      <w:r>
        <w:rPr>
          <w:b/>
          <w:lang w:val="sw_KE" w:bidi="sw_KE"/>
        </w:rPr>
        <w:t>Hiti</w:t>
      </w:r>
      <w:r>
        <w:rPr>
          <w:lang w:val="sw_KE" w:bidi="sw_KE"/>
        </w:rPr>
        <w:t xml:space="preserve"> ambao wameketi katika </w:t>
      </w:r>
      <w:r>
        <w:rPr>
          <w:b/>
          <w:lang w:val="sw_KE" w:bidi="sw_KE"/>
        </w:rPr>
        <w:t>lango lao la mji</w:t>
      </w:r>
      <w:r>
        <w:rPr>
          <w:lang w:val="sw_KE" w:bidi="sw_KE"/>
        </w:rPr>
        <w:t xml:space="preserve">. Wahithi waliishi katika Kanaani kabla ya Ibrahimu. Lango la mji ni mahali ambapo wazee au viongozi wa jumuiya waliketi ili kufanya biashara, kubadilishana habari na pia kununua na kuuza vitu vya soko. Ibrahimu alisema kwa wazee, "Hapa mimi ni </w:t>
      </w:r>
      <w:r>
        <w:rPr>
          <w:b/>
          <w:lang w:val="sw_KE" w:bidi="sw_KE"/>
        </w:rPr>
        <w:t>mgeni, mgeni</w:t>
      </w:r>
      <w:r>
        <w:rPr>
          <w:lang w:val="sw_KE" w:bidi="sw_KE"/>
        </w:rPr>
        <w:t xml:space="preserve"> katika nchi yako." </w:t>
      </w:r>
      <w:r>
        <w:rPr>
          <w:b/>
          <w:lang w:val="sw_KE" w:bidi="sw_KE"/>
        </w:rPr>
        <w:t>Mgeni</w:t>
      </w:r>
      <w:r>
        <w:rPr>
          <w:lang w:val="sw_KE" w:bidi="sw_KE"/>
        </w:rPr>
        <w:t xml:space="preserve"> pia anatafsiriwa "mgeni," mtu ambaye ni mkaazi wa muda katika nchi tofauti kuliko kuzaliwa kwa mtu. </w:t>
      </w:r>
      <w:r>
        <w:rPr>
          <w:b/>
          <w:lang w:val="sw_KE" w:bidi="sw_KE"/>
        </w:rPr>
        <w:t>Mgeni</w:t>
      </w:r>
      <w:r>
        <w:rPr>
          <w:lang w:val="sw_KE" w:bidi="sw_KE"/>
        </w:rPr>
        <w:t xml:space="preserve"> au </w:t>
      </w:r>
      <w:r>
        <w:rPr>
          <w:b/>
          <w:lang w:val="sw_KE" w:bidi="sw_KE"/>
        </w:rPr>
        <w:t>msafiri</w:t>
      </w:r>
      <w:r>
        <w:rPr>
          <w:lang w:val="sw_KE" w:bidi="sw_KE"/>
        </w:rPr>
        <w:t xml:space="preserve"> anaweza kupatikana katika Faharasa Kuu.</w:t>
      </w:r>
    </w:p>
    <w:p>
      <w:pPr/>
      <w:r>
        <w:rPr>
          <w:lang w:val="sw_KE" w:bidi="sw_KE"/>
        </w:rPr>
      </w:r>
      <w:r>
        <w:rPr>
          <w:lang w:val="sw_KE" w:bidi="sw_KE"/>
        </w:rPr>
        <w:t xml:space="preserve">Kisha Ibrahimu aliomba, "Niuzie mali kwa mahali pa </w:t>
      </w:r>
      <w:r>
        <w:rPr>
          <w:b/>
          <w:lang w:val="sw_KE" w:bidi="sw_KE"/>
        </w:rPr>
        <w:t>mazishi kwa mke</w:t>
      </w:r>
      <w:r>
        <w:rPr>
          <w:lang w:val="sw_KE" w:bidi="sw_KE"/>
        </w:rPr>
        <w:t xml:space="preserve"> wangu." Mahali pa mazishi ambapo Ibrahimu alipenda ilikuwa pango au mwamba ambao unaweza kukatwa ili kuweka mwili wa marehemu. Jiwe kubwa kisha lingevingirishwa mbele ya mlango ili kuwaweka wezi au wanyama pori. Si kaburi la kuchimba chini. Mwili ungewekwa katika kaburi lililokatwa au shimo la pango. Baada ya mwili kuoza, familia ingekusanya mifupa na kuzihifadhi katika chombo kidogo kilichotengenezwa kutoka kwa jiwe. Kaburi linaweza kupatikana katika Faharasa Kuu.</w:t>
      </w:r>
    </w:p>
    <w:p>
      <w:pPr/>
      <w:r>
        <w:rPr>
          <w:lang w:val="sw_KE" w:bidi="sw_KE"/>
        </w:rPr>
      </w:r>
      <w:r>
        <w:rPr>
          <w:lang w:val="sw_KE" w:bidi="sw_KE"/>
        </w:rPr>
        <w:t xml:space="preserve">Wahithi walijibu kwa Ibrahimu, "Wewe ni </w:t>
      </w:r>
      <w:r>
        <w:rPr>
          <w:b/>
          <w:lang w:val="sw_KE" w:bidi="sw_KE"/>
        </w:rPr>
        <w:t>mkuu wa Mungu aliyeheshimiwa</w:t>
      </w:r>
      <w:r>
        <w:rPr>
          <w:lang w:val="sw_KE" w:bidi="sw_KE"/>
        </w:rPr>
        <w:t xml:space="preserve"> kati yetu. Wahithi walitambua Ibrahimu hakuwa mgeni wa kawaida lakini mtu ambaye alikuwa na baraka kutoka kwa Mungu. Chagua kaburi bora zaidi kati ya yetu na kumzika hapo. Hakuna mtu hapa atakataa kukusaidia kwa njia hii." </w:t>
      </w:r>
      <w:r>
        <w:rPr>
          <w:b/>
          <w:lang w:val="sw_KE" w:bidi="sw_KE"/>
        </w:rPr>
        <w:t>Ibrahimu alisimama</w:t>
      </w:r>
      <w:r>
        <w:rPr>
          <w:lang w:val="sw_KE" w:bidi="sw_KE"/>
        </w:rPr>
        <w:t xml:space="preserve"> Biashara katika lango la mji ingefanyika katika nafasi ya kuketi. Ibrahimu alisimama ili kuinama na kufanya hivyo ombi rasmi, kuomba kwa usahihi kwa kuinama, na kusema, "Kwa kuwa uko tayari kunisaidia, tafadhali kuwa na fadhili sana kumwomba </w:t>
      </w:r>
      <w:r>
        <w:rPr>
          <w:b/>
          <w:lang w:val="sw_KE" w:bidi="sw_KE"/>
        </w:rPr>
        <w:t>Efroni</w:t>
      </w:r>
      <w:r>
        <w:rPr>
          <w:lang w:val="sw_KE" w:bidi="sw_KE"/>
        </w:rPr>
        <w:t xml:space="preserve">, mwana wa Zohar kuniruhusu </w:t>
      </w:r>
      <w:r>
        <w:rPr>
          <w:b/>
          <w:lang w:val="sw_KE" w:bidi="sw_KE"/>
        </w:rPr>
        <w:t>kununua</w:t>
      </w:r>
      <w:r>
        <w:rPr>
          <w:lang w:val="sw_KE" w:bidi="sw_KE"/>
        </w:rPr>
        <w:t xml:space="preserve"> pango lake katika Machpelah, chini mwisho wa shamba lake. Baadhi ya tafsiri zinaweza kutumia kitenzi "kutoa" badala ya "kununua," ambayo ina maana "kutoa kwa bei," au "kuuza."</w:t>
      </w:r>
    </w:p>
    <w:p>
      <w:pPr/>
      <w:r>
        <w:rPr>
          <w:lang w:val="sw_KE" w:bidi="sw_KE"/>
        </w:rPr>
      </w:r>
      <w:r>
        <w:rPr>
          <w:lang w:val="sw_KE" w:bidi="sw_KE"/>
        </w:rPr>
        <w:t>Efroni alimpa Ibrahimu umiliki wa nchi. Ibrahimu alijitoa kulipa bei kamili.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wa anatakiwa kumwambia sehemu inayofuata ya simulizi na kupitisha. Fanya hivi hadi kikundi kitakapokuwa kimesimulia tena kifungu chote. Washiriki wa kikundi wanaweza kusahihana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24:1–14</w:t>
      </w:r>
      <w:r>
        <w:rPr>
          <w:lang w:val="sw_KE" w:bidi="sw_KE"/>
        </w:rPr>
      </w:r>
    </w:p>
    <w:p>
      <w:pPr>
        <w:pStyle w:val="Heading3"/>
      </w:pPr>
      <w:r>
        <w:rPr>
          <w:lang w:val="sw_KE" w:bidi="sw_KE"/>
        </w:rPr>
        <w:t>Sikiliza na Moyo</w:t>
      </w:r>
    </w:p>
    <w:p>
      <w:pPr/>
      <w:r>
        <w:rPr>
          <w:lang w:val="sw_KE" w:bidi="sw_KE"/>
        </w:rPr>
      </w:r>
      <w:r>
        <w:rPr>
          <w:lang w:val="sw_KE" w:bidi="sw_KE"/>
        </w:rPr>
        <w:t>sikio Mwanzo 24:1–14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la mwisho, mke wa Ibrahimu Sarah alikufa. Ibrahimu hakuchukua mwili wa Sarah mwenyewe kurudi katika nchi yao ya asili ili kumzika. Ibrahimu alinunua ardhi pale katika Kanaani ili kuzika mwili wake katika pango. Mwanzo 24 ni simulizi la kihistoria. Hadithi inaanza na Ibrahimu lakini inamalizika na Isaka kama mhusika kuu.</w:t>
      </w:r>
    </w:p>
    <w:p>
      <w:pPr/>
      <w:r>
        <w:rPr>
          <w:lang w:val="sw_KE" w:bidi="sw_KE"/>
        </w:rPr>
      </w:r>
      <w:r>
        <w:rPr>
          <w:lang w:val="sw_KE" w:bidi="sw_KE"/>
        </w:rPr>
        <w:t xml:space="preserve">Ibrahimu alikuwa mtu mzee sana. Bwana alimbariki </w:t>
      </w:r>
      <w:r>
        <w:rPr>
          <w:b/>
          <w:lang w:val="sw_KE" w:bidi="sw_KE"/>
        </w:rPr>
        <w:t>Ibrahimu</w:t>
      </w:r>
      <w:r>
        <w:rPr>
          <w:lang w:val="sw_KE" w:bidi="sw_KE"/>
        </w:rPr>
        <w:t xml:space="preserve"> katika kila kitu. Baraka ni mada muhimu katika sura hii. Baraka ina maana "kusaidia, kufanya mema, kupendelea." Hapa na Ibrahimu ina maana ustawi wa kimwili na ustawi wa kifedha.</w:t>
      </w:r>
    </w:p>
    <w:p>
      <w:pPr/>
      <w:r>
        <w:rPr>
          <w:lang w:val="sw_KE" w:bidi="sw_KE"/>
        </w:rPr>
      </w:r>
      <w:r>
        <w:rPr>
          <w:lang w:val="sw_KE" w:bidi="sw_KE"/>
        </w:rPr>
        <w:t>Tumia muda kujadili swali lifuatalo: Mungu alimbariki Ibrahimu. Baraka inaonekanaje katika utamaduni wako? Baraka ya Mungu ni tofauti vipi na baraka ya jadi au ya dunia?</w:t>
      </w:r>
    </w:p>
    <w:p>
      <w:pPr/>
      <w:r>
        <w:rPr>
          <w:lang w:val="sw_KE" w:bidi="sw_KE"/>
        </w:rPr>
      </w:r>
      <w:r>
        <w:rPr>
          <w:lang w:val="sw_KE" w:bidi="sw_KE"/>
        </w:rPr>
        <w:t>Ibrahimu aliamua ulikuwa ni wakati wa mwana wake Isaka kuoa. Wanawake wa mitaa wanaoishi katika Kanaani hawakufaa kwa Isaka kuoa. Watu wa mitaani waliabudu sanamu. Ibrahimu alitaka uzao wake kumwabudu Mungu tu.</w:t>
      </w:r>
    </w:p>
    <w:p>
      <w:pPr/>
      <w:r>
        <w:rPr>
          <w:lang w:val="sw_KE" w:bidi="sw_KE"/>
        </w:rPr>
      </w:r>
      <w:r>
        <w:rPr>
          <w:lang w:val="sw_KE" w:bidi="sw_KE"/>
        </w:rPr>
        <w:t>Ibrahimu alimwomba mtumishi wake wa kwanza, na anayeaminika zaidi, mtumishi mkuu katika kaya yake kurudi katika nchi ya Ibrahimu ili kumtafutia Isaka mke kati ya jamaa za Ibrahimu. Baadhi ya watafiti wanasema mtumishi alikuwa Eliezer aliyetajwa mapema katika kitabu cha Mwanzo. Abramu alimwuliza Mungu zawadi ingekua na manufaa gani wakati hakuwa na warithi wowote? Mtumishi wake Eliezer angekuwa mrithi wake. Maandiko hayasemi kwamba Eliezer ni mtu yule yule kama mtumishi katika hadithi hii. Ibrahimu alimwomba mtumishi kuapa kwa Mungu kama shahidi. Ibrahimu alimwita Mungu, Mungu wa mbingu na dunia. Inapaswa kuwa wazi katika tafsiri yoyote kwamba isingemwongoza msomaji au msikilizaji kufikiri kwamba Ibrahimu anazungumza kuhusu miungu wawili tofauti. Kiapo hiki kilikuwa ishara ya makini, ya mfano. Ibrahimu alimwomba mtumishi wake kuweka mkono wake chini ya paja la Ibrahimu. Hii ilikuwa njia ya heshima, ya mfano ambayo ilitaja eneo la uume wa Ibrahimu. Ishara hii inawakilisha vizazi vya baadaye vya familia ya Ibrahimu. Kiapo hiki kinaweka mzigo kwa mtumishi wake. Ikiwa mtumishi mwaminifu alivunja kiapo, basi Mungu angemwadhibu mtumishi huyo. Mtumishi alihofia kwamba mwanamke anaweza kukataa kurudi pamoja naye. Ikiwa mwanamke ambaye mtumishi alimpata hakuwa tayari kurudi na mtumishi, basi mtumishi aliachiwa huru kutoka kwa kiapo. Mtumishi hata aliuliza kama Isaka angeweza kwenda pamoja naye. Ibrahimu alikataa kumruhusu Isaka kwenda. Ibrahimu alisisitiza kwamba "BWANA Mungu, Yahweh, Mungu wa Mbinguni aliahidi nchi hii kwa uzao wa Ibrahimu." Ibrahimu bado anazungumza na Mungu mmoja na wa pekee. Ibrahimu aliahidi mtumishi kwamba Mungu angemtuma malaika wake mbele ya mtumishi ili kumtafuta mwanamke anayefaa. Malaika wa Mungu ni uwakilishi au udhihirisho wa Mungu, lakini si Mungu mwenyewe. Mungu alikuwa mtakatifu sana kwamba hakuna mtu angeweza kumwona Mungu Mwenyewe na kuishi. Mtumishi hangeweza kumwona Mungu na kuishi.</w:t>
      </w:r>
    </w:p>
    <w:p>
      <w:pPr/>
      <w:r>
        <w:rPr>
          <w:lang w:val="sw_KE" w:bidi="sw_KE"/>
        </w:rPr>
      </w:r>
      <w:r>
        <w:rPr>
          <w:lang w:val="sw_KE" w:bidi="sw_KE"/>
        </w:rPr>
        <w:t>Baada ya mtumishi kufanya kiapo, alipakia ngamia 10 na zawadi nyingi. Ngamia ni mnyama mkubwa sana, wa thamani wa mzigo ambao unaweza kubeba uzito mwingi kwa mwendo mrefu. Hauhitaji maji mengi wakati wa safari. Ngamia na zawadi walikuwa sehemu ya bei ya bibi harusi ili kupanga ndoa na familia ya bibi harusi. Mtumishi hakuwa kumnunua mwanamke kama mtumwa. Kwa ndoa kupangwa, familia ya bwana harusi lazima itoe bei ya bibi harusi, wakati familia ya bibi harusi inatoa mahari.</w:t>
      </w:r>
    </w:p>
    <w:p>
      <w:pPr/>
      <w:r>
        <w:rPr>
          <w:lang w:val="sw_KE" w:bidi="sw_KE"/>
        </w:rPr>
      </w:r>
      <w:r>
        <w:rPr>
          <w:lang w:val="sw_KE" w:bidi="sw_KE"/>
        </w:rPr>
        <w:t xml:space="preserve">Sitisha na mjadili: Onyesha picha ya </w:t>
      </w:r>
      <w:r>
        <w:rPr>
          <w:b/>
          <w:lang w:val="sw_KE" w:bidi="sw_KE"/>
        </w:rPr>
        <w:t>ngamia</w:t>
      </w:r>
      <w:r>
        <w:rPr>
          <w:lang w:val="sw_KE" w:bidi="sw_KE"/>
        </w:rPr>
        <w:t xml:space="preserve">. Onyesha picha ya </w:t>
      </w:r>
      <w:r>
        <w:rPr>
          <w:b/>
          <w:lang w:val="sw_KE" w:bidi="sw_KE"/>
        </w:rPr>
        <w:t>msafara wa ngamia</w:t>
      </w:r>
      <w:r>
        <w:rPr>
          <w:lang w:val="sw_KE" w:bidi="sw_KE"/>
        </w:rPr>
        <w:t>. Watu katika utamaduni wako hupanga vipi ndoa? Je, mahari inahusika na kama ndivyo, inapangwa vipi?</w:t>
      </w:r>
    </w:p>
    <w:p>
      <w:pPr/>
      <w:r>
        <w:rPr>
          <w:lang w:val="sw_KE" w:bidi="sw_KE"/>
        </w:rPr>
      </w:r>
      <w:r>
        <w:rPr>
          <w:lang w:val="sw_KE" w:bidi="sw_KE"/>
        </w:rPr>
        <w:t>Safari ingechukua angalau mwezi kwenye safari ya kilomita 800 kwenda katika nchi ya Ibrahimu. Mtumishi aliwasili nje ya mji ambapo kaka wa Ibrahimu, Nahor, aliishi. Mji pengine ulikuwa Haran, ambayo ni kaskazini ya Iraq ya leo. Eneo hili lilijulikana kama nchi ya mito miwili. Mtumishi alisimama kando ya chanzo cha maji, aliwafanya ngamia wapige magoti ili kupumzika na kupewa maji. Chanzo cha maji kilikuwa chemchemi na kisima. Wakati maji yalikuwa mengi na karibu na uso, ilichukuliwa kuwa chemchemi. Katika miezi ya ukame, maji yalitolewa kutoka chini ya uso kutoka kwa kisima. Chanzo hiki cha maji kilikuwa nje ya mji ili mifugo iweze kuwa na ufikiaji rahisi. Ilikuwa jioni. Hiyo pia ni wakati ambapo wanawake wadogo wangekuja kutoka mji ili kupata maji. Maji ni kitu nadra, muhimu katika Mashariki kavu ya Mashariki ya Kati. Ingekuwa ya kawaida kwa kisima kuwa mahali pa mkutano kwa wasafiri na wenyeji.</w:t>
      </w:r>
    </w:p>
    <w:p>
      <w:pPr/>
      <w:r>
        <w:rPr>
          <w:lang w:val="sw_KE" w:bidi="sw_KE"/>
        </w:rPr>
      </w:r>
      <w:r>
        <w:rPr>
          <w:lang w:val="sw_KE" w:bidi="sw_KE"/>
        </w:rPr>
        <w:t>Sitisha na mjadili: Je, watu katika utamaduni wako wanatoa viapo vya dhati? Wanafanya viapo hivi kuhusu nini? Eleza desturi hizi. Nani anashiriki? Viapo vinatatuliwa vipi? Ni njia gani ya heshima ya kutaja sehemu za siri za mwanaume katika utamaduni wako ambazo zinaweza kusomwa kanisani au kusikilizwa na wanaume na wanawake? Je, visima vya asili ni maeneo ya mikutano katika utamaduni wako? Je, itakuwa isiyo ya kawaida kwa watu kukusanyika katika mahali kama hapo? Ni vyanzo gani muhimu vya maji katika mkoa wako?</w:t>
      </w:r>
    </w:p>
    <w:p>
      <w:pPr/>
      <w:r>
        <w:rPr>
          <w:lang w:val="sw_KE" w:bidi="sw_KE"/>
        </w:rPr>
      </w:r>
      <w:r>
        <w:rPr>
          <w:lang w:val="sw_KE" w:bidi="sw_KE"/>
        </w:rPr>
        <w:t xml:space="preserve">Tazama ramani ambayo ni pamoja na </w:t>
      </w:r>
      <w:r>
        <w:rPr>
          <w:b/>
          <w:lang w:val="sw_KE" w:bidi="sw_KE"/>
        </w:rPr>
        <w:t>Haran na pia mito ya Tigris na Euphrates</w:t>
      </w:r>
      <w:r>
        <w:rPr>
          <w:lang w:val="sw_KE" w:bidi="sw_KE"/>
        </w:rPr>
        <w:t>. Hii inajulikana kama kaskazini ya Iraq leo.</w:t>
      </w:r>
    </w:p>
    <w:p>
      <w:pPr/>
      <w:r>
        <w:rPr>
          <w:lang w:val="sw_KE" w:bidi="sw_KE"/>
        </w:rPr>
      </w:r>
      <w:r>
        <w:rPr>
          <w:lang w:val="sw_KE" w:bidi="sw_KE"/>
        </w:rPr>
        <w:t>Mtumishi aliomba kwa BWANA MUNGU, Yahweh, Mungu wa bwana wangu, kwa mafanikio katika kumtafuta bibi harusi wa baadaye siku hiyo hiyo. Mtumishi aliomba sala isiyo rasmi na ya kibinafsi kwa Mungu. Mtumishi aliomba kwa Yahweh ili kuonyesha fadhili za upendo. Neno hili, fadhili za upendo, linarejelea uaminifu na upendo ambao unapatikana katika uhusiano wa agano kati ya Mungu na Ibrahimu. Mtumishi alimwomba Mungu kwa ishara mbili maalum ili kuamua mke wa baadaye wa Isaka. Msichana angeheshimu desturi ya ukarimu na kutoa kinywaji cha maji kwa mgeni. Kisha angeenda hatua zaidi na pia angejitolea kuwapa maji kwa ngamia 10 pia. Mtumishi aliwasili mwishoni mwa alasiri. Huo ni wakati wanawake vijana wangeenda kwenye kisima. Katika utamaduni huo, wanawake wadogo ambao hawakua wameolewa walikuwa na jukumu la kuteka maji kwa ajili ya kaya yao na kwa mifugo ya wanyama. Wanawake vijana walibeba mitungi, chombo kama jagi kilichotengenezwa kwa udongo, ili kushikilia maji. Hawakuwa na zaidi ya lita 11 za maji.</w:t>
      </w:r>
    </w:p>
    <w:p>
      <w:pPr/>
      <w:r>
        <w:rPr>
          <w:lang w:val="sw_KE" w:bidi="sw_KE"/>
        </w:rPr>
      </w:r>
      <w:r>
        <w:rPr>
          <w:lang w:val="sw_KE" w:bidi="sw_KE"/>
        </w:rPr>
        <w:t>Sitisha na mjadili ni nini sala ya moyo inaonekana katika utamaduni wako.</w:t>
      </w:r>
    </w:p>
    <w:p>
      <w:pPr/>
      <w:r>
        <w:rPr>
          <w:lang w:val="sw_KE" w:bidi="sw_KE"/>
        </w:rPr>
      </w:r>
      <w:r>
        <w:rPr>
          <w:lang w:val="sw_KE" w:bidi="sw_KE"/>
        </w:rPr>
        <w:t>Mtumishi alifuatana na watumishi wengine. Hii inatajwa baadaye katika hadithi. Ikiwa alisafiri peke yake ingekuwa vigumu sana kushughulikia ngamia 10. Angekuwa lengo rahisi kwa wezi.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Ibrahimu ni mtu mzee sana. Aliamua ni wakati kwa mwana wake Isaka kuoa. Wanawake wa Wakanaani wa ndani wa wapagani hawakuwa wanaofaa. Ibrahimu alimwomba mtumishi wake aliyemwamini zaidi kurudi katika nchi ya Ibrahimu ili kupata mke kwa Isaka. Ibrahimu alimwomba mtumishi kuapa kiapo kitakatifu na Mungu kama shahidi. Mtumishi alikubali na kuapa kiapo.</w:t>
      </w:r>
    </w:p>
    <w:p>
      <w:pPr/>
      <w:r>
        <w:rPr>
          <w:lang w:val="sw_KE" w:bidi="sw_KE"/>
        </w:rPr>
      </w:r>
      <w:r>
        <w:rPr>
          <w:b/>
          <w:lang w:val="sw_KE" w:bidi="sw_KE"/>
        </w:rPr>
        <w:t>Tukio la pili:</w:t>
      </w:r>
      <w:r>
        <w:rPr>
          <w:lang w:val="sw_KE" w:bidi="sw_KE"/>
        </w:rPr>
        <w:t xml:space="preserve"> Mtumishi anajiandaa kwa safari. Kwa niaba ya Ibrahimu, mtumishi anatayarisha ngamia 10 kila mmoja kubeba zawadi kwa familia ya bibi harusi ya baadaye. Mtumishi alisafiri zaidi ya mwezi na kilomita 800 ili kuingia katika nchi ya Ibrahimu.</w:t>
      </w:r>
    </w:p>
    <w:p>
      <w:pPr/>
      <w:r>
        <w:rPr>
          <w:lang w:val="sw_KE" w:bidi="sw_KE"/>
        </w:rPr>
      </w:r>
      <w:r>
        <w:rPr>
          <w:b/>
          <w:lang w:val="sw_KE" w:bidi="sw_KE"/>
        </w:rPr>
        <w:t>Tukio la tatu:</w:t>
      </w:r>
      <w:r>
        <w:rPr>
          <w:lang w:val="sw_KE" w:bidi="sw_KE"/>
        </w:rPr>
        <w:t xml:space="preserve"> Mtumishi aliwasili tu nje ya mji ambapo kaka ya Ibrahimu Nahor aliishi. Mtumishi alisimama katika kisima cha jumuiya ili kupumzika na kumwagilia ngamia. Katika kisima, mtumishi aliomba kwa ishara 2 maalum kutoka kwa Mungu ili kujua mwanamke gani Mungu alikuwa amemchagua kwa Isaka.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Isaka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Tembea kupitia hadithi kwa mpangilio na uongee kuhusu mambo ambayo yangekuwa muhimu kuelezea au kuigiza katika kila tukio ili kuelewa kikamilifu kile kinachotokea katika hadithi.</w:t>
      </w:r>
    </w:p>
    <w:p>
      <w:pPr/>
      <w:r>
        <w:rPr>
          <w:lang w:val="sw_KE" w:bidi="sw_KE"/>
        </w:rPr>
      </w:r>
      <w:r>
        <w:rPr>
          <w:lang w:val="sw_KE" w:bidi="sw_KE"/>
        </w:rPr>
        <w:t>Ni muhimu kukumbuka kwamba simulizi hili linaanza wakati Ibrahimu ni mtu mzee sana. Mungu amembariki kwa kila njia. Tukio linaweza kuwa wazi zaidi ikiwa unashiriki maelezo ya asili mwanzo ambayo yanaonekana baadaye katika hadithi. Ibrahimu ameamua kwamba mababu zake wanakaa katika nchi ya Kanaani ambayo Mungu alimwahidi Ibrahimu. Ibrahimu aliamua ni wakati kwa mwana wake Isaka kuoa. Wanawake wa ndani walikuwa waabudu sanamu ya kipagani na hawafai kwa Isaka. Ibrahimu alimkaribia mtumishi wake aliyemwamini zaidi kuhusu kuenda katika nchi ya Ibrahimu ili kutafuta mke anayefaa kwa Isaka. Ni muhimu kukumbuka kwamba maandishi hayajatoa jina la mtumishi huyu.</w:t>
      </w:r>
    </w:p>
    <w:p>
      <w:pPr/>
      <w:r>
        <w:rPr>
          <w:lang w:val="sw_KE" w:bidi="sw_KE"/>
        </w:rPr>
      </w:r>
      <w:r>
        <w:rPr>
          <w:lang w:val="sw_KE" w:bidi="sw_KE"/>
        </w:rPr>
        <w:t>Ombi hili kwa mtumishi lilikuwa ombi kubwa kwa kiwango Ibrahimu alikuwa na mtumishi kuapa kiapo kilichoshuhudiwa na Mungu ili kumleta mwanamke kurudi kutoka katika nchi yake ya asili. Sherehe ya kiapo ilihusisha mtumishi kuweka mkono wake kwenye eneo la uzazi la Ibrahimu. Ishara hii inawakilisha uzao wa baadaye wa Ibrahimu. Kama maandishi ya Biblia, timu inapaswa kuchagua muda wa heshima au njia isiyo ya moja kwa moja ili kusema eneo la uzazi la Ibrahimu kwa kiapo. Ikiwa mtumishi alivunja kiapo, basi Mungu angemwadhibu. Ikiwa mwanamke ambaye mtumishi alimpata hakuwa tayari kurudi na mtumishi, basi mtumishi aliachiwa huru kutoka kwa kiapo. Mtumishi hata aliuliza kama Isaka angeweza kwenda pamoja naye. Ibrahimu alikataa kumruhusu Isaka kwenda. Ibrahimu alisema, "ee Bwana Mungu alinichukua kutoka nchi hiyo kwa nchi hii na kuapa angetoa nchi hii kwa uzao wangu. Malaika wa Bwana atakwenda kabla yako na utapata mke kwa mwana wangu hapo." Ibrahimu alitaka Isaka kukaa katika nchi ambayo Mungu alikuwa ameahidi.</w:t>
      </w:r>
    </w:p>
    <w:p>
      <w:pPr/>
      <w:r>
        <w:rPr>
          <w:lang w:val="sw_KE" w:bidi="sw_KE"/>
        </w:rPr>
      </w:r>
      <w:r>
        <w:rPr>
          <w:lang w:val="sw_KE" w:bidi="sw_KE"/>
        </w:rPr>
        <w:t>Ni muhimu kukumbuka kwamba mtumishi aliandaa ngamia na zawadi zingine ambazo zinafanya bei ya bibi. Ilikuwa safari ndefu ya kurudi katika nchi ya Ibrahimu ambayo ilihitaji maandalizi.</w:t>
      </w:r>
    </w:p>
    <w:p>
      <w:pPr/>
      <w:r>
        <w:rPr>
          <w:lang w:val="sw_KE" w:bidi="sw_KE"/>
        </w:rPr>
      </w:r>
      <w:r>
        <w:rPr>
          <w:lang w:val="sw_KE" w:bidi="sw_KE"/>
        </w:rPr>
        <w:t>Mtumishi wa ngamia na msafara wa ngamia walisafiri kuelekea mji ambapo Nahor, kaka ya Ibrahimu, aliishi. Aliacha muda mfupi kuingia mji lakini alisimama katika chanzo cha maji haki nje ya mji. Aliwafanya ngamia kupiga magoti ili kupumzika kando ya chanzo cha maji. Mtumishi alianza kuomba kwamba Mungu angefanya uchaguzi kwa mke wa Isaka siku hiyo sana. Ni muhimu kwamba mtumishi hakumchagua mwanamke. Mtumishi aliomba kwamba Mungu angemwonyesha mtumishi ambaye Mungu alikuwa amemchagua kwa Isaka. Mtumishi aliomba ishara 2. Ya kwanza ilikuwa kwamba mwanamke mdogo, bikira, angemtoa mtumishi kunywa kama ni desturi kati ya watu wao. Mtumishi angeomba kinywaji cha maji. Angejibu, "Ndio," na kutoa kumwagilia ngamia pia. Ni muhimu kukumbuka hii ni mazungumzo ya sala ambayo mtumishi alikuwa na Mungu. Jibu la sala hii maalum lingeonyesha upendo uaminifu wa Mungu kwa Ibrahimu.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Mtumishi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Mungu alimbariki Ibrahimu kwa kila njia na sasa Ibrahimu alikuwa mtu mzee sana. Ibrahimu aliamua ulikuwa ni wakati wa mwana wake Isaka kuoa. Ibrahimu alizungumza na mtumishi wake aliyemwamini zaidi ya kaya yake. Ibrahimu alielezea hali kwa mtumishi Ibrahimu alisema kwa mtumishi wake, "Ninataka uape kiapo, kwamba utamtaftia Isaka mke kwa kurudi kati ya jamaa katika nchi yangu ya asili. Fanya kiapo takatifu kabla ya Mungu na kuweka mkono wako chini ya paja langu. Usichagua mke kati ya waabudu hawa wa sanamu wa kipagani."</w:t>
      </w:r>
    </w:p>
    <w:p>
      <w:pPr/>
      <w:r>
        <w:rPr>
          <w:lang w:val="sw_KE" w:bidi="sw_KE"/>
        </w:rPr>
      </w:r>
      <w:r>
        <w:rPr>
          <w:lang w:val="sw_KE" w:bidi="sw_KE"/>
        </w:rPr>
        <w:t>Sitisha igizo: "Ibrahimu, unahisi vipi?" Unaweza kusikia mambo, "Ninafurahi kwa sababu Mungu amenibariki kwa kila njia! "Shukrani ili kuwa na mwana Isaka Mungu aliahidi mimi." "Mawazo. Isaka anahitaji mke." "Nasi wasiwasi, ninatumaini mtumishi wangu aliyemwamini atafanya ombi hili kwa usahihi." "Niko na amani. Mungu ataweka ahadi yake kwa mimi na uzao wangu." "Mtumishi unahisi vipi?" Unaweza kusikia mambo kama, "Furaha, ndio, ni wakati kwamba Isaka anaoa na kuanza familia." "Nina shauku, haya ni majukumu mengi. "Bwana nisaidie, niongoze kwa msichana sahihi." "Ajabu. Bwana wangu aliniuliza ili kumgusa hapo?" Anzisha tena igizo.</w:t>
      </w:r>
    </w:p>
    <w:p>
      <w:pPr/>
      <w:r>
        <w:rPr>
          <w:lang w:val="sw_KE" w:bidi="sw_KE"/>
        </w:rPr>
      </w:r>
      <w:r>
        <w:rPr>
          <w:lang w:val="sw_KE" w:bidi="sw_KE"/>
        </w:rPr>
        <w:t>Mtumishi alisema kwa Ibrahimu, "Itakuaje kama mwanamke hataki kwenda pamoja nami? Je, ninapaswa kumchukua Isaka na kurudi hapo?" Ibrahimu akajibu, "Hapana, usimchukua mwana wangu kurudi kwa nchi yangu ya asili. Mungu na mbinguni walizungumza na mimi na kusema aliahidi nchi hii kwa uzao wangu. Atatuma malaika wake mbele ya wewe na kukusaidia kupata mwanamke sahihi. Ikiwa mwanamke hana nia ya kurudi na wewe, unatolewa kutoka kiapo. Usimpeleke mwana wangu hapo." Mtumishi kisha alichukua ngamia kumi na zawadi zingine ambazo walikuwa kutumiwa kwa bei ya bibi harusi.</w:t>
      </w:r>
    </w:p>
    <w:p>
      <w:pPr/>
      <w:r>
        <w:rPr>
          <w:lang w:val="sw_KE" w:bidi="sw_KE"/>
        </w:rPr>
      </w:r>
      <w:r>
        <w:rPr>
          <w:lang w:val="sw_KE" w:bidi="sw_KE"/>
        </w:rPr>
        <w:t>Sitisha igizo: "Ibrahimu, unahisi vipi?" Unaweza kusikia mambo kama, "Ninafurahi kwamba mtumishi wangu aliuliza swali hilo. Anajua sasa kile ninatarajia. "Shukrani kwa kuwa na mtumishi mwaminifu." "Shukrani, ninaweza kutoa mahari nyingi ya bibi harusi kwa mke wa Isaka hivi karibuni." "Kwa amani. Mungu ataweka ahadi yake kwa mimi na uzao wangu." "Mtumishi unahisi vipi?" Unaweza kusikia mambo kama, "Umesisitiza, hii ni kazi muhimu. Nisaidie Bwana!" "Furaha, ndio, kwa fursa ya kumtumikia bwana wangu Ibrahimu hivi." "Ujasiri. Malaika wa Mungu anakwenda mbele yangu. Sina chochote cha kuwa na wasiwasi nacho." Anzisha tena igizo.</w:t>
      </w:r>
    </w:p>
    <w:p>
      <w:pPr/>
      <w:r>
        <w:rPr>
          <w:lang w:val="sw_KE" w:bidi="sw_KE"/>
        </w:rPr>
      </w:r>
      <w:r>
        <w:rPr>
          <w:lang w:val="sw_KE" w:bidi="sw_KE"/>
        </w:rPr>
        <w:t>Mtumishi alisafiri kwenye safari ya muda mrefu. Aliwasili tu nje ya mji ambapo kaka ya Ibrahimu Nahor aliishi. Aliacha ngamia wake katika kisima ili waweze kupumzika na kunywa maji.</w:t>
      </w:r>
    </w:p>
    <w:p>
      <w:pPr/>
      <w:r>
        <w:rPr>
          <w:lang w:val="sw_KE" w:bidi="sw_KE"/>
        </w:rPr>
      </w:r>
      <w:r>
        <w:rPr>
          <w:lang w:val="sw_KE" w:bidi="sw_KE"/>
        </w:rPr>
        <w:t>Hapa, mtumishi aliomba kwa Mungu na kumwomba Mungu kwa mambo 2 maalum. Kwanza mtumishi alimwuliza Mungu, "Ewe Mungu mwanamke ambaye ulimchagua kwa Isaka angenipa maji. Kisha, mwanamke angewapa ngamia wake 10 maji. Ikiwa hii inatokea, nitajua kwamba unaendeleza upendo wako kwa Ibrahimu.</w:t>
      </w:r>
    </w:p>
    <w:p>
      <w:pPr/>
      <w:r>
        <w:rPr>
          <w:lang w:val="sw_KE" w:bidi="sw_KE"/>
        </w:rPr>
      </w:r>
      <w:r>
        <w:rPr>
          <w:lang w:val="sw_KE" w:bidi="sw_KE"/>
        </w:rPr>
        <w:t>Sitisha igizo: "Mtumishi unahisi vipi?" Unaweza kusikia mambo kama, "Uchovu. Hiyo ilikuwa safari ya muda mrefu, ngumu kwenye ngamia." "Furaha, ni nzuri ili kuwa hapa ili kuona kile Mungu atafanya." "Alisisitiza, wow, hii ni jukumu nyingi."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Ibrahimu alikuwa mzee sana. </w:t>
      </w:r>
      <w:r>
        <w:rPr>
          <w:b/>
          <w:lang w:val="sw_KE" w:bidi="sw_KE"/>
        </w:rPr>
        <w:t>Mungu alimbariki Ibrahimu kwa kila njia</w:t>
      </w:r>
      <w:r>
        <w:rPr>
          <w:lang w:val="sw_KE" w:bidi="sw_KE"/>
        </w:rPr>
        <w:t xml:space="preserve">. </w:t>
      </w:r>
      <w:r>
        <w:rPr>
          <w:b/>
          <w:lang w:val="sw_KE" w:bidi="sw_KE"/>
        </w:rPr>
        <w:t>Baraka</w:t>
      </w:r>
      <w:r>
        <w:rPr>
          <w:lang w:val="sw_KE" w:bidi="sw_KE"/>
        </w:rPr>
        <w:t xml:space="preserve"> zinaweza kupatikana katika Faharasa Kuu. Ibrahimu alimwomba mtumishi wake aliyemwamini zaidi arudi katika nchi ya Ibrahamu ili kumtafutia mke mwana wa Ibrahimu, Isaka. Mtumishi hakutajwa. Alikuwa ampangie ndoa Isaka na mwanamke kutoka kwa familia ya Ibrahimu. Ibrahimu alimwomba mtumishi kuchukua kiapo </w:t>
      </w:r>
      <w:r>
        <w:rPr>
          <w:b/>
          <w:lang w:val="sw_KE" w:bidi="sw_KE"/>
        </w:rPr>
        <w:t>kikubwa kabla ya Mungu</w:t>
      </w:r>
      <w:r>
        <w:rPr>
          <w:lang w:val="sw_KE" w:bidi="sw_KE"/>
        </w:rPr>
        <w:t xml:space="preserve"> kwa kuweka mkono wake chini ya paja la Ibrahimu. Ishara hii ya mfano, inagusa eneo la uzazi la Ibrahimu, ilikuwa desturi ya zamani ambayo ilimaanisha Ibrahimu aliwategemea uzao wake kwa mtumishi muhimu. Ikiwa mtumishi alivunja kiapo, basi Mungu angemwadhibu mtumishi.</w:t>
      </w:r>
    </w:p>
    <w:p>
      <w:pPr/>
      <w:r>
        <w:rPr>
          <w:lang w:val="sw_KE" w:bidi="sw_KE"/>
        </w:rPr>
      </w:r>
      <w:r>
        <w:rPr>
          <w:lang w:val="sw_KE" w:bidi="sw_KE"/>
        </w:rPr>
        <w:t xml:space="preserve">Mtumishi alisema kwa Ibrahimu, "Itakuaje kama mwanamke hataki kwenda pamoja nami? Je, ninapaswa kumchukua Isaka kurudi hapo?" Ibrahimu akajibu, "Hapana, usimchukua mwana wangu kurudi kwa nchi yangu ya asili. Mungu wa mbingu na dunia alizungumza na mimi na kusema Aliahidi nchi hii kwa uzao wangu. Atamtuma </w:t>
      </w:r>
      <w:r>
        <w:rPr>
          <w:b/>
          <w:lang w:val="sw_KE" w:bidi="sw_KE"/>
        </w:rPr>
        <w:t>malaika wake</w:t>
      </w:r>
      <w:r>
        <w:rPr>
          <w:lang w:val="sw_KE" w:bidi="sw_KE"/>
        </w:rPr>
        <w:t xml:space="preserve"> wa Bwana mbele yako na kukusaidia kupata mwanamke sahihi." Tafadhali angalia Faharasa Kuu. Matumizi haya ya malaika si malaika mjumbe ambaye anamtumikia Mungu. Ni kuonekana kwa Mungu. Si Mungu kwa mtu kwa sababu hakuna mtu anaweza kumwona Mungu na kuishi. "Ikiwa mwanamke hataki kurudi pamoja nawe, unatolewa kutoka kwa kiapo. Usimchukua mwana wangu hapo." Mtumishi kisha aliapa kiapo.</w:t>
      </w:r>
    </w:p>
    <w:p>
      <w:pPr/>
      <w:r>
        <w:rPr>
          <w:lang w:val="sw_KE" w:bidi="sw_KE"/>
        </w:rPr>
      </w:r>
      <w:r>
        <w:rPr>
          <w:lang w:val="sw_KE" w:bidi="sw_KE"/>
        </w:rPr>
        <w:t xml:space="preserve">Mtumishi alichukua 10 ya ngamia wa </w:t>
      </w:r>
      <w:r>
        <w:rPr>
          <w:b/>
          <w:lang w:val="sw_KE" w:bidi="sw_KE"/>
        </w:rPr>
        <w:t>Ibrahimu</w:t>
      </w:r>
      <w:r>
        <w:rPr>
          <w:lang w:val="sw_KE" w:bidi="sw_KE"/>
        </w:rPr>
        <w:t xml:space="preserve"> na kupakia zawadi </w:t>
      </w:r>
      <w:r>
        <w:rPr>
          <w:b/>
          <w:lang w:val="sw_KE" w:bidi="sw_KE"/>
        </w:rPr>
        <w:t>nzuri</w:t>
      </w:r>
      <w:r>
        <w:rPr>
          <w:lang w:val="sw_KE" w:bidi="sw_KE"/>
        </w:rPr>
        <w:t>. Ibrahimu alimpa ruhusa. Ngamia ni wanyama wakubwa wa mzigo na ni wa thamani. Pamoja na zawadi, wangewasilishwa kwa familia ya mwanamke mdogo kama bei ya bibi. Desturi hii si kununua mwanamke. Yeye si mtumwa. Ni zawadi ya heshima kwa familia ili kuonyesha uwezo wa kutoa kwa ajili yake katika siku zijazo. Mtumishi aliwasili nje ya mji ambapo kaka wa Ibrahimu, Nahor, aliishi. Hii ilikuwa katika eneo la Haran la Mesopotamia. Leo ni katika kaskazini ya Iraq.</w:t>
      </w:r>
    </w:p>
    <w:p>
      <w:pPr/>
      <w:r>
        <w:rPr>
          <w:lang w:val="sw_KE" w:bidi="sw_KE"/>
        </w:rPr>
      </w:r>
      <w:r>
        <w:rPr>
          <w:lang w:val="sw_KE" w:bidi="sw_KE"/>
        </w:rPr>
        <w:t xml:space="preserve">Nje tu ya mji huu, mtumishi alisimama katika </w:t>
      </w:r>
      <w:r>
        <w:rPr>
          <w:b/>
          <w:lang w:val="sw_KE" w:bidi="sw_KE"/>
        </w:rPr>
        <w:t>kisima cha jumuiya</w:t>
      </w:r>
      <w:r>
        <w:rPr>
          <w:lang w:val="sw_KE" w:bidi="sw_KE"/>
        </w:rPr>
        <w:t xml:space="preserve"> na kuwafanya ngamia wapige magoti. Ilikuwa wakati wa jioni wakati wanawake wadogo kutoka mji wangekuja na kuteka maji. Mtumishi alifanya ngamia kupumzika na chanzo cha maji. Hii ni nchi kavu, kavu na chanzo kidogo cha maji. Chanzo cha maji kilikuwa chemchemi ambapo maji yalikuwa juu ya ardhi, lakini pia kisima wakati chemchemi ilikauka.</w:t>
      </w:r>
    </w:p>
    <w:p>
      <w:pPr/>
      <w:r>
        <w:rPr>
          <w:lang w:val="sw_KE" w:bidi="sw_KE"/>
        </w:rPr>
      </w:r>
      <w:r>
        <w:rPr>
          <w:lang w:val="sw_KE" w:bidi="sw_KE"/>
        </w:rPr>
        <w:t xml:space="preserve">Mtumishi kisha </w:t>
      </w:r>
      <w:r>
        <w:rPr>
          <w:b/>
          <w:lang w:val="sw_KE" w:bidi="sw_KE"/>
        </w:rPr>
        <w:t>aliomba</w:t>
      </w:r>
      <w:r>
        <w:rPr>
          <w:lang w:val="sw_KE" w:bidi="sw_KE"/>
        </w:rPr>
        <w:t xml:space="preserve">. </w:t>
      </w:r>
      <w:r>
        <w:rPr>
          <w:b/>
          <w:lang w:val="sw_KE" w:bidi="sw_KE"/>
        </w:rPr>
        <w:t>Kuomba</w:t>
      </w:r>
      <w:r>
        <w:rPr>
          <w:lang w:val="sw_KE" w:bidi="sw_KE"/>
        </w:rPr>
        <w:t xml:space="preserve"> kunaweza kupatikana katika Faharasa Kuu. "Ee </w:t>
      </w:r>
      <w:r>
        <w:rPr>
          <w:b/>
          <w:lang w:val="sw_KE" w:bidi="sw_KE"/>
        </w:rPr>
        <w:t>BWANA Mungu, Yahweh,</w:t>
      </w:r>
      <w:r>
        <w:rPr>
          <w:lang w:val="sw_KE" w:bidi="sw_KE"/>
        </w:rPr>
        <w:t xml:space="preserve"> wa bwana wangu Ibrahimu, unipe mafanikio leo na uonyeshe upendo wako </w:t>
      </w:r>
      <w:r>
        <w:rPr>
          <w:b/>
          <w:lang w:val="sw_KE" w:bidi="sw_KE"/>
        </w:rPr>
        <w:t>thabiti uaminifu</w:t>
      </w:r>
      <w:r>
        <w:rPr>
          <w:lang w:val="sw_KE" w:bidi="sw_KE"/>
        </w:rPr>
        <w:t xml:space="preserve"> kwa Ibrahimu. </w:t>
      </w:r>
      <w:r>
        <w:rPr>
          <w:b/>
          <w:lang w:val="sw_KE" w:bidi="sw_KE"/>
        </w:rPr>
        <w:t>Yahweh</w:t>
      </w:r>
      <w:r>
        <w:rPr>
          <w:lang w:val="sw_KE" w:bidi="sw_KE"/>
        </w:rPr>
        <w:t xml:space="preserve"> anaweza kupatikana katika Faharasa Kuu. Upendo huu unawakilisha uhusiano wa agano kati ya Mungu na Ibrahimu—uhusiano hautavunjika kamwe. "Niko kando ya chanzo hiki cha maji ambapo wanawake wadogo watakuja kuteka maji hivi karibuni." Wanawake wadogo walikuja kisima asubuhi na jioni ili kuteka maji kwa kaya na mifugo ya wanyama. "Acha mwanamke mdogo ninasema weka chupa yako na kusema, 'Kunywa, na nitawanywesha ngamia wako pia.' Wacha huyu awe mwanamke uliyemchagua kwa Isaka kumuoa. Kwa hii nitajua hii ni moja uliyochagua, na utaonyesha upendo </w:t>
      </w:r>
      <w:r>
        <w:rPr>
          <w:b/>
          <w:lang w:val="sw_KE" w:bidi="sw_KE"/>
        </w:rPr>
        <w:t>wako thabiti</w:t>
      </w:r>
      <w:r>
        <w:rPr>
          <w:lang w:val="sw_KE" w:bidi="sw_KE"/>
        </w:rPr>
        <w:t xml:space="preserve"> kwa Ibrahimu."</w:t>
      </w:r>
    </w:p>
    <w:p>
      <w:pPr/>
      <w:r>
        <w:rPr>
          <w:lang w:val="sw_KE" w:bidi="sw_KE"/>
        </w:rPr>
      </w:r>
      <w:r>
        <w:rPr>
          <w:lang w:val="sw_KE" w:bidi="sw_KE"/>
        </w:rPr>
        <w:t>Mtumishi alifuatana na watumishi wengine. Hii inatajwa baadaye katika hadithi. Ikiwa angesafiri peke yake ingekuwa vigumu sana kushughulikia ngamia 10. Angekuwa lengo rahisi kwa wezi.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24:15–28</w:t>
      </w:r>
      <w:r>
        <w:rPr>
          <w:lang w:val="sw_KE" w:bidi="sw_KE"/>
        </w:rPr>
      </w:r>
    </w:p>
    <w:p>
      <w:pPr>
        <w:pStyle w:val="Heading3"/>
      </w:pPr>
      <w:r>
        <w:rPr>
          <w:lang w:val="sw_KE" w:bidi="sw_KE"/>
        </w:rPr>
        <w:t>Sikiliza na Moyo</w:t>
      </w:r>
    </w:p>
    <w:p>
      <w:pPr/>
      <w:r>
        <w:rPr>
          <w:lang w:val="sw_KE" w:bidi="sw_KE"/>
        </w:rPr>
      </w:r>
      <w:r>
        <w:rPr>
          <w:lang w:val="sw_KE" w:bidi="sw_KE"/>
        </w:rPr>
        <w:t>Sehemu hii ni sawa kila wakati, na maandishi tu yamebadilishwa. Timu ya kutafsiri itaelewa kila simulizi kwa ibaada.</w:t>
      </w:r>
    </w:p>
    <w:p>
      <w:pPr/>
      <w:r>
        <w:rPr>
          <w:lang w:val="sw_KE" w:bidi="sw_KE"/>
        </w:rPr>
      </w:r>
      <w:r>
        <w:rPr>
          <w:lang w:val="sw_KE" w:bidi="sw_KE"/>
        </w:rPr>
        <w:t>Ikiwa una tafsiri moja tu, sikiliza mara tatu. Ikiwa una tafsiri zaidi ya tatu, chagua tatu kati yao ili kusikiliza mara moja kila</w:t>
      </w:r>
    </w:p>
    <w:p>
      <w:pPr/>
      <w:r>
        <w:rPr>
          <w:lang w:val="sw_KE" w:bidi="sw_KE"/>
        </w:rPr>
      </w:r>
      <w:r>
        <w:rPr>
          <w:lang w:val="sw_KE" w:bidi="sw_KE"/>
        </w:rPr>
        <w:t>Njia za kuchagua:</w:t>
      </w:r>
    </w:p>
    <w:p>
      <w:pPr>
        <w:pStyle w:val="ListBullet"/>
        <w:spacing w:line="240" w:lineRule="auto"/>
        <w:ind w:left="720"/>
      </w:pPr>
      <w:r>
        <w:rPr>
          <w:lang w:val="sw_KE" w:bidi="sw_KE"/>
        </w:rPr>
      </w:r>
      <w:r>
        <w:rPr>
          <w:lang w:val="sw_KE" w:bidi="sw_KE"/>
        </w:rPr>
        <w:t>Toleo linalotumika zaidi</w:t>
      </w:r>
    </w:p>
    <w:p>
      <w:pPr>
        <w:pStyle w:val="ListBullet"/>
        <w:spacing w:line="240" w:lineRule="auto"/>
        <w:ind w:left="720"/>
      </w:pPr>
      <w:r>
        <w:rPr>
          <w:lang w:val="sw_KE" w:bidi="sw_KE"/>
        </w:rPr>
      </w:r>
      <w:r>
        <w:rPr>
          <w:lang w:val="sw_KE" w:bidi="sw_KE"/>
        </w:rPr>
        <w:t>Toleo rahisi zaidi kuelewa (lugha rahisi zaidi)</w:t>
      </w:r>
    </w:p>
    <w:p>
      <w:pPr/>
      <w:r>
        <w:rPr>
          <w:lang w:val="sw_KE" w:bidi="sw_KE"/>
        </w:rPr>
      </w:r>
      <w:r>
        <w:rPr>
          <w:lang w:val="sw_KE" w:bidi="sw_KE"/>
        </w:rPr>
        <w:t>Hii imekusudiwa kama wakati wa ugunduzi na kuruhusu Roho ya Mungu kukufundisha kutoka kwa Maandiko.</w:t>
      </w:r>
    </w:p>
    <w:p>
      <w:pPr/>
      <w:r>
        <w:rPr>
          <w:lang w:val="sw_KE" w:bidi="sw_KE"/>
        </w:rPr>
      </w:r>
      <w:r>
        <w:rPr>
          <w:lang w:val="sw_KE" w:bidi="sw_KE"/>
        </w:rPr>
        <w:t>Unaweza kupata kwamba unahitaji kutaja tena maswali haya kulingana na utamaduni.</w:t>
      </w:r>
    </w:p>
    <w:p>
      <w:pPr/>
      <w:r>
        <w:rPr>
          <w:lang w:val="sw_KE" w:bidi="sw_KE"/>
        </w:rPr>
      </w:r>
      <w:r>
        <w:rPr>
          <w:lang w:val="sw_KE" w:bidi="sw_KE"/>
        </w:rPr>
        <w:t>Ikiwa mwitikio wa mtu si wazi au unafikiri haipatikani katika hadithi, badala ya kusahihisha waulize ambapo wanapata hii katika hadithi.</w:t>
      </w:r>
    </w:p>
    <w:p>
      <w:pPr/>
      <w:r>
        <w:rPr>
          <w:lang w:val="sw_KE" w:bidi="sw_KE"/>
        </w:rPr>
      </w:r>
      <w:r>
        <w:rPr>
          <w:lang w:val="sw_KE" w:bidi="sw_KE"/>
        </w:rPr>
        <w:t>Sikiliza kitabu cha mwanzo 24:15–28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hili linatuambia nini kumhusu Yesu?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mwisho, Ibrahimu alimwuliza mtumishi wake aliyemwamini zaidi ili kupata mke kwa mwana wa Ibrahimu Isaka. Mtumishi wa ngamia kubeba na zawadi, na watumishi wengine waliwasili katika kisima nje ya mji ambapo jamaa wa Ibrahimu waliishi. Watumishi wengine ambao walisaidia mtumishi wanatajwa baadaye katika hadithi. Mtumishi aliomba kwa Yahweh, Mungu wa bwana wake Ibrahimu, kwamba mwanamke aliyechaguliwa na Mungu angetoa mtumishi kinywaji cha maji na kisha kutoa kumwagilia ngamia alileta pamoja naye. Mistari hii inaanza na kumaliza na sala. Mtumishi aliomba kwa Mungu kwa njia ya kibinafsi, ya aina ya mazungumzo. Hii ilikuwa tofauti na nyimbo za kitamaduni za dini zingine katika Mashariki ya Kati.</w:t>
      </w:r>
    </w:p>
    <w:p>
      <w:pPr/>
      <w:r>
        <w:rPr>
          <w:lang w:val="sw_KE" w:bidi="sw_KE"/>
        </w:rPr>
      </w:r>
      <w:r>
        <w:rPr>
          <w:lang w:val="sw_KE" w:bidi="sw_KE"/>
        </w:rPr>
        <w:t>Kabla—kama katika ghafla—mtumishi alimaliza kuomba, Rebeka alikuja kwa kisima nje ya mji. Hadithi sasa inatumia neno chemchemi ili kuelezea neno kwa kisima. Chemchemi ingekuwa mahali ambapo maji yalikuwa kupatikana. Hakuhitaji kuteka maji kutoka chini ya kisima na kamba. Hadithi inakatizwa ili kuanzisha Rebeka na kutoa historia ya familia yake. Wasikilizaji wanajifunza kwamba Rebeka ni kutoka familia ya Ibrahimu kabla ya mtumishi anafanya katika simulizi hii ya kihistoria. Rebeka alibeba mtungi wa maji wa udongo, au mtungi, begani mwake. Juisi hii ilitumiwa ili kuteka na kubeba maji kwa wanyama. Msimulizi kisha anatoa maelezo kwenye kile ni muhimu kwa bibi harusi anayeweza. Rebeka alikuwa mzuri, umri wa kutosha ili kuwa ndoa na kuzaa watoto. Alikuwa bado bikira. Hakuwa na ngono na mtu yeyote.</w:t>
      </w:r>
    </w:p>
    <w:p>
      <w:pPr/>
      <w:r>
        <w:rPr>
          <w:lang w:val="sw_KE" w:bidi="sw_KE"/>
        </w:rPr>
      </w:r>
      <w:r>
        <w:rPr>
          <w:lang w:val="sw_KE" w:bidi="sw_KE"/>
        </w:rPr>
        <w:t>Sitisha na kujadili: Ni sifa gani muhimu kwa bibi harusi anayeweza katika utamaduni wako? Ndoa zimepangwa vipi? Unachora vipi na kubeba maji kutoka kisima au chemchemi? Nani anaenda kuteka maji?</w:t>
      </w:r>
    </w:p>
    <w:p>
      <w:pPr/>
      <w:r>
        <w:rPr>
          <w:lang w:val="sw_KE" w:bidi="sw_KE"/>
        </w:rPr>
      </w:r>
      <w:r>
        <w:rPr>
          <w:lang w:val="sw_KE" w:bidi="sw_KE"/>
        </w:rPr>
        <w:t xml:space="preserve">Mtumishi wa Ibrahimu </w:t>
      </w:r>
      <w:r>
        <w:rPr>
          <w:b/>
          <w:lang w:val="sw_KE" w:bidi="sw_KE"/>
        </w:rPr>
        <w:t>alikimbia</w:t>
      </w:r>
      <w:r>
        <w:rPr>
          <w:lang w:val="sw_KE" w:bidi="sw_KE"/>
        </w:rPr>
        <w:t xml:space="preserve"> kwa yeye. Hadithi hii ni kamili ya maneno ya vitendo na picha. Kabla ya mtumishi alimaliza kuomba, Mungu alijibu sala yake. Mtumishi </w:t>
      </w:r>
      <w:r>
        <w:rPr>
          <w:b/>
          <w:lang w:val="sw_KE" w:bidi="sw_KE"/>
        </w:rPr>
        <w:t>alikimbia</w:t>
      </w:r>
      <w:r>
        <w:rPr>
          <w:lang w:val="sw_KE" w:bidi="sw_KE"/>
        </w:rPr>
        <w:t xml:space="preserve"> ili kuomba maji. Rebeka alihamia haraka kwa </w:t>
      </w:r>
      <w:r>
        <w:rPr>
          <w:b/>
          <w:lang w:val="sw_KE" w:bidi="sw_KE"/>
        </w:rPr>
        <w:t>kumwagilia</w:t>
      </w:r>
      <w:r>
        <w:rPr>
          <w:lang w:val="sw_KE" w:bidi="sw_KE"/>
        </w:rPr>
        <w:t xml:space="preserve"> ngamia na kukimbia ili </w:t>
      </w:r>
      <w:r>
        <w:rPr>
          <w:b/>
          <w:lang w:val="sw_KE" w:bidi="sw_KE"/>
        </w:rPr>
        <w:t>kuambia</w:t>
      </w:r>
      <w:r>
        <w:rPr>
          <w:lang w:val="sw_KE" w:bidi="sw_KE"/>
        </w:rPr>
        <w:t xml:space="preserve"> familia yake. Mtumishi aliomba kwa kinywaji "kidogo" cha maji. Katika utamaduni wao, ilizingatiwa kwa heshima ili kuomba "kidogo" ya kitu. Haimaanisha mtumishi hakuwa na kiu. Alikuwa na heshima. Rebeka alijibu hasa kama mtumishi aliomba. Alisema, "Ndio Bwana," cheo cha heshima kama "bwana" ili kushughulikia mzee, mtumishi Alimpa maji ili kunywa. Rebeka alisema, "Nitachota maji kwa ngamia wako, pia, mpaka wana ya kutosha kunywa." Rebeka alijibu hasa jinsi mtumishi alikuwa ameomba. Alikimbia chini kwa maji na kuanza kujaza mmiliki wa maji au kuza. Simba ni chombo nyembamba cha muda mrefu, kama sanduku la jiwe. Inatumiwa ili kushikilia maji au chakula kwa wanyama. Ikiwa ngamia hawakuwa na maji kwa siku chache, hii ingekuwa maji mengi kwa kila ngamia. Kila ngamia anaweza kuhitaji lita 95 kila mmoja! Juisi ya Rebeka ilifanya tu lita 11 katika zaidi. Hii ilikuwa kazi nyingi ya ziada. Maji ni nzito!</w:t>
      </w:r>
    </w:p>
    <w:p>
      <w:pPr/>
      <w:r>
        <w:rPr>
          <w:lang w:val="sw_KE" w:bidi="sw_KE"/>
        </w:rPr>
      </w:r>
      <w:r>
        <w:rPr>
          <w:lang w:val="sw_KE" w:bidi="sw_KE"/>
        </w:rPr>
        <w:t>Sitisha na kujadili: Je, Rebeka alionyesha sifa nzuri za mwanamke mdogo? Alifanya vipi hivyo?</w:t>
      </w:r>
    </w:p>
    <w:p>
      <w:pPr/>
      <w:r>
        <w:rPr>
          <w:lang w:val="sw_KE" w:bidi="sw_KE"/>
        </w:rPr>
      </w:r>
      <w:r>
        <w:rPr>
          <w:lang w:val="sw_KE" w:bidi="sw_KE"/>
        </w:rPr>
        <w:t>Kama Rebeka alifanya kazi ili kutoa maji kwa ngamia wote, mtumishi alimwangalia kwa karibu. Alikuwa akisoma mwanamke mdogo ili kuamua kama hii alikuwa mwanamke Mungu alikuwa amemchagua kwa Isaka. Mtumishi hakuwa kumtazama kutoka kwa msukumo wa ngono hata ingawa alikuwa mzuri na mwenye heshima.</w:t>
      </w:r>
    </w:p>
    <w:p>
      <w:pPr/>
      <w:r>
        <w:rPr>
          <w:lang w:val="sw_KE" w:bidi="sw_KE"/>
        </w:rPr>
      </w:r>
      <w:r>
        <w:rPr>
          <w:lang w:val="sw_KE" w:bidi="sw_KE"/>
        </w:rPr>
        <w:t>Wakati ngamia walimaliza kunywa, mtumishi wa Ibrahimu alimpa Rebeka pete ya pua ya dhahabu na bangili 2 kubwa za dhahabu kwa mkono wake. Katika utamaduni wao, watu wanapima dhahabu na "shekeli." Pete ya pua ilipima kuhusu gramu 6 za dhahabu. Bangili kwa mkono wake au mikono kama bangili. Kila mtu alipima gramu 120. Hawa walikuwa zawadi ya thamani. Hizi ni vipande vya kawaida vya vito kwa wanawake ambao waliishi katika Mashariki ya Kati. Pete ya pua ilikuwa ishara ya uzuri na utajiri. Pua ya mwanamke ilikuwa kipengele cha mwili ambacho kilikuwa cha thamani kwa elegance au darasa.</w:t>
      </w:r>
    </w:p>
    <w:p>
      <w:pPr/>
      <w:r>
        <w:rPr>
          <w:lang w:val="sw_KE" w:bidi="sw_KE"/>
        </w:rPr>
      </w:r>
      <w:r>
        <w:rPr>
          <w:lang w:val="sw_KE" w:bidi="sw_KE"/>
        </w:rPr>
        <w:t>Kisha mtumishi wa Ibrahimu aliuliza swali muhimu, "Tafadhali niambia, binti ya nani wewe ni yeye? Je, baba yako angekuwa na chumba ili kutuweka kwa usiku kwa malazi?" Katika utamaduni huo, hii ilikuwa njia ya heshima ili kuuliza maswali haya. Bethueli alikuwa mpwa wa Ibrahimu. Hii ilifanya Isaka na Rebeka binamu wa Hii haikuzingatiwa uzao katika utamaduni huo. Mungu baadaye angetoa sheria kali za Waisraeli kuhusu kuingia katika Kitabu cha Mambo ya Mambo ya Mambo ya Mambo ya Nje.</w:t>
      </w:r>
    </w:p>
    <w:p>
      <w:pPr/>
      <w:r>
        <w:rPr>
          <w:lang w:val="sw_KE" w:bidi="sw_KE"/>
        </w:rPr>
      </w:r>
      <w:r>
        <w:rPr>
          <w:lang w:val="sw_KE" w:bidi="sw_KE"/>
        </w:rPr>
        <w:t>Sitisha na kujadili: Je, kuoa binamu yako kungezingatiwa kuingia katika ngono? Je, hii itakuwa maelezo ya kusumbua kwa utamaduni wako hata ingawa ilichukua mahali maelfu ya miaka iliyopita?</w:t>
      </w:r>
    </w:p>
    <w:p>
      <w:pPr/>
      <w:r>
        <w:rPr>
          <w:lang w:val="sw_KE" w:bidi="sw_KE"/>
        </w:rPr>
      </w:r>
      <w:r>
        <w:rPr>
          <w:lang w:val="sw_KE" w:bidi="sw_KE"/>
        </w:rPr>
        <w:t>Rebeka alijibu, "Tuna majani mengi na chakula kwa ngamia na pia chumba kwa wageni." Laban, ndugu, baadaye atatoa mwaliko kwa mtumishi na msafara ili kulala katika nyumba yao. Mtumishi wa Ibrahimu, mtu, kisha aliinama na kumwabudu Bwana. Kuinama na kuabudu ni maneno 2 ya vitendo mara nyingi yanatumiwa pamoja. Kuinama ina maana kupiga magoti na uso wako kwa ardhi na mikono iliyonyoosha. Kuabudu katika muktadha huu unaweza pia kumaanisha ulala uso chini kwenye ardhi. Hii ilikuwa tendo la unyenyekevu wa kina, wa kweli ili kumshukuru Mungu. "Kubariki" ina maana kwa sifa. "Sisifu BWANA, Mungu, Yahweh, ya bwana wangu, Ibrahimu. Yahweh ameonyesha upendo usio na kushindwa na uaminifu kwa bwana wangu. Ni idiom ambayo ina maana, "kumtendea bwana wangu na uaminifu wa kweli." Hii ni upendo wa aina ya agano Yahweh alionyesha Ibrahimu. Yahweh alijibu sala ya mtumishi kwa kikamilifu. Rebeka alikimbia nyumbani ili kuambia familia yake kile kilikuwa kimetokea.</w:t>
      </w:r>
    </w:p>
    <w:p>
      <w:pPr/>
      <w:r>
        <w:rPr>
          <w:lang w:val="sw_KE" w:bidi="sw_KE"/>
        </w:rPr>
      </w:r>
      <w:r>
        <w:rPr>
          <w:lang w:val="sw_KE" w:bidi="sw_KE"/>
        </w:rPr>
        <w:t>Sitisha na kujadili: Mtu anakuonyesha vipi ibada ya unyenyekevu kwa Mungu? Jadili wakati katika maisha yako wakati ulimpa Mungu ibada ya unyenyekevu.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Mtumishi na ngamia walikuwa kupumzika kando ya chemchemi / kisima nje ya Haran. Aliomba kwa mwelekeo wa Mungu kwa mke wa Isaka. Rebeka alitembea na chupa yake ya maji kama alimaliza kuomba.</w:t>
      </w:r>
    </w:p>
    <w:p>
      <w:pPr/>
      <w:r>
        <w:rPr>
          <w:lang w:val="sw_KE" w:bidi="sw_KE"/>
        </w:rPr>
      </w:r>
      <w:r>
        <w:rPr>
          <w:b/>
          <w:lang w:val="sw_KE" w:bidi="sw_KE"/>
        </w:rPr>
        <w:t>Tukio la pili:</w:t>
      </w:r>
      <w:r>
        <w:rPr>
          <w:lang w:val="sw_KE" w:bidi="sw_KE"/>
        </w:rPr>
        <w:t xml:space="preserve"> Rebeka anaenda na kupata maji. Mtumishi aliomba maji kidogo kutoka chupa yake. Anatoa kwake. Anatoa ili kutoa maji kwa ngamia wake wote pia.</w:t>
      </w:r>
    </w:p>
    <w:p>
      <w:pPr/>
      <w:r>
        <w:rPr>
          <w:lang w:val="sw_KE" w:bidi="sw_KE"/>
        </w:rPr>
      </w:r>
      <w:r>
        <w:rPr>
          <w:b/>
          <w:lang w:val="sw_KE" w:bidi="sw_KE"/>
        </w:rPr>
        <w:t>Tukio la tatu:</w:t>
      </w:r>
      <w:r>
        <w:rPr>
          <w:lang w:val="sw_KE" w:bidi="sw_KE"/>
        </w:rPr>
        <w:t xml:space="preserve"> Wakati anamaliza kumwagilia wanyama, mtumishi anamzawadi na vito nzuri. Mtumishi aliuliza wazazi wake walikuwa nani na kama baba yake alikuwa na nafasi ili kulala kikundi chake. Rebeka alimwambia majina ya baba yake na babu ya babu. Mtumishi anasimama na kumsifu Mungu kwamba alijibu sala za mtumishi Rebeka alielezea walikuwa na chumba na chakula kwa wanyama.</w:t>
      </w:r>
    </w:p>
    <w:p>
      <w:pPr/>
      <w:r>
        <w:rPr>
          <w:lang w:val="sw_KE" w:bidi="sw_KE"/>
        </w:rPr>
      </w:r>
      <w:r>
        <w:rPr>
          <w:b/>
          <w:lang w:val="sw_KE" w:bidi="sw_KE"/>
        </w:rPr>
        <w:t>Tukio la nne:</w:t>
      </w:r>
      <w:r>
        <w:rPr>
          <w:lang w:val="sw_KE" w:bidi="sw_KE"/>
        </w:rPr>
        <w:t xml:space="preserve"> Rebeka alikimbia nyumbani ili kuambia familia yake yote ambayo ilitokea.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Mtumishi wa Ibrahimu</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Wanaume wa mtumishi</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Tembea kupitia hadithi kwa mpangilio na uongee kuhusu mambo ambayo yangekuwa muhimu kuelezea au kuigiza katika kila tukio ili kuelewa kikamilifu kile kinachotokea katika hadithi.</w:t>
      </w:r>
    </w:p>
    <w:p>
      <w:pPr/>
      <w:r>
        <w:rPr>
          <w:lang w:val="sw_KE" w:bidi="sw_KE"/>
        </w:rPr>
      </w:r>
      <w:r>
        <w:rPr>
          <w:lang w:val="sw_KE" w:bidi="sw_KE"/>
        </w:rPr>
        <w:t>Ibrahimu alimtuma mtumishi wake aliyemwamini zaidi kwa nchi ya Ibrahimu ili kupata Isaka mke. Kumbuka, maandishi hayatoa jina la mtumishi Mtumishi hata alichukua kiapo cha dhati Anaongozana na watumishi wengine ili kusaidia na ngamia na zawadi. Mtumishi aliwasili nje ya mji, na yeye na ngamia 10 walipumzika na kisima. Ilikuwa jioni. Ilikuwa wakati wanawake wadogo kutoka kijiji wangekuja ili kupata maji. Mtumishi anaanza kuomba kwa Mungu. Aliomba Mungu kuonyesha mtumishi mwanamke kwamba Mungu alichagua kwa Isaka. Aliwahi Mungu kwamba angetoa mtumishi kinywaji cha maji na kutoa kumwagilia ngamia wote pia.</w:t>
      </w:r>
    </w:p>
    <w:p>
      <w:pPr/>
      <w:r>
        <w:rPr>
          <w:lang w:val="sw_KE" w:bidi="sw_KE"/>
        </w:rPr>
      </w:r>
      <w:r>
        <w:rPr>
          <w:lang w:val="sw_KE" w:bidi="sw_KE"/>
        </w:rPr>
        <w:t>Kabla ya kumaliza sala yake, mwanamke mdogo mzuri alikuja kisima kubeba chupa yake ya maji kwenye bega lake. Ilikuwa Rebeka. Alikwenda chini kwa chemchemi na got maji. Mtumishi alimwuliza kwa maji kidogo; alikuwa na heshima. Alisema, "Ndio, bwana wangu, uwe na maji. Nitasaidia ngamia wako pia. Rebeka alipata shughuli na kuanza kutoa maji kwa ngamia 10. Kumbuka, hii ilikuwa kazi nyingi, juu na zaidi ya uzuri wa kitamaduni. Rebeka anapaswa kutenda kama anafanya kazi kwa bidii, kufanya safari nyingi chini ya chemchemi ili kupata maji kwa ngamia wenye kiu.</w:t>
      </w:r>
    </w:p>
    <w:p>
      <w:pPr/>
      <w:r>
        <w:rPr>
          <w:lang w:val="sw_KE" w:bidi="sw_KE"/>
        </w:rPr>
      </w:r>
      <w:r>
        <w:rPr>
          <w:lang w:val="sw_KE" w:bidi="sw_KE"/>
        </w:rPr>
        <w:t>Kama Rebeka alitoa ngamia maji, mtumishi alimwangalia na kushangaa, "ni huyu mtu Mungu amechagua?" Wakati alimaliza kumwagilia ngamia, mtumishi alimpa pete ya dhahabu kwa pua yake na bangili 2 za dhahabu kwa mikono au mikono. Kumbuka, hawa walikuwa thamani sana. Hakuna shaka Rebeka alikuwa mshangao kwa furaha na zawadi nzuri. Mtumishi kisha aliuliza, "Binti yako ni nani? Je, baba yako angekuwa na mahali kwa ajili yetu ili kutumia usiku?"</w:t>
      </w:r>
    </w:p>
    <w:p>
      <w:pPr/>
      <w:r>
        <w:rPr>
          <w:lang w:val="sw_KE" w:bidi="sw_KE"/>
        </w:rPr>
      </w:r>
      <w:r>
        <w:rPr>
          <w:lang w:val="sw_KE" w:bidi="sw_KE"/>
        </w:rPr>
        <w:t>Rebeka alijibu, "Baba yangu ni Bethueli na babu yangu ni Nahor na Milcah. Ndio, tuna majani na kulisha kwa wanyama wako, na chumba kingine kwa wageni. Wakati mtumishi alisikia majina haya, majina ya bwana wake familia ya Ibrahimu, aliinama chini katika sala na kumwabudu Mungu! Kumbuka mtumishi alikuwa katika nafasi ya unyenyekevu, kwenye magoti yake na mikono iliinuliwa mbinguni. Mtumishi aliomba, "Ewe BWANA Mungu, Yahweh, wa bwana wangu Ibrahimu. Yahweh ameonyesha upendo usio na kushindwa kwa bwana wangu Ibrahimu. Umeniongoza moja kwa moja kwa jamaa wa bwana wangu!"</w:t>
      </w:r>
    </w:p>
    <w:p>
      <w:pPr/>
      <w:r>
        <w:rPr>
          <w:lang w:val="sw_KE" w:bidi="sw_KE"/>
        </w:rPr>
      </w:r>
      <w:r>
        <w:rPr>
          <w:lang w:val="sw_KE" w:bidi="sw_KE"/>
        </w:rPr>
        <w:t>Rebeka alikimbia nyumbani ili kuambia familia yake kila kitu ambacho kilitokea. Kumbuka, Rebeka yuko katika kuharakisha ili kuonyesha vito vyake mpya kwa familia yake na kuwaambia kuhusu wageni.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Mtumishi wa Ibrahimu</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Watumishi wengine</w:t>
      </w:r>
    </w:p>
    <w:p>
      <w:pPr>
        <w:pStyle w:val="ListBullet"/>
        <w:spacing w:line="240" w:lineRule="auto"/>
        <w:ind w:left="720"/>
      </w:pPr>
      <w:r>
        <w:rPr>
          <w:lang w:val="sw_KE" w:bidi="sw_KE"/>
        </w:rPr>
      </w:r>
      <w:r>
        <w:rPr>
          <w:lang w:val="sw_KE" w:bidi="sw_KE"/>
        </w:rPr>
        <w:t>Ngamia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Ibrahimu alimtuma mtumishi wake aliyemwamini zaidi kwa nchi ya Ibrahimu ili kupata Isaka mke. Mtumishi hata alichukua kiapo cha dhati Anaongozana na watumishi wengine ili kusaidia na ngamia na zawadi kwa mwanamke na familia yake. Wakati mtumishi aliwasili nje ya mji, alifanya ngamia kupumzika kando ya chemchemi na kisima. Kuwa na washiriki waigize kama ngamia; wanapaswa kupata magoti yao ili kupiga magoti. Ilikuwa jioni. Ilikuwa wakati wanawake wadogo kutoka kijiji wangekuja ili kupata maji. Mtumishi alianza kuomba kwa Mungu. Aliomba Mungu kuonyesha mtumishi mwanamke kwamba Mungu alichagua kwa Isaka. Aliwahi Mungu kwamba angetoa mtumishi kinywaji cha maji na kisha kutoa kumwagilia ngamia wote pia.</w:t>
      </w:r>
    </w:p>
    <w:p>
      <w:pPr/>
      <w:r>
        <w:rPr>
          <w:lang w:val="sw_KE" w:bidi="sw_KE"/>
        </w:rPr>
      </w:r>
      <w:r>
        <w:rPr>
          <w:lang w:val="sw_KE" w:bidi="sw_KE"/>
        </w:rPr>
        <w:t>Sitisha igizo: "Mtumishi unahisi vipi?" Unaweza kusikia mambo kama, "Uchovu. Hiyo ilikuwa safari ya muda mrefu," na "Nasi wasiwasi, oh Mungu ataonyesha mwanamke huyu mimi kwa Isaka?" na "Uaminifu. Najua Mungu wa bwana wangu Ibrahimu atanionyesha mwanamke huyu," na "Mawazo. Isaka anahitaji mke mzuri, lakini hiyo ni ngamia wengi wenye kiu. "Watumishi wengine, unahisi vipi?" "Uchovu, hiyo ilikuwa safari ya muda mrefu," na "Furaha, Ninafurahi hatukuibiwa na Mungu wa Ibrahimu alitukinga," na "Wasiwasi. Itachukua muda gani ili kupata mke huyu kwa Isaka?" Anzisha tena igizo.</w:t>
      </w:r>
    </w:p>
    <w:p>
      <w:pPr/>
      <w:r>
        <w:rPr>
          <w:lang w:val="sw_KE" w:bidi="sw_KE"/>
        </w:rPr>
      </w:r>
      <w:r>
        <w:rPr>
          <w:lang w:val="sw_KE" w:bidi="sw_KE"/>
        </w:rPr>
        <w:t>Kabla ya kumaliza sala yake, mwanamke mdogo mzuri alikuja kisima kubeba chupa yake ya maji kwenye bega lake. Ilikuwa Rebeka. Alikwenda chini kwa chemchemi na got maji. Mtumishi alikimbia kwake na kumwuliza kwa heshima kwa maji kidogo. Alisema, "Ndio, bwana wangu, uwe na maji. Nitasaidia ngamia wako pia. Rebeka alipata shughuli na kuanza kutoa maji kwa ngamia 10.</w:t>
      </w:r>
    </w:p>
    <w:p>
      <w:pPr/>
      <w:r>
        <w:rPr>
          <w:lang w:val="sw_KE" w:bidi="sw_KE"/>
        </w:rPr>
      </w:r>
      <w:r>
        <w:rPr>
          <w:lang w:val="sw_KE" w:bidi="sw_KE"/>
        </w:rPr>
        <w:t>Sitisha igizo: "Mtumishi unahisi vipi?" Unaweza kusikia mambo kama, "Udadisi. Tazama msichana huyu mzuri. Je, yeye ndiye mmoja?" na "Furaha. Je, Mungu akajibu sala hii tayari?" na "Ujasiri, lakini najua ninapaswa kuwa subira. Mungu wa bwana wangu Ibrahimu atanionyesha mwanamke kwa Isaka. "Na Rebeka, unahisi vipi?" "Nzuri. Ni wakati wa kupata maji kwa familia yangu na wanyama," na "Codess, oh angalia kuna wageni na ngamia wengi katika kisima. Walitoka wapi? Wanaenda wapi?" "Watumishi wengine, unahisi vipi?" "Kushangaza. Mtumishi anaomba mengi," na "Furaha. Tazama, hapa anakuja msichana mzuri," na "Furaha, furaha msichana huyu anatoa ngamia maji na hatuna budi kufanya Anzisha tena igizo.</w:t>
      </w:r>
    </w:p>
    <w:p>
      <w:pPr/>
      <w:r>
        <w:rPr>
          <w:lang w:val="sw_KE" w:bidi="sw_KE"/>
        </w:rPr>
      </w:r>
      <w:r>
        <w:rPr>
          <w:lang w:val="sw_KE" w:bidi="sw_KE"/>
        </w:rPr>
        <w:t>Kama Rebeka alitoa ngamia maji, mtumishi alimwangalia na kushangaa, "ni huyu mtu Mungu amechagua?" Wakati alimaliza kumwagilia ngamia, mtumishi alimpa pete ya dhahabu kwa pua na bangili 2 za dhahabu kwa mikono au mikono. Kumbuka, hawa walikuwa thamani sana. Mtumishi kisha aliuliza, "Binti yako ni nani? Je, baba yako angekuwa na mahali kwa ajili yetu ili kutumia usiku?"</w:t>
      </w:r>
    </w:p>
    <w:p>
      <w:pPr/>
      <w:r>
        <w:rPr>
          <w:lang w:val="sw_KE" w:bidi="sw_KE"/>
        </w:rPr>
      </w:r>
      <w:r>
        <w:rPr>
          <w:lang w:val="sw_KE" w:bidi="sw_KE"/>
        </w:rPr>
        <w:t>Sitisha igizo. "Mtumishi unahisi vipi?" Unaweza kusikia mambo kama, "Furaha. Mtoto alifanya vizuri kwa kufanya kazi hii ngumu na kuwa na heshima," na "Mawazo. Je, Mungu akajibu sala hii tayari?" na "Furaha, ili kumpa mwanamke huyu mdogo zawadi hizi nzuri za pete na bangili," na "Tumaini. Ni nani baba yake?" "Na Rebeka, unahisi vipi?" "Nani! Ni zawadi gani nzuri kwa kumwagilia ngamia hawa!" na "Udadisi. Zawadi hizi nzuri zinamaanisha nini kweli?" "Tahadhari. Ninapaswa kuwa makini na wanaume hawa. "Watumishi wengine, unahisi vipi?" "Furaha, furaha msichana huyu anatoa ngamia maji na hatuna budi kufanya Anzisha tena igizo.</w:t>
      </w:r>
    </w:p>
    <w:p>
      <w:pPr/>
      <w:r>
        <w:rPr>
          <w:lang w:val="sw_KE" w:bidi="sw_KE"/>
        </w:rPr>
      </w:r>
      <w:r>
        <w:rPr>
          <w:lang w:val="sw_KE" w:bidi="sw_KE"/>
        </w:rPr>
        <w:t>Rebeka alijibu, "Baba yangu ni Bethueli na babu yangu ni Nahor na Milcah. Ndio, tuna majani na kulisha kwa wanyama wako, na chumba kingine kwa wageni. Wakati mtumishi alisikia majina haya, majina ya bwana wake familia ya Ibrahimu, aliinama chini katika sala na kumwabudu Mungu! Mtumishi aliomba, "Ewe Bwana Mungu wa bwana wangu Ibrahimu. Bwana ameonyesha upendo usio na kushindwa kwa bwana wangu Ibrahimu. Umeniongoza moja kwa moja kwa jamaa wa bwana wangu!" Rebeka alikimbia nyumbani ili kuambia familia yake kila kitu ambacho kilitokea.</w:t>
      </w:r>
    </w:p>
    <w:p>
      <w:pPr/>
      <w:r>
        <w:rPr>
          <w:lang w:val="sw_KE" w:bidi="sw_KE"/>
        </w:rPr>
      </w:r>
      <w:r>
        <w:rPr>
          <w:lang w:val="sw_KE" w:bidi="sw_KE"/>
        </w:rPr>
        <w:t>Sitisha igizo. "Mtumishi unahisi vipi?" Unaweza kusikia mambo kama, "Furaha. Sisifu Mungu, Ameniongoza kwa familia ya Ibrahimu," na "Mawazo. Yahweh amejibu maombi yangu hasa," na "Mawazo. Sasa ni lazima niandaa kwa majadiliano na baba yake na familia. "Rebeka, unahisi vipi?" "Furaha! Siwezi kusubiri ili kuonyesha mama yangu na familia zawadi hizi," "Msisimko. Ni lazima niharakishe kwenda kuambia familia yangu ili kujiandaa kwa wageni," "Codess. Mtu alimsifu Mungu? Ni nini kinatokea?" "Na watumishi wengine, unahisi vipi?" "Furaha, msichana huyu ni kutoka kwa bwana wetu familia ya Ibrahimu."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Kurudia sehemu za hadithi na </w:t>
      </w:r>
      <w:r>
        <w:rPr>
          <w:b/>
          <w:lang w:val="sw_KE" w:bidi="sw_KE"/>
        </w:rPr>
        <w:t>dhana muhimu</w:t>
      </w:r>
      <w:r>
        <w:rPr>
          <w:lang w:val="sw_KE" w:bidi="sw_KE"/>
        </w:rPr>
        <w:t xml:space="preserve"> kwa ujasiri. Eleza kila dhana muhimu katika muktadha.</w:t>
      </w:r>
    </w:p>
    <w:p>
      <w:pPr/>
      <w:r>
        <w:rPr>
          <w:lang w:val="sw_KE" w:bidi="sw_KE"/>
        </w:rPr>
      </w:r>
      <w:r>
        <w:rPr>
          <w:lang w:val="sw_KE" w:bidi="sw_KE"/>
        </w:rPr>
        <w:t>Ibrahimu alimwuliza mtumishi wake aliyemwamini zaidi ili kupata mke kwa mwana wa Ibrahimu Isaka. Aliambia mtumishi ili kurudi kwa nchi ya Ibrahimu na kupata mwanamke mdogo kutoka kwa familia ya Ibrahimu. Ibrahimu hakumruhusu Isaka kwenda kwenye safari hii. Hakutaka Isaka kuoa mwanamke anayeabudu sanamu kutoka pale katika Kanaani ambapo waliishi. Ibrahimu aliamini Mungu kwamba uzao wa Ibrahimu wangepokea nchi ambayo Mungu alikuwa ameahidi.</w:t>
      </w:r>
    </w:p>
    <w:p>
      <w:pPr/>
      <w:r>
        <w:rPr>
          <w:lang w:val="sw_KE" w:bidi="sw_KE"/>
        </w:rPr>
      </w:r>
      <w:r>
        <w:rPr>
          <w:lang w:val="sw_KE" w:bidi="sw_KE"/>
        </w:rPr>
        <w:t xml:space="preserve">Mtumishi aliondoka Ibrahimu na kuwasili katika kisima nje ya mji ambapo jamaa wa Ibrahimu waliishi. Mtumishi </w:t>
      </w:r>
      <w:r>
        <w:rPr>
          <w:b/>
          <w:lang w:val="sw_KE" w:bidi="sw_KE"/>
        </w:rPr>
        <w:t>aliomba</w:t>
      </w:r>
      <w:r>
        <w:rPr>
          <w:lang w:val="sw_KE" w:bidi="sw_KE"/>
        </w:rPr>
        <w:t xml:space="preserve"> kwa </w:t>
      </w:r>
      <w:r>
        <w:rPr>
          <w:b/>
          <w:lang w:val="sw_KE" w:bidi="sw_KE"/>
        </w:rPr>
        <w:t>Bwana Mungu, Yahweh</w:t>
      </w:r>
      <w:r>
        <w:rPr>
          <w:lang w:val="sw_KE" w:bidi="sw_KE"/>
        </w:rPr>
        <w:t>—</w:t>
      </w:r>
      <w:r>
        <w:rPr>
          <w:b/>
          <w:lang w:val="sw_KE" w:bidi="sw_KE"/>
        </w:rPr>
        <w:t>Sala</w:t>
      </w:r>
      <w:r>
        <w:rPr>
          <w:lang w:val="sw_KE" w:bidi="sw_KE"/>
        </w:rPr>
        <w:t xml:space="preserve"> na sala inaweza kupatikana katika Faharasa Kuu, </w:t>
      </w:r>
      <w:r>
        <w:rPr>
          <w:b/>
          <w:lang w:val="sw_KE" w:bidi="sw_KE"/>
        </w:rPr>
        <w:t>Bwana Mungu Yahweh</w:t>
      </w:r>
      <w:r>
        <w:rPr>
          <w:lang w:val="sw_KE" w:bidi="sw_KE"/>
        </w:rPr>
        <w:t xml:space="preserve"> anaweza kupatikana katika Faharasa Kuu—kwamba mwanamke aliyechaguliwa na Mungu angetoa mtumishi kinywaji cha maji na kisha kutoa ili kutoa maji kwa ngamia mtumishi alileta pamoja naye.</w:t>
      </w:r>
    </w:p>
    <w:p>
      <w:pPr/>
      <w:r>
        <w:rPr>
          <w:lang w:val="sw_KE" w:bidi="sw_KE"/>
        </w:rPr>
      </w:r>
      <w:r>
        <w:rPr>
          <w:lang w:val="sw_KE" w:bidi="sw_KE"/>
        </w:rPr>
        <w:t xml:space="preserve">Kabla ya mtumishi kumaliza kuomba, aliona </w:t>
      </w:r>
      <w:r>
        <w:rPr>
          <w:b/>
          <w:lang w:val="sw_KE" w:bidi="sw_KE"/>
        </w:rPr>
        <w:t>Rebeka</w:t>
      </w:r>
      <w:r>
        <w:rPr>
          <w:lang w:val="sw_KE" w:bidi="sw_KE"/>
        </w:rPr>
        <w:t xml:space="preserve"> akija kwenye kisima na chupa—jagi iliyotengenezwa kutoka kwa udongo ambayo ilitengenezwa maji—ili kubeba maji kwa wanyama na kurudi kwa mji kwenye bega lake. Rebeka alikuwa binti ya Bethueli, mwana wa kaka ya Ibrahimu Haran na Milcah. Alikuwa Haran na mjukuu wa Milcah. Rebeka alikuwa mzuri. Alikuwa na umri wa kutosha ili kuwa kwenye ndoa na kuzaa watoto lakini bado bikira. Hakuwa na ngono na mtu yeyote. Alikwenda chini katika chemchemi na alikuja tena na maji. Chemchemi ilikuwa karibu na kisima na kutoa maji kupatikana bila kuwa na kuvuta maji kutoka kwa kina cha kisima.</w:t>
      </w:r>
    </w:p>
    <w:p>
      <w:pPr/>
      <w:r>
        <w:rPr>
          <w:lang w:val="sw_KE" w:bidi="sw_KE"/>
        </w:rPr>
      </w:r>
      <w:r>
        <w:rPr>
          <w:lang w:val="sw_KE" w:bidi="sw_KE"/>
        </w:rPr>
        <w:t xml:space="preserve">Wakati alikuja kurudi, mtumishi wa Ibrahimu alikimbia kwa yeye na kuomba kinywaji </w:t>
      </w:r>
      <w:r>
        <w:rPr>
          <w:b/>
          <w:lang w:val="sw_KE" w:bidi="sw_KE"/>
        </w:rPr>
        <w:t>kidogo</w:t>
      </w:r>
      <w:r>
        <w:rPr>
          <w:lang w:val="sw_KE" w:bidi="sw_KE"/>
        </w:rPr>
        <w:t xml:space="preserve"> cha maji. Alisema, "Ndio, Bwana wangu, uwe na kinywaji." </w:t>
      </w:r>
      <w:r>
        <w:rPr>
          <w:b/>
          <w:lang w:val="sw_KE" w:bidi="sw_KE"/>
        </w:rPr>
        <w:t>Bwana</w:t>
      </w:r>
      <w:r>
        <w:rPr>
          <w:lang w:val="sw_KE" w:bidi="sw_KE"/>
        </w:rPr>
        <w:t xml:space="preserve"> anaweza kupatikana katika Faharasa Kuu. Aliteremsha chupa na kumpa maji ili kunywa. Rebeka alisema, "Nitachota maji kwa ngamia wako, pia, mpaka wana ya kutosha kunywa." Alimwaga maji yake katika besheni la wanyama kunywea maji Simba ni chombo nyembamba kirefu, kama sanduku la jiwe. Inatumiwa ili kushikilia maji au chakula kwa wanyama. Kuwapa maji ngamia hawa wengi ilikuwa kazi nyingi ya ziada.</w:t>
      </w:r>
    </w:p>
    <w:p>
      <w:pPr/>
      <w:r>
        <w:rPr>
          <w:lang w:val="sw_KE" w:bidi="sw_KE"/>
        </w:rPr>
      </w:r>
      <w:r>
        <w:rPr>
          <w:lang w:val="sw_KE" w:bidi="sw_KE"/>
        </w:rPr>
        <w:t xml:space="preserve">Kama Rebeka alifanya kazi ili kutoa maji kwa ngamia wote, mtumishi alimwangalia kwa karibu. Alikuwa akimtazama mwanamke mdogo ili kuamua kama huyu alikuwa mwanamke Mungu alikuwa amemchagua kwa Isaka. Hakuwa kumwangalia kwa njia ya ngono. Wakati ngamia walimaliza kunywa, mtumishi alimpa Rebeka pete ya pua ya dhahabu ambayo ilipima </w:t>
      </w:r>
      <w:r>
        <w:rPr>
          <w:b/>
          <w:lang w:val="sw_KE" w:bidi="sw_KE"/>
        </w:rPr>
        <w:t>shekeli</w:t>
      </w:r>
      <w:r>
        <w:rPr>
          <w:lang w:val="sw_KE" w:bidi="sw_KE"/>
        </w:rPr>
        <w:t xml:space="preserve"> 1/2, au gramu 6, ya dhahabu na bangili 2 kubwa za dhahabu kwa mkono wake kwamba kila mmoja alipima shekeli kumi, gramu 120, ya dhahabu. Hizi walikuwa zawadi ya thamani.</w:t>
      </w:r>
    </w:p>
    <w:p>
      <w:pPr/>
      <w:r>
        <w:rPr>
          <w:lang w:val="sw_KE" w:bidi="sw_KE"/>
        </w:rPr>
      </w:r>
      <w:r>
        <w:rPr>
          <w:lang w:val="sw_KE" w:bidi="sw_KE"/>
        </w:rPr>
        <w:t xml:space="preserve">Kisha mtumishi wa Ibrahimu aliuliza, "Tafadhali </w:t>
      </w:r>
      <w:r>
        <w:rPr>
          <w:b/>
          <w:lang w:val="sw_KE" w:bidi="sw_KE"/>
        </w:rPr>
        <w:t>niambia</w:t>
      </w:r>
      <w:r>
        <w:rPr>
          <w:lang w:val="sw_KE" w:bidi="sw_KE"/>
        </w:rPr>
        <w:t>, binti yake, ni wewe? Je, baba yako angekuwa na chumba ili kutuweka kwa usiku kwa kulala? Rebeka alijibu, "Mimi ni binti ya Bethueli, mwana wa Milcah na Nahor." Nahor alikuwa kaka ya Ibrahimu. Bethueli alikuwa mpwa wa Ibrahimu.</w:t>
      </w:r>
    </w:p>
    <w:p>
      <w:pPr/>
      <w:r>
        <w:rPr>
          <w:lang w:val="sw_KE" w:bidi="sw_KE"/>
        </w:rPr>
      </w:r>
      <w:r>
        <w:rPr>
          <w:lang w:val="sw_KE" w:bidi="sw_KE"/>
        </w:rPr>
        <w:t xml:space="preserve">Rebeka alisema, "Tuna majani mengi na chakula kwa ngamia na pia chumba kwa wageni ili kulala." Mtumishi kisha </w:t>
      </w:r>
      <w:r>
        <w:rPr>
          <w:b/>
          <w:lang w:val="sw_KE" w:bidi="sw_KE"/>
        </w:rPr>
        <w:t>aliinama</w:t>
      </w:r>
      <w:r>
        <w:rPr>
          <w:lang w:val="sw_KE" w:bidi="sw_KE"/>
        </w:rPr>
        <w:t xml:space="preserve"> na </w:t>
      </w:r>
      <w:r>
        <w:rPr>
          <w:b/>
          <w:lang w:val="sw_KE" w:bidi="sw_KE"/>
        </w:rPr>
        <w:t>kumwabudu Bwana</w:t>
      </w:r>
      <w:r>
        <w:rPr>
          <w:lang w:val="sw_KE" w:bidi="sw_KE"/>
        </w:rPr>
        <w:t xml:space="preserve">. </w:t>
      </w:r>
      <w:r>
        <w:rPr>
          <w:b/>
          <w:lang w:val="sw_KE" w:bidi="sw_KE"/>
        </w:rPr>
        <w:t>Kuinama</w:t>
      </w:r>
      <w:r>
        <w:rPr>
          <w:lang w:val="sw_KE" w:bidi="sw_KE"/>
        </w:rPr>
        <w:t xml:space="preserve"> ilionyesha unyenyekevu. </w:t>
      </w:r>
      <w:r>
        <w:rPr>
          <w:b/>
          <w:lang w:val="sw_KE" w:bidi="sw_KE"/>
        </w:rPr>
        <w:t>Ibada</w:t>
      </w:r>
      <w:r>
        <w:rPr>
          <w:lang w:val="sw_KE" w:bidi="sw_KE"/>
        </w:rPr>
        <w:t xml:space="preserve"> inaweza kupatikana katika Faharasa Kuu. "Sifu Bwana Mungu Yahweh." Bwana Mungu, Yahweh anaweza kupatikana katika Faharasa Kuu. "Mungu wa bwana wangu, Ibrahimu. Yahweh ameonyesha upendo usio na mwisho na uaminifu kwa bwana wangu. Ameniongoza moja kwa moja kwa jamaa wa bwana wangu. Mungu alijibu sala ya mtumishi kwa kikamilifu. Rebeka alikimbia nyumbani ili kuambia familia yake kile kilikuwa kimetokea.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wa anatakiwa kumwambia sehemu inayofuata ya simulizi na kupitisha.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alivyosema tukio fulani, lakini ukapenda namna mwanachama mwingine wa kikundi alivyosema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24:29–49</w:t>
      </w:r>
      <w:r>
        <w:rPr>
          <w:lang w:val="sw_KE" w:bidi="sw_KE"/>
        </w:rPr>
      </w:r>
    </w:p>
    <w:p>
      <w:pPr>
        <w:pStyle w:val="Heading3"/>
      </w:pPr>
      <w:r>
        <w:rPr>
          <w:lang w:val="sw_KE" w:bidi="sw_KE"/>
        </w:rPr>
        <w:t>Sikiliza na Moyo</w:t>
      </w:r>
    </w:p>
    <w:p>
      <w:pPr/>
      <w:r>
        <w:rPr>
          <w:lang w:val="sw_KE" w:bidi="sw_KE"/>
        </w:rPr>
      </w:r>
      <w:r>
        <w:rPr>
          <w:lang w:val="sw_KE" w:bidi="sw_KE"/>
        </w:rPr>
        <w:t>Sikiliza kitabu cha mwanzo 24:29–49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Ibrahimu alimtuma mtumishi wake aliyemwamini zaidi arudi katika nchi ya Ibrahamu ili kumtafutia mke miongoni mwa jamaa zake. Baada ya kuwasili katika kisima cha mji nje ya mji, mtumishi aliomba kwa Mungu ili kuongoza mtumishi kwa mwanamke mdogo Mungu alikuwa amemchagua kwa Isaka. Rebeka, mpwa wa Ibrahimu, alikuja kwenye kisima na alitoa mtumishi maji ili kuwanywesha na kuwapa maji ngamia wake. Hii ilikuwa jibu la moja kwa moja kwa sala ya mtumishi Simulizi la kihistoria linaendelea. Sehemu kubwa ya sehemu hii inarudiwa kutoka kwa Mwanzo 24:1–28. Hii inajenga maslahi na igizo. Rebeka alikimbia kurudi kwenye nyumba yake ili kumwambia mama yake na familia kuhusu mtumishi wa Ibrahimu.</w:t>
      </w:r>
    </w:p>
    <w:p>
      <w:pPr/>
      <w:r>
        <w:rPr>
          <w:lang w:val="sw_KE" w:bidi="sw_KE"/>
        </w:rPr>
      </w:r>
      <w:r>
        <w:rPr>
          <w:lang w:val="sw_KE" w:bidi="sw_KE"/>
        </w:rPr>
        <w:t xml:space="preserve">Mstari wa 29 unaanza na neno la mpito kama "sasa," ili kuashiria mabadiliko muhimu yanatokea. Kaka ya Rebeka, Laban, anatambulishwa. Tumia njia ya asili ili kuanzisha mhusika mpya. Kama Rebeka </w:t>
      </w:r>
      <w:r>
        <w:rPr>
          <w:b/>
          <w:lang w:val="sw_KE" w:bidi="sw_KE"/>
        </w:rPr>
        <w:t>alikimbia</w:t>
      </w:r>
      <w:r>
        <w:rPr>
          <w:lang w:val="sw_KE" w:bidi="sw_KE"/>
        </w:rPr>
        <w:t xml:space="preserve"> kurudi ili kukutana na mtumishi Inaweza kuwa wazi zaidi kupanga tena maandishi kwa utaratibu wa matukio kama yalitokea. Ulafi wa Laban unaonekana hapa na tena katika siku zijazo na Yakobo. Familia pengine imekuwa na maelezo machache sana ya Ibrahimu tangu alipoondoka Haran. Laban aliona zawadi za gharama kubwa za Rebeka—pete ya pua ya dhahabu na bangili za dhahabu—na alikimbia ili kukutana na mwanaume huyo. Labani, kaka yake, anatajwa kama mtu ambaye anafanya kama mwenyeji badala ya Bethueli, baba ya Rebeka. Labani alitoa mwaliko kwa mtumishi ili kuja kukaa katika nyumba yao. Bethueli anatajwa baadaye katika hadithi wakati wa mazungumzo. Bethueli anaweza kuwa mzee au asiweze kimwili kupokea wageni hawa na akabidhi jukumu la siku hadi siku kwa Laban.</w:t>
      </w:r>
    </w:p>
    <w:p>
      <w:pPr/>
      <w:r>
        <w:rPr>
          <w:lang w:val="sw_KE" w:bidi="sw_KE"/>
        </w:rPr>
      </w:r>
      <w:r>
        <w:rPr>
          <w:lang w:val="sw_KE" w:bidi="sw_KE"/>
        </w:rPr>
        <w:t>Labani alimwalika mtumishi kuja kwenye nyumba yao. Salamu "wewe ambaye anabarikiwa na Bwana" ilikuwa njia ya kumsalimu mgeni tajiri. Labani anataja kwa uwazi "Yahweh," jina la agano la Mungu, badala ya jina la jumla la Mungu, "Elohim." Utajiri ulionekana kama ishara ya baraka kutoka kwa Mungu. "Kwa nini unasimama nje hapa?" Hii ni swali ambalo haitarajii jibu. Ikiwa hii si ya asili katika lugha, basi inaweza kutafsiriwa tena ili kuifanya taarifa.</w:t>
      </w:r>
    </w:p>
    <w:p>
      <w:pPr/>
      <w:r>
        <w:rPr>
          <w:lang w:val="sw_KE" w:bidi="sw_KE"/>
        </w:rPr>
      </w:r>
      <w:r>
        <w:rPr>
          <w:lang w:val="sw_KE" w:bidi="sw_KE"/>
        </w:rPr>
        <w:t>Labani alimwalika mtumishi kutoka nje katika nyumba yao. Labani aliandaa mahali kwa mtumishi na ngamia. Ni uwezekano mkubwa kwamba watumishi wa Labani walifanya maandalizi kwa wageni na wanyama. Mtumishi alikuja katika kiwanja cha nyumbani na alichukua mahitaji ya msingi ya ngamia kwanza. Aliwapa chakula na majani kwa kitanda na maji katika eneo la nje kwa wanyama. Labani pia alitoa mtumishi na wanaume pamoja naye "maji kwa miguu yao." Ilikuwa desturi ya ukarimu ili kutoa maji ili kuosha uchafu kutoka kwa miguu yao kutoka kwa safari zao katika barabara kavu, za vumbi zimevaa viatu tu kwenye miguu yao.</w:t>
      </w:r>
    </w:p>
    <w:p>
      <w:pPr/>
      <w:r>
        <w:rPr>
          <w:lang w:val="sw_KE" w:bidi="sw_KE"/>
        </w:rPr>
      </w:r>
      <w:r>
        <w:rPr>
          <w:lang w:val="sw_KE" w:bidi="sw_KE"/>
        </w:rPr>
        <w:t>Tumia muda kujadili maswali yafuatayo:</w:t>
      </w:r>
    </w:p>
    <w:p>
      <w:pPr/>
      <w:r>
        <w:rPr>
          <w:lang w:val="sw_KE" w:bidi="sw_KE"/>
        </w:rPr>
      </w:r>
      <w:r>
        <w:rPr>
          <w:lang w:val="sw_KE" w:bidi="sw_KE"/>
        </w:rPr>
        <w:t>Chakula kilipakuliwa kwa wanaume wote. Mtumishi alisema hatakula mpaka walijadili biashara ambayo ilimleta mtumishi hapo. Labani alikubali.</w:t>
      </w:r>
    </w:p>
    <w:p>
      <w:pPr/>
      <w:r>
        <w:rPr>
          <w:lang w:val="sw_KE" w:bidi="sw_KE"/>
        </w:rPr>
      </w:r>
      <w:r>
        <w:rPr>
          <w:lang w:val="sw_KE" w:bidi="sw_KE"/>
        </w:rPr>
        <w:t>Mtumishi alielezea jinsi Bwana alimwongoza kwa Rebeka. Mazungumzo ya ndoa yalianza. Mtumishi alielezea jinsi Mungu alikuwa amembariki Ibrahimu kwa njia zote. Mtumishi alielezea jinsi Mungu alimbariki Ibrahimu kifedha. Ibrahimu sasa ni mkubwa, au mtu tajiri. "Makundi" ni pamoja na mbuzi na kondoo; "mifugo " inarejelea wanyama. Baraka pia ni pamoja na ngamia, punda, watumishi wa kiume na wa kike. Ibrahimu pia alibarikiwa na mwana na mke wake mzee Sarah.</w:t>
      </w:r>
    </w:p>
    <w:p>
      <w:pPr/>
      <w:r>
        <w:rPr>
          <w:lang w:val="sw_KE" w:bidi="sw_KE"/>
        </w:rPr>
      </w:r>
      <w:r>
        <w:rPr>
          <w:lang w:val="sw_KE" w:bidi="sw_KE"/>
        </w:rPr>
        <w:t>Sitisha na mjadili njia bora ya kuorodhesha baraka hizi katika utamaduni wako. Je, agizo linapaswa kubadilika?</w:t>
      </w:r>
    </w:p>
    <w:p>
      <w:pPr/>
      <w:r>
        <w:rPr>
          <w:lang w:val="sw_KE" w:bidi="sw_KE"/>
        </w:rPr>
      </w:r>
      <w:r>
        <w:rPr>
          <w:lang w:val="sw_KE" w:bidi="sw_KE"/>
        </w:rPr>
        <w:t xml:space="preserve">Onyesha picha za wanyama: </w:t>
      </w:r>
      <w:r>
        <w:rPr>
          <w:b/>
          <w:lang w:val="sw_KE" w:bidi="sw_KE"/>
        </w:rPr>
        <w:t>kondoo</w:t>
      </w:r>
      <w:r>
        <w:rPr>
          <w:lang w:val="sw_KE" w:bidi="sw_KE"/>
        </w:rPr>
        <w:t xml:space="preserve">, </w:t>
      </w:r>
      <w:r>
        <w:rPr>
          <w:b/>
          <w:lang w:val="sw_KE" w:bidi="sw_KE"/>
        </w:rPr>
        <w:t>mbuzi</w:t>
      </w:r>
      <w:r>
        <w:rPr>
          <w:lang w:val="sw_KE" w:bidi="sw_KE"/>
        </w:rPr>
        <w:t xml:space="preserve">, </w:t>
      </w:r>
      <w:r>
        <w:rPr>
          <w:b/>
          <w:lang w:val="sw_KE" w:bidi="sw_KE"/>
        </w:rPr>
        <w:t>punda</w:t>
      </w:r>
      <w:r>
        <w:rPr>
          <w:lang w:val="sw_KE" w:bidi="sw_KE"/>
        </w:rPr>
        <w:t xml:space="preserve">, </w:t>
      </w:r>
      <w:r>
        <w:rPr>
          <w:b/>
          <w:lang w:val="sw_KE" w:bidi="sw_KE"/>
        </w:rPr>
        <w:t>ngamia</w:t>
      </w:r>
      <w:r>
        <w:rPr>
          <w:lang w:val="sw_KE" w:bidi="sw_KE"/>
        </w:rPr>
        <w:t>.</w:t>
      </w:r>
    </w:p>
    <w:p>
      <w:pPr/>
      <w:r>
        <w:rPr>
          <w:lang w:val="sw_KE" w:bidi="sw_KE"/>
        </w:rPr>
      </w:r>
      <w:r>
        <w:rPr>
          <w:lang w:val="sw_KE" w:bidi="sw_KE"/>
        </w:rPr>
        <w:t>Mtumishi kisha anamwambia tena Labani hadithi ya safari yake ili kupata Isaka mke. Maneno ni sawa sana na mazungumzo ya kwanza kati ya mtumishi na Rebeka. Tofauti moja inayoonekana ni: "Bwana ambaye ninatembea mbele yake." Mapema wakati Bwana alionekana kwa Ibrahimu, alisema, "Tembea mbele yangu na ukose lawama." "Tembea mbele yangu" ina maana "Kuishi kwa makubaliano na mapenzi yangu," "Fanya kama ninakuuliza," "Tii." "Malaika wake" ni tena malaika wa Mungu kama ilivyotajwa mapema katika hadithi. Si malaika wa huduma.</w:t>
      </w:r>
    </w:p>
    <w:p>
      <w:pPr/>
      <w:r>
        <w:rPr>
          <w:lang w:val="sw_KE" w:bidi="sw_KE"/>
        </w:rPr>
      </w:r>
      <w:r>
        <w:rPr>
          <w:lang w:val="sw_KE" w:bidi="sw_KE"/>
        </w:rPr>
        <w:t>Mtumishi alianza kumwambia Labani kuhusu kile kilichotokea siku hiyo na kisima. Maneno ni sawa sana na ya awali. Tumia maneno sawa uliyotumia ili kutafsiri katika mistari hiyo kama vile chemichemi,mkebe. "Kuomba moyoni mwangu" inatuambia kwamba mtumishi aliomba kwa Mungu kimya katika kisima.</w:t>
      </w:r>
    </w:p>
    <w:p>
      <w:pPr/>
      <w:r>
        <w:rPr>
          <w:lang w:val="sw_KE" w:bidi="sw_KE"/>
        </w:rPr>
      </w:r>
      <w:r>
        <w:rPr>
          <w:lang w:val="sw_KE" w:bidi="sw_KE"/>
        </w:rPr>
        <w:t>Kama mtumishi anasimulia tena hadithi kwa Laban, hakutaja kwamba Rebeka alimwita, "bwana" au kuhusu swali lake kuhusu mahali pa kukaa kwa usiku.</w:t>
      </w:r>
    </w:p>
    <w:p>
      <w:pPr/>
      <w:r>
        <w:rPr>
          <w:lang w:val="sw_KE" w:bidi="sw_KE"/>
        </w:rPr>
      </w:r>
      <w:r>
        <w:rPr>
          <w:lang w:val="sw_KE" w:bidi="sw_KE"/>
        </w:rPr>
        <w:t>Mtumishi alitumia neno la mpito, "sasa," kwa ombi rasmi la mtumishi kwa Laban na Bethueli kwa ndoa kati ya Isaka na Rebeka. Bethueli baadaye anatajwa kama kuwa sasa baadaye katika hadithi. Zoezi sahihi lilikuwa kuuliza wazee wa familia kwanza kabla ya kuuliza maoni ya msichana mdogo. Mtumishi aliwauliza wanaume kwa upendo sawa usioshindwa na fadhili uaminifu ambao Bwana alimwonyesha. Mtumishi alihitimisha ombi la ndoa na msemo wa Kiebrania: "Kwamba ninaweza kugeuka kwa mkono wangu wa kulia au mkono wa kushoto." Hii ina maana kwamba mtumishi jibu ili ajue nini cha kufanya baadaye.</w:t>
      </w:r>
    </w:p>
    <w:p>
      <w:pPr/>
      <w:r>
        <w:rPr>
          <w:lang w:val="sw_KE" w:bidi="sw_KE"/>
        </w:rPr>
      </w:r>
      <w:r>
        <w:rPr>
          <w:lang w:val="sw_KE" w:bidi="sw_KE"/>
        </w:rPr>
        <w:t>Sitisha na mjadili: Ndoa zimepangwa vipi katika utamaduni wako? Je, mwanamke aliulizwa? Je, jamaa wa kiume au wa kike wanadhibitije mazungumzo? Uamuzi wa mwisho unafanywa vipi? Je, kuna misemo yoyote ya kuvutia katika lugha yako ambayo inahusiana na desturi za ndoa?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Rebeka alirudi kijijini na kuonyesha familia yake na kaka yake Laban vito na kuwaambia kuhusu mtu aliyekutana naye katika kisima.</w:t>
      </w:r>
    </w:p>
    <w:p>
      <w:pPr/>
      <w:r>
        <w:rPr>
          <w:lang w:val="sw_KE" w:bidi="sw_KE"/>
        </w:rPr>
      </w:r>
      <w:r>
        <w:rPr>
          <w:lang w:val="sw_KE" w:bidi="sw_KE"/>
        </w:rPr>
        <w:t>Tukio la pili: Labani alikimbia kisimani ili kumsalimu mgeni na kumwalika mtumishi na msafara wake ikiwa ni pamoja na ngamia na madereva wa ngamia kurudi nyumbani kwao.</w:t>
      </w:r>
    </w:p>
    <w:p>
      <w:pPr/>
      <w:r>
        <w:rPr>
          <w:lang w:val="sw_KE" w:bidi="sw_KE"/>
        </w:rPr>
      </w:r>
      <w:r>
        <w:rPr>
          <w:b/>
          <w:lang w:val="sw_KE" w:bidi="sw_KE"/>
        </w:rPr>
        <w:t>Tukio la tatu:</w:t>
      </w:r>
      <w:r>
        <w:rPr>
          <w:lang w:val="sw_KE" w:bidi="sw_KE"/>
        </w:rPr>
        <w:t xml:space="preserve"> Mtumishi na madereva wa ngamia wanapata wanyama walioko kwa usiku na chakula na majani kwa vitanda.</w:t>
      </w:r>
    </w:p>
    <w:p>
      <w:pPr/>
      <w:r>
        <w:rPr>
          <w:lang w:val="sw_KE" w:bidi="sw_KE"/>
        </w:rPr>
      </w:r>
      <w:r>
        <w:rPr>
          <w:b/>
          <w:lang w:val="sw_KE" w:bidi="sw_KE"/>
        </w:rPr>
        <w:t>Tukio la nne:</w:t>
      </w:r>
      <w:r>
        <w:rPr>
          <w:lang w:val="sw_KE" w:bidi="sw_KE"/>
        </w:rPr>
        <w:t xml:space="preserve"> Mtumishi anasimulia kwa Labani na Bethueli mfululizo wa matukio ambayo yalimwongoza nyumbani kwao. Mtumishi aliomba uamuzi wa Labani na Bethueli juu ya ndoa iliyopendekezwa ya Isaka na Rebeka.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Bethueli</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Madereva wa ngamia / watumishi wengine</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Ibrahimu alimtuma mtumishi wake aliyemwamini zaidi arudi katika nchi ya Ibrahimu ili kupata mke kwa mwana wa Ibrahimu, Isaka. Mtumishi aliwasili tu nje ya mji katika kisima cha mtaani. Huko alikutana na Rebeka, mpwa wa Ibrahimu, anayeweza kuwa bibi harusi kwa Isaka. Baada ya kumpa mtumishi na ngamia zake maji, mtumishi alimzawadi kwa pete ya pua ya dhahabu na bangili 2 za dhahabu.</w:t>
      </w:r>
    </w:p>
    <w:p>
      <w:pPr/>
      <w:r>
        <w:rPr>
          <w:lang w:val="sw_KE" w:bidi="sw_KE"/>
        </w:rPr>
      </w:r>
      <w:r>
        <w:rPr>
          <w:lang w:val="sw_KE" w:bidi="sw_KE"/>
        </w:rPr>
        <w:t>Rebeka alikimbia nyumbani ili kuiambia familia yake kila kitu ambacho kilikuwa kimetokea. Familia ya Rebeka na kaka yake, Laban, walisikia hadithi yake. Kumbuka, Labani yuko katikati ya hadithi hii na katika hadithi za baadaye na anaonekana kuhamasishwa na pesa. Wakati aliona zawadi, Laban alikimbia kutoka kisima mara moja ili kumwalika mtumishi kwenye nyumba yao ili kuishi. Aliona mtu huyo na kusema, "Njoo na kukaa pamoja nasi, ninyi ambao wanabarikiwa na BWANA! Kwa nini unasimama nje ya mji, wakati nina chumba tayari kwa ajili yenu, na mahali pa ngamia?"</w:t>
      </w:r>
    </w:p>
    <w:p>
      <w:pPr/>
      <w:r>
        <w:rPr>
          <w:lang w:val="sw_KE" w:bidi="sw_KE"/>
        </w:rPr>
      </w:r>
      <w:r>
        <w:rPr>
          <w:lang w:val="sw_KE" w:bidi="sw_KE"/>
        </w:rPr>
        <w:t>Kwa hiyo mtu huyo alikwenda nyumbani na Labani na alitoa chakula na mahali pa kulala kwa ngamia na madereva wa ngamia. Pia aliwapa maji madereva wa ngamia ambao walikuja na mtumishi kwa ajili yao kuosha miguu yao. Kisha chakula kilitumiwa. Kumbuka mambo haya yote yalikuwa ya desturi kwa mwenyeji mzuri katika utamaduni huo. Lakini mtumishi alisema, "Sitaki kula mpaka nimekuambia kwa nini nimekuja." Labani, akajibu, "Tuambie." Kumbuka "sisi" inarejelea yeye na Bethueli, baba ya Rebeka.</w:t>
      </w:r>
    </w:p>
    <w:p>
      <w:pPr/>
      <w:r>
        <w:rPr>
          <w:lang w:val="sw_KE" w:bidi="sw_KE"/>
        </w:rPr>
      </w:r>
      <w:r>
        <w:rPr>
          <w:lang w:val="sw_KE" w:bidi="sw_KE"/>
        </w:rPr>
        <w:t>Mtumishi alielezea, "BWANA amembariki sana bwana wangu, Ibrahimu. Amekuwa mtu tajiri sana. BWANA amempa makundi ya kondoo na mbuzi, mifugo ya wanyama, fedha nyingi na dhahabu, punda, na watumishi wa wanaume na wanawake." Kumbuka kufikiria kupitia njia bora ya kuagiza orodha hii ya mali kwa utamaduni wako.</w:t>
      </w:r>
    </w:p>
    <w:p>
      <w:pPr/>
      <w:r>
        <w:rPr>
          <w:lang w:val="sw_KE" w:bidi="sw_KE"/>
        </w:rPr>
      </w:r>
      <w:r>
        <w:rPr>
          <w:lang w:val="sw_KE" w:bidi="sw_KE"/>
        </w:rPr>
        <w:t>Mtumishi anasimulia mazungumzo yake na Ibrahimu kwa familia. Mtumishi alielezea masharti ya kiapo na jinsi angeweza kuachiwa huru kutoka kwake. "Bwana wangu akasema, 'BWANA, ambaye nimeishi mbele zake, atamtuma malaika wake pamoja nawe na kufanyikisha safari yako.'" Kumbuka, hii si malaika wa huduma, lakini udhihirisho au maonyesho ya Mungu Mwenyewe. "Ndio, lazima upate mke kwa mwana wangu kutoka kati ya watu wangu, familia ya baba yangu."</w:t>
      </w:r>
    </w:p>
    <w:p>
      <w:pPr/>
      <w:r>
        <w:rPr>
          <w:lang w:val="sw_KE" w:bidi="sw_KE"/>
        </w:rPr>
      </w:r>
      <w:r>
        <w:rPr>
          <w:lang w:val="sw_KE" w:bidi="sw_KE"/>
        </w:rPr>
        <w:t>Kumbuka, kwamba mazungumzo yalikuwa katika siku za nyuma katika nyumba ya Ibrahimu. Sasa mazungumzo yanabadilika kwa matukio ya siku. Kumbuka kwamba mtumishi anarudi karibu kila neno kama katika vifungu vya awali.</w:t>
      </w:r>
    </w:p>
    <w:p>
      <w:pPr/>
      <w:r>
        <w:rPr>
          <w:lang w:val="sw_KE" w:bidi="sw_KE"/>
        </w:rPr>
      </w:r>
      <w:r>
        <w:rPr>
          <w:lang w:val="sw_KE" w:bidi="sw_KE"/>
        </w:rPr>
        <w:t>Kumbuka, hadithi inabadilika kidogo hapa na mtumishi "kuweka" vito kwenye Rebeka na hakumwambia aliuliza kuhusu mahali pa kukaa usiku. "Kisha niliweka pete katika pua yake na bangili kwenye mikono yake, na nikanamisha kichwa changu na kumshukuru BWANA. Nilimsifu Bwana, Mungu wa bwana wangu Abrahamu, kwa sababu aliniongoza moja kwa moja kwa mpwa wa bwana wangu ili niwe mke wa mwana wake."</w:t>
      </w:r>
    </w:p>
    <w:p>
      <w:pPr/>
      <w:r>
        <w:rPr>
          <w:lang w:val="sw_KE" w:bidi="sw_KE"/>
        </w:rPr>
      </w:r>
      <w:r>
        <w:rPr>
          <w:lang w:val="sw_KE" w:bidi="sw_KE"/>
        </w:rPr>
        <w:t>Akizungumza kwa Laban na Bethueli, "Tafadhali niambie je, utaonyesha upendo usio na kushindwa na uaminifu kwa bwana wangu? Tafadhali niambie ndiyo au hapana, kwa hiyo nitajua nini cha kufanya baadaye."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Bethueli</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Madereva wa ngamia/watumishi wengine</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igizo. Ibrahimu alimtuma mtumishi wake aliyemwamini zaidi arudi katika nchi ya Abrahamu ili kumtafutia mke mwana wa Ibrahimu, Isaka. Mtumishi aliwasili tu nje ya mji katika kisima cha ndani. Huko alikutana na Rebeka, mpwa wa Ibrahimu, na bibi harusi anayeweza kwa Isaka. Baada ya kumpa mtumishi na ngamia zake maji, mtumishi alimzawadi kwa pete ya pua ya dhahabu na bangili 2 za dhahabu.</w:t>
      </w:r>
    </w:p>
    <w:p>
      <w:pPr/>
      <w:r>
        <w:rPr>
          <w:lang w:val="sw_KE" w:bidi="sw_KE"/>
        </w:rPr>
      </w:r>
      <w:r>
        <w:rPr>
          <w:lang w:val="sw_KE" w:bidi="sw_KE"/>
        </w:rPr>
        <w:t>Rebeka alikimbia nyumbani ili kuiambia familia yake kila kitu ambacho kilikuwa kimetokea. Familia ya Rebeka na kaka yake, Laban, walisikia hadithi yake. Wakati aliona zawadi, Laban alikimbia kutoka kisima mara moja ili kumwalika mtumishi kwenye nyumba yao ili kukaa. Aliona mtu huyo na kusema, "Njoo na kukaa pamoja nasi, ninyi ambao wanabarikiwa na BWANA! Kwa nini unasimama nje ya mji, wakati nina chumba tayari kwa ajili yenu, na mahali kwa ngamia?"</w:t>
      </w:r>
    </w:p>
    <w:p>
      <w:pPr/>
      <w:r>
        <w:rPr>
          <w:lang w:val="sw_KE" w:bidi="sw_KE"/>
        </w:rPr>
      </w:r>
      <w:r>
        <w:rPr>
          <w:lang w:val="sw_KE" w:bidi="sw_KE"/>
        </w:rPr>
        <w:t>Sitisha igizo. Muulize mwigizaji anayeigiza Rebeka, "Unahisi vipi?" Unaweza kusikia mambo kama "Msisimko! Wow, vito nzuri!" na "Kushangaza, kwa nini mtu huyu alikuwa mkarimu sana?" na "Kwa haraka kuonyesha mama yangu na kuiambia familia kuhusu mgeni kutoka nyumba ya Ibrahimu." Muulize mwigizaji anayeigiza Laban, "Unahisi vipi?" Unaweza kusikia mambo kama "Kushangaa! Rebeka alipata wapi vito hivyo vya dhahabu?" "Furaha! Mtu huyu ni tajiri na anatoa zawadi za gharama kubwa," na "Woga. Nitakuwa na malipo ya kupata kila kitu tayari kwa baba yangu. Ninatumaini ninafanya sawa." Anzisha tena igizo.</w:t>
      </w:r>
    </w:p>
    <w:p>
      <w:pPr/>
      <w:r>
        <w:rPr>
          <w:lang w:val="sw_KE" w:bidi="sw_KE"/>
        </w:rPr>
      </w:r>
      <w:r>
        <w:rPr>
          <w:lang w:val="sw_KE" w:bidi="sw_KE"/>
        </w:rPr>
        <w:t>Kwa hiyo mtu alikwenda nyumbani na Laban, na Laban alibeba ngamia, akawapa majani kwa vitanda, na chakula. Pia alitoa maji kwa madereva wa ngamia ambao walikuja na mtumishi kwa ajili yao kuosha miguu yao. Kisha chakula kilitumiwa. Lakini mtumishi alisema, "Sitaki kula mpaka nimekuambia kwa nini nimekuja." Laban, akajibu, "Tuambie."</w:t>
      </w:r>
    </w:p>
    <w:p>
      <w:pPr/>
      <w:r>
        <w:rPr>
          <w:lang w:val="sw_KE" w:bidi="sw_KE"/>
        </w:rPr>
      </w:r>
      <w:r>
        <w:rPr>
          <w:lang w:val="sw_KE" w:bidi="sw_KE"/>
        </w:rPr>
        <w:t>Sitisha kitendo: Muulize mwigizaji anayeigiza mtumishi "Unahisi vipi?" Unaweza kusikia mambo kama "Furaha. Ndugu ya Rebeka amekuja kunisalimia na kunialika nyumbani kwao," "Shukrani, Mungu alijibu maombi yangu mara moja." Muulize mwigizaji anayeigiza Laban, "Unahisi vipi?" "Uchovu, mwenyeji ni kazi ngumu!" na "Furaha, anatarajia mjadala." Anzisha tena igizo.</w:t>
      </w:r>
    </w:p>
    <w:p>
      <w:pPr/>
      <w:r>
        <w:rPr>
          <w:lang w:val="sw_KE" w:bidi="sw_KE"/>
        </w:rPr>
      </w:r>
      <w:r>
        <w:rPr>
          <w:lang w:val="sw_KE" w:bidi="sw_KE"/>
        </w:rPr>
        <w:t>Mtumishi alielezea, "BWANA amembariki sana bwana wangu, Ibrahimu. Amekuwa mtu tajiri. BWANA amempa makundi ya kondoo na mbuzi, mifugo ya wanyama, fedha nyingi na dhahabu, punda, na watumishi wa wanaume na wanawake." Sarah, mke wa bwana wangu Ibrahimu, alikuwa mzee sana wakati alizaa mwana wa bwana wangu, Isaka, na bwana wangu amempa kila kitu anachomiliki. Bwana wangu alinifanya kuchukua kiapo. Alisema, "Usiruhusu mwana wangu kuoa mmoja wa wanawake hawa wa Kanaani wa ndani. Nenda kwenye nyumba ya baba yangu, kwa jamaa zangu na upate mke huko kwa mwana wangu." Lakini nilisema kwa bwana wangu, "Nini kama siwezi kupata mwanamke mdogo ambaye yuko tayari kurudi pamoja nami?" Bwana wangu alisema, "BWANA, ambaye nimeishi katika uwepo wake, atamtuma malaika wake pamoja nawe na kufanya utume wako kufanikiwa. Ndio, lazima upate mke kwa mwana wangu kutoka kati ya watu wangu, familia ya baba yangu. Kisha utakuwa umetimiza kiapo chako. Lakini kama unakwenda jamaa zangu na wanakataa kumruhusu aende pamoja nawe, utakuwa huru kutoka kwa kiapo changu."</w:t>
      </w:r>
    </w:p>
    <w:p>
      <w:pPr/>
      <w:r>
        <w:rPr>
          <w:lang w:val="sw_KE" w:bidi="sw_KE"/>
        </w:rPr>
      </w:r>
      <w:r>
        <w:rPr>
          <w:lang w:val="sw_KE" w:bidi="sw_KE"/>
        </w:rPr>
        <w:t>Sitisha igizo. Muulize mwigizaji anayeigiza mtumishi "Unahisi vipi?" Unaweza kusikia mambo kama "Mawazo. Ni lazima nieleze kabisa kile ambacho kimeleta hapa," na "Msisimko. Tazama jinsi Mungu amabariki bwana wangu." Muulize mwigizaji anayeigiza Laban, "Unahisi vipi?" "Msisimko. Mjomba wangu Ibrahimu ni tajiri!" na "Hisia mchanganyiko, ninafurahi kwa Rebeka lakini nitamkosa dada yangu. Ataenda mbali sana." Muulize mwigizaji anayeigiza Rebeka, "Unahisi vipi?" "Kushangaza. Kwa nini mgeni huyu yuko hapa leo?" na "Furaha. Wow, ninafurahi kwa kweli nilimtendea mtu huyu kwa heshima kwa kumpa maji na maji kwa ngamia zake," "Kuridhika. Sikuelewa kwa nini kijana mwenyewe hakikuja." Anzisha tena igizo.</w:t>
      </w:r>
    </w:p>
    <w:p>
      <w:pPr/>
      <w:r>
        <w:rPr>
          <w:lang w:val="sw_KE" w:bidi="sw_KE"/>
        </w:rPr>
      </w:r>
      <w:r>
        <w:rPr>
          <w:lang w:val="sw_KE" w:bidi="sw_KE"/>
        </w:rPr>
        <w:t>Leo, nilikuja chemchemi nje tu ya mji, nilianza kuomba "BWANA, Mungu wa bwana wangu Ibrahimu, tafadhali fanya safari yangu ifaulu. Ninasimama kando ya chemchemi hii, ninasubiri mwanamke mdogo kutoka ili kupata maji, na ninasema, "Tafadhali nipe maji kutoka kwa chupa yako ili kunywa." Kisha wacha aseme kurudi kuniambia, "Kunywa maji haya na nitapata maji kwa ngamia zako." Ikiwa anasema hii, nitajua BWANA amemchagua kwa mwana wa bwana wangu."</w:t>
      </w:r>
    </w:p>
    <w:p>
      <w:pPr/>
      <w:r>
        <w:rPr>
          <w:lang w:val="sw_KE" w:bidi="sw_KE"/>
        </w:rPr>
      </w:r>
      <w:r>
        <w:rPr>
          <w:lang w:val="sw_KE" w:bidi="sw_KE"/>
        </w:rPr>
        <w:t>Sitisha igizo. Muulize mwigizaji anayeigiza mtumishi "Unahisi vipi?" Unaweza kusikia mambo kama: "Tahadhari. Ni lazima nieleze kwa makini matukio ya leo," na "Furaha. Bwana amepanga hii yote." Muulize mwigizaji anayeigiza Laban, "Unahisi vipi?" "Nia. Ninataka kusikia kutoka kwa mtu huyu ni nini kilichotokea," na "Tahadhari. Tutapata pesa nyingi katika mpango huu? Yeye ni mzuri na anafanya kazi kwa bidii." Muulize mwigizaji anayeigiza Rebeka, "Unahisi vipi?" "Aibu. Mjadala huu wote ni kuhusu mimi," na "Furaha lakini huzuni. Najua ni lazima nioe mtu kwa hiyo ni nzuri yeye ni tajiri, lakini huzuni kuondoka familia yangu na kuishi mbali sana." Anzisha tena igizo.</w:t>
      </w:r>
    </w:p>
    <w:p>
      <w:pPr/>
      <w:r>
        <w:rPr>
          <w:lang w:val="sw_KE" w:bidi="sw_KE"/>
        </w:rPr>
      </w:r>
      <w:r>
        <w:rPr>
          <w:lang w:val="sw_KE" w:bidi="sw_KE"/>
        </w:rPr>
        <w:t>Kabla ya kumaliza sala yangu ya kimya, Rebeka alitoka mji na chupa yake ya maji kwenye bega lake. Alishuka chemchemi na got maji. Nilisema kwa yeye, "Tafadhali nipe kinywaji." Aliacha haraka chupa yake kutoka kwa bega lake na kusema, "Kunywa hii. Nitakuwa pia kupata maji kwa ngamia zako." Kwa hiyo, nilikunywa, na alitoa maji kwa ngamia zangu pia. Wakati nilimwuliza, "Baba yako ni nani?" alijibu, "Baba yangu ni Bethueli, mwana wa Milka na Nahor." Kisha niliweka pete katika pua yake na bangili kwenye mikono yake, na niliinama kichwa changu na kumshukuru BWANA. Nilimsifu Bwana, Mungu wa bwana wangu Ibrahimu, kwa sababu aliniongoza moja kwa moja kwa mpwa wa bwana wangu ili kuwa mke wa mwana wake.</w:t>
      </w:r>
    </w:p>
    <w:p>
      <w:pPr/>
      <w:r>
        <w:rPr>
          <w:lang w:val="sw_KE" w:bidi="sw_KE"/>
        </w:rPr>
      </w:r>
      <w:r>
        <w:rPr>
          <w:lang w:val="sw_KE" w:bidi="sw_KE"/>
        </w:rPr>
        <w:t>Sitisha igizo. Muulize mwigizaji anayeigiza mtumishi "Unahisi vipi?" Unaweza kusikia mambo kama "Shukrani. BWANA ameniongoza kwa msichana huyu inaonekana kama nilivyoomba." na "Wasiwasi. Je, anapatikana? Je, familia hii itashirikiana?" Muulize mwigizaji anayeigiza Laban, "Unahisi vipi?" "Furaha. Dada yangu alifanya vizuri kwa kuheshimu mtu." Na "Nia. Mjomba wangu Ibrahimu hatimaye ametuma habari." Muulize mwigizaji anayeigiza Rebeka, "Unahisi vipi?" "Aibu. Mjadala huu wote kuhusu mimi!" "Hii yote ni ya kuvutia sana mgeni anaonekana." Na "Furaha. Wow, ninafurahi kwa kweli nilimtendea mtu huyu kwa heshima kwa kumpa maji na maji kwa ngamia zake." Anzisha tena igizo.</w:t>
      </w:r>
    </w:p>
    <w:p>
      <w:pPr/>
      <w:r>
        <w:rPr>
          <w:lang w:val="sw_KE" w:bidi="sw_KE"/>
        </w:rPr>
      </w:r>
      <w:r>
        <w:rPr>
          <w:lang w:val="sw_KE" w:bidi="sw_KE"/>
        </w:rPr>
        <w:t>Akizungumza kwa Laban na Bethueli, "Tafadhali niambie je, utaonyesha upendo usio na kushindwa na uaminifu kwa bwana wangu? Tafadhali niambie ndiyo au hapana, kwa hiyo nitajua nini cha kufanya baadaye."</w:t>
      </w:r>
    </w:p>
    <w:p>
      <w:pPr/>
      <w:r>
        <w:rPr>
          <w:lang w:val="sw_KE" w:bidi="sw_KE"/>
        </w:rPr>
      </w:r>
      <w:r>
        <w:rPr>
          <w:lang w:val="sw_KE" w:bidi="sw_KE"/>
        </w:rPr>
        <w:t>Muulize mwigizaji anayeigiza mtumishi "Unahisi vipi?" Unaweza kusikia mambo kama "Furaha. Nimewasilisha hadithi nzima. Ni nini kitakuwa jibu lao?" na "Uaminifu. Kwa nini mtu yeyote angekataa pendekezo hili linaloongozwa na Mungu na baraka yake?" Muulize mwigizaji anayeigiza Laban, "Unahisi vipi?" "Nzito. Hii ni uamuzi kubwa." Na "Furaha kwamba baba yangu yuko hapa pia ili kusaidia na uamuzi huu." "Pia. Nitakuwa na kiasi gani?" Muulize mwigizaji anayeigiza Rebeka, "Unahisi vipi?" "Woga. Baba yangu na kaka yangu watasema nini? Hii ni siku zangu za baadaye wanajadili." "Msisimko, nitaoa mtu tajiri!" Muulize mwigizaji anayeigiza Bethueli, "Unahisi vipi?" Unaweza kusikia mambo kama: "Huzuni. Nilijua siku hii ingekuja kwa mtoto wangu msichana," na "Furaha, Hii ni ofa ya ukarimu kutoka kwa familia ya kaka yangu Ibrahimu," na "Kushangaa. Abramu aliondoka miaka iliyopita. Sasa ni tajiri, na mwana na mke wake Sarai." "Kuvutia. Abramu ameamua kumfuata Mungu na kukaa katika nchi hiyo Mungu aliahidi."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Mtumishi alikutana na Rebeka, mpwa wa Ibrahimu, na bibi harusi anayeweza kwa Isaka na kisima. Akampa yeye na ngamia zake maji ya kunywa. Mtumishi alimpa pete ya pua ya dhahabu na bangili 2 za dhahabu. Kuna marudio mengi katika sehemu hii kutoka kwa Mwanzo 24:1–28. Hii inajenga igizo katika hadithi.</w:t>
      </w:r>
    </w:p>
    <w:p>
      <w:pPr/>
      <w:r>
        <w:rPr>
          <w:lang w:val="sw_KE" w:bidi="sw_KE"/>
        </w:rPr>
      </w:r>
      <w:r>
        <w:rPr>
          <w:lang w:val="sw_KE" w:bidi="sw_KE"/>
        </w:rPr>
        <w:t xml:space="preserve">Sasa, Rebeka alikuwa na ndugu, Laban. Alisikia hadithi yake. Wakati aliona zawadi, Laban alikimbia kutoka kisima mara moja ili kumwalika mtumishi kwa nyumba yao ili kukaa. Inaonekana kwamba Laban amechukua jukumu la siku hadi siku kwa baba yake, Bethueli. Aliona mtu na kusema, "Njoo na kukaa pamoja nasi, </w:t>
      </w:r>
      <w:r>
        <w:rPr>
          <w:b/>
          <w:lang w:val="sw_KE" w:bidi="sw_KE"/>
        </w:rPr>
        <w:t>ninyi ambao mbarikiwa na BWANA</w:t>
      </w:r>
      <w:r>
        <w:rPr>
          <w:lang w:val="sw_KE" w:bidi="sw_KE"/>
        </w:rPr>
        <w:t xml:space="preserve">!" Inafikiriwa kwamba hii ilikuwa njia ya kumsalimu mgeni tajiri. Hapa "heri" ina maana "kusaidia, kufanya mema, kupendelea." Pia kuna hisia ya ustawi wa jumla na / au mafanikio ya nyenzo. </w:t>
      </w:r>
      <w:r>
        <w:rPr>
          <w:b/>
          <w:lang w:val="sw_KE" w:bidi="sw_KE"/>
        </w:rPr>
        <w:t>Baraka</w:t>
      </w:r>
      <w:r>
        <w:rPr>
          <w:lang w:val="sw_KE" w:bidi="sw_KE"/>
        </w:rPr>
        <w:t xml:space="preserve"> ni katika Faharasa Kuu. Tafsiri baraka kwa njia sawa ulilo nayo kabla.</w:t>
      </w:r>
    </w:p>
    <w:p>
      <w:pPr/>
      <w:r>
        <w:rPr>
          <w:lang w:val="sw_KE" w:bidi="sw_KE"/>
        </w:rPr>
      </w:r>
      <w:r>
        <w:rPr>
          <w:lang w:val="sw_KE" w:bidi="sw_KE"/>
        </w:rPr>
        <w:t xml:space="preserve">Jina la Mungu lililotumiwa katika simulizi hii ni </w:t>
      </w:r>
      <w:r>
        <w:rPr>
          <w:b/>
          <w:lang w:val="sw_KE" w:bidi="sw_KE"/>
        </w:rPr>
        <w:t>Yahweh</w:t>
      </w:r>
      <w:r>
        <w:rPr>
          <w:lang w:val="sw_KE" w:bidi="sw_KE"/>
        </w:rPr>
        <w:t xml:space="preserve">. </w:t>
      </w:r>
      <w:r>
        <w:rPr>
          <w:b/>
          <w:lang w:val="sw_KE" w:bidi="sw_KE"/>
        </w:rPr>
        <w:t>Yahweh</w:t>
      </w:r>
      <w:r>
        <w:rPr>
          <w:lang w:val="sw_KE" w:bidi="sw_KE"/>
        </w:rPr>
        <w:t xml:space="preserve"> yuko katika Faharasa Kuu.</w:t>
      </w:r>
    </w:p>
    <w:p>
      <w:pPr/>
      <w:r>
        <w:rPr>
          <w:lang w:val="sw_KE" w:bidi="sw_KE"/>
        </w:rPr>
      </w:r>
      <w:r>
        <w:rPr>
          <w:lang w:val="sw_KE" w:bidi="sw_KE"/>
        </w:rPr>
        <w:t>Wageni wanaenda nyumba ya Laban na kukaa ndani.</w:t>
      </w:r>
    </w:p>
    <w:p>
      <w:pPr/>
      <w:r>
        <w:rPr>
          <w:lang w:val="sw_KE" w:bidi="sw_KE"/>
        </w:rPr>
      </w:r>
      <w:r>
        <w:rPr>
          <w:lang w:val="sw_KE" w:bidi="sw_KE"/>
        </w:rPr>
        <w:t xml:space="preserve">Mtumishi alielezea, </w:t>
      </w:r>
      <w:r>
        <w:rPr>
          <w:b/>
          <w:lang w:val="sw_KE" w:bidi="sw_KE"/>
        </w:rPr>
        <w:t>BWANA</w:t>
      </w:r>
      <w:r>
        <w:rPr>
          <w:lang w:val="sw_KE" w:bidi="sw_KE"/>
        </w:rPr>
        <w:t xml:space="preserve"> Yahweh, jina sahihi la Mungu wa Israeli, amembariki sana bwana wangu, Ibrahimu. Amekuwa mtu tajiri.</w:t>
      </w:r>
    </w:p>
    <w:p>
      <w:pPr/>
      <w:r>
        <w:rPr>
          <w:lang w:val="sw_KE" w:bidi="sw_KE"/>
        </w:rPr>
      </w:r>
      <w:r>
        <w:rPr>
          <w:lang w:val="sw_KE" w:bidi="sw_KE"/>
        </w:rPr>
        <w:t xml:space="preserve">Bwana wangu alinifanya kuchukua </w:t>
      </w:r>
      <w:r>
        <w:rPr>
          <w:b/>
          <w:lang w:val="sw_KE" w:bidi="sw_KE"/>
        </w:rPr>
        <w:t>kiapo</w:t>
      </w:r>
      <w:r>
        <w:rPr>
          <w:lang w:val="sw_KE" w:bidi="sw_KE"/>
        </w:rPr>
        <w:t xml:space="preserve">. Kiapo kinaongezwa kwa ahadi ili watu wajue ni lazima waweke makubaliano yao na kwamba haiwezi kubadilishwa. Mtu ambaye anazungumza kiapo anamwomba Mungu kuwaadhibu kama hawatii ahadi yao. </w:t>
      </w:r>
      <w:r>
        <w:rPr>
          <w:b/>
          <w:lang w:val="sw_KE" w:bidi="sw_KE"/>
        </w:rPr>
        <w:t>Kiapo</w:t>
      </w:r>
      <w:r>
        <w:rPr>
          <w:lang w:val="sw_KE" w:bidi="sw_KE"/>
        </w:rPr>
        <w:t xml:space="preserve"> kinaweza kupatikana katika Faharasa Kuu.</w:t>
      </w:r>
    </w:p>
    <w:p>
      <w:pPr/>
      <w:r>
        <w:rPr>
          <w:lang w:val="sw_KE" w:bidi="sw_KE"/>
        </w:rPr>
      </w:r>
      <w:r>
        <w:rPr>
          <w:lang w:val="sw_KE" w:bidi="sw_KE"/>
        </w:rPr>
        <w:t xml:space="preserve">Mtumishi anarudi mengi ya mazungumzo kutoka mapema katika sura. Hii inasisitiza kwamba ni muhimu. Alisema, "Usiruhusu mwana wangu kuoa mmoja wa wanawake hawa wa Kanaani." Ibrahimu alichukua kwa umakini ahadi kutoka kwa Mungu kwamba uzao wake wangemiliki siku moja ya nchi hiyo Mungu alikuwa ameahidi. "Nenda kwenye nyumba ya baba yangu, kwa jamaa zangu na kupata mke pale kwa mwana wangu." Lakini nilisema kwa bwana wangu, "Nini kama siwezi kupata mwanamke mdogo ambaye yuko tayari kurudi pamoja nami?" Bwana wangu alisema, "BWANA, ambaye nimeishi, atamtuma </w:t>
      </w:r>
      <w:r>
        <w:rPr>
          <w:b/>
          <w:lang w:val="sw_KE" w:bidi="sw_KE"/>
        </w:rPr>
        <w:t>malaika</w:t>
      </w:r>
      <w:r>
        <w:rPr>
          <w:lang w:val="sw_KE" w:bidi="sw_KE"/>
        </w:rPr>
        <w:t xml:space="preserve"> wake pamoja nawe na kufanya utume wako kufanikiwa. Ndio, lazima upate mke kwa mwana wangu kutoka kati ya watu wangu, familia ya baba yangu. Hii ina maana familia kubwa au ukoo wa watu wa Ibrahimu. Tafsiri malaika kwa njia sawa ulilo nayo kabla. </w:t>
      </w:r>
      <w:r>
        <w:rPr>
          <w:b/>
          <w:lang w:val="sw_KE" w:bidi="sw_KE"/>
        </w:rPr>
        <w:t>Malaika</w:t>
      </w:r>
      <w:r>
        <w:rPr>
          <w:lang w:val="sw_KE" w:bidi="sw_KE"/>
        </w:rPr>
        <w:t xml:space="preserve"> yuko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wa anatakiwa kuelezea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24:50–61</w:t>
      </w:r>
      <w:r>
        <w:rPr>
          <w:lang w:val="sw_KE" w:bidi="sw_KE"/>
        </w:rPr>
      </w:r>
    </w:p>
    <w:p>
      <w:pPr>
        <w:pStyle w:val="Heading3"/>
      </w:pPr>
      <w:r>
        <w:rPr>
          <w:lang w:val="sw_KE" w:bidi="sw_KE"/>
        </w:rPr>
        <w:t>Sikiliza na Moyo</w:t>
      </w:r>
    </w:p>
    <w:p>
      <w:pPr/>
      <w:r>
        <w:rPr>
          <w:lang w:val="sw_KE" w:bidi="sw_KE"/>
        </w:rPr>
      </w:r>
      <w:r>
        <w:rPr>
          <w:lang w:val="sw_KE" w:bidi="sw_KE"/>
        </w:rPr>
        <w:t>Sikiliza kitabu cha mwanzo 24:50–61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Mtumishi wa Ibrahimu alimwambia Labani na Bethueli kusimulia tena kamili ya matukio ya kwa nini alikuja kwenye nyumba yao. BWANA, Yahweh, alimwongoza mtumishi ili kukutana na Rebeka, mke anayeweza kwa mwana wa Ibrahimu, Isaka.</w:t>
      </w:r>
    </w:p>
    <w:p>
      <w:pPr/>
      <w:r>
        <w:rPr>
          <w:lang w:val="sw_KE" w:bidi="sw_KE"/>
        </w:rPr>
      </w:r>
      <w:r>
        <w:rPr>
          <w:lang w:val="sw_KE" w:bidi="sw_KE"/>
        </w:rPr>
        <w:t>Labani kama kaka mkubwa alichukua jukumu muhimu katika kupanga ndoa ya Rebeka. Haikuwa ya kawaida katika utamaduni huo kwa kaka mkubwa kuongoza majadiliano badala ya baba. Wanaume wazee kwanza walipaswa kuamua kama mwanamke mdogo angeruhusiwa kukubali toleo la ndoa. Wanaume wote wawili walikubaliana kwamba Yahweh alileta mechi hii ya ndoa, kwa hiyo hawakutaka kubishana au kuzungumza kuhusu hilo kwa njia nzuri au kwa njia mbaya. "Mchukue na uende," haimaanishi wanapaswa kuondoka mara moja, badala ya kwamba wanaume wanatoa ruhusa yao kwa Rebeka kuoa Isaka.</w:t>
      </w:r>
    </w:p>
    <w:p>
      <w:pPr/>
      <w:r>
        <w:rPr>
          <w:lang w:val="sw_KE" w:bidi="sw_KE"/>
        </w:rPr>
      </w:r>
      <w:r>
        <w:rPr>
          <w:lang w:val="sw_KE" w:bidi="sw_KE"/>
        </w:rPr>
        <w:t>Mtumishi hashukuru wanaume lakini tena inamisha kichwa chake na kupiga magoti ili kuabudu na kumshukuru BWANA. Hii ni sawa na kitendo chake kinachopatikana mapema katika hadithi. Hadithi inahamia kwenye mfululizo mpya wa matukio na maneno ya mpito kama "na" au "kisha." Mtumishi alitoa zawadi. Mtumishi alitoa zawadi zaidi kwa Rebeka. Katika utamaduni wao familia ya mtu lazima itoe bei ya bibi harusi. Familia ya mwanamke ilitoa mahari. Zawadi hizi zilikuwa na si tu vito lakini pia vitu vingine muhimu kwa kaya yake iliyotengenezwa kwa dhahabu na fedha. Zawadi alizotoa kwa Laban na mama yao zilikuwa "ghali" na ilimaanisha kuonyesha Ibrahimu angemtunza vizuri Rebeka.</w:t>
      </w:r>
    </w:p>
    <w:p>
      <w:pPr/>
      <w:r>
        <w:rPr>
          <w:lang w:val="sw_KE" w:bidi="sw_KE"/>
        </w:rPr>
      </w:r>
      <w:r>
        <w:rPr>
          <w:lang w:val="sw_KE" w:bidi="sw_KE"/>
        </w:rPr>
        <w:t>Sitisha na mjadili: Nani anapanga ndoa katika utamaduni wako? Je, kuna bei ya bibi harusi katika utamaduni wako? Familia ya mwanamke ina jukumu la kulipa ni nini? Familia ya mtu inawajibika kwa nini? Hii imeamuliwa vipi? Je, familia zinazohusika zinabadilishana zawadi? Ni aina gani ya zawadi wanapewa kwa bibi harusi na bwana harusi na familia zao?</w:t>
      </w:r>
    </w:p>
    <w:p>
      <w:pPr/>
      <w:r>
        <w:rPr>
          <w:lang w:val="sw_KE" w:bidi="sw_KE"/>
        </w:rPr>
      </w:r>
      <w:r>
        <w:rPr>
          <w:lang w:val="sw_KE" w:bidi="sw_KE"/>
        </w:rPr>
        <w:t xml:space="preserve">Hadithi inabadilika tena na maneno "na" au "kisha." Tu baada ya majadiliano na utoaji wa zawadi, mtumishi na madereva wote wa ngamia wanakula chakula kilichotolewa kwao na majeshi yao. Asubuhi iliyofuata, mtumishi aliomba ruhusa ya kurudi kwa Ibrahimu na Isaka na Rebeka. Ingawa ilikuwa isiyo ya kawaida kwa wanaume kuuliza maoni ya mwanamke mdogo, wanaume walimwuliza kama alikuwa tayari kwenda mara </w:t>
      </w:r>
      <w:r>
        <w:rPr>
          <w:b/>
          <w:lang w:val="sw_KE" w:bidi="sw_KE"/>
        </w:rPr>
        <w:t>moja</w:t>
      </w:r>
      <w:r>
        <w:rPr>
          <w:lang w:val="sw_KE" w:bidi="sw_KE"/>
        </w:rPr>
        <w:t>. Wanaume waliuliza kama alikuwa tayari kwenda na kumtuma muuguzi wake na watumishi pamoja naye ili kusaidia kulinda usalama wa Rebeka. Siku 10 za ziada zingekuwa zitatumiwa ili kuhakikisha mpangilio ulikuwa sahihi, na angekuwa salama kwenda. Wanaume walimwuliza Rebeka kwa sababu ilihitaji hatari kwa sehemu yake.</w:t>
      </w:r>
    </w:p>
    <w:p>
      <w:pPr/>
      <w:r>
        <w:rPr>
          <w:lang w:val="sw_KE" w:bidi="sw_KE"/>
        </w:rPr>
      </w:r>
      <w:r>
        <w:rPr>
          <w:lang w:val="sw_KE" w:bidi="sw_KE"/>
        </w:rPr>
        <w:t>Muuguzi wa utoto wa Rebeka alifuatana naye. Katika muktadha huu, muuguzi ina maana mtumishi wa mwanamke ambaye alisaidia kumlea kutoka kwa utoto. Katika hadithi ya baadaye, jina la muuguzi, Debora, litatajwa. Muuguzi, Debora, aliwahi kama mtumishi wa kibinafsi. Alikuwa mtumishi mwaminifu na uhusiano wa mwisho kwa familia ya kuzaliwa kwa Rebeka. Rebeka pia alikuwa na watumishi wa wasichana kwenda pamoja naye kwa maisha yake mpya na nyumba iliyotajwa baadaye katika hadithi.</w:t>
      </w:r>
    </w:p>
    <w:p>
      <w:pPr/>
      <w:r>
        <w:rPr>
          <w:lang w:val="sw_KE" w:bidi="sw_KE"/>
        </w:rPr>
      </w:r>
      <w:r>
        <w:rPr>
          <w:lang w:val="sw_KE" w:bidi="sw_KE"/>
        </w:rPr>
        <w:t>Familia ilimtuma Rebeka na muuguzi wake na mtumishi kurudi kwa Isaka na Ibrahimu. Kabla ya kuondoka, familia ya Rebeka ilizungumza baraka rasmi, za mashairi juu yake. Wakati mshiriki wa familia alimbariki mshiriki mwingine, baraka iliaminika kuwa na nguvu kubwa. Walidhani Bwana alisikiliza na kutimiza baraka yao. Neno baraka hapa si nyenzo, baraka ya kifedha. Baraka ya kwanza ni ile ya kuweza kuzaa watoto wengi ambao kisha watakuwa na watoto mpaka kuna "idadi kubwa" ya uzao. Katika lugha yao maneno katika salamu yao yalikuwa wimbo na yalikuwa ya mashairi. Hii ni kama baraka ambayo Mungu alimpa Adamu na Hawa katika bustani ili kuwa na uzao wengi.</w:t>
      </w:r>
    </w:p>
    <w:p>
      <w:pPr/>
      <w:r>
        <w:rPr>
          <w:lang w:val="sw_KE" w:bidi="sw_KE"/>
        </w:rPr>
      </w:r>
      <w:r>
        <w:rPr>
          <w:lang w:val="sw_KE" w:bidi="sw_KE"/>
        </w:rPr>
        <w:t>Baraka ya pili ya matusi ambayo familia ya Rebeka ilitoa ilikuwa "unaweza uzao wako kumiliki lango." Hii ilimaanisha kwamba vizazi vya baadaye vitashinda miji ya maadui zao. Ilikuwa baraka ya kuwa na nguvu na ushindi juu ya maadui zao.</w:t>
      </w:r>
    </w:p>
    <w:p>
      <w:pPr/>
      <w:r>
        <w:rPr>
          <w:lang w:val="sw_KE" w:bidi="sw_KE"/>
        </w:rPr>
      </w:r>
      <w:r>
        <w:rPr>
          <w:lang w:val="sw_KE" w:bidi="sw_KE"/>
        </w:rPr>
        <w:t>Jadili: Je, utamaduni wako unatoa baraka za matusi? Je, baraka hizi za matusi zinatokea lini? Je, baraka zingine ni muhimu zaidi kuliko wengine? Kwa nini? Ni baadhi ya mifano ya baraka za matusi? Ni baraka gani za matusi ambazo ni muhimu katika utamaduni wako? Ni nini kinachohusika katika sherehe ya kuondoka ya mwanamke kuacha nyumba ya baba yake ili kwenda kwenye nyumba ya mume wake?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Mtumishi wa Ibrahimu alisimulia kaka ya Rebeka na baba ya jinsi mtumishi alikutana naye. Mkutano huu ulikuwa jibu la sala ya mtumishi Ndugu na baba wanaona hii ni kutoka kwa Bwana. Hawakatai pendekezo la ndoa.</w:t>
      </w:r>
    </w:p>
    <w:p>
      <w:pPr/>
      <w:r>
        <w:rPr>
          <w:lang w:val="sw_KE" w:bidi="sw_KE"/>
        </w:rPr>
      </w:r>
      <w:r>
        <w:rPr>
          <w:b/>
          <w:lang w:val="sw_KE" w:bidi="sw_KE"/>
        </w:rPr>
        <w:t>Tukio la pili:</w:t>
      </w:r>
      <w:r>
        <w:rPr>
          <w:lang w:val="sw_KE" w:bidi="sw_KE"/>
        </w:rPr>
        <w:t xml:space="preserve"> Mtumishi anatoa zawadi kwa bibi harusi na familia. Mtumishi na madereva wa ngamia wanakula chakula kinachotolewa na familia.</w:t>
      </w:r>
    </w:p>
    <w:p>
      <w:pPr/>
      <w:r>
        <w:rPr>
          <w:lang w:val="sw_KE" w:bidi="sw_KE"/>
        </w:rPr>
      </w:r>
      <w:r>
        <w:rPr>
          <w:b/>
          <w:lang w:val="sw_KE" w:bidi="sw_KE"/>
        </w:rPr>
        <w:t>Tukio la tatu:</w:t>
      </w:r>
      <w:r>
        <w:rPr>
          <w:lang w:val="sw_KE" w:bidi="sw_KE"/>
        </w:rPr>
        <w:t xml:space="preserve"> Asubuhi iliyofuata, mtumishi anaomba ruhusa ya kurudi Isaka na Rebeka. Laban anamwita Rebeka kumuuliza. Walimwuliza Rebeka na alikubali kuondoka mara moja.</w:t>
      </w:r>
    </w:p>
    <w:p>
      <w:pPr/>
      <w:r>
        <w:rPr>
          <w:lang w:val="sw_KE" w:bidi="sw_KE"/>
        </w:rPr>
      </w:r>
      <w:r>
        <w:rPr>
          <w:b/>
          <w:lang w:val="sw_KE" w:bidi="sw_KE"/>
        </w:rPr>
        <w:t>Tukio la nne:</w:t>
      </w:r>
      <w:r>
        <w:rPr>
          <w:lang w:val="sw_KE" w:bidi="sw_KE"/>
        </w:rPr>
        <w:t xml:space="preserve"> Mtumishi na msafara unaondoka na Rebeka akifuatana na watumishi wake na wamebarikiwa na familia yake.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Bethueli</w:t>
      </w:r>
    </w:p>
    <w:p>
      <w:pPr>
        <w:pStyle w:val="ListBullet"/>
        <w:spacing w:line="240" w:lineRule="auto"/>
        <w:ind w:left="720"/>
      </w:pPr>
      <w:r>
        <w:rPr>
          <w:lang w:val="sw_KE" w:bidi="sw_KE"/>
        </w:rPr>
      </w:r>
      <w:r>
        <w:rPr>
          <w:lang w:val="sw_KE" w:bidi="sw_KE"/>
        </w:rPr>
        <w:t>Mama ya Rebeka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Madereva wa ngamia</w:t>
      </w:r>
    </w:p>
    <w:p>
      <w:pPr>
        <w:pStyle w:val="ListBullet"/>
        <w:spacing w:line="240" w:lineRule="auto"/>
        <w:ind w:left="720"/>
      </w:pPr>
      <w:r>
        <w:rPr>
          <w:lang w:val="sw_KE" w:bidi="sw_KE"/>
        </w:rPr>
      </w:r>
      <w:r>
        <w:rPr>
          <w:lang w:val="sw_KE" w:bidi="sw_KE"/>
        </w:rPr>
        <w:t>Muuguzi wa Rebeka</w:t>
      </w:r>
    </w:p>
    <w:p>
      <w:pPr>
        <w:pStyle w:val="ListBullet"/>
        <w:spacing w:line="240" w:lineRule="auto"/>
        <w:ind w:left="720"/>
      </w:pPr>
      <w:r>
        <w:rPr>
          <w:lang w:val="sw_KE" w:bidi="sw_KE"/>
        </w:rPr>
      </w:r>
      <w:r>
        <w:rPr>
          <w:lang w:val="sw_KE" w:bidi="sw_KE"/>
        </w:rPr>
        <w:t>Watumishi wasichana wa Rebeka</w:t>
      </w:r>
    </w:p>
    <w:p>
      <w:pPr>
        <w:pStyle w:val="ListBullet"/>
        <w:spacing w:line="240" w:lineRule="auto"/>
        <w:ind w:left="720"/>
      </w:pPr>
      <w:r>
        <w:rPr>
          <w:lang w:val="sw_KE" w:bidi="sw_KE"/>
        </w:rPr>
      </w:r>
      <w:r>
        <w:rPr>
          <w:lang w:val="sw_KE" w:bidi="sw_KE"/>
        </w:rPr>
        <w:t>Kaya ya familia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Mtumishi wa Ibrahimu alimwambia Laban na Bethueli hadithi yote ya jinsi alivyompata Rebeka. Laban na Bethueli walisema. "Bwana kwa wazi amekuleta hapa, kwa hiyo hakuna chochote tunaweza kusema. Hapa ni Rebeka." Kumbuka, hii ilikuwa mazungumzo ya heshima na nzuri. Wanaume wanaotembelea walitolewa chakula cha kula. "Hapa ni" inaonyesha kwamba Rebeka alikuwa pale kwa mazungumzo ya wanaume. Walisema, "Mchukue na kwenda. Ndio, acha awe mke wa mwana wa bwana wako, kama Bwana ameongoza." Wakati mtumishi alisikia jibu lao, aliinama chini na kumwabudu Bwana. Kumbuka, mtumishi anapaswa kuwa kwenye magoti yake yanayopaswa kuinama katika msimamo wa unyenyekevu ili kumwabudu Mungu.</w:t>
      </w:r>
    </w:p>
    <w:p>
      <w:pPr/>
      <w:r>
        <w:rPr>
          <w:lang w:val="sw_KE" w:bidi="sw_KE"/>
        </w:rPr>
      </w:r>
      <w:r>
        <w:rPr>
          <w:lang w:val="sw_KE" w:bidi="sw_KE"/>
        </w:rPr>
        <w:t>Mtumishi alitoa vito vya fedha na dhahabu na mavazi na kuviwasilisha kwa Rebeka. Kumbuka kuwa na vitu ambavyo vinawekwa karibu (hakuna haja ya kununua chochote) ili kuwakilisha zawadi. Mtumishi anapaswa kumpa vitu hivi kwa Rebeka, Laban, na mama. Pia alitoa zawadi za gharama kubwa kwa kaka yake na mama.</w:t>
      </w:r>
    </w:p>
    <w:p>
      <w:pPr/>
      <w:r>
        <w:rPr>
          <w:lang w:val="sw_KE" w:bidi="sw_KE"/>
        </w:rPr>
      </w:r>
      <w:r>
        <w:rPr>
          <w:lang w:val="sw_KE" w:bidi="sw_KE"/>
        </w:rPr>
        <w:t>Kisha walikula chakula chao, na mtumishi na wanaume pamoja naye walikaa pale usiku mmoja. Kumbuka, wanaume hawa hawakuwa na shaka uchovu na njaa ya chakula kilichopikwa nyumbani.</w:t>
      </w:r>
    </w:p>
    <w:p>
      <w:pPr/>
      <w:r>
        <w:rPr>
          <w:lang w:val="sw_KE" w:bidi="sw_KE"/>
        </w:rPr>
      </w:r>
      <w:r>
        <w:rPr>
          <w:lang w:val="sw_KE" w:bidi="sw_KE"/>
        </w:rPr>
        <w:t>Mapema asubuhi iliyofuata, mtumishi alisema, "Acha niende sasa kwa bwana wangu na Rebeka wako." Laban na mama walisema, "Tunataka Rebeka kukaa pamoja nasi angalau siku kumi. Kisha anaweza kwenda." Mtumishi alisema, "Usinichelewesha. Bwana amefanya utume wangu ufanisi; sasa unirudi ili niweze kurudi kwa bwana wangu." Kumbuka, hii ni mazungumzo ya kirafiki ambayo yanawezekana nje ya wasiwasi kwa usalama wa Rebeka. Pengine hawangemwona tena. Laban na mama yake walisema, "Tutamwita Rebeka na kumwuliza kile anachofikiria." Kumbuka Rebeka hakuwa sasa kwa mazungumzo haya. Rebeka alikubali kuondoka na mtumishi.</w:t>
      </w:r>
    </w:p>
    <w:p>
      <w:pPr/>
      <w:r>
        <w:rPr>
          <w:lang w:val="sw_KE" w:bidi="sw_KE"/>
        </w:rPr>
      </w:r>
      <w:r>
        <w:rPr>
          <w:lang w:val="sw_KE" w:bidi="sw_KE"/>
        </w:rPr>
        <w:t>Familia ilisema kuahiri kwa Rebeka na kumtuma na mtumishi wa Ibrahimu na wanaume wake. Kumbuka kulikuwa na hisia nyingi mchanganyiko—kama furaha na hata baadhi ya huzuni katika kusema kwaheri kwa Rebeka na watumishi. Mwanamke ambaye alikuwa muuguzi wa mdogo wa Rebeka alikwenda pamoja naye. Kumbuka, muuguzi ni mwanamke mzee. Familia ilimpa Rebeka baraka yao maalum kama aliondoka: Kumbuka, hii haikuwa kitu cha kawaida. Baraka kama hizo kutoka kwa familia zilidhani kujibiwa na Mungu. "Dada yetu, unaweza kuwa mama ya mamilioni ya uzao! Uzao wako na wawe wenye nguvu na kushinda miji ya maadui zao."</w:t>
      </w:r>
    </w:p>
    <w:p>
      <w:pPr/>
      <w:r>
        <w:rPr>
          <w:lang w:val="sw_KE" w:bidi="sw_KE"/>
        </w:rPr>
      </w:r>
      <w:r>
        <w:rPr>
          <w:lang w:val="sw_KE" w:bidi="sw_KE"/>
        </w:rPr>
        <w:t>Kisha Rebeka na watumishi wake walipanda ngamia na kumfuata mtu. Familia ilizungumza baraka kwa Rebeka ili kuwa na watoto wengi na watoto hawa wangekuwa wenye nguvu na kushinda maadui wa baadaye. Rebeka na watumishi wake walipata ngamia zao. Familia inapaswa kupeperusha kuahiri kwa kikundi chote kinachoondoka. Mtumishi wa Ibrahimu alimchukua Rebeka, watumishi wake na kuondoka njia yake. Rebeka na mtumishi wa wanawake wanapaswa kuiga kuahiri au chochote kinachofaa katika utamaduni wako kwa familia ya Rebeka.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Bethueli</w:t>
      </w:r>
    </w:p>
    <w:p>
      <w:pPr>
        <w:pStyle w:val="ListBullet"/>
        <w:spacing w:line="240" w:lineRule="auto"/>
        <w:ind w:left="720"/>
      </w:pPr>
      <w:r>
        <w:rPr>
          <w:lang w:val="sw_KE" w:bidi="sw_KE"/>
        </w:rPr>
      </w:r>
      <w:r>
        <w:rPr>
          <w:lang w:val="sw_KE" w:bidi="sw_KE"/>
        </w:rPr>
        <w:t>Mama ya Rebeka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Madereva wa ngamia</w:t>
      </w:r>
    </w:p>
    <w:p>
      <w:pPr>
        <w:pStyle w:val="ListBullet"/>
        <w:spacing w:line="240" w:lineRule="auto"/>
        <w:ind w:left="720"/>
      </w:pPr>
      <w:r>
        <w:rPr>
          <w:lang w:val="sw_KE" w:bidi="sw_KE"/>
        </w:rPr>
      </w:r>
      <w:r>
        <w:rPr>
          <w:lang w:val="sw_KE" w:bidi="sw_KE"/>
        </w:rPr>
        <w:t>Muuguzi wa Rebeka</w:t>
      </w:r>
    </w:p>
    <w:p>
      <w:pPr>
        <w:pStyle w:val="ListBullet"/>
        <w:spacing w:line="240" w:lineRule="auto"/>
        <w:ind w:left="720"/>
      </w:pPr>
      <w:r>
        <w:rPr>
          <w:lang w:val="sw_KE" w:bidi="sw_KE"/>
        </w:rPr>
      </w:r>
      <w:r>
        <w:rPr>
          <w:lang w:val="sw_KE" w:bidi="sw_KE"/>
        </w:rPr>
        <w:t>Mtumishi wa wasichana wa Rebeka</w:t>
      </w:r>
    </w:p>
    <w:p>
      <w:pPr>
        <w:pStyle w:val="ListBullet"/>
        <w:spacing w:line="240" w:lineRule="auto"/>
        <w:ind w:left="720"/>
      </w:pPr>
      <w:r>
        <w:rPr>
          <w:lang w:val="sw_KE" w:bidi="sw_KE"/>
        </w:rPr>
      </w:r>
      <w:r>
        <w:rPr>
          <w:lang w:val="sw_KE" w:bidi="sw_KE"/>
        </w:rPr>
        <w:t>Kaya ya familia</w:t>
      </w:r>
    </w:p>
    <w:p>
      <w:pPr>
        <w:pStyle w:val="ListBullet"/>
        <w:spacing w:line="240" w:lineRule="auto"/>
        <w:ind w:left="720"/>
      </w:pPr>
      <w:r>
        <w:rPr>
          <w:lang w:val="sw_KE" w:bidi="sw_KE"/>
        </w:rPr>
      </w:r>
      <w:r>
        <w:rPr>
          <w:lang w:val="sw_KE" w:bidi="sw_KE"/>
        </w:rPr>
        <w:t>Ngamia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Mtumishi wa Ibrahimu alimwambia Laban na Bethueli hadithi yote ya jinsi alimwona Rebeka. Walisema, "Bwana kwa wazi amekuleta hapa, kwa hiyo hakuna chochote tunachoweza kusema. Hapa ni Rebeka." Walisema, "Mchukue na kwenda. Ndio, acha awe mke wa mwana wa bwana wako, kama Bwana ameongoza." Wakati mtumishi alisikia jibu lao, aliinama kwa chini na kumwabudu Bwana.</w:t>
      </w:r>
    </w:p>
    <w:p>
      <w:pPr/>
      <w:r>
        <w:rPr>
          <w:lang w:val="sw_KE" w:bidi="sw_KE"/>
        </w:rPr>
      </w:r>
      <w:r>
        <w:rPr>
          <w:lang w:val="sw_KE" w:bidi="sw_KE"/>
        </w:rPr>
        <w:t>Sitisha kitendo: Muulize mwigizaji anayeigiza mtumishi "Unahisi vipi?" Unaweza kusikia mambo kama: "Ajabu! Jibu la kushangaza kwa sala yangu!" Na "Kwa unyenyekevu, wow, Mungu ni nzuri." Muulize mwigizaji anayeigiza Laban, "Unahisi vipi?" Unaweza kusikia mambo kama: "Kushangaa. Mungu amepanga hii yote." Na "Furaha, ninafurahi dada yangu amefanya mechi nzuri kama hiyo kwa mume." Anzisha tena igizo.</w:t>
      </w:r>
    </w:p>
    <w:p>
      <w:pPr/>
      <w:r>
        <w:rPr>
          <w:lang w:val="sw_KE" w:bidi="sw_KE"/>
        </w:rPr>
      </w:r>
      <w:r>
        <w:rPr>
          <w:lang w:val="sw_KE" w:bidi="sw_KE"/>
        </w:rPr>
        <w:t>Katika tukio la pili, mtumishi alitoa fedha na dhahabu na mavazi na kuziwasilisha kwa Rebeka. Kumbuka kuwa na vitu ambavyo vinawekwa karibu (hakuna haja ya kununua chochote) ili kuwakilisha zawadi. Mtumishi anapaswa kumpa vitu hivi kwa Rebeka, Laban, na mama. Pia alitoa zawadi za gharama kubwa kwa kaka yake na mama. Kisha walikula chakula chao, na mtumishi na wanaume pamoja naye walikaa pale usiku mmoja.</w:t>
      </w:r>
    </w:p>
    <w:p>
      <w:pPr/>
      <w:r>
        <w:rPr>
          <w:lang w:val="sw_KE" w:bidi="sw_KE"/>
        </w:rPr>
      </w:r>
      <w:r>
        <w:rPr>
          <w:lang w:val="sw_KE" w:bidi="sw_KE"/>
        </w:rPr>
        <w:t>Sitisha kitendo: Muulize mwigizaji anayeigiza mtumishi "Unahisi vipi?" Unaweza kusikia mambo kama: "Furaha! Kwa hiyo furaha siku hii ni hapa. Msisimko. Isaka atakuwa na furaha sana na Rebeka mzuri. Jibu la kushangaza kwa sala yangu!" Muulize mwigizaji anayeigiza Rebeka, "Unahisi vipi?" Unaweza kusikia mambo kama, "Msisimko! Wow, ninaoa !" Na, "Je, atakuwa nzuri?" Na, "Huzuni. Sasa nitaondoka familia yangu. Siwezi kuwaona tena." Anzisha tena igizo.</w:t>
      </w:r>
    </w:p>
    <w:p>
      <w:pPr/>
      <w:r>
        <w:rPr>
          <w:lang w:val="sw_KE" w:bidi="sw_KE"/>
        </w:rPr>
      </w:r>
      <w:r>
        <w:rPr>
          <w:lang w:val="sw_KE" w:bidi="sw_KE"/>
        </w:rPr>
        <w:t>Katika tukio la tatu, asubuhi iliyofuata, mtumishi aliomba kurudi kwa bwana wake. Laban na mama waliomba Rebeka kukaa siku nyingine kumi. Kisha anaweza kwenda. Mtumishi alisema, "Usinichelewesha." Laban na mama walisema, "Tutamwita Rebeka na kumwuliza kile anachofikiria." Kumbuka Rebeka hakuwa sasa kwa mazungumzo haya asubuhi iliyofuata. Muigizaji anayeigiza Rebekah anapaswa kuingia katika eneo hilo. Waliuliza, "Je, uko tayari kuenda na mtu huyu?" Rebeka alisema, "Ndio, nitakwenda."</w:t>
      </w:r>
    </w:p>
    <w:p>
      <w:pPr/>
      <w:r>
        <w:rPr>
          <w:lang w:val="sw_KE" w:bidi="sw_KE"/>
        </w:rPr>
      </w:r>
      <w:r>
        <w:rPr>
          <w:lang w:val="sw_KE" w:bidi="sw_KE"/>
        </w:rPr>
        <w:t>Sitisha kitendo: Muulize mwigizaji anayeigiza Laban "Unahisi vipi?" Unaweza kusikia mambo kama: "Wasiwasi. Hiyo ilikuwa haraka sana. Ninatumaini hatukuharakisha hii." Na, "Furaha. Dada yangu atakuwa na mume mzuri." Muulize mwigizaji anayeigiza Bethueli, "Unahisi vipi?" Unaweza kusikia mambo kama: "Huzuni. Msichana wangu mdogo anaondoka. Je, nitamwona tena?" Na, "Furaha. Binti yangu ana mechi nzuri na mwana wa Ibrahimu. Sisi ni familia. Atamweka salama." Anzisha tena igizo.</w:t>
      </w:r>
    </w:p>
    <w:p>
      <w:pPr/>
      <w:r>
        <w:rPr>
          <w:lang w:val="sw_KE" w:bidi="sw_KE"/>
        </w:rPr>
      </w:r>
      <w:r>
        <w:rPr>
          <w:lang w:val="sw_KE" w:bidi="sw_KE"/>
        </w:rPr>
        <w:t>Familia ilisema kuahiri kwa Rebeka na kumtuma na mtumishi wa Ibrahimu na wanaume wake. Mwanamke ambaye alikuwa muuguzi wa mdogo wa Rebeka alikwenda pamoja naye. Familia ilimpa Rebeka baraka yao maalum kama aliondoka: "Dada yetu, unaweza kuwa mama ya mamilioni ya uzao! Uzao wako na wawe wenye nguvu na kushinda miji ya maadui zao." Kisha Rebeka na watumishi wake walipanda ngamia na kumfuata mtu.</w:t>
      </w:r>
    </w:p>
    <w:p>
      <w:pPr/>
      <w:r>
        <w:rPr>
          <w:lang w:val="sw_KE" w:bidi="sw_KE"/>
        </w:rPr>
      </w:r>
      <w:r>
        <w:rPr>
          <w:lang w:val="sw_KE" w:bidi="sw_KE"/>
        </w:rPr>
        <w:t>Sitisha kitendo: Muulize mwigizaji anayeigiza Rebeka, "Unahisi vipi?" Unaweza kusikia mambo kama, "Shukrani. Ninafurahi muuguzi wangu na watumishi wanakuja pia. Itafanya maisha yangu mpya rahisi." Na, "Huzuni. Namkosa mama yangu na familia yangu," na, "Furaha. Nimeota siku hii maisha yangu yote."</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Mtumishi wa Ibrahimu alimwambia Laban na Bethueli hadithi yote ya jinsi alimwona Rebeka. Walisema, "</w:t>
      </w:r>
      <w:r>
        <w:rPr>
          <w:b/>
          <w:lang w:val="sw_KE" w:bidi="sw_KE"/>
        </w:rPr>
        <w:t>Bwana</w:t>
      </w:r>
      <w:r>
        <w:rPr>
          <w:lang w:val="sw_KE" w:bidi="sw_KE"/>
        </w:rPr>
        <w:t xml:space="preserve"> kwa wazi amekuleta hapa, kwa hiyo hakuna chochote tunaweza kusema." Kila mtu alitambua Yahweh Mungu kupanga mkutano huu na kuwasilisha kwa mapenzi Yake. Neno kwa </w:t>
      </w:r>
      <w:r>
        <w:rPr>
          <w:b/>
          <w:lang w:val="sw_KE" w:bidi="sw_KE"/>
        </w:rPr>
        <w:t>Mungu</w:t>
      </w:r>
      <w:r>
        <w:rPr>
          <w:lang w:val="sw_KE" w:bidi="sw_KE"/>
        </w:rPr>
        <w:t xml:space="preserve"> katika simulizi hili ni </w:t>
      </w:r>
      <w:r>
        <w:rPr>
          <w:b/>
          <w:lang w:val="sw_KE" w:bidi="sw_KE"/>
        </w:rPr>
        <w:t>Yahweh</w:t>
      </w:r>
      <w:r>
        <w:rPr>
          <w:lang w:val="sw_KE" w:bidi="sw_KE"/>
        </w:rPr>
        <w:t xml:space="preserve">. Kutafsiri Yahweh kwa njia sawa na uliyo nayo katika vifungu vya awali. </w:t>
      </w:r>
      <w:r>
        <w:rPr>
          <w:lang w:val="sw_KE" w:bidi="sw_KE"/>
        </w:rPr>
        <w:t>Yahweh</w:t>
      </w:r>
      <w:r>
        <w:rPr>
          <w:lang w:val="sw_KE" w:bidi="sw_KE"/>
        </w:rPr>
        <w:t xml:space="preserve"> anaweza kupatikana katika Faharasa Kuu. Walisema, "Mchukue na kwenda. Ndio, acha awe mke wa mwana wa bwana wako, kama Bwana ameongoza." Wakati mtumishi alisikia jibu lao, aliinama kwa ardhi na </w:t>
      </w:r>
      <w:r>
        <w:rPr>
          <w:b/>
          <w:lang w:val="sw_KE" w:bidi="sw_KE"/>
        </w:rPr>
        <w:t>kumwabudu</w:t>
      </w:r>
      <w:r>
        <w:rPr>
          <w:lang w:val="sw_KE" w:bidi="sw_KE"/>
        </w:rPr>
        <w:t xml:space="preserve"> Bwana. </w:t>
      </w:r>
      <w:r>
        <w:rPr>
          <w:lang w:val="sw_KE" w:bidi="sw_KE"/>
        </w:rPr>
        <w:t>Ibada</w:t>
      </w:r>
      <w:r>
        <w:rPr>
          <w:lang w:val="sw_KE" w:bidi="sw_KE"/>
        </w:rPr>
        <w:t xml:space="preserve"> inaweza kupatikana katika Faharasa Kuu. Mtumishi hakushukuru wanaume, alisimama na kumshukuru Mungu mara moja. Alikuwa katika nafasi ya chini, ya unyenyekevu.</w:t>
      </w:r>
    </w:p>
    <w:p>
      <w:pPr/>
      <w:r>
        <w:rPr>
          <w:lang w:val="sw_KE" w:bidi="sw_KE"/>
        </w:rPr>
      </w:r>
      <w:r>
        <w:rPr>
          <w:lang w:val="sw_KE" w:bidi="sw_KE"/>
        </w:rPr>
        <w:t xml:space="preserve">Mtumishi alitoa zawadi ambazo </w:t>
      </w:r>
      <w:r>
        <w:rPr>
          <w:b/>
          <w:lang w:val="sw_KE" w:bidi="sw_KE"/>
        </w:rPr>
        <w:t>zilikuwa</w:t>
      </w:r>
      <w:r>
        <w:rPr>
          <w:lang w:val="sw_KE" w:bidi="sw_KE"/>
        </w:rPr>
        <w:t xml:space="preserve"> na si tu mavazi na vito lakini pia vitu vingine muhimu kwa kaya ya Rebeka iliyotengenezwa kwa dhahabu na fedha. Pia alitoa zawadi ya gharama kubwa kwa kaka yake na mama. Hii ilikuwa sehemu ya mkataba wa ndoa katika familia yao. Mtumishi hakununua Rebeka. Hakuwa mtumwa.</w:t>
      </w:r>
    </w:p>
    <w:p>
      <w:pPr/>
      <w:r>
        <w:rPr>
          <w:lang w:val="sw_KE" w:bidi="sw_KE"/>
        </w:rPr>
      </w:r>
      <w:r>
        <w:rPr>
          <w:lang w:val="sw_KE" w:bidi="sw_KE"/>
        </w:rPr>
        <w:t>Mapema asubuhi iliyofuata, mtumishi aliomba ruhusa ya kuondoka mara moja kwa sababu "Bwana amefanya utume wangu kufanikiwa." Ingawa familia ilitaka wakati zaidi, walimwita Rebeka na kumwuliza, "Je, uko tayari kwenda na mtu huyu?" Rebeka alisema, "Ndio, nitakwenda."</w:t>
      </w:r>
    </w:p>
    <w:p>
      <w:pPr/>
      <w:r>
        <w:rPr>
          <w:lang w:val="sw_KE" w:bidi="sw_KE"/>
        </w:rPr>
      </w:r>
      <w:r>
        <w:rPr>
          <w:lang w:val="sw_KE" w:bidi="sw_KE"/>
        </w:rPr>
        <w:t xml:space="preserve">Familia ilisema nzuri - bye kwa Rebeka. Familia ilimpa baraka hii </w:t>
      </w:r>
      <w:r>
        <w:rPr>
          <w:b/>
          <w:lang w:val="sw_KE" w:bidi="sw_KE"/>
        </w:rPr>
        <w:t>kama</w:t>
      </w:r>
      <w:r>
        <w:rPr>
          <w:lang w:val="sw_KE" w:bidi="sw_KE"/>
        </w:rPr>
        <w:t xml:space="preserve"> aliacha Baraka hii ilikuwa kwa watoto wengi wenye nguvu ambao wangeshinda maadui zao. </w:t>
      </w:r>
      <w:r>
        <w:rPr>
          <w:lang w:val="sw_KE" w:bidi="sw_KE"/>
        </w:rPr>
        <w:t>Baraka</w:t>
      </w:r>
      <w:r>
        <w:rPr>
          <w:lang w:val="sw_KE" w:bidi="sw_KE"/>
        </w:rPr>
        <w:t xml:space="preserve"> inaweza kupatikana katika Faharasa Kuu.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kusitisha. Fanya hivyo mpaka kikundi kisimulie tena simulizi yote. Wanachama wa kikundi wanaweza kusahihishana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24:62–67</w:t>
      </w:r>
      <w:r>
        <w:rPr>
          <w:lang w:val="sw_KE" w:bidi="sw_KE"/>
        </w:rPr>
      </w:r>
    </w:p>
    <w:p>
      <w:pPr>
        <w:pStyle w:val="Heading3"/>
      </w:pPr>
      <w:r>
        <w:rPr>
          <w:lang w:val="sw_KE" w:bidi="sw_KE"/>
        </w:rPr>
        <w:t>Sikiliza na Moyo</w:t>
      </w:r>
    </w:p>
    <w:p>
      <w:pPr/>
      <w:r>
        <w:rPr>
          <w:lang w:val="sw_KE" w:bidi="sw_KE"/>
        </w:rPr>
      </w:r>
      <w:r>
        <w:rPr>
          <w:lang w:val="sw_KE" w:bidi="sw_KE"/>
        </w:rPr>
        <w:t>Sikiliza kitabu cha mwanzo 24:62–67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Mtumishi wa Ibrahimu, Rebeka, na watumishi wake waliondoka nyumbani kwa Rebeka na walisafiri kukutana na Isaka ili kuwa mke wake.</w:t>
      </w:r>
    </w:p>
    <w:p>
      <w:pPr/>
      <w:r>
        <w:rPr>
          <w:lang w:val="sw_KE" w:bidi="sw_KE"/>
        </w:rPr>
      </w:r>
      <w:r>
        <w:rPr>
          <w:lang w:val="sw_KE" w:bidi="sw_KE"/>
        </w:rPr>
        <w:t>Walisafiri kwenye ngamia kwenda nyumbani kwa Isaka katika jangwa la Negev. Negev ni mkoa wa kusini wa jangwa wa nchi ya Kanaani. Kuna mvua ndogo na si vyanzo vingi vya maji. Katika msimu wa mvua, wanyama wanalisha huko. Inaonekana kwamba Isaka au Isaka na Ibrahimu walihamia kusini kutoka Hebroni ambapo Ibrahimu aliishi awali. Isaka alirudi kutoka Beer Lahai Roi. Jina linamaanisha "kisima cha Yule Aliye Hai ambaye ananiona." Ni mahali ambapo Hagari alikutana na malaika wa BWANA miaka kabla ya Isaka kuzaliwa.</w:t>
      </w:r>
    </w:p>
    <w:p>
      <w:pPr/>
      <w:r>
        <w:rPr>
          <w:lang w:val="sw_KE" w:bidi="sw_KE"/>
        </w:rPr>
      </w:r>
      <w:r>
        <w:rPr>
          <w:lang w:val="sw_KE" w:bidi="sw_KE"/>
        </w:rPr>
        <w:t xml:space="preserve">Tazama ramani ambayo inaonyesha </w:t>
      </w:r>
      <w:r>
        <w:rPr>
          <w:lang w:val="sw_KE" w:bidi="sw_KE"/>
        </w:rPr>
        <w:t>Hebroni, kusini ya Kanaani, jangwa la Negev, Beer Lahai Roi</w:t>
      </w:r>
      <w:r>
        <w:rPr>
          <w:lang w:val="sw_KE" w:bidi="sw_KE"/>
        </w:rPr>
        <w:t>.</w:t>
      </w:r>
    </w:p>
    <w:p>
      <w:pPr/>
      <w:r>
        <w:rPr>
          <w:lang w:val="sw_KE" w:bidi="sw_KE"/>
        </w:rPr>
      </w:r>
      <w:r>
        <w:rPr>
          <w:lang w:val="sw_KE" w:bidi="sw_KE"/>
        </w:rPr>
        <w:t>Jioni moja, Isaka alikuwa nje akitembea katika eneo la vijijini ambapo watu hawakulima, akitafakari. Isaka aliangalia juu na akaona ngamia wakija kuelekea yeye. Wakati huo huo Rebeka aliangalia juu na kumwona Isaka. Rebeka haraka alianguka kutoka kwa ngamia wake. Hakusimama kumfanya ngamia apige magoti ili ashuke kwenye mgongo wake mrefu.</w:t>
      </w:r>
    </w:p>
    <w:p>
      <w:pPr/>
      <w:r>
        <w:rPr>
          <w:lang w:val="sw_KE" w:bidi="sw_KE"/>
        </w:rPr>
      </w:r>
      <w:r>
        <w:rPr>
          <w:lang w:val="sw_KE" w:bidi="sw_KE"/>
        </w:rPr>
        <w:t>Mtumishi alimwita Isaka bwana wangu. Maandishi hayasema kama Ibrahimu alikufa lakini simulizi la kihistoria sasa linabadili mwelekeo kwa Isaka. Kwa hiyo, Rebeka haraka anaweka kwenye pazia. Pazia ni kipande cha kitambaa ambacho kimefungwa karibu na kichwa, mabega, na wakati mwingine uso. Ilikuwa desturi katika utamaduni huo kwa bibi harusi kuvaa pazia juu ya uso wake katika sherehe ya ndoa. Rebeka anaweka kwenye pazia ili kuonyesha heshima kwa mume wake wa baadaye na kuonyesha unyenyekevu.</w:t>
      </w:r>
    </w:p>
    <w:p>
      <w:pPr/>
      <w:r>
        <w:rPr>
          <w:lang w:val="sw_KE" w:bidi="sw_KE"/>
        </w:rPr>
      </w:r>
      <w:r>
        <w:rPr>
          <w:lang w:val="sw_KE" w:bidi="sw_KE"/>
        </w:rPr>
        <w:t>Sitisha na mjadili: Ni vipande vipi maalum vya mavazi yaliyovaliwa na bibi harusi na bwana harusi wakati wa sherehe ya ndoa katika utamaduni wako? Je, kuna vipande vyovyote maalum vya mavazi ambayo yanaonyesha heshima?</w:t>
      </w:r>
    </w:p>
    <w:p>
      <w:pPr/>
      <w:r>
        <w:rPr>
          <w:lang w:val="sw_KE" w:bidi="sw_KE"/>
        </w:rPr>
      </w:r>
      <w:r>
        <w:rPr>
          <w:lang w:val="sw_KE" w:bidi="sw_KE"/>
        </w:rPr>
        <w:t>Mwandishi anaacha maelezo katika hadithi. Mtumishi wa Mungu, Rebeka, na mtumishi wa Mungu wanasimamisha safari yao, na mtumishi anakutana na Isaka. Mtumishi alielezea yote ambayo yalitokea kwa Isaka wakati wa safari ya kumtafuta Rebeka.</w:t>
      </w:r>
    </w:p>
    <w:p>
      <w:pPr/>
      <w:r>
        <w:rPr>
          <w:lang w:val="sw_KE" w:bidi="sw_KE"/>
        </w:rPr>
      </w:r>
      <w:r>
        <w:rPr>
          <w:lang w:val="sw_KE" w:bidi="sw_KE"/>
        </w:rPr>
        <w:t>Sherehe ya ndoa haijaelezewa katika maandishi. Maneno katika maandishi ni ishara ya mfano inayotokea. Isaka alimleta Rebeka katika hema ambayo ilikuwa ya mama yake, Sarah. Katika utamaduni wao, ishara hii ilimaanisha kwamba sasa Rebeka angekuwa mwanamke mkuu wa familia. Rebeka akawa mke wake; sasa walikuwa wameoana.</w:t>
      </w:r>
    </w:p>
    <w:p>
      <w:pPr/>
      <w:r>
        <w:rPr>
          <w:lang w:val="sw_KE" w:bidi="sw_KE"/>
        </w:rPr>
      </w:r>
      <w:r>
        <w:rPr>
          <w:lang w:val="sw_KE" w:bidi="sw_KE"/>
        </w:rPr>
        <w:t>Sitisha na mjadili: Ni ishara gani za mfano ambazo zinatokea wakati watu wanapoolewa katika utamaduni wako? Eleza sherehe ya ndoa katika utamaduni wako. Je, nafasi ya kichwa cha mwanamke au mwanaume katika utamaduni wako ni muhimu?</w:t>
      </w:r>
    </w:p>
    <w:p>
      <w:pPr/>
      <w:r>
        <w:rPr>
          <w:lang w:val="sw_KE" w:bidi="sw_KE"/>
        </w:rPr>
      </w:r>
      <w:r>
        <w:rPr>
          <w:lang w:val="sw_KE" w:bidi="sw_KE"/>
        </w:rPr>
        <w:t>Maandishi yanasema kwamba Isaka alimpenda Rebeka. Hii haipendi katika maana ya ngono lakini upendo wa kweli kwa Rebeka. Sarah alikufa takriban miaka 3 kabla ya wao kufunga ndoa. Rebeka alikuwa faraja maalum kwa Isaka katika huzuni yake juu ya kifo cha mama yake Sarah.</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Isaka sasa anaishi katika kusini ya Kanaani. Anaona msafara wa ngamia unakaribia kwa wakati huo Rebeka anamwona.</w:t>
      </w:r>
    </w:p>
    <w:p>
      <w:pPr/>
      <w:r>
        <w:rPr>
          <w:lang w:val="sw_KE" w:bidi="sw_KE"/>
        </w:rPr>
      </w:r>
      <w:r>
        <w:rPr>
          <w:b/>
          <w:lang w:val="sw_KE" w:bidi="sw_KE"/>
        </w:rPr>
        <w:t>Tukio la pili:</w:t>
      </w:r>
      <w:r>
        <w:rPr>
          <w:lang w:val="sw_KE" w:bidi="sw_KE"/>
        </w:rPr>
        <w:t xml:space="preserve"> Mtumishi anamwambia Isaka hadithi ya jinsi alimwona Rebeka. Isaka anoa Rebeka.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Ngamia</w:t>
      </w:r>
    </w:p>
    <w:p>
      <w:pPr>
        <w:pStyle w:val="ListBullet"/>
        <w:spacing w:line="240" w:lineRule="auto"/>
        <w:ind w:left="720"/>
      </w:pPr>
      <w:r>
        <w:rPr>
          <w:lang w:val="sw_KE" w:bidi="sw_KE"/>
        </w:rPr>
      </w:r>
      <w:r>
        <w:rPr>
          <w:lang w:val="sw_KE" w:bidi="sw_KE"/>
        </w:rPr>
        <w:t>Watu wengine ambao walifuatana na mtumishi na Rebeka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simulizi linalenga Isaka. Amehamia kusini ya Kanaani. Anatoka nje kutembea katika sehemu ya vijijini akifikiri. Katika umbali, aliona msafara wa ngamia ukija kuelekea kwake. Wakati huo Rabeka, alimwona Isaka na akashuka haraka kutoka kwenye ngamia aliyompanda. Rebeka aliuliza alikuwa nani, na mtumishi alisema ni bwana wake Isaka. Kwa hiyo, Rebeka kisha kufunika uso wake na pazia lake. "Kwa hiyo" inatuambia sababu kwa nini Rebeka aliweka kwenye pazia lake la uso. Alijiandaa ili kukutana na bwana harusi na harusi.</w:t>
      </w:r>
    </w:p>
    <w:p>
      <w:pPr/>
      <w:r>
        <w:rPr>
          <w:lang w:val="sw_KE" w:bidi="sw_KE"/>
        </w:rPr>
      </w:r>
      <w:r>
        <w:rPr>
          <w:lang w:val="sw_KE" w:bidi="sw_KE"/>
        </w:rPr>
        <w:t>Tukio la pili linaanza na neno "kisha" na inatambulisha tukio linalofuata. Mtumishi alielezea kwa Isaka kuhusu kila kitu ambacho kilitokea wakati wa safari ya kupata Rebeka. Alimleta Rebeka katika hema ya mama yake Sarah. Isaka alioa Rebeka. Isaka alimpenda Rebeka na alikuwa faraja kwa yeye katika huzuni yake baada ya kifo cha mama yake.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Mtumishi</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Ngamia</w:t>
      </w:r>
    </w:p>
    <w:p>
      <w:pPr>
        <w:pStyle w:val="ListBullet"/>
        <w:spacing w:line="240" w:lineRule="auto"/>
        <w:ind w:left="720"/>
      </w:pPr>
      <w:r>
        <w:rPr>
          <w:lang w:val="sw_KE" w:bidi="sw_KE"/>
        </w:rPr>
      </w:r>
      <w:r>
        <w:rPr>
          <w:lang w:val="sw_KE" w:bidi="sw_KE"/>
        </w:rPr>
        <w:t>Watu wengine ambao walifuatana na mtumishi na Rebeka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Katika tukio la kwanza, Isaka aliishi kusini ya Kanaani katika jangwa la Negev. Siku moja, wakati Isaka alikuwa nje kutembea ili kufikiria, Isaka aliona ngamia wanakuja kwa umbali. Kwa wakati huo Rebeka aliona Isaka kutembea shamba. Mara moja alishuka ngamia wake na kuuliza alikuwa nani. Mtumishi alithibitisha ni Isaka.</w:t>
      </w:r>
    </w:p>
    <w:p>
      <w:pPr/>
      <w:r>
        <w:rPr>
          <w:lang w:val="sw_KE" w:bidi="sw_KE"/>
        </w:rPr>
      </w:r>
      <w:r>
        <w:rPr>
          <w:lang w:val="sw_KE" w:bidi="sw_KE"/>
        </w:rPr>
        <w:t>Sitisha kitendo: Muulize mwigizaji anayeigiza jukumu la Isaka, "Unahisi vipi?" Unaweza kusikia mambo kama, "Kushangaza, ni nani hii angeweza kuwa?" Au, "Msisimko, je, mtumishi huyu wa baba yangu anarudi na bibi harusi yangu?" Au, "Huzuni, ninamkosa mama yangu, bado ninahuzunika baada ya kifo chake." Muulize mwigizaji anayeigiza jukumu la Rebeka, "Unahisi vipi?" Unaweza kusikia mambo kama, "Furaha, hatimaye tuko hapa!" Au, "Woga. Ninatumaini ananipenda." Anzisha tena igizo.</w:t>
      </w:r>
    </w:p>
    <w:p>
      <w:pPr/>
      <w:r>
        <w:rPr>
          <w:lang w:val="sw_KE" w:bidi="sw_KE"/>
        </w:rPr>
      </w:r>
      <w:r>
        <w:rPr>
          <w:lang w:val="sw_KE" w:bidi="sw_KE"/>
        </w:rPr>
        <w:t>Katika tukio la pili, mtumishi alielezea yote ambayo yalitokea tangu aliondoka nyumba ya Ibrahimu mpaka sasa. Isaka na Rebeka walioa rasmi. Isaka alimchukua Rebeka kwa hema zamani ya mama yake. Rebeka sasa ni mwanamke mkuu wa familia. Isaka alimpenda Rebeka na alimfariji wakati wake wa huzuni baada ya mama yake kufa.</w:t>
      </w:r>
    </w:p>
    <w:p>
      <w:pPr/>
      <w:r>
        <w:rPr>
          <w:lang w:val="sw_KE" w:bidi="sw_KE"/>
        </w:rPr>
      </w:r>
      <w:r>
        <w:rPr>
          <w:lang w:val="sw_KE" w:bidi="sw_KE"/>
        </w:rPr>
        <w:t>Sitisha kitendo: Muulize mwigizaji anayeigiza jukumu la Isaka, "Unahisi vipi?" Unaweza kusikia mambo kama, "Yaliyomo. Sasa nina mke mzuri. Ananifanya niwe furaha." Muulize mwigizaji anayeigiza jukumu la Rebeka, "Unahisi vipi?" Unaweza kusikia mambo kama, "Yaliyomo. Nina mume mzuri ambaye alinipa hema muhimu ya mama yake. Ananitibu maalum tayari."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Katika tukio la kwanza, Isaka alihamia sehemu ya kusini ya Kanaani karibu na chanzo cha maji. Kabla ya Isaka kuzaliwa, chanzo hiki cha maji kilikuwa mahali ambapo Hagari alikutana na malaika wa BWANA. Jina la kisima katika lugha yao, </w:t>
      </w:r>
      <w:r>
        <w:rPr>
          <w:b/>
          <w:lang w:val="sw_KE" w:bidi="sw_KE"/>
        </w:rPr>
        <w:t>Beer-lahai-roi</w:t>
      </w:r>
      <w:r>
        <w:rPr>
          <w:lang w:val="sw_KE" w:bidi="sw_KE"/>
        </w:rPr>
        <w:t xml:space="preserve">, linamaanisha kisima cha </w:t>
      </w:r>
      <w:r>
        <w:rPr>
          <w:b/>
          <w:lang w:val="sw_KE" w:bidi="sw_KE"/>
        </w:rPr>
        <w:t>Mungu ambaye ananiona</w:t>
      </w:r>
      <w:r>
        <w:rPr>
          <w:lang w:val="sw_KE" w:bidi="sw_KE"/>
        </w:rPr>
        <w:t xml:space="preserve">. Isaka alikuwa nje akitembea katika </w:t>
      </w:r>
      <w:r>
        <w:rPr>
          <w:b/>
          <w:lang w:val="sw_KE" w:bidi="sw_KE"/>
        </w:rPr>
        <w:t>sehemu</w:t>
      </w:r>
      <w:r>
        <w:rPr>
          <w:lang w:val="sw_KE" w:bidi="sw_KE"/>
        </w:rPr>
        <w:t xml:space="preserve"> ya vijijini, mashamba ambayo hayakukulima. Isaka alikuwa </w:t>
      </w:r>
      <w:r>
        <w:rPr>
          <w:b/>
          <w:lang w:val="sw_KE" w:bidi="sw_KE"/>
        </w:rPr>
        <w:t>akitafakari</w:t>
      </w:r>
      <w:r>
        <w:rPr>
          <w:lang w:val="sw_KE" w:bidi="sw_KE"/>
        </w:rPr>
        <w:t xml:space="preserve"> au </w:t>
      </w:r>
      <w:r>
        <w:rPr>
          <w:b/>
          <w:lang w:val="sw_KE" w:bidi="sw_KE"/>
        </w:rPr>
        <w:t>kufikiri</w:t>
      </w:r>
      <w:r>
        <w:rPr>
          <w:lang w:val="sw_KE" w:bidi="sw_KE"/>
        </w:rPr>
        <w:t xml:space="preserve">. Isaka na Rebeka walionana kwa wakati mmoja. Katika simulizi hili, mtumishi anatumia neno, </w:t>
      </w:r>
      <w:r>
        <w:rPr>
          <w:b/>
          <w:lang w:val="sw_KE" w:bidi="sw_KE"/>
        </w:rPr>
        <w:t>bwana</w:t>
      </w:r>
      <w:r>
        <w:rPr>
          <w:lang w:val="sw_KE" w:bidi="sw_KE"/>
        </w:rPr>
        <w:t xml:space="preserve">, kwa Isaka. Aina hii ya bwana ni cheo cha heshima kwa mtu katika nafasi ya juu au hadhi. Hii ni hadhi ndogo kuliko "bwana." </w:t>
      </w:r>
      <w:r>
        <w:rPr>
          <w:lang w:val="sw_KE" w:bidi="sw_KE"/>
        </w:rPr>
        <w:t>Bwana</w:t>
      </w:r>
      <w:r>
        <w:rPr>
          <w:lang w:val="sw_KE" w:bidi="sw_KE"/>
        </w:rPr>
        <w:t xml:space="preserve"> anaweza kupatikana katika Kamusi Kuu. Rebeka alijibu kwa kuweka </w:t>
      </w:r>
      <w:r>
        <w:rPr>
          <w:b/>
          <w:lang w:val="sw_KE" w:bidi="sw_KE"/>
        </w:rPr>
        <w:t>pazia lake</w:t>
      </w:r>
      <w:r>
        <w:rPr>
          <w:lang w:val="sw_KE" w:bidi="sw_KE"/>
        </w:rPr>
        <w:t xml:space="preserve"> la uso ili kujiandaa kwa harusi.</w:t>
      </w:r>
    </w:p>
    <w:p>
      <w:pPr/>
      <w:r>
        <w:rPr>
          <w:lang w:val="sw_KE" w:bidi="sw_KE"/>
        </w:rPr>
      </w:r>
      <w:r>
        <w:rPr>
          <w:lang w:val="sw_KE" w:bidi="sw_KE"/>
        </w:rPr>
        <w:t xml:space="preserve">Katika tukio la pili, </w:t>
      </w:r>
      <w:r>
        <w:rPr>
          <w:b/>
          <w:lang w:val="sw_KE" w:bidi="sw_KE"/>
        </w:rPr>
        <w:t>mtumishi</w:t>
      </w:r>
      <w:r>
        <w:rPr>
          <w:lang w:val="sw_KE" w:bidi="sw_KE"/>
        </w:rPr>
        <w:t xml:space="preserve"> alimwambia Isaka kila kitu ambacho kilikuwa kimetokea wakati wa safari ya mtumishi wake. Neno </w:t>
      </w:r>
      <w:r>
        <w:rPr>
          <w:lang w:val="sw_KE" w:bidi="sw_KE"/>
        </w:rPr>
        <w:t>mtumishi</w:t>
      </w:r>
      <w:r>
        <w:rPr>
          <w:lang w:val="sw_KE" w:bidi="sw_KE"/>
        </w:rPr>
        <w:t xml:space="preserve"> linaweza kupatikana katika Faharasa Kuu. Maandishi hayataja sherehe ya ndoa. Badala yake, inasema ishara ya Isaka kumchukua Rebeka kwa hema ya mama yake Sarah na kuwa mwanamke mkuu wa familia. Rebeka akawa mke wa </w:t>
      </w:r>
      <w:r>
        <w:rPr>
          <w:b/>
          <w:lang w:val="sw_KE" w:bidi="sw_KE"/>
        </w:rPr>
        <w:t>Isaka</w:t>
      </w:r>
      <w:r>
        <w:rPr>
          <w:lang w:val="sw_KE" w:bidi="sw_KE"/>
        </w:rPr>
        <w:t xml:space="preserve">. Isaka </w:t>
      </w:r>
      <w:r>
        <w:rPr>
          <w:b/>
          <w:lang w:val="sw_KE" w:bidi="sw_KE"/>
        </w:rPr>
        <w:t>alipenda</w:t>
      </w:r>
      <w:r>
        <w:rPr>
          <w:lang w:val="sw_KE" w:bidi="sw_KE"/>
        </w:rPr>
        <w:t>—kwa njia ya urafiki, si tu ngono—Rebeka. Alikuwa faraja kwake.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25:1–11</w:t>
      </w:r>
      <w:r>
        <w:rPr>
          <w:lang w:val="sw_KE" w:bidi="sw_KE"/>
        </w:rPr>
      </w:r>
    </w:p>
    <w:p>
      <w:pPr>
        <w:pStyle w:val="Heading3"/>
      </w:pPr>
      <w:r>
        <w:rPr>
          <w:lang w:val="sw_KE" w:bidi="sw_KE"/>
        </w:rPr>
        <w:t>Sikiliza na Moyo</w:t>
      </w:r>
    </w:p>
    <w:p>
      <w:pPr/>
      <w:r>
        <w:rPr>
          <w:lang w:val="sw_KE" w:bidi="sw_KE"/>
        </w:rPr>
      </w:r>
      <w:r>
        <w:rPr>
          <w:lang w:val="sw_KE" w:bidi="sw_KE"/>
        </w:rPr>
        <w:t>Sikiliza kitabu cha mwanzo 25:1–11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ya awali ilikuwa kuhusu mtumishi wa Ibrahimu ambaye alikwenda kutafuta mke wa mwana wa Ibrahimu, Isaka. Kama Ibrahimu alivyofundisha, mtumishi wake alimpata mwanamke kutoka kwa jamaa wa Ibrahimu. Mwanamke huyu alikuwa Rebeka. Mtumishi alimleta Rebeka nyumbani pamoja naye, na Isaka alioa Rebeka.</w:t>
      </w:r>
    </w:p>
    <w:p>
      <w:pPr/>
      <w:r>
        <w:rPr>
          <w:lang w:val="sw_KE" w:bidi="sw_KE"/>
        </w:rPr>
      </w:r>
      <w:r>
        <w:rPr>
          <w:lang w:val="sw_KE" w:bidi="sw_KE"/>
        </w:rPr>
        <w:t>Hadithi ya sasa inarudi kwa Ibrahimu, lakini inafunga hadithi yake na hadithi ya Ishmaeli. Sehemu hii inaanza kubadili mwelekeo kwa Isaka na uzao wake. Mke wa kwanza wa Ibrahimu, Sarah, amekufa. Katika hadithi hii, Ibrahimu anaoa mwanamke mwingine anayeitwa Keturah. Aliitwa mke, lakini baadaye, atatambuliwa kama suria. Suria ni mke aliye na hadhi ya chini na haki.</w:t>
      </w:r>
    </w:p>
    <w:p>
      <w:pPr/>
      <w:r>
        <w:rPr>
          <w:lang w:val="sw_KE" w:bidi="sw_KE"/>
        </w:rPr>
      </w:r>
      <w:r>
        <w:rPr>
          <w:lang w:val="sw_KE" w:bidi="sw_KE"/>
        </w:rPr>
        <w:t>Sitisha na mjadili swali lifuatalo: Katika utamaduni wako, je, wanaume wana mke zaidi ya mmoja? Unaelezea vipi wanawake ambao wana haki chache kuliko wanawake wengine ambao wameolewa na mwanaume yule yule?</w:t>
      </w:r>
    </w:p>
    <w:p>
      <w:pPr/>
      <w:r>
        <w:rPr>
          <w:lang w:val="sw_KE" w:bidi="sw_KE"/>
        </w:rPr>
      </w:r>
      <w:r>
        <w:rPr>
          <w:lang w:val="sw_KE" w:bidi="sw_KE"/>
        </w:rPr>
        <w:t>Hakuna kitu kinachojulikana kuhusu Keturah isipokuwa kwamba alizaa wana sita wa Ibrahimu: Zimran, Jokshan, Medan, Midiani, Ishbak, na Shuah. Hii ina maana kwamba, pamoja na Ishmaeli na Isaka, Ibrahimu alikuwa na wana zaidi sita. Jumla ya idadi ya wana wa Ibrahimu ilikuwa nane. Wana wawili wa Ibrahimu ambao alikuwa na Ketura walikuwa na watoto wao wenyewe. Midiani alikuwa na wana watano: Efa, Eferi, Hanoki, Abida, na Eldaah. Familia ya Midiani itakuwa kikundi cha watu na wataitwa Wamidiani. Wao ni kikundi cha watu ambacho kitakuwa muhimu katika baadhi ya hadithi baadaye. Mwana mwingine wa Ibrahimu, Jokshan, alikuwa na watoto wawili: Sheba na Dedan. Katika mojawapo ya hadithi za awali, majina Sheba na Dedan yalionekana tayari. Wajukuu wawili wa Nuhu walikuwa na majina sawa. Hakikisha kutafsiri majina haya kwa njia sawa na umetafsiri majina haya kabla. Mwana wa Jokshan, Dedan alikuwa na watoto watatu ambao baadaye wangekuwa makundi ya watu. Walikuwa wanajulikana kama Waashurites, Letushites, na Leummites. Watu hawa wote walisemwa kuwa watoto wa Ketura. Lakini orodha hii ina wana wa Ketura, wajukuu, na uzao wengine. Kwa hiyo, neno "watoto" hapa linamaanisha kwamba walikuwa uzao wa Ibrahimu na Ketura.</w:t>
      </w:r>
    </w:p>
    <w:p>
      <w:pPr/>
      <w:r>
        <w:rPr>
          <w:lang w:val="sw_KE" w:bidi="sw_KE"/>
        </w:rPr>
      </w:r>
      <w:r>
        <w:rPr>
          <w:lang w:val="sw_KE" w:bidi="sw_KE"/>
        </w:rPr>
        <w:t>Kisha Abramu "alitoa yote aliyokuwa nayo kwa Isaka." Ibrahimu alitambua alikuwa akienda kufa hivi karibuni, kwa hiyo alitoa kila kitu alichomiliki kama urithi kwa Isaka. Hii ina maana kwamba Isaka atapokea nchi, watumishi, wanyama, na vitu vingine vya thamani baada ya Ibrahimu kufa. Wakati huo huo, Ibrahimu alitoa zawadi kwa "wana wa masuria wake." Wana hawa walitaja watoto ambao walizaliwa kupitia Hagari na Ketura. Wakati bado alikuwa hai, Ibrahimu aliwaamuru wana wake wengine kuishi mahali fulani katika mashariki, mbali na mwana wake, Isaka. Ibrahimu alifanya hivyo ili wana wake wengine wasichukue urithi wa Isaka kutoka kwake. Ibrahimu pia hawataki kutishia msimamo wa Isaka kama mkuu wa ukoo. Ni muhimu kukumbuka kwamba wakati wana wake wengine waliondoka, walikuwa na wake zao na watoto wao.</w:t>
      </w:r>
    </w:p>
    <w:p>
      <w:pPr/>
      <w:r>
        <w:rPr>
          <w:lang w:val="sw_KE" w:bidi="sw_KE"/>
        </w:rPr>
      </w:r>
      <w:r>
        <w:rPr>
          <w:lang w:val="sw_KE" w:bidi="sw_KE"/>
        </w:rPr>
        <w:t>Sitisha na mjadili swali lifuatalo:</w:t>
      </w:r>
    </w:p>
    <w:p>
      <w:pPr/>
      <w:r>
        <w:rPr>
          <w:lang w:val="sw_KE" w:bidi="sw_KE"/>
        </w:rPr>
      </w:r>
      <w:r>
        <w:rPr>
          <w:lang w:val="sw_KE" w:bidi="sw_KE"/>
        </w:rPr>
        <w:t>Hii yote ina maana kwamba Ibrahimu alikuwa na mke mmoja, Sarah. Na mwana wake na mrithi wa haki alikuwa Isaka. Hagari na Keturah walikuwa masuria, au wake wa hadhi ya chini. Wana wa Ibrahimu na wake wake wa mitala bado walichukuliwa kuwa watoto wa Ibrahimu, lakini walikuwa na hadhi ya chini kuliko Isaka, kwa sababu mama zao walikuwa wake wa mitala. Kwa sababu wana hadhi ya chini, hawawezi kurithi urithi wa baba yao Ibrahimu. Isaka tu alikuwa mrithi sahihi wa urithi wa Ibrahimu.</w:t>
      </w:r>
    </w:p>
    <w:p>
      <w:pPr/>
      <w:r>
        <w:rPr>
          <w:lang w:val="sw_KE" w:bidi="sw_KE"/>
        </w:rPr>
      </w:r>
      <w:r>
        <w:rPr>
          <w:lang w:val="sw_KE" w:bidi="sw_KE"/>
        </w:rPr>
        <w:t>Sehemu inayofuata ya hadithi inasimulia kifo cha Ibrahimu. Abraham "alipumua pumzi yake ya mwisho" na "alikufa akiwa na umri mzuri wa uzee, mzee aliyejaa miaka." Hii ina maana Ibrahimu alikufa katika umri wa zamani sana. Alifariki akiwa na umri wa miaka 175. Pia alikufa kuridhika na jinsi aliishi maisha yake kumfuata Mungu. Ibrahimu alikuwa "walikusanywa kwa watu wake," ambayo ina maana kwamba kama mababu zake, alikufa. Mawazo ya kurudiwa ambayo yanaelezea kifo cha Ibrahimu yanaonyesha kwamba kifo chake ni tukio muhimu.</w:t>
      </w:r>
    </w:p>
    <w:p>
      <w:pPr/>
      <w:r>
        <w:rPr>
          <w:lang w:val="sw_KE" w:bidi="sw_KE"/>
        </w:rPr>
      </w:r>
      <w:r>
        <w:rPr>
          <w:lang w:val="sw_KE" w:bidi="sw_KE"/>
        </w:rPr>
        <w:t>Wana wa Ibrahimu Isaka na Ishmaeli walimzika "katika pango la Makpelah." Pango ni shimo ambalo kwa kawaida liko upande wa kilima, mwamba, au mlima. Pango hili liko katika shamba linaloitwa Machpelah. Shamba hili lilikuwa linamilikiwa na Efroni, mwana wa Zohar Mhiti. Wahiti ni jina la kikundi cha watu ambao ni wa uzao kutoka kwa mtu anayeitwa Het. Katika hadithi ya awali, Ibrahimu alinunua shamba hili kutoka kwa Efroni ili aweze kumzika mke wake Sarah. Sehemu hii iko mashariki ya Mamre. Mamre ilikuwa mahali karibu na Hebroni. Ibrahimu alizikwa katika pango sawa na mke wake Sarah.</w:t>
      </w:r>
    </w:p>
    <w:p>
      <w:pPr/>
      <w:r>
        <w:rPr>
          <w:lang w:val="sw_KE" w:bidi="sw_KE"/>
        </w:rPr>
      </w:r>
      <w:r>
        <w:rPr>
          <w:lang w:val="sw_KE" w:bidi="sw_KE"/>
        </w:rPr>
        <w:t>Baada ya Ibrahimu kufa, Mungu alimbariki mwana wa Ibrahimu, Isaka. Baraka ya Mungu ni muhimu kwa sababu ni wakati Mungu anatoa neema au mambo mazuri kwa mtu. Katika hadithi hii, ina maana Mungu aliahidi kumlinda Isaka, kumpa mafanikio, na kumpa utajiri mkubwa. Isaka aliishi katika Beer Lahai Roi. Beer Lahai Roi ni mahali ambapo Mungu alizungumza na suria ya Ibrahimu, Hagar.</w:t>
      </w:r>
    </w:p>
    <w:p>
      <w:pPr/>
      <w:r>
        <w:rPr>
          <w:lang w:val="sw_KE" w:bidi="sw_KE"/>
        </w:rPr>
      </w:r>
      <w:r>
        <w:rPr>
          <w:lang w:val="sw_KE" w:bidi="sw_KE"/>
        </w:rPr>
        <w:t xml:space="preserve">Sitisha na uonyeshe ambapo </w:t>
      </w:r>
      <w:r>
        <w:rPr>
          <w:lang w:val="sw_KE" w:bidi="sw_KE"/>
        </w:rPr>
        <w:t>Beer Lahai Roi</w:t>
      </w:r>
      <w:r>
        <w:rPr>
          <w:lang w:val="sw_KE" w:bidi="sw_KE"/>
        </w:rPr>
        <w:t xml:space="preserve"> iko kwenye ramani. Inapaswa kuonyesha kwamba ni kati ya Kadesh na Bered.</w:t>
      </w:r>
    </w:p>
    <w:p>
      <w:pPr/>
      <w:r>
        <w:rPr>
          <w:lang w:val="sw_KE" w:bidi="sw_KE"/>
        </w:rPr>
      </w:r>
      <w:r>
        <w:rPr>
          <w:lang w:val="sw_KE" w:bidi="sw_KE"/>
        </w:rPr>
        <w:t>Ni muhimu kukumbuka kwamba mke wa Isaka Rebeka alikuwa pamoja naye wakati aliishi katika Beer Lahai Roi.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manne.</w:t>
      </w:r>
    </w:p>
    <w:p>
      <w:pPr/>
      <w:r>
        <w:rPr>
          <w:lang w:val="sw_KE" w:bidi="sw_KE"/>
        </w:rPr>
      </w:r>
      <w:r>
        <w:rPr>
          <w:b/>
          <w:lang w:val="sw_KE" w:bidi="sw_KE"/>
        </w:rPr>
        <w:t>Tukio la kwanza:</w:t>
      </w:r>
      <w:r>
        <w:rPr>
          <w:lang w:val="sw_KE" w:bidi="sw_KE"/>
        </w:rPr>
        <w:t xml:space="preserve"> Ibrahimu yuko na suria yake mpya, Ketura. Wako na watoto wao sita: Zimran, Jokshan, Medan, Midian, Ishbak, na Shuah. Pia ni pamoja na watoto watano wa Midiani: Efa, Eferi, Hanoki, Abida, na Eldaa, na watoto wawili wa Yokshani, Sheba, na Dedani. Pia ni na uzao wa Dedani, Waashuri, Walatu, na Leummi.</w:t>
      </w:r>
    </w:p>
    <w:p>
      <w:pPr/>
      <w:r>
        <w:rPr>
          <w:lang w:val="sw_KE" w:bidi="sw_KE"/>
        </w:rPr>
      </w:r>
      <w:r>
        <w:rPr>
          <w:b/>
          <w:lang w:val="sw_KE" w:bidi="sw_KE"/>
        </w:rPr>
        <w:t>Tukio la pili:</w:t>
      </w:r>
      <w:r>
        <w:rPr>
          <w:lang w:val="sw_KE" w:bidi="sw_KE"/>
        </w:rPr>
        <w:t xml:space="preserve"> Ibrahimu anatoa urithi wote aliokuwa nao kama urithi kwa Isaka. Kisha, Ibrahimu anatoa zawadi kwa wanawe wengine, na kuwaagiza kuishi mahali fulani katika mashariki.</w:t>
      </w:r>
    </w:p>
    <w:p>
      <w:pPr/>
      <w:r>
        <w:rPr>
          <w:lang w:val="sw_KE" w:bidi="sw_KE"/>
        </w:rPr>
      </w:r>
      <w:r>
        <w:rPr>
          <w:b/>
          <w:lang w:val="sw_KE" w:bidi="sw_KE"/>
        </w:rPr>
        <w:t>Tukio la tatu:</w:t>
      </w:r>
      <w:r>
        <w:rPr>
          <w:lang w:val="sw_KE" w:bidi="sw_KE"/>
        </w:rPr>
        <w:t xml:space="preserve"> Isaka na Ishmaeli kumzika Ibrahimu katika pango ya Makpela ambapo Sara alizikwa.</w:t>
      </w:r>
    </w:p>
    <w:p>
      <w:pPr/>
      <w:r>
        <w:rPr>
          <w:lang w:val="sw_KE" w:bidi="sw_KE"/>
        </w:rPr>
      </w:r>
      <w:r>
        <w:rPr>
          <w:b/>
          <w:lang w:val="sw_KE" w:bidi="sw_KE"/>
        </w:rPr>
        <w:t>Tukio la nne:</w:t>
      </w:r>
      <w:r>
        <w:rPr>
          <w:lang w:val="sw_KE" w:bidi="sw_KE"/>
        </w:rPr>
        <w:t xml:space="preserve"> Mungu Isaka anaishi katika Beer Lahai Roi.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Ketura</w:t>
      </w:r>
    </w:p>
    <w:p>
      <w:pPr>
        <w:pStyle w:val="ListBullet"/>
        <w:spacing w:line="240" w:lineRule="auto"/>
        <w:ind w:left="720"/>
      </w:pPr>
      <w:r>
        <w:rPr>
          <w:lang w:val="sw_KE" w:bidi="sw_KE"/>
        </w:rPr>
      </w:r>
      <w:r>
        <w:rPr>
          <w:lang w:val="sw_KE" w:bidi="sw_KE"/>
        </w:rPr>
        <w:t>Zimrani</w:t>
      </w:r>
    </w:p>
    <w:p>
      <w:pPr>
        <w:pStyle w:val="ListBullet"/>
        <w:spacing w:line="240" w:lineRule="auto"/>
        <w:ind w:left="720"/>
      </w:pPr>
      <w:r>
        <w:rPr>
          <w:lang w:val="sw_KE" w:bidi="sw_KE"/>
        </w:rPr>
      </w:r>
      <w:r>
        <w:rPr>
          <w:lang w:val="sw_KE" w:bidi="sw_KE"/>
        </w:rPr>
        <w:t>Yokshani</w:t>
      </w:r>
    </w:p>
    <w:p>
      <w:pPr>
        <w:pStyle w:val="ListBullet"/>
        <w:spacing w:line="240" w:lineRule="auto"/>
        <w:ind w:left="720"/>
      </w:pPr>
      <w:r>
        <w:rPr>
          <w:lang w:val="sw_KE" w:bidi="sw_KE"/>
        </w:rPr>
      </w:r>
      <w:r>
        <w:rPr>
          <w:lang w:val="sw_KE" w:bidi="sw_KE"/>
        </w:rPr>
        <w:t>Medan</w:t>
      </w:r>
    </w:p>
    <w:p>
      <w:pPr>
        <w:pStyle w:val="ListBullet"/>
        <w:spacing w:line="240" w:lineRule="auto"/>
        <w:ind w:left="720"/>
      </w:pPr>
      <w:r>
        <w:rPr>
          <w:lang w:val="sw_KE" w:bidi="sw_KE"/>
        </w:rPr>
      </w:r>
      <w:r>
        <w:rPr>
          <w:lang w:val="sw_KE" w:bidi="sw_KE"/>
        </w:rPr>
        <w:t>Midiani</w:t>
      </w:r>
    </w:p>
    <w:p>
      <w:pPr>
        <w:pStyle w:val="ListBullet"/>
        <w:spacing w:line="240" w:lineRule="auto"/>
        <w:ind w:left="720"/>
      </w:pPr>
      <w:r>
        <w:rPr>
          <w:lang w:val="sw_KE" w:bidi="sw_KE"/>
        </w:rPr>
      </w:r>
      <w:r>
        <w:rPr>
          <w:lang w:val="sw_KE" w:bidi="sw_KE"/>
        </w:rPr>
        <w:t>Ishbaki</w:t>
      </w:r>
    </w:p>
    <w:p>
      <w:pPr>
        <w:pStyle w:val="ListBullet"/>
        <w:spacing w:line="240" w:lineRule="auto"/>
        <w:ind w:left="720"/>
      </w:pPr>
      <w:r>
        <w:rPr>
          <w:lang w:val="sw_KE" w:bidi="sw_KE"/>
        </w:rPr>
      </w:r>
      <w:r>
        <w:rPr>
          <w:lang w:val="sw_KE" w:bidi="sw_KE"/>
        </w:rPr>
        <w:t>Shua</w:t>
      </w:r>
    </w:p>
    <w:p>
      <w:pPr>
        <w:pStyle w:val="ListBullet"/>
        <w:spacing w:line="240" w:lineRule="auto"/>
        <w:ind w:left="720"/>
      </w:pPr>
      <w:r>
        <w:rPr>
          <w:lang w:val="sw_KE" w:bidi="sw_KE"/>
        </w:rPr>
      </w:r>
      <w:r>
        <w:rPr>
          <w:lang w:val="sw_KE" w:bidi="sw_KE"/>
        </w:rPr>
        <w:t>Efa</w:t>
      </w:r>
    </w:p>
    <w:p>
      <w:pPr>
        <w:pStyle w:val="ListBullet"/>
        <w:spacing w:line="240" w:lineRule="auto"/>
        <w:ind w:left="720"/>
      </w:pPr>
      <w:r>
        <w:rPr>
          <w:lang w:val="sw_KE" w:bidi="sw_KE"/>
        </w:rPr>
      </w:r>
      <w:r>
        <w:rPr>
          <w:lang w:val="sw_KE" w:bidi="sw_KE"/>
        </w:rPr>
        <w:t>Efera</w:t>
      </w:r>
    </w:p>
    <w:p>
      <w:pPr>
        <w:pStyle w:val="ListBullet"/>
        <w:spacing w:line="240" w:lineRule="auto"/>
        <w:ind w:left="720"/>
      </w:pPr>
      <w:r>
        <w:rPr>
          <w:lang w:val="sw_KE" w:bidi="sw_KE"/>
        </w:rPr>
      </w:r>
      <w:r>
        <w:rPr>
          <w:lang w:val="sw_KE" w:bidi="sw_KE"/>
        </w:rPr>
        <w:t>Hanoki</w:t>
      </w:r>
    </w:p>
    <w:p>
      <w:pPr>
        <w:pStyle w:val="ListBullet"/>
        <w:spacing w:line="240" w:lineRule="auto"/>
        <w:ind w:left="720"/>
      </w:pPr>
      <w:r>
        <w:rPr>
          <w:lang w:val="sw_KE" w:bidi="sw_KE"/>
        </w:rPr>
      </w:r>
      <w:r>
        <w:rPr>
          <w:lang w:val="sw_KE" w:bidi="sw_KE"/>
        </w:rPr>
        <w:t>Abida</w:t>
      </w:r>
    </w:p>
    <w:p>
      <w:pPr>
        <w:pStyle w:val="ListBullet"/>
        <w:spacing w:line="240" w:lineRule="auto"/>
        <w:ind w:left="720"/>
      </w:pPr>
      <w:r>
        <w:rPr>
          <w:lang w:val="sw_KE" w:bidi="sw_KE"/>
        </w:rPr>
      </w:r>
      <w:r>
        <w:rPr>
          <w:lang w:val="sw_KE" w:bidi="sw_KE"/>
        </w:rPr>
        <w:t>Elda</w:t>
      </w:r>
    </w:p>
    <w:p>
      <w:pPr>
        <w:pStyle w:val="ListBullet"/>
        <w:spacing w:line="240" w:lineRule="auto"/>
        <w:ind w:left="720"/>
      </w:pPr>
      <w:r>
        <w:rPr>
          <w:lang w:val="sw_KE" w:bidi="sw_KE"/>
        </w:rPr>
      </w:r>
      <w:r>
        <w:rPr>
          <w:lang w:val="sw_KE" w:bidi="sw_KE"/>
        </w:rPr>
        <w:t>Sheba</w:t>
      </w:r>
    </w:p>
    <w:p>
      <w:pPr>
        <w:pStyle w:val="ListBullet"/>
        <w:spacing w:line="240" w:lineRule="auto"/>
        <w:ind w:left="720"/>
      </w:pPr>
      <w:r>
        <w:rPr>
          <w:lang w:val="sw_KE" w:bidi="sw_KE"/>
        </w:rPr>
      </w:r>
      <w:r>
        <w:rPr>
          <w:lang w:val="sw_KE" w:bidi="sw_KE"/>
        </w:rPr>
        <w:t>Dedani</w:t>
      </w:r>
    </w:p>
    <w:p>
      <w:pPr>
        <w:pStyle w:val="ListBullet"/>
        <w:spacing w:line="240" w:lineRule="auto"/>
        <w:ind w:left="720"/>
      </w:pPr>
      <w:r>
        <w:rPr>
          <w:lang w:val="sw_KE" w:bidi="sw_KE"/>
        </w:rPr>
      </w:r>
      <w:r>
        <w:rPr>
          <w:lang w:val="sw_KE" w:bidi="sw_KE"/>
        </w:rPr>
        <w:t>Waashuri</w:t>
      </w:r>
    </w:p>
    <w:p>
      <w:pPr>
        <w:pStyle w:val="ListBullet"/>
        <w:spacing w:line="240" w:lineRule="auto"/>
        <w:ind w:left="720"/>
      </w:pPr>
      <w:r>
        <w:rPr>
          <w:lang w:val="sw_KE" w:bidi="sw_KE"/>
        </w:rPr>
      </w:r>
      <w:r>
        <w:rPr>
          <w:lang w:val="sw_KE" w:bidi="sw_KE"/>
        </w:rPr>
        <w:t>Watusi</w:t>
      </w:r>
    </w:p>
    <w:p>
      <w:pPr>
        <w:pStyle w:val="ListBullet"/>
        <w:spacing w:line="240" w:lineRule="auto"/>
        <w:ind w:left="720"/>
      </w:pPr>
      <w:r>
        <w:rPr>
          <w:lang w:val="sw_KE" w:bidi="sw_KE"/>
        </w:rPr>
      </w:r>
      <w:r>
        <w:rPr>
          <w:lang w:val="sw_KE" w:bidi="sw_KE"/>
        </w:rPr>
        <w:t>Leummi</w:t>
      </w:r>
    </w:p>
    <w:p>
      <w:pPr>
        <w:pStyle w:val="ListBullet"/>
        <w:spacing w:line="240" w:lineRule="auto"/>
        <w:ind w:left="720"/>
      </w:pPr>
      <w:r>
        <w:rPr>
          <w:lang w:val="sw_KE" w:bidi="sw_KE"/>
        </w:rPr>
      </w:r>
      <w:r>
        <w:rPr>
          <w:lang w:val="sw_KE" w:bidi="sw_KE"/>
        </w:rPr>
        <w:t>Ishmaeli</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Katika tukio la kwanza, familia ya Ibrahimu na Ketura ni katika tukio moja. Kwa sababu tukio hili moja litakuwa na wahusika wengi, unaweza kuwa na kila mhusika amevaa kitu ambacho kinaonyesha jina la mhusika wanayeigiza. Au, unaweza kutumia jiwe au mwamba kwa kila mtu, na kuweka mawe yao pamoja na familia. Hii itakusaidia kukumbuka majina ya kila mtu katika ukoo. Kisha, wote wanaweza kuwa wakifanya kitu pamoja kama vile kula. Kula ilikuwa ni shughuli ambayo familia nzima ilifanya pamoja wakati wa Ibrahimu.</w:t>
      </w:r>
    </w:p>
    <w:p>
      <w:pPr/>
      <w:r>
        <w:rPr>
          <w:lang w:val="sw_KE" w:bidi="sw_KE"/>
        </w:rPr>
      </w:r>
      <w:r>
        <w:rPr>
          <w:lang w:val="sw_KE" w:bidi="sw_KE"/>
        </w:rPr>
        <w:t>Katika tukio pili, Ibrahimu anamwonyesha Isaka kila kitu anachomiliki: nchi, wanyama, watumishi, na vitu vingine vya thamani. Ibrahimu anamwambia Isaka kwamba Isaka ni mrithi wake wa haki. Kwa hiyo, kila kitu anachomiliki Isaka kitarithi mara moja anakufa. Baada ya hii, Ibrahimu atatoa zawadi fulani kwa wanawe wengine. Zawadi hizi ni pamoja na fedha, dhahabu, na wanyama fulani. Kama kuna vitu kama fedha, dhahabu, au wanyama ambao hawapatikani kwa tukio hili, unaweza kutumia kitu chochote ambacho kinaweza kuwakilisha. Kisha, Ibrahimu atawafundisha wanawe wengine kuishi katika nchi katika mashariki. Tukio linamalizika na wana wengine wa Ibrahimu kusafiri kwenda Ni muhimu kukumbuka kwamba wakati wana wa Ibrahimu na Ketura waliondoka, walikuwa na wake zao na watoto.</w:t>
      </w:r>
    </w:p>
    <w:p>
      <w:pPr/>
      <w:r>
        <w:rPr>
          <w:lang w:val="sw_KE" w:bidi="sw_KE"/>
        </w:rPr>
      </w:r>
      <w:r>
        <w:rPr>
          <w:lang w:val="sw_KE" w:bidi="sw_KE"/>
        </w:rPr>
        <w:t>Katika tukio la tatu, Isaka na Ishmaeli wanarudi pamoja kutoka kwa maeneo tofauti wanayoishi ili kumzika baba yao pamoja. Wako katika uwanja wa Makpela. Kumbuka kwamba Ibrahimu alikuwa na umri wa miaka 175 na alikuwa kuridhika na maisha yake. Alifariki na alikusanywa na watu wake, au alikwenda kuwa na wale wote ambao walikuwa wamekufa kabla yake. Ni muhimu kukumbuka kwamba Isaka na Ishmaeli walimzika Ibrahimu katika pango Ibrahimu alinunua na kumzika mke wake Sara katika.</w:t>
      </w:r>
    </w:p>
    <w:p>
      <w:pPr/>
      <w:r>
        <w:rPr>
          <w:lang w:val="sw_KE" w:bidi="sw_KE"/>
        </w:rPr>
      </w:r>
      <w:r>
        <w:rPr>
          <w:lang w:val="sw_KE" w:bidi="sw_KE"/>
        </w:rPr>
        <w:t>Katika tukio la nne, Mungu anamfuata Isaka na anaahidi kumlinda, kumpa utajiri na watoto wengi. Si wazi jinsi Mungu anafanya hivyo, lakini mwigizaji anaonyesha Mungu akitoa baraka hizi kwa Isaka. Kisha, Isaka na mke wake, Rebeka, wataweka hema yao katika Beer Lahai Roi.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manne.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Ibrahimu</w:t>
      </w:r>
    </w:p>
    <w:p>
      <w:pPr>
        <w:pStyle w:val="ListBullet"/>
        <w:spacing w:line="240" w:lineRule="auto"/>
        <w:ind w:left="720"/>
      </w:pPr>
      <w:r>
        <w:rPr>
          <w:lang w:val="sw_KE" w:bidi="sw_KE"/>
        </w:rPr>
      </w:r>
      <w:r>
        <w:rPr>
          <w:lang w:val="sw_KE" w:bidi="sw_KE"/>
        </w:rPr>
        <w:t>Ketura</w:t>
      </w:r>
    </w:p>
    <w:p>
      <w:pPr>
        <w:pStyle w:val="ListBullet"/>
        <w:spacing w:line="240" w:lineRule="auto"/>
        <w:ind w:left="720"/>
      </w:pPr>
      <w:r>
        <w:rPr>
          <w:lang w:val="sw_KE" w:bidi="sw_KE"/>
        </w:rPr>
      </w:r>
      <w:r>
        <w:rPr>
          <w:lang w:val="sw_KE" w:bidi="sw_KE"/>
        </w:rPr>
        <w:t>Zimrani</w:t>
      </w:r>
    </w:p>
    <w:p>
      <w:pPr>
        <w:pStyle w:val="ListBullet"/>
        <w:spacing w:line="240" w:lineRule="auto"/>
        <w:ind w:left="720"/>
      </w:pPr>
      <w:r>
        <w:rPr>
          <w:lang w:val="sw_KE" w:bidi="sw_KE"/>
        </w:rPr>
      </w:r>
      <w:r>
        <w:rPr>
          <w:lang w:val="sw_KE" w:bidi="sw_KE"/>
        </w:rPr>
        <w:t>Yokshani</w:t>
      </w:r>
    </w:p>
    <w:p>
      <w:pPr>
        <w:pStyle w:val="ListBullet"/>
        <w:spacing w:line="240" w:lineRule="auto"/>
        <w:ind w:left="720"/>
      </w:pPr>
      <w:r>
        <w:rPr>
          <w:lang w:val="sw_KE" w:bidi="sw_KE"/>
        </w:rPr>
      </w:r>
      <w:r>
        <w:rPr>
          <w:lang w:val="sw_KE" w:bidi="sw_KE"/>
        </w:rPr>
        <w:t>Medan</w:t>
      </w:r>
    </w:p>
    <w:p>
      <w:pPr>
        <w:pStyle w:val="ListBullet"/>
        <w:spacing w:line="240" w:lineRule="auto"/>
        <w:ind w:left="720"/>
      </w:pPr>
      <w:r>
        <w:rPr>
          <w:lang w:val="sw_KE" w:bidi="sw_KE"/>
        </w:rPr>
      </w:r>
      <w:r>
        <w:rPr>
          <w:lang w:val="sw_KE" w:bidi="sw_KE"/>
        </w:rPr>
        <w:t>Midiani</w:t>
      </w:r>
    </w:p>
    <w:p>
      <w:pPr>
        <w:pStyle w:val="ListBullet"/>
        <w:spacing w:line="240" w:lineRule="auto"/>
        <w:ind w:left="720"/>
      </w:pPr>
      <w:r>
        <w:rPr>
          <w:lang w:val="sw_KE" w:bidi="sw_KE"/>
        </w:rPr>
      </w:r>
      <w:r>
        <w:rPr>
          <w:lang w:val="sw_KE" w:bidi="sw_KE"/>
        </w:rPr>
        <w:t>Ishbaki</w:t>
      </w:r>
    </w:p>
    <w:p>
      <w:pPr>
        <w:pStyle w:val="ListBullet"/>
        <w:spacing w:line="240" w:lineRule="auto"/>
        <w:ind w:left="720"/>
      </w:pPr>
      <w:r>
        <w:rPr>
          <w:lang w:val="sw_KE" w:bidi="sw_KE"/>
        </w:rPr>
      </w:r>
      <w:r>
        <w:rPr>
          <w:lang w:val="sw_KE" w:bidi="sw_KE"/>
        </w:rPr>
        <w:t>Shua</w:t>
      </w:r>
    </w:p>
    <w:p>
      <w:pPr>
        <w:pStyle w:val="ListBullet"/>
        <w:spacing w:line="240" w:lineRule="auto"/>
        <w:ind w:left="720"/>
      </w:pPr>
      <w:r>
        <w:rPr>
          <w:lang w:val="sw_KE" w:bidi="sw_KE"/>
        </w:rPr>
      </w:r>
      <w:r>
        <w:rPr>
          <w:lang w:val="sw_KE" w:bidi="sw_KE"/>
        </w:rPr>
        <w:t>Efa</w:t>
      </w:r>
    </w:p>
    <w:p>
      <w:pPr>
        <w:pStyle w:val="ListBullet"/>
        <w:spacing w:line="240" w:lineRule="auto"/>
        <w:ind w:left="720"/>
      </w:pPr>
      <w:r>
        <w:rPr>
          <w:lang w:val="sw_KE" w:bidi="sw_KE"/>
        </w:rPr>
      </w:r>
      <w:r>
        <w:rPr>
          <w:lang w:val="sw_KE" w:bidi="sw_KE"/>
        </w:rPr>
        <w:t>Efera</w:t>
      </w:r>
    </w:p>
    <w:p>
      <w:pPr>
        <w:pStyle w:val="ListBullet"/>
        <w:spacing w:line="240" w:lineRule="auto"/>
        <w:ind w:left="720"/>
      </w:pPr>
      <w:r>
        <w:rPr>
          <w:lang w:val="sw_KE" w:bidi="sw_KE"/>
        </w:rPr>
      </w:r>
      <w:r>
        <w:rPr>
          <w:lang w:val="sw_KE" w:bidi="sw_KE"/>
        </w:rPr>
        <w:t>Hanoki</w:t>
      </w:r>
    </w:p>
    <w:p>
      <w:pPr>
        <w:pStyle w:val="ListBullet"/>
        <w:spacing w:line="240" w:lineRule="auto"/>
        <w:ind w:left="720"/>
      </w:pPr>
      <w:r>
        <w:rPr>
          <w:lang w:val="sw_KE" w:bidi="sw_KE"/>
        </w:rPr>
      </w:r>
      <w:r>
        <w:rPr>
          <w:lang w:val="sw_KE" w:bidi="sw_KE"/>
        </w:rPr>
        <w:t>Abida</w:t>
      </w:r>
    </w:p>
    <w:p>
      <w:pPr>
        <w:pStyle w:val="ListBullet"/>
        <w:spacing w:line="240" w:lineRule="auto"/>
        <w:ind w:left="720"/>
      </w:pPr>
      <w:r>
        <w:rPr>
          <w:lang w:val="sw_KE" w:bidi="sw_KE"/>
        </w:rPr>
      </w:r>
      <w:r>
        <w:rPr>
          <w:lang w:val="sw_KE" w:bidi="sw_KE"/>
        </w:rPr>
        <w:t>Elda</w:t>
      </w:r>
    </w:p>
    <w:p>
      <w:pPr>
        <w:pStyle w:val="ListBullet"/>
        <w:spacing w:line="240" w:lineRule="auto"/>
        <w:ind w:left="720"/>
      </w:pPr>
      <w:r>
        <w:rPr>
          <w:lang w:val="sw_KE" w:bidi="sw_KE"/>
        </w:rPr>
      </w:r>
      <w:r>
        <w:rPr>
          <w:lang w:val="sw_KE" w:bidi="sw_KE"/>
        </w:rPr>
        <w:t>Sheba</w:t>
      </w:r>
    </w:p>
    <w:p>
      <w:pPr>
        <w:pStyle w:val="ListBullet"/>
        <w:spacing w:line="240" w:lineRule="auto"/>
        <w:ind w:left="720"/>
      </w:pPr>
      <w:r>
        <w:rPr>
          <w:lang w:val="sw_KE" w:bidi="sw_KE"/>
        </w:rPr>
      </w:r>
      <w:r>
        <w:rPr>
          <w:lang w:val="sw_KE" w:bidi="sw_KE"/>
        </w:rPr>
        <w:t>Dedani</w:t>
      </w:r>
    </w:p>
    <w:p>
      <w:pPr>
        <w:pStyle w:val="ListBullet"/>
        <w:spacing w:line="240" w:lineRule="auto"/>
        <w:ind w:left="720"/>
      </w:pPr>
      <w:r>
        <w:rPr>
          <w:lang w:val="sw_KE" w:bidi="sw_KE"/>
        </w:rPr>
      </w:r>
      <w:r>
        <w:rPr>
          <w:lang w:val="sw_KE" w:bidi="sw_KE"/>
        </w:rPr>
        <w:t>Waashuri</w:t>
      </w:r>
    </w:p>
    <w:p>
      <w:pPr>
        <w:pStyle w:val="ListBullet"/>
        <w:spacing w:line="240" w:lineRule="auto"/>
        <w:ind w:left="720"/>
      </w:pPr>
      <w:r>
        <w:rPr>
          <w:lang w:val="sw_KE" w:bidi="sw_KE"/>
        </w:rPr>
      </w:r>
      <w:r>
        <w:rPr>
          <w:lang w:val="sw_KE" w:bidi="sw_KE"/>
        </w:rPr>
        <w:t>Watusi</w:t>
      </w:r>
    </w:p>
    <w:p>
      <w:pPr>
        <w:pStyle w:val="ListBullet"/>
        <w:spacing w:line="240" w:lineRule="auto"/>
        <w:ind w:left="720"/>
      </w:pPr>
      <w:r>
        <w:rPr>
          <w:lang w:val="sw_KE" w:bidi="sw_KE"/>
        </w:rPr>
      </w:r>
      <w:r>
        <w:rPr>
          <w:lang w:val="sw_KE" w:bidi="sw_KE"/>
        </w:rPr>
        <w:t>Leummi</w:t>
      </w:r>
    </w:p>
    <w:p>
      <w:pPr>
        <w:pStyle w:val="ListBullet"/>
        <w:spacing w:line="240" w:lineRule="auto"/>
        <w:ind w:left="720"/>
      </w:pPr>
      <w:r>
        <w:rPr>
          <w:lang w:val="sw_KE" w:bidi="sw_KE"/>
        </w:rPr>
      </w:r>
      <w:r>
        <w:rPr>
          <w:lang w:val="sw_KE" w:bidi="sw_KE"/>
        </w:rPr>
        <w:t>Ishmaeli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igize na usirukwe.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Ibrahimu anaoa Ketura. Baada ya muda, wana watoto sita. Watoto wao pia watakuwa na watoto ili uzao wa Ibrahimu uongezeke.</w:t>
      </w:r>
    </w:p>
    <w:p>
      <w:pPr/>
      <w:r>
        <w:rPr>
          <w:lang w:val="sw_KE" w:bidi="sw_KE"/>
        </w:rPr>
      </w:r>
      <w:r>
        <w:rPr>
          <w:lang w:val="sw_KE" w:bidi="sw_KE"/>
        </w:rPr>
        <w:t>Sitisha igizo: Muulize mwigizaji anayeigiza Ibrahimu, "Unahisi vipi?" Unaweza kusikia mambo kama, "Msifu Mungu kwa amenipa uzao zaidi," au "Pamoja na uzao hawa wapya, Mungu ametimiza tena ahadi yake!" Anzisha tena igizo.</w:t>
      </w:r>
    </w:p>
    <w:p>
      <w:pPr/>
      <w:r>
        <w:rPr>
          <w:lang w:val="sw_KE" w:bidi="sw_KE"/>
        </w:rPr>
      </w:r>
      <w:r>
        <w:rPr>
          <w:lang w:val="sw_KE" w:bidi="sw_KE"/>
        </w:rPr>
        <w:t>Katika tukio la pili, Ibrahimu anamwonyesha Isaka kila kitu anachomiliki, na anamwambia kwamba Isaka atarithi kila kitu.</w:t>
      </w:r>
    </w:p>
    <w:p>
      <w:pPr/>
      <w:r>
        <w:rPr>
          <w:lang w:val="sw_KE" w:bidi="sw_KE"/>
        </w:rPr>
      </w:r>
      <w:r>
        <w:rPr>
          <w:lang w:val="sw_KE" w:bidi="sw_KE"/>
        </w:rPr>
        <w:t>Sitisha kitendo: Muulize mwigizaji anayemcheza Isaac, "Unajisikiaje?" Unaweza kusikia mambo kama, "Mungu amembariki kwa kweli baba yangu kama alivyoahidi!" au "Pamoja na mali hii nyingi, nina hakika kwamba familia yetu itakuwa nzuri." Anzisha tena igizo.</w:t>
      </w:r>
    </w:p>
    <w:p>
      <w:pPr/>
      <w:r>
        <w:rPr>
          <w:lang w:val="sw_KE" w:bidi="sw_KE"/>
        </w:rPr>
      </w:r>
      <w:r>
        <w:rPr>
          <w:lang w:val="sw_KE" w:bidi="sw_KE"/>
        </w:rPr>
        <w:t>Ibrahimu pia atatoa zawadi kwa wana wake wengine. Lakini baada ya haya, Ibrahimu atawafundisha kuishi katika nchi mashariki. Kumbuka kwamba wakati wanawe wengine waliondoka, walikuwa na wake zao na watoto.</w:t>
      </w:r>
    </w:p>
    <w:p>
      <w:pPr/>
      <w:r>
        <w:rPr>
          <w:lang w:val="sw_KE" w:bidi="sw_KE"/>
        </w:rPr>
      </w:r>
      <w:r>
        <w:rPr>
          <w:lang w:val="sw_KE" w:bidi="sw_KE"/>
        </w:rPr>
        <w:t>Katika tukio la tatu, Isaka na Ishmaeli wanamzika Ibrahimu. Wanaweka mwili wa Ibrahimu katika pango karibu na mke wake, Sarah.</w:t>
      </w:r>
    </w:p>
    <w:p>
      <w:pPr/>
      <w:r>
        <w:rPr>
          <w:lang w:val="sw_KE" w:bidi="sw_KE"/>
        </w:rPr>
      </w:r>
      <w:r>
        <w:rPr>
          <w:lang w:val="sw_KE" w:bidi="sw_KE"/>
        </w:rPr>
        <w:t>Sitisha kitendo: Muulize mwigizaji anayemcheza Isaac, "Unajisikiaje?" Unaweza kusikia mambo kama, "Ninahuzunika kwamba baba yangu, Ibrahimu, sasa amekufa," au "Ninataka kumfuata baba yangu Ibrahimu ambaye alimfuata Mungu." Anzisha tena igizo.</w:t>
      </w:r>
    </w:p>
    <w:p>
      <w:pPr/>
      <w:r>
        <w:rPr>
          <w:lang w:val="sw_KE" w:bidi="sw_KE"/>
        </w:rPr>
      </w:r>
      <w:r>
        <w:rPr>
          <w:lang w:val="sw_KE" w:bidi="sw_KE"/>
        </w:rPr>
        <w:t>Katika tukio la nne, Mungu anambariki Isaka.</w:t>
      </w:r>
    </w:p>
    <w:p>
      <w:pPr/>
      <w:r>
        <w:rPr>
          <w:lang w:val="sw_KE" w:bidi="sw_KE"/>
        </w:rPr>
      </w:r>
      <w:r>
        <w:rPr>
          <w:lang w:val="sw_KE" w:bidi="sw_KE"/>
        </w:rPr>
        <w:t>Sitisha kitendo: Muulize mwigizaji anayemcheza Isaac, "Unajisikiaje?" Unaweza kusikia mambo kama, "Namshukuru Mungu kwa kunibariki, kama vile Mungu alimbariki baba yangu, Ibrahimu." au "Baraka ya Mungu kwa familia yangu ina maana kwamba Mungu anatimiza ahadi yake kwa baba yangu, Ibrahimu."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Hadithi hii ni kuhusu mke mpya wa Ibrahimu na uzao. Ni pia kuhusu kifo cha Ibrahimu, na jinsi Mungu anabariki Isaka kama mrithi wa Ibrahimu.</w:t>
      </w:r>
    </w:p>
    <w:p>
      <w:pPr/>
      <w:r>
        <w:rPr>
          <w:lang w:val="sw_KE" w:bidi="sw_KE"/>
        </w:rPr>
      </w:r>
      <w:r>
        <w:rPr>
          <w:lang w:val="sw_KE" w:bidi="sw_KE"/>
        </w:rPr>
        <w:t xml:space="preserve">Baada ya Sarah kufa, Ibrahimu alichukua mwanamke mwingine kama </w:t>
      </w:r>
      <w:r>
        <w:rPr>
          <w:b/>
          <w:lang w:val="sw_KE" w:bidi="sw_KE"/>
        </w:rPr>
        <w:t>mke</w:t>
      </w:r>
      <w:r>
        <w:rPr>
          <w:lang w:val="sw_KE" w:bidi="sw_KE"/>
        </w:rPr>
        <w:t xml:space="preserve"> wake. Jina la mwanamke ni Ketura. Neno la Kiebrania la "mke" linaweza kutafsiriwa kama mwanamke, mke, au suria kulingana na muktadha. Ketura aliitwa mke, lakini baadaye, alitambuliwa kama suria. Suria ni mke aliye na hadhi ya chini na haki. Kwa hiyo, katika hadithi hii, inaweza kutafsiriwa ama kama mke au suria. Ketura alizaa wana sita. Wana wawili wa Ibrahimu ambao alikuwa na Ketura walikuwa na watoto wao wenyewe. Midiani alikuwa na wana watano. Mwana mwingine wa Ibrahimu, Jokshan, alikuwa na watoto wawili. Mwana wa Jokshan, Dedan alikuwa na watoto watatu ambao baadaye wangekuwa makundi ya watu. Walikuwa wanajulikana kama Waashurites, Letushites, na Leummites. Watu hawa wote walisemwa kuwa </w:t>
      </w:r>
      <w:r>
        <w:rPr>
          <w:b/>
          <w:lang w:val="sw_KE" w:bidi="sw_KE"/>
        </w:rPr>
        <w:t>watoto</w:t>
      </w:r>
      <w:r>
        <w:rPr>
          <w:lang w:val="sw_KE" w:bidi="sw_KE"/>
        </w:rPr>
        <w:t xml:space="preserve"> wa Ketura. Neno la watoto hapa linaweza kutafsiriwa halisi kama wana. Lakini orodha hii ina wana wa Ketura, wajukuu, na uzao wengine. Hii ina maana kwamba neno watoto hapa halimaanishi tu wana sita wa Ibrahimu na Ketura. Badala yake, inarejelea watoto wao, wajukuu zao, na wajukuu Kwa maneno mengine, inarejelea uzao wa Ibrahimu na Ketura.</w:t>
      </w:r>
    </w:p>
    <w:p>
      <w:pPr/>
      <w:r>
        <w:rPr>
          <w:lang w:val="sw_KE" w:bidi="sw_KE"/>
        </w:rPr>
      </w:r>
      <w:r>
        <w:rPr>
          <w:lang w:val="sw_KE" w:bidi="sw_KE"/>
        </w:rPr>
        <w:t>Kisha, Ibrahimu alitoa kila kitu anachomiliki kwa Isaka kama urithi wake. Ibrahimu kisha aliwatuma wana wake wengine na familia zao mbali.</w:t>
      </w:r>
    </w:p>
    <w:p>
      <w:pPr/>
      <w:r>
        <w:rPr>
          <w:lang w:val="sw_KE" w:bidi="sw_KE"/>
        </w:rPr>
      </w:r>
      <w:r>
        <w:rPr>
          <w:lang w:val="sw_KE" w:bidi="sw_KE"/>
        </w:rPr>
        <w:t>Kisha Ibrahimu alikufa. Ibrahimu aliishi siku za kutosha kwamba alikuwa na umri wa miaka 175 wakati alikufa. Kisha Isaka na Ishmaeli wanamzika Ibrahimu katika pango ambalo Ibrahimu alikuwa amenunua miaka kabla ili kumzika Sarah.</w:t>
      </w:r>
    </w:p>
    <w:p>
      <w:pPr/>
      <w:r>
        <w:rPr>
          <w:lang w:val="sw_KE" w:bidi="sw_KE"/>
        </w:rPr>
      </w:r>
      <w:r>
        <w:rPr>
          <w:lang w:val="sw_KE" w:bidi="sw_KE"/>
        </w:rPr>
        <w:t xml:space="preserve">Baada ya Ibrahimu kufa, Mungu </w:t>
      </w:r>
      <w:r>
        <w:rPr>
          <w:b/>
          <w:lang w:val="sw_KE" w:bidi="sw_KE"/>
        </w:rPr>
        <w:t>alimbariki</w:t>
      </w:r>
      <w:r>
        <w:rPr>
          <w:lang w:val="sw_KE" w:bidi="sw_KE"/>
        </w:rPr>
        <w:t xml:space="preserve"> Isaka. Baraka ni wakati mtu anatoa neema kwa mtu mwingine. Katika Biblia, Mungu ni chanzo cha baraka zote. Wakati Mungu anabariki mtu, ina maana kwamba anafurahi na mtu huyo. Kwa hiyo, anaahidi na anatoa watoto, mafanikio, ulinzi, hata utajiri kwa mtu huyo. Katika hadithi hii, ina maana Mungu atamlinda Isaka, kumpa mafanikio, na kumpa utajiri mkubwa. Kwa maelezo zaidi kuhusu neno, </w:t>
      </w:r>
      <w:r>
        <w:rPr>
          <w:lang w:val="sw_KE" w:bidi="sw_KE"/>
        </w:rPr>
        <w:t>baraka</w:t>
      </w:r>
      <w:r>
        <w:rPr>
          <w:lang w:val="sw_KE" w:bidi="sw_KE"/>
        </w:rPr>
        <w:t xml:space="preserve">, unaweza rejelea Faharasa Kuu. Isaka aliishi katika </w:t>
      </w:r>
      <w:r>
        <w:rPr>
          <w:b/>
          <w:lang w:val="sw_KE" w:bidi="sw_KE"/>
        </w:rPr>
        <w:t>Beer Lahai Roi</w:t>
      </w:r>
      <w:r>
        <w:rPr>
          <w:lang w:val="sw_KE" w:bidi="sw_KE"/>
        </w:rPr>
        <w:t>. Beer Lahai Roi ni mahali ambapo Mungu alizungumza na suria ya Ibrahimu, Hagar.</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kusitisha. Fanya hivyo mpaka kikundi kisimulie tena simulizi yote. Wanachama wa kikundi wanaweza kusahihishana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kusitishwa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25:12–18</w:t>
      </w:r>
      <w:r>
        <w:rPr>
          <w:lang w:val="sw_KE" w:bidi="sw_KE"/>
        </w:rPr>
      </w:r>
    </w:p>
    <w:p>
      <w:pPr>
        <w:pStyle w:val="Heading3"/>
      </w:pPr>
      <w:r>
        <w:rPr>
          <w:lang w:val="sw_KE" w:bidi="sw_KE"/>
        </w:rPr>
        <w:t>Sikiliza na Moyo</w:t>
      </w:r>
    </w:p>
    <w:p>
      <w:pPr/>
      <w:r>
        <w:rPr>
          <w:lang w:val="sw_KE" w:bidi="sw_KE"/>
        </w:rPr>
      </w:r>
      <w:r>
        <w:rPr>
          <w:lang w:val="sw_KE" w:bidi="sw_KE"/>
        </w:rPr>
        <w:t>Sikiliza Luka 25;12–18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ya awali inazungumzia kuhusu familia mpya ya Ibrahimu. Kabla ya Ibrahimu kufa, alitoa kila kitu alichomiliki kwa Isaka kama urithi wake. Ibrahimu pia alitoa zawadi kwa wanawe kutoka kwa masuria wake, au wake wa wadogo, na kuwaambia kuhamia nchi katika mashariki. Kisha, Ibrahimu alikufa. Isaka na Ishmaeli walimzika Ibrahimu katika pango ambapo Ibrahimu alimzika mke wake, Sara. Baada ya Ibrahimu kufa, Mungu alimbariki Isaka, na Isaka aliishi katika Beer Lahai Roi.</w:t>
      </w:r>
    </w:p>
    <w:p>
      <w:pPr/>
      <w:r>
        <w:rPr>
          <w:lang w:val="sw_KE" w:bidi="sw_KE"/>
        </w:rPr>
      </w:r>
      <w:r>
        <w:rPr>
          <w:lang w:val="sw_KE" w:bidi="sw_KE"/>
        </w:rPr>
        <w:t>Hadithi ya sasa inaanza na utangulizi, "Hizi ni vizazi vya Ishmaeli." Neno la Kiebrania kwa "vizazi" ni neno ambalo linarejelea hadithi au rekodi ya ukoo wa mtu. Mara nyingi pia inatafsiriwa kama "nasaba" au "historia ya familia." Rekodi hii inaonyesha ni familia ipi ambayo mtu ni mali ya. Maelezo haya ni muhimu kwa sababu hadhi ya kijamii ya mtu, haki, na majukumu ni msingi wa nasaba yake, au historia ya familia. Ishmaeli alikuwa mwana wa Ibrahimu. Mama ya Ishmaeli alikuwa suria ya Ibrahimu, Hagari. Hagari alikuwa mwanamke wa Misri ambaye alikuwa mtumishi wa mke wa Ibrahimu, Sara. Mtumishi ni mwanaumme au mwanamke ambaye anaishi katika kaya sawa na bwana wake ili kutumikia mahitaji ya familia ya bwana wake.</w:t>
      </w:r>
    </w:p>
    <w:p>
      <w:pPr/>
      <w:r>
        <w:rPr>
          <w:lang w:val="sw_KE" w:bidi="sw_KE"/>
        </w:rPr>
      </w:r>
      <w:r>
        <w:rPr>
          <w:lang w:val="sw_KE" w:bidi="sw_KE"/>
        </w:rPr>
        <w:t>Baada ya utangulizi, wana wa Ishmaeli waliorodheshwa kuanzia kutoka kwa mkubwa zaidi hadi mdogo zaidi. Mwana wa kwanza wa Ishmaeli na mwana wa kwanza mwanaumme alikuwa Nebayothi. Baada yake kulikuwa na Kedari, Adbeeli, Mibsamu, Mishma, Duma, Massa, Hadadi, Tema, Yeturi, Nafishi, na Kedema. Hii ina maana Ishmaeli alikuwa na wana kumi na wawili. Wana hawa kumi na wawili wakawa wakuu au watawala wa makabila yao. Kabila ni kikundi kidogo cha watu ambao kwa kawaida wana babu mmoja. Wanachama wa kabila, kwa hiyo, kwa kawaida ni jamaa ya damu. Mkuu wa kabila aliitwa mkuu au mtawala. Hii ina maana kwamba wana wa Ishmaeli walikuwa na uzao wao wenyewe. Tangu ni watawala na mababu za kawaida ya makabila yao, makabila yao pengine yaliitwa baada yao pia. Kwa kuongeza, majina yao yakawa majina ya mahali ambapo makabila yao yalikuwa makazi. Walikuwa wamepiga kambi katika mahema yao ili waweze kusonga kutoka sehemu moja hadi nyingine. Maeneo haya yaliitwa "makamio." Lakini pia waliishi katika maeneo fulani kwa kudumu zaidi. Maeneo haya yaliitwa "vijiji."</w:t>
      </w:r>
    </w:p>
    <w:p>
      <w:pPr/>
      <w:r>
        <w:rPr>
          <w:lang w:val="sw_KE" w:bidi="sw_KE"/>
        </w:rPr>
      </w:r>
      <w:r>
        <w:rPr>
          <w:lang w:val="sw_KE" w:bidi="sw_KE"/>
        </w:rPr>
        <w:t>Sitisha na mjadili swali lifuatalo:</w:t>
      </w:r>
    </w:p>
    <w:p>
      <w:pPr/>
      <w:r>
        <w:rPr>
          <w:lang w:val="sw_KE" w:bidi="sw_KE"/>
        </w:rPr>
      </w:r>
      <w:r>
        <w:rPr>
          <w:lang w:val="sw_KE" w:bidi="sw_KE"/>
        </w:rPr>
        <w:t xml:space="preserve">Wana wa Ishmaeli na uzao wanatimiza ahadi ya Mungu kwa mama yake, Hagari. Kumbuka kwamba Mungu aliahidi Hagari kwamba Ishmaeli atakuwa baba ya watawala kumi na wawili. Mungu pia aliahidi kwamba Ishmaeli atakuwa na uzao ambao watakuwa wengi sana kwamba itakuwa vigumu kuhesabu. Uzao wake watakuwa taifa kubwa. </w:t>
      </w:r>
    </w:p>
    <w:p>
      <w:pPr/>
      <w:r>
        <w:rPr>
          <w:lang w:val="sw_KE" w:bidi="sw_KE"/>
        </w:rPr>
      </w:r>
      <w:r>
        <w:rPr>
          <w:lang w:val="sw_KE" w:bidi="sw_KE"/>
        </w:rPr>
        <w:t>Kisha, Ishmaeli "akakata roho akafa, akikusanywa na watu wake." Hii ina maana kwamba kama mababu za Ishmaeli Ishmaeli pia amekufa. Alifariki akiwa na umri wa 137.</w:t>
      </w:r>
    </w:p>
    <w:p>
      <w:pPr/>
      <w:r>
        <w:rPr>
          <w:lang w:val="sw_KE" w:bidi="sw_KE"/>
        </w:rPr>
      </w:r>
      <w:r>
        <w:rPr>
          <w:lang w:val="sw_KE" w:bidi="sw_KE"/>
        </w:rPr>
        <w:t>Uzao wa Ishmaeli uliishi kutoka Havila hadi Shuri. Havila na Shuri ni maeneo mawili tofauti. Maneno, "kutoka Havila hadi Shuri" yanaelezea ukubwa wa nchi ambapo uzao wa Ishmaeli uliishi. Eneo halisi ya Havila si uhakika. Lakini inasemekana kuwa karibu na mahali ambapo bustani ya Edeni ilikuwa. Eneo halisi la Shuri pia si uhakika. Lakini inasemekana iko kati ya sehemu ya kusini ya Kanaani, na sehemu ya kaskazini ya Misri. Hii ndio sababu eneo lote la ardhi linalo anzia Haila hadi Shuri linaelezwa kama kinyume cha misri. Pia ni katika mwelekeo wa Ashuru. Wakati huu, Ashuru ilikuwa nchi ndogo katika kaskazini ya Mesopotamia.</w:t>
      </w:r>
    </w:p>
    <w:p>
      <w:pPr/>
      <w:r>
        <w:rPr>
          <w:lang w:val="sw_KE" w:bidi="sw_KE"/>
        </w:rPr>
      </w:r>
      <w:r>
        <w:rPr>
          <w:lang w:val="sw_KE" w:bidi="sw_KE"/>
        </w:rPr>
        <w:t xml:space="preserve">Sitisha na uonyeshe ambapo </w:t>
      </w:r>
      <w:r>
        <w:rPr>
          <w:lang w:val="sw_KE" w:bidi="sw_KE"/>
        </w:rPr>
        <w:t>Hawi, Shuri, Misri, na Ashuru</w:t>
      </w:r>
      <w:r>
        <w:rPr>
          <w:lang w:val="sw_KE" w:bidi="sw_KE"/>
        </w:rPr>
        <w:t xml:space="preserve"> ziko kwenye ramani.</w:t>
      </w:r>
    </w:p>
    <w:p>
      <w:pPr/>
      <w:r>
        <w:rPr>
          <w:lang w:val="sw_KE" w:bidi="sw_KE"/>
        </w:rPr>
      </w:r>
      <w:r>
        <w:rPr>
          <w:lang w:val="sw_KE" w:bidi="sw_KE"/>
        </w:rPr>
        <w:t>Kisha, uzao wa Ishmaeli waliishi mbali na jamaa zao wote. Kiebrania ya awali ya sehemu hii si wazi. Watu wengine wanafikiri kwamba waliishi tu mbali na jamaa zao, wakati wengine wanafikiri walikuwa na uadui na jamaa zao. Katika hadithi hii, jamaa zao wanarejelea wazao wengine wa Ibrahimu.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Simulizi hili lina matukio matatu.</w:t>
      </w:r>
    </w:p>
    <w:p>
      <w:pPr/>
      <w:r>
        <w:rPr>
          <w:lang w:val="sw_KE" w:bidi="sw_KE"/>
        </w:rPr>
      </w:r>
      <w:r>
        <w:rPr>
          <w:b/>
          <w:lang w:val="sw_KE" w:bidi="sw_KE"/>
        </w:rPr>
        <w:t>Tukio la kwanza:</w:t>
      </w:r>
      <w:r>
        <w:rPr>
          <w:lang w:val="sw_KE" w:bidi="sw_KE"/>
        </w:rPr>
        <w:t xml:space="preserve"> Ishmaeli anatambulisha wana wake kumi na wawili Nebaioth, Kedar, Adbeel, Mibsam, Mishma, Dumah, Massa, Hadad, Tema, Jetur, Naphish, na Kedemah.</w:t>
      </w:r>
    </w:p>
    <w:p>
      <w:pPr/>
      <w:r>
        <w:rPr>
          <w:lang w:val="sw_KE" w:bidi="sw_KE"/>
        </w:rPr>
      </w:r>
      <w:r>
        <w:rPr>
          <w:b/>
          <w:lang w:val="sw_KE" w:bidi="sw_KE"/>
        </w:rPr>
        <w:t>Tukio la pili:</w:t>
      </w:r>
      <w:r>
        <w:rPr>
          <w:lang w:val="sw_KE" w:bidi="sw_KE"/>
        </w:rPr>
        <w:t xml:space="preserve"> Ishmaeli anakufa na anazikwa mahali fulani.</w:t>
      </w:r>
    </w:p>
    <w:p>
      <w:pPr/>
      <w:r>
        <w:rPr>
          <w:lang w:val="sw_KE" w:bidi="sw_KE"/>
        </w:rPr>
      </w:r>
      <w:r>
        <w:rPr>
          <w:b/>
          <w:lang w:val="sw_KE" w:bidi="sw_KE"/>
        </w:rPr>
        <w:t>Tukio la tatu:</w:t>
      </w:r>
      <w:r>
        <w:rPr>
          <w:lang w:val="sw_KE" w:bidi="sw_KE"/>
        </w:rPr>
        <w:t xml:space="preserve"> Uzao wa Ishmaeli wanaishi kutoka Havila hadi Shur, mbali na jamaa zao.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Ishmaeli</w:t>
      </w:r>
    </w:p>
    <w:p>
      <w:pPr>
        <w:pStyle w:val="ListBullet"/>
        <w:spacing w:line="240" w:lineRule="auto"/>
        <w:ind w:left="720"/>
      </w:pPr>
      <w:r>
        <w:rPr>
          <w:lang w:val="sw_KE" w:bidi="sw_KE"/>
        </w:rPr>
      </w:r>
      <w:r>
        <w:rPr>
          <w:lang w:val="sw_KE" w:bidi="sw_KE"/>
        </w:rPr>
        <w:t>Nebayothi</w:t>
      </w:r>
    </w:p>
    <w:p>
      <w:pPr>
        <w:pStyle w:val="ListBullet"/>
        <w:spacing w:line="240" w:lineRule="auto"/>
        <w:ind w:left="720"/>
      </w:pPr>
      <w:r>
        <w:rPr>
          <w:lang w:val="sw_KE" w:bidi="sw_KE"/>
        </w:rPr>
      </w:r>
      <w:r>
        <w:rPr>
          <w:lang w:val="sw_KE" w:bidi="sw_KE"/>
        </w:rPr>
        <w:t>Kedar</w:t>
      </w:r>
    </w:p>
    <w:p>
      <w:pPr>
        <w:pStyle w:val="ListBullet"/>
        <w:spacing w:line="240" w:lineRule="auto"/>
        <w:ind w:left="720"/>
      </w:pPr>
      <w:r>
        <w:rPr>
          <w:lang w:val="sw_KE" w:bidi="sw_KE"/>
        </w:rPr>
      </w:r>
      <w:r>
        <w:rPr>
          <w:lang w:val="sw_KE" w:bidi="sw_KE"/>
        </w:rPr>
        <w:t>Adbeel</w:t>
      </w:r>
    </w:p>
    <w:p>
      <w:pPr>
        <w:pStyle w:val="ListBullet"/>
        <w:spacing w:line="240" w:lineRule="auto"/>
        <w:ind w:left="720"/>
      </w:pPr>
      <w:r>
        <w:rPr>
          <w:lang w:val="sw_KE" w:bidi="sw_KE"/>
        </w:rPr>
      </w:r>
      <w:r>
        <w:rPr>
          <w:lang w:val="sw_KE" w:bidi="sw_KE"/>
        </w:rPr>
        <w:t>Mibsam</w:t>
      </w:r>
    </w:p>
    <w:p>
      <w:pPr>
        <w:pStyle w:val="ListBullet"/>
        <w:spacing w:line="240" w:lineRule="auto"/>
        <w:ind w:left="720"/>
      </w:pPr>
      <w:r>
        <w:rPr>
          <w:lang w:val="sw_KE" w:bidi="sw_KE"/>
        </w:rPr>
      </w:r>
      <w:r>
        <w:rPr>
          <w:lang w:val="sw_KE" w:bidi="sw_KE"/>
        </w:rPr>
        <w:t>Mishma</w:t>
      </w:r>
    </w:p>
    <w:p>
      <w:pPr>
        <w:pStyle w:val="ListBullet"/>
        <w:spacing w:line="240" w:lineRule="auto"/>
        <w:ind w:left="720"/>
      </w:pPr>
      <w:r>
        <w:rPr>
          <w:lang w:val="sw_KE" w:bidi="sw_KE"/>
        </w:rPr>
      </w:r>
      <w:r>
        <w:rPr>
          <w:lang w:val="sw_KE" w:bidi="sw_KE"/>
        </w:rPr>
        <w:t>Dumah</w:t>
      </w:r>
    </w:p>
    <w:p>
      <w:pPr>
        <w:pStyle w:val="ListBullet"/>
        <w:spacing w:line="240" w:lineRule="auto"/>
        <w:ind w:left="720"/>
      </w:pPr>
      <w:r>
        <w:rPr>
          <w:lang w:val="sw_KE" w:bidi="sw_KE"/>
        </w:rPr>
      </w:r>
      <w:r>
        <w:rPr>
          <w:lang w:val="sw_KE" w:bidi="sw_KE"/>
        </w:rPr>
        <w:t>Misa</w:t>
      </w:r>
    </w:p>
    <w:p>
      <w:pPr>
        <w:pStyle w:val="ListBullet"/>
        <w:spacing w:line="240" w:lineRule="auto"/>
        <w:ind w:left="720"/>
      </w:pPr>
      <w:r>
        <w:rPr>
          <w:lang w:val="sw_KE" w:bidi="sw_KE"/>
        </w:rPr>
      </w:r>
      <w:r>
        <w:rPr>
          <w:lang w:val="sw_KE" w:bidi="sw_KE"/>
        </w:rPr>
        <w:t>Hadad</w:t>
      </w:r>
    </w:p>
    <w:p>
      <w:pPr>
        <w:pStyle w:val="ListBullet"/>
        <w:spacing w:line="240" w:lineRule="auto"/>
        <w:ind w:left="720"/>
      </w:pPr>
      <w:r>
        <w:rPr>
          <w:lang w:val="sw_KE" w:bidi="sw_KE"/>
        </w:rPr>
      </w:r>
      <w:r>
        <w:rPr>
          <w:lang w:val="sw_KE" w:bidi="sw_KE"/>
        </w:rPr>
        <w:t>Kichwa</w:t>
      </w:r>
    </w:p>
    <w:p>
      <w:pPr>
        <w:pStyle w:val="ListBullet"/>
        <w:spacing w:line="240" w:lineRule="auto"/>
        <w:ind w:left="720"/>
      </w:pPr>
      <w:r>
        <w:rPr>
          <w:lang w:val="sw_KE" w:bidi="sw_KE"/>
        </w:rPr>
      </w:r>
      <w:r>
        <w:rPr>
          <w:lang w:val="sw_KE" w:bidi="sw_KE"/>
        </w:rPr>
        <w:t>Jetur</w:t>
      </w:r>
    </w:p>
    <w:p>
      <w:pPr>
        <w:pStyle w:val="ListBullet"/>
        <w:spacing w:line="240" w:lineRule="auto"/>
        <w:ind w:left="720"/>
      </w:pPr>
      <w:r>
        <w:rPr>
          <w:lang w:val="sw_KE" w:bidi="sw_KE"/>
        </w:rPr>
      </w:r>
      <w:r>
        <w:rPr>
          <w:lang w:val="sw_KE" w:bidi="sw_KE"/>
        </w:rPr>
        <w:t>Naphish</w:t>
      </w:r>
    </w:p>
    <w:p>
      <w:pPr>
        <w:pStyle w:val="ListBullet"/>
        <w:spacing w:line="240" w:lineRule="auto"/>
        <w:ind w:left="720"/>
      </w:pPr>
      <w:r>
        <w:rPr>
          <w:lang w:val="sw_KE" w:bidi="sw_KE"/>
        </w:rPr>
      </w:r>
      <w:r>
        <w:rPr>
          <w:lang w:val="sw_KE" w:bidi="sw_KE"/>
        </w:rPr>
        <w:t>Kedemah</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Katika tukio la kwanza, Ishmaeli anaweza kuonyeshwa kama akijitambulisha mwenyewe. Yeye ni mwana wa Ibrahimu. Mama yake ni Hagari Mmisri, mtumishi wa mke wa Ibrahimu, Sarah. Kisha, Ishmaeli anaorodhesha wana wake kutoka kwa mkubwa zaidi hadi mdogo zaidi.</w:t>
      </w:r>
    </w:p>
    <w:p>
      <w:pPr/>
      <w:r>
        <w:rPr>
          <w:lang w:val="sw_KE" w:bidi="sw_KE"/>
        </w:rPr>
      </w:r>
      <w:r>
        <w:rPr>
          <w:lang w:val="sw_KE" w:bidi="sw_KE"/>
        </w:rPr>
        <w:t>Sitisha na mjadili swali lifuatalo: watu katika utamaduni wako wanaorodhesha vipi wanafamilia wao?</w:t>
      </w:r>
    </w:p>
    <w:p>
      <w:pPr/>
      <w:r>
        <w:rPr>
          <w:lang w:val="sw_KE" w:bidi="sw_KE"/>
        </w:rPr>
      </w:r>
      <w:r>
        <w:rPr>
          <w:lang w:val="sw_KE" w:bidi="sw_KE"/>
        </w:rPr>
        <w:t>Kumbuka kwamba wana wa Ishmaeli watakuwa watawala wa makabila yao wenyewe, na maeneo ambapo waliishi pia yatajulikana baada yao.</w:t>
      </w:r>
    </w:p>
    <w:p>
      <w:pPr/>
      <w:r>
        <w:rPr>
          <w:lang w:val="sw_KE" w:bidi="sw_KE"/>
        </w:rPr>
      </w:r>
      <w:r>
        <w:rPr>
          <w:lang w:val="sw_KE" w:bidi="sw_KE"/>
        </w:rPr>
        <w:t>Katika tukio la pili, Ishmaeli anakufa katika umri wa miaka 137. Simulizi hii inasema kwamba "alipumua pumzi yake ya mwisho na akaenda kuwa na mababu zake."</w:t>
      </w:r>
    </w:p>
    <w:p>
      <w:pPr/>
      <w:r>
        <w:rPr>
          <w:lang w:val="sw_KE" w:bidi="sw_KE"/>
        </w:rPr>
      </w:r>
      <w:r>
        <w:rPr>
          <w:lang w:val="sw_KE" w:bidi="sw_KE"/>
        </w:rPr>
        <w:t>Sitisha na mjadili swali hili: Utamaduni wako unazungumza vipi kuhusu mtu anayekufa katika umri wa uzee?</w:t>
      </w:r>
    </w:p>
    <w:p>
      <w:pPr/>
      <w:r>
        <w:rPr>
          <w:lang w:val="sw_KE" w:bidi="sw_KE"/>
        </w:rPr>
      </w:r>
      <w:r>
        <w:rPr>
          <w:lang w:val="sw_KE" w:bidi="sw_KE"/>
        </w:rPr>
        <w:t>Katika sehemu ya tatu, wana wake kumi na wawili watapiga hema yao kutoka Havilah hadi Shur, mbali na jamaa zao.</w:t>
      </w:r>
    </w:p>
    <w:p>
      <w:pPr/>
      <w:r>
        <w:rPr>
          <w:lang w:val="sw_KE" w:bidi="sw_KE"/>
        </w:rPr>
      </w:r>
      <w:r>
        <w:rPr>
          <w:lang w:val="sw_KE" w:bidi="sw_KE"/>
        </w:rPr>
        <w:t xml:space="preserve">Sitisha na uonyeshe ambapo </w:t>
      </w:r>
      <w:r>
        <w:rPr>
          <w:lang w:val="sw_KE" w:bidi="sw_KE"/>
        </w:rPr>
        <w:t>Hawi, Shuri, Misri, na Ashuru</w:t>
      </w:r>
      <w:r>
        <w:rPr>
          <w:lang w:val="sw_KE" w:bidi="sw_KE"/>
        </w:rPr>
        <w:t xml:space="preserve"> ziko kwenye ramani.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Simulizi hili lina matukio matatu.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Ishmaeli</w:t>
      </w:r>
    </w:p>
    <w:p>
      <w:pPr>
        <w:pStyle w:val="ListBullet"/>
        <w:spacing w:line="240" w:lineRule="auto"/>
        <w:ind w:left="720"/>
      </w:pPr>
      <w:r>
        <w:rPr>
          <w:lang w:val="sw_KE" w:bidi="sw_KE"/>
        </w:rPr>
      </w:r>
      <w:r>
        <w:rPr>
          <w:lang w:val="sw_KE" w:bidi="sw_KE"/>
        </w:rPr>
        <w:t>Nebayothi</w:t>
      </w:r>
    </w:p>
    <w:p>
      <w:pPr>
        <w:pStyle w:val="ListBullet"/>
        <w:spacing w:line="240" w:lineRule="auto"/>
        <w:ind w:left="720"/>
      </w:pPr>
      <w:r>
        <w:rPr>
          <w:lang w:val="sw_KE" w:bidi="sw_KE"/>
        </w:rPr>
      </w:r>
      <w:r>
        <w:rPr>
          <w:lang w:val="sw_KE" w:bidi="sw_KE"/>
        </w:rPr>
        <w:t>Kedar</w:t>
      </w:r>
    </w:p>
    <w:p>
      <w:pPr>
        <w:pStyle w:val="ListBullet"/>
        <w:spacing w:line="240" w:lineRule="auto"/>
        <w:ind w:left="720"/>
      </w:pPr>
      <w:r>
        <w:rPr>
          <w:lang w:val="sw_KE" w:bidi="sw_KE"/>
        </w:rPr>
      </w:r>
      <w:r>
        <w:rPr>
          <w:lang w:val="sw_KE" w:bidi="sw_KE"/>
        </w:rPr>
        <w:t>Adbeel</w:t>
      </w:r>
    </w:p>
    <w:p>
      <w:pPr>
        <w:pStyle w:val="ListBullet"/>
        <w:spacing w:line="240" w:lineRule="auto"/>
        <w:ind w:left="720"/>
      </w:pPr>
      <w:r>
        <w:rPr>
          <w:lang w:val="sw_KE" w:bidi="sw_KE"/>
        </w:rPr>
      </w:r>
      <w:r>
        <w:rPr>
          <w:lang w:val="sw_KE" w:bidi="sw_KE"/>
        </w:rPr>
        <w:t>Mibsam</w:t>
      </w:r>
    </w:p>
    <w:p>
      <w:pPr>
        <w:pStyle w:val="ListBullet"/>
        <w:spacing w:line="240" w:lineRule="auto"/>
        <w:ind w:left="720"/>
      </w:pPr>
      <w:r>
        <w:rPr>
          <w:lang w:val="sw_KE" w:bidi="sw_KE"/>
        </w:rPr>
      </w:r>
      <w:r>
        <w:rPr>
          <w:lang w:val="sw_KE" w:bidi="sw_KE"/>
        </w:rPr>
        <w:t>Mishma</w:t>
      </w:r>
    </w:p>
    <w:p>
      <w:pPr>
        <w:pStyle w:val="ListBullet"/>
        <w:spacing w:line="240" w:lineRule="auto"/>
        <w:ind w:left="720"/>
      </w:pPr>
      <w:r>
        <w:rPr>
          <w:lang w:val="sw_KE" w:bidi="sw_KE"/>
        </w:rPr>
      </w:r>
      <w:r>
        <w:rPr>
          <w:lang w:val="sw_KE" w:bidi="sw_KE"/>
        </w:rPr>
        <w:t>Dumah</w:t>
      </w:r>
    </w:p>
    <w:p>
      <w:pPr>
        <w:pStyle w:val="ListBullet"/>
        <w:spacing w:line="240" w:lineRule="auto"/>
        <w:ind w:left="720"/>
      </w:pPr>
      <w:r>
        <w:rPr>
          <w:lang w:val="sw_KE" w:bidi="sw_KE"/>
        </w:rPr>
      </w:r>
      <w:r>
        <w:rPr>
          <w:lang w:val="sw_KE" w:bidi="sw_KE"/>
        </w:rPr>
        <w:t>Misa</w:t>
      </w:r>
    </w:p>
    <w:p>
      <w:pPr>
        <w:pStyle w:val="ListBullet"/>
        <w:spacing w:line="240" w:lineRule="auto"/>
        <w:ind w:left="720"/>
      </w:pPr>
      <w:r>
        <w:rPr>
          <w:lang w:val="sw_KE" w:bidi="sw_KE"/>
        </w:rPr>
      </w:r>
      <w:r>
        <w:rPr>
          <w:lang w:val="sw_KE" w:bidi="sw_KE"/>
        </w:rPr>
        <w:t>Hadad</w:t>
      </w:r>
    </w:p>
    <w:p>
      <w:pPr>
        <w:pStyle w:val="ListBullet"/>
        <w:spacing w:line="240" w:lineRule="auto"/>
        <w:ind w:left="720"/>
      </w:pPr>
      <w:r>
        <w:rPr>
          <w:lang w:val="sw_KE" w:bidi="sw_KE"/>
        </w:rPr>
      </w:r>
      <w:r>
        <w:rPr>
          <w:lang w:val="sw_KE" w:bidi="sw_KE"/>
        </w:rPr>
        <w:t>Tema</w:t>
      </w:r>
    </w:p>
    <w:p>
      <w:pPr>
        <w:pStyle w:val="ListBullet"/>
        <w:spacing w:line="240" w:lineRule="auto"/>
        <w:ind w:left="720"/>
      </w:pPr>
      <w:r>
        <w:rPr>
          <w:lang w:val="sw_KE" w:bidi="sw_KE"/>
        </w:rPr>
      </w:r>
      <w:r>
        <w:rPr>
          <w:lang w:val="sw_KE" w:bidi="sw_KE"/>
        </w:rPr>
        <w:t>Jetur</w:t>
      </w:r>
    </w:p>
    <w:p>
      <w:pPr>
        <w:pStyle w:val="ListBullet"/>
        <w:spacing w:line="240" w:lineRule="auto"/>
        <w:ind w:left="720"/>
      </w:pPr>
      <w:r>
        <w:rPr>
          <w:lang w:val="sw_KE" w:bidi="sw_KE"/>
        </w:rPr>
      </w:r>
      <w:r>
        <w:rPr>
          <w:lang w:val="sw_KE" w:bidi="sw_KE"/>
        </w:rPr>
        <w:t>Naphish</w:t>
      </w:r>
    </w:p>
    <w:p>
      <w:pPr>
        <w:pStyle w:val="ListBullet"/>
        <w:spacing w:line="240" w:lineRule="auto"/>
        <w:ind w:left="720"/>
      </w:pPr>
      <w:r>
        <w:rPr>
          <w:lang w:val="sw_KE" w:bidi="sw_KE"/>
        </w:rPr>
      </w:r>
      <w:r>
        <w:rPr>
          <w:lang w:val="sw_KE" w:bidi="sw_KE"/>
        </w:rPr>
        <w:t>Kedemah</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Ishmaeli anajitambulisha kama mwana wa Ibrahimu. Mama yake ni Hagari Mmisri, mtumishi wa mke wa Ibrahimu, Sarah. Kisha Ishmaeli atawatambulisha wana wake kutoka kwa mkubwa zaidi kwa mdogo zaidi, kuanzia na Nebaioth kwa Kedemah. Ishmaeli pia atataja kwamba wana wake watakuwa na uzao wao wenyewe na watakuwa watawala wa makabila yao wenyewe. Maeneo ambapo wataishi yatajulikana baada yao.</w:t>
      </w:r>
    </w:p>
    <w:p>
      <w:pPr/>
      <w:r>
        <w:rPr>
          <w:lang w:val="sw_KE" w:bidi="sw_KE"/>
        </w:rPr>
      </w:r>
      <w:r>
        <w:rPr>
          <w:lang w:val="sw_KE" w:bidi="sw_KE"/>
        </w:rPr>
        <w:t>Sitisha kitendo: Muulize mwigizaji anayeigiza Rebeka, "Unahisi vipi?" Unaweza kusikia mambo kama, "Msifu Mungu kwa amekamilisha ahadi yake kwa mama yangu, Hagar," au "Wana wangu na uzao wanaonyesha kwamba Mungu ni mwaminifu kwa ahadi yake." Anzisha tena igizo.</w:t>
      </w:r>
    </w:p>
    <w:p>
      <w:pPr/>
      <w:r>
        <w:rPr>
          <w:lang w:val="sw_KE" w:bidi="sw_KE"/>
        </w:rPr>
      </w:r>
      <w:r>
        <w:rPr>
          <w:lang w:val="sw_KE" w:bidi="sw_KE"/>
        </w:rPr>
        <w:t>Katika tukio la pili, wana wa Ishmaeli watamzika mahali fulani.</w:t>
      </w:r>
    </w:p>
    <w:p>
      <w:pPr/>
      <w:r>
        <w:rPr>
          <w:lang w:val="sw_KE" w:bidi="sw_KE"/>
        </w:rPr>
      </w:r>
      <w:r>
        <w:rPr>
          <w:lang w:val="sw_KE" w:bidi="sw_KE"/>
        </w:rPr>
        <w:t>Sitisha kitendo: Muulize mwigizaji anayeigiza mtumishi "Unahisi vipi?" Unaweza kusikia mambo kama, "Tutamkosa baba yetu, Ishmaeli," au "Tutaongoza familia zetu wenyewe na koo tu kama baba yetu, Ishameli." Anzisha tena igizo.</w:t>
      </w:r>
    </w:p>
    <w:p>
      <w:pPr/>
      <w:r>
        <w:rPr>
          <w:lang w:val="sw_KE" w:bidi="sw_KE"/>
        </w:rPr>
      </w:r>
      <w:r>
        <w:rPr>
          <w:lang w:val="sw_KE" w:bidi="sw_KE"/>
        </w:rPr>
        <w:t>Katika tukio la tatu, wana wa Ishmaeli watapiga hema yao kutoka Havilah hadi Shur.</w:t>
      </w:r>
    </w:p>
    <w:p>
      <w:pPr/>
      <w:r>
        <w:rPr>
          <w:lang w:val="sw_KE" w:bidi="sw_KE"/>
        </w:rPr>
      </w:r>
      <w:r>
        <w:rPr>
          <w:lang w:val="sw_KE" w:bidi="sw_KE"/>
        </w:rPr>
        <w:t>Sitisha kitendo: Muulize mwigizaji anayeigiza Nebaioth, "Unahisi vipi?" Unaweza kusikia mambo kama, "Tunahitaji kuishi tu kutoka Havilah kwa Shur," au "Tunapaswa kuishi mbali na jamaa zetu, haswa kutoka kwa Isaka. Hii ni kile babu yetu, Ibrahimu, alitaka."</w:t>
      </w:r>
      <w:r>
        <w:rPr>
          <w:lang w:val="sw_KE" w:bidi="sw_KE"/>
        </w:rPr>
      </w:r>
    </w:p>
    <w:p>
      <w:pPr>
        <w:pStyle w:val="Heading3"/>
      </w:pPr>
      <w:r>
        <w:rPr>
          <w:lang w:val="sw_KE" w:bidi="sw_KE"/>
        </w:rPr>
        <w:t>Kujaza Mapengo</w:t>
      </w:r>
    </w:p>
    <w:p>
      <w:pPr/>
      <w:r>
        <w:rPr>
          <w:lang w:val="sw_KE" w:bidi="sw_KE"/>
        </w:rPr>
      </w:r>
      <w:r>
        <w:rPr>
          <w:lang w:val="sw_KE" w:bidi="sw_KE"/>
        </w:rPr>
        <w:t xml:space="preserve">Hadithi hii ni kuhusu nasaba ya Ishmaeli. Hadithi ya sasa inaanza na utangulizi, "Hizi ni </w:t>
      </w:r>
      <w:r>
        <w:rPr>
          <w:b/>
          <w:lang w:val="sw_KE" w:bidi="sw_KE"/>
        </w:rPr>
        <w:t>vizazi</w:t>
      </w:r>
      <w:r>
        <w:rPr>
          <w:lang w:val="sw_KE" w:bidi="sw_KE"/>
        </w:rPr>
        <w:t xml:space="preserve"> vya Ishmaeli." Neno la Kiebrania la "vizazi" linarejelea hadithi au rekodi ya ukoo wa mtu. Pia inatafsiriwa kama nasaba au historia. Uzao wa mtu ulikuwa muhimu kwa sababu hiyo ilikuwa msingi wa hadhi ya kijamii ya mtu, haki, na majukumu. Kutafsiri neno hili kwa njia ile ile ambayo umetafsiri neno hili kabla. Unaweza rejelea Faharasa Kuu kwa maelezo zaidi kuhusu </w:t>
      </w:r>
      <w:r>
        <w:rPr>
          <w:lang w:val="sw_KE" w:bidi="sw_KE"/>
        </w:rPr>
        <w:t>nasaba</w:t>
      </w:r>
      <w:r>
        <w:rPr>
          <w:lang w:val="sw_KE" w:bidi="sw_KE"/>
        </w:rPr>
        <w:t xml:space="preserve"> na </w:t>
      </w:r>
      <w:r>
        <w:rPr>
          <w:lang w:val="sw_KE" w:bidi="sw_KE"/>
        </w:rPr>
        <w:t>vizazi</w:t>
      </w:r>
      <w:r>
        <w:rPr>
          <w:lang w:val="sw_KE" w:bidi="sw_KE"/>
        </w:rPr>
        <w:t>.</w:t>
      </w:r>
    </w:p>
    <w:p>
      <w:pPr/>
      <w:r>
        <w:rPr>
          <w:lang w:val="sw_KE" w:bidi="sw_KE"/>
        </w:rPr>
      </w:r>
      <w:r>
        <w:rPr>
          <w:lang w:val="sw_KE" w:bidi="sw_KE"/>
        </w:rPr>
        <w:t xml:space="preserve">Ishmaeli alikuwa mwana wa Ibrahimu. Mama yake alikuwa suria ya Ibrahimu, Hagar Mmisri. Hagari alikuwa mtumishi wa mke wa Ibrahimu Sara. Mtumishi ni mtu ambaye anaishi katika nyumba moja na bwana wake ili kutumikia mahitaji ya familia ya bwana wake. </w:t>
      </w:r>
      <w:r>
        <w:rPr>
          <w:lang w:val="sw_KE" w:bidi="sw_KE"/>
        </w:rPr>
        <w:t>Mtumishi</w:t>
      </w:r>
      <w:r>
        <w:rPr>
          <w:lang w:val="sw_KE" w:bidi="sw_KE"/>
        </w:rPr>
        <w:t xml:space="preserve"> anaweza kuwa wa kiume au wa kike. Kumbuka kutafsiri mtumishi kwa njia ambayo umetafsiri kabla. Unaweza pia kutafuta neno hili katika Faharasa Kuu kwa maelezo zaidi.</w:t>
      </w:r>
    </w:p>
    <w:p>
      <w:pPr/>
      <w:r>
        <w:rPr>
          <w:lang w:val="sw_KE" w:bidi="sw_KE"/>
        </w:rPr>
      </w:r>
      <w:r>
        <w:rPr>
          <w:lang w:val="sw_KE" w:bidi="sw_KE"/>
        </w:rPr>
        <w:t xml:space="preserve">Wana wa Ishmaeli wameorodheshwa </w:t>
      </w:r>
      <w:r>
        <w:rPr>
          <w:b/>
          <w:lang w:val="sw_KE" w:bidi="sw_KE"/>
        </w:rPr>
        <w:t>katika utaratibu wa kuzaliwa kwao</w:t>
      </w:r>
      <w:r>
        <w:rPr>
          <w:lang w:val="sw_KE" w:bidi="sw_KE"/>
        </w:rPr>
        <w:t xml:space="preserve">. Maneno "kwa utaratibu wa kuzaliwa kwao" yanamaanisha kutoka kwa mkubwa zaidi hadi mdogo zaidi. Ishmaeli alikuwa na wana kumi na wawili. Mwana wake wa kwanza ni Nebayothi. Mwana wake wa mdogo alikuwa Kedema. Wana wa Ishmaeli watakuwa na uzao wao wenyewe. Kama matokeo, watakuwa watawala wa makabila yao. Makabila yao yatajulikana baada yao. Kabila ni kikundi kidogo cha watu ambao kwa kawaida wana babu mmoja. Wanachama wa kabila, kwa hiyo, kwa kawaida ni jamaa ya damu. Mkuu wa kabila aliitwa </w:t>
      </w:r>
      <w:r>
        <w:rPr>
          <w:b/>
          <w:lang w:val="sw_KE" w:bidi="sw_KE"/>
        </w:rPr>
        <w:t>mkuu</w:t>
      </w:r>
      <w:r>
        <w:rPr>
          <w:lang w:val="sw_KE" w:bidi="sw_KE"/>
        </w:rPr>
        <w:t xml:space="preserve"> au </w:t>
      </w:r>
      <w:r>
        <w:rPr>
          <w:b/>
          <w:lang w:val="sw_KE" w:bidi="sw_KE"/>
        </w:rPr>
        <w:t>mtawala</w:t>
      </w:r>
      <w:r>
        <w:rPr>
          <w:lang w:val="sw_KE" w:bidi="sw_KE"/>
        </w:rPr>
        <w:t xml:space="preserve">. Vijiji </w:t>
      </w:r>
      <w:r>
        <w:rPr>
          <w:b/>
          <w:lang w:val="sw_KE" w:bidi="sw_KE"/>
        </w:rPr>
        <w:t>vyao</w:t>
      </w:r>
      <w:r>
        <w:rPr>
          <w:lang w:val="sw_KE" w:bidi="sw_KE"/>
        </w:rPr>
        <w:t xml:space="preserve"> na </w:t>
      </w:r>
      <w:r>
        <w:rPr>
          <w:b/>
          <w:lang w:val="sw_KE" w:bidi="sw_KE"/>
        </w:rPr>
        <w:t>kambi</w:t>
      </w:r>
      <w:r>
        <w:rPr>
          <w:lang w:val="sw_KE" w:bidi="sw_KE"/>
        </w:rPr>
        <w:t xml:space="preserve"> ambapo wanaishi pia zitaitwa baada yao. Vijiji na kambi zinarejelea maeneo ambapo waliishi. Wakati watu walipiga kambi, waliishi katika mahema ili waweze kusonga kutoka sehemu moja hadi nyingine. Kambi kwa hiyo, ilimaanisha makundi ya mahema. Kwa upande mwingine, vijiji vilizirejelea maeneo ambayo watu walijenga wakati walitaka kukaa katika mahali fulani kwa kudumu.</w:t>
      </w:r>
    </w:p>
    <w:p>
      <w:pPr/>
      <w:r>
        <w:rPr>
          <w:lang w:val="sw_KE" w:bidi="sw_KE"/>
        </w:rPr>
      </w:r>
      <w:r>
        <w:rPr>
          <w:lang w:val="sw_KE" w:bidi="sw_KE"/>
        </w:rPr>
        <w:t xml:space="preserve">Wana wa Ishmaeli wataishi kutoka </w:t>
      </w:r>
      <w:r>
        <w:rPr>
          <w:b/>
          <w:lang w:val="sw_KE" w:bidi="sw_KE"/>
        </w:rPr>
        <w:t>Havila</w:t>
      </w:r>
      <w:r>
        <w:rPr>
          <w:lang w:val="sw_KE" w:bidi="sw_KE"/>
        </w:rPr>
        <w:t xml:space="preserve"> hadi </w:t>
      </w:r>
      <w:r>
        <w:rPr>
          <w:b/>
          <w:lang w:val="sw_KE" w:bidi="sw_KE"/>
        </w:rPr>
        <w:t>Shur</w:t>
      </w:r>
      <w:r>
        <w:rPr>
          <w:lang w:val="sw_KE" w:bidi="sw_KE"/>
        </w:rPr>
        <w:t xml:space="preserve">. Eneo hili la nchi lilikuwa kinyume na Misri na lilikuwa katika mwelekeo wa Ashuru. Eneo halisi ya Havila si uhakika. Lakini inasemekana kuwa karibu na mahali ambapo bustani ya Edeni ilikuwa. Eneo halisi la Shuri pia si uhakika. Lakini inasemekana iko kati ya sehemu ya kusini ya Kanaani, na sehemu ya kaskazini ya Misri. </w:t>
      </w:r>
      <w:r>
        <w:rPr>
          <w:b/>
          <w:lang w:val="sw_KE" w:bidi="sw_KE"/>
        </w:rPr>
        <w:t>Misri</w:t>
      </w:r>
      <w:r>
        <w:rPr>
          <w:lang w:val="sw_KE" w:bidi="sw_KE"/>
        </w:rPr>
        <w:t xml:space="preserve"> ilikuwa nchi kusini ya Kanaani. Katika kitabu cha Mwanzo, Misri itakuwa mahali pa kimbilio kwa wahusika wakuu wakati wowote wako hatarini. Katika Kiebrania, neno </w:t>
      </w:r>
      <w:r>
        <w:rPr>
          <w:b/>
          <w:lang w:val="sw_KE" w:bidi="sw_KE"/>
        </w:rPr>
        <w:t>Ashuru</w:t>
      </w:r>
      <w:r>
        <w:rPr>
          <w:lang w:val="sw_KE" w:bidi="sw_KE"/>
        </w:rPr>
        <w:t xml:space="preserve"> Watu wanaosoma hadithi hii hawakubaliani kuhusu kama Asshur ulikuwa ni mji wa Ashiria, au kama lilikuwa jina la mahali lingine la Ashiria. Tafsiri nyingi za Biblia zinatafsiri neno hili kama Ashuru (Assyria) badala ya Ashuri (Asshur).</w:t>
      </w:r>
    </w:p>
    <w:p>
      <w:pPr/>
      <w:r>
        <w:rPr>
          <w:lang w:val="sw_KE" w:bidi="sw_KE"/>
        </w:rPr>
      </w:r>
      <w:r>
        <w:rPr>
          <w:lang w:val="sw_KE" w:bidi="sw_KE"/>
        </w:rPr>
        <w:t xml:space="preserve">Sitisha na uonyeshe ambapo </w:t>
      </w:r>
      <w:r>
        <w:rPr>
          <w:lang w:val="sw_KE" w:bidi="sw_KE"/>
        </w:rPr>
        <w:t>Hawi, Shuri, Misri, na Ashuru</w:t>
      </w:r>
      <w:r>
        <w:rPr>
          <w:lang w:val="sw_KE" w:bidi="sw_KE"/>
        </w:rPr>
        <w:t xml:space="preserve"> ziko kwenye ramani.</w:t>
      </w:r>
    </w:p>
    <w:p>
      <w:pPr/>
      <w:r>
        <w:rPr>
          <w:lang w:val="sw_KE" w:bidi="sw_KE"/>
        </w:rPr>
      </w:r>
      <w:r>
        <w:rPr>
          <w:lang w:val="sw_KE" w:bidi="sw_KE"/>
        </w:rPr>
        <w:t xml:space="preserve">Kisha </w:t>
      </w:r>
      <w:r>
        <w:rPr>
          <w:b/>
          <w:lang w:val="sw_KE" w:bidi="sw_KE"/>
        </w:rPr>
        <w:t>aliishi</w:t>
      </w:r>
      <w:r>
        <w:rPr>
          <w:b/>
          <w:lang w:val="sw_KE" w:bidi="sw_KE"/>
        </w:rPr>
        <w:t>karibu</w:t>
      </w:r>
      <w:r>
        <w:rPr>
          <w:lang w:val="sw_KE" w:bidi="sw_KE"/>
        </w:rPr>
        <w:t xml:space="preserve"> na </w:t>
      </w:r>
      <w:r>
        <w:rPr>
          <w:b/>
          <w:lang w:val="sw_KE" w:bidi="sw_KE"/>
        </w:rPr>
        <w:t>jamaa</w:t>
      </w:r>
      <w:r>
        <w:rPr>
          <w:lang w:val="sw_KE" w:bidi="sw_KE"/>
        </w:rPr>
        <w:t xml:space="preserve"> zake. Neno "yeye" katika tafsiri zingine za Biblia huenda likamaanisha Ishmaeli. Ishmaeli tayari alikuwa amekufa kufikia wakati huu. Neno la "kutulia" katika Kiebrania linamaanisha "kuanguka." Maana ya Kiebrania ni vigumu kuelewa. Kama matokeo, watu ambao wanajifunza hadithi hii hawakubaliani kuhusu maana yake. Lakini tafsiri nyingi za Biblia zinaelewa hili ili kumaanisha kwamba uzao wa Ishmaeli waliishi mbali na jamaa zao. Katika Kiebrania, neno la jamaa ni sawa na neno la kaka. Inaweza pia kutafsiriwa kama jamaa. Katika hadithi hii, inarejelea uzao wengine wa Ibrahimu. Wana wa Ishmaeli waliamua kuishi mbali na jamaa zao.</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Mwanakikundi mmoja wa kikundi anatakiwa kuelezea sentensi chache za mwanzo na kusitisha. Mwanachama mwingine wa kikundi anatakiwa kumwambia sehemu inayofuata ya simulizi na kusitisha. Fanya hivyo mpaka kikundi kimesimulia tena simulizi lote.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unaloipenda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toleo hii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25:19–34</w:t>
      </w:r>
      <w:r>
        <w:rPr>
          <w:lang w:val="sw_KE" w:bidi="sw_KE"/>
        </w:rPr>
      </w:r>
    </w:p>
    <w:p>
      <w:pPr>
        <w:pStyle w:val="Heading3"/>
      </w:pPr>
      <w:r>
        <w:rPr>
          <w:lang w:val="sw_KE" w:bidi="sw_KE"/>
        </w:rPr>
        <w:t>Sikiliza na Moyo</w:t>
      </w:r>
    </w:p>
    <w:p>
      <w:pPr/>
      <w:r>
        <w:rPr>
          <w:lang w:val="sw_KE" w:bidi="sw_KE"/>
        </w:rPr>
      </w:r>
      <w:r>
        <w:rPr>
          <w:lang w:val="sw_KE" w:bidi="sw_KE"/>
        </w:rPr>
        <w:t>Sikiliza kitabu cha Mwanzo 25:19–34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ya awali ilikuwa kuhusu nasaba ya Ishmaeli na kifo cha Ishmaeli. Hadithi ya sasa ni ya nasaba nyingine lakini wakati huu ni kuhusu Isaka na wanawe wawili, Esau na Yakobo. Katika hadithi hii tunaanza kuona mapambano yao na matamanio yao ya kuwa mtu muhimu zaidi katika maisha ya Isaka.</w:t>
      </w:r>
    </w:p>
    <w:p>
      <w:pPr/>
      <w:r>
        <w:rPr>
          <w:lang w:val="sw_KE" w:bidi="sw_KE"/>
        </w:rPr>
      </w:r>
      <w:r>
        <w:rPr>
          <w:lang w:val="sw_KE" w:bidi="sw_KE"/>
        </w:rPr>
        <w:t>Hadithi inaanza na utangulizi, "Hizi ni vizazi vya Isaka, mwana wa Ibrahimu." Neno la Kiebrania la "vizazi" ni neno ambalo kwa kawaida linarejelea hadithi au rekodi ya ukoo wa mtu. Mara nyingi pia inatafsiriwa kama "nasaba."</w:t>
      </w:r>
    </w:p>
    <w:p>
      <w:pPr/>
      <w:r>
        <w:rPr>
          <w:lang w:val="sw_KE" w:bidi="sw_KE"/>
        </w:rPr>
      </w:r>
      <w:r>
        <w:rPr>
          <w:lang w:val="sw_KE" w:bidi="sw_KE"/>
        </w:rPr>
        <w:t>Ibrahimu alikuwa baba ya Isaka. Isaka alioa Rebeka. Baba ya Rebeka Bethueli aliishi katika mkoa wa Paddan-aram. Baba yake na kaka yake Laban walikuwa kutoka kwa kikundi cha watu wa Kiaramu. Laban anatajwa hapa kwa sababu atacheza jukumu muhimu katika hadithi zifuatazo.</w:t>
      </w:r>
    </w:p>
    <w:p>
      <w:pPr/>
      <w:r>
        <w:rPr>
          <w:lang w:val="sw_KE" w:bidi="sw_KE"/>
        </w:rPr>
      </w:r>
      <w:r>
        <w:rPr>
          <w:lang w:val="sw_KE" w:bidi="sw_KE"/>
        </w:rPr>
        <w:t xml:space="preserve">Sitisha na uonyeshe ambapo </w:t>
      </w:r>
      <w:r>
        <w:rPr>
          <w:lang w:val="sw_KE" w:bidi="sw_KE"/>
        </w:rPr>
        <w:t>Paddan-aram iko</w:t>
      </w:r>
      <w:r>
        <w:rPr>
          <w:lang w:val="sw_KE" w:bidi="sw_KE"/>
        </w:rPr>
        <w:t xml:space="preserve"> kwenye ramani. Ramani inapaswa pia kuonyesha maeneo ya jirani kama vile Mesopotamia, Syria, Haran, na Kanaani.</w:t>
      </w:r>
    </w:p>
    <w:p>
      <w:pPr/>
      <w:r>
        <w:rPr>
          <w:lang w:val="sw_KE" w:bidi="sw_KE"/>
        </w:rPr>
      </w:r>
      <w:r>
        <w:rPr>
          <w:lang w:val="sw_KE" w:bidi="sw_KE"/>
        </w:rPr>
        <w:t>Isaka alizungumza na Mungu na kumwomba msaada kwa Rebeka kwa sababu hangeweza kuwa na watoto—alikuwa tasa. Isaka alimwomba Mungu kwa sababu, wakati huo, watu walidhani kwamba wakati mwanamke alikuwa tasa, ilimaanisha kwamba Mungu alimlaani. Si wazi kama Mungu alikuwa sababu ambayo Rebeka hangeweza kuwa na watoto. Hata hivyo, Mungu alitoa kile Isaka aliomba. Kama matokeo, Rebeka akawa mjamzito.</w:t>
      </w:r>
    </w:p>
    <w:p>
      <w:pPr/>
      <w:r>
        <w:rPr>
          <w:lang w:val="sw_KE" w:bidi="sw_KE"/>
        </w:rPr>
      </w:r>
      <w:r>
        <w:rPr>
          <w:lang w:val="sw_KE" w:bidi="sw_KE"/>
        </w:rPr>
        <w:t>Watoto walijitahidi ndani ya Rebeka. Inamaanisha kwamba watoto walikuwa wakipigana ndani ya tumbo la mama yao. Kwa sababu ya haya, Rebeka alijiwazia, "Kwa nini hii inanifanyia?" Swali la Rebeka linaweza kuwa kwa sababu ya maumivu makali yanayosababishwa na watoto wanajitahidi katika tumbo lake. Kwa hiyo, alimwomba Mungu.</w:t>
      </w:r>
    </w:p>
    <w:p>
      <w:pPr/>
      <w:r>
        <w:rPr>
          <w:lang w:val="sw_KE" w:bidi="sw_KE"/>
        </w:rPr>
      </w:r>
      <w:r>
        <w:rPr>
          <w:lang w:val="sw_KE" w:bidi="sw_KE"/>
        </w:rPr>
        <w:t>Mungu alisema mambo mawili kwa Rebeka. Kwanza, Mungu alisema, “Mataifa mawili yako katika tumbo lako, na vikundi viwili kutoka ndani yako vitagawanyika.” Kisha, Mungu alisema kwamba "mmoja atakuwa na nguvu kuliko mwingine, mkubwa atamtumikia mdogo."</w:t>
      </w:r>
    </w:p>
    <w:p>
      <w:pPr/>
      <w:r>
        <w:rPr>
          <w:lang w:val="sw_KE" w:bidi="sw_KE"/>
        </w:rPr>
      </w:r>
      <w:r>
        <w:rPr>
          <w:lang w:val="sw_KE" w:bidi="sw_KE"/>
        </w:rPr>
        <w:t>Mungu alikuwa akisema kwamba kulikuwa na wana wawili katika tumbo la Rebeka. Wana hawa wawili watakuwa na wazao wengi ambao watakuwa mataifa yao binafsi. Mataifa mawili yatapinga kila moja dhidi ya lingine. Uzao wa kaka mkubwa kwa kweli utakuwa dhaifu kuliko uzao wa kaka mdogo. Uzao wa ndugu mdogo watakuwa na nguvu zaidi, ikimaanisha kwamba watakuwa na watu zaidi na kuwa wenye nguvu zaidi. Wazao wa yule mkubwa kwa umri watawatumikia wazao wa yule dhaifu. Hii inaanza mapambano tunayoyaona kati ya makundi ya watu na uzao katika hadithi zijazo.</w:t>
      </w:r>
    </w:p>
    <w:p>
      <w:pPr/>
      <w:r>
        <w:rPr>
          <w:lang w:val="sw_KE" w:bidi="sw_KE"/>
        </w:rPr>
      </w:r>
      <w:r>
        <w:rPr>
          <w:lang w:val="sw_KE" w:bidi="sw_KE"/>
        </w:rPr>
        <w:t>Wakati hatimaye ulikuwa wakati wa Rebeka kupata watoto, kwa hakika alizaa wana wawili! Walikuwa mapacha—watoto wawili waliozaliwa kwa wakati mmoja. Mtoto wa kwanza na mkubwa ambaye alitoka kwa Rebeka alielezewa kama "nyekundu" na "mwili wake wote kama vazi la nywele." Maneno "vazi la nywele" yanamaanisha kwamba mtoto alikuwa na nywele kwenye mwili wake wote. Rangi nyekundu pengine inarejelea rangi ya nywele ambazo zimefunika mwili wake. Kwa sababu ya hili, wazazi wake Isaka na Rebeka walimwita Esau.</w:t>
      </w:r>
    </w:p>
    <w:p>
      <w:pPr/>
      <w:r>
        <w:rPr>
          <w:lang w:val="sw_KE" w:bidi="sw_KE"/>
        </w:rPr>
      </w:r>
      <w:r>
        <w:rPr>
          <w:lang w:val="sw_KE" w:bidi="sw_KE"/>
        </w:rPr>
        <w:t>Kisha mtoto mdogo alizaliwa. Alitoka "kwa mkono wake akiwa ameshikilia kisigino cha Esau." Kisigino kinarejelea chini ya mguu wa mtu. Kwa hiyo, Isaka na Rebeka walimwita mtoto mdogo, Yakobo. Jina la Yakobo katika Kiebrania linaonekana kama neno la Kiebrania la kisigino. Isaka alikuwa na umri wa miaka sitini wakati Rebeka alimzaa Esau na Yakobo.</w:t>
      </w:r>
    </w:p>
    <w:p>
      <w:pPr/>
      <w:r>
        <w:rPr>
          <w:lang w:val="sw_KE" w:bidi="sw_KE"/>
        </w:rPr>
      </w:r>
      <w:r>
        <w:rPr>
          <w:lang w:val="sw_KE" w:bidi="sw_KE"/>
        </w:rPr>
        <w:t>Wavulana wawili walikua. Esau akawa mjuzi katika kuwinda wanyama kwa chakula. Esau pia alikuwa "mtu wa shamba." Hii ina maana kwamba alipenda kuishi katika mashamba karibu na ambapo wanyama waliishi ili aweze kuwinda kwa urahisi. Kwa upande mwingine, Yakobo alipendelea kukaa karibu na nyumba yake. Isaka alimpenda Esau kwa sababu alikula nyama ya porini. Katika hadithi hii, neno upendo linamaanisha kwamba Isaka alimpendelea Esau, kwa hiyo alitoa umakini zaidi kwa Esau kuliko Yakobo. Nyama pori inarejelea nyama ya wanyama pori. Isaka alimpenda Esau kwa sababu alifurahia kula nyama ya wanyama wa pori ambao Esau aliwinda. Hatujui kwa nini, lakini Rebeka alimpenda Yakobo, kwa hiyo alitoa umakini zaidi kwa Yakobo kuliko Esau. Upendo wa Isaka kwa Esau, na upendo wa Rebeka kwa Yakobo utakuwa habari muhimu kwa hadithi za baadaye. Tunaanza kuona mapambano ya umuhimu ndani ya familia hata sasa.</w:t>
      </w:r>
    </w:p>
    <w:p>
      <w:pPr/>
      <w:r>
        <w:rPr>
          <w:lang w:val="sw_KE" w:bidi="sw_KE"/>
        </w:rPr>
      </w:r>
      <w:r>
        <w:rPr>
          <w:lang w:val="sw_KE" w:bidi="sw_KE"/>
        </w:rPr>
        <w:t>Siku moja, Yakobo alikuwa akichemsha chakula, kinachoitwa mchuzi. Wakati Yakobo alikuwa akipika, Esau alirudi nyumbani kwa uchovu sana na njaa kutoka kwa kuwinda wanyama katika shamba. Esau alimwuliza Yakobo kama angeweza kula baadhi ya mchuzi mwekundu ambao Yakobo alikuwa akipika. Esau alielezea mchuzi kama rangi nyekundu pengine kwa sababu viungo vilivyochanganywa ndani yake viligeuza mchuzi kuwa rangi nyekundu. Kwa sababu Esau alitaka kula kitamu nyekundu, na pengine pia kwa sababu mwili wake wote ulifunikwa katika nywele nyekundu, watu walianza kumwita Edomu. Katika Kiebrania, Edomu inaonekana kama neno la Kiebrania la "nyekundu." Katika hadithi za baadaye, uzao wa Esau wataitwa Waedomu.</w:t>
      </w:r>
    </w:p>
    <w:p>
      <w:pPr/>
      <w:r>
        <w:rPr>
          <w:lang w:val="sw_KE" w:bidi="sw_KE"/>
        </w:rPr>
      </w:r>
      <w:r>
        <w:rPr>
          <w:lang w:val="sw_KE" w:bidi="sw_KE"/>
        </w:rPr>
        <w:t>Kwa kukabiliana na ombi la Esau, Yakobo alisema, "Kwanza, niuze haki yako ya kuzaliwa." Hapa, kuuza ina maana "nipe kitu badala ya kile unataka." Katika hali hii, Yakobo alimwomba Esau haki ya kuzaliwa yake badala ya mchuzi mwekundu ambao Esau alikuwa akiutaka. Haki ya kuzaliwa inarejelea haki za Esau kama mzaliwa wa kwanza. Mwana wa kwanza alikuwa na haki maalum na marupurupu yake. Mara nyingi anarithi karibu kila kitu ambacho baba yake atawaacha nyuma kama urithi wakati baba yake anakufa. Yakobo pengine alikuwa ameomba haki ya kuzaliwa ya Esau ili badala ya kaka yake, awe yule anayepokea urithi kutoka kwa baba yake Isaka.</w:t>
      </w:r>
    </w:p>
    <w:p>
      <w:pPr/>
      <w:r>
        <w:rPr>
          <w:lang w:val="sw_KE" w:bidi="sw_KE"/>
        </w:rPr>
      </w:r>
      <w:r>
        <w:rPr>
          <w:lang w:val="sw_KE" w:bidi="sw_KE"/>
        </w:rPr>
        <w:t>Mwitikio wa Esau unasisitiza njaa yake. Kisha Esau akauliza swali, “Haki ya kuzaliwa inanifaa nini?” Hatarajii jibu la swali hili. Esau anasema kwamba hadhi yake kama mzaliwa wa kwanza ni isiyo na maana. Kwa sababu kama anakufa kwa sababu ya njaa, hatapokea urithi wake.</w:t>
      </w:r>
    </w:p>
    <w:p>
      <w:pPr/>
      <w:r>
        <w:rPr>
          <w:lang w:val="sw_KE" w:bidi="sw_KE"/>
        </w:rPr>
      </w:r>
      <w:r>
        <w:rPr>
          <w:lang w:val="sw_KE" w:bidi="sw_KE"/>
        </w:rPr>
        <w:t>Yakobo alimwomba Esau kuahidi mbele ya Mungu kwamba atampa Yakobo haki yake ya kuzaliwa.</w:t>
      </w:r>
    </w:p>
    <w:p>
      <w:pPr/>
      <w:r>
        <w:rPr>
          <w:lang w:val="sw_KE" w:bidi="sw_KE"/>
        </w:rPr>
      </w:r>
      <w:r>
        <w:rPr>
          <w:lang w:val="sw_KE" w:bidi="sw_KE"/>
        </w:rPr>
        <w:t>Sitisha na mjadili swali lifuatalo: Katika utamaduni wako, mtu anatoa ahadi vipi kwa mtu mwingine?</w:t>
      </w:r>
    </w:p>
    <w:p>
      <w:pPr/>
      <w:r>
        <w:rPr>
          <w:lang w:val="sw_KE" w:bidi="sw_KE"/>
        </w:rPr>
      </w:r>
      <w:r>
        <w:rPr>
          <w:lang w:val="sw_KE" w:bidi="sw_KE"/>
        </w:rPr>
        <w:t>Kwa hiyo, Esau aliapa kwa Yakobo. Kisha, Yakobo alimpa Esau mkate na mchuzi wa lentil. Mkate unarejelea mkate uliotengenezwa bila chachu au chachu. Lentil stew ni supu ambayo imechanganywa na maharagwe.</w:t>
      </w:r>
    </w:p>
    <w:p>
      <w:pPr/>
      <w:r>
        <w:rPr>
          <w:lang w:val="sw_KE" w:bidi="sw_KE"/>
        </w:rPr>
      </w:r>
      <w:r>
        <w:rPr>
          <w:lang w:val="sw_KE" w:bidi="sw_KE"/>
        </w:rPr>
        <w:t xml:space="preserve">Sitisha na uonyeshe picha ya </w:t>
      </w:r>
      <w:r>
        <w:rPr>
          <w:lang w:val="sw_KE" w:bidi="sw_KE"/>
        </w:rPr>
        <w:t>mkate</w:t>
      </w:r>
      <w:r>
        <w:rPr>
          <w:lang w:val="sw_KE" w:bidi="sw_KE"/>
        </w:rPr>
        <w:t xml:space="preserve"> na </w:t>
      </w:r>
      <w:r>
        <w:rPr>
          <w:lang w:val="sw_KE" w:bidi="sw_KE"/>
        </w:rPr>
        <w:t>mchuzi wa dengu</w:t>
      </w:r>
      <w:r>
        <w:rPr>
          <w:lang w:val="sw_KE" w:bidi="sw_KE"/>
        </w:rPr>
        <w:t>.</w:t>
      </w:r>
    </w:p>
    <w:p>
      <w:pPr/>
      <w:r>
        <w:rPr>
          <w:lang w:val="sw_KE" w:bidi="sw_KE"/>
        </w:rPr>
      </w:r>
      <w:r>
        <w:rPr>
          <w:lang w:val="sw_KE" w:bidi="sw_KE"/>
        </w:rPr>
        <w:t>Esau alikula mkate, akanywa supu ya dengu, na akaenda zake. Si wazi ambapo Esau alikwenda lakini tunajua aliharakisha wakati akila. Hadithi hii inatuonyesha kwamba Esau alidharau haki yake ya mzaliwa wa kwanza, au hakufikiri kwamba ilikuwa kitu cha thamani.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sita.</w:t>
      </w:r>
    </w:p>
    <w:p>
      <w:pPr/>
      <w:r>
        <w:rPr>
          <w:lang w:val="sw_KE" w:bidi="sw_KE"/>
        </w:rPr>
      </w:r>
      <w:r>
        <w:rPr>
          <w:b/>
          <w:lang w:val="sw_KE" w:bidi="sw_KE"/>
        </w:rPr>
        <w:t>Tukio la kwanza:</w:t>
      </w:r>
      <w:r>
        <w:rPr>
          <w:lang w:val="sw_KE" w:bidi="sw_KE"/>
        </w:rPr>
        <w:t xml:space="preserve"> Isaka anaanzisha uzao wake. Anataja baba yake, Ibrahimu, na mke wake, Rebeka. Anataja pia baba ya Rebeka Bethueli na kaka yake, Laban.</w:t>
      </w:r>
    </w:p>
    <w:p>
      <w:pPr/>
      <w:r>
        <w:rPr>
          <w:lang w:val="sw_KE" w:bidi="sw_KE"/>
        </w:rPr>
      </w:r>
      <w:r>
        <w:rPr>
          <w:b/>
          <w:lang w:val="sw_KE" w:bidi="sw_KE"/>
        </w:rPr>
        <w:t>Tukio la pili:</w:t>
      </w:r>
      <w:r>
        <w:rPr>
          <w:lang w:val="sw_KE" w:bidi="sw_KE"/>
        </w:rPr>
        <w:t xml:space="preserve"> Isaka anaomba kwa Mungu ili kumsaidia Rebeka kupata mjamzito kwa sababu alikuwa tasa. Mungu anampa Isaka ombi lake. Baada ya muda, Rebeka anakuwa mjamzito.</w:t>
      </w:r>
    </w:p>
    <w:p>
      <w:pPr/>
      <w:r>
        <w:rPr>
          <w:lang w:val="sw_KE" w:bidi="sw_KE"/>
        </w:rPr>
      </w:r>
      <w:r>
        <w:rPr>
          <w:b/>
          <w:lang w:val="sw_KE" w:bidi="sw_KE"/>
        </w:rPr>
        <w:t>Tukio la tatu</w:t>
      </w:r>
      <w:r>
        <w:rPr>
          <w:lang w:val="sw_KE" w:bidi="sw_KE"/>
        </w:rPr>
        <w:t>: Rebeka anahisi watoto wanapigana katika tumbo lake. Kisha, anafikiri yeye mwenyewe kwa nini watoto wanapigana. Rebeka anamwuliza Mungu kwa nini hii inatokea. Mungu anajibu kwa Rebeka na kumwambia kuhusu watoto wawili katika tumbo lake, na pia hatima yao.</w:t>
      </w:r>
    </w:p>
    <w:p>
      <w:pPr/>
      <w:r>
        <w:rPr>
          <w:lang w:val="sw_KE" w:bidi="sw_KE"/>
        </w:rPr>
      </w:r>
      <w:r>
        <w:rPr>
          <w:b/>
          <w:lang w:val="sw_KE" w:bidi="sw_KE"/>
        </w:rPr>
        <w:t>Tukio la nne:</w:t>
      </w:r>
      <w:r>
        <w:rPr>
          <w:lang w:val="sw_KE" w:bidi="sw_KE"/>
        </w:rPr>
        <w:t xml:space="preserve"> Yakobo na Esau wanazaliwa. Esau anazaliwa kwanza na mwili wake uliofunikwa na nywele nyekundu. Yakobo anazaliwa mara moja baada ya Esau alikuja kutoka Rebeka. Yakobo ananyakua kisigino cha Esau. Isaka na Rebeka waliita wana wao.</w:t>
      </w:r>
    </w:p>
    <w:p>
      <w:pPr/>
      <w:r>
        <w:rPr>
          <w:lang w:val="sw_KE" w:bidi="sw_KE"/>
        </w:rPr>
      </w:r>
      <w:r>
        <w:rPr>
          <w:b/>
          <w:lang w:val="sw_KE" w:bidi="sw_KE"/>
        </w:rPr>
        <w:t>Tukio la tano:</w:t>
      </w:r>
      <w:r>
        <w:rPr>
          <w:lang w:val="sw_KE" w:bidi="sw_KE"/>
        </w:rPr>
        <w:t xml:space="preserve"> Yakobo na Esau wanakua. Esau ni katika uwindaji wa shamba, wakati Yakobo ni katika hema yao. Esau ataleta nyumbani windo kwa baba yake Isaka. Isaka atafurahia windo ambalo Esau alileta. Rebeka yuko na Yakobo ndani ya hema yao.</w:t>
      </w:r>
    </w:p>
    <w:p>
      <w:pPr/>
      <w:r>
        <w:rPr>
          <w:lang w:val="sw_KE" w:bidi="sw_KE"/>
        </w:rPr>
      </w:r>
      <w:r>
        <w:rPr>
          <w:b/>
          <w:lang w:val="sw_KE" w:bidi="sw_KE"/>
        </w:rPr>
        <w:t>Tukio la sita:</w:t>
      </w:r>
      <w:r>
        <w:rPr>
          <w:lang w:val="sw_KE" w:bidi="sw_KE"/>
        </w:rPr>
        <w:t xml:space="preserve"> Yakobo anapika mchuzi. Esau anarudi kutoka shamba uchovu sana na njaa. Esau anamwuliza Yakobo kwa mchuzi. Lakini Yakobo anasema kwamba Esau anapaswa kuuza haki yake ya kuzaliwa kwanza. Esau anamwambia Yakobo kwamba ana njaa sana, na haki yake ya kuzaliwa siyo ya thamani kama atakufa hata hivyo. Yakobo anamwuliza Esau ili kuapa mbele ya Mungu kwamba anatoa haki yake ya kuzaliwa kwa Yakobo. Esau anaapa mbele ya Mungu kwamba Yakobo sasa atachukua haki yake ya kuzaliwa. Kwa hivyo, Yakobo alitoa mkate na supu ya dengu kwa Esau. Esau anakula, kunywa, na kuondoka mara moja. Esau pia alichukia haki yake ya kuzaliwa.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Katika kipindi hiki, uwe na ubao wa kikundi cha hadithi, kuchora au kutumia aina fulani ya nyenzo ili kupata taswira ya hadithi na kitendo ndani yake.</w:t>
      </w:r>
    </w:p>
    <w:p>
      <w:pPr/>
      <w:r>
        <w:rPr>
          <w:lang w:val="sw_KE" w:bidi="sw_KE"/>
        </w:rPr>
      </w:r>
      <w:r>
        <w:rPr>
          <w:lang w:val="sw_KE" w:bidi="sw_KE"/>
        </w:rPr>
        <w:t>Katika tukio la kwanza, Isaka anajitambulisha kama mwana wa Ibrahimu. Kisha anataja umri wake, na kisha kuanzisha mke wake, Rebeka, na pia baba yake na kaka yake.</w:t>
      </w:r>
    </w:p>
    <w:p>
      <w:pPr/>
      <w:r>
        <w:rPr>
          <w:lang w:val="sw_KE" w:bidi="sw_KE"/>
        </w:rPr>
      </w:r>
      <w:r>
        <w:rPr>
          <w:lang w:val="sw_KE" w:bidi="sw_KE"/>
        </w:rPr>
        <w:t xml:space="preserve">Sitisha na kuonyesha </w:t>
      </w:r>
      <w:r>
        <w:rPr>
          <w:lang w:val="sw_KE" w:bidi="sw_KE"/>
        </w:rPr>
        <w:t>ambapo Paddan-Aram iko</w:t>
      </w:r>
      <w:r>
        <w:rPr>
          <w:lang w:val="sw_KE" w:bidi="sw_KE"/>
        </w:rPr>
        <w:t xml:space="preserve"> kwenye ramani. Ramani inapaswa pia kuonyesha maeneo ya jirani kama vile Mesopotamia, Syria, Haran, na Kanaani.</w:t>
      </w:r>
    </w:p>
    <w:p>
      <w:pPr/>
      <w:r>
        <w:rPr>
          <w:lang w:val="sw_KE" w:bidi="sw_KE"/>
        </w:rPr>
      </w:r>
      <w:r>
        <w:rPr>
          <w:lang w:val="sw_KE" w:bidi="sw_KE"/>
        </w:rPr>
        <w:t>Katika tukio la pili, Isaka anaomba kwa Mungu kwa sababu Rebeka alikuwa tasa.</w:t>
      </w:r>
    </w:p>
    <w:p>
      <w:pPr/>
      <w:r>
        <w:rPr>
          <w:lang w:val="sw_KE" w:bidi="sw_KE"/>
        </w:rPr>
      </w:r>
      <w:r>
        <w:rPr>
          <w:lang w:val="sw_KE" w:bidi="sw_KE"/>
        </w:rPr>
        <w:t>Sitisha na mjadili swali lifuatalo: Watu wanaomba vipi katika utamaduni wako? Kujibu swali hili litakusaidia kufikiria kuhusu jinsi ya kujumuisha sala ya Isaka.</w:t>
      </w:r>
    </w:p>
    <w:p>
      <w:pPr/>
      <w:r>
        <w:rPr>
          <w:lang w:val="sw_KE" w:bidi="sw_KE"/>
        </w:rPr>
      </w:r>
      <w:r>
        <w:rPr>
          <w:lang w:val="sw_KE" w:bidi="sw_KE"/>
        </w:rPr>
        <w:t>Anamwomba Mungu ili kumsaidia Rebeka kuwa mjamzito. Mungu anajibu sala ya Isaka na Rebeka anakuwa mjamzito. Hijawekwa wazi jinsi Mungu alimsaidia Rebeka. Kumbuka, kwamba wakati mwingi utapita kabla ya Rebeka kupata mimba. Wakati Rebeka anakuwa mjamzito, Isaka anamshukuru Mungu kwa kumpa kile alichoomba. Si wazi ambapo tukio hili lilitokea.</w:t>
      </w:r>
    </w:p>
    <w:p>
      <w:pPr/>
      <w:r>
        <w:rPr>
          <w:lang w:val="sw_KE" w:bidi="sw_KE"/>
        </w:rPr>
      </w:r>
      <w:r>
        <w:rPr>
          <w:lang w:val="sw_KE" w:bidi="sw_KE"/>
        </w:rPr>
        <w:t>Katika tukio la tatu, Rebeka anaweza kuonyesha maumivu na kuhangaika kwa sababu anahisi kwamba watoto katika tumbo lake wanajitahidi. Anasema, "Kwa nini hii inatokea kwa mimi?" Kisha, anamwuliza Mungu. Si wazi jinsi Rebeka alimuuliza Mungu.</w:t>
      </w:r>
    </w:p>
    <w:p>
      <w:pPr/>
      <w:r>
        <w:rPr>
          <w:lang w:val="sw_KE" w:bidi="sw_KE"/>
        </w:rPr>
      </w:r>
      <w:r>
        <w:rPr>
          <w:lang w:val="sw_KE" w:bidi="sw_KE"/>
        </w:rPr>
        <w:t>Katika tukio la nne, wakati ulifika kwa Rebeka ili kuweza kujifungua. Ilisema, "Tazama, kulikuwa na mapacha katika tumbo lake." Neno tazama ni usemi ambao kwa kawaida ulisemwa kabla ya taarifa muhimu sana. Katika tukio hili, taarifa muhimu ni kwamba Rebeka alikuwa na mapacha katika tumbo lake. Mapacha wanarejelea watoto wawili ambao walikuwa wamezaliwa kwa wakati mmoja. Isaka anachukua Esau mdogo kutoka kwa tumbo la Rebeka. Mara baada tu anapoona Esau, Isaka anaelezea Esau kama kamili mwenye nywele nyekundu juu ya mwili wake. Kisha, kabla ya Isaka kumchukua Esau kutoka kwa Rebeka, Yakobo mdogo ananyakua kisigino cha Esau. Kwa hivyo, kutoka kwa tumbo la Rebeka, Isaka anamchukua Esau, na kisha Yakobo baadaye. Isaka na Rebeka waliita mzaliwa wa kwanza Esau kwa sababu alifunikwa mwili wote katika nywele nyekundu. Isaka alimwita mtoto mdogo Yakobo kwa sababu alishikilia kisigino cha kaka yake.</w:t>
      </w:r>
    </w:p>
    <w:p>
      <w:pPr/>
      <w:r>
        <w:rPr>
          <w:lang w:val="sw_KE" w:bidi="sw_KE"/>
        </w:rPr>
      </w:r>
      <w:r>
        <w:rPr>
          <w:lang w:val="sw_KE" w:bidi="sw_KE"/>
        </w:rPr>
        <w:t>Katika tukio la tano, Esau na Yakobo wanakua ili kuwa watu wazima wadogo. Si wazi ni umri gani mapacha walikuwa kwa wakati huu. Lakini katika tukio hili, ni muhimu ili kuonyesha jinsi Esau na Yakobo wanatofautiana. Esau alikua nje katika pori akiwinda mnyama kwa sababu alikuwa "mwindaji mwenye ujuzi, mtu wa shamba." Wakati Esau anawinda, Isaka yuko ndani ya hema yao. Wakati huo, Isaka anaelezea Yakobo kama "maudhui ili kukaa ndani ya hema." Tukio linamalizika na Esau kumpakulia windo wa mnyama aliowinda, na Isaka anafurahi kula. Isaka alimpenda Esau. Wakati huo, Rebeka alimpenda Yakobo.</w:t>
      </w:r>
    </w:p>
    <w:p>
      <w:pPr/>
      <w:r>
        <w:rPr>
          <w:lang w:val="sw_KE" w:bidi="sw_KE"/>
        </w:rPr>
      </w:r>
      <w:r>
        <w:rPr>
          <w:lang w:val="sw_KE" w:bidi="sw_KE"/>
        </w:rPr>
        <w:t>Sitisha na mjadili maswali yafuatayo: Baba na mama wanaonyesha vipi upendo wao kwa watoto wao katika utamaduni wako? Kujibu swali hili litakusaidia kujumuisha upendo wa Isaka kwa Esau na upendo wa Rebeka kwa Yakobo katika tukio hili.</w:t>
      </w:r>
    </w:p>
    <w:p>
      <w:pPr/>
      <w:r>
        <w:rPr>
          <w:lang w:val="sw_KE" w:bidi="sw_KE"/>
        </w:rPr>
      </w:r>
      <w:r>
        <w:rPr>
          <w:lang w:val="sw_KE" w:bidi="sw_KE"/>
        </w:rPr>
        <w:t>Katika tukio la sita, Yakobo anapika mchuzi mwekundu. Kisha, Esau anarudi nyumbani kutoka porini. Anaonekana mchovu sana na njaa, kwa hiyo anamuuliza Yakobo kwa mchuzi nyekundu. Maneno ya Kiebrania kwa mchuzi nyekundu yanatafsiri halisi, "nyekundu, nyekundu." Esau alirudia neno la Kiebrania kwa rangi nyekundu ili kusema kwa Yakobo kwamba anataka kula mchuzi mara moja. Anaelezea kwamba ni kwa sababu alikuwa amechoka.</w:t>
      </w:r>
    </w:p>
    <w:p>
      <w:pPr/>
      <w:r>
        <w:rPr>
          <w:lang w:val="sw_KE" w:bidi="sw_KE"/>
        </w:rPr>
      </w:r>
      <w:r>
        <w:rPr>
          <w:lang w:val="sw_KE" w:bidi="sw_KE"/>
        </w:rPr>
        <w:t>Sitisha na mjadili swali lifuatalo: Mtu anasema vipi kwamba yeye ana njaa sana?</w:t>
      </w:r>
    </w:p>
    <w:p>
      <w:pPr/>
      <w:r>
        <w:rPr>
          <w:lang w:val="sw_KE" w:bidi="sw_KE"/>
        </w:rPr>
      </w:r>
      <w:r>
        <w:rPr>
          <w:lang w:val="sw_KE" w:bidi="sw_KE"/>
        </w:rPr>
        <w:t>Kwa sababu Esau alitaka kula mchuzi mwekundu, watu walianza kumwita Edomu. Kisha, Yakobo anamwuliza Esau ili kuuza haki yake ya kuzaliwa kwanza. Jibu la Esau kwa Yakobo lilianza na "Tazama," ambayo ina maana kwamba alitaka Yakobo ili kusikiliza kwa makini kwa kile yeye alitaka kusema baadaye. Neno hili la Kiebrania kwa "Angalia" ni neno sawa la Kiebrania kwa "Tazama." Alisema, "Tazama, mimi niko karibu kufa; nina faida gani kuwa na haki ya kuzaliwa?" Hapa, Esau alikuwa akisema kwamba kutatua njaa yake ni muhimu zaidi kuliko haki hii ya kuzaliwa. Yakobo anasisitiza kwamba Esau anapaswa kuuza haki yake ya kuzaliwa kwanza. Kwa hivyo, Esau aliahidi kutoa haki yake ya kuzaliwa kwa Yakobo. Kisha Yakobo alitoa chakula na kinywaji kwa Esau. Tukio linamalizika na Esau akiondoka kutoka kwenye hema ili kwenda mahali fulani baada ya kula mkate na kunywa supu ya dengu. Anapotoka nje, anadharau haki yake ya kuzaliwa.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sita.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Hakikisha timu imeigiza hadithi mara mbili. Wanapaswa kuigiza katika lugha wanayotafsiri. Kwanza, waambie timu waigize hadithi bila kusimama.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Isaka ataanzisha familia yake, kuanzia na baba yake Ibrahimu, na kisha Rebeka mke wake. Isaka atataja umri wake atakapomchukua Rebeka kama mke wake. Atamtambua baba ya Rebeka na kaka ambao wote ni Waaramu.</w:t>
      </w:r>
    </w:p>
    <w:p>
      <w:pPr/>
      <w:r>
        <w:rPr>
          <w:lang w:val="sw_KE" w:bidi="sw_KE"/>
        </w:rPr>
      </w:r>
      <w:r>
        <w:rPr>
          <w:lang w:val="sw_KE" w:bidi="sw_KE"/>
        </w:rPr>
        <w:t>Katika tukio la pili, Isaka anamwomba Mungu ili kumsaidia Rebeka kuwa mjamzito kwa sababu alikuwa tasa.</w:t>
      </w:r>
    </w:p>
    <w:p>
      <w:pPr/>
      <w:r>
        <w:rPr>
          <w:lang w:val="sw_KE" w:bidi="sw_KE"/>
        </w:rPr>
      </w:r>
      <w:r>
        <w:rPr>
          <w:lang w:val="sw_KE" w:bidi="sw_KE"/>
        </w:rPr>
        <w:t>Sitisha kitendo: Muulize mwigizaji anayemcheza Isaac, "Unajisikiaje?" Unaweza kusikia mambo kama, "Mungu aliahidi baba yangu Ibrahimu kwamba familia yetu itakuwa na wazao wengi." Hakika Mungu atatusaidia kuwa na watoto," au "Sijui kwa nini Rebeka ni tasa, lakini Mungu kwa hakika atamsaidia kuwa mjamzito." Anzisha tena hatua.</w:t>
      </w:r>
    </w:p>
    <w:p>
      <w:pPr/>
      <w:r>
        <w:rPr>
          <w:lang w:val="sw_KE" w:bidi="sw_KE"/>
        </w:rPr>
      </w:r>
      <w:r>
        <w:rPr>
          <w:lang w:val="sw_KE" w:bidi="sw_KE"/>
        </w:rPr>
        <w:t>Mungu anajibu sala ya Isaka, na Rebeka anapata mimba. Hakikisha kuonyesha kwamba Mungu atafanya kitu, labda tendo ili kuonyesha kwamba alikuwa yule ambaye alimsaidia Rebeka kuwa mjamzito.</w:t>
      </w:r>
    </w:p>
    <w:p>
      <w:pPr/>
      <w:r>
        <w:rPr>
          <w:lang w:val="sw_KE" w:bidi="sw_KE"/>
        </w:rPr>
      </w:r>
      <w:r>
        <w:rPr>
          <w:lang w:val="sw_KE" w:bidi="sw_KE"/>
        </w:rPr>
        <w:t>Katika tukio la tatu, Rebeka anaonyesha maumivu na usumbufu kwa sababu watoto katika tumbo lake wanajitahidi. Kwa sababu ya maumivu yake, anasema, "Kwa nini hii inatokea kwangu?"</w:t>
      </w:r>
    </w:p>
    <w:p>
      <w:pPr/>
      <w:r>
        <w:rPr>
          <w:lang w:val="sw_KE" w:bidi="sw_KE"/>
        </w:rPr>
      </w:r>
      <w:r>
        <w:rPr>
          <w:lang w:val="sw_KE" w:bidi="sw_KE"/>
        </w:rPr>
        <w:t>Sitisha igizo: Muulize mwigizaji anayeigiza Rebekah, "Unahisi vipi?" Unaweza kusikia mambo kama, "Kubeba watoto hawa katika tumbo langu ni vigumu. Sasa wanapigana hata!" au "Watoto wanaopigana katika tumbo langu wananisababishia maumivu makali sana!" Kwa nini hii inatokea?" Anzisha tena kitendo.</w:t>
      </w:r>
    </w:p>
    <w:p>
      <w:pPr/>
      <w:r>
        <w:rPr>
          <w:lang w:val="sw_KE" w:bidi="sw_KE"/>
        </w:rPr>
      </w:r>
      <w:r>
        <w:rPr>
          <w:lang w:val="sw_KE" w:bidi="sw_KE"/>
        </w:rPr>
        <w:t>Rebeka anamwomba Mungu, pengine kupitia sala. Kisha, Mungu atajibu Rebeka. Hakikisha kuonyesha Mungu akizungumza moja kwa moja wakati anamwambia Rebeka kuhusu hatima ya watoto wake.</w:t>
      </w:r>
    </w:p>
    <w:p>
      <w:pPr/>
      <w:r>
        <w:rPr>
          <w:lang w:val="sw_KE" w:bidi="sw_KE"/>
        </w:rPr>
      </w:r>
      <w:r>
        <w:rPr>
          <w:lang w:val="sw_KE" w:bidi="sw_KE"/>
        </w:rPr>
        <w:t>Katika tukio la nne, Esau na Yakobo wamezaliwa. Kijana Esau anatoka kwanza, na Isaka anamweleza kama mwenye nywele nyekundu nyingi juu ya mwili wake. Wakati Esau mchanga anatoka tumboni mwa Rebeka, Yakobo mchanga anashika kisigino cha kaka yake. Baada ya mapacha kuzaliwa, Isaka na Rebeka wanawaita watoto wao. Isaka alikuwa na umri wa miaka sitini wakati Esau na Yakobo walizaliwa. Hakikisha kuonyesha kwamba Isaka anaonekana mzee katika tukio hili.</w:t>
      </w:r>
    </w:p>
    <w:p>
      <w:pPr/>
      <w:r>
        <w:rPr>
          <w:lang w:val="sw_KE" w:bidi="sw_KE"/>
        </w:rPr>
      </w:r>
      <w:r>
        <w:rPr>
          <w:lang w:val="sw_KE" w:bidi="sw_KE"/>
        </w:rPr>
        <w:t>Sitisha kitendo: Muulize mwigizaji anayemcheza Isaac, "Unajisikiaje?" Unaweza kusikia mambo kama, "Msifu Mungu kwa sababu anashika ahadi yake kwamba tutakuwa na uzao daima katika familia yetu!" au "Ninamshukuru Mungu kwa sababu hata ingawa mimi tayari ni mzee, na Rebeka alikuwa tasa, Mungu alitupa watoto wetu wenyewe!" Anzisha tena kitendo.</w:t>
      </w:r>
    </w:p>
    <w:p>
      <w:pPr/>
      <w:r>
        <w:rPr>
          <w:lang w:val="sw_KE" w:bidi="sw_KE"/>
        </w:rPr>
      </w:r>
      <w:r>
        <w:rPr>
          <w:lang w:val="sw_KE" w:bidi="sw_KE"/>
        </w:rPr>
        <w:t>Katika tukio la tano, Esau na Yakobo wanakua kutoka kwa wavulana wadogo hadi vijana watu wazima. Tukio hili linaonyesha tofauti kati ya Esau na Yakobo. Esau alipenda kuwa katika shamba ili kuwinda wanyama. Anakuwa mwindaji mwenye ujuzi. Kwa wakati huo Yakobo anapenda kukaa ndani ya hema.</w:t>
      </w:r>
    </w:p>
    <w:p>
      <w:pPr/>
      <w:r>
        <w:rPr>
          <w:lang w:val="sw_KE" w:bidi="sw_KE"/>
        </w:rPr>
      </w:r>
      <w:r>
        <w:rPr>
          <w:lang w:val="sw_KE" w:bidi="sw_KE"/>
        </w:rPr>
        <w:t>Sitisha kitendo: Muulize mwigizaji anayemcheza Isaac, "Unajisikiaje?" Unaweza kusikia mambo kama, "Nilimpenda Esau kwa sababu daima anawinda wanyama na anatayarisha nyama pori kwa ajili yangu kula." Unaweza pia kumwuliza mwigizaji anayeigiza Rebeka, "Unahisi vipi?" Unaweza kusikia mambo kama, "Nilimpenda Yakobo kwa sababu ni mtulivu na anapendelea kukaa ndani ya hema yetu." Anzisha tena kitendo.</w:t>
      </w:r>
    </w:p>
    <w:p>
      <w:pPr/>
      <w:r>
        <w:rPr>
          <w:lang w:val="sw_KE" w:bidi="sw_KE"/>
        </w:rPr>
      </w:r>
      <w:r>
        <w:rPr>
          <w:lang w:val="sw_KE" w:bidi="sw_KE"/>
        </w:rPr>
        <w:t>Katika tukio la sita, wakati Yakobo anapika mchuzi, Esau anarudi nyumbani kutoka shamba. Alikuwa amechoka na njaa. Anamwomba Yakobo mchuzi mwekundu. Kwa sababu ya hii, watu pia watamwita Edomu. Kutoka hapa, Yakobo na Esau wana mazungumzo kuhusu haki ya kuzaliwa ya Esau. Hakikisha kuonyesha Esau na Yakobo wakizungumza hotuba za moja kwa moja ambazo walitumia katika tukio hili. Baada ya Yakobo kumwomba Esau kuuza haki yake ya kuzaliwa,</w:t>
      </w:r>
    </w:p>
    <w:p>
      <w:pPr/>
      <w:r>
        <w:rPr>
          <w:lang w:val="sw_KE" w:bidi="sw_KE"/>
        </w:rPr>
      </w:r>
      <w:r>
        <w:rPr>
          <w:lang w:val="sw_KE" w:bidi="sw_KE"/>
        </w:rPr>
        <w:t>Sitisha igizo: Muulize mwigizaji anayeigiza Yakobo, "Unahisi vipi?" Unaweza kusikia mambo kama, "Si haki kwamba Esau atakuwa mrithi wa baba yangu kwa sababu tu alizaliwa kwanza," au "Ninataka haki ya kuzaliwa ya Esau kwa hiyo nitarithi kila kitu ambacho baba yangu Isaka anamiliki."</w:t>
      </w:r>
    </w:p>
    <w:p>
      <w:pPr/>
      <w:r>
        <w:rPr>
          <w:lang w:val="sw_KE" w:bidi="sw_KE"/>
        </w:rPr>
      </w:r>
      <w:r>
        <w:rPr>
          <w:lang w:val="sw_KE" w:bidi="sw_KE"/>
        </w:rPr>
        <w:t>Kwa ombi la Yakobo, Esau aliuza au alitoa haki yake ya kuzaliwa kwa Yakobo ili apate mchuzi. Yakobo alitoa mkate na mchuzi wa dengu kwa Esau ili kula. Esau alikula mkate, alikunywa mchuzi, na kuondoka mara moja.</w:t>
      </w:r>
    </w:p>
    <w:p>
      <w:pPr/>
      <w:r>
        <w:rPr>
          <w:lang w:val="sw_KE" w:bidi="sw_KE"/>
        </w:rPr>
      </w:r>
      <w:r>
        <w:rPr>
          <w:lang w:val="sw_KE" w:bidi="sw_KE"/>
        </w:rPr>
        <w:t>Sitisha kitendo: Muulize mwigizaji anayemcheza Esau, "Unajisikiaje?" Unaweza kusikia mambo kama, "Sijali kuhusu haki yangu ya kuzaliwa kwa sababu haina thamani kama ninakufa kwa njaa hata hivyo," au "Yakobo anaweza kuwa na haki yangu ya kuzaliwa." Kinachojalisha ni kwamba sina njaa tena.</w:t>
      </w:r>
      <w:r>
        <w:rPr>
          <w:lang w:val="sw_KE" w:bidi="sw_KE"/>
        </w:rPr>
      </w:r>
    </w:p>
    <w:p>
      <w:pPr>
        <w:pStyle w:val="Heading3"/>
      </w:pPr>
      <w:r>
        <w:rPr>
          <w:lang w:val="sw_KE" w:bidi="sw_KE"/>
        </w:rPr>
        <w:t>Kujaza Mapengo</w:t>
      </w:r>
    </w:p>
    <w:p>
      <w:pPr/>
      <w:r>
        <w:rPr>
          <w:lang w:val="sw_KE" w:bidi="sw_KE"/>
        </w:rPr>
      </w:r>
      <w:r>
        <w:rPr>
          <w:lang w:val="sw_KE" w:bidi="sw_KE"/>
        </w:rPr>
        <w:t xml:space="preserve">Hadithi hii ni kuhusu </w:t>
      </w:r>
      <w:r>
        <w:rPr>
          <w:b/>
          <w:lang w:val="sw_KE" w:bidi="sw_KE"/>
        </w:rPr>
        <w:t>vizazi</w:t>
      </w:r>
      <w:r>
        <w:rPr>
          <w:lang w:val="sw_KE" w:bidi="sw_KE"/>
        </w:rPr>
        <w:t xml:space="preserve"> vya Isaka. Inaelezea kuhusu wana wa Isaka, Esau na Yakobo. Neno la Kiebrania kwa vizazi ni neno ambalo kwa kawaida linarejelea hadithi au rekodi ya uzao wa mtu. Pia mara nyingi inatafsiriwa kama </w:t>
      </w:r>
      <w:r>
        <w:rPr>
          <w:b/>
          <w:lang w:val="sw_KE" w:bidi="sw_KE"/>
        </w:rPr>
        <w:t>ukoo</w:t>
      </w:r>
      <w:r>
        <w:rPr>
          <w:lang w:val="sw_KE" w:bidi="sw_KE"/>
        </w:rPr>
        <w:t xml:space="preserve">. Katika kitabu cha Mwanzo, neno hili lina kazi mbili kuu. Kwanza, inafanya kazi ili kuashiria sehemu mpya au hadithi. Pili, inafanya kazi ili kuonyesha ni familia gani mtu ni yake. Maelezo haya ni muhimu kwa sababu hadhi ya kijamii ya mtu, haki, na majukumu ni msingi uzao wake. Hakikisha kutumia neno sawa kwa vizazi ambavyo umetumia katika uzao wa awali. Unaweza kurejelea Faharasa Kuu kwa maelezo zaidi kuhusu </w:t>
      </w:r>
      <w:r>
        <w:rPr>
          <w:lang w:val="sw_KE" w:bidi="sw_KE"/>
        </w:rPr>
        <w:t>vizazi</w:t>
      </w:r>
      <w:r>
        <w:rPr>
          <w:lang w:val="sw_KE" w:bidi="sw_KE"/>
        </w:rPr>
        <w:t xml:space="preserve"> au </w:t>
      </w:r>
      <w:r>
        <w:rPr>
          <w:lang w:val="sw_KE" w:bidi="sw_KE"/>
        </w:rPr>
        <w:t>ukoo</w:t>
      </w:r>
      <w:r>
        <w:rPr>
          <w:lang w:val="sw_KE" w:bidi="sw_KE"/>
        </w:rPr>
        <w:t>.</w:t>
      </w:r>
    </w:p>
    <w:p>
      <w:pPr/>
      <w:r>
        <w:rPr>
          <w:lang w:val="sw_KE" w:bidi="sw_KE"/>
        </w:rPr>
      </w:r>
      <w:r>
        <w:rPr>
          <w:lang w:val="sw_KE" w:bidi="sw_KE"/>
        </w:rPr>
        <w:t xml:space="preserve">Kwa sababu Rebeka alikuwa tasa, hangeweza kuwa mjamzito. </w:t>
      </w:r>
      <w:r>
        <w:rPr>
          <w:b/>
          <w:lang w:val="sw_KE" w:bidi="sw_KE"/>
        </w:rPr>
        <w:t>Utasa</w:t>
      </w:r>
      <w:r>
        <w:rPr>
          <w:lang w:val="sw_KE" w:bidi="sw_KE"/>
        </w:rPr>
        <w:t xml:space="preserve"> inarejelea kutoweza kuwa na uwezo wa mwanamke kuchukua mimba ya mtoto. Kwa sababu Mungu aliamuru wanadamu ili kuzidisha na kujaza dunia, kuzaa watoto ilizingatiwa baraka kubwa ambayo inatimiza mapenzi ya Mungu. Kwa upande mwingine, kukosa uwezo wa kuzaa mtoto ulizingatiwa aibu kubwa. Watu walidhani kwamba wanawake ambao hawakuwa na uwezo wa kuwa na watoto walikuwa kulaaniwa na Mungu. Kwa hivyo, watu mara nyingi waliwatendea na kejeli na aibu. Tasa ya Rebeka ni tatizo hasa kwa sababu Mungu aliahidi Ibrahimu kwamba uzao wake watakuwa wengi. Kwa sababu Isaka ni mwana wa Ibrahimu, Isaka alipaswa kuwa na watoto. Kwa hivyo, Isaka </w:t>
      </w:r>
      <w:r>
        <w:rPr>
          <w:b/>
          <w:lang w:val="sw_KE" w:bidi="sw_KE"/>
        </w:rPr>
        <w:t>aliomba</w:t>
      </w:r>
      <w:r>
        <w:rPr>
          <w:lang w:val="sw_KE" w:bidi="sw_KE"/>
        </w:rPr>
        <w:t xml:space="preserve"> kwa Mungu ili kumsaidia Rebeka kuwa mjamzito. Kuomba inarejelea tendo la kuwasiliana na Mungu. Hakikisha unatafsiri neno omba kwa njia ile uliyotafsiri katika hadithi za awali. Unaweza kurejelea </w:t>
      </w:r>
      <w:r>
        <w:rPr>
          <w:lang w:val="sw_KE" w:bidi="sw_KE"/>
        </w:rPr>
        <w:t>Faharasa</w:t>
      </w:r>
      <w:r>
        <w:rPr>
          <w:lang w:val="sw_KE" w:bidi="sw_KE"/>
        </w:rPr>
        <w:t xml:space="preserve"> Kuu kwa maelezo zaidi kuhusu sala. Mungu anajibu sala ya Isaka, na Rebeka anakuwa mjamzito baada ya muda. Kumbuka pia kwamba jina la Mungu lililotumiwa katika hadithi hii ni </w:t>
      </w:r>
      <w:r>
        <w:rPr>
          <w:b/>
          <w:lang w:val="sw_KE" w:bidi="sw_KE"/>
        </w:rPr>
        <w:t>Yahweh</w:t>
      </w:r>
      <w:r>
        <w:rPr>
          <w:lang w:val="sw_KE" w:bidi="sw_KE"/>
        </w:rPr>
        <w:t xml:space="preserve">, jina la kibinafsi la Mungu. Timu yako inapaswa kutafsiri jina hili kwa njia sawa na uliyo nayo katika hadithi zingine na kumbuka kwamba </w:t>
      </w:r>
      <w:r>
        <w:rPr>
          <w:lang w:val="sw_KE" w:bidi="sw_KE"/>
        </w:rPr>
        <w:t>Yahweh</w:t>
      </w:r>
      <w:r>
        <w:rPr>
          <w:lang w:val="sw_KE" w:bidi="sw_KE"/>
        </w:rPr>
        <w:t xml:space="preserve"> yuko katika Faharasa Kuu.</w:t>
      </w:r>
    </w:p>
    <w:p>
      <w:pPr/>
      <w:r>
        <w:rPr>
          <w:lang w:val="sw_KE" w:bidi="sw_KE"/>
        </w:rPr>
      </w:r>
      <w:r>
        <w:rPr>
          <w:lang w:val="sw_KE" w:bidi="sw_KE"/>
        </w:rPr>
        <w:t>Rebeka alimwuliza Mungu kwa nini watoto walikuwa wanajitahidi au kupigana ndani yake. Neno ambalo tafsiri nyingi zinatafsiri kama watoto linamaanisha wana.</w:t>
      </w:r>
    </w:p>
    <w:p>
      <w:pPr/>
      <w:r>
        <w:rPr>
          <w:lang w:val="sw_KE" w:bidi="sw_KE"/>
        </w:rPr>
      </w:r>
      <w:r>
        <w:rPr>
          <w:lang w:val="sw_KE" w:bidi="sw_KE"/>
        </w:rPr>
        <w:t xml:space="preserve">Mungu alisema kwa Rebeka kwamba "Mataifa </w:t>
      </w:r>
      <w:r>
        <w:rPr>
          <w:b/>
          <w:lang w:val="sw_KE" w:bidi="sw_KE"/>
        </w:rPr>
        <w:t>mawili</w:t>
      </w:r>
      <w:r>
        <w:rPr>
          <w:lang w:val="sw_KE" w:bidi="sw_KE"/>
        </w:rPr>
        <w:t xml:space="preserve"> ni katika tumbo lako, na watu wawili kutoka ndani yako watagawanyika." Neno taifa linarejelea mahali au wilaya ambayo inatawaliwa na kikundi cha watu. Hakikisha kutumia neno sawa kwa taifa ambalo umetumia katika hadithi za awali. Unaweza kurejelea Faharasa Kuu kwa maelezo zaidi kuhusu neno </w:t>
      </w:r>
      <w:r>
        <w:rPr>
          <w:lang w:val="sw_KE" w:bidi="sw_KE"/>
        </w:rPr>
        <w:t>taifa</w:t>
      </w:r>
      <w:r>
        <w:rPr>
          <w:lang w:val="sw_KE" w:bidi="sw_KE"/>
        </w:rPr>
        <w:t xml:space="preserve">. Neno la Kiebrania la </w:t>
      </w:r>
      <w:r>
        <w:rPr>
          <w:b/>
          <w:lang w:val="sw_KE" w:bidi="sw_KE"/>
        </w:rPr>
        <w:t>kugawanya</w:t>
      </w:r>
      <w:r>
        <w:rPr>
          <w:lang w:val="sw_KE" w:bidi="sw_KE"/>
        </w:rPr>
        <w:t xml:space="preserve"> linamaanisha tenganisha. Katika hadithi hii, wazo ni kwamba watoto wawili na uzao wao wataishi kwa utengano kwa sababu watakuwa maadui. Kisha Mungu pia alisema, "Mtu atakuwa na nguvu kuliko </w:t>
      </w:r>
      <w:r>
        <w:rPr>
          <w:b/>
          <w:lang w:val="sw_KE" w:bidi="sw_KE"/>
        </w:rPr>
        <w:t>mwingine</w:t>
      </w:r>
      <w:r>
        <w:rPr>
          <w:lang w:val="sw_KE" w:bidi="sw_KE"/>
        </w:rPr>
        <w:t xml:space="preserve">, wazee watatumikia </w:t>
      </w:r>
      <w:r>
        <w:rPr>
          <w:b/>
          <w:lang w:val="sw_KE" w:bidi="sw_KE"/>
        </w:rPr>
        <w:t>wadogo</w:t>
      </w:r>
      <w:r>
        <w:rPr>
          <w:lang w:val="sw_KE" w:bidi="sw_KE"/>
        </w:rPr>
        <w:t>." Neno la nguvu linarejelea uwezo kwa suala la namba na nguvu ya kijeshi. Inamaanisha uzao wa mtoto mmoja watakua na nguvu na kushinda uzao wa mtoto mwingine. Neno kutumika linaelezea kazi ya mtumishi Inahusisha aina tofauti za kazi. Kwa mfano, watumishi wa kiume wanaweza kutumikia kama wachungaji, kutunza mifugo ya bwana wao. Watumishi wa kike, kama Hagar, wanaweza kutumikia kama msaidizi kwa mke. Katika hadithi hii, ina maana kwamba uzao wa mtoto mkubwa watatumikia chini ya utawala wa uzao wa mtoto mdogo. Hakikisha kutumia neno sawa kwa kutumikia ambalo umetumia katika hadithi za awali.</w:t>
      </w:r>
    </w:p>
    <w:p>
      <w:pPr/>
      <w:r>
        <w:rPr>
          <w:lang w:val="sw_KE" w:bidi="sw_KE"/>
        </w:rPr>
      </w:r>
      <w:r>
        <w:rPr>
          <w:lang w:val="sw_KE" w:bidi="sw_KE"/>
        </w:rPr>
        <w:t xml:space="preserve">Taarifa muhimu katika muktadha huu ni kwamba watoto katika tumbo la Rebeka walikuwa </w:t>
      </w:r>
      <w:r>
        <w:rPr>
          <w:b/>
          <w:lang w:val="sw_KE" w:bidi="sw_KE"/>
        </w:rPr>
        <w:t>mapacha</w:t>
      </w:r>
      <w:r>
        <w:rPr>
          <w:lang w:val="sw_KE" w:bidi="sw_KE"/>
        </w:rPr>
        <w:t xml:space="preserve">. "Mapacha" inarejelea watoto wawili ambao wanazaliwa kwa wakati mmoja. Mzaliwa wa kwanza alitoka na vazi nyekundu lenye </w:t>
      </w:r>
      <w:r>
        <w:rPr>
          <w:b/>
          <w:lang w:val="sw_KE" w:bidi="sw_KE"/>
        </w:rPr>
        <w:t>nywele</w:t>
      </w:r>
      <w:r>
        <w:rPr>
          <w:lang w:val="sw_KE" w:bidi="sw_KE"/>
        </w:rPr>
        <w:t xml:space="preserve">. Vazi la nywele lilimaanisha kwamba nywele zilifunika mwili wake wote. Mtoto mdogo alitoka akiwa amenyakua kisigino cha </w:t>
      </w:r>
      <w:r>
        <w:rPr>
          <w:b/>
          <w:lang w:val="sw_KE" w:bidi="sw_KE"/>
        </w:rPr>
        <w:t>kaka</w:t>
      </w:r>
      <w:r>
        <w:rPr>
          <w:lang w:val="sw_KE" w:bidi="sw_KE"/>
        </w:rPr>
        <w:t xml:space="preserve"> yake. Kisigino kinarejelea chini ya mguu wa mtu. Isaka na Rebeka waliita mzaliwa wa kwanza, Esau, na mdogo walimwita </w:t>
      </w:r>
      <w:r>
        <w:rPr>
          <w:b/>
          <w:lang w:val="sw_KE" w:bidi="sw_KE"/>
        </w:rPr>
        <w:t>Yakobo</w:t>
      </w:r>
      <w:r>
        <w:rPr>
          <w:lang w:val="sw_KE" w:bidi="sw_KE"/>
        </w:rPr>
        <w:t>. Yakobo katika Kiebrania inaonekana kama neno la Kiebrania la kisigino.</w:t>
      </w:r>
    </w:p>
    <w:p>
      <w:pPr/>
      <w:r>
        <w:rPr>
          <w:lang w:val="sw_KE" w:bidi="sw_KE"/>
        </w:rPr>
      </w:r>
      <w:r>
        <w:rPr>
          <w:lang w:val="sw_KE" w:bidi="sw_KE"/>
        </w:rPr>
        <w:t xml:space="preserve">Esau alikuwa mwindaji na </w:t>
      </w:r>
      <w:r>
        <w:rPr>
          <w:b/>
          <w:lang w:val="sw_KE" w:bidi="sw_KE"/>
        </w:rPr>
        <w:t>mtu wa shamba</w:t>
      </w:r>
      <w:r>
        <w:rPr>
          <w:lang w:val="sw_KE" w:bidi="sw_KE"/>
        </w:rPr>
        <w:t xml:space="preserve">. Hapa, "mtu wa shamba" ina maana kwamba Esau daima alikuwa nje katika shamba, akiishi na wanyama pori ili aweze kuwinda kwa chakula. Yakobo alikua pia katika umri. Lakini alipendelea kukaa ndani ya </w:t>
      </w:r>
      <w:r>
        <w:rPr>
          <w:b/>
          <w:lang w:val="sw_KE" w:bidi="sw_KE"/>
        </w:rPr>
        <w:t>mahema</w:t>
      </w:r>
      <w:r>
        <w:rPr>
          <w:lang w:val="sw_KE" w:bidi="sw_KE"/>
        </w:rPr>
        <w:t xml:space="preserve"> yao. Hema ilikuwa makazi ya muda yaliyotengenezwa ya kitambaa cha kusuka au ngozi ya wanyama. Hakikisha kutumia neno sawa kwa hema ambayo umetumia katika hadithi za awali. Isaka </w:t>
      </w:r>
      <w:r>
        <w:rPr>
          <w:b/>
          <w:lang w:val="sw_KE" w:bidi="sw_KE"/>
        </w:rPr>
        <w:t>alimpenda</w:t>
      </w:r>
      <w:r>
        <w:rPr>
          <w:lang w:val="sw_KE" w:bidi="sw_KE"/>
        </w:rPr>
        <w:t xml:space="preserve"> Esau kwa sababu alifurahia kula mchezo wa Esau</w:t>
      </w:r>
      <w:r>
        <w:rPr>
          <w:b/>
          <w:lang w:val="sw_KE" w:bidi="sw_KE"/>
        </w:rPr>
        <w:t>.</w:t>
      </w:r>
      <w:r>
        <w:rPr>
          <w:lang w:val="sw_KE" w:bidi="sw_KE"/>
        </w:rPr>
        <w:t xml:space="preserve"> "Mnyama" wa Esau unarejelea nyama ya mnyama wa porini ambaye Esau alimchinja na kisha akampika. Wakati huo, Rebeka alimpenda Yakobo. Neno upendo linarejelea tendo la hiari la kuonyesha neema kwa mtu.</w:t>
      </w:r>
    </w:p>
    <w:p>
      <w:pPr/>
      <w:r>
        <w:rPr>
          <w:lang w:val="sw_KE" w:bidi="sw_KE"/>
        </w:rPr>
      </w:r>
      <w:r>
        <w:rPr>
          <w:lang w:val="sw_KE" w:bidi="sw_KE"/>
        </w:rPr>
        <w:t xml:space="preserve">Siku moja, wakati Yakobo alikuwa akipika </w:t>
      </w:r>
      <w:r>
        <w:rPr>
          <w:b/>
          <w:lang w:val="sw_KE" w:bidi="sw_KE"/>
        </w:rPr>
        <w:t>mchuzi</w:t>
      </w:r>
      <w:r>
        <w:rPr>
          <w:lang w:val="sw_KE" w:bidi="sw_KE"/>
        </w:rPr>
        <w:t xml:space="preserve">, Esau alirudi kutoka shamba. Mchuzi ni chakula ambacho kinachchemshwa. Katika hadithi hii, Yakobo alikuwa anapika mchuzi mwekundu na dengu. Kwa sababu Esau alikuwa uchovu sana na njaa wakati alikuja nyumbani, Esau alimwomba Yakobo mchuzi. Kwa sababu Esau alitaka kula mchuzi mwekundu ambao Yakobo alikuwa akipika, na pengine kwa sababu ya nywele nyekundu ambazo zilifunika mwili wake, watu pia walimwita </w:t>
      </w:r>
      <w:r>
        <w:rPr>
          <w:b/>
          <w:lang w:val="sw_KE" w:bidi="sw_KE"/>
        </w:rPr>
        <w:t>Edomu</w:t>
      </w:r>
      <w:r>
        <w:rPr>
          <w:lang w:val="sw_KE" w:bidi="sw_KE"/>
        </w:rPr>
        <w:t xml:space="preserve">. Katika Kiebrania, "Edomu" inaonekana kama neno la rangi nyekundu. Lakini Yakobo alisema kwamba Esau </w:t>
      </w:r>
      <w:r>
        <w:rPr>
          <w:b/>
          <w:lang w:val="sw_KE" w:bidi="sw_KE"/>
        </w:rPr>
        <w:t>anapaswa</w:t>
      </w:r>
      <w:r>
        <w:rPr>
          <w:lang w:val="sw_KE" w:bidi="sw_KE"/>
        </w:rPr>
        <w:t xml:space="preserve"> </w:t>
      </w:r>
      <w:r>
        <w:rPr>
          <w:b/>
          <w:lang w:val="sw_KE" w:bidi="sw_KE"/>
        </w:rPr>
        <w:t>kuuza haki</w:t>
      </w:r>
      <w:r>
        <w:rPr>
          <w:lang w:val="sw_KE" w:bidi="sw_KE"/>
        </w:rPr>
        <w:t xml:space="preserve"> yake ya kuzaliwa kwanza kabla ya kumpa mchuzi. "Kuuza" ni tendo la kutoa kitu cha thamani kwa mtu badala ya kitu kingine cha thamani. "Haki ya kuzaliwa" inarejelea haki za Esau kama mzaliwa wa kwanza. Mwana wa kwanza alikuwa na haki maalum na marupurupu yake. Mara nyingi anarithi karibu kila kitu ambacho baba yake ataacha nyuma kama urithi wakati anakufa. Yakobo alimwuliza Esau ili kuapa kiapo, au kufanya ahadi mbele ya Mungu, ili kumpa haki yake ya kuzaliwa. Mungu ana haki ya kumwadhibu mtu kama hatatunza ahadi. Mara nyingi watu wangefanya sherehe ili kufanya ahadi ya kisheria, au wangefanya tu taarifa. Kwa hiyo Esau aliapa ili kutoa haki yake ya kuzaliwa kwa Yakobo. Katika hadithi hii, si wazi jinsi Esau aliapa mbele ya Mungu. Kile ni hakika ni kwamba kwa Esau na Yakobo, kiapo ambacho Esau aliapa kilikuwa kisheria. Kwa hivyo, Esau </w:t>
      </w:r>
      <w:r>
        <w:rPr>
          <w:b/>
          <w:lang w:val="sw_KE" w:bidi="sw_KE"/>
        </w:rPr>
        <w:t>alichukia</w:t>
      </w:r>
      <w:r>
        <w:rPr>
          <w:lang w:val="sw_KE" w:bidi="sw_KE"/>
        </w:rPr>
        <w:t xml:space="preserve"> haki yake ya kuzaliwa. Hapa, "kudharau" ina maana kwamba Esau aliona haki yake ya kuzaliwa kama isiyo na thamani.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hisia, au chochote kingine ulichojadili.</w:t>
      </w:r>
    </w:p>
    <w:p>
      <w:pPr/>
      <w:r>
        <w:rPr>
          <w:lang w:val="sw_KE" w:bidi="sw_KE"/>
        </w:rPr>
      </w:r>
      <w:r>
        <w:rPr>
          <w:lang w:val="sw_KE" w:bidi="sw_KE"/>
        </w:rPr>
        <w:t>Mwanachama mmoja wa kikundi anapaswa kusimulia sentensi chache za kifungu na kusitisha. Mwanachama mwingine wa kikundi anapaswa kusimulia sehemu inayofuata ya simulizi na kusitisha. Fanya hivyo mpaka kikundi kisimulie tena simulizi yote. Wanachama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Mwanachama wa kikundi anaweza kutumia vitu bila mpangilio, mienendo au mchoro wa mpangilio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26:1–33</w:t>
      </w:r>
      <w:r>
        <w:rPr>
          <w:lang w:val="sw_KE" w:bidi="sw_KE"/>
        </w:rPr>
      </w:r>
    </w:p>
    <w:p>
      <w:pPr>
        <w:pStyle w:val="Heading3"/>
      </w:pPr>
      <w:r>
        <w:rPr>
          <w:lang w:val="sw_KE" w:bidi="sw_KE"/>
        </w:rPr>
        <w:t>Sikiliza na Moyo</w:t>
      </w:r>
    </w:p>
    <w:p>
      <w:pPr/>
      <w:r>
        <w:rPr>
          <w:lang w:val="sw_KE" w:bidi="sw_KE"/>
        </w:rPr>
      </w:r>
      <w:r>
        <w:rPr>
          <w:lang w:val="sw_KE" w:bidi="sw_KE"/>
        </w:rPr>
        <w:t>Sikiliza kitabu cha Mwanzo 26:1–33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linaendelea hadithi ya simulizi ya Isaka na familia yake. Isaka alikuwa na umri wa miaka 60 wakati wana wake mapacha Esau na Yakobo walizaliwa. Hawatajwi katika kifungu hiki. Kwa sababu hayatajwa, hatujui ni lini matukio katika simulizi hili yanatokea. Simulizi hili lingeweza kutokea wakati mwingine baada ya ndoa ya Isaka na Rebeka lakini kabla ya mapacha kuzaliwa. Simulizi hili linakatiza simulizi la maisha ya Yakobo na linatupa maelezo ya ziada kuhusu Isaka.</w:t>
      </w:r>
    </w:p>
    <w:p>
      <w:pPr/>
      <w:r>
        <w:rPr>
          <w:lang w:val="sw_KE" w:bidi="sw_KE"/>
        </w:rPr>
      </w:r>
      <w:r>
        <w:rPr>
          <w:lang w:val="sw_KE" w:bidi="sw_KE"/>
        </w:rPr>
        <w:t>Simulizi linatoa matukio matatu tofauti katika maisha ya Isaka ambayo yanafanana katika maisha ya baba yake, Ibrahimu. Matukio matatu katika maisha ya Ibrahimu yalitokea kabla ya Isaka kuzaliwa.</w:t>
      </w:r>
    </w:p>
    <w:p>
      <w:pPr/>
      <w:r>
        <w:rPr>
          <w:lang w:val="sw_KE" w:bidi="sw_KE"/>
        </w:rPr>
      </w:r>
      <w:r>
        <w:rPr>
          <w:lang w:val="sw_KE" w:bidi="sw_KE"/>
        </w:rPr>
        <w:t>Tukio la kwanza ambalo linatokea ni njaa kama vile ilivyotokea wakati wa Ibrahimu. Ibrahimu alikwenda Misri wakati wa njaa. Njaa ni wakati ambapo hakuna chakula cha kutosha kwa watu na wanyama kula. Njaa hii ilikuwa kali. Ibrahimu alikwenda Misri wakati wa njaa, lakini Isaka alihamisha familia yake kwa mji unaoitwa Gerar kusini, karibu na jangwa la Negev. Kabila ya watu wanaoitwa Wafilisti waliishi katika eneo hili. Ibrahimu pia alikuwa ameishi katika mji huu kabla ya Isaka kuzaliwa. Kwa wakati ambao Ibrahimu alikwenda hapo, jina la mfalme lilikuwa Abimeleki. Mfalme huyo amekufa. Kuna mfalme mwingine mwenye jina sawa kwa wakati ambao Isaka anakwenda Gerar.</w:t>
      </w:r>
    </w:p>
    <w:p>
      <w:pPr/>
      <w:r>
        <w:rPr>
          <w:lang w:val="sw_KE" w:bidi="sw_KE"/>
        </w:rPr>
      </w:r>
      <w:r>
        <w:rPr>
          <w:lang w:val="sw_KE" w:bidi="sw_KE"/>
        </w:rPr>
        <w:t xml:space="preserve">Onyesha ramani inayoonyesha eneo la </w:t>
      </w:r>
      <w:r>
        <w:rPr>
          <w:lang w:val="sw_KE" w:bidi="sw_KE"/>
        </w:rPr>
        <w:t>miji ya Wafilisti</w:t>
      </w:r>
      <w:r>
        <w:rPr>
          <w:lang w:val="sw_KE" w:bidi="sw_KE"/>
        </w:rPr>
        <w:t>, ikiwa ni pamoja na Gerar. Ramani inapaswa kujumuisha nchi yote ya ahadi ili safari ya Isaka iweze kufuatiliwa.</w:t>
      </w:r>
    </w:p>
    <w:p>
      <w:pPr/>
      <w:r>
        <w:rPr>
          <w:lang w:val="sw_KE" w:bidi="sw_KE"/>
        </w:rPr>
      </w:r>
      <w:r>
        <w:rPr>
          <w:lang w:val="sw_KE" w:bidi="sw_KE"/>
        </w:rPr>
        <w:t>Mungu alizungumza na Isaka. Katika kifungu hiki, neno la Mungu ni Yahweh. Isaka anaweza kuwa njiani kuelekea Misri tu kama baba yake Ibrahimu alikuwa amefanya wakati wa njaa. Hata hivyo, Mungu anamwambia Isaka si kwenda Misri. Mungu anamwambia Isaka kubaki katika Gerar. Mungu haswa anamwambia Isaka kuishi kama mgeni au mgeni au mgeni katika nchi ya Gerar. Mungu anamwambia Isaka kukaa tofauti au usijiunge na utamaduni wa wale ambao waliishi katika eneo hilo. Mungu anamkumbusha Isaka kwamba Ibrahimu alimtii Mungu. Isaka alimtii Mungu na kubaki katika Gerar.</w:t>
      </w:r>
    </w:p>
    <w:p>
      <w:pPr/>
      <w:r>
        <w:rPr>
          <w:lang w:val="sw_KE" w:bidi="sw_KE"/>
        </w:rPr>
      </w:r>
      <w:r>
        <w:rPr>
          <w:lang w:val="sw_KE" w:bidi="sw_KE"/>
        </w:rPr>
        <w:t>Sitisha na mjadili kama kikundi: Je, umewahi kuhamia kijiji kingine au nchi? Uliweza vipi kuishi na majirani zako wapya? Kwa nini unafikiri Mungu anamwambia Isaka kubaki kutengwa na majirani zake?</w:t>
      </w:r>
    </w:p>
    <w:p>
      <w:pPr/>
      <w:r>
        <w:rPr>
          <w:lang w:val="sw_KE" w:bidi="sw_KE"/>
        </w:rPr>
      </w:r>
      <w:r>
        <w:rPr>
          <w:lang w:val="sw_KE" w:bidi="sw_KE"/>
        </w:rPr>
        <w:t>Mungu pia anarudia ahadi kwa Isaka ambayo Mungu alitoa kwa Ibrahimu. Hii ina maana kwamba Mungu anathibitisha agano na Isaka ambalo Mungu alikuwa amefanya na Ibrahimu. Mungu anamwambia Isaka kwamba Mungu anafanya upya makubaliano haya kwa sababu Ibrahimu alisikiliza na kutii kila kitu ambacho Mungu alikuwa amesema. Mungu anataka Isaka kuelewa kwamba agano ni kwa familia ya Isaka pia.</w:t>
      </w:r>
    </w:p>
    <w:p>
      <w:pPr/>
      <w:r>
        <w:rPr>
          <w:lang w:val="sw_KE" w:bidi="sw_KE"/>
        </w:rPr>
      </w:r>
      <w:r>
        <w:rPr>
          <w:lang w:val="sw_KE" w:bidi="sw_KE"/>
        </w:rPr>
        <w:t>Jadili kama kikundi: Kwa nini Mungu anarudia agano na Isaka ambalo Mungu alikuwa amefanya na Ibrahimu? Kikundi chako cha watu kinafanya nini na mikataba muhimu baada ya mtu kufa?</w:t>
      </w:r>
    </w:p>
    <w:p>
      <w:pPr/>
      <w:r>
        <w:rPr>
          <w:lang w:val="sw_KE" w:bidi="sw_KE"/>
        </w:rPr>
      </w:r>
      <w:r>
        <w:rPr>
          <w:lang w:val="sw_KE" w:bidi="sw_KE"/>
        </w:rPr>
        <w:t>Wakati Isaka alihamia Gerar, aliogopa kwamba wanaume wa ndani wanaweza kumwua kama walijua kwamba Rebeka alikuwa mke wake. Rebeka alikuwa mzuri sana, kwa hiyo Isaka alimwambia kila mtu alikuwa dada yake. Utakumbuka kwamba Ibrahimu alifanya kitu sawa na Sarah wakati walikwenda Gerar. Kisha siku moja, mfalme aliangalia nje ya dirisha lake na kumwona Isaka akimpumbana Rebeka. Hii ina maana kwamba Isaka alikuwa anamkumbatia Rebeka au kwa kweli kuonyesha upendo kwa ajili yake. Hii haikuwa tendo la ngono.</w:t>
      </w:r>
    </w:p>
    <w:p>
      <w:pPr/>
      <w:r>
        <w:rPr>
          <w:lang w:val="sw_KE" w:bidi="sw_KE"/>
        </w:rPr>
      </w:r>
      <w:r>
        <w:rPr>
          <w:lang w:val="sw_KE" w:bidi="sw_KE"/>
        </w:rPr>
        <w:t>Sitisha na mjadili kama timu: Wanaume katika utamaduni wako wangehisi vipi kama mtu anayetembelea alidanganya kuhusu mke wake kama Isaka alifanya? Ni baadhi ya maneno au misemo ya heshima ambayo ungetumia ili kuelezea kile Isaka na Rebeka walikuwa wakifanya?</w:t>
      </w:r>
    </w:p>
    <w:p>
      <w:pPr/>
      <w:r>
        <w:rPr>
          <w:lang w:val="sw_KE" w:bidi="sw_KE"/>
        </w:rPr>
      </w:r>
      <w:r>
        <w:rPr>
          <w:lang w:val="sw_KE" w:bidi="sw_KE"/>
        </w:rPr>
        <w:t>Mfalme alitambua kwamba Rebeka alikuwa mke wa Isaka na alikasirika na Isaka. Mfalme alisema kwamba Isaka alikuwa amedanganya watu. Kwa sababu ya hii, kumekuwa na hatari ambayo mmoja wa wanaume wa ndani anaweza kuwa alijaribu kulala na Rebeka. Hii ingekuwa dhambi kubwa. Kwa hiyo, mfalme aliwaambia watu wote kwamba hakuna mtu alikuwa kumwumiza Isaka au Rebeka.</w:t>
      </w:r>
    </w:p>
    <w:p>
      <w:pPr/>
      <w:r>
        <w:rPr>
          <w:lang w:val="sw_KE" w:bidi="sw_KE"/>
        </w:rPr>
      </w:r>
      <w:r>
        <w:rPr>
          <w:lang w:val="sw_KE" w:bidi="sw_KE"/>
        </w:rPr>
        <w:t>Simulizi linahamia tukio la pili katika maisha ya Isaka. Hii ni mgogoro kuhusu haki za maji. Ibrahimu pia alikuwa na mgogoro kuhusu haki za maji na Wafilisti wa Gerar. Wakati anaishi katika Gerar, Isaka anapanda mazao na ana mavuno makubwa ya nafaka. Hii ina maana kwamba Isaka alibakia katika Gerar kwa muda mrefu wa kutosha ili kuandaa ardhi na kupanda mbegu. Mungu anabariki Isaka. Isaka alivuna mara mia zaidi kuliko alipanda Anakuwa tajiri zaidi na utajiri zaidi na watumishi wengi na wanyama wengi. Wafilisti wanakuwa na wivu kwa Isaka na utajiri wake.</w:t>
      </w:r>
    </w:p>
    <w:p>
      <w:pPr/>
      <w:r>
        <w:rPr>
          <w:lang w:val="sw_KE" w:bidi="sw_KE"/>
        </w:rPr>
      </w:r>
      <w:r>
        <w:rPr>
          <w:lang w:val="sw_KE" w:bidi="sw_KE"/>
        </w:rPr>
        <w:t>Jadili kama kikundi: Unahesabu vipi utajiri katika utamaduni wako? Simulia hadithi kuhusu wakati ambapo wivu kuhusu utajiri uliathiri mahusiano katika jumuiya yako.</w:t>
      </w:r>
    </w:p>
    <w:p>
      <w:pPr/>
      <w:r>
        <w:rPr>
          <w:lang w:val="sw_KE" w:bidi="sw_KE"/>
        </w:rPr>
      </w:r>
      <w:r>
        <w:rPr>
          <w:lang w:val="sw_KE" w:bidi="sw_KE"/>
        </w:rPr>
        <w:t>Unaweza kutaka kufanya shughuli hii kama kikundi ili kuonyesha ni nini mara 100 inaonekana. Hakikisha kikundi weka kijiko kamili ya nafaka katika bakuli ndogo. Kisha kwa kutumia kijiko sawa, weka vijiko 100 katika ndoo au bakuli kubwa. Unaweza pia kutumia uchafu, mawe au hata vijiti kwa taswira sawa.</w:t>
      </w:r>
    </w:p>
    <w:p>
      <w:pPr/>
      <w:r>
        <w:rPr>
          <w:lang w:val="sw_KE" w:bidi="sw_KE"/>
        </w:rPr>
      </w:r>
      <w:r>
        <w:rPr>
          <w:lang w:val="sw_KE" w:bidi="sw_KE"/>
        </w:rPr>
        <w:t>Isaka alitumia visima kama chanzo cha maji kwa makundi na mifugo kwa sababu mara chache mvua katika eneo la Gerar. Wafilisti walitumia uchafu ili kujaza visima ambavyo mifugo ya Isaka ilitumia, lakini Isaka alihitaji maji ili kutunza familia yake, watumishi, na wanyama.</w:t>
      </w:r>
    </w:p>
    <w:p>
      <w:pPr/>
      <w:r>
        <w:rPr>
          <w:lang w:val="sw_KE" w:bidi="sw_KE"/>
        </w:rPr>
      </w:r>
      <w:r>
        <w:rPr>
          <w:lang w:val="sw_KE" w:bidi="sw_KE"/>
        </w:rPr>
        <w:t xml:space="preserve">Onyesha picha ya </w:t>
      </w:r>
      <w:r>
        <w:rPr>
          <w:lang w:val="sw_KE" w:bidi="sw_KE"/>
        </w:rPr>
        <w:t>kisima cha kuchimbwa</w:t>
      </w:r>
      <w:r>
        <w:rPr>
          <w:lang w:val="sw_KE" w:bidi="sw_KE"/>
        </w:rPr>
        <w:t>—hii inaweza kuwa mchoro ili kuonyesha kisima cha zamani.</w:t>
      </w:r>
    </w:p>
    <w:p>
      <w:pPr/>
      <w:r>
        <w:rPr>
          <w:lang w:val="sw_KE" w:bidi="sw_KE"/>
        </w:rPr>
      </w:r>
      <w:r>
        <w:rPr>
          <w:lang w:val="sw_KE" w:bidi="sw_KE"/>
        </w:rPr>
        <w:t>Jadili kama kikundi: watu wako wangefanya nini kama mtu alichukua chanzo cha maji au kuharibiwa visima?</w:t>
      </w:r>
    </w:p>
    <w:p>
      <w:pPr/>
      <w:r>
        <w:rPr>
          <w:lang w:val="sw_KE" w:bidi="sw_KE"/>
        </w:rPr>
      </w:r>
      <w:r>
        <w:rPr>
          <w:lang w:val="sw_KE" w:bidi="sw_KE"/>
        </w:rPr>
        <w:t>Mfalme aliona mgogoro ambao ulikuwa unaoendelea. Mfalme aliamuru Isaka kuondoka Gerar. Kitu sawa kilitokea na Ibrahimu. Isaka alikubali kuhamia. Isaka alihamia kutoka mji kwa bonde la Gerar. Hii ingekuwa eneo ambapo maji yangekimbia katika mkondo baada ya mvua au kama ilinyesha zaidi katika jangwa. Baada ya mvua, maji yanaboweka chini. Ni rahisi kuchimba kisima katika eneo kama vile hii. Isaka alipata visima ambavyo Ibrahimu alikuwa amechimba na kuzifungua tena. Isaka pia alitumia majina sawa kwa visima ambavyo Ibrahimu alikuwa ametumia. Isaka alichimba visima vipya katika bonde la Gerar na kumpa kila mmoja jina. Kisima kimoja kiliitwa Esek, ambayo ina maana "hoja," na kisima kingine kiliitwa Sitna, ambayo ina maana "uadui." Baada ya Isaka kuchimba kisima, Wafilisti kisha walidai kwamba kila kisima kilikuwa cha kwao. Kisima cha kwanza kilikuwa cha thamani kwa sababu kilikuwa na chemchemi ndani yake. Hii ina maana kwamba kisima kingeendelea kutiririka na maji.</w:t>
      </w:r>
    </w:p>
    <w:p>
      <w:pPr/>
      <w:r>
        <w:rPr>
          <w:lang w:val="sw_KE" w:bidi="sw_KE"/>
        </w:rPr>
      </w:r>
      <w:r>
        <w:rPr>
          <w:lang w:val="sw_KE" w:bidi="sw_KE"/>
        </w:rPr>
        <w:t>Sitisha na mjadili kama kikundi: Kwa nini unafikiri Isaka aliita visima? Ungetambua vipi vyanzo vya maji ya umma?</w:t>
      </w:r>
    </w:p>
    <w:p>
      <w:pPr/>
      <w:r>
        <w:rPr>
          <w:lang w:val="sw_KE" w:bidi="sw_KE"/>
        </w:rPr>
      </w:r>
      <w:r>
        <w:rPr>
          <w:lang w:val="sw_KE" w:bidi="sw_KE"/>
        </w:rPr>
        <w:t>Wakati Isaka alihamia Bonde la Gerar, Isaka aliweka mahema yake. Hatujui ni nini aliishi wakati alikuwa katika mji. Hema kwa kawaida zilikuwa kitambaa kilichotengenezwa kutoka kwa nywele za mbuzi au nywele zingine za wanyama. Kuishi katika hema ilifanya iwe rahisi kwa Isaka kuhamisha familia yake kutoka mahali hadi mahali. Isaka alihamia kutoka mahali ili mahali katika bonde la Gerar. Hatimaye alichimba kisima ambacho hakuna mtu alishindwa au kudai.</w:t>
      </w:r>
    </w:p>
    <w:p>
      <w:pPr/>
      <w:r>
        <w:rPr>
          <w:lang w:val="sw_KE" w:bidi="sw_KE"/>
        </w:rPr>
      </w:r>
      <w:r>
        <w:rPr>
          <w:lang w:val="sw_KE" w:bidi="sw_KE"/>
        </w:rPr>
        <w:t xml:space="preserve">Onyesha picha ya </w:t>
      </w:r>
      <w:r>
        <w:rPr>
          <w:lang w:val="sw_KE" w:bidi="sw_KE"/>
        </w:rPr>
        <w:t>hema</w:t>
      </w:r>
      <w:r>
        <w:rPr>
          <w:lang w:val="sw_KE" w:bidi="sw_KE"/>
        </w:rPr>
        <w:t>.</w:t>
      </w:r>
    </w:p>
    <w:p>
      <w:pPr/>
      <w:r>
        <w:rPr>
          <w:lang w:val="sw_KE" w:bidi="sw_KE"/>
        </w:rPr>
      </w:r>
      <w:r>
        <w:rPr>
          <w:lang w:val="sw_KE" w:bidi="sw_KE"/>
        </w:rPr>
        <w:t>Jadili kama kikundi: Isaka hakupigana na Wafilisti juu ya visima. Watu katika eneo lako wanatatua vipi matatizo ya maji?</w:t>
      </w:r>
    </w:p>
    <w:p>
      <w:pPr/>
      <w:r>
        <w:rPr>
          <w:lang w:val="sw_KE" w:bidi="sw_KE"/>
        </w:rPr>
      </w:r>
      <w:r>
        <w:rPr>
          <w:lang w:val="sw_KE" w:bidi="sw_KE"/>
        </w:rPr>
        <w:t>Isaka aliita kisima hicho Rehoboth ambacho kina maana nafasi wazi. Hatimaye Isaka alihamia mji wa Beersheba, mji katika kusini ya Israeli ambayo iko karibu na Jangwa la Negev. Beersheba pia ni mji ambao Ibrahimu alikuwa ameishi. Usiku ambao Isaka aliwasili hapo, Mungu alizungumza naye. Mungu anarudia ahadi ambazo Mungu tayari amefanya kwa Ibrahimu na kwa Isaka. Hii si ahadi mpya. Mungu alisema, "Mimi ni Mungu wa baba yako Ibrahimu. Usiogope." Mungu alisema alikuwa "Mungu" au muumbaji Mungu ambaye alifanya agano na Ibrahimu ili kumbariki na kufanya uzao wake taifa kubwa. Mungu haitumii jina lake Yahweh hapa. Isaka anasikia ahadi hii tena na anajenga madhabahu ili kumwabudu Mungu. Isaka alibakia katika Beersheba. Watumishi wake walichimba kisima kingine.</w:t>
      </w:r>
    </w:p>
    <w:p>
      <w:pPr/>
      <w:r>
        <w:rPr>
          <w:lang w:val="sw_KE" w:bidi="sw_KE"/>
        </w:rPr>
      </w:r>
      <w:r>
        <w:rPr>
          <w:lang w:val="sw_KE" w:bidi="sw_KE"/>
        </w:rPr>
        <w:t xml:space="preserve">Onyesha picha ya </w:t>
      </w:r>
      <w:r>
        <w:rPr>
          <w:lang w:val="sw_KE" w:bidi="sw_KE"/>
        </w:rPr>
        <w:t>madhabahu</w:t>
      </w:r>
      <w:r>
        <w:rPr>
          <w:lang w:val="sw_KE" w:bidi="sw_KE"/>
        </w:rPr>
        <w:t>.</w:t>
      </w:r>
    </w:p>
    <w:p>
      <w:pPr/>
      <w:r>
        <w:rPr>
          <w:lang w:val="sw_KE" w:bidi="sw_KE"/>
        </w:rPr>
      </w:r>
      <w:r>
        <w:rPr>
          <w:lang w:val="sw_KE" w:bidi="sw_KE"/>
        </w:rPr>
        <w:t>Sitisha na mjadili kama kikundi: Kwa nini unafikiri Mungu anarudia ahadi mara nyingi sana? Kwa nini marudio hii ni muhimu? Isaka alimwabudu Mungu kwa kuchoma mnyama kwenye madhabahu kama mwitikio wake kwa ahadi. Watu wako wangeitikia vipi ahadi kutoka kwa Mungu?</w:t>
      </w:r>
    </w:p>
    <w:p>
      <w:pPr/>
      <w:r>
        <w:rPr>
          <w:lang w:val="sw_KE" w:bidi="sw_KE"/>
        </w:rPr>
      </w:r>
      <w:r>
        <w:rPr>
          <w:lang w:val="sw_KE" w:bidi="sw_KE"/>
        </w:rPr>
        <w:t>Wakati Isaka yuko katika Beersheba, tukio la tatu linafanyika. Mfalme Abimeleki anakuja kutoka Gerar ili kuona Isaka. Hii pia inafanana na kile kilichotokea na Ibrahimu. Mfalme wa kwanza Abimeleki alikuja Beersheba ili kufanya mkataba na Ibrahimu. Katika kifungu hiki, mfalme analeta mshauri wake na kamanda wa jeshi pamoja naye. Mshauri na kamanda wa jeshi wana majina sawa kama kamanda wa jeshi na mshauri ambaye alikuja na Mfalme wa kwanza Abimeleki. Hata hivyo, hawa si wanaume sawa. Mfalme anataka kufanya agano au mkataba na Isaka. Mfalme Abimeleki hana madai. Mfalme anataka hakuna shida kati ya Isaka na Wafilisti. Mfalme anasema, "Tuliona kwamba Bwana, au Yahweh, yuko pamoja nawe."</w:t>
      </w:r>
    </w:p>
    <w:p>
      <w:pPr/>
      <w:r>
        <w:rPr>
          <w:lang w:val="sw_KE" w:bidi="sw_KE"/>
        </w:rPr>
      </w:r>
      <w:r>
        <w:rPr>
          <w:lang w:val="sw_KE" w:bidi="sw_KE"/>
        </w:rPr>
        <w:t>Sitisha na mjadili: Katika utamaduni wako, watu wanajua vipi kwamba Mungu yuko na mtu?</w:t>
      </w:r>
    </w:p>
    <w:p>
      <w:pPr/>
      <w:r>
        <w:rPr>
          <w:lang w:val="sw_KE" w:bidi="sw_KE"/>
        </w:rPr>
      </w:r>
      <w:r>
        <w:rPr>
          <w:lang w:val="sw_KE" w:bidi="sw_KE"/>
        </w:rPr>
        <w:t>Kwa kwanza Isaka anajibu kwa uadui kwa mfalme. Mfalme anamkumbusha Isaka jinsi vizuri walimtendea wakati alikuwa katika Gerar. Baada ya kusikiliza mfalme, Isaka anakubali mkataba wa amani na anatayarisha karamu maalum ili kusherehekea mkataba. Kisha siku iliyofuata mfalme na Isaka wanafanya ahadi kubwa ili kuweka mkataba au agano. Sikukuu na ahadi kubwa ni matukio ya kitamaduni ambayo yanaonyesha kwamba mkataba ni muhimu na rasmi.</w:t>
      </w:r>
    </w:p>
    <w:p>
      <w:pPr/>
      <w:r>
        <w:rPr>
          <w:lang w:val="sw_KE" w:bidi="sw_KE"/>
        </w:rPr>
      </w:r>
      <w:r>
        <w:rPr>
          <w:lang w:val="sw_KE" w:bidi="sw_KE"/>
        </w:rPr>
        <w:t>Sitisha na mjadili: Watu wako wangefanya nini ili kufanya mkataba rasmi?</w:t>
      </w:r>
    </w:p>
    <w:p>
      <w:pPr/>
      <w:r>
        <w:rPr>
          <w:lang w:val="sw_KE" w:bidi="sw_KE"/>
        </w:rPr>
      </w:r>
      <w:r>
        <w:rPr>
          <w:lang w:val="sw_KE" w:bidi="sw_KE"/>
        </w:rPr>
        <w:t>Watumishi wa Isaka walichimba kisima kipya katika Beersheba na walifurahia kupata maji. Isaka aliita kisima Shiba ambayo ina maana "ahadi kubwa" kwa sababu ya mkataba ambao alikuwa amefanya na Mfalme Abimeleki wa Gerar. Mji wa Beersheba ulikua karibu na kisima. Jina Beersheba linamaanisha "kisima cha ahadi kubwa."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b/>
          <w:lang w:val="sw_KE" w:bidi="sw_KE"/>
        </w:rPr>
        <w:t>Tukio la kwanza:</w:t>
      </w:r>
      <w:r>
        <w:rPr>
          <w:lang w:val="sw_KE" w:bidi="sw_KE"/>
        </w:rPr>
        <w:t xml:space="preserve"> Wakati wa njaa, Isaka anahamia Gerar. Mungu anarudi agano ambalo Mungu alifanya na Ibrahimu.</w:t>
      </w:r>
    </w:p>
    <w:p>
      <w:pPr/>
      <w:r>
        <w:rPr>
          <w:lang w:val="sw_KE" w:bidi="sw_KE"/>
        </w:rPr>
      </w:r>
      <w:r>
        <w:rPr>
          <w:b/>
          <w:lang w:val="sw_KE" w:bidi="sw_KE"/>
        </w:rPr>
        <w:t>Tukio la pili:</w:t>
      </w:r>
      <w:r>
        <w:rPr>
          <w:lang w:val="sw_KE" w:bidi="sw_KE"/>
        </w:rPr>
        <w:t xml:space="preserve"> Kwa sababu Isaka anaogopa Wafilisti, anasema kwamba Rebeka ni dada yake. Mfalme anagundua uongo.</w:t>
      </w:r>
    </w:p>
    <w:p>
      <w:pPr/>
      <w:r>
        <w:rPr>
          <w:lang w:val="sw_KE" w:bidi="sw_KE"/>
        </w:rPr>
      </w:r>
      <w:r>
        <w:rPr>
          <w:b/>
          <w:lang w:val="sw_KE" w:bidi="sw_KE"/>
        </w:rPr>
        <w:t>Tukio la tatu:</w:t>
      </w:r>
      <w:r>
        <w:rPr>
          <w:lang w:val="sw_KE" w:bidi="sw_KE"/>
        </w:rPr>
        <w:t xml:space="preserve"> Isaka anakuwa tajiri sana na wenye nguvu kwamba mfalme anamwomba kuondoka Gerar.</w:t>
      </w:r>
    </w:p>
    <w:p>
      <w:pPr/>
      <w:r>
        <w:rPr>
          <w:lang w:val="sw_KE" w:bidi="sw_KE"/>
        </w:rPr>
      </w:r>
      <w:r>
        <w:rPr>
          <w:b/>
          <w:lang w:val="sw_KE" w:bidi="sw_KE"/>
        </w:rPr>
        <w:t>Tukio la nne:</w:t>
      </w:r>
      <w:r>
        <w:rPr>
          <w:lang w:val="sw_KE" w:bidi="sw_KE"/>
        </w:rPr>
        <w:t xml:space="preserve"> Kuna mgogoro kati ya watumishi wa Isaka na Wafilisti juu ya maji.</w:t>
      </w:r>
    </w:p>
    <w:p>
      <w:pPr/>
      <w:r>
        <w:rPr>
          <w:lang w:val="sw_KE" w:bidi="sw_KE"/>
        </w:rPr>
      </w:r>
      <w:r>
        <w:rPr>
          <w:b/>
          <w:lang w:val="sw_KE" w:bidi="sw_KE"/>
        </w:rPr>
        <w:t>Tukio la tano:</w:t>
      </w:r>
      <w:r>
        <w:rPr>
          <w:lang w:val="sw_KE" w:bidi="sw_KE"/>
        </w:rPr>
        <w:t xml:space="preserve"> Isaka anahamia Beersheba ambapo Mungu tena anarudi ahadi zilizotolewa kwa Ibrahimu.</w:t>
      </w:r>
    </w:p>
    <w:p>
      <w:pPr/>
      <w:r>
        <w:rPr>
          <w:lang w:val="sw_KE" w:bidi="sw_KE"/>
        </w:rPr>
      </w:r>
      <w:r>
        <w:rPr>
          <w:b/>
          <w:lang w:val="sw_KE" w:bidi="sw_KE"/>
        </w:rPr>
        <w:t>Tukio la sita:</w:t>
      </w:r>
      <w:r>
        <w:rPr>
          <w:lang w:val="sw_KE" w:bidi="sw_KE"/>
        </w:rPr>
        <w:t xml:space="preserve"> Mfalme wa Gerar anakuja kwa Isaka na kuomba mkataba. Baada ya sherehe ya mkataba, wanaume wa Isaka wanachimba kisima kipya katika Beersheba.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Mfalme Abimeleki</w:t>
      </w:r>
    </w:p>
    <w:p>
      <w:pPr>
        <w:pStyle w:val="ListBullet"/>
        <w:spacing w:line="240" w:lineRule="auto"/>
        <w:ind w:left="720"/>
      </w:pPr>
      <w:r>
        <w:rPr>
          <w:lang w:val="sw_KE" w:bidi="sw_KE"/>
        </w:rPr>
      </w:r>
      <w:r>
        <w:rPr>
          <w:lang w:val="sw_KE" w:bidi="sw_KE"/>
        </w:rPr>
        <w:t>Watumishi wa Isaka</w:t>
      </w:r>
    </w:p>
    <w:p>
      <w:pPr>
        <w:pStyle w:val="ListBullet"/>
        <w:spacing w:line="240" w:lineRule="auto"/>
        <w:ind w:left="720"/>
      </w:pPr>
      <w:r>
        <w:rPr>
          <w:lang w:val="sw_KE" w:bidi="sw_KE"/>
        </w:rPr>
      </w:r>
      <w:r>
        <w:rPr>
          <w:lang w:val="sw_KE" w:bidi="sw_KE"/>
        </w:rPr>
        <w:t>Wafilisti</w:t>
      </w:r>
    </w:p>
    <w:p>
      <w:pPr>
        <w:pStyle w:val="ListBullet"/>
        <w:spacing w:line="240" w:lineRule="auto"/>
        <w:ind w:left="720"/>
      </w:pPr>
      <w:r>
        <w:rPr>
          <w:lang w:val="sw_KE" w:bidi="sw_KE"/>
        </w:rPr>
      </w:r>
      <w:r>
        <w:rPr>
          <w:lang w:val="sw_KE" w:bidi="sw_KE"/>
        </w:rPr>
        <w:t>Mshauri wa mfalme</w:t>
      </w:r>
    </w:p>
    <w:p>
      <w:pPr>
        <w:pStyle w:val="ListBullet"/>
        <w:spacing w:line="240" w:lineRule="auto"/>
        <w:ind w:left="720"/>
      </w:pPr>
      <w:r>
        <w:rPr>
          <w:lang w:val="sw_KE" w:bidi="sw_KE"/>
        </w:rPr>
      </w:r>
      <w:r>
        <w:rPr>
          <w:lang w:val="sw_KE" w:bidi="sw_KE"/>
        </w:rPr>
        <w:t>Kamanda wa jeshi la mfalme</w:t>
      </w:r>
    </w:p>
    <w:p>
      <w:pPr>
        <w:pStyle w:val="ListBullet"/>
        <w:spacing w:line="240" w:lineRule="auto"/>
        <w:ind w:left="720"/>
      </w:pPr>
      <w:r>
        <w:rPr>
          <w:lang w:val="sw_KE" w:bidi="sw_KE"/>
        </w:rPr>
      </w:r>
      <w:r>
        <w:rPr>
          <w:lang w:val="sw_KE" w:bidi="sw_KE"/>
        </w:rPr>
        <w:t>Ibrahimu anatajwa mara kadhaa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njaa kali inaanza katika nchi. Isaka anahamia Gerar ambayo ni mji wa Wafilisti katika eneo la kusini la nchi. Ni muhimu kukumbuka kwamba inaonekana kwamba Isaka yuko kwenye njia yake ya Misri tu kama baba yake Ibrahimu alienda Misri wakati wa njaa. Hata hivyo, wakati yuko katika Gerar, Mungu anaonekana kwa Isaka na anamwambia si kwenda Misri. Mungu anamwambia Isaka kubaki katika Gerar lakini kuishi kama mgeni au mgeni au mgeni kati ya watu. Kisha Mungu anarudi ahadi sawa ambazo Mungu alikuwa amefanya kwa Ibrahimu. Mungu anamwambia Isaka kwamba ahadi pia ni kwa Isaka kwa sababu Ibrahimu alimsikiliza Mungu na kutii yote ambayo Mungu alisema kufanya. Isaka alibakia katika Gerar.</w:t>
      </w:r>
    </w:p>
    <w:p>
      <w:pPr/>
      <w:r>
        <w:rPr>
          <w:lang w:val="sw_KE" w:bidi="sw_KE"/>
        </w:rPr>
      </w:r>
      <w:r>
        <w:rPr>
          <w:lang w:val="sw_KE" w:bidi="sw_KE"/>
        </w:rPr>
        <w:t>Ahadi kwamba Mungu anafanya kwa Isaka ina sehemu kadhaa.</w:t>
      </w:r>
    </w:p>
    <w:p>
      <w:pPr>
        <w:pStyle w:val="ListBullet"/>
        <w:spacing w:line="240" w:lineRule="auto"/>
        <w:ind w:left="720"/>
      </w:pPr>
      <w:r>
        <w:rPr>
          <w:lang w:val="sw_KE" w:bidi="sw_KE"/>
        </w:rPr>
      </w:r>
      <w:r>
        <w:rPr>
          <w:lang w:val="sw_KE" w:bidi="sw_KE"/>
        </w:rPr>
        <w:t>Isaka ni kuishi kama mgeni au mgeni katika Gerar.</w:t>
      </w:r>
    </w:p>
    <w:p>
      <w:pPr>
        <w:pStyle w:val="ListBullet"/>
        <w:spacing w:line="240" w:lineRule="auto"/>
        <w:ind w:left="720"/>
      </w:pPr>
      <w:r>
        <w:rPr>
          <w:lang w:val="sw_KE" w:bidi="sw_KE"/>
        </w:rPr>
      </w:r>
      <w:r>
        <w:rPr>
          <w:lang w:val="sw_KE" w:bidi="sw_KE"/>
        </w:rPr>
        <w:t>Nitakuwa na wewe na kubariki.</w:t>
      </w:r>
    </w:p>
    <w:p>
      <w:pPr>
        <w:pStyle w:val="ListBullet"/>
        <w:spacing w:line="240" w:lineRule="auto"/>
        <w:ind w:left="720"/>
      </w:pPr>
      <w:r>
        <w:rPr>
          <w:lang w:val="sw_KE" w:bidi="sw_KE"/>
        </w:rPr>
      </w:r>
      <w:r>
        <w:rPr>
          <w:lang w:val="sw_KE" w:bidi="sw_KE"/>
        </w:rPr>
        <w:t>Nitatoa nchi hizi zote kwa wewe na uzao wako kama vile nilivyomahidi Ibrahimu.</w:t>
      </w:r>
    </w:p>
    <w:p>
      <w:pPr>
        <w:pStyle w:val="ListBullet"/>
        <w:spacing w:line="240" w:lineRule="auto"/>
        <w:ind w:left="720"/>
      </w:pPr>
      <w:r>
        <w:rPr>
          <w:lang w:val="sw_KE" w:bidi="sw_KE"/>
        </w:rPr>
      </w:r>
      <w:r>
        <w:rPr>
          <w:lang w:val="sw_KE" w:bidi="sw_KE"/>
        </w:rPr>
        <w:t>Nitafanya uzao wako kuwa wengi kama nyota na nitawapa nchi hizi.</w:t>
      </w:r>
    </w:p>
    <w:p>
      <w:pPr>
        <w:pStyle w:val="ListBullet"/>
        <w:spacing w:line="240" w:lineRule="auto"/>
        <w:ind w:left="720"/>
      </w:pPr>
      <w:r>
        <w:rPr>
          <w:lang w:val="sw_KE" w:bidi="sw_KE"/>
        </w:rPr>
      </w:r>
      <w:r>
        <w:rPr>
          <w:lang w:val="sw_KE" w:bidi="sw_KE"/>
        </w:rPr>
        <w:t>Kupitia uzao wako, mataifa yote au watu wa dunia watabarikiwa.</w:t>
      </w:r>
    </w:p>
    <w:p>
      <w:pPr>
        <w:pStyle w:val="ListBullet"/>
        <w:spacing w:line="240" w:lineRule="auto"/>
        <w:ind w:left="720"/>
      </w:pPr>
      <w:r>
        <w:rPr>
          <w:lang w:val="sw_KE" w:bidi="sw_KE"/>
        </w:rPr>
      </w:r>
      <w:r>
        <w:rPr>
          <w:lang w:val="sw_KE" w:bidi="sw_KE"/>
        </w:rPr>
        <w:t>Nitafanya hivyo kwa sababu Ibrahimu alinisikiliza na kunitii.</w:t>
      </w:r>
    </w:p>
    <w:p>
      <w:pPr/>
      <w:r>
        <w:rPr>
          <w:lang w:val="sw_KE" w:bidi="sw_KE"/>
        </w:rPr>
      </w:r>
      <w:r>
        <w:rPr>
          <w:lang w:val="sw_KE" w:bidi="sw_KE"/>
        </w:rPr>
        <w:t>Katika tukio la pili, Isaka anasema uongo kuhusu Rebeka kwa sababu aliogopa kwamba wanaume wangemwua kwa sababu Rebeka alikuwa mzuri sana. Uongo huu ulidumu kwa muda. Kisha Mfalme Abimeleki alitokea kuangalia nje ya dirisha na kumwona Isaka akimponda Rebeka. Mfalme alikasirika na Isaka. Mfalme alitoa wito kwa Isaka kuja katika uwepo wa mfalme. Ni muhimu kukumbuka kwamba Mfalme Abimeleki alikasirika. Aliuliza swali ili kuonyesha hasira yake, "Kwa nini ulifanya hivyo kwetu?" Abimeleki hakutaka watu wake kulala na Rebeka na kutenda dhambi sana. Mfalme Abimeleki kisha alitoa amri kwamba hakuna mtu alikuwa kumwumiza Isaka au Rebeka.</w:t>
      </w:r>
    </w:p>
    <w:p>
      <w:pPr/>
      <w:r>
        <w:rPr>
          <w:lang w:val="sw_KE" w:bidi="sw_KE"/>
        </w:rPr>
      </w:r>
      <w:r>
        <w:rPr>
          <w:lang w:val="sw_KE" w:bidi="sw_KE"/>
        </w:rPr>
        <w:t>Katika tukio la tatu, Isaka anapanda mazao wakati bado katika Gerar. Mungu alimbariki Isaka. Makundi ya Isaka ya kondoo na mbuzi na mifugo ya ng'ombe yaliongezeka tena na tena. Wafilisti wakawa na wivu na kujaza visima na uchafu. Wivu na matatizo kati ya Wafilisti na Isaka yalikua mpaka mfalme alimwambia Isaka kuondoka.</w:t>
      </w:r>
    </w:p>
    <w:p>
      <w:pPr/>
      <w:r>
        <w:rPr>
          <w:lang w:val="sw_KE" w:bidi="sw_KE"/>
        </w:rPr>
      </w:r>
      <w:r>
        <w:rPr>
          <w:lang w:val="sw_KE" w:bidi="sw_KE"/>
        </w:rPr>
        <w:t>Katika tukio la nne, Isaka anahamia bonde karibu na mji. Isaka alifungua tena baadhi ya visima vya baba yake Ibrahimu. Isaka alitoa visima majina sawa ambayo Ibrahimu alikuwa amewapa. Watumishi wa Isaka walichimba kisima kipya na kupata chemchemi ambayo ina maana kwamba maji yatapita kwa kuendelea. Wafilisti walidai kwamba kisima hiki kilikuwa cha kwao. Isaka aliita kisima hiki Esek ambayo ina maana "hoja." Watumishi wa Isaka walichimba kisima kingine na tena Wafilisti walidai hilo. Isaka aliita kisima hiki cha pili Sitnah ambayo ina maana "uadui." Isaka alihamia mahali pengine na tena kuchimba kisima. Wakati huu hapakuwa na mgogoro juu ya kisima. Isaka aliita Rehoboth ambayo ina maana "nafasi wazi."</w:t>
      </w:r>
    </w:p>
    <w:p>
      <w:pPr/>
      <w:r>
        <w:rPr>
          <w:lang w:val="sw_KE" w:bidi="sw_KE"/>
        </w:rPr>
      </w:r>
      <w:r>
        <w:rPr>
          <w:lang w:val="sw_KE" w:bidi="sw_KE"/>
        </w:rPr>
        <w:t>Katika tukio la tano, Isaka anahamia Beersheba. Hii ni mji katika kusini ya Israeli na ni karibu na jangwa. Ibrahimu alikuwa ameishi katika Beersheba. Mungu alionekana kwa Isaka tena katika Beersheba na kurudi ahadi ambazo alizitoa kwa Ibrahimu. Baada ya kusikia ahadi, Isaka alijenga madhabahu na kumwabudu Mungu, pengine kwa kuchoma mnyama kwenye madhabahu. Isaka alibakia katika Beersheba na watumishi wake walichimba kisima kingine.</w:t>
      </w:r>
    </w:p>
    <w:p>
      <w:pPr/>
      <w:r>
        <w:rPr>
          <w:lang w:val="sw_KE" w:bidi="sw_KE"/>
        </w:rPr>
      </w:r>
      <w:r>
        <w:rPr>
          <w:lang w:val="sw_KE" w:bidi="sw_KE"/>
        </w:rPr>
        <w:t>Katika tukio la sita, Mfalme Abimeleki anakuja Beersheba ili kukutana na Isaka. Mfalme analeta kamanda wake wa jeshi na mshauri wake pamoja naye. Ni muhimu kukumbuka kwamba wanataka kufanya mkataba na Isaka kwa sababu wanatambua ana nguvu zaidi kuliko wao. Kwa kwanza Isaka anachukuliwa na uadui. Kisha Isaka anawasikiliza na kukubali mkataba. Isaka anatayarisha karamu ili kusherehekea mkataba. Kila mmoja anaahidi kwa dhati kuweka mkataba. Mfalme na washauri wake wanaondoka na kuondoka Isaka kwa amani. Siku hiyo hiyo, watumishi wa Isaka walichimba kisima kipya na Isaka akakiita Shiba inayomaanisha "kiapo." Hii ilitoa maana ya jina Beersheba ambayo ina maana vizuri ya ahadi kubwa.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Mfalme Abimeleki</w:t>
      </w:r>
    </w:p>
    <w:p>
      <w:pPr>
        <w:pStyle w:val="ListBullet"/>
        <w:spacing w:line="240" w:lineRule="auto"/>
        <w:ind w:left="720"/>
      </w:pPr>
      <w:r>
        <w:rPr>
          <w:lang w:val="sw_KE" w:bidi="sw_KE"/>
        </w:rPr>
      </w:r>
      <w:r>
        <w:rPr>
          <w:lang w:val="sw_KE" w:bidi="sw_KE"/>
        </w:rPr>
        <w:t>Watumishi wa Isaka</w:t>
      </w:r>
    </w:p>
    <w:p>
      <w:pPr>
        <w:pStyle w:val="ListBullet"/>
        <w:spacing w:line="240" w:lineRule="auto"/>
        <w:ind w:left="720"/>
      </w:pPr>
      <w:r>
        <w:rPr>
          <w:lang w:val="sw_KE" w:bidi="sw_KE"/>
        </w:rPr>
      </w:r>
      <w:r>
        <w:rPr>
          <w:lang w:val="sw_KE" w:bidi="sw_KE"/>
        </w:rPr>
        <w:t>Wafilisti</w:t>
      </w:r>
    </w:p>
    <w:p>
      <w:pPr>
        <w:pStyle w:val="ListBullet"/>
        <w:spacing w:line="240" w:lineRule="auto"/>
        <w:ind w:left="720"/>
      </w:pPr>
      <w:r>
        <w:rPr>
          <w:lang w:val="sw_KE" w:bidi="sw_KE"/>
        </w:rPr>
      </w:r>
      <w:r>
        <w:rPr>
          <w:lang w:val="sw_KE" w:bidi="sw_KE"/>
        </w:rPr>
        <w:t>Mshauri wa mfalme</w:t>
      </w:r>
    </w:p>
    <w:p>
      <w:pPr>
        <w:pStyle w:val="ListBullet"/>
        <w:spacing w:line="240" w:lineRule="auto"/>
        <w:ind w:left="720"/>
      </w:pPr>
      <w:r>
        <w:rPr>
          <w:lang w:val="sw_KE" w:bidi="sw_KE"/>
        </w:rPr>
      </w:r>
      <w:r>
        <w:rPr>
          <w:lang w:val="sw_KE" w:bidi="sw_KE"/>
        </w:rPr>
        <w:t>Kamanda wa jeshi la mfalme</w:t>
      </w:r>
    </w:p>
    <w:p>
      <w:pPr>
        <w:pStyle w:val="ListBullet"/>
        <w:spacing w:line="240" w:lineRule="auto"/>
        <w:ind w:left="720"/>
      </w:pPr>
      <w:r>
        <w:rPr>
          <w:lang w:val="sw_KE" w:bidi="sw_KE"/>
        </w:rPr>
      </w:r>
      <w:r>
        <w:rPr>
          <w:lang w:val="sw_KE" w:bidi="sw_KE"/>
        </w:rPr>
        <w:t>Ibrahimu anatajwa mara kadhaa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 Utasikia "Sitisha kitendo" ikifuatiwa na baadhi ya maswali na mapendekezo ya kile unachoweza kusikia kama majibu. Kisha utaombwa kuanzisha tena kitendo.</w:t>
      </w:r>
    </w:p>
    <w:p>
      <w:pPr/>
      <w:r>
        <w:rPr>
          <w:lang w:val="sw_KE" w:bidi="sw_KE"/>
        </w:rPr>
      </w:r>
      <w:r>
        <w:rPr>
          <w:lang w:val="sw_KE" w:bidi="sw_KE"/>
        </w:rPr>
        <w:t>Katika tukio la kwanza, njaa kali inatokea. Isaka anahamisha familia yake kwa mji wa Gerar. Mungu anaonekana kwa Isaka na anamwambia Isaka kubaki katika Gerar kama mgeni. Kisha Mungu anarudi ahadi sawa ambazo Mungu alikuwa amefanya kwa Ibrahimu.</w:t>
      </w:r>
    </w:p>
    <w:p>
      <w:pPr/>
      <w:r>
        <w:rPr>
          <w:lang w:val="sw_KE" w:bidi="sw_KE"/>
        </w:rPr>
      </w:r>
      <w:r>
        <w:rPr>
          <w:lang w:val="sw_KE" w:bidi="sw_KE"/>
        </w:rPr>
        <w:t>Sitisha kitendo: Muulize Mungu, "Kwa nini unataka Isaka kuishi kama mgeni katika Gerar?" Unaweza kusikia, "Sitaki Isaka kupitisha desturi za ndani na kuanza kuabudu miungu yao." Muulize Isaka, "Inamaanisha nini kwako kwamba unapaswa kuishi kama mgeni?" Unaweza kusikia, "Inamaanisha kwamba ninakaa tofauti na Wafilisti." Au, "Inamaanisha kwamba sipaswi kula chakula chao au kuabudu miungu yao." Muulize Isaka, "Unahisi vipi wakati unasikia Mungu anarudi ahadi sawa ambazo zilitolewa kwa baba yako, Ibrahimu?" Unaweza kusikia, "Inanifanya nifurahi kujua kwa uhakika kwamba ahadi hizi ni kwa ajili yangu pia." Au, "Ninahisi mnyenyekevu kuwa na uhusiano na Mungu." Au, "Baba yangu Ibrahimu alimtii Mungu. Ninatumaini ninaweza kumtii Mungu pia." Anzisha tena igizo.</w:t>
      </w:r>
    </w:p>
    <w:p>
      <w:pPr/>
      <w:r>
        <w:rPr>
          <w:lang w:val="sw_KE" w:bidi="sw_KE"/>
        </w:rPr>
      </w:r>
      <w:r>
        <w:rPr>
          <w:lang w:val="sw_KE" w:bidi="sw_KE"/>
        </w:rPr>
        <w:t>Katika tukio la 2, Isaka anahofu wanaume wa Wafilisti. Isaka anasema uongo kuhusu mke wake Rebeka na anasema Rebeka ni dada yake. Mfalme anagundua kwamba Isaka na Rebeka wameoana. Mfalme anakasirika kwa kweli na Isaka.</w:t>
      </w:r>
    </w:p>
    <w:p>
      <w:pPr/>
      <w:r>
        <w:rPr>
          <w:lang w:val="sw_KE" w:bidi="sw_KE"/>
        </w:rPr>
      </w:r>
      <w:r>
        <w:rPr>
          <w:lang w:val="sw_KE" w:bidi="sw_KE"/>
        </w:rPr>
        <w:t>Sitisha kitendo: Muulize Isaka, "Kwa nini ulidanganya kuhusu Rebeka?" Unaweza kusikia, "Nilikuwa na hofu kwamba wanaume hapa wangeniua." Au, "Sikuamini kwamba Mungu angenilinda." Muulize Rebeka, "Ulihisi vipi wakati ulisikia kwamba Isaka alikuwa amedanganya kuhusu uhusiano wako?" Unaweza kusikia, "Nilikuwa na huzuni." Au, "Nilikuwa na wasiwasi kwa ajili yake na kwa ajili yangu." Au, "Nilikuwa na hofu wanaume wa Wafilisti." Muulize mfalme, "Ulihisi vipi wakati uligundua kwamba Isaka alikuwa amedanganya kuhusu Rebeka?" Unaweza kusikia, "Nilikasirika kwa kweli na yeye. Iliweza kusababisha yeyote kati yetu kufanya dhambi." Au, "Nilikuwa na tamaa kwa kweli katika yeye. Alipaswa kunitegemea ili kumtunza." Anzisha tena igizo.</w:t>
      </w:r>
    </w:p>
    <w:p>
      <w:pPr/>
      <w:r>
        <w:rPr>
          <w:lang w:val="sw_KE" w:bidi="sw_KE"/>
        </w:rPr>
      </w:r>
      <w:r>
        <w:rPr>
          <w:lang w:val="sw_KE" w:bidi="sw_KE"/>
        </w:rPr>
        <w:t>Katika tukio la 3, Isaka anakuwa mtu tajiri sana wakati anaishi katika Gerar. Wafilisti wana wivu wa utajiri wake. Wanajaza visima kwa udongo kabisa. Hatimaye mfalme anamwambia Isaka kuondoka mji.</w:t>
      </w:r>
    </w:p>
    <w:p>
      <w:pPr/>
      <w:r>
        <w:rPr>
          <w:lang w:val="sw_KE" w:bidi="sw_KE"/>
        </w:rPr>
      </w:r>
      <w:r>
        <w:rPr>
          <w:lang w:val="sw_KE" w:bidi="sw_KE"/>
        </w:rPr>
        <w:t>Sitisha kitendo: Waulize wanaume wa Wafilisti, "Kwa nini mlijaza visima na uchafu?" Unaweza kusikia, “Tulitaka Isaka aondoke eneo letu.” Au, "Anachukua utajiri wetu wote kwa ajili yake mwenyewe." Au, "Anakuwa tajiri sana na mwenye nguvu kwa ajili yetu." Muulize mfalme, "Kwa nini ulimwambia Isaka kuondoka?" Unaweza kusikia, "Sikutaka vita kati ya watumishi wake na watu wangu." Muulize Isaka, "Ulihisi vipi wakati matatizo yalitokea?" Unaweza kusikia, "Nilijaribu kuishi kwa amani na wao. Sielewi kwa nini walikasirika sana na mimi." Anzisha tena igizo.</w:t>
      </w:r>
    </w:p>
    <w:p>
      <w:pPr/>
      <w:r>
        <w:rPr>
          <w:lang w:val="sw_KE" w:bidi="sw_KE"/>
        </w:rPr>
      </w:r>
      <w:r>
        <w:rPr>
          <w:lang w:val="sw_KE" w:bidi="sw_KE"/>
        </w:rPr>
        <w:t>Katika tukio la 4, mgogoro unaendelea. Isaka anahamia bonde la karibu na anachimba visima vingine. Wafilisti wanadai visima hivi kama vyao wenyewe. Isaka anaendelea kusonga na hatimaye ana uwezo wa kuchimba kisima ambacho Wafilisti hawadai kama yao.</w:t>
      </w:r>
    </w:p>
    <w:p>
      <w:pPr/>
      <w:r>
        <w:rPr>
          <w:lang w:val="sw_KE" w:bidi="sw_KE"/>
        </w:rPr>
      </w:r>
      <w:r>
        <w:rPr>
          <w:lang w:val="sw_KE" w:bidi="sw_KE"/>
        </w:rPr>
        <w:t>Katika tukio la 5, Isaka anahamia Beersheba. Usiku uleule anapowasili Beersheba, Mungu anaonekana kwake. Mungu anajitambulisha kama Mungu wa Ibrahimu. Kisha Mungu anarudia ahadi ambazo zilitolewa kwa Ibrahimu. Baada ya kusikia ahadi hizi, Isaka alijenga madhabahu na kumwabudu Mungu.</w:t>
      </w:r>
    </w:p>
    <w:p>
      <w:pPr/>
      <w:r>
        <w:rPr>
          <w:lang w:val="sw_KE" w:bidi="sw_KE"/>
        </w:rPr>
      </w:r>
      <w:r>
        <w:rPr>
          <w:lang w:val="sw_KE" w:bidi="sw_KE"/>
        </w:rPr>
        <w:t>Sitisha kitendo: Muulize Isaka, "Mungu alirudia tu ahadi hizi tena." Unahisi vipi kuhusu kuwasikia sasa? Unaweza kusikia, ‘Ninafurahi sana kwamba Mungu anaendeleza ahadi zake kupitia mimi na familia yangu.’ Au, "Inanifanya nihisi mnyenyekevu. Sistahili hii yote. Muulize Isaka, "Kwa nini ulijenga madhabahu na kumwabudu Mungu?" Unaweza kusikia, "Ni lazima ninamwabudu Mungu. Mungu ameniahidi tu ahadi ya kushangaza. Mwitikio wangu tu unaweza kuwa ibada na shukrani." Anzisha tena igizo.</w:t>
      </w:r>
    </w:p>
    <w:p>
      <w:pPr/>
      <w:r>
        <w:rPr>
          <w:lang w:val="sw_KE" w:bidi="sw_KE"/>
        </w:rPr>
      </w:r>
      <w:r>
        <w:rPr>
          <w:lang w:val="sw_KE" w:bidi="sw_KE"/>
        </w:rPr>
        <w:t>Katika tukio la 6, Mfalme Abimeleki pamoja na washauri 2 wanakuja Beersheba ili kufanya agano au mkataba na Isaka. Mwanzoni Isaka ana uadui. Lakini mfalme anaelezea kile wanachotaka na Isaka anakubali mkataba. Isaka anatayarisha karamu ili kusherehekea mkataba. Kisha siku iliyofuata wanafanya ahadi kubwa ili kuweka mkataba. Mfalme na washauri wake wanaondoka. Isaka ana kisima kingine cha kuchimba na kubaki katika Beersheba.</w:t>
      </w:r>
    </w:p>
    <w:p>
      <w:pPr/>
      <w:r>
        <w:rPr>
          <w:lang w:val="sw_KE" w:bidi="sw_KE"/>
        </w:rPr>
      </w:r>
      <w:r>
        <w:rPr>
          <w:lang w:val="sw_KE" w:bidi="sw_KE"/>
        </w:rPr>
        <w:t>Sitisha kitendo: Muulize mfalme, "Kwa nini ni muhimu kwako kufanya makubaliano haya na Isaka?" Unaweza kusikia, "Anazidi kuwa tajiri na mwenye nguvu kila siku." Ninataka kuwa na uhakika kwamba yeye hatutushambulia. Au, "Nimeona jinsi Mungu yuko pamoja naye. Ninahitaji kuhakikisha anabaki rafiki na sisi." Muulize Isaka, "Ulihisi vipi wakati mfalme alisema, alikuwa ameona kwamba Mungu yuko pamoja nawe?" Unaweza kusikia, "Ninafurahi kwamba wengine wanaweza kuona kwamba nina uhusiano maalum na Mungu," au "Ninanyenyekea na hii."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Wakati njaa kali ilitokea </w:t>
      </w:r>
      <w:r>
        <w:rPr>
          <w:b/>
          <w:lang w:val="sw_KE" w:bidi="sw_KE"/>
        </w:rPr>
        <w:t>katika</w:t>
      </w:r>
      <w:r>
        <w:rPr>
          <w:lang w:val="sw_KE" w:bidi="sw_KE"/>
        </w:rPr>
        <w:t xml:space="preserve"> nchi, Isaka alihamisha familia yake kusini. Njaa ni wakati ambapo hakuna chakula cha kutosha kwa watu na wanyama. Sababu inaweza kuwa ya asili kama vile si maji ya kutosha au maji mengi sana. Sababu inaweza kuwa iliyotengenezwa na mtu, kama vile vita. Hatujui sababu ya njaa hii. Hata hivyo, ilikuwa kali vya kutosha kwamba Isaka alihamisha familia yake na wanyama wake kwenda mahali pengine.</w:t>
      </w:r>
    </w:p>
    <w:p>
      <w:pPr/>
      <w:r>
        <w:rPr>
          <w:lang w:val="sw_KE" w:bidi="sw_KE"/>
        </w:rPr>
      </w:r>
      <w:r>
        <w:rPr>
          <w:lang w:val="sw_KE" w:bidi="sw_KE"/>
        </w:rPr>
        <w:t xml:space="preserve">Mji wa Gerar ulikuwa mji wa </w:t>
      </w:r>
      <w:r>
        <w:rPr>
          <w:b/>
          <w:lang w:val="sw_KE" w:bidi="sw_KE"/>
        </w:rPr>
        <w:t>Wafilisti</w:t>
      </w:r>
      <w:r>
        <w:rPr>
          <w:lang w:val="sw_KE" w:bidi="sw_KE"/>
        </w:rPr>
        <w:t>. Wafilisti walikuwa watu ambao walikuja kutoka baharini. Waliishi katika miji ya pwani katika kusini ya Israeli na pia baadhi ya miji ndani ya bara. Kwa wakati huu, walikuwa kirafiki kwa Isaka na familia yake. Mfalme Abimeleki ni mfalme wa Gerar. Ingawa hiyu ni mfalme tofauti Abimeleki, tumia jina lile lile. Tumia jina sawa ulilotumia kwa mfalme wa kwanza Abimeleki.</w:t>
      </w:r>
    </w:p>
    <w:p>
      <w:pPr/>
      <w:r>
        <w:rPr>
          <w:lang w:val="sw_KE" w:bidi="sw_KE"/>
        </w:rPr>
      </w:r>
      <w:r>
        <w:rPr>
          <w:lang w:val="sw_KE" w:bidi="sw_KE"/>
        </w:rPr>
        <w:t xml:space="preserve">Mungu alionekana kwa Isaka. Neno kwa Mungu katika kifungu hiki chote, isipokuwa mara moja, ni </w:t>
      </w:r>
      <w:r>
        <w:rPr>
          <w:b/>
          <w:lang w:val="sw_KE" w:bidi="sw_KE"/>
        </w:rPr>
        <w:t>Yahweh</w:t>
      </w:r>
      <w:r>
        <w:rPr>
          <w:lang w:val="sw_KE" w:bidi="sw_KE"/>
        </w:rPr>
        <w:t xml:space="preserve">. Tumia neno sawa kwa Yahweh ambalo umetumia katika hadithi zingine, na kumbuka kwamba </w:t>
      </w:r>
      <w:r>
        <w:rPr>
          <w:lang w:val="sw_KE" w:bidi="sw_KE"/>
        </w:rPr>
        <w:t>Yahweh</w:t>
      </w:r>
      <w:r>
        <w:rPr>
          <w:lang w:val="sw_KE" w:bidi="sw_KE"/>
        </w:rPr>
        <w:t xml:space="preserve"> yuko katika Faharasa Kuu. Mungu anamwambia Isaka kuishi kama </w:t>
      </w:r>
      <w:r>
        <w:rPr>
          <w:b/>
          <w:lang w:val="sw_KE" w:bidi="sw_KE"/>
        </w:rPr>
        <w:t>mgeni</w:t>
      </w:r>
      <w:r>
        <w:rPr>
          <w:lang w:val="sw_KE" w:bidi="sw_KE"/>
        </w:rPr>
        <w:t xml:space="preserve"> katika nchi. Mgeni ni mtu ambaye si wa nchi—hawafuati kikamilifu utamaduni. Mungu alirudi </w:t>
      </w:r>
      <w:r>
        <w:rPr>
          <w:b/>
          <w:lang w:val="sw_KE" w:bidi="sw_KE"/>
        </w:rPr>
        <w:t>agano</w:t>
      </w:r>
      <w:r>
        <w:rPr>
          <w:lang w:val="sw_KE" w:bidi="sw_KE"/>
        </w:rPr>
        <w:t xml:space="preserve"> ambalo Mungu alikuwa amefanya na Ibrahimu, baba ya Isaka. </w:t>
      </w:r>
      <w:r>
        <w:rPr>
          <w:lang w:val="sw_KE" w:bidi="sw_KE"/>
        </w:rPr>
        <w:t>Agano</w:t>
      </w:r>
      <w:r>
        <w:rPr>
          <w:lang w:val="sw_KE" w:bidi="sw_KE"/>
        </w:rPr>
        <w:t xml:space="preserve"> linajadiliwa katika Faharasa Kuu. Tumia neno sawa kwa agano ambalo ulikuwa kutumia na Ibrahimu. Mungu aliahidi kwamba watu wote, au </w:t>
      </w:r>
      <w:r>
        <w:rPr>
          <w:b/>
          <w:lang w:val="sw_KE" w:bidi="sw_KE"/>
        </w:rPr>
        <w:t>mataifa</w:t>
      </w:r>
      <w:r>
        <w:rPr>
          <w:lang w:val="sw_KE" w:bidi="sw_KE"/>
        </w:rPr>
        <w:t xml:space="preserve">, wa dunia watabarikiwa </w:t>
      </w:r>
      <w:r>
        <w:rPr>
          <w:b/>
          <w:lang w:val="sw_KE" w:bidi="sw_KE"/>
        </w:rPr>
        <w:t>kupitia</w:t>
      </w:r>
      <w:r>
        <w:rPr>
          <w:lang w:val="sw_KE" w:bidi="sw_KE"/>
        </w:rPr>
        <w:t xml:space="preserve"> uzao wa Isaka. Maneno ya </w:t>
      </w:r>
      <w:r>
        <w:rPr>
          <w:lang w:val="sw_KE" w:bidi="sw_KE"/>
        </w:rPr>
        <w:t>baraka</w:t>
      </w:r>
      <w:r>
        <w:rPr>
          <w:lang w:val="sw_KE" w:bidi="sw_KE"/>
        </w:rPr>
        <w:t xml:space="preserve"> na </w:t>
      </w:r>
      <w:r>
        <w:rPr>
          <w:lang w:val="sw_KE" w:bidi="sw_KE"/>
        </w:rPr>
        <w:t>mataifa</w:t>
      </w:r>
      <w:r>
        <w:rPr>
          <w:lang w:val="sw_KE" w:bidi="sw_KE"/>
        </w:rPr>
        <w:t xml:space="preserve"> yanajadiliwa katika Faharasa Kuu. Tumia neno sawa kwa baraka na taifa ambalo umetumia katika vifungu vya awali.</w:t>
      </w:r>
    </w:p>
    <w:p>
      <w:pPr/>
      <w:r>
        <w:rPr>
          <w:lang w:val="sw_KE" w:bidi="sw_KE"/>
        </w:rPr>
      </w:r>
      <w:r>
        <w:rPr>
          <w:lang w:val="sw_KE" w:bidi="sw_KE"/>
        </w:rPr>
        <w:t>Mungu alimwambia Isaka kwamba angembariki na kwamba mataifa yote ya dunia yangebarikiwa kwa sababu baba ya Isaka Ibrahimu alitii mahitaji yote ya Mungu, amri, amri, na maagizo. Aina hizi nne za sheria, wakati zinatumiwa pamoja, zinamaanisha kwamba Ibrahimu alimtii Mungu kabisa. Mahitaji yanarejelea kila kitu Mungu alimwambia kufanya. Amri zinarejelea mafundisho ya Mungu. Amri zinarejelea mambo ambayo Mungu alizungumza na kumwambia Ibrahimu kufanya. Na maagizo yanarejelea mafundisho halisi na sheria ambayo Mungu alitoa watu. Unaweza kutumia njia ya kazi zaidi ili kusema hii. Unaweza kusema kitu kama, "Mungu alisema, 'Ibrahimu alifanya kile nilimwambia kufanya. Alifuata maagizo yangu, maneno niliyozungumza, na kile nilimfundisha.'" Aina hizi nne za sheria ni sawa sana kwa maana. Ikiwa huna maneno tofauti kwa kila moja ya sheria hizi, unaweza tu kuelezea kwamba Ibrahimu alifuata kabisa kila kitu Mungu alimwamuru.</w:t>
      </w:r>
    </w:p>
    <w:p>
      <w:pPr/>
      <w:r>
        <w:rPr>
          <w:lang w:val="sw_KE" w:bidi="sw_KE"/>
        </w:rPr>
      </w:r>
      <w:r>
        <w:rPr>
          <w:lang w:val="sw_KE" w:bidi="sw_KE"/>
        </w:rPr>
        <w:t xml:space="preserve">Wakati Isaka alikuwa katika Gerar, siku moja mfalme alimwona Isaka akimkumbatia </w:t>
      </w:r>
      <w:r>
        <w:rPr>
          <w:b/>
          <w:lang w:val="sw_KE" w:bidi="sw_KE"/>
        </w:rPr>
        <w:t>Rebeka</w:t>
      </w:r>
      <w:r>
        <w:rPr>
          <w:lang w:val="sw_KE" w:bidi="sw_KE"/>
        </w:rPr>
        <w:t xml:space="preserve">. Hii ilikuwa aina ya kupapasana au kukumbatia ambayo ingetokea kati ya wanandoa wa ndoa. Haikuwa tendo la ngono. Wakati mfalme aliwaona pamoja, mfalme alitambua kwamba Isaka alikuwa amemdanganya kwa mfalme kuhusu Rebeka kuwa dada yake. Mfalme alikuwa na hasira. Mfalme alisema kwamba uongo huu unaweza kusababisha mtu kufanya dhambi </w:t>
      </w:r>
      <w:r>
        <w:rPr>
          <w:b/>
          <w:lang w:val="sw_KE" w:bidi="sw_KE"/>
        </w:rPr>
        <w:t>kubwa</w:t>
      </w:r>
      <w:r>
        <w:rPr>
          <w:lang w:val="sw_KE" w:bidi="sw_KE"/>
        </w:rPr>
        <w:t xml:space="preserve">. </w:t>
      </w:r>
      <w:r>
        <w:rPr>
          <w:lang w:val="sw_KE" w:bidi="sw_KE"/>
        </w:rPr>
        <w:t>Dhambi</w:t>
      </w:r>
      <w:r>
        <w:rPr>
          <w:lang w:val="sw_KE" w:bidi="sw_KE"/>
        </w:rPr>
        <w:t xml:space="preserve"> inajadiliwa katika Faharasa Kuu. Tumia neno sawa kwa dhambi hapa ambayo umetumia katika vifungu vingine.</w:t>
      </w:r>
    </w:p>
    <w:p>
      <w:pPr/>
      <w:r>
        <w:rPr>
          <w:lang w:val="sw_KE" w:bidi="sw_KE"/>
        </w:rPr>
      </w:r>
      <w:r>
        <w:rPr>
          <w:lang w:val="sw_KE" w:bidi="sw_KE"/>
        </w:rPr>
        <w:t xml:space="preserve">Isaka alihamisha familia yake kwa bonde la Gerar baada ya mgogoro kuhusu visima. Walichimba kisima na kugundua </w:t>
      </w:r>
      <w:r>
        <w:rPr>
          <w:b/>
          <w:lang w:val="sw_KE" w:bidi="sw_KE"/>
        </w:rPr>
        <w:t>chemchemi inayopita</w:t>
      </w:r>
      <w:r>
        <w:rPr>
          <w:lang w:val="sw_KE" w:bidi="sw_KE"/>
        </w:rPr>
        <w:t xml:space="preserve">. Aina hii ya kisima ina maana kwamba maji yangepita wakati wote. Haingekauka wakati wa msimu wa kiangazi. Hii ilifanya kisima kuwa cha thamani. Wafilisti walidai kwamba kisima kilikuwa chao. Isaka aliita kisima hiki </w:t>
      </w:r>
      <w:r>
        <w:rPr>
          <w:b/>
          <w:lang w:val="sw_KE" w:bidi="sw_KE"/>
        </w:rPr>
        <w:t>Esek</w:t>
      </w:r>
      <w:r>
        <w:rPr>
          <w:lang w:val="sw_KE" w:bidi="sw_KE"/>
        </w:rPr>
        <w:t xml:space="preserve">, ambayo ina maana "hoja." Kisima kinachofuata pia kilikuwa kinabishani. Isaka aliita kisima hicho </w:t>
      </w:r>
      <w:r>
        <w:rPr>
          <w:b/>
          <w:lang w:val="sw_KE" w:bidi="sw_KE"/>
        </w:rPr>
        <w:t>Sitnah</w:t>
      </w:r>
      <w:r>
        <w:rPr>
          <w:lang w:val="sw_KE" w:bidi="sw_KE"/>
        </w:rPr>
        <w:t xml:space="preserve"> ambayo ina maana "uadui." Isaka aliendelea kuhamia mpaka alichimba kisima ambacho hakuna mtu alibishana naye. Isaka aliita kisima hiki </w:t>
      </w:r>
      <w:r>
        <w:rPr>
          <w:b/>
          <w:lang w:val="sw_KE" w:bidi="sw_KE"/>
        </w:rPr>
        <w:t>Rehoboth</w:t>
      </w:r>
      <w:r>
        <w:rPr>
          <w:lang w:val="sw_KE" w:bidi="sw_KE"/>
        </w:rPr>
        <w:t xml:space="preserve"> ambacho kina maana "nafasi wazi."</w:t>
      </w:r>
    </w:p>
    <w:p>
      <w:pPr/>
      <w:r>
        <w:rPr>
          <w:lang w:val="sw_KE" w:bidi="sw_KE"/>
        </w:rPr>
      </w:r>
      <w:r>
        <w:rPr>
          <w:lang w:val="sw_KE" w:bidi="sw_KE"/>
        </w:rPr>
        <w:t xml:space="preserve">Kisha Isaka alihamia Beersheba na Mungu alirudia ahadi kwa Isaka. Kisha Isaka alijenga </w:t>
      </w:r>
      <w:r>
        <w:rPr>
          <w:b/>
          <w:lang w:val="sw_KE" w:bidi="sw_KE"/>
        </w:rPr>
        <w:t>madhabahu</w:t>
      </w:r>
      <w:r>
        <w:rPr>
          <w:lang w:val="sw_KE" w:bidi="sw_KE"/>
        </w:rPr>
        <w:t xml:space="preserve"> na kumwabudu Mungu. </w:t>
      </w:r>
      <w:r>
        <w:rPr>
          <w:lang w:val="sw_KE" w:bidi="sw_KE"/>
        </w:rPr>
        <w:t>Madhabahu</w:t>
      </w:r>
      <w:r>
        <w:rPr>
          <w:lang w:val="sw_KE" w:bidi="sw_KE"/>
        </w:rPr>
        <w:t xml:space="preserve"> inajadiliwa katika Faharasa Kuu. Tumia neno sawa ulilotumia hapo awali kwa madhabahu.</w:t>
      </w:r>
    </w:p>
    <w:p>
      <w:pPr/>
      <w:r>
        <w:rPr>
          <w:lang w:val="sw_KE" w:bidi="sw_KE"/>
        </w:rPr>
      </w:r>
      <w:r>
        <w:rPr>
          <w:lang w:val="sw_KE" w:bidi="sw_KE"/>
        </w:rPr>
        <w:t xml:space="preserve">Mfalme Abimeleki na washauri wake wawili walikuja Beersheba ili kufanya </w:t>
      </w:r>
      <w:r>
        <w:rPr>
          <w:b/>
          <w:lang w:val="sw_KE" w:bidi="sw_KE"/>
        </w:rPr>
        <w:t>agano</w:t>
      </w:r>
      <w:r>
        <w:rPr>
          <w:lang w:val="sw_KE" w:bidi="sw_KE"/>
        </w:rPr>
        <w:t xml:space="preserve"> au mkataba na Isaka. Neno </w:t>
      </w:r>
      <w:r>
        <w:rPr>
          <w:lang w:val="sw_KE" w:bidi="sw_KE"/>
        </w:rPr>
        <w:t>agano</w:t>
      </w:r>
      <w:r>
        <w:rPr>
          <w:lang w:val="sw_KE" w:bidi="sw_KE"/>
        </w:rPr>
        <w:t xml:space="preserve"> linajadiliwa katika Faharasa Kuu. Hapa agano ni kati ya watu wawili. Mapema katika kifungu hiki, Mungu anamkumbusha Isaka agano kati ya Mungu na Isaka. Neno sawa linatumiwa kwa aina zote mbili za maagano. Wakati watu wawili wanaanzisha agano, kwa kawaida kuna aina fulani ya karamu ili kusherehekea. Isaka aliandaa karamu kwa mfalme na washauri wake. Kisha siku iliyofuata, waliapa kiapo </w:t>
      </w:r>
      <w:r>
        <w:rPr>
          <w:b/>
          <w:lang w:val="sw_KE" w:bidi="sw_KE"/>
        </w:rPr>
        <w:t>kikubwa</w:t>
      </w:r>
      <w:r>
        <w:rPr>
          <w:lang w:val="sw_KE" w:bidi="sw_KE"/>
        </w:rPr>
        <w:t xml:space="preserve">, au ahadi kubwa. </w:t>
      </w:r>
      <w:r>
        <w:rPr>
          <w:lang w:val="sw_KE" w:bidi="sw_KE"/>
        </w:rPr>
        <w:t>Kiapo</w:t>
      </w:r>
      <w:r>
        <w:rPr>
          <w:lang w:val="sw_KE" w:bidi="sw_KE"/>
        </w:rPr>
        <w:t xml:space="preserve"> kinajadiliwa katika Faharasa Kuu. Tumia neno sawa ulilotumia kabla kwa kiapo. Baada ya agano kumaliza, mfalme na washauri wake walirudi Gerar. Kulikuwa na amani kati ya Isaka na Wafilisti.</w:t>
      </w:r>
    </w:p>
    <w:p>
      <w:pPr/>
      <w:r>
        <w:rPr>
          <w:lang w:val="sw_KE" w:bidi="sw_KE"/>
        </w:rPr>
      </w:r>
      <w:r>
        <w:rPr>
          <w:lang w:val="sw_KE" w:bidi="sw_KE"/>
        </w:rPr>
        <w:t xml:space="preserve">Watumishi wa Isaka walichimba kisima katika Beersheba. Isaka aliita kisima </w:t>
      </w:r>
      <w:r>
        <w:rPr>
          <w:b/>
          <w:lang w:val="sw_KE" w:bidi="sw_KE"/>
        </w:rPr>
        <w:t>Shibah</w:t>
      </w:r>
      <w:r>
        <w:rPr>
          <w:lang w:val="sw_KE" w:bidi="sw_KE"/>
        </w:rPr>
        <w:t>, ambayo ina maana "kiapo." Kwa hiyo Beersheba akajulikana kama kisima cha kiapo. Neno Beer linamaanisha "kisima."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kifungu kama kikundi kwa lugha yako.</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hisia, au chochote kingine ulichojadili.</w:t>
      </w:r>
    </w:p>
    <w:p>
      <w:pPr/>
      <w:r>
        <w:rPr>
          <w:lang w:val="sw_KE" w:bidi="sw_KE"/>
        </w:rPr>
      </w:r>
      <w:r>
        <w:rPr>
          <w:lang w:val="sw_KE" w:bidi="sw_KE"/>
        </w:rPr>
        <w:t>Mwanachama mmoja wa kikundi anapaswa kusimulia sentensi chache za kifungu na kusitisha. Mwanachama mwingine wa kikundi anapaswa kusimulia sehemu inayofuata ya simulizi na kupumzika. Fanya hivyo mpaka kikundi kisimulie tena simulizi yote. Wanachama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Mwanachama wa kikundi anaweza kutumia vitu vya bahati nasibu, harakati,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wanalolipenda zaidi. Unaweza kuamua kwamba ulipenda jinsi mwanakikundi mmoja wa kikundi alivyosimulia sehemu moja lakini ulipenda jinsi mwanakikundi mwingine wa kikundi alivyosimulia sehemu nyingine.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mwana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26:34–27:17</w:t>
      </w:r>
      <w:r>
        <w:rPr>
          <w:lang w:val="sw_KE" w:bidi="sw_KE"/>
        </w:rPr>
      </w:r>
    </w:p>
    <w:p>
      <w:pPr>
        <w:pStyle w:val="Heading3"/>
      </w:pPr>
      <w:r>
        <w:rPr>
          <w:lang w:val="sw_KE" w:bidi="sw_KE"/>
        </w:rPr>
        <w:t>Sikiliza na Moyo</w:t>
      </w:r>
    </w:p>
    <w:p>
      <w:pPr/>
      <w:r>
        <w:rPr>
          <w:lang w:val="sw_KE" w:bidi="sw_KE"/>
        </w:rPr>
      </w:r>
      <w:r>
        <w:rPr>
          <w:lang w:val="sw_KE" w:bidi="sw_KE"/>
        </w:rPr>
        <w:t>Sikiliza Mwanzo 26:34–27:17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ya Isaka na Rebeka iliingilia kati hadithi ya wanaume wawili wa Isaka. Sasa tunaanza hadithi ya familia ya Isaka tena. Hii ni akaunti ya masimulizi ya Isaka, Rebeka, na wana wao mapacha, Esau na Yakobo. Isaka alikuwa na umri wa miaka 60 wakati wanawe walipozaliwa. Sasa akiwa na umri wa miaka 40, Esau anaoa. Hii ina maana kwamba Isaka sasa ana zaidi ya umri wa miaka 100 hadithi hii inapoanza.</w:t>
      </w:r>
    </w:p>
    <w:p>
      <w:pPr/>
      <w:r>
        <w:rPr>
          <w:lang w:val="sw_KE" w:bidi="sw_KE"/>
        </w:rPr>
      </w:r>
      <w:r>
        <w:rPr>
          <w:lang w:val="sw_KE" w:bidi="sw_KE"/>
        </w:rPr>
        <w:t>Hapo awali tulijifunza kwamba Esau ni mkubwa kati ya mapacha. Kama mwana wa kwanza, anapaswa kuwa mkuu wa familia wakati Isaka atakufa. Kama mwana wa kwanza, ana haki na majukumu, inayoitwa haki ya kuzaliwa. Hata hivyo, Esau tayari ameuza haki hii ya kwanza kwa kaka yake Yakobo. Esau hakuthamini haki hii ya kuzaliwa.</w:t>
      </w:r>
    </w:p>
    <w:p>
      <w:pPr/>
      <w:r>
        <w:rPr>
          <w:lang w:val="sw_KE" w:bidi="sw_KE"/>
        </w:rPr>
      </w:r>
      <w:r>
        <w:rPr>
          <w:lang w:val="sw_KE" w:bidi="sw_KE"/>
        </w:rPr>
        <w:t>Simama na mjadili: Ni majukumu gani ya mwana wa kwanza katika utamaduni wako? Haki za mwana wa kiume wa kwanza katika utamaduni wako ni zipi? Ni nini kinachotokea wakati mwana wa kwanza hakubali majukumu yake au hathamini haki zake?</w:t>
      </w:r>
    </w:p>
    <w:p>
      <w:pPr/>
      <w:r>
        <w:rPr>
          <w:lang w:val="sw_KE" w:bidi="sw_KE"/>
        </w:rPr>
      </w:r>
      <w:r>
        <w:rPr>
          <w:lang w:val="sw_KE" w:bidi="sw_KE"/>
        </w:rPr>
        <w:t>Sasa, Esau ameoa wanawake 2 wa kigeni. Wanawake hawa wawili walikuwa wanawake wa Hiti. Wahiti walikuwa uzao wa Kanaani, ambaye alikuwa mwana wa Hamu. Nuhu alikuwa amemlaani Kanaani na uzao wake. Wahiti waliabudu sanamu, wakati Isaka na familia yake walimwabudu Mungu. Ibrahimu aliogopa sana kwamba Isaka angeoa mwanamke wa kigeni hivi kwamba alimtuma mtumishi wake kumpata Isaka mke kutoka kwa jamaa zao. Ibrahimu hangefurahia uchaguzi wa wake wa Esau. Esau pengine alioa wanawake hawa wawili bila ruhusa ya wazazi wake. Kulingana na utamaduni, wazazi wake walipaswa kushiriki katika kumchagua mke wa Esau. Matendo ya Esau yalileta aibu kwa familia. Maelezo mengine ya ndoa hizi yanasema kwamba ndoa hizo zilileta huzuni au zilifanya maisha yawe machungu kwa Isaka na Rebeka.</w:t>
      </w:r>
    </w:p>
    <w:p>
      <w:pPr/>
      <w:r>
        <w:rPr>
          <w:lang w:val="sw_KE" w:bidi="sw_KE"/>
        </w:rPr>
      </w:r>
      <w:r>
        <w:rPr>
          <w:lang w:val="sw_KE" w:bidi="sw_KE"/>
        </w:rPr>
        <w:t>Sitisha na mjadili: Nani anapanga ndoa katika utamaduni wako? Ni nini kinachotokea kama mwana atamwoa mtu anayewaletea huzuni wazazi wa mwana? Ndoa ya mwana inaweza kusababisha huzuni kwa wazazi wake katika utamaduni wako?</w:t>
      </w:r>
    </w:p>
    <w:p>
      <w:pPr/>
      <w:r>
        <w:rPr>
          <w:lang w:val="sw_KE" w:bidi="sw_KE"/>
        </w:rPr>
      </w:r>
      <w:r>
        <w:rPr>
          <w:lang w:val="sw_KE" w:bidi="sw_KE"/>
        </w:rPr>
        <w:t>Hadithi hii ni mara ya tatu kumekuwa na mgogoro kati ya Esau na Yakobo. Ya kwanza alikuwa tumboni—walijitahidi kuona ni nani angezaliwa kwanza. Ya pili alikuwa juu ya haki ya kuzaliwa kwa mwana wa kwanza—Esau aliuza haki yake ya kuzaliwa kwa Yakobo. Sasa tuna vita ya tatu kuhusu baraka ambazo baba walitoa kwa mwana wa kwanza.</w:t>
      </w:r>
    </w:p>
    <w:p>
      <w:pPr/>
      <w:r>
        <w:rPr>
          <w:lang w:val="sw_KE" w:bidi="sw_KE"/>
        </w:rPr>
      </w:r>
      <w:r>
        <w:rPr>
          <w:lang w:val="sw_KE" w:bidi="sw_KE"/>
        </w:rPr>
        <w:t>Isaka alikuwa na umri wa angalau zaidi ya miaka 100. Hatujui kwa nini lakini Isaka alikuwa karibu kipofu. Hii ina maana kwamba Isaka hangeweza kuona vizuri vya kutosha kutambua uso wa mtu anayemjulikana naye.</w:t>
      </w:r>
    </w:p>
    <w:p>
      <w:pPr/>
      <w:r>
        <w:rPr>
          <w:lang w:val="sw_KE" w:bidi="sw_KE"/>
        </w:rPr>
      </w:r>
      <w:r>
        <w:rPr>
          <w:lang w:val="sw_KE" w:bidi="sw_KE"/>
        </w:rPr>
        <w:t>Isaka alijua kwamba alikuwa akikaribia mwisho wa maisha yake. Ilikuwa desturi ya baba karibu na mwisho wa maisha yake kumpa baraka mwana wake. Baraka hii ilikuwa tukio kubwa. Baraka kama hizi zilimpa mwana haki za mali ya baba na mamlaka. Baraka hizi pia zilimpa mwana wa Isaka ahadi kutoka kwa Mungu kwamba Mungu angewapa yeye na kizazi chake nchi hii. Mara baada ya Isaka kutoa baraka hii, ni ya kisheria, ambayo ina maana kwamba hakuna mtu anayeweza kuibadilisha.</w:t>
      </w:r>
    </w:p>
    <w:p>
      <w:pPr/>
      <w:r>
        <w:rPr>
          <w:lang w:val="sw_KE" w:bidi="sw_KE"/>
        </w:rPr>
      </w:r>
      <w:r>
        <w:rPr>
          <w:lang w:val="sw_KE" w:bidi="sw_KE"/>
        </w:rPr>
        <w:t>Wakati tulijifunza mara ya kwanza kuhusu Esau na Yakubu, tuligundua kwamba kila mzazi alikuwa na mtoto anayempenda. Isaka alimpendelea Esau wakati Rebeka alimpenda Yakobo. Sasa, katika simulizi hii, tunaona matokeo ya upendeleo huu. Isaka anapanga kutoa baraka kwa mwana mkubwa au mzaliwa wa kwanza. Baraka hiyo ni sehemu ya haki yake ya kuzaliwa, au haki kama mwana wa kwanza. Esau ameuza haki hiyo ya kwanza kwa Yakobo. Hatujui kama Isaka alijua kuhusu Esau kuuza haki yake ya kwanza. Rebeka anamsaidia kumdanganya Isaka kumpa Yakobo baraka iliyokusudiwa kwa mwana wa kwanza, Esau.</w:t>
      </w:r>
    </w:p>
    <w:p>
      <w:pPr/>
      <w:r>
        <w:rPr>
          <w:lang w:val="sw_KE" w:bidi="sw_KE"/>
        </w:rPr>
      </w:r>
      <w:r>
        <w:rPr>
          <w:lang w:val="sw_KE" w:bidi="sw_KE"/>
        </w:rPr>
        <w:t>Sitisha na mjadili kama kikundi: Ni nini kinachotokea kwa familia wakati mzazi ana wapendwa kati ya watoto? Jadili pia: Katika utamaduni wako, je, baba wanatoa baraka ya haki ya kuzaliwa kwa mwana wa kwanza?</w:t>
      </w:r>
    </w:p>
    <w:p>
      <w:pPr/>
      <w:r>
        <w:rPr>
          <w:lang w:val="sw_KE" w:bidi="sw_KE"/>
        </w:rPr>
      </w:r>
      <w:r>
        <w:rPr>
          <w:lang w:val="sw_KE" w:bidi="sw_KE"/>
        </w:rPr>
        <w:t>Isaka anamwomba Esau kwenda kuwinda na kuandaa kitoweo kitamu kwa kutumia baadhi ya wanyama wa porini anaowaua. Isaka anataka kuwa na chakula maalum kwanza na kutamka baraka kwa mwana wa kwanza baada ya chakula. Kuwa na chakula haikuwa sehemu muhimu ya baraka. Hata hivyo, katika utamaduni, kula pamoja ilikuwa sehemu muhimu ya wakati wa furaha pamoja. Esau anachukua upinde wake na mishale na anaenda kuwinda wanyama wa porini.</w:t>
      </w:r>
    </w:p>
    <w:p>
      <w:pPr/>
      <w:r>
        <w:rPr>
          <w:lang w:val="sw_KE" w:bidi="sw_KE"/>
        </w:rPr>
      </w:r>
      <w:r>
        <w:rPr>
          <w:lang w:val="sw_KE" w:bidi="sw_KE"/>
        </w:rPr>
        <w:t xml:space="preserve">Onyesha picha ya upinde na </w:t>
      </w:r>
      <w:r>
        <w:rPr>
          <w:b/>
          <w:lang w:val="sw_KE" w:bidi="sw_KE"/>
        </w:rPr>
        <w:t>podo la mishale</w:t>
      </w:r>
      <w:r>
        <w:rPr>
          <w:lang w:val="sw_KE" w:bidi="sw_KE"/>
        </w:rPr>
        <w:t>.</w:t>
      </w:r>
    </w:p>
    <w:p>
      <w:pPr/>
      <w:r>
        <w:rPr>
          <w:lang w:val="sw_KE" w:bidi="sw_KE"/>
        </w:rPr>
      </w:r>
      <w:r>
        <w:rPr>
          <w:lang w:val="sw_KE" w:bidi="sw_KE"/>
        </w:rPr>
        <w:t>Rebeka alisikia kwa bahati kile Isaka alimwambia Esau. Kabla ya mapacha kuzaliwa, Mungu alikuwa amemwambia Rebeka kwamba mwana mkubwa angemtumikia mwana mdogo. Sasa, Rebeka anafanya mpango wa kuhakikisha kwamba Yakobo anapata baraka. Hakuna dalili kwamba Rebeka anamwuliza Mungu nini cha kufanya. Rebeka anamwambia Yakobo kila kitu ambacho Isaka alikuwa amemwambia Esau. Kisha Rebeka anamwambia Yakobo kumsikiliza na kufanya kile anachosema. Anapanga kupika chakula kwa kutumia mbuzi wadogo na kumfanya Yakobo kumpelekea Isaka na kisha kupokea baraka. Yakobo anajua kwamba kimwili yeye si kama Esau. Yakobo anajua kwamba baba yake atatambua kwamba Yakobo si Esau. Yakobo anahoji mpango wa Rebeka. Hata hivyo, Rebeka ana mpango wa kutunza tatizo hili. Rebeka anamvaa Yakobo katika mavazi ya Esau na anaweka nywele za mbuzi juu ya mikono yake na shingo. Kisha Rebeka anampa Yakobo chakula cha kumpeleka kwa baba yake, Isaka.</w:t>
      </w:r>
    </w:p>
    <w:p>
      <w:pPr/>
      <w:r>
        <w:rPr>
          <w:lang w:val="sw_KE" w:bidi="sw_KE"/>
        </w:rPr>
      </w:r>
      <w:r>
        <w:rPr>
          <w:lang w:val="sw_KE" w:bidi="sw_KE"/>
        </w:rPr>
        <w:t xml:space="preserve">Onyesha picha ya hema. Onyesha picha ya </w:t>
      </w:r>
      <w:r>
        <w:rPr>
          <w:b/>
          <w:lang w:val="sw_KE" w:bidi="sw_KE"/>
        </w:rPr>
        <w:t>ngozi ya mbuzi na nywele juu yake</w:t>
      </w:r>
      <w:r>
        <w:rPr>
          <w:lang w:val="sw_KE" w:bidi="sw_KE"/>
        </w:rPr>
        <w:t xml:space="preserve">. Onyesha picha ya </w:t>
      </w:r>
      <w:r>
        <w:rPr>
          <w:b/>
          <w:lang w:val="sw_KE" w:bidi="sw_KE"/>
        </w:rPr>
        <w:t>mbuzi wachanga</w:t>
      </w:r>
      <w:r>
        <w:rPr>
          <w:lang w:val="sw_KE" w:bidi="sw_KE"/>
        </w:rPr>
        <w:t>.</w:t>
      </w:r>
    </w:p>
    <w:p>
      <w:pPr/>
      <w:r>
        <w:rPr>
          <w:lang w:val="sw_KE" w:bidi="sw_KE"/>
        </w:rPr>
      </w:r>
      <w:r>
        <w:rPr>
          <w:lang w:val="sw_KE" w:bidi="sw_KE"/>
        </w:rPr>
        <w:t>Jadili kama kikundi: Yakobo alikubali kufanya kila kitu ambacho mama yake alisema kufanya. Yakobo aliingia katika njama ya kuchukua baraka. Ni nini kingetokea kwa mtu katika familia yako ambaye alijaribu kumdanganya baba yake ili kupata kitu?</w:t>
      </w:r>
      <w:r>
        <w:rPr>
          <w:lang w:val="sw_KE" w:bidi="sw_KE"/>
        </w:rPr>
      </w:r>
    </w:p>
    <w:p>
      <w:pPr>
        <w:pStyle w:val="Heading3"/>
      </w:pPr>
      <w:r>
        <w:rPr>
          <w:lang w:val="sw_KE" w:bidi="sw_KE"/>
        </w:rPr>
        <w:t>Kufafanua Matukio</w:t>
      </w:r>
    </w:p>
    <w:p>
      <w:pPr/>
      <w:r>
        <w:rPr>
          <w:lang w:val="sw_KE" w:bidi="sw_KE"/>
        </w:rPr>
      </w:r>
      <w:r>
        <w:rPr>
          <w:lang w:val="sw_KE" w:bidi="sw_KE"/>
        </w:rPr>
        <w:t>Sikiliza maandishi haya tena katika toleo lililo rahisi kueleweka.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Esau anaoa wanawake wa kigeni.</w:t>
      </w:r>
    </w:p>
    <w:p>
      <w:pPr/>
      <w:r>
        <w:rPr>
          <w:lang w:val="sw_KE" w:bidi="sw_KE"/>
        </w:rPr>
      </w:r>
      <w:r>
        <w:rPr>
          <w:b/>
          <w:lang w:val="sw_KE" w:bidi="sw_KE"/>
        </w:rPr>
        <w:t>Tukio la pili:</w:t>
      </w:r>
      <w:r>
        <w:rPr>
          <w:lang w:val="sw_KE" w:bidi="sw_KE"/>
        </w:rPr>
        <w:t xml:space="preserve"> Isaka anamwambia Esau ni wakati kwa ajili yake kuwa na baraka yake kama mwana wa kwanza.</w:t>
      </w:r>
    </w:p>
    <w:p>
      <w:pPr/>
      <w:r>
        <w:rPr>
          <w:lang w:val="sw_KE" w:bidi="sw_KE"/>
        </w:rPr>
      </w:r>
      <w:r>
        <w:rPr>
          <w:b/>
          <w:lang w:val="sw_KE" w:bidi="sw_KE"/>
        </w:rPr>
        <w:t>Tukio la tatu:</w:t>
      </w:r>
      <w:r>
        <w:rPr>
          <w:lang w:val="sw_KE" w:bidi="sw_KE"/>
        </w:rPr>
        <w:t xml:space="preserve"> Rebekah anatayarisha njia kwa Yakobo ili kupokea baraka ya mzaliwa wa kwanza.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Yudith, mke wa Esau</w:t>
      </w:r>
    </w:p>
    <w:p>
      <w:pPr>
        <w:pStyle w:val="ListBullet"/>
        <w:spacing w:line="240" w:lineRule="auto"/>
        <w:ind w:left="720"/>
      </w:pPr>
      <w:r>
        <w:rPr>
          <w:lang w:val="sw_KE" w:bidi="sw_KE"/>
        </w:rPr>
      </w:r>
      <w:r>
        <w:rPr>
          <w:lang w:val="sw_KE" w:bidi="sw_KE"/>
        </w:rPr>
        <w:t>Basemathi, mke wa Esau</w:t>
      </w:r>
    </w:p>
    <w:p>
      <w:pPr/>
      <w:r>
        <w:rPr>
          <w:lang w:val="sw_KE" w:bidi="sw_KE"/>
        </w:rPr>
      </w:r>
      <w:r>
        <w:rPr>
          <w:lang w:val="sw_KE" w:bidi="sw_KE"/>
        </w:rPr>
        <w:t>Katika kipindi hiki, waambie washiriki wa kikundi kutengeneza hadithi kwa kutumia michoro, kuchora, au kutumia aina fulani ya vifaa vya kuhamishika (vitu kama mawe, vijiti, au vifaa vya kuchezea vya watoto) ili kuonyesha hadithi na matukio yake.</w:t>
      </w:r>
    </w:p>
    <w:p>
      <w:pPr/>
      <w:r>
        <w:rPr>
          <w:lang w:val="sw_KE" w:bidi="sw_KE"/>
        </w:rPr>
      </w:r>
      <w:r>
        <w:rPr>
          <w:lang w:val="sw_KE" w:bidi="sw_KE"/>
        </w:rPr>
        <w:t>Katika tukio la kwanza, Esau, ambaye ana umri wa miaka 40, umri sawa na ule ambao Isaka alikuwa nao wakati alipooa, aliamua kuchukua wake. Esau alioa Judith na Basemath. Wao wote wawili ni wanawake wa Wahiti. Wanawake hawa wawili wanafanya maisha kuwa magumu kwa Isaka na Rebeka.</w:t>
      </w:r>
    </w:p>
    <w:p>
      <w:pPr/>
      <w:r>
        <w:rPr>
          <w:lang w:val="sw_KE" w:bidi="sw_KE"/>
        </w:rPr>
      </w:r>
      <w:r>
        <w:rPr>
          <w:lang w:val="sw_KE" w:bidi="sw_KE"/>
        </w:rPr>
        <w:t>Katika tukio la pili, Isaka ni mzee na anapoteza uwezo wa kuona. Tunajua Isaka ana zaidi ya miaka 100 kwa sababu alikuwa na miaka 60 wakati Esau na Yakobo walizaliwa. Kwa sababu Esau alikuwa 40 wakati alioa, Isaka sasa ni zaidi ya 100. Hatujui umri halisi wa Isaka. Isaka hajui wakati atakufa lakini anajua kwamba sasa ni mzee na karibu kipofu. Isaka anamwita Esau ili kuja kwake. Esau anajibu kwa kusema, "Mimi hapa." Hii ni njia ya kawaida ya kujibu kwa mtu ambaye ni karibu na wewe. Isaka anamwambia Esau kwenda kuleta nyama ya pori na kuandaa chakula maalum. Hii kwa kweli ni chakula kinachopendwa na Isaka. Isaka anasema kwamba baada ya kula chakula hiki maalum, Isaka atampa Esau baraka kwa mwana wa kwanza. Esau alifanya kama baba yake alivyoagiza, na akaenda kuwinda wanyama wa pori.</w:t>
      </w:r>
    </w:p>
    <w:p>
      <w:pPr/>
      <w:r>
        <w:rPr>
          <w:lang w:val="sw_KE" w:bidi="sw_KE"/>
        </w:rPr>
      </w:r>
      <w:r>
        <w:rPr>
          <w:lang w:val="sw_KE" w:bidi="sw_KE"/>
        </w:rPr>
        <w:t>Katika sehemu ya tatu, Rebeka alikuwa akisikiliza Isaka na Esau. Rebeka ana mpango kwa baraka ya kwenda kwa Yakobo. Kwanza Rebeka anarudia maelekezo ya Isaka ambayo alitoa kwa Esau. Yakobo sasa anajua kile Esau alipaswa kuandaa. Mpango wa Rebeka una hatua kadhaa na Yakobo ni lazima afuate kila moja.</w:t>
      </w:r>
    </w:p>
    <w:p>
      <w:pPr>
        <w:pStyle w:val="ListBullet"/>
        <w:spacing w:line="240" w:lineRule="auto"/>
        <w:ind w:left="720"/>
      </w:pPr>
      <w:r>
        <w:rPr>
          <w:lang w:val="sw_KE" w:bidi="sw_KE"/>
        </w:rPr>
      </w:r>
      <w:r>
        <w:rPr>
          <w:lang w:val="sw_KE" w:bidi="sw_KE"/>
        </w:rPr>
        <w:t>Pata mbuzi wadogo 2 kutoka makundi.</w:t>
      </w:r>
    </w:p>
    <w:p>
      <w:pPr>
        <w:pStyle w:val="ListBullet"/>
        <w:spacing w:line="240" w:lineRule="auto"/>
        <w:ind w:left="720"/>
      </w:pPr>
      <w:r>
        <w:rPr>
          <w:lang w:val="sw_KE" w:bidi="sw_KE"/>
        </w:rPr>
      </w:r>
      <w:r>
        <w:rPr>
          <w:lang w:val="sw_KE" w:bidi="sw_KE"/>
        </w:rPr>
        <w:t>Rebeka atatayarisha chakula maalum ambacho Isaka anapenda.</w:t>
      </w:r>
    </w:p>
    <w:p>
      <w:pPr>
        <w:pStyle w:val="ListBullet"/>
        <w:spacing w:line="240" w:lineRule="auto"/>
        <w:ind w:left="720"/>
      </w:pPr>
      <w:r>
        <w:rPr>
          <w:lang w:val="sw_KE" w:bidi="sw_KE"/>
        </w:rPr>
      </w:r>
      <w:r>
        <w:rPr>
          <w:lang w:val="sw_KE" w:bidi="sw_KE"/>
        </w:rPr>
        <w:t>Yakobo ni kuchukua chakula kwa Isaka na kisha kupokea baraka.</w:t>
      </w:r>
    </w:p>
    <w:p>
      <w:pPr/>
      <w:r>
        <w:rPr>
          <w:lang w:val="sw_KE" w:bidi="sw_KE"/>
        </w:rPr>
      </w:r>
      <w:r>
        <w:rPr>
          <w:lang w:val="sw_KE" w:bidi="sw_KE"/>
        </w:rPr>
        <w:t>Kuna uharaka kwa njia anazungumza. Anahitaji kupata hii kufanywa kabla ya Esau kurudi.</w:t>
      </w:r>
    </w:p>
    <w:p>
      <w:pPr/>
      <w:r>
        <w:rPr>
          <w:lang w:val="sw_KE" w:bidi="sw_KE"/>
        </w:rPr>
      </w:r>
      <w:r>
        <w:rPr>
          <w:lang w:val="sw_KE" w:bidi="sw_KE"/>
        </w:rPr>
        <w:t>Yakobo anajua kwamba yeye si kama Esau katika kuonekana kwa kimwili. Yakobo anamwuliza Rebeka kwenye mpango huu. Yakobo anaogopa kwamba atalaaniwa lakini Rebeka anasema laana imwangukie yeye.</w:t>
      </w:r>
    </w:p>
    <w:p>
      <w:pPr/>
      <w:r>
        <w:rPr>
          <w:lang w:val="sw_KE" w:bidi="sw_KE"/>
        </w:rPr>
      </w:r>
      <w:r>
        <w:rPr>
          <w:lang w:val="sw_KE" w:bidi="sw_KE"/>
        </w:rPr>
        <w:t>Kisha Rebeka aliendelea na mpango wake.</w:t>
      </w:r>
    </w:p>
    <w:p>
      <w:pPr>
        <w:pStyle w:val="ListBullet"/>
        <w:spacing w:line="240" w:lineRule="auto"/>
        <w:ind w:left="720"/>
      </w:pPr>
      <w:r>
        <w:rPr>
          <w:lang w:val="sw_KE" w:bidi="sw_KE"/>
        </w:rPr>
      </w:r>
      <w:r>
        <w:rPr>
          <w:lang w:val="sw_KE" w:bidi="sw_KE"/>
        </w:rPr>
        <w:t>Rebeka aliandaa chakula cha ladha tu njia Isaka alipenda.</w:t>
      </w:r>
    </w:p>
    <w:p>
      <w:pPr>
        <w:pStyle w:val="ListBullet"/>
        <w:spacing w:line="240" w:lineRule="auto"/>
        <w:ind w:left="720"/>
      </w:pPr>
      <w:r>
        <w:rPr>
          <w:lang w:val="sw_KE" w:bidi="sw_KE"/>
        </w:rPr>
      </w:r>
      <w:r>
        <w:rPr>
          <w:lang w:val="sw_KE" w:bidi="sw_KE"/>
        </w:rPr>
        <w:t>Rebeka alipata mavazi aliyoyapenda Esau na kumvalisha Yakobo.</w:t>
      </w:r>
    </w:p>
    <w:p>
      <w:pPr>
        <w:pStyle w:val="ListBullet"/>
        <w:spacing w:line="240" w:lineRule="auto"/>
        <w:ind w:left="720"/>
      </w:pPr>
      <w:r>
        <w:rPr>
          <w:lang w:val="sw_KE" w:bidi="sw_KE"/>
        </w:rPr>
      </w:r>
      <w:r>
        <w:rPr>
          <w:lang w:val="sw_KE" w:bidi="sw_KE"/>
        </w:rPr>
        <w:t>Rebeka alitumia ngozi ya mbuzi wadogo ili kufunika mikono ya juu ya Yakobo, mikono, na nyuma ya shingo yake.</w:t>
      </w:r>
    </w:p>
    <w:p>
      <w:pPr>
        <w:pStyle w:val="ListBullet"/>
        <w:spacing w:line="240" w:lineRule="auto"/>
        <w:ind w:left="720"/>
      </w:pPr>
      <w:r>
        <w:rPr>
          <w:lang w:val="sw_KE" w:bidi="sw_KE"/>
        </w:rPr>
      </w:r>
      <w:r>
        <w:rPr>
          <w:lang w:val="sw_KE" w:bidi="sw_KE"/>
        </w:rPr>
        <w:t>Kisha alimpa Yakobo chakula pamoja na mkate mpya uliochomwa ili kuchukua kwa Isaka.</w:t>
      </w:r>
    </w:p>
    <w:p>
      <w:pPr/>
      <w:r>
        <w:rPr>
          <w:lang w:val="sw_KE" w:bidi="sw_KE"/>
        </w:rPr>
      </w:r>
      <w:r>
        <w:rPr>
          <w:lang w:val="sw_KE" w:bidi="sw_KE"/>
        </w:rPr>
        <w:t>Yakobo alikwenda kwa Isaka akiwa amevaa mavazi ya Esau, mikono na mikono yake ya juu ikiwa imefunikwa kwa manyoya ya mbuzi ili awe na manyoya kama ya Esau. Yakobo pia alibeba chakula kinachopendwa na Isaka kwa ajili ya Isaka kula.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Yudith, mke wa Esau</w:t>
      </w:r>
    </w:p>
    <w:p>
      <w:pPr>
        <w:pStyle w:val="ListBullet"/>
        <w:spacing w:line="240" w:lineRule="auto"/>
        <w:ind w:left="720"/>
      </w:pPr>
      <w:r>
        <w:rPr>
          <w:lang w:val="sw_KE" w:bidi="sw_KE"/>
        </w:rPr>
      </w:r>
      <w:r>
        <w:rPr>
          <w:lang w:val="sw_KE" w:bidi="sw_KE"/>
        </w:rPr>
        <w:t>Basemathi, mke wa Esau</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ambazo zinapaswa kuigizwa na zisirukwe.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kitendo. Muulize mwigizaji anayeigiza mojawapo ya majukumu, "Unahisi vipi?" Unaweza kusikia majibu tofauti. Anzisha tena kitendo.</w:t>
      </w:r>
    </w:p>
    <w:p>
      <w:pPr/>
      <w:r>
        <w:rPr>
          <w:lang w:val="sw_KE" w:bidi="sw_KE"/>
        </w:rPr>
      </w:r>
      <w:r>
        <w:rPr>
          <w:lang w:val="sw_KE" w:bidi="sw_KE"/>
        </w:rPr>
        <w:t>Katika tukio la kwanza, hakuna mtu anazungumza. Tunajifunza kwamba Esau sasa ana umri wa miaka 40 na ameoa wake wawili. Wanawake hawa ni wanawake wa kigeni, au wanawake kutoka kabila lingine. Wao ni Wahiti ambao ni wanaotokana na Kanaani ambaye alikuwa mwana aliyelaaniwa wa Ham, mwana wa Nuhu. Wanafanya maisha ya Isaka na Rebeka kuwa magumu.</w:t>
      </w:r>
    </w:p>
    <w:p>
      <w:pPr/>
      <w:r>
        <w:rPr>
          <w:lang w:val="sw_KE" w:bidi="sw_KE"/>
        </w:rPr>
      </w:r>
      <w:r>
        <w:rPr>
          <w:lang w:val="sw_KE" w:bidi="sw_KE"/>
        </w:rPr>
        <w:t>Sitisha igizo: Muulize Esau, "Kwa nini ulioa wanawake hawa wa kigeni?" Unaweza kusikia, "Kwa sababu nilitaka," au "Wao ni wazuri na nilitaka kuoa," au "Ninaweza kuoa mtu yeyote ninayetaka." Muulize Isaka na Rebeka, "Unahisi vipi kuhusu ndoa hii?" Unaweza kusikia, "Ninachukia hii. Wameleta ibada ya sanamu kwa familia yetu," au "Wana desturi tofauti na hawaniheshimu kabisa," au "Walisababisha aibu kwa sababu Esau hakuheshimu desturi zetu." Anzisha tena kitendo.</w:t>
      </w:r>
    </w:p>
    <w:p>
      <w:pPr/>
      <w:r>
        <w:rPr>
          <w:lang w:val="sw_KE" w:bidi="sw_KE"/>
        </w:rPr>
      </w:r>
      <w:r>
        <w:rPr>
          <w:lang w:val="sw_KE" w:bidi="sw_KE"/>
        </w:rPr>
        <w:t>Katika tukio la pili, Isaka ana zaidi ya miaka 100 na karibu kipofu. Isaka anaamua ni wakati wa kumpa Esau baraka yake. Isaka anamwita Esau kwake. Wakati Esau anawasili, Isaka anasema, "Mwana wangu." Esau anasema, "Mimi hapa." Kisha Isaka akamwambia Esau, "Nenda ukawinde nyama ya porini na uandae chakula changu ninachopenda na uniletee hapa ili niweze kula. Kisha nitakupa baraka inayokuhusu wewe, mwana wa kwanza. Kwa hivyo, Esau anachukua upinde wake na mishale yake na anaenda nje nchi wazi ili kuwinda mnyama pori.</w:t>
      </w:r>
    </w:p>
    <w:p>
      <w:pPr/>
      <w:r>
        <w:rPr>
          <w:lang w:val="sw_KE" w:bidi="sw_KE"/>
        </w:rPr>
      </w:r>
      <w:r>
        <w:rPr>
          <w:lang w:val="sw_KE" w:bidi="sw_KE"/>
        </w:rPr>
        <w:t>Katika tukio la tatu, Rebeka anasikia Isaka kumwambia Esau ili kuandaa chakula na kuwa tayari kupokea baraka mzaliwa wa kwanza. Rebeka anaenda kwa Yakobo na kurudia mengi ya kile alichosikia. Rebeka anabadilisha baadhi ya maneno. Rebeka anaongeza kwamba Isaka anataka kutoa baraka katika uwepo wa Mungu. Kisha Rebeka anaanza kutoa Yakobo maelekezo kuhusu kile cha kufanya. Rebeka anaelezea kwamba Yakobo ni kuua mbuzi watoto 2. Rebeka atawaandaa kama Isaka anavyopenda. Yakobo atatumikia chakula kwa Isaka na kupokea baraka kutoka kwa Isaka.</w:t>
      </w:r>
    </w:p>
    <w:p>
      <w:pPr/>
      <w:r>
        <w:rPr>
          <w:lang w:val="sw_KE" w:bidi="sw_KE"/>
        </w:rPr>
      </w:r>
      <w:r>
        <w:rPr>
          <w:lang w:val="sw_KE" w:bidi="sw_KE"/>
        </w:rPr>
        <w:t>Sitisha kitendo: Muulize Rebeka, “Unahisi vipi kuhusu kumdanganya Isaka kwa njia hii?” Unaweza kusikia, "Najua baraka inaenda kwa Yakobo. Ninataka tu kuhakikisha kuwa inafanya kazi,” au “Sijaridhika na Esau na jinsi anavyoishi. Ningependelea Yakobo awe na baraka hii. Muulize Yakobo, "Unahisi vipi kuhusu kumdanganya baba yako kwa njia hii?" Unaweza kusikia, "Ninaogopa kwamba atagundua uongo huu na kunilaani," au "Niko tayari kufanya hivyo kwa sababu haki ya kuzaliwa ni yangu. Esau aliuza kwangu," au "Sina hofu. Mama yangu anajua jinsi ya kusimamia hii. Anzisha tena kitendo.</w:t>
      </w:r>
    </w:p>
    <w:p>
      <w:pPr/>
      <w:r>
        <w:rPr>
          <w:lang w:val="sw_KE" w:bidi="sw_KE"/>
        </w:rPr>
      </w:r>
      <w:r>
        <w:rPr>
          <w:lang w:val="sw_KE" w:bidi="sw_KE"/>
        </w:rPr>
        <w:t>Yakobo anaona matatizo na mpango huu. Esau ana nywele nyingi. Yakobo ana ngozi laini. Wakati Isaka anaelewa udanganyifu, atamlaani Yakobo badala ya kumbariki. Rebeka anasema kwamba laana itakuwa juu yake badala ya kuwa juu ya Yakobo.</w:t>
      </w:r>
    </w:p>
    <w:p>
      <w:pPr/>
      <w:r>
        <w:rPr>
          <w:lang w:val="sw_KE" w:bidi="sw_KE"/>
        </w:rPr>
      </w:r>
      <w:r>
        <w:rPr>
          <w:lang w:val="sw_KE" w:bidi="sw_KE"/>
        </w:rPr>
        <w:t>Sitisha igizo: Muulize Rebeka, "Je, unaogopa kulaaniwa?" Unaweza kusikia, "Hapana, Isaka hangelaani kamwe." Anzisha tena igizo.</w:t>
      </w:r>
    </w:p>
    <w:p>
      <w:pPr/>
      <w:r>
        <w:rPr>
          <w:lang w:val="sw_KE" w:bidi="sw_KE"/>
        </w:rPr>
      </w:r>
      <w:r>
        <w:rPr>
          <w:lang w:val="sw_KE" w:bidi="sw_KE"/>
        </w:rPr>
        <w:t>Rebeka tena anatoa Yakobo maelekezo. Yakobo atapata mbuzi wachanga wawili na kuwaua. Rebeka anatayarisha chakula. Rebeka anapata mavazi yanayopendwa ya Esau na kuyaweka kwenye Yakobo. Rebeka anafunika mikono na viganja vya Yakobo kwa ngozi ya mbuzi yenye manyoya. Rebeka pia anaweka ngozi ya mbuzi yenye nywele kwenye shingo ya Yakobo. Kisha Rebeka anampa Yakobo chakula tayari ikiwa ni pamoja na mkate mpya uliochomwa. Yakobo anapaswa kuchukua hii kwa baba yake.</w:t>
      </w:r>
    </w:p>
    <w:p>
      <w:pPr/>
      <w:r>
        <w:rPr>
          <w:lang w:val="sw_KE" w:bidi="sw_KE"/>
        </w:rPr>
      </w:r>
      <w:r>
        <w:rPr>
          <w:lang w:val="sw_KE" w:bidi="sw_KE"/>
        </w:rPr>
        <w:t>Sitisha igizo: Muulize Yakobo, "Unahisi vipi sasa?" Unaweza kusikia, "Ninaogopa. "Najua mama yangu aliniambia kufanya hivyo lakini ninaogopa kwamba haitafanya kazi," au "Niko sawa." Hakuna tatizo. Mama alifikiria kila kitu," au "Esau anastahili hii. Aliniuza haki yake ya kuzaliwa. Anajua baraka inaenda kwangu. Alikuwa akijaribu kupata hata hivyo. 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Esau anaowa wanawake wawili wa </w:t>
      </w:r>
      <w:r>
        <w:rPr>
          <w:b/>
          <w:lang w:val="sw_KE" w:bidi="sw_KE"/>
        </w:rPr>
        <w:t>Wahiti</w:t>
      </w:r>
      <w:r>
        <w:rPr>
          <w:lang w:val="sw_KE" w:bidi="sw_KE"/>
        </w:rPr>
        <w:t>. Umetumia jina la Wahiti kabla. Tumia neno sawa kwa tafsiri hii.</w:t>
      </w:r>
    </w:p>
    <w:p>
      <w:pPr/>
      <w:r>
        <w:rPr>
          <w:lang w:val="sw_KE" w:bidi="sw_KE"/>
        </w:rPr>
      </w:r>
      <w:r>
        <w:rPr>
          <w:lang w:val="sw_KE" w:bidi="sw_KE"/>
        </w:rPr>
        <w:t xml:space="preserve">Isaka alikuwa </w:t>
      </w:r>
      <w:r>
        <w:rPr>
          <w:b/>
          <w:lang w:val="sw_KE" w:bidi="sw_KE"/>
        </w:rPr>
        <w:t>kipofu</w:t>
      </w:r>
      <w:r>
        <w:rPr>
          <w:lang w:val="sw_KE" w:bidi="sw_KE"/>
        </w:rPr>
        <w:t>. Yeye bado si kipofu kabisa lakini maono yake yamepungua kiasi kwamba hawezi kutambua nyuso. Maandishi yanamaanisha kwamba kupungua kwa macho ilikuwa sehemu ya kawaida ya kuzeeka kwa wakati huo.</w:t>
      </w:r>
    </w:p>
    <w:p>
      <w:pPr/>
      <w:r>
        <w:rPr>
          <w:lang w:val="sw_KE" w:bidi="sw_KE"/>
        </w:rPr>
      </w:r>
      <w:r>
        <w:rPr>
          <w:lang w:val="sw_KE" w:bidi="sw_KE"/>
        </w:rPr>
        <w:t xml:space="preserve">Yakobo alimwambia Esau kuchukua </w:t>
      </w:r>
      <w:r>
        <w:rPr>
          <w:b/>
          <w:lang w:val="sw_KE" w:bidi="sw_KE"/>
        </w:rPr>
        <w:t>upinde</w:t>
      </w:r>
      <w:r>
        <w:rPr>
          <w:lang w:val="sw_KE" w:bidi="sw_KE"/>
        </w:rPr>
        <w:t xml:space="preserve"> wake na </w:t>
      </w:r>
      <w:r>
        <w:rPr>
          <w:b/>
          <w:lang w:val="sw_KE" w:bidi="sw_KE"/>
        </w:rPr>
        <w:t>kibuyu cha mishale</w:t>
      </w:r>
      <w:r>
        <w:rPr>
          <w:lang w:val="sw_KE" w:bidi="sw_KE"/>
        </w:rPr>
        <w:t xml:space="preserve"> ili kuwinda wanyama pori katika mahali palipo wazi au pasipolimwa. Podoo ni chombo cha kuhifadhia mishale ambayo mwindaji angechukua pamoja naye. </w:t>
      </w:r>
      <w:r>
        <w:rPr>
          <w:b/>
          <w:lang w:val="sw_KE" w:bidi="sw_KE"/>
        </w:rPr>
        <w:t>Mchezo</w:t>
      </w:r>
      <w:r>
        <w:rPr>
          <w:lang w:val="sw_KE" w:bidi="sw_KE"/>
        </w:rPr>
        <w:t xml:space="preserve"> au mchezo wa pori ungekuwa wanyama pori, si wanyama wa ndani.</w:t>
      </w:r>
    </w:p>
    <w:p>
      <w:pPr/>
      <w:r>
        <w:rPr>
          <w:lang w:val="sw_KE" w:bidi="sw_KE"/>
        </w:rPr>
      </w:r>
      <w:r>
        <w:rPr>
          <w:lang w:val="sw_KE" w:bidi="sw_KE"/>
        </w:rPr>
        <w:t xml:space="preserve">Onyesha picha ya upinde na </w:t>
      </w:r>
      <w:r>
        <w:rPr>
          <w:lang w:val="sw_KE" w:bidi="sw_KE"/>
        </w:rPr>
        <w:t>kikasha cha mishale</w:t>
      </w:r>
      <w:r>
        <w:rPr>
          <w:lang w:val="sw_KE" w:bidi="sw_KE"/>
        </w:rPr>
        <w:t>.</w:t>
      </w:r>
    </w:p>
    <w:p>
      <w:pPr/>
      <w:r>
        <w:rPr>
          <w:lang w:val="sw_KE" w:bidi="sw_KE"/>
        </w:rPr>
      </w:r>
      <w:r>
        <w:rPr>
          <w:lang w:val="sw_KE" w:bidi="sw_KE"/>
        </w:rPr>
        <w:t xml:space="preserve">Isaka anamwambia Esau kwamba anataka kumpa </w:t>
      </w:r>
      <w:r>
        <w:rPr>
          <w:b/>
          <w:lang w:val="sw_KE" w:bidi="sw_KE"/>
        </w:rPr>
        <w:t>baraka</w:t>
      </w:r>
      <w:r>
        <w:rPr>
          <w:lang w:val="sw_KE" w:bidi="sw_KE"/>
        </w:rPr>
        <w:t xml:space="preserve"> kutokana na mzaliwa wa kwanza. Baraka ilizingatiwa kuwa ya lazima. Hakuna mtu mwingine angeweza kuwa nayo na haiwezi kubadilishwa au kuondolewa. </w:t>
      </w:r>
      <w:r>
        <w:rPr>
          <w:lang w:val="sw_KE" w:bidi="sw_KE"/>
        </w:rPr>
        <w:t>Baraka</w:t>
      </w:r>
      <w:r>
        <w:rPr>
          <w:lang w:val="sw_KE" w:bidi="sw_KE"/>
        </w:rPr>
        <w:t xml:space="preserve"> inajadiliwa katika Faharasa Kuu. Tumia neno sawa ulilotumia hapo awali kwa baraka.</w:t>
      </w:r>
    </w:p>
    <w:p>
      <w:pPr/>
      <w:r>
        <w:rPr>
          <w:lang w:val="sw_KE" w:bidi="sw_KE"/>
        </w:rPr>
      </w:r>
      <w:r>
        <w:rPr>
          <w:lang w:val="sw_KE" w:bidi="sw_KE"/>
        </w:rPr>
        <w:t xml:space="preserve">Rebeka anasikia na kumwambia Yakobo kwamba Isaka anataka kumbariki Esau katika uwepo wa </w:t>
      </w:r>
      <w:r>
        <w:rPr>
          <w:b/>
          <w:lang w:val="sw_KE" w:bidi="sw_KE"/>
        </w:rPr>
        <w:t>Yahweh</w:t>
      </w:r>
      <w:r>
        <w:rPr>
          <w:lang w:val="sw_KE" w:bidi="sw_KE"/>
        </w:rPr>
        <w:t>. Tumia jina sawa kwa Yahweh ulilotumia katika simulizi zingine. Rebeka hakunukuu kwa usahihi kile hasa Isaka amesema. Rebeka anamwambia Yakobo aende akachukue mbuzi wawili waliochaguliwa, bora au wazuri. Hawa wangekuwa kati ya bora. Hawangekuwa dhaifu au mgonjwa. Wangeonja kitamu wakati wa kupikwa kwa njia sahihi.</w:t>
      </w:r>
    </w:p>
    <w:p>
      <w:pPr/>
      <w:r>
        <w:rPr>
          <w:lang w:val="sw_KE" w:bidi="sw_KE"/>
        </w:rPr>
      </w:r>
      <w:r>
        <w:rPr>
          <w:lang w:val="sw_KE" w:bidi="sw_KE"/>
        </w:rPr>
        <w:t xml:space="preserve">Yakobo anaogopa kwamba Isaka atagundua njama na </w:t>
      </w:r>
      <w:r>
        <w:rPr>
          <w:b/>
          <w:lang w:val="sw_KE" w:bidi="sw_KE"/>
        </w:rPr>
        <w:t>kumlaani</w:t>
      </w:r>
      <w:r>
        <w:rPr>
          <w:lang w:val="sw_KE" w:bidi="sw_KE"/>
        </w:rPr>
        <w:t xml:space="preserve">. Rebeka anamwambia Yakobo kuruhusu laana kuanguka juu yake. </w:t>
      </w:r>
      <w:r>
        <w:rPr>
          <w:lang w:val="sw_KE" w:bidi="sw_KE"/>
        </w:rPr>
        <w:t>Laana</w:t>
      </w:r>
      <w:r>
        <w:rPr>
          <w:lang w:val="sw_KE" w:bidi="sw_KE"/>
        </w:rPr>
        <w:t xml:space="preserve"> inajadiliwa katika Faharasa Kuu. Tumia neno sawa kwa laana ambalo umetumia katika hadithi za awali.</w:t>
      </w:r>
    </w:p>
    <w:p>
      <w:pPr/>
      <w:r>
        <w:rPr>
          <w:lang w:val="sw_KE" w:bidi="sw_KE"/>
        </w:rPr>
      </w:r>
      <w:r>
        <w:rPr>
          <w:lang w:val="sw_KE" w:bidi="sw_KE"/>
        </w:rPr>
        <w:t>Rebeka anatumia ngozi ya mbuzi ambayo alipikwa tu ili kufunika mikono, mikono, na shingo ya Yakobo. Nywele za mbuzi zimeachwa kwenye ngozi ya mbuzi.</w:t>
      </w:r>
    </w:p>
    <w:p>
      <w:pPr/>
      <w:r>
        <w:rPr>
          <w:lang w:val="sw_KE" w:bidi="sw_KE"/>
        </w:rPr>
      </w:r>
      <w:r>
        <w:rPr>
          <w:lang w:val="sw_KE" w:bidi="sw_KE"/>
        </w:rPr>
        <w:t xml:space="preserve">Onyesha picha ya </w:t>
      </w:r>
      <w:r>
        <w:rPr>
          <w:lang w:val="sw_KE" w:bidi="sw_KE"/>
        </w:rPr>
        <w:t>ngozi ya mbuzi</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27:18–29</w:t>
      </w:r>
      <w:r>
        <w:rPr>
          <w:lang w:val="sw_KE" w:bidi="sw_KE"/>
        </w:rPr>
      </w:r>
    </w:p>
    <w:p>
      <w:pPr>
        <w:pStyle w:val="Heading3"/>
      </w:pPr>
      <w:r>
        <w:rPr>
          <w:lang w:val="sw_KE" w:bidi="sw_KE"/>
        </w:rPr>
        <w:t>Sikiliza na Moyo</w:t>
      </w:r>
    </w:p>
    <w:p>
      <w:pPr/>
      <w:r>
        <w:rPr>
          <w:lang w:val="sw_KE" w:bidi="sw_KE"/>
        </w:rPr>
      </w:r>
      <w:r>
        <w:rPr>
          <w:lang w:val="sw_KE" w:bidi="sw_KE"/>
        </w:rPr>
        <w:t>Sikiliza kitabu cha mwanzo 27:18–29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KUWEKWA JUKWAA</w:t>
      </w:r>
    </w:p>
    <w:p>
      <w:pPr/>
      <w:r>
        <w:rPr>
          <w:lang w:val="sw_KE" w:bidi="sw_KE"/>
        </w:rPr>
      </w:r>
      <w:r>
        <w:rPr>
          <w:lang w:val="sw_KE" w:bidi="sw_KE"/>
        </w:rPr>
        <w:t>Mwanzo 27:18–29</w:t>
      </w:r>
    </w:p>
    <w:p>
      <w:pPr/>
      <w:r>
        <w:rPr>
          <w:lang w:val="sw_KE" w:bidi="sw_KE"/>
        </w:rPr>
      </w:r>
      <w:r>
        <w:rPr>
          <w:lang w:val="sw_KE" w:bidi="sw_KE"/>
        </w:rPr>
        <w:t>Sikiliza maandishi mara moja katika toleo rahisi zaidi kuelewa.</w:t>
      </w:r>
    </w:p>
    <w:p>
      <w:pPr/>
      <w:r>
        <w:rPr>
          <w:lang w:val="sw_KE" w:bidi="sw_KE"/>
        </w:rPr>
      </w:r>
      <w:r>
        <w:rPr>
          <w:lang w:val="sw_KE" w:bidi="sw_KE"/>
        </w:rPr>
        <w:t>Hadithi ya simulizi ya jinsi Yakobo aniba baraka ya Esau inaendelea. Katika simulizi la awali, Isaka alimwambia Esau kuandaa chakula cha mchezo pori. Baada ya kula chakula, Isaka atampa Esau baraka kwa mwana wa kwanza. Hata hivyo, Rebeka anasikiliza mpango huu na kisha anapanga njama kumfanya Yakobo apokee baraka badala yake. Kabla ya mapacha kuzaliwa, Rebeka aliambiwa kwamba mwana mdogo angetawala juu ya mwana mkubwa. Pia, kabla ya hadithi hii kutokea, Esau aliuza haki yake ya kuzaliwa kama mwana mkubwa zaidi kwa Yakobo kwa bakuli la mchuzi.</w:t>
      </w:r>
    </w:p>
    <w:p>
      <w:pPr/>
      <w:r>
        <w:rPr>
          <w:lang w:val="sw_KE" w:bidi="sw_KE"/>
        </w:rPr>
      </w:r>
      <w:r>
        <w:rPr>
          <w:lang w:val="sw_KE" w:bidi="sw_KE"/>
        </w:rPr>
        <w:t>Sitisha na ukaguzi: Yakobo amefanya nini mpaka sasa ili kuonyesha kwamba anakubaliana na mama yake na anataka kuiba baraka kwa ajili yake mwenyewe?</w:t>
      </w:r>
    </w:p>
    <w:p>
      <w:pPr/>
      <w:r>
        <w:rPr>
          <w:lang w:val="sw_KE" w:bidi="sw_KE"/>
        </w:rPr>
      </w:r>
      <w:r>
        <w:rPr>
          <w:lang w:val="sw_KE" w:bidi="sw_KE"/>
        </w:rPr>
        <w:t>Rebeka ameandaa chakula ambacho anaamini kitamfanya Isaka kufikiria kiliandaliwa na Esau. Rebeka amekuwa na Yakobo ili kuvaa mavazi ya Esau. Rebeka ameweka ngozi ya mbuzi iliyofunikwa na nywele kwenye mikono ya Yakobo, mikono na shingo. Rebeka anamtuma Yakobo na chakula kwa Isaka. Isaka ni karibu kipofu. Isaka hawezi kuona vizuri ya kutosha ili kutambua uso wa mwana wake.</w:t>
      </w:r>
    </w:p>
    <w:p>
      <w:pPr/>
      <w:r>
        <w:rPr>
          <w:lang w:val="sw_KE" w:bidi="sw_KE"/>
        </w:rPr>
      </w:r>
      <w:r>
        <w:rPr>
          <w:lang w:val="sw_KE" w:bidi="sw_KE"/>
        </w:rPr>
        <w:t>Yakobo amevaa mavazi ya Esau huku manyoya ya mbuzi yakiwa mikononi na shingoni mwake. Anakwenda kutumikia chakula kwa Isaka. Kwa kwanza Isaka ni tuhuma. Yakobo anazungumza na Isaka anasikia sauti ya Yakobo. Isaka anauliza ni nani yuko katika chumba. Isaka anauliza hili kwa sababu hajui ni mwana gani yuko katika chumba. Yakobo anasema na anasema kwamba ni Esau.</w:t>
      </w:r>
    </w:p>
    <w:p>
      <w:pPr/>
      <w:r>
        <w:rPr>
          <w:lang w:val="sw_KE" w:bidi="sw_KE"/>
        </w:rPr>
      </w:r>
      <w:r>
        <w:rPr>
          <w:lang w:val="sw_KE" w:bidi="sw_KE"/>
        </w:rPr>
        <w:t>Sitisha na mjadili: Watu katika utamaduni wako wanafikiri nini kuhusu kudanganya? Wangeona vipi uongo wa Yakobo?</w:t>
      </w:r>
    </w:p>
    <w:p>
      <w:pPr/>
      <w:r>
        <w:rPr>
          <w:lang w:val="sw_KE" w:bidi="sw_KE"/>
        </w:rPr>
      </w:r>
      <w:r>
        <w:rPr>
          <w:lang w:val="sw_KE" w:bidi="sw_KE"/>
        </w:rPr>
        <w:t>Yakobo anampa Isaka chakula ambacho Rebeka ameandaa Isaka anashangaa kwa sababu chakula kimeandaliwa haraka sana. Kwa kawaida itachukua muda mrefu zaidi ili kupata mchezo wa pori na kuandaa chakula. Isaka anauliza tena. Kama sehemu ya uongo wake, Yakobo anasema uongo na anasema, "Yahweh, Mungu wako, alinisaidia."</w:t>
      </w:r>
    </w:p>
    <w:p>
      <w:pPr/>
      <w:r>
        <w:rPr>
          <w:lang w:val="sw_KE" w:bidi="sw_KE"/>
        </w:rPr>
      </w:r>
      <w:r>
        <w:rPr>
          <w:lang w:val="sw_KE" w:bidi="sw_KE"/>
        </w:rPr>
        <w:t>Sitisha na mjadili: Kwa nini Yakobo anamtaja Mungu kwa hatua hii? Yakobo anamdanganya kwa Isaka kuhusu jinsi aliandaa mchuzi haraka sana.</w:t>
      </w:r>
    </w:p>
    <w:p>
      <w:pPr/>
      <w:r>
        <w:rPr>
          <w:lang w:val="sw_KE" w:bidi="sw_KE"/>
        </w:rPr>
      </w:r>
      <w:r>
        <w:rPr>
          <w:lang w:val="sw_KE" w:bidi="sw_KE"/>
        </w:rPr>
        <w:t>Isaka bado ana mashaka na anamwomba Yakobo kuja karibu zaidi. Isaka anagusa mikono ya Yakobo ambayo ni nywele kwa sababu ya ngozi ya mbuzi. Isaka anachanganyikiwa. Sauti ni ya Yakobo lakini mikono inahisi kama mikono ya Esau. Isaka anauliza tena ni nani yuko katika chumba. Yakobo tena anasema na anasema kwamba ni Esau. Isaka anakula chakula ambacho Yakobo amempa Kisha Isaka anamwomba Yakobo kuja karibu na kumbusu. Kubusu ni fomu ya kawaida ya salamu kati ya jamaa wa karibu katika utamaduni huu. Wakati Yakobo anainama ili kumbusu Isaka, Isaka anaruka mavazi. Mavazi yanaruka kama Esau. Isaka hatimaye anashawahi kwamba hii ni Esau.</w:t>
      </w:r>
    </w:p>
    <w:p>
      <w:pPr/>
      <w:r>
        <w:rPr>
          <w:lang w:val="sw_KE" w:bidi="sw_KE"/>
        </w:rPr>
      </w:r>
      <w:r>
        <w:rPr>
          <w:lang w:val="sw_KE" w:bidi="sw_KE"/>
        </w:rPr>
        <w:t>Sitisha na ukaguzi: Angalia yote kwamba Yakobo na Rebeka wamefanya ili kupata baraka kwa Yakobo. Kwa nini walifanya hivyo yote? Jadili umuhimu katika utamaduni wako ili kuwa na baraka ya baba yako? Utamaduni wako unaona vipi jukumu la mwana wa kuzaliwa wa kwanza? Familia ingefanya nini kwa mwana ambaye anamdanganya baba yake katika baraka kama Yakobo amefanya?</w:t>
      </w:r>
    </w:p>
    <w:p>
      <w:pPr/>
      <w:r>
        <w:rPr>
          <w:lang w:val="sw_KE" w:bidi="sw_KE"/>
        </w:rPr>
      </w:r>
      <w:r>
        <w:rPr>
          <w:lang w:val="sw_KE" w:bidi="sw_KE"/>
        </w:rPr>
        <w:t>Isaka anampa Yakobo baraka ambayo mwana wa kwanza angepokea. Baraka ni pana na kamili. Baraka inaonekana kama mashairi na kama sala. Baraka ni pamoja na kusema Esau ni nani, kile Esau anapaswa kupokea na uhusiano wa Esau na wengine. Baraka inashughulikia kile kinachohitajika kwa kuishi na ustawi: maji mengi, mavuno mengi, na uongozi juu ya wengine ikiwa ni pamoja na familia. Hatimaye, Isaka anaomba kwamba wale ambao wanambariki Esau watabarikiwa na wale ambao wanamlaani Esau watalaaniwa. Hii ni baba anayebariki mwana wa kwanza. Hii si ahadi ya agano ambayo Mungu amefanya. Isaka alidhani alikuwa bariki Esau lakini badala yake alimbariki Yakobo.</w:t>
      </w:r>
    </w:p>
    <w:p>
      <w:pPr/>
      <w:r>
        <w:rPr>
          <w:lang w:val="sw_KE" w:bidi="sw_KE"/>
        </w:rPr>
      </w:r>
      <w:r>
        <w:rPr>
          <w:lang w:val="sw_KE" w:bidi="sw_KE"/>
        </w:rPr>
        <w:t>Sitisha na mjadili: Baraka hii ni tofauti vipi na ahadi ya agano?</w:t>
      </w:r>
    </w:p>
    <w:p>
      <w:pPr/>
      <w:r>
        <w:rPr>
          <w:lang w:val="sw_KE" w:bidi="sw_KE"/>
        </w:rPr>
      </w:r>
      <w:r>
        <w:rPr>
          <w:lang w:val="sw_KE" w:bidi="sw_KE"/>
        </w:rPr>
        <w:t>Kulingana na utamaduni, mara moja Isaka anatangaza baraka hii, hawezi kuichukua tena. Imetolewa. Isaka hawezi kutoa baraka sawa kwa mwana mwingine au kwa mtu mwingine yeyote. Baraka inachukuliwa kuwa ya kudumu na haiwezi kubadilishwa au kurejeshwa tena.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Yakobo anachukua chakula ambacho Rebeka aliandaa kwa Isaka. Yakobo anamwambia Isaka kwamba yeye ni Esau. Baada ya kula chakula, Isaka anambariki Yakobo akidhani anambariki Esau.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Esau anatajwa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Hii ni tukio moja la muda mrefu. Esau hayupo katika hadithi hii. Esau yuko mbali na nyumbani akitafuta wanyama wa porini ili kuua. Kuna uharaka katika kukutana kwa Yakobo na Isaka. Yakobo anajua kwamba Esau anaweza kurudi kwa wakati wowote. Yakobo anataka baraka kabla ya Esau arudi.</w:t>
      </w:r>
    </w:p>
    <w:p>
      <w:pPr/>
      <w:r>
        <w:rPr>
          <w:lang w:val="sw_KE" w:bidi="sw_KE"/>
        </w:rPr>
      </w:r>
      <w:r>
        <w:rPr>
          <w:lang w:val="sw_KE" w:bidi="sw_KE"/>
        </w:rPr>
        <w:t>Yakobo amevaa katika mavazi ya Esau. Yakobo ana ngozi ya mbuzi kwenye mikono yake, mikono ya juu na shingo ili kama Isaka atamgusa, atahisi ngozi yenye manyoya kama Esau. Rebeka ameandaa chakula kwa kutumia mbuzi wadogo 2. Ameandaa ili ionje kama mchuzi wa wanyama wa porini ambao Esau kwa kawaida alipika. Rebeka na Yakobo wamefanya yote wanayoweza ili kumshawishi Isaka, ambaye hawezi kuona vizuri, kwamba huyu ni Esau amesimama mbele yake.</w:t>
      </w:r>
    </w:p>
    <w:p>
      <w:pPr/>
      <w:r>
        <w:rPr>
          <w:lang w:val="sw_KE" w:bidi="sw_KE"/>
        </w:rPr>
      </w:r>
      <w:r>
        <w:rPr>
          <w:lang w:val="sw_KE" w:bidi="sw_KE"/>
        </w:rPr>
        <w:t>Isaka hawezi kuona vizuri ya kutosha ili kutambua uso wa Yakobo. Yakobo anasema, “Baba yangu” kama salamu ya heshima. Isaka anachanganyikiwa na sauti. Isaka anasema, "Wewe ni nani—Esau au Yakobo?" Yakobo anadanganya na kusema, "Ni Esau." Hapa ni mchuzi. Kaa wima na ule ili unipe baraka. Isaka bado amechanganyikiwa. Isaka anauliza, "Ulipata vipi haraka sana?" Yakobo anasema na anasema kwamba Mungu alimsaidia kupata mchezo wa pori kwa haraka sana. Yakobo tena anasema na anasema kwamba ni Esau. Isaka haamini mpaka anavuta mavazi ya Esau, ambayo Yakobo anavaa.</w:t>
      </w:r>
    </w:p>
    <w:p>
      <w:pPr/>
      <w:r>
        <w:rPr>
          <w:lang w:val="sw_KE" w:bidi="sw_KE"/>
        </w:rPr>
      </w:r>
      <w:r>
        <w:rPr>
          <w:lang w:val="sw_KE" w:bidi="sw_KE"/>
        </w:rPr>
        <w:t>Kuna hisia ya uharaka katika mazungumzo ambayo Yakobo ana na Isaka. Yakobo anajua kwamba Esau yuko nje kuwinda wanyama. Haitakuwa kwa muda mrefu kabla ya Esau hajarudi. Yakobo anataka baraka kabla ya Esau kurudi. Yakobo hasemi hii lakini tunaona uharaka kwa njia Yakobo anazungumza na Isaka.</w:t>
      </w:r>
    </w:p>
    <w:p>
      <w:pPr/>
      <w:r>
        <w:rPr>
          <w:lang w:val="sw_KE" w:bidi="sw_KE"/>
        </w:rPr>
      </w:r>
      <w:r>
        <w:rPr>
          <w:lang w:val="sw_KE" w:bidi="sw_KE"/>
        </w:rPr>
        <w:t>Sitisha na kujadili: ni wapi unaona uharaka katika kile Yakobo anasema na kufanya wakati yeye ni na Isaka?</w:t>
      </w:r>
    </w:p>
    <w:p>
      <w:pPr/>
      <w:r>
        <w:rPr>
          <w:lang w:val="sw_KE" w:bidi="sw_KE"/>
        </w:rPr>
      </w:r>
      <w:r>
        <w:rPr>
          <w:lang w:val="sw_KE" w:bidi="sw_KE"/>
        </w:rPr>
        <w:t>Kwa sababu Isaka hawezi kuona, ni lazima kutegemea hisia zake zingine ili kuamua ni nani ni pamoja naye. Isaka aliuliza maswali na kila wakati Yakobo alidanganya na jibu lake. Isaka alitumia hisia yake ya harufu na kugundua kwamba mavazi yalivuta kama nje au kama mavazi Esau kwa kawaida alivaa. Isaka alitumia hisia yake ya kugusa na kugusa mikono ya Yakobo. Mikono hii ilikuwa na nywele kama mikono ya Esau. Isaka alitumia hisia yake ya ladha na kula mchuzi wa ladha ambao alionja kama mchuzi wa mchezo wa pori Esau kwa kawaida alifanya. Isaka hangeweza kutumia hisia yake ya kuona. Hisia yake ya kusikia ilimchanganyikiwa kwa sababu alisikia sauti ya Yakobo wakati ladha yake, harufu na kugusa walikuwa kumwambia kwamba Esau alikuwa pamoja naye.</w:t>
      </w:r>
    </w:p>
    <w:p>
      <w:pPr/>
      <w:r>
        <w:rPr>
          <w:lang w:val="sw_KE" w:bidi="sw_KE"/>
        </w:rPr>
      </w:r>
      <w:r>
        <w:rPr>
          <w:lang w:val="sw_KE" w:bidi="sw_KE"/>
        </w:rPr>
        <w:t>Pamoja na 3 ya hisia kuthibitisha kwamba hii ilikuwa Esau, Isaka alienda mbele na kumbariki mwana wake akidhani alikuwa akimbariki Esau.</w:t>
      </w:r>
    </w:p>
    <w:p>
      <w:pPr/>
      <w:r>
        <w:rPr>
          <w:lang w:val="sw_KE" w:bidi="sw_KE"/>
        </w:rPr>
      </w:r>
      <w:r>
        <w:rPr>
          <w:lang w:val="sw_KE" w:bidi="sw_KE"/>
        </w:rPr>
        <w:t>Baraka ina sehemu 3.</w:t>
      </w:r>
    </w:p>
    <w:p>
      <w:pPr>
        <w:pStyle w:val="ListBullet"/>
        <w:spacing w:line="240" w:lineRule="auto"/>
        <w:ind w:left="720"/>
      </w:pPr>
      <w:r>
        <w:rPr>
          <w:lang w:val="sw_KE" w:bidi="sw_KE"/>
        </w:rPr>
      </w:r>
      <w:r>
        <w:rPr>
          <w:lang w:val="sw_KE" w:bidi="sw_KE"/>
        </w:rPr>
        <w:t>Isaka anavuta mavazi ya Esau na kuzungumza kuhusu ni nani Esau ni. Isaka anasema, "harufu ya mwana wangu ni kama harufu ya shamba ambalo Yahweh amebariki."</w:t>
      </w:r>
    </w:p>
    <w:p>
      <w:pPr>
        <w:pStyle w:val="ListBullet"/>
        <w:spacing w:line="240" w:lineRule="auto"/>
        <w:ind w:left="720"/>
      </w:pPr>
      <w:r>
        <w:rPr>
          <w:lang w:val="sw_KE" w:bidi="sw_KE"/>
        </w:rPr>
      </w:r>
      <w:r>
        <w:rPr>
          <w:lang w:val="sw_KE" w:bidi="sw_KE"/>
        </w:rPr>
        <w:t>Kisha Isaka anaomba kwa mambo kwa Esau. Anaomba kwa maji mengi, au kwamba Mungu angetuma umande kwenye ardhi ili kusambaza maji kwa mimea. Isaka anamwomba Mungu ili kutoa mavuno mengi kwa nafaka na divai.</w:t>
      </w:r>
    </w:p>
    <w:p>
      <w:pPr/>
      <w:r>
        <w:rPr>
          <w:lang w:val="sw_KE" w:bidi="sw_KE"/>
        </w:rPr>
      </w:r>
      <w:r>
        <w:rPr>
          <w:lang w:val="sw_KE" w:bidi="sw_KE"/>
        </w:rPr>
        <w:t>Isaka anamwomba Mungu kwa makundi ya watu wa dunia ili kumtumikia mwana wake na kwa mwana wake ili kuwa bwana juu ya ndugu zake.</w:t>
      </w:r>
    </w:p>
    <w:p>
      <w:pPr/>
      <w:r>
        <w:rPr>
          <w:lang w:val="sw_KE" w:bidi="sw_KE"/>
        </w:rPr>
      </w:r>
      <w:r>
        <w:rPr>
          <w:lang w:val="sw_KE" w:bidi="sw_KE"/>
        </w:rPr>
        <w:t>Isaka anamwomba Mungu ili kumlaani mtu yeyote ambaye anamlaani mwana wake. Kisha anamwomba Mungu ili kumbariki mtu yeyote ambaye anambariki mwana wake.</w:t>
      </w:r>
    </w:p>
    <w:p>
      <w:pPr/>
      <w:r>
        <w:rPr>
          <w:lang w:val="sw_KE" w:bidi="sw_KE"/>
        </w:rPr>
      </w:r>
      <w:r>
        <w:rPr>
          <w:lang w:val="sw_KE" w:bidi="sw_KE"/>
        </w:rPr>
        <w:t>Baraka hii inaelezwa katika fomu ya mashairi.</w:t>
      </w:r>
    </w:p>
    <w:p>
      <w:pPr/>
      <w:r>
        <w:rPr>
          <w:lang w:val="sw_KE" w:bidi="sw_KE"/>
        </w:rPr>
      </w:r>
      <w:r>
        <w:rPr>
          <w:lang w:val="sw_KE" w:bidi="sw_KE"/>
        </w:rPr>
        <w:t>Baraka ilizingatiwa kuwa ya kisheria. Mara baada ya Isaka alitoa, hangeweza kuchukua kurudi na hangeweza kutoa baraka sawa kwa mtu mwingine.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tukio 1.</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Esau anatajwa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igize na usirukwe.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Wakati hadithi inapoanza, Yakobo anaingia katika hema ya Isaka akibeba mchuzi ambao Rebeka ametengeneza. Yakobo anavaa mavazi ya Esau na ana ngozi ya mbuzi kwenye mikono yake, viganjani na shingoni.</w:t>
      </w:r>
    </w:p>
    <w:p>
      <w:pPr/>
      <w:r>
        <w:rPr>
          <w:lang w:val="sw_KE" w:bidi="sw_KE"/>
        </w:rPr>
      </w:r>
      <w:r>
        <w:rPr>
          <w:lang w:val="sw_KE" w:bidi="sw_KE"/>
        </w:rPr>
        <w:t>Sitisha igizo: Muulize Yakobo, "Unahisi vipi sasa?" Unaweza kusikia, "Nina wasiwasi kwa kweli. Tuseme baba yangu anatambua," au "Ninaogopa Esau atarudi kabla ya kupata baraka" au "Ninaogopa hii haitamdanganya baba yangu." Anzisha tena igizo.</w:t>
      </w:r>
    </w:p>
    <w:p>
      <w:pPr/>
      <w:r>
        <w:rPr>
          <w:lang w:val="sw_KE" w:bidi="sw_KE"/>
        </w:rPr>
      </w:r>
      <w:r>
        <w:rPr>
          <w:lang w:val="sw_KE" w:bidi="sw_KE"/>
        </w:rPr>
        <w:t>Wakati Yakobo anazungumza, Isaka anachanganyikiwa. Isaka hawezi kuona ni mwana gani yuko katika chumba. Isaka anauliza ni nani yuko. Yakobo anasema uongo. Yakobo anasema ni Esau. Yakobo anasema amefanya yote ambayo Isaka ameomba. Yakobo anamtia moyo Isaka kula na kisha kutoa baraka.</w:t>
      </w:r>
    </w:p>
    <w:p>
      <w:pPr/>
      <w:r>
        <w:rPr>
          <w:lang w:val="sw_KE" w:bidi="sw_KE"/>
        </w:rPr>
      </w:r>
      <w:r>
        <w:rPr>
          <w:lang w:val="sw_KE" w:bidi="sw_KE"/>
        </w:rPr>
        <w:t>Sitisha kitendo: Muulize Yakobo, "Unahisi vipi ukisema uongo kwa baba yako?" Unaweza kusikia, "Ilibidi niambie uongo ili kupata baraka. Esau hastahili baraka hii. Ni kwa ajili yangu. Kuongea ni sawa kama ni lazima nifanye hivyo ili kupata baraka." Anzisha tena igizo.</w:t>
      </w:r>
    </w:p>
    <w:p>
      <w:pPr/>
      <w:r>
        <w:rPr>
          <w:lang w:val="sw_KE" w:bidi="sw_KE"/>
        </w:rPr>
      </w:r>
      <w:r>
        <w:rPr>
          <w:lang w:val="sw_KE" w:bidi="sw_KE"/>
        </w:rPr>
        <w:t>Isaka hawezi kuona ni mwana gani yuko katika chumba. Isaka anasema, "Wewe ni nani—Esau au Yakobo?" Yakobo anajibu na anasema, "Mimi ni Esau, mwana wako wa kwanza." Kisha Esau anauliza, "Ulipata vipi mchezo kwa haraka sana?" Yakobo anasema, "Bwana Mungu wako aliweka katika njia yangu."</w:t>
      </w:r>
    </w:p>
    <w:p>
      <w:pPr/>
      <w:r>
        <w:rPr>
          <w:lang w:val="sw_KE" w:bidi="sw_KE"/>
        </w:rPr>
      </w:r>
      <w:r>
        <w:rPr>
          <w:lang w:val="sw_KE" w:bidi="sw_KE"/>
        </w:rPr>
        <w:t>Sitisha kitendo: Muulize Yakobo, "Kwa nini ulileta jina la Mungu katika mazungumzo haya?" Unaweza kusikia, "Nataka kumfanya awache kuzungumza na kumfanya kula kwa hiyo atanipa baraka" au "Baba yangu anaamini kwamba Mungu anamsaidia kama hii kwa hiyo hii ilikuwa rahisi kusema." Muulize Isaka, "Ulihisi vipi wakati mwana wako alisema kwamba Mungu amemsaidia?" Unaweza kusikia, "Hiyo inaonekana ni sawa. Mungu daima hunisaidia. Ninafurahi mwana wangu anatambua kwamba Mungu yuko tayari kumsaidia." Anzisha tena igizo.</w:t>
      </w:r>
    </w:p>
    <w:p>
      <w:pPr/>
      <w:r>
        <w:rPr>
          <w:lang w:val="sw_KE" w:bidi="sw_KE"/>
        </w:rPr>
      </w:r>
      <w:r>
        <w:rPr>
          <w:lang w:val="sw_KE" w:bidi="sw_KE"/>
        </w:rPr>
        <w:t>Isaka anachanganyikiwa. Hawezi kuona. Anasikia sauti ya Yakobo. Anagusa mikono ya Yakobo na ni nywele kama mikono ya Esau. Isaka anauliza tena. "Je, wewe ni mwana wangu, Yakobo anasema na anasema kwamba ni Esau.</w:t>
      </w:r>
    </w:p>
    <w:p>
      <w:pPr/>
      <w:r>
        <w:rPr>
          <w:lang w:val="sw_KE" w:bidi="sw_KE"/>
        </w:rPr>
      </w:r>
      <w:r>
        <w:rPr>
          <w:lang w:val="sw_KE" w:bidi="sw_KE"/>
        </w:rPr>
        <w:t>Sitisha kitendo: Mwambie Yakobo, "Huu ni uongo wa tatu umemwambia baba yako. Unahisi vipi kwa wakati huu?" Unaweza kusikia, "Ninaona ni aibu kuongea lakini ni lazima nifanye hivyo ili kupata baraka ambayo inapaswa kuwa yangu" au "Ni sawa kuongea ili kupata kile ni changu kwa namna yoyote. Esau akaniuza haki yake ya kwanza. Hiyo ina maana ninapata baraka." Anzisha tena igizo.</w:t>
      </w:r>
    </w:p>
    <w:p>
      <w:pPr/>
      <w:r>
        <w:rPr>
          <w:lang w:val="sw_KE" w:bidi="sw_KE"/>
        </w:rPr>
      </w:r>
      <w:r>
        <w:rPr>
          <w:lang w:val="sw_KE" w:bidi="sw_KE"/>
        </w:rPr>
        <w:t>Isaka yuko tayari kula. Baada ya kula mchuzi, Isaka anamwomba Yakobo kuja karibu ili Yakobo aweze kumbusu Isaka. Wakati Yakobo anainama chini ili kumbusu Isaka, Isaka ananusa mavazi. Ina harufu ya Esau juu yake Isaka hatimaye anashawishika kwamba huyu ni Esau na anatangaza baraka. Baraka ni msemo wa mashairi na aina ya maombi ya kumwomba Mungu kutoa mambo mazuri kwa Yakobo. Isaka anaomba kwa mvua nyingi, mavuno mengi, kwamba mataifa yangemtumikia Yakobo na kwamba Yakobo angetawala juu ya familia. Isaka anamaliza kwa kuwalaani wale ambao wanamlaani mwana wake na kubariki wale ambao wanambariki mwana wake.</w:t>
      </w:r>
    </w:p>
    <w:p>
      <w:pPr/>
      <w:r>
        <w:rPr>
          <w:lang w:val="sw_KE" w:bidi="sw_KE"/>
        </w:rPr>
      </w:r>
      <w:r>
        <w:rPr>
          <w:lang w:val="sw_KE" w:bidi="sw_KE"/>
        </w:rPr>
        <w:t>Sitisha kitendo: Muulize Yakobo, "Ulihisi nini wakati Isaka alitoa baraka hii nzuri?" Unaweza kusikia, "Nilihisi vizuri. Hatimaye, nina kile tayari ni changu" au "Ninajuta kuwa na kumdanganya baba yangu lakini ilibidi nifanye ili kupata baraka hii." Anzisha tena igizo.</w:t>
      </w:r>
      <w:r>
        <w:rPr>
          <w:lang w:val="sw_KE" w:bidi="sw_KE"/>
        </w:rPr>
      </w:r>
    </w:p>
    <w:p>
      <w:pPr>
        <w:pStyle w:val="Heading3"/>
      </w:pPr>
      <w:r>
        <w:rPr>
          <w:lang w:val="sw_KE" w:bidi="sw_KE"/>
        </w:rPr>
        <w:t>Kujaza Mapengo</w:t>
      </w:r>
    </w:p>
    <w:p>
      <w:pPr/>
      <w:r>
        <w:rPr>
          <w:lang w:val="sw_KE" w:bidi="sw_KE"/>
        </w:rPr>
      </w:r>
      <w:r>
        <w:rPr>
          <w:lang w:val="sw_KE" w:bidi="sw_KE"/>
        </w:rPr>
        <w:t>KUJAZA MAPENO</w:t>
      </w:r>
    </w:p>
    <w:p>
      <w:pPr/>
      <w:r>
        <w:rPr>
          <w:lang w:val="sw_KE" w:bidi="sw_KE"/>
        </w:rPr>
      </w:r>
      <w:r>
        <w:rPr>
          <w:lang w:val="sw_KE" w:bidi="sw_KE"/>
        </w:rPr>
        <w:t>Mwanzo 27: 18–29</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Yakobo anaenda kwa Isaka ili kupata </w:t>
      </w:r>
      <w:r>
        <w:rPr>
          <w:b/>
          <w:lang w:val="sw_KE" w:bidi="sw_KE"/>
        </w:rPr>
        <w:t>baraka</w:t>
      </w:r>
      <w:r>
        <w:rPr>
          <w:lang w:val="sw_KE" w:bidi="sw_KE"/>
        </w:rPr>
        <w:t xml:space="preserve"> ya </w:t>
      </w:r>
      <w:r>
        <w:rPr>
          <w:b/>
          <w:lang w:val="sw_KE" w:bidi="sw_KE"/>
        </w:rPr>
        <w:t>mwana</w:t>
      </w:r>
      <w:r>
        <w:rPr>
          <w:lang w:val="sw_KE" w:bidi="sw_KE"/>
        </w:rPr>
        <w:t xml:space="preserve"> wa kwanza. </w:t>
      </w:r>
      <w:r>
        <w:rPr>
          <w:b/>
          <w:lang w:val="sw_KE" w:bidi="sw_KE"/>
        </w:rPr>
        <w:t>Baraka</w:t>
      </w:r>
      <w:r>
        <w:rPr>
          <w:lang w:val="sw_KE" w:bidi="sw_KE"/>
        </w:rPr>
        <w:t xml:space="preserve"> inajadiliwa katika Faharasa Kuu. Tumia neno sawa kwa baraka ambayo umetumia katika hadithi za awali. Mwana wa kwanza alikuwa na haki na majukumu ambayo wana wengine hawakuwa nayo. Katika tukio hili, mwana wa kwanza alitarajiwa kuchukua nafasi na kutawala familia wakati Isaka amekufa. Familia yote ingehitaji kukubali uongozi wa mwana wa kwanza.</w:t>
      </w:r>
    </w:p>
    <w:p>
      <w:pPr/>
      <w:r>
        <w:rPr>
          <w:lang w:val="sw_KE" w:bidi="sw_KE"/>
        </w:rPr>
      </w:r>
      <w:r>
        <w:rPr>
          <w:lang w:val="sw_KE" w:bidi="sw_KE"/>
        </w:rPr>
        <w:t xml:space="preserve">Yakobo anabeba sahani ambayo Isaka anafikiri imetengenezwa kutoka kwa </w:t>
      </w:r>
      <w:r>
        <w:rPr>
          <w:b/>
          <w:lang w:val="sw_KE" w:bidi="sw_KE"/>
        </w:rPr>
        <w:t>mchezo wa pori</w:t>
      </w:r>
      <w:r>
        <w:rPr>
          <w:lang w:val="sw_KE" w:bidi="sw_KE"/>
        </w:rPr>
        <w:t>. Mchezo wa pori ungekuwa mnyama yeyote au ndege ambao wanaishi nje jangwa au si katika maeneo ya makazi. Huyu si mnyama wa kuwekwa nyumbani. Katika tukio hili, Rebeka amefanya na mbuzi wachanga 2 lakini inaonekana kama mchuzi ambao Esau kwa kawaida alifanya kutoka kwa wanyama pori.</w:t>
      </w:r>
    </w:p>
    <w:p>
      <w:pPr/>
      <w:r>
        <w:rPr>
          <w:lang w:val="sw_KE" w:bidi="sw_KE"/>
        </w:rPr>
      </w:r>
      <w:r>
        <w:rPr>
          <w:lang w:val="sw_KE" w:bidi="sw_KE"/>
        </w:rPr>
        <w:t>Isaka anauliza jinsi Esau aliweza kuandaa mchuzi haraka sana. Yakobo anajibu kwa kusema, "</w:t>
      </w:r>
      <w:r>
        <w:rPr>
          <w:b/>
          <w:lang w:val="sw_KE" w:bidi="sw_KE"/>
        </w:rPr>
        <w:t>Bwana</w:t>
      </w:r>
      <w:r>
        <w:rPr>
          <w:lang w:val="sw_KE" w:bidi="sw_KE"/>
        </w:rPr>
        <w:t xml:space="preserve"> </w:t>
      </w:r>
      <w:r>
        <w:rPr>
          <w:b/>
          <w:lang w:val="sw_KE" w:bidi="sw_KE"/>
        </w:rPr>
        <w:t>Mungu</w:t>
      </w:r>
      <w:r>
        <w:rPr>
          <w:lang w:val="sw_KE" w:bidi="sw_KE"/>
        </w:rPr>
        <w:t xml:space="preserve"> wako aliweka katika njia yangu." Majina haya mawili kwa Mungu ni yale sawa ambayo umetumia katika vifungu vya awali. Bwana anarejelea </w:t>
      </w:r>
      <w:r>
        <w:rPr>
          <w:b/>
          <w:lang w:val="sw_KE" w:bidi="sw_KE"/>
        </w:rPr>
        <w:t>Yahweh</w:t>
      </w:r>
      <w:r>
        <w:rPr>
          <w:lang w:val="sw_KE" w:bidi="sw_KE"/>
        </w:rPr>
        <w:t xml:space="preserve"> na </w:t>
      </w:r>
      <w:r>
        <w:rPr>
          <w:b/>
          <w:lang w:val="sw_KE" w:bidi="sw_KE"/>
        </w:rPr>
        <w:t>Mungu</w:t>
      </w:r>
      <w:r>
        <w:rPr>
          <w:lang w:val="sw_KE" w:bidi="sw_KE"/>
        </w:rPr>
        <w:t xml:space="preserve"> ni jina la jumla kwa Mungu ambalo umekuwa ukitumia. Jina Yahweh na jina la Mungu linaonekana mara kadhaa katika kifungu hiki. Daima tumia majina sawa uliyotumia katika vifungu vingine.</w:t>
      </w:r>
    </w:p>
    <w:p>
      <w:pPr/>
      <w:r>
        <w:rPr>
          <w:lang w:val="sw_KE" w:bidi="sw_KE"/>
        </w:rPr>
      </w:r>
      <w:r>
        <w:rPr>
          <w:lang w:val="sw_KE" w:bidi="sw_KE"/>
        </w:rPr>
        <w:t xml:space="preserve">Yakobo pia alichukua divai kwa </w:t>
      </w:r>
      <w:r>
        <w:rPr>
          <w:b/>
          <w:lang w:val="sw_KE" w:bidi="sw_KE"/>
        </w:rPr>
        <w:t>Isaka</w:t>
      </w:r>
      <w:r>
        <w:rPr>
          <w:lang w:val="sw_KE" w:bidi="sw_KE"/>
        </w:rPr>
        <w:t xml:space="preserve"> kwa ajili yake kunywa na mchuzi. Mvinyo inafanywa kutoka kwa juisi ya zabibu iliyochachwa. Tumia neno sawa kwa divai ambayo umetumia katika hadithi za awali.</w:t>
      </w:r>
    </w:p>
    <w:p>
      <w:pPr/>
      <w:r>
        <w:rPr>
          <w:lang w:val="sw_KE" w:bidi="sw_KE"/>
        </w:rPr>
      </w:r>
      <w:r>
        <w:rPr>
          <w:lang w:val="sw_KE" w:bidi="sw_KE"/>
        </w:rPr>
        <w:t xml:space="preserve">Isaka anatangaza baraka. Kama sehemu ya baraka, Isaka anaomba kwamba kuna umande kutoka </w:t>
      </w:r>
      <w:r>
        <w:rPr>
          <w:b/>
          <w:lang w:val="sw_KE" w:bidi="sw_KE"/>
        </w:rPr>
        <w:t>mbinguni</w:t>
      </w:r>
      <w:r>
        <w:rPr>
          <w:lang w:val="sw_KE" w:bidi="sw_KE"/>
        </w:rPr>
        <w:t xml:space="preserve">. Neno </w:t>
      </w:r>
      <w:r>
        <w:rPr>
          <w:b/>
          <w:lang w:val="sw_KE" w:bidi="sw_KE"/>
        </w:rPr>
        <w:t>mbinguni</w:t>
      </w:r>
      <w:r>
        <w:rPr>
          <w:lang w:val="sw_KE" w:bidi="sw_KE"/>
        </w:rPr>
        <w:t xml:space="preserve"> liko katika faharasa kuu. Ungekuwa kutumia neno sawa ulilotumia kabla kwa mbinguni. Upande kutoka mbinguni ni maji ambayo Mungu anatuma juu ya ardhi na kupanda kila usiku.</w:t>
      </w:r>
    </w:p>
    <w:p>
      <w:pPr/>
      <w:r>
        <w:rPr>
          <w:lang w:val="sw_KE" w:bidi="sw_KE"/>
        </w:rPr>
      </w:r>
      <w:r>
        <w:rPr>
          <w:lang w:val="sw_KE" w:bidi="sw_KE"/>
        </w:rPr>
        <w:t xml:space="preserve">Kisha Isaka anamaliza baraka yake kwa mwana wake kwa kuwalaani wale ambao wanamlaani mwana wake na kubariki wale ambao wanambariki. Tumia neno sawa kwa laana ambayo umetumia kabla. Tumia neno sawa kwa baraka ambayo umetumia kabla. Laana na </w:t>
      </w:r>
      <w:r>
        <w:rPr>
          <w:b/>
          <w:lang w:val="sw_KE" w:bidi="sw_KE"/>
        </w:rPr>
        <w:t>baraka</w:t>
      </w:r>
      <w:r>
        <w:rPr>
          <w:lang w:val="sw_KE" w:bidi="sw_KE"/>
        </w:rPr>
        <w:t xml:space="preserve"> </w:t>
      </w:r>
      <w:r>
        <w:rPr>
          <w:b/>
          <w:lang w:val="sw_KE" w:bidi="sw_KE"/>
        </w:rPr>
        <w:t>ziko</w:t>
      </w:r>
      <w:r>
        <w:rPr>
          <w:lang w:val="sw_KE" w:bidi="sw_KE"/>
        </w:rPr>
        <w:t xml:space="preserve"> katika faharasa kuu.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27:30–40</w:t>
      </w:r>
      <w:r>
        <w:rPr>
          <w:lang w:val="sw_KE" w:bidi="sw_KE"/>
        </w:rPr>
      </w:r>
    </w:p>
    <w:p>
      <w:pPr>
        <w:pStyle w:val="Heading3"/>
      </w:pPr>
      <w:r>
        <w:rPr>
          <w:lang w:val="sw_KE" w:bidi="sw_KE"/>
        </w:rPr>
        <w:t>Sikiliza na Moyo</w:t>
      </w:r>
    </w:p>
    <w:p>
      <w:pPr/>
      <w:r>
        <w:rPr>
          <w:lang w:val="sw_KE" w:bidi="sw_KE"/>
        </w:rPr>
      </w:r>
      <w:r>
        <w:rPr>
          <w:lang w:val="sw_KE" w:bidi="sw_KE"/>
        </w:rPr>
        <w:t>Sikiliza kitabu cha Mwanzo 27:30–40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anayehitaji kusikia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ni tukio linalofuata katika hadithi ya Yakobo na Esau na baraka ambayo Isaka alitoa kwa mwana wa kwanza. Katika simulizi za awali, Isaka alimwambia Esau kwamba alitaka kumpa Esau baraka. Kisha Rebeka alifanya kazi haraka na kwa haraka ili kuandaa chakula na kutoa kwa Yakobo ili kuchukua kwa Isaka. Rebeka alitaka Yakobo ili kupokea baraka kwa mzaliwa wa kwanza. Wakati Yakobo alikuwa na Isaka, Yakobo alionyesha uharaka katika kumpata Isaka ili kula chakula na kutamka baraka. Hata na uharaka huu, Yakobo alimaliza kupata baraka kabla ya Esau kurudi. Hii ni akaunti ya simulizi ya mmenyuko wa Esau kwa kupoteza baraka yake.</w:t>
      </w:r>
    </w:p>
    <w:p>
      <w:pPr/>
      <w:r>
        <w:rPr>
          <w:lang w:val="sw_KE" w:bidi="sw_KE"/>
        </w:rPr>
      </w:r>
      <w:r>
        <w:rPr>
          <w:lang w:val="sw_KE" w:bidi="sw_KE"/>
        </w:rPr>
        <w:t>Esau aliwasili kurudi katika kambi tu baada ya Yakobo kuondoka Isaka. Esau hakuwa na maarifa ya kile Rebeka na Yakobo walifanya wakati Esau alikuwa akiwinda. Esau aliandaa mchezo wake wa pori katika sahani ya ladha na kuchukua kwa baba yake, Isaka. Wakati Esau aliingia hema na kumwambia Isaka kukaa na kula chakula, Isaka alishangaa. Aliuliza hata "Wewe ni nani?" Esau alijibu, "Ni mwana wako, Esau." Wakati Isaka alisikia hii alianza kutetemeka au kutikisa kwa vurugu. Mmenyuko wa Isaka unaweza kuwa kutokana na mshtuko alipokea tu au hata hofu katika habari aliyopokea tu. Isaka anatambua kwamba alikuwa hilaumu katika kutoa baraka kwa Yakobo. Isaka alimwambia Esau kwamba tayari alikuwa anakula chakula na alikuwa amembariki mtu ambaye alileta kwake. Isaka anasema kwamba baraka ni lazima kukaa kama imetolewa. Isaka hawezi kuchukua baraka kurudi.</w:t>
      </w:r>
    </w:p>
    <w:p>
      <w:pPr/>
      <w:r>
        <w:rPr>
          <w:lang w:val="sw_KE" w:bidi="sw_KE"/>
        </w:rPr>
      </w:r>
      <w:r>
        <w:rPr>
          <w:lang w:val="sw_KE" w:bidi="sw_KE"/>
        </w:rPr>
        <w:t xml:space="preserve">Onyesha picha ya </w:t>
      </w:r>
      <w:r>
        <w:rPr>
          <w:lang w:val="sw_KE" w:bidi="sw_KE"/>
        </w:rPr>
        <w:t>kambi na mahema kadhaa, kufungua moto kwa kupika, na baadhi ya wanyama karibu</w:t>
      </w:r>
      <w:r>
        <w:rPr>
          <w:lang w:val="sw_KE" w:bidi="sw_KE"/>
        </w:rPr>
        <w:t>.</w:t>
      </w:r>
    </w:p>
    <w:p>
      <w:pPr/>
      <w:r>
        <w:rPr>
          <w:lang w:val="sw_KE" w:bidi="sw_KE"/>
        </w:rPr>
      </w:r>
      <w:r>
        <w:rPr>
          <w:lang w:val="sw_KE" w:bidi="sw_KE"/>
        </w:rPr>
        <w:t>Wakati Esau anasikia habari hii, Esau anatoa kilio cha sauti na chungu. Hii ni kuelezea hisia kali kama vile uchungu na inaweza hata kuwa kama kuugua. Esau ni hasira na uchungu. Kisha Esau anamwuliza Isaka kwa baraka kwa ajili yake pia. Lakini Isaka anasema kwamba hata ingawa alidanganywa katika kumbariki Yakobo, Isaka hawezi kuchukua baraka kurudi. Yakobo ana baraka.</w:t>
      </w:r>
    </w:p>
    <w:p>
      <w:pPr/>
      <w:r>
        <w:rPr>
          <w:lang w:val="sw_KE" w:bidi="sw_KE"/>
        </w:rPr>
      </w:r>
      <w:r>
        <w:rPr>
          <w:lang w:val="sw_KE" w:bidi="sw_KE"/>
        </w:rPr>
        <w:t>Sitisha na kujadili: Mtu mtu mzima angeguswa vipi kwa kukata tamaa kubwa au kupoteza katika utamaduni wako?</w:t>
      </w:r>
    </w:p>
    <w:p>
      <w:pPr/>
      <w:r>
        <w:rPr>
          <w:lang w:val="sw_KE" w:bidi="sw_KE"/>
        </w:rPr>
      </w:r>
      <w:r>
        <w:rPr>
          <w:lang w:val="sw_KE" w:bidi="sw_KE"/>
        </w:rPr>
        <w:t>Esau analalamika kuhusu Yakobo. Esau anauliza swali la rhetoric. "Je, si anaitwa Yakobo?" Hii ni taarifa kwa namna ya swali. Aina hii ya swali hauhitaji jibu. Unaweza kuelezea badala ya kuuliza: "Anaitwa Yakobo."</w:t>
      </w:r>
    </w:p>
    <w:p>
      <w:pPr/>
      <w:r>
        <w:rPr>
          <w:lang w:val="sw_KE" w:bidi="sw_KE"/>
        </w:rPr>
      </w:r>
      <w:r>
        <w:rPr>
          <w:lang w:val="sw_KE" w:bidi="sw_KE"/>
        </w:rPr>
        <w:t>Sitisha na kujadili: Lugha yako inaelezea vipi mawazo kama vile swali hili? Simulia hadithi fupi kuhusu mtu ambaye anafanya kitu cha uaminifu. Kuwa na watu kupendekeza kwamba yeye ni asiye waaminifu kwa sababu ya jina lake. Walisema vipi wazo hilo?</w:t>
      </w:r>
    </w:p>
    <w:p>
      <w:pPr/>
      <w:r>
        <w:rPr>
          <w:lang w:val="sw_KE" w:bidi="sw_KE"/>
        </w:rPr>
      </w:r>
      <w:r>
        <w:rPr>
          <w:lang w:val="sw_KE" w:bidi="sw_KE"/>
        </w:rPr>
        <w:t>Esau anazungumza kuhusu maana ya jina la Yakobo. Wakati mapacha walikuwa wamezaliwa, Yakobo alizaliwa akifahamu kisigino cha Esau. Esau alizaliwa kwanza. Jina Yakobo linaonekana kama maneno 2 tofauti katika Kiebrania. Neno moja linamaanisha "kisigino cha mguu" na neno lingine linamaanisha "mdanganyifu." Kuna usemi katika Kiebrania ambao una maana "kunyakua kisigino" na hii ni usemi uliotumiwa ili kuelezea mtu ambaye anadanganya au kumdanganya mtu. Usemi huu unaonekana sana kama jina Yakobo.</w:t>
      </w:r>
    </w:p>
    <w:p>
      <w:pPr/>
      <w:r>
        <w:rPr>
          <w:lang w:val="sw_KE" w:bidi="sw_KE"/>
        </w:rPr>
      </w:r>
      <w:r>
        <w:rPr>
          <w:lang w:val="sw_KE" w:bidi="sw_KE"/>
        </w:rPr>
        <w:t>Sitisha na kujadili: Simulia hadithi fupi kuhusu mtu ambaye alidanganya au kufanya udanganyifu. Zingatia majina au maneno yaliyotumiwa ili kuelezea mtu ambaye alidanganya. Je, maneno haya yanaonekana kama majina ya watu katika lugha yako?</w:t>
      </w:r>
    </w:p>
    <w:p>
      <w:pPr/>
      <w:r>
        <w:rPr>
          <w:lang w:val="sw_KE" w:bidi="sw_KE"/>
        </w:rPr>
      </w:r>
      <w:r>
        <w:rPr>
          <w:lang w:val="sw_KE" w:bidi="sw_KE"/>
        </w:rPr>
        <w:t>Esau anaendelea kusema kwamba Yakobo alikuwa amemdanganya Esau ili kuiba haki yake ya kuzaliwa. Kwa kweli, Esau aliuza haki yake ya kuzaliwa kwa Yakobo kwa bakuli la mchuzi wa dengu. Esau anasema kwamba Yakobo aliiba haki yake ya kuzaliwa na sasa ameiba baraka yake. Haionekani kwamba Isaka alijua kwamba Esau alikuwa ameuza haki yake ya kuzaliwa kwa bakuli la mchuzi. Hii inaweza kuwa mara ya kwanza kwamba anasikia kuhusu tukio hili. Esau anamwomba Isaka kwa baraka pia.</w:t>
      </w:r>
    </w:p>
    <w:p>
      <w:pPr/>
      <w:r>
        <w:rPr>
          <w:lang w:val="sw_KE" w:bidi="sw_KE"/>
        </w:rPr>
      </w:r>
      <w:r>
        <w:rPr>
          <w:lang w:val="sw_KE" w:bidi="sw_KE"/>
        </w:rPr>
        <w:t>Sitisha na kujadili: Ni mila gani muhimu utamaduni wako una kuhusu kupitisha nguvu na mamlaka kutoka kwa baba hadi mwana?</w:t>
      </w:r>
    </w:p>
    <w:p>
      <w:pPr/>
      <w:r>
        <w:rPr>
          <w:lang w:val="sw_KE" w:bidi="sw_KE"/>
        </w:rPr>
      </w:r>
      <w:r>
        <w:rPr>
          <w:lang w:val="sw_KE" w:bidi="sw_KE"/>
        </w:rPr>
        <w:t>Isaka anamwambia Esau kwamba Yakobo ana baraka. Isaka amesema hata katika baraka kwamba jamaa wote wa Esau sasa watakuwa watumishi wa Yakobo. Isaka pia alimpa Yakobo wingi wa nafaka na divai. Yakobo atakuwa tajiri. Yakobo atakuwa na nguvu. Hakuna kitu kilichobaki ili kumpa Esau.</w:t>
      </w:r>
    </w:p>
    <w:p>
      <w:pPr/>
      <w:r>
        <w:rPr>
          <w:lang w:val="sw_KE" w:bidi="sw_KE"/>
        </w:rPr>
      </w:r>
      <w:r>
        <w:rPr>
          <w:lang w:val="sw_KE" w:bidi="sw_KE"/>
        </w:rPr>
        <w:t>Esau anaomba tena kwa baraka. Esau anaanza kulia au kulia. Hatimaye, Isaka anambariki Esau. Baraka inaelezea kama mashairi. Baraka kwa Esau inatoa maisha magumu kwa ajili yake na uzao wake. Esau hatakuwa na umande kutoka mbinguni, ambayo ina maana mvua nzuri, au mazao mengi. Hii ina maana kwamba Esau hatakuwa tajiri. Esau "ataishi kwa upanga," ikimaanisha kwamba Esau atakuwa shujaa. Esau pia atamtumikia Yakobo. Esau hatimaye "kuvunja huru kutoka nira kwenye shingo yake." Nira ni kamba ya mbao ilitumiwa ili kuweka fahali wawili pamoja ili wavute kulima au baadhi ya gari pamoja. Hapa Isaka anatumia picha hii kama picha ya neno ili kumsaidia Esau kuelewa kwamba atamtumikia Yakobo mpaka anaweza kuvunja huru.</w:t>
      </w:r>
    </w:p>
    <w:p>
      <w:pPr/>
      <w:r>
        <w:rPr>
          <w:lang w:val="sw_KE" w:bidi="sw_KE"/>
        </w:rPr>
      </w:r>
      <w:r>
        <w:rPr>
          <w:lang w:val="sw_KE" w:bidi="sw_KE"/>
        </w:rPr>
        <w:t>Sitisha na mjadili kama kikundi: Linganisha baraka mbili. Yakobo anapata nini? Esau anapata nini? Katika utamaduni wako, mwana wa kwanza angeguswa vipi baada ya kupokea baraka hii?</w:t>
      </w:r>
    </w:p>
    <w:p>
      <w:pPr/>
      <w:r>
        <w:rPr>
          <w:lang w:val="sw_KE" w:bidi="sw_KE"/>
        </w:rPr>
      </w:r>
      <w:r>
        <w:rPr>
          <w:lang w:val="sw_KE" w:bidi="sw_KE"/>
        </w:rPr>
        <w:t xml:space="preserve">Onyesha picha ya </w:t>
      </w:r>
      <w:r>
        <w:rPr>
          <w:lang w:val="sw_KE" w:bidi="sw_KE"/>
        </w:rPr>
        <w:t>fahali na nira kuvuta plow au gari</w:t>
      </w:r>
      <w:r>
        <w:rPr>
          <w:lang w:val="sw_KE" w:bidi="sw_KE"/>
        </w:rPr>
        <w:t>.</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Esau anarudi kwenye hema na anatayarisha mchuzi kwa baba yake.</w:t>
      </w:r>
    </w:p>
    <w:p>
      <w:pPr/>
      <w:r>
        <w:rPr>
          <w:lang w:val="sw_KE" w:bidi="sw_KE"/>
        </w:rPr>
      </w:r>
      <w:r>
        <w:rPr>
          <w:b/>
          <w:lang w:val="sw_KE" w:bidi="sw_KE"/>
        </w:rPr>
        <w:t>Tukio la pili:</w:t>
      </w:r>
      <w:r>
        <w:rPr>
          <w:lang w:val="sw_KE" w:bidi="sw_KE"/>
        </w:rPr>
        <w:t xml:space="preserve"> Esau anachukua mchuzi kwa baba yake na wote wawili wanajifunza kwamba Yakobo amemdanganya Isaka na kuchukua baraka. Esau anaghadhabu. Hatimaye, Isaka anapata baraka fupi kwa Esau.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Isaka amempa Yakobo baraka na Yakobo ametoka katika chumba cha baba yake Isaka. Esau anarudi kambi tu wakati Yakobo anamwacha Isaka. Ndugu hawakutani. Hata hivyo, wakati ni karibu. Karibu walikutana wao kwa wao. Hakikisha kuonyesha kwa vitendo jinsi Yakobo anatoka kwenye hema ya Isaka na Esau anakuja kwenye kambi bila kukutana lakini kwa karibu kukosa. Esau hajui kile Yakobo amefanya. Esau anaandaa nyama ya porini na kupika mchuzi wa kitamu. Esau anachukua mchuzi huu kwa baba yake, Isaka.</w:t>
      </w:r>
    </w:p>
    <w:p>
      <w:pPr/>
      <w:r>
        <w:rPr>
          <w:lang w:val="sw_KE" w:bidi="sw_KE"/>
        </w:rPr>
      </w:r>
      <w:r>
        <w:rPr>
          <w:lang w:val="sw_KE" w:bidi="sw_KE"/>
        </w:rPr>
        <w:t>Katika tukio la pili, Esau anaingia katika hema na mchuzi na anazungumza na Isaka. Esau anasema, "Inuka, baba yangu, na kula mchuzi huu." Esau anazungumza kwa upole sana kwa baba yake. Isaka anasikia sauti na anasema, "Wewe ni nani?" Esau anajibu kwa kusema, "Mimi ni mwana wako wa kwanza wa kiume, Esau."</w:t>
      </w:r>
    </w:p>
    <w:p>
      <w:pPr/>
      <w:r>
        <w:rPr>
          <w:lang w:val="sw_KE" w:bidi="sw_KE"/>
        </w:rPr>
      </w:r>
      <w:r>
        <w:rPr>
          <w:lang w:val="sw_KE" w:bidi="sw_KE"/>
        </w:rPr>
        <w:t>Akisikia haya, Isaka anaanza kutetemeka au kutikisa kwa nguvu. Hii ni mmenyuko wa mtu ambaye anasikia habari mbaya sana au mshangao usiopendeza. Habari ni mbaya sana kwamba mtu anaweza kuhisi hofu au hofu wakati wa kusikia habari hii. Mmenyuko huu pia unaweza kuwa kutoka kwa hasira. Isaka anatambua kwamba amedanganywa kutoa baraka kwa mwana wa kwanza, Yakobo. Isaka anasema, "Yakobo alikuwa hapa na amechukua baraka yako."</w:t>
      </w:r>
    </w:p>
    <w:p>
      <w:pPr/>
      <w:r>
        <w:rPr>
          <w:lang w:val="sw_KE" w:bidi="sw_KE"/>
        </w:rPr>
      </w:r>
      <w:r>
        <w:rPr>
          <w:lang w:val="sw_KE" w:bidi="sw_KE"/>
        </w:rPr>
        <w:t>Wakati Esau anasikia haya, anatoa kilio cha sauti na cha uchungu. Hii ni kelele kubwa. Hii si kulia kama kwa machozi. Hii ni usemi wa uchungu. Njia nyingine ya kusema inaweza kuwa kwamba Esau alitoa milio mikubwa ya uchungu.</w:t>
      </w:r>
    </w:p>
    <w:p>
      <w:pPr/>
      <w:r>
        <w:rPr>
          <w:lang w:val="sw_KE" w:bidi="sw_KE"/>
        </w:rPr>
      </w:r>
      <w:r>
        <w:rPr>
          <w:lang w:val="sw_KE" w:bidi="sw_KE"/>
        </w:rPr>
        <w:t>Esau kisha anamshtaki Yakobo kwa udanganyifu zaidi. Esau anasema kwamba Yakobo alikuwa amemdanganya nje ya haki ya kuzaliwa kwake. Hii si taarifa ya kweli. Katika simulizi la awali, uliona kwamba Esau aliuza haki yake ya kuzaliwa kwa Yakobo kwa sababu alikuwa na njaa na alitaka kula mchuzi ambao Yakobo alikuwa ameutengeneza. Ni kweli kwamba Yakobo ameiba baraka kutoka kwa Esau. Esau anatumia jina la Yakobo ambalo linaonekana kama neno linalomaanisha mdanganyifu ili kuelezea zaidi kile ambacho kimetokea. Esau anasema kwa kweli kwamba Yakobo ni mdanganyifu kama jina lake kwa sababu amechukua kitu kutoka kwangu mara mbili. Jina la Yakobo halimaanishi mdanganyifu. Inaonekana kama neno linalomaanisha mdanganyifu.</w:t>
      </w:r>
    </w:p>
    <w:p>
      <w:pPr/>
      <w:r>
        <w:rPr>
          <w:lang w:val="sw_KE" w:bidi="sw_KE"/>
        </w:rPr>
      </w:r>
      <w:r>
        <w:rPr>
          <w:lang w:val="sw_KE" w:bidi="sw_KE"/>
        </w:rPr>
        <w:t>Esau anamwomba Isaka kwa baraka. Hatimaye, Esau anavunjika na anaanza kulia. Kulia kwa kwikwe ni kulia kwa machozi. Kisha Isaka anampa Esau baraka. Baraka hii ambayo imeonyeshwa katika mashairi inasema kwamba Esau atakuwa shujaa. Esau hatakuwa tajiri. Esau atamtumikia Yakobo lakini hatimaye ataweza kujikomboa. Isaka anatumia picha ya ng'ombe aliyefungwa na nira ili kuonyesha jinsi Esau atafungwa na Yakobo mpaka Esau aweze kupata nira kutoka kwa shingo yake.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kwanza, hakuna mtu anazungumza. Yakobo amepokea baraka kwa mzaliwa wa kwanza na kumwacha Isaka. Anatoka kwa vigumu hema ya Isaka kabla ya Esau kuwasili. Onyesha kwa kitendo kwamba ndugu karibu wanaonana lakini hawafanyi. Esau ana mnyama wa pori ambaye amemuua. Esau anatayarisha hii katika mchuzi wa ladha na kumpelekea Isaka.</w:t>
      </w:r>
    </w:p>
    <w:p>
      <w:pPr/>
      <w:r>
        <w:rPr>
          <w:lang w:val="sw_KE" w:bidi="sw_KE"/>
        </w:rPr>
      </w:r>
      <w:r>
        <w:rPr>
          <w:lang w:val="sw_KE" w:bidi="sw_KE"/>
        </w:rPr>
        <w:t>Katika tukio la pili, Esau anawasili katika hema ya Isaka. Esau anasema, "Kaa na kula mchuzi huu ili uweze kunipa baraka yangu." Wakati Isaka anasikia sauti hii, Isaka anauliza, "Wewe ni nani?" Esau anajibu, "Mimi ni mwana wako wa kwanza, Esau." Wakati Isaka anasikia jibu hili, anatambua amedanganywa, na anaanza kutetemeka au kutikisa kwa nguvu. Kisha Isaka anamwambia Esau kwamba mtu mwingine amekuwa na mchuzi ambao Isaka alikula na kisha kumpa mtu huyo baraka kwa mwana wa kwanza. Isaka hataji jina la Yakobo. Isaka anasema, "Baraka hiyo ni lazima isimame." Hii ina maana kwamba Isaka hawezi kuchukua tena baraka ambayo ametoa.</w:t>
      </w:r>
    </w:p>
    <w:p>
      <w:pPr/>
      <w:r>
        <w:rPr>
          <w:lang w:val="sw_KE" w:bidi="sw_KE"/>
        </w:rPr>
      </w:r>
      <w:r>
        <w:rPr>
          <w:lang w:val="sw_KE" w:bidi="sw_KE"/>
        </w:rPr>
        <w:t>Sitisha kitendo: Muulize Isaka, "Kwa nini unatetemeka?" Unaweza kusikia, "Najua sasa nilidanganywa," au "Ninakasirika kwa kweli kuhusu kile Yakobo amefanya," au "Sijui kile ninachoweza kufanya sasa. Baraka ilitolewa na siwezi kuichukua tena." Anzisha tena igizo.</w:t>
      </w:r>
    </w:p>
    <w:p>
      <w:pPr/>
      <w:r>
        <w:rPr>
          <w:lang w:val="sw_KE" w:bidi="sw_KE"/>
        </w:rPr>
      </w:r>
      <w:r>
        <w:rPr>
          <w:lang w:val="sw_KE" w:bidi="sw_KE"/>
        </w:rPr>
        <w:t>Wakati Esau anasikia kwamba baraka imetolewa, anatoa kilio kikubwa na chungu. Esau anamwomba Isaka kumpa baraka pia.</w:t>
      </w:r>
    </w:p>
    <w:p>
      <w:pPr/>
      <w:r>
        <w:rPr>
          <w:lang w:val="sw_KE" w:bidi="sw_KE"/>
        </w:rPr>
      </w:r>
      <w:r>
        <w:rPr>
          <w:lang w:val="sw_KE" w:bidi="sw_KE"/>
        </w:rPr>
        <w:t>Sitisha kitendo: Muulize Esau, "Unahisi vipi kwa wakati huu?" Unaweza kusikia, "Siwezi kuamini kwamba hakuna baraka kwa ajili yangu," au "Nimefanya nini ili kustahili hii?" au "Ninakasirika sana sasa, siwezi kufikiria," au "Yakobo anathubutu kufanya hivyo kwangu!" Anzisha tena igizo.</w:t>
      </w:r>
    </w:p>
    <w:p>
      <w:pPr/>
      <w:r>
        <w:rPr>
          <w:lang w:val="sw_KE" w:bidi="sw_KE"/>
        </w:rPr>
      </w:r>
      <w:r>
        <w:rPr>
          <w:lang w:val="sw_KE" w:bidi="sw_KE"/>
        </w:rPr>
        <w:t>Isaka anaelezea kwa Esau kwamba Yakobo amepokea baraka. Yakobo amemdanganya Isaka. Yakobo amechukua baraka ambayo ilikuwa kwa ajili ya Esau.</w:t>
      </w:r>
    </w:p>
    <w:p>
      <w:pPr/>
      <w:r>
        <w:rPr>
          <w:lang w:val="sw_KE" w:bidi="sw_KE"/>
        </w:rPr>
      </w:r>
      <w:r>
        <w:rPr>
          <w:lang w:val="sw_KE" w:bidi="sw_KE"/>
        </w:rPr>
        <w:t>Esau anaanza kulalamika kuhusu Yakobo. Esau anamshtaki Yakobo kwa kuiba haki yake ya kuzaliwa. Hii si taarifa ya kweli.</w:t>
      </w:r>
    </w:p>
    <w:p>
      <w:pPr/>
      <w:r>
        <w:rPr>
          <w:lang w:val="sw_KE" w:bidi="sw_KE"/>
        </w:rPr>
      </w:r>
      <w:r>
        <w:rPr>
          <w:lang w:val="sw_KE" w:bidi="sw_KE"/>
        </w:rPr>
        <w:t>Sitisha kitendo: Muulize Esau, "Kwa nini unamshtaki Yakobo kwa uongo kwa kuiba haki yako ya kuzaliwa?" Unaweza kusikia, "Vizuri, alinidanganya. Alijua nilikuwa na njaa sana, ningefanya chochote kwa chakula. Si kosa langu. Alinidanganya." Anzisha tena igizo.</w:t>
      </w:r>
    </w:p>
    <w:p>
      <w:pPr/>
      <w:r>
        <w:rPr>
          <w:lang w:val="sw_KE" w:bidi="sw_KE"/>
        </w:rPr>
      </w:r>
      <w:r>
        <w:rPr>
          <w:lang w:val="sw_KE" w:bidi="sw_KE"/>
        </w:rPr>
        <w:t>Kisha Esau anamshtaki Yakobo kwa kuiba baraka yake. Esau anasema kwamba jina Yakobo linamaanisha "mdanganyifu" au "mtu ambaye anadanganya." Esau anamaliza kwa kumwomba Isaka tena kwa baraka. Anasema, "Je, huna hata baraka moja kwa ajili yangu?"</w:t>
      </w:r>
    </w:p>
    <w:p>
      <w:pPr/>
      <w:r>
        <w:rPr>
          <w:lang w:val="sw_KE" w:bidi="sw_KE"/>
        </w:rPr>
      </w:r>
      <w:r>
        <w:rPr>
          <w:lang w:val="sw_KE" w:bidi="sw_KE"/>
        </w:rPr>
        <w:t>Sitisha kitendo: Muulize Isaka, "Unahisi vipi wakati unasikia mzaliwa wako wa kwanza kuomba kwa baraka?" Unaweza kusikia, "Ninahisi huzuni kwa kweli kwamba siwezi kumpa baraka. Ninaweza tu kutoa mara moja. Ninakasirika kwamba Yakobo alinidanganya kama hii." Anzisha tena igizo.</w:t>
      </w:r>
    </w:p>
    <w:p>
      <w:pPr/>
      <w:r>
        <w:rPr>
          <w:lang w:val="sw_KE" w:bidi="sw_KE"/>
        </w:rPr>
      </w:r>
      <w:r>
        <w:rPr>
          <w:lang w:val="sw_KE" w:bidi="sw_KE"/>
        </w:rPr>
        <w:t>Isaka anamwambia Esau kile ambacho ametoa kwa Yakobo kama baraka. Yakobo atakuwa bwana juu ya familia. Yakobo atakuwa tajiri. Kisha Isaka anasema, "Hakuna chochote kilichobaki kwako." Esau anaomba kwa baraka. Esau anaanza kulia.</w:t>
      </w:r>
    </w:p>
    <w:p>
      <w:pPr/>
      <w:r>
        <w:rPr>
          <w:lang w:val="sw_KE" w:bidi="sw_KE"/>
        </w:rPr>
      </w:r>
      <w:r>
        <w:rPr>
          <w:lang w:val="sw_KE" w:bidi="sw_KE"/>
        </w:rPr>
        <w:t>Sitisha kitendo: Muulize Isaka, "Unahisi nini sasa?" Unaweza kusikia, "Ninahisi huzuni sana lakini hakuna chochote ninachoweza kufanya." Muulize Esau, "Unahisi vipi sasa?" Unaweza kusikia, "Siwezi kuamini kwamba hakuna baraka kwa ajili yangu. Nilidhani baba yangu alinipenda." Au, "Ninakasirika sana na Yakobo na fujo huu wote, siwezi hata kufikiria." Anzisha tena igizo.</w:t>
      </w:r>
    </w:p>
    <w:p>
      <w:pPr/>
      <w:r>
        <w:rPr>
          <w:lang w:val="sw_KE" w:bidi="sw_KE"/>
        </w:rPr>
      </w:r>
      <w:r>
        <w:rPr>
          <w:lang w:val="sw_KE" w:bidi="sw_KE"/>
        </w:rPr>
        <w:t>Hatimaye, Isaka anampa Esau baraka. Baraka hii ni karibu kinyume cha baraka kwa mzaliwa wa kwanza. Isaka anamwambia Esau kwamba ataishi katika eneo duni ambalo haipati umande kutoka mbinguni. Esau ataishi kwa upanga. Esau atamtumikia Yakobo. Wakati Esau anaamua kuondoka bure, atavunja nira ambayo inamfunga kwa kaka yake.</w:t>
      </w:r>
    </w:p>
    <w:p>
      <w:pPr/>
      <w:r>
        <w:rPr>
          <w:lang w:val="sw_KE" w:bidi="sw_KE"/>
        </w:rPr>
      </w:r>
      <w:r>
        <w:rPr>
          <w:lang w:val="sw_KE" w:bidi="sw_KE"/>
        </w:rPr>
        <w:t>Onyesha picha ya nira.</w:t>
      </w:r>
    </w:p>
    <w:p>
      <w:pPr/>
      <w:r>
        <w:rPr>
          <w:lang w:val="sw_KE" w:bidi="sw_KE"/>
        </w:rPr>
      </w:r>
      <w:r>
        <w:rPr>
          <w:lang w:val="sw_KE" w:bidi="sw_KE"/>
        </w:rPr>
        <w:t>Sitisha kitendo: Muulize Isaka, "Unahisi vipi kuhusu baraka hii kwa mzaliwa wako wa kwanza?" Unaweza kusikia, "Ninahisi mbaya kwa kweli kuhusu hilo. Ninatamani ningeweza kumpa kitu nzuri pia," au "Sielewi kwa nini hii yote inatokea kama hii. Ni kukasirika sana." Muulize Esau, "Unahisi vipi kuhusu baraka hii?" Unaweza kusikia, "Sielewi kwa nini baba yangu hawezi kunipa baraka nzuri. Hii ni ya kutisha. Ni kosa lote la Yakobo. Ninamchukia Yakobo."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Isaka amemaliza kumbariki </w:t>
      </w:r>
      <w:r>
        <w:rPr>
          <w:b/>
          <w:lang w:val="sw_KE" w:bidi="sw_KE"/>
        </w:rPr>
        <w:t>Yakobo</w:t>
      </w:r>
      <w:r>
        <w:rPr>
          <w:lang w:val="sw_KE" w:bidi="sw_KE"/>
        </w:rPr>
        <w:t xml:space="preserve">. </w:t>
      </w:r>
      <w:r>
        <w:rPr>
          <w:lang w:val="sw_KE" w:bidi="sw_KE"/>
        </w:rPr>
        <w:t>Baraka</w:t>
      </w:r>
      <w:r>
        <w:rPr>
          <w:lang w:val="sw_KE" w:bidi="sw_KE"/>
        </w:rPr>
        <w:t xml:space="preserve"> inajadiliwa katika Faharasa Kuu. Tumia neno sawa ulilotumia hapo awali kwa baraka.</w:t>
      </w:r>
    </w:p>
    <w:p>
      <w:pPr/>
      <w:r>
        <w:rPr>
          <w:lang w:val="sw_KE" w:bidi="sw_KE"/>
        </w:rPr>
      </w:r>
      <w:r>
        <w:rPr>
          <w:lang w:val="sw_KE" w:bidi="sw_KE"/>
        </w:rPr>
        <w:t xml:space="preserve">Wakati Isaka alitambua alidanganywa, anaanza kutetemeka au </w:t>
      </w:r>
      <w:r>
        <w:rPr>
          <w:b/>
          <w:lang w:val="sw_KE" w:bidi="sw_KE"/>
        </w:rPr>
        <w:t>kutikisika</w:t>
      </w:r>
      <w:r>
        <w:rPr>
          <w:lang w:val="sw_KE" w:bidi="sw_KE"/>
        </w:rPr>
        <w:t xml:space="preserve"> kwa nguvu. Hii ni kuelezea hofu au hofu kama wakati unasikia habari mbaya au una mshangao mbaya sana. Mtetemeko au kutikisika ni athari za kimwili kwa hisia ya hofu au uoga.</w:t>
      </w:r>
    </w:p>
    <w:p>
      <w:pPr/>
      <w:r>
        <w:rPr>
          <w:lang w:val="sw_KE" w:bidi="sw_KE"/>
        </w:rPr>
      </w:r>
      <w:r>
        <w:rPr>
          <w:lang w:val="sw_KE" w:bidi="sw_KE"/>
        </w:rPr>
        <w:t xml:space="preserve">Esau aliitika habari na kilio </w:t>
      </w:r>
      <w:r>
        <w:rPr>
          <w:b/>
          <w:lang w:val="sw_KE" w:bidi="sw_KE"/>
        </w:rPr>
        <w:t>kikubwa na chungu</w:t>
      </w:r>
      <w:r>
        <w:rPr>
          <w:lang w:val="sw_KE" w:bidi="sw_KE"/>
        </w:rPr>
        <w:t>. Hii inaweza hata kuwa kama kuugua. Ni kuelezea mhemko wa kina wa uchungu kutoka kwa Esau.</w:t>
      </w:r>
    </w:p>
    <w:p>
      <w:pPr/>
      <w:r>
        <w:rPr>
          <w:lang w:val="sw_KE" w:bidi="sw_KE"/>
        </w:rPr>
      </w:r>
      <w:r>
        <w:rPr>
          <w:lang w:val="sw_KE" w:bidi="sw_KE"/>
        </w:rPr>
        <w:t>Esau anazungumzia jina la. Esau anasema, "Je, si anaitwa Yakobo? Kwa sasa amenidanganya mara mbili." Esau anasema kwamba jina la Yakobo linamaanisha mdanganyifu. Jina Yakobo halimaanishi hii. Yakobo anaonekana kama neno la Kiebrania la mdanganyifu. Njia Esau anazungumzia hii ni kwa fomu ya swali ambalo halihitaji jibu. Hii pia inaweza kuonyeshwa kama taarifa ya moja kwa moja. "Je, si anaitwa Yakobo?" Au, "Anaitwa kwa usahihi Yakobo."</w:t>
      </w:r>
    </w:p>
    <w:p>
      <w:pPr/>
      <w:r>
        <w:rPr>
          <w:lang w:val="sw_KE" w:bidi="sw_KE"/>
        </w:rPr>
      </w:r>
      <w:r>
        <w:rPr>
          <w:lang w:val="sw_KE" w:bidi="sw_KE"/>
        </w:rPr>
        <w:t xml:space="preserve">Mwana wa kwanza alikuwa na haki, majukumu, na marupurupu yanayoitwa haki ya </w:t>
      </w:r>
      <w:r>
        <w:rPr>
          <w:b/>
          <w:lang w:val="sw_KE" w:bidi="sw_KE"/>
        </w:rPr>
        <w:t>kuzaliwa</w:t>
      </w:r>
      <w:r>
        <w:rPr>
          <w:lang w:val="sw_KE" w:bidi="sw_KE"/>
        </w:rPr>
        <w:t>. Baraka ambayo Isaka alitoa ilikuwa baraka kwa mwana wa kwanza. Baraka hii ilitoa mambo kwa mwana wa kwanza ambao haukuweza kutolewa kwa mtu mwingine yeyote.</w:t>
      </w:r>
    </w:p>
    <w:p>
      <w:pPr/>
      <w:r>
        <w:rPr>
          <w:lang w:val="sw_KE" w:bidi="sw_KE"/>
        </w:rPr>
      </w:r>
      <w:r>
        <w:rPr>
          <w:lang w:val="sw_KE" w:bidi="sw_KE"/>
        </w:rPr>
        <w:t>Isaka anampa Esau baraka. Baraka hii ni karibu kinyume cha baraka iliyotolewa kwa Yakobo.</w:t>
      </w:r>
    </w:p>
    <w:p>
      <w:pPr/>
      <w:r>
        <w:rPr>
          <w:lang w:val="sw_KE" w:bidi="sw_KE"/>
        </w:rPr>
      </w:r>
      <w:r>
        <w:rPr>
          <w:lang w:val="sw_KE" w:bidi="sw_KE"/>
        </w:rPr>
        <w:t xml:space="preserve">"Kuishi mbali na utajiri wa dunia" kunamaanisha kwamba utaishi katika eneo lenye udongo duni ambalo halitazalisha mazao au nyasi nzuri kwa wanyama. "Mbali na umande wa mbinguni," ina maana kwamba hakutakuwa na maji mengi. Hapa neno "mbinguni" linamaanisha anga, na "umande" ni maji ambayo yanashughulikia ardhi kila usiku. Kwa Esau, umande hautafunika ardhi usiku. Esau "ataishi kwa upanga," ikimaanisha kwamba Esau atakuwa shujaa. Esau atamtumikia Yakobo mpaka Esau anaamua kuivunja nira kutoka kwa </w:t>
      </w:r>
      <w:r>
        <w:rPr>
          <w:b/>
          <w:lang w:val="sw_KE" w:bidi="sw_KE"/>
        </w:rPr>
        <w:t>shingo</w:t>
      </w:r>
      <w:r>
        <w:rPr>
          <w:lang w:val="sw_KE" w:bidi="sw_KE"/>
        </w:rPr>
        <w:t xml:space="preserve"> yake. Nira ni sala ya mbao ambayo inaunganisha ng'ombe wawili pamoja ili waweze kutembea pamoja ili kuteka kulima au gari. Tazama Faharasa Kuu kwa </w:t>
      </w:r>
      <w:r>
        <w:rPr>
          <w:lang w:val="sw_KE" w:bidi="sw_KE"/>
        </w:rPr>
        <w:t>mjadala</w:t>
      </w:r>
      <w:r>
        <w:rPr>
          <w:lang w:val="sw_KE" w:bidi="sw_KE"/>
        </w:rPr>
        <w:t xml:space="preserve"> wa nira.</w:t>
      </w:r>
    </w:p>
    <w:p>
      <w:pPr/>
      <w:r>
        <w:rPr>
          <w:lang w:val="sw_KE" w:bidi="sw_KE"/>
        </w:rPr>
      </w:r>
      <w:r>
        <w:rPr>
          <w:lang w:val="sw_KE" w:bidi="sw_KE"/>
        </w:rPr>
        <w:t xml:space="preserve">Onyesha picha ya </w:t>
      </w:r>
      <w:r>
        <w:rPr>
          <w:lang w:val="sw_KE" w:bidi="sw_KE"/>
        </w:rPr>
        <w:t>nira</w:t>
      </w:r>
      <w:r>
        <w:rPr>
          <w:lang w:val="sw_KE" w:bidi="sw_KE"/>
        </w:rPr>
        <w:t>.</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kifungu hiki kama kikundi kwa lugha yako.</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27:41–28:9</w:t>
      </w:r>
      <w:r>
        <w:rPr>
          <w:lang w:val="sw_KE" w:bidi="sw_KE"/>
        </w:rPr>
      </w:r>
    </w:p>
    <w:p>
      <w:pPr>
        <w:pStyle w:val="Heading3"/>
      </w:pPr>
      <w:r>
        <w:rPr>
          <w:lang w:val="sw_KE" w:bidi="sw_KE"/>
        </w:rPr>
        <w:t>Sikiliza na Moyo</w:t>
      </w:r>
    </w:p>
    <w:p>
      <w:pPr/>
      <w:r>
        <w:rPr>
          <w:lang w:val="sw_KE" w:bidi="sw_KE"/>
        </w:rPr>
      </w:r>
      <w:r>
        <w:rPr>
          <w:lang w:val="sw_KE" w:bidi="sw_KE"/>
        </w:rPr>
        <w:t>Sikiliza kitabu cha mwanzo 27:41–28:9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inaendelea hadithi ya wakati Yakobo aniba baraka kwa mwana wa kwanza. Simulizi hii inaelezea kile kinachotokea baada ya Isaka na Esau kutambua kwamba wamedanganywa. Hadithi ya Yakobo kuiba baraka ya Esau kama mwana wa kwanza ana matokeo. Simulizi hii ni maelezo ya simulizi ya kile kilichotokea baada ya Isaka kumpa Esau baraka ambayo aliahidi Esau umaskini, vita, na kumtumikia kaka yake, Yakobo.</w:t>
      </w:r>
    </w:p>
    <w:p>
      <w:pPr/>
      <w:r>
        <w:rPr>
          <w:lang w:val="sw_KE" w:bidi="sw_KE"/>
        </w:rPr>
      </w:r>
      <w:r>
        <w:rPr>
          <w:lang w:val="sw_KE" w:bidi="sw_KE"/>
        </w:rPr>
        <w:t>Esau alimchukia Yakobo kutoka kwa wakati kwamba Yakobo aliiba baraka. Esau alipanga jinsi ya kumwua Yakobo lakini aliamua angesubiri mpaka baada ya kifo cha Isaka. Esau alidhani kwamba Isaka angekufa hivi karibuni. Esau anasema, "Nitasubiri mpaka baada ya siku za kuomboleza kwa baba yangu wakati anakufa." Esau alikuwa akisema mambo haya kwa yeye mwenyewe. Hakuwa kuwaambia wengine mipango yake.</w:t>
      </w:r>
    </w:p>
    <w:p>
      <w:pPr/>
      <w:r>
        <w:rPr>
          <w:lang w:val="sw_KE" w:bidi="sw_KE"/>
        </w:rPr>
      </w:r>
      <w:r>
        <w:rPr>
          <w:lang w:val="sw_KE" w:bidi="sw_KE"/>
        </w:rPr>
        <w:t>Sitisha na mjadili kama kikundi: Vipi na wakati watu wanatafuta kisasi katika utamaduni wako? Simulia hadithi ya mtu ambaye anapanga kisasi lakini si kuzungumza kuhusu hilo kwa wengine. Unaelezea vipi kile mtu huyu anafikiri ya kufanya?</w:t>
      </w:r>
    </w:p>
    <w:p>
      <w:pPr/>
      <w:r>
        <w:rPr>
          <w:lang w:val="sw_KE" w:bidi="sw_KE"/>
        </w:rPr>
      </w:r>
      <w:r>
        <w:rPr>
          <w:lang w:val="sw_KE" w:bidi="sw_KE"/>
        </w:rPr>
        <w:t>Sitisha na mjadili kama kikundi: Ni desturi za kuomboleza za utamaduni wako? Unafanya nini wakati baba anakufa?</w:t>
      </w:r>
    </w:p>
    <w:p>
      <w:pPr/>
      <w:r>
        <w:rPr>
          <w:lang w:val="sw_KE" w:bidi="sw_KE"/>
        </w:rPr>
      </w:r>
      <w:r>
        <w:rPr>
          <w:lang w:val="sw_KE" w:bidi="sw_KE"/>
        </w:rPr>
        <w:t>Kwa namna fulani, Rebeka alisikia kuhusu mpango wa Esau. Hatujui jinsi aligundua. Rebeka alimtuma kwa Yakobo na kumwambia Yakobo kwamba Esau alikuwa akipanga kumwua. Rebeka alimwambia Yakobo kupata tayari na kukimbia au kukimbia. Maneno Rebeka anatumia yanafanya sauti kama Rebeka anataka Yakobo kuondoka mara moja. Yakobo haondoki mara moja.</w:t>
      </w:r>
    </w:p>
    <w:p>
      <w:pPr/>
      <w:r>
        <w:rPr>
          <w:lang w:val="sw_KE" w:bidi="sw_KE"/>
        </w:rPr>
      </w:r>
      <w:r>
        <w:rPr>
          <w:lang w:val="sw_KE" w:bidi="sw_KE"/>
        </w:rPr>
        <w:t>Rebeka anataka Yakobo kwenda kwa kaka yake. Ndugu ya Rebeka anaishi katika Haran. Haran ni mji iko katika kusini ya Uturuki ambapo Ibrahimu alikuwa anaishi wakati Mungu alimwambia Ibrahimu kwenda nchi ambayo Mungu angemwonyesha. Hii pia ni mji ambapo Rebeka aliishi na familia yake kabla ya kuoa Isaka. Ndugu ya Rebeka bado anaishi katika mji huu.</w:t>
      </w:r>
    </w:p>
    <w:p>
      <w:pPr/>
      <w:r>
        <w:rPr>
          <w:lang w:val="sw_KE" w:bidi="sw_KE"/>
        </w:rPr>
      </w:r>
      <w:r>
        <w:rPr>
          <w:lang w:val="sw_KE" w:bidi="sw_KE"/>
        </w:rPr>
        <w:t xml:space="preserve">Onyesha ramani ambayo ni pamoja </w:t>
      </w:r>
      <w:r>
        <w:rPr>
          <w:lang w:val="sw_KE" w:bidi="sw_KE"/>
        </w:rPr>
        <w:t>na Israeli wote hadi Kusini mwa Uturuki ambapo Haran iko</w:t>
      </w:r>
      <w:r>
        <w:rPr>
          <w:lang w:val="sw_KE" w:bidi="sw_KE"/>
        </w:rPr>
        <w:t>. Haran anapaswa kuwekwa alama kwenye ramani. Tumia ramani hii ili kufuata safari ya Yakobo.</w:t>
      </w:r>
    </w:p>
    <w:p>
      <w:pPr/>
      <w:r>
        <w:rPr>
          <w:lang w:val="sw_KE" w:bidi="sw_KE"/>
        </w:rPr>
      </w:r>
      <w:r>
        <w:rPr>
          <w:lang w:val="sw_KE" w:bidi="sw_KE"/>
        </w:rPr>
        <w:t>Rebeka anamwambia Yakobo kukaa na kaka yake katika Haran mpaka Esau ametuliza. Anasema, "Kwa nini ninapaswa kupoteza ninyi nyote wawili katika siku moja?" Hii ni swali ambalo hauhitaji jibu. Inaweza kutajwa kwa njia tofauti kama vile, "Sitaki kupoteza ninyi wawili katika siku moja."</w:t>
      </w:r>
    </w:p>
    <w:p>
      <w:pPr/>
      <w:r>
        <w:rPr>
          <w:lang w:val="sw_KE" w:bidi="sw_KE"/>
        </w:rPr>
      </w:r>
      <w:r>
        <w:rPr>
          <w:lang w:val="sw_KE" w:bidi="sw_KE"/>
        </w:rPr>
        <w:t>Sitisha na kujadili: Simulia hadithi fupi kuhusu mama ambaye ana wasiwasi kuhusu watoto wake. Anaogopa kupoteza yao kwa namna fulani. Anaelezea vipi kuhusu hofu yake na wasiwasi kwamba watoto wake watakufa? Hapa, Rebeka anauliza swali. Mama anazungumza vipi katika hadithi yako kuhusu hofu yake?</w:t>
      </w:r>
    </w:p>
    <w:p>
      <w:pPr/>
      <w:r>
        <w:rPr>
          <w:lang w:val="sw_KE" w:bidi="sw_KE"/>
        </w:rPr>
      </w:r>
      <w:r>
        <w:rPr>
          <w:lang w:val="sw_KE" w:bidi="sw_KE"/>
        </w:rPr>
        <w:t>Simulia hadithi fupi ya mwana ambaye ana hasira sana na ndugu. Zingatia maneno yaliyotumiwa ili kuelezea hasira na wakati mtu anaacha kuwa na hasira. Je, wanatumia picha yoyote ya neno kama "moto na hasira" na "baridi chini?"</w:t>
      </w:r>
    </w:p>
    <w:p>
      <w:pPr/>
      <w:r>
        <w:rPr>
          <w:lang w:val="sw_KE" w:bidi="sw_KE"/>
        </w:rPr>
      </w:r>
      <w:r>
        <w:rPr>
          <w:lang w:val="sw_KE" w:bidi="sw_KE"/>
        </w:rPr>
        <w:t>Ikiwa Esau angemwua Yakobo, basi Rebeka angepoteza wana wawili. Yakobo angekuwa wafu. Watu wangemwua Esau kwa sababu alimwua kaka yake, kulingana na sheria Mungu alimpa Nuhu baada ya mafuriko. Rebeka yuko tayari kumtuma Yakobo, mwana wake anayependa, mbali ili kuokoa maisha ya wana wake wawili.</w:t>
      </w:r>
    </w:p>
    <w:p>
      <w:pPr/>
      <w:r>
        <w:rPr>
          <w:lang w:val="sw_KE" w:bidi="sw_KE"/>
        </w:rPr>
      </w:r>
      <w:r>
        <w:rPr>
          <w:lang w:val="sw_KE" w:bidi="sw_KE"/>
        </w:rPr>
        <w:t>Rebeka kisha anaenda kwa Isaka. Rebeka hataja kwamba Esau anataka kumwua Yakobo. Badala yake, Rebeka analalamika kuhusu wake wa Esau. Esau ameoa 2 wanawake wa Hiti. Wangezingatiwa wake wa kigeni ingawa waliishi katika eneo sawa. Wahiti walikuwa uzao wa Kanaani, mjukuu ambaye Nuhu alilaani. Desturi zao wangekuwa tofauti na zile za Rebeka. Rebeka na Isaka hawapendi mabinti wao wa sheria. Kwa kuzungumza kuhusu mabinti mkwe, Rebeka anamshawishi Isaka kwamba Yakobo anapaswa kwenda kwa kaka ya Rebeka ili kutafuta mke mzuri kwa hiyo haoa wageni kama Esau alifanya.</w:t>
      </w:r>
    </w:p>
    <w:p>
      <w:pPr/>
      <w:r>
        <w:rPr>
          <w:lang w:val="sw_KE" w:bidi="sw_KE"/>
        </w:rPr>
      </w:r>
      <w:r>
        <w:rPr>
          <w:lang w:val="sw_KE" w:bidi="sw_KE"/>
        </w:rPr>
        <w:t>Jadili kama kikundi: Eleza uhusiano wa kawaida au wa kawaida kati ya mama mkwe na binti mkwe katika utamaduni wako. Ni nini kinatokea kama kuna migogoro kati yao?</w:t>
      </w:r>
    </w:p>
    <w:p>
      <w:pPr/>
      <w:r>
        <w:rPr>
          <w:lang w:val="sw_KE" w:bidi="sw_KE"/>
        </w:rPr>
      </w:r>
      <w:r>
        <w:rPr>
          <w:lang w:val="sw_KE" w:bidi="sw_KE"/>
        </w:rPr>
        <w:t>Isaka anakubali na Rebeka kwamba Yakobo hapaswi kuoa mwanamke wa kigeni wa ndani. Baba ya Rebeka, Bethueli, bado anaishi. Isaka anamwambia Yakobo kwenda kwa babu yake nyumba ya Bethueli. Ndugu ya Rebeka, Laban, anaishi na baba yake. Isaka anamwambia Yakobo kuoa mmoja wa mabinti wa mjomba wake wa Laban. Mjomba wa Yakobo Laban ni mjomba wake wa mama au kaka ya mama yake. Binti ya Laban angekuwa binamu wa kwanza wa Yakobo wa uzazi. Haran ni jina la mji ambapo wanaishi. Paddan-aram ni jina la eneo jirani.</w:t>
      </w:r>
    </w:p>
    <w:p>
      <w:pPr/>
      <w:r>
        <w:rPr>
          <w:lang w:val="sw_KE" w:bidi="sw_KE"/>
        </w:rPr>
      </w:r>
      <w:r>
        <w:rPr>
          <w:lang w:val="sw_KE" w:bidi="sw_KE"/>
        </w:rPr>
        <w:t xml:space="preserve">Onyesha ramani na </w:t>
      </w:r>
      <w:r>
        <w:rPr>
          <w:lang w:val="sw_KE" w:bidi="sw_KE"/>
        </w:rPr>
        <w:t>Paddan-Aram na Haran</w:t>
      </w:r>
      <w:r>
        <w:rPr>
          <w:lang w:val="sw_KE" w:bidi="sw_KE"/>
        </w:rPr>
        <w:t xml:space="preserve"> alama.</w:t>
      </w:r>
    </w:p>
    <w:p>
      <w:pPr/>
      <w:r>
        <w:rPr>
          <w:lang w:val="sw_KE" w:bidi="sw_KE"/>
        </w:rPr>
      </w:r>
      <w:r>
        <w:rPr>
          <w:lang w:val="sw_KE" w:bidi="sw_KE"/>
        </w:rPr>
        <w:t>Jadili kama timu: Kuwa na mtu anaelezea hadithi kuhusu familia yake ikiwa ni pamoja na jamaa kwenye upande wa mama yake na jamaa kwenye upande wa baba yake—wajomba wake, shangazi, binamu, babu na babu. Zingatia njia kila jamaa anaelezewa na nani unaweza kuoa katika familia hii.</w:t>
      </w:r>
    </w:p>
    <w:p>
      <w:pPr/>
      <w:r>
        <w:rPr>
          <w:lang w:val="sw_KE" w:bidi="sw_KE"/>
        </w:rPr>
      </w:r>
      <w:r>
        <w:rPr>
          <w:lang w:val="sw_KE" w:bidi="sw_KE"/>
        </w:rPr>
        <w:t>Kisha Isaka anampa Yakobo baraka nyingine. Baraka hii ilitumia baraka nyingi sawa ambazo Mungu alikuwa ameahidi Ibrahimu. Isaka anaomba kwa watoto wengi kwa Yakobo. Isaka anauliza kwamba uzao wa Yakobo wanaunda mataifa mengi tofauti. Isaka anamwomba Mungu kumpa Yakobo baraka sawa ambazo zilitolewa kwa Ibrahimu. Hatimaye, Isaka anauliza kwamba Yakobo anamiliki nchi ambayo iliahidiwa kwa Ibrahimu, ambayo ni ambapo Isaka na familia yake bado wanaishi kama wageni.</w:t>
      </w:r>
    </w:p>
    <w:p>
      <w:pPr/>
      <w:r>
        <w:rPr>
          <w:lang w:val="sw_KE" w:bidi="sw_KE"/>
        </w:rPr>
      </w:r>
      <w:r>
        <w:rPr>
          <w:lang w:val="sw_KE" w:bidi="sw_KE"/>
        </w:rPr>
        <w:t>Sitisha na mjadili kama kikundi: Ni nini kinatokea kati ya baba na mwana wakati mwana anaondoka nyumbani kwa kipindi cha muda? Ni aina gani za mambo baba anasema kwa mwana kabla ya kuondoka?</w:t>
      </w:r>
    </w:p>
    <w:p>
      <w:pPr/>
      <w:r>
        <w:rPr>
          <w:lang w:val="sw_KE" w:bidi="sw_KE"/>
        </w:rPr>
      </w:r>
      <w:r>
        <w:rPr>
          <w:lang w:val="sw_KE" w:bidi="sw_KE"/>
        </w:rPr>
        <w:t>Yakobo aliondoka kwa Paddan-aram baada ya kupokea baraka hii.</w:t>
      </w:r>
    </w:p>
    <w:p>
      <w:pPr/>
      <w:r>
        <w:rPr>
          <w:lang w:val="sw_KE" w:bidi="sw_KE"/>
        </w:rPr>
      </w:r>
      <w:r>
        <w:rPr>
          <w:lang w:val="sw_KE" w:bidi="sw_KE"/>
        </w:rPr>
        <w:t>Esau alijua kwamba Isaka alikuwa amempa Yakobo baraka nyingine na kwamba Isaka alikuwa amemtuma Yakobo kwa Paddan-aram ili kupata mke. Esau alijua kwamba Isaka alikuwa amesema kwa Yakobo, "Usioa mwanamke wa Kanaani." Esau alijua kwamba Yakobo alikuwa amemtii Isaka na kwenda Paddan-aram. Esau hatimaye alielewa kwamba Isaka na Rebeka hawakupenda wake wa Kanaani. Kwa hivyo, Esau alikwenda kwa mjomba wake familia ya Ishmaeli na kuchagua mke. Ishmaeli ni mwana mkubwa wa Ibrahimu na mama yake alikuwa mtumishi wa Sarah Hagar. Esau alioa binamu yake. Esau sasa ana wake 3. Hakuna dalili kwamba Esau alimwuliza Isaka au Rebeka kabla ya kuoa binamu yake.</w:t>
      </w:r>
    </w:p>
    <w:p>
      <w:pPr/>
      <w:r>
        <w:rPr>
          <w:lang w:val="sw_KE" w:bidi="sw_KE"/>
        </w:rPr>
      </w:r>
      <w:r>
        <w:rPr>
          <w:lang w:val="sw_KE" w:bidi="sw_KE"/>
        </w:rPr>
        <w:t xml:space="preserve">Onyesha </w:t>
      </w:r>
      <w:r>
        <w:rPr>
          <w:lang w:val="sw_KE" w:bidi="sw_KE"/>
        </w:rPr>
        <w:t>mti wa familia kuchora</w:t>
      </w:r>
      <w:r>
        <w:rPr>
          <w:lang w:val="sw_KE" w:bidi="sw_KE"/>
        </w:rPr>
        <w:t>. Anzisha mti wa familia na baba ya Ibrahimu, Terah. Mti huu ungeonyesha uzao wa Terah. Timu inapaswa kuwa na uwezo wa kuona uhusiano wa Ibrahimu na Sarah, uhusiano wa Isaka na Rebeka, uhusiano wa Esau na binti ya Ishmaeli, na uhusiano wa Yakobo na wake. Ikiwa mchoro haifanyi kazi, unaweza kutumia vitu ili kuwakilisha watu au kuwa na washiriki wa timu kusimama ili kuwakilisha kila mmoja wa watu. Sitisha na kuteka au igiza mti wa familia kuonyesha uzao wote wa Terah, baba ya Ibrahimu kupitia Yakobo na Esau. Aidha Tumia vitu ili kuwakilisha watu au kuwa na washiriki wa timu kusimama katika maeneo yao. Unaweza kisha kuona jinsi Ibrahimu na Sarah walikuwa kuhusiana, jinsi Isaka na Rebeka walikuwa kuhusiana, jinsi Yakobo atakuwa kuhusiana na mke wake na uhusiano wa Esau na binti ya Ishmaeli. Tumia majina sahihi katika lugha yako kwa babu, mjomba na binamu.</w:t>
      </w:r>
    </w:p>
    <w:p>
      <w:pPr/>
      <w:r>
        <w:rPr>
          <w:lang w:val="sw_KE" w:bidi="sw_KE"/>
        </w:rPr>
      </w:r>
      <w:r>
        <w:rPr>
          <w:lang w:val="sw_KE" w:bidi="sw_KE"/>
        </w:rPr>
        <w:t>Jadili kama timu: Unafundisha vipi watoto wako kuhusu mahusiano ya familia?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Esau anapanga njama wakati kumwua Yakobo.</w:t>
      </w:r>
    </w:p>
    <w:p>
      <w:pPr/>
      <w:r>
        <w:rPr>
          <w:lang w:val="sw_KE" w:bidi="sw_KE"/>
        </w:rPr>
      </w:r>
      <w:r>
        <w:rPr>
          <w:b/>
          <w:lang w:val="sw_KE" w:bidi="sw_KE"/>
        </w:rPr>
        <w:t>Tukio la pili:</w:t>
      </w:r>
      <w:r>
        <w:rPr>
          <w:lang w:val="sw_KE" w:bidi="sw_KE"/>
        </w:rPr>
        <w:t xml:space="preserve"> Rebeka anajifunza kuhusu njama ya Esau na anamwambia Yakobo kukimbia nyumba ya kaka yake.</w:t>
      </w:r>
    </w:p>
    <w:p>
      <w:pPr/>
      <w:r>
        <w:rPr>
          <w:lang w:val="sw_KE" w:bidi="sw_KE"/>
        </w:rPr>
      </w:r>
      <w:r>
        <w:rPr>
          <w:b/>
          <w:lang w:val="sw_KE" w:bidi="sw_KE"/>
        </w:rPr>
        <w:t>Tukio la tatu:</w:t>
      </w:r>
      <w:r>
        <w:rPr>
          <w:lang w:val="sw_KE" w:bidi="sw_KE"/>
        </w:rPr>
        <w:t xml:space="preserve"> Rebeka anazungumza na Isaka kuhusu kumtuma Yakobo ili kumtafuta mke kutoka kwa familia yake.</w:t>
      </w:r>
    </w:p>
    <w:p>
      <w:pPr/>
      <w:r>
        <w:rPr>
          <w:lang w:val="sw_KE" w:bidi="sw_KE"/>
        </w:rPr>
      </w:r>
      <w:r>
        <w:rPr>
          <w:b/>
          <w:lang w:val="sw_KE" w:bidi="sw_KE"/>
        </w:rPr>
        <w:t>Tukio la nne:</w:t>
      </w:r>
      <w:r>
        <w:rPr>
          <w:lang w:val="sw_KE" w:bidi="sw_KE"/>
        </w:rPr>
        <w:t xml:space="preserve"> Isaka anamwita Yakobo kuja. Isaka anambariki Yakobo na kumtuma kaskazini kwa familia ya Rebeka ili kupata mke.</w:t>
      </w:r>
    </w:p>
    <w:p>
      <w:pPr/>
      <w:r>
        <w:rPr>
          <w:lang w:val="sw_KE" w:bidi="sw_KE"/>
        </w:rPr>
      </w:r>
      <w:r>
        <w:rPr>
          <w:b/>
          <w:lang w:val="sw_KE" w:bidi="sw_KE"/>
        </w:rPr>
        <w:t>Tukio la tano:</w:t>
      </w:r>
      <w:r>
        <w:rPr>
          <w:lang w:val="sw_KE" w:bidi="sw_KE"/>
        </w:rPr>
        <w:t xml:space="preserve"> Esau anasikia kuhusu Isaka kumwambia Yakobo kuenda kwa mjomba wake ili kupata mke. Esau hatimaye anatambua wazazi wake hawapendi wake zake. Esau anaenda kwa mjomba wake Ishmaeli na anamchukua mmoja wa binamu zake kama mke.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Wake wa Esau wahiti</w:t>
      </w:r>
    </w:p>
    <w:p>
      <w:pPr>
        <w:pStyle w:val="ListBullet"/>
        <w:spacing w:line="240" w:lineRule="auto"/>
        <w:ind w:left="720"/>
      </w:pPr>
      <w:r>
        <w:rPr>
          <w:lang w:val="sw_KE" w:bidi="sw_KE"/>
        </w:rPr>
      </w:r>
      <w:r>
        <w:rPr>
          <w:lang w:val="sw_KE" w:bidi="sw_KE"/>
        </w:rPr>
        <w:t>Baba wa Rebeka, Bethueli, na kaka wa Rebeka, Labani, wanatajwa.</w:t>
      </w:r>
    </w:p>
    <w:p>
      <w:pPr>
        <w:pStyle w:val="ListBullet"/>
        <w:spacing w:line="240" w:lineRule="auto"/>
        <w:ind w:left="720"/>
      </w:pPr>
      <w:r>
        <w:rPr>
          <w:lang w:val="sw_KE" w:bidi="sw_KE"/>
        </w:rPr>
      </w:r>
      <w:r>
        <w:rPr>
          <w:lang w:val="sw_KE" w:bidi="sw_KE"/>
        </w:rPr>
        <w:t>Mke mpya wa Esau, Mahalath, binti wa Ishmaeli.</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Kabla ya kuanza kuigiza hadithi, hakikisha kwamba una utaratibu sahihi wa matukio.</w:t>
      </w:r>
    </w:p>
    <w:p>
      <w:pPr/>
      <w:r>
        <w:rPr>
          <w:lang w:val="sw_KE" w:bidi="sw_KE"/>
        </w:rPr>
      </w:r>
      <w:r>
        <w:rPr>
          <w:lang w:val="sw_KE" w:bidi="sw_KE"/>
        </w:rPr>
        <w:t>Esau anamchukia Yakobo na anapanga kumwua Yakobo. Rebeka anagundua kile Esau anapanga kufanya na anamwambia Yakobo kuamka na kukimbia mara moja kwa familia ya Rebeka katika Haran. Yakobo haondoki mara moja. Yakobo anabaki wakati Rebeka anaenda na kuzungumza na Isaka. Kisha Isaka anamwita Yakobo na anamwambia Yakobo kuenda familia ya Rebeka na kuoa binamu wake. Isaka anambariki Yakobo na Yakobo anaondoka. Esau anagundua kwamba Yakobo ameondoka. Esau anatambua hatimaye kwamba Rebeka na Isaka hawapendi wake zake wa Hiti. Esau anaenda kwa mjomba wake Ishmaeli na anaoa mmoja wa mabinti wa Ishmaeli.</w:t>
      </w:r>
    </w:p>
    <w:p>
      <w:pPr/>
      <w:r>
        <w:rPr>
          <w:lang w:val="sw_KE" w:bidi="sw_KE"/>
        </w:rPr>
      </w:r>
      <w:r>
        <w:rPr>
          <w:lang w:val="sw_KE" w:bidi="sw_KE"/>
        </w:rPr>
        <w:t>Katika tukio la kwanza, Esau anamchukia Yakobo kwa sababu Yakobo ameiba baraka kwa mwana wa kwanza. Esau anapanga njama kumwua Yakobo baada ya Isaka kufariki na wakati wa kuomboleza umemaliza. Esau hamwambii mtu yeyote kuhusu mipango hii. Esau anafikiri ya kufanya hii au kuzungumza na yeye mwenyewe. Hakuna mtu anazungumza katika tukio hili.</w:t>
      </w:r>
    </w:p>
    <w:p>
      <w:pPr/>
      <w:r>
        <w:rPr>
          <w:lang w:val="sw_KE" w:bidi="sw_KE"/>
        </w:rPr>
      </w:r>
      <w:r>
        <w:rPr>
          <w:lang w:val="sw_KE" w:bidi="sw_KE"/>
        </w:rPr>
        <w:t>Katika tukio la pili, Rebeka anajua kile Esau anapanga kufanya. Hatujui jinsi alijifunza kuhusu njama hii. Rebeka anatuma kwa Yakobo na anamwambia njama. Rebeka anamwambia Yakobo kukaa tayari na kuutoroka mji wa Haran. Ndugu ya Rebeka Laban anaishi katika Haran. Rebeka anataka Yakobo kukaa na Laban mpaka Esau anapopoa au kutokua na hasira tena ya kumpelekea kuua. Rebeka hataki Yakobo kwenda kwa muda mrefu. Rebeka anapanga kumwita Yakobo wakati ni salama kwa Yakobo kurudi. Rebeka anamtuma Yakobo kuondoka ili kuokoa maisha ya wana wake wawili. Ikiwa Esau anamwua Yakobo, Esau ni lazima pia kufa.</w:t>
      </w:r>
    </w:p>
    <w:p>
      <w:pPr/>
      <w:r>
        <w:rPr>
          <w:lang w:val="sw_KE" w:bidi="sw_KE"/>
        </w:rPr>
      </w:r>
      <w:r>
        <w:rPr>
          <w:lang w:val="sw_KE" w:bidi="sw_KE"/>
        </w:rPr>
        <w:t>Katika tukio la tatu, Rebeka anaenda kwa Isaka. Rebeka hamwambii Isaka kuhusu mipango ya Esau kumwua Yakobo. Badala yake, Rebeka analalamika kuhusu wake wa Esau. Rebeka anasema, "Afadhali ningekufa kuliko kuwa na Yakobo akimuoa mmoja wao." Rebeka anazungumza kuhusu wanawake wa ndani au wa Hiti. Rebeka anaonekana kumshawishi Isaka kufanya kitu kuhusu ndoa ya Yakobo.</w:t>
      </w:r>
    </w:p>
    <w:p>
      <w:pPr/>
      <w:r>
        <w:rPr>
          <w:lang w:val="sw_KE" w:bidi="sw_KE"/>
        </w:rPr>
      </w:r>
      <w:r>
        <w:rPr>
          <w:lang w:val="sw_KE" w:bidi="sw_KE"/>
        </w:rPr>
        <w:t>Katika tukio la nne, Isaka anamwita Yakobo. Wakati Yakobo anakuja katika hema, Isaka anampa Yakobo baraka nyingine. Isaka anamwambia Yakobo kuoa mwanamke wa Mkanaani wa ndani. Badala yake, Isaka anasema kwa Yakobo kuenda kwenye familia ya Rebeka. Baba ya Rebeka Bethueli bado yuko hai. Yakobo anapaswa kuishi na Bethueli. Laban, kaka ya Rebeka anaishi pale na ana mabinti. Isaka anataka Yakobo kuoa mmoja wa mabinti hawa. Hii ingekuwa binamu yake wa kwanza wa mama—binti ya kaka ya mama yake. Bethueli ni babu upande wa mama ya Yakobo na Laban ni mjomba upande wa mama ya Yakobo. Baada ya maelekezo haya kuhusu ndoa, Isaka tena anambariki Yakobo. Wakati huu, baraka ni pamoja na baraka nyingi ambayo Mungu alikuwa ametoa kwa Ibrahimu. Kisha Isaka akamtuma Yakobo aende zake na Yakobo akaondoka.</w:t>
      </w:r>
    </w:p>
    <w:p>
      <w:pPr/>
      <w:r>
        <w:rPr>
          <w:lang w:val="sw_KE" w:bidi="sw_KE"/>
        </w:rPr>
      </w:r>
      <w:r>
        <w:rPr>
          <w:lang w:val="sw_KE" w:bidi="sw_KE"/>
        </w:rPr>
        <w:t>Kagua picha ya mti wa familia. Ongea kuhusu jamaa na cheo sahihi kwa kila mjomba na kila babu. Hii inapaswa kukusaidia kuamua masharti sahihi ya familia kwa Bethueli, Laban, na mabinti wa Laban, na pia kwa Ishmaeli na binti ya Ishmaeli.</w:t>
      </w:r>
    </w:p>
    <w:p>
      <w:pPr/>
      <w:r>
        <w:rPr>
          <w:lang w:val="sw_KE" w:bidi="sw_KE"/>
        </w:rPr>
      </w:r>
      <w:r>
        <w:rPr>
          <w:lang w:val="sw_KE" w:bidi="sw_KE"/>
        </w:rPr>
        <w:t>Katika tukio la tano, Esau anajua kwamba Isaka amemtuma Yakobo ili kupata mke kutoka kwa familia ya Rebeka. Esau anajua kwamba Isaka amempa Yakobo baraka nyingine. Esau anajua kwamba Isaka haswa alimwambia Yakobo kuoa mwanamke wa Mkanaani. Wake wa Esau wa Hiti walikuwa Wakanaani. Esau hatimaye anaelewa kwamba Isaka na Rebeka hawafurahi na wake wa Esau. Esau anaenda kwa mjomba wake Ishmaeli na anaoa mmoja wa mabinti wa Ishmaeli. Ishmaeli ni mwana wa kwanza wa Ibrahimu na mama ya Ishmaeli ni Hagar, mtumishi wa Sarah, mama ya Isaka. Esau hamwambii Isaka na Rebeka kwamba anaenda kuoa binamu huyu. Esau sasa ana wake 3. Wawili kati yao ni wanawake wa Hiti na wa tatu ni binti ya Ishmaeli.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Rebeka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Wake wa Esau wahiti</w:t>
      </w:r>
    </w:p>
    <w:p>
      <w:pPr>
        <w:pStyle w:val="ListBullet"/>
        <w:spacing w:line="240" w:lineRule="auto"/>
        <w:ind w:left="720"/>
      </w:pPr>
      <w:r>
        <w:rPr>
          <w:lang w:val="sw_KE" w:bidi="sw_KE"/>
        </w:rPr>
      </w:r>
      <w:r>
        <w:rPr>
          <w:lang w:val="sw_KE" w:bidi="sw_KE"/>
        </w:rPr>
        <w:t>Baba wa Rebeka, Bethueli, na kaka wa Rebeka, Labani, wanatajwa.</w:t>
      </w:r>
    </w:p>
    <w:p>
      <w:pPr>
        <w:pStyle w:val="ListBullet"/>
        <w:spacing w:line="240" w:lineRule="auto"/>
        <w:ind w:left="720"/>
      </w:pPr>
      <w:r>
        <w:rPr>
          <w:lang w:val="sw_KE" w:bidi="sw_KE"/>
        </w:rPr>
      </w:r>
      <w:r>
        <w:rPr>
          <w:lang w:val="sw_KE" w:bidi="sw_KE"/>
        </w:rPr>
        <w:t>Mke mpya wa Esau, Mahalath, binti wa Ishmaeli.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igize na usirukwe.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kitendo: Muulize mwigizaji anayeigiza moja ya majukumu, "Unahisi vipi?" Unaweza kusikia majibu tofauti. Anzisha tena igizo.</w:t>
      </w:r>
    </w:p>
    <w:p>
      <w:pPr/>
      <w:r>
        <w:rPr>
          <w:lang w:val="sw_KE" w:bidi="sw_KE"/>
        </w:rPr>
      </w:r>
      <w:r>
        <w:rPr>
          <w:lang w:val="sw_KE" w:bidi="sw_KE"/>
        </w:rPr>
        <w:t>Katika tukio la kwanza, Esau anamchukia Yakobo kwa sababu Yakobo ameiba baraka kwa mwana wa kwanza. Esau anapanga kumwua Hata hivyo, Esau anapanga kusubiri mpaka baada ya Isaka kufa na wakati wa kuomboleza unamalizika.</w:t>
      </w:r>
    </w:p>
    <w:p>
      <w:pPr/>
      <w:r>
        <w:rPr>
          <w:lang w:val="sw_KE" w:bidi="sw_KE"/>
        </w:rPr>
      </w:r>
      <w:r>
        <w:rPr>
          <w:lang w:val="sw_KE" w:bidi="sw_KE"/>
        </w:rPr>
        <w:t>Sitisha kitendo: Muulize Esau, "Kwa nini unataka kumwua Yakobo?" Unaweza kusikia, "Kwa sababu ni mdanganyifu. Aliiba haki yangu ya urithi na sasa ameiba baraka yangu. Hastahili kuishi." Muulize Esau, "Ni vipi kumuua Yakobo kukufanya uhisi bora?" Unaweza kusikia, "Sitalazimika kumwona kila siku na kukumbushwa kwamba ana kile ni changu. Kama amekufa, ninapata haki yangu ya kwanza na baraka yangu kurudishwa. Watalazimika kuniheshimu wakati huo." Anzisha tena igizo.</w:t>
      </w:r>
    </w:p>
    <w:p>
      <w:pPr/>
      <w:r>
        <w:rPr>
          <w:lang w:val="sw_KE" w:bidi="sw_KE"/>
        </w:rPr>
      </w:r>
      <w:r>
        <w:rPr>
          <w:lang w:val="sw_KE" w:bidi="sw_KE"/>
        </w:rPr>
        <w:t>Katika tukio la pili, Rebeka anajua kile Esau anapanga kufanya. Rebeka anamwendea Yakobo na kumwambia. Rebeka anamwambia Yakobo kuamka na kuondoka mara moja na kwenda kwa kaka wa Rebeka katika Haran. Yakobo atakaa pale mpaka Esau asiwe tena na nia ya kumwua Yakobo. Rebeka atatuma ujumbe kwa Yakobo wakati ni salama kurudi. Rebeka anasema hii ni ili kuokoa maisha ya wanawe wawili.</w:t>
      </w:r>
    </w:p>
    <w:p>
      <w:pPr/>
      <w:r>
        <w:rPr>
          <w:lang w:val="sw_KE" w:bidi="sw_KE"/>
        </w:rPr>
      </w:r>
      <w:r>
        <w:rPr>
          <w:lang w:val="sw_KE" w:bidi="sw_KE"/>
        </w:rPr>
        <w:t>Sitisha kitendo: Muulize Rebeka, "Unahisi vipi kuhusu Yakobo kwenda mbali sana?" Unaweza kusikia, "Sitaki aende mbali sana lakini ni bora kuliko kumpoteza. Sitaki mwana wangu Esau kumuua na kisha Esau angehitajika kufa pia. Hii ni bora." Muulize Yakobo, "Unahisi vipi sasa kwamba una baraka lakini ni lazima kuacha familia yako?" Unaweza kusikia, "Ni bora kuwa na baraka. Esau hastahili baraka au haki ya kwanza. Ninapaswa kuwa nayo. Kama hii ni nini ninapaswa kufanya ili kuwa na baraka, basi nitafanya hivyo." Anzisha tena igizo.</w:t>
      </w:r>
    </w:p>
    <w:p>
      <w:pPr/>
      <w:r>
        <w:rPr>
          <w:lang w:val="sw_KE" w:bidi="sw_KE"/>
        </w:rPr>
      </w:r>
      <w:r>
        <w:rPr>
          <w:lang w:val="sw_KE" w:bidi="sw_KE"/>
        </w:rPr>
        <w:t>Katika tukio la tatu, Rebeka anamwendea Isaka na analalamika kuhusu wake za Esau. Analeta uwezekano wa Yakobo kuoa mmoja wa wanawake wa Wahiti.</w:t>
      </w:r>
    </w:p>
    <w:p>
      <w:pPr/>
      <w:r>
        <w:rPr>
          <w:lang w:val="sw_KE" w:bidi="sw_KE"/>
        </w:rPr>
      </w:r>
      <w:r>
        <w:rPr>
          <w:lang w:val="sw_KE" w:bidi="sw_KE"/>
        </w:rPr>
        <w:t>Sitisha kitendo: Muulize Rebeka, "Kwa nini unazungumza kuhusu wake sasa?" Unaweza kusikia, "Hii ni njia bora ya kumshawishi Isaka kumtuma Yakobo mbali. Ninataka Isaka kumtuma Yakobo mbali badala ya Yakobo kukimbia. Muulize Isaka, "Ulihisi vipi wakati Rebeka alitaja uwezekano wa Yakobo kuoa mwanamke wa Hiti?" Unaweza kusikia, "Nilihisi hofu kwa mwana wangu. Sitaki aoe mmoja wa wanawake hawa wa kigeni na kuleta ibada ya sanamu na njia nyingine za kigeni katika familia. Ninataka Yakobo kuongoza familia hii kama baba yangu Ibrahimu angetaka." Anzisha tena igizo.</w:t>
      </w:r>
    </w:p>
    <w:p>
      <w:pPr/>
      <w:r>
        <w:rPr>
          <w:lang w:val="sw_KE" w:bidi="sw_KE"/>
        </w:rPr>
      </w:r>
      <w:r>
        <w:rPr>
          <w:lang w:val="sw_KE" w:bidi="sw_KE"/>
        </w:rPr>
        <w:t>Katika tukio la nne, Isaka anamwita Yakobo. Wakati Yakobo anawasili, Isaka anambariki na kisha anamwambia Yakobo asioe mwanamke Mkanaani. Badala yake, Yakobo aende Harani ili kuishi na Bethueli, baba ya Rebeka. Kaka yake Rebeka, Labani, ana mabinti kadhaa. Yakobo ni kuoa kutoka kwa mabinti hawa. Kisha Isaka anambariki Yakobo tena. Wakati huu baraka ina vipengele vingi ambavyo Mungu alitumia wakati Mungu alimbariki Ibrahimu. Baada ya baraka, Yakobo aliondoka ili kwenda kwa familia ya Rebeka.</w:t>
      </w:r>
    </w:p>
    <w:p>
      <w:pPr/>
      <w:r>
        <w:rPr>
          <w:lang w:val="sw_KE" w:bidi="sw_KE"/>
        </w:rPr>
      </w:r>
      <w:r>
        <w:rPr>
          <w:lang w:val="sw_KE" w:bidi="sw_KE"/>
        </w:rPr>
        <w:t>Sitisha kitendo: Muulize Isaka, "Ulihisi vipi wakati ulikuwa ukimbariki Yakobo?" Unaweza kusikia, "Nilihisi vizuri. Nilijua nilikuwa nikimbariki Yakobo na nilijua kwamba Yakobo angeiongoza familia baada ya kuondoka. Ninafurahi kwamba niliweza kumbariki Yakobo hivi." Muulize Yakobo, "Ilihisi vipi kupokea baraka hii ambayo ilitengwa kwa ajili yako, Yakobo?" Unaweza kusikia, "Ilihisi vizuri sana. Najua kwamba baraka hii ilikusudiwa kwa ajili yangu. Najua baraka ambayo babu yangu, Ibrahimu, alipokea kutoka kwa Mungu. Ninafurahi sana baba yangu aliniambia vivyo hivyo." Anzisha tena igizo.</w:t>
      </w:r>
    </w:p>
    <w:p>
      <w:pPr/>
      <w:r>
        <w:rPr>
          <w:lang w:val="sw_KE" w:bidi="sw_KE"/>
        </w:rPr>
      </w:r>
      <w:r>
        <w:rPr>
          <w:lang w:val="sw_KE" w:bidi="sw_KE"/>
        </w:rPr>
        <w:t>Katika tukio la tano, Esau anajua kwamba Isaka amembariki Yakobo na kumtuma ili kupata mke kati ya familia ya Rebeka.</w:t>
      </w:r>
    </w:p>
    <w:p>
      <w:pPr/>
      <w:r>
        <w:rPr>
          <w:lang w:val="sw_KE" w:bidi="sw_KE"/>
        </w:rPr>
      </w:r>
      <w:r>
        <w:rPr>
          <w:lang w:val="sw_KE" w:bidi="sw_KE"/>
        </w:rPr>
        <w:t>Sitisha kitendo: Muulize Esau, "Unahisi vipi sasa?" Unaweza kusikia, "Bado ninakasirika sana! Ni vipi Yakobo kuthubutu kuiba kutoka kwangu kama hii. Sasa amebarikiwa tena na kutumwa ili kupata mke. Kwa nini wanampenda zaidi kuliko mimi?" Anzisha tena igizo.</w:t>
      </w:r>
    </w:p>
    <w:p>
      <w:pPr/>
      <w:r>
        <w:rPr>
          <w:lang w:val="sw_KE" w:bidi="sw_KE"/>
        </w:rPr>
      </w:r>
      <w:r>
        <w:rPr>
          <w:lang w:val="sw_KE" w:bidi="sw_KE"/>
        </w:rPr>
        <w:t>Esau anatambua hatimaye kwamba Rebeka na Isaka hawapendi wake zake wa Hiti. Esau anamwendea Ishmaeli, mwana mkubwa wa Ibrahimu na anamwoa mmoja wa binti zake. Esau hamwambie Rebeka na Isaka kwamba anaenda kuoa mmoja wa binamu zake.</w:t>
      </w:r>
    </w:p>
    <w:p>
      <w:pPr/>
      <w:r>
        <w:rPr>
          <w:lang w:val="sw_KE" w:bidi="sw_KE"/>
        </w:rPr>
      </w:r>
      <w:r>
        <w:rPr>
          <w:lang w:val="sw_KE" w:bidi="sw_KE"/>
        </w:rPr>
        <w:t>Sitisha kitendo: Muulize Esau, "Kwa nini umeoa mmoja wa binti za Ishmaeli?" Unaweza kusikia, "Wazazi wangu hawapendi wake zangu. Nilitaka kuwapendeza kwa kumchagua jamaa. Watafurahi kwa sababu babu yake ni Ibrahimu." Muulize Rebeka, "Unahisi vipi kuhusu binti mkwe wako mpya?" Unaweza kusikia, "Najua Esau alikuwa akijaribu kutupendeza. Kwa nini hakuuliza maoni yangu?" Au, "Angalau, anamwamini Mungu. Hilo ni kitu cha kushukuru."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Esau anamchukia Yakobo kwa sababu Yakobo aliiba </w:t>
      </w:r>
      <w:r>
        <w:rPr>
          <w:b/>
          <w:lang w:val="sw_KE" w:bidi="sw_KE"/>
        </w:rPr>
        <w:t>baraka</w:t>
      </w:r>
      <w:r>
        <w:rPr>
          <w:lang w:val="sw_KE" w:bidi="sw_KE"/>
        </w:rPr>
        <w:t xml:space="preserve">. Tumia neno lile la baraka ambalo umetumia katika vifungu vya vingine. </w:t>
      </w:r>
      <w:r>
        <w:rPr>
          <w:lang w:val="sw_KE" w:bidi="sw_KE"/>
        </w:rPr>
        <w:t>Baraka</w:t>
      </w:r>
      <w:r>
        <w:rPr>
          <w:lang w:val="sw_KE" w:bidi="sw_KE"/>
        </w:rPr>
        <w:t xml:space="preserve"> inajadiliwa katika Faharasa Kuu. Esau anapanga kusubiri mpaka Isaka anakufa na kisha baada ya wakati wa </w:t>
      </w:r>
      <w:r>
        <w:rPr>
          <w:b/>
          <w:lang w:val="sw_KE" w:bidi="sw_KE"/>
        </w:rPr>
        <w:t>kuomboleza</w:t>
      </w:r>
      <w:r>
        <w:rPr>
          <w:lang w:val="sw_KE" w:bidi="sw_KE"/>
        </w:rPr>
        <w:t>, Esau atamwua Yakobo. Kuomboleza inarejelea wakati maalum baada ya kifo cha mtu na shughuli ambazo wale ambao wanahuzunika kifo kwa kawaida wanafanya. Utamaduni una desturi maalum za kuomboleza na katika nyakati za zamani, hizi ni pamoja na kulia, kupasua mavazi ya mtu na kuvaa nyenzo maalum inayoitwa kitambaa cha magunia. Kuomboleza ilidumu kwa wakati maalum, kama vile siku 7. Esau anapanga kusubiri mpaka wakati huu umemaliza kabla ya kumwua Yakobo.</w:t>
      </w:r>
    </w:p>
    <w:p>
      <w:pPr/>
      <w:r>
        <w:rPr>
          <w:lang w:val="sw_KE" w:bidi="sw_KE"/>
        </w:rPr>
      </w:r>
      <w:r>
        <w:rPr>
          <w:lang w:val="sw_KE" w:bidi="sw_KE"/>
        </w:rPr>
        <w:t>Esau alikuwa akipanga njama hii yote kwa yeye mwenyewe, au katika akili yake. Alikuwa anafikiri kuhusu hilo. Hakuwa akizungumza kuhusu hilo kwa wengine. Hii si kitu cha msukumo au kufanywa bila kufikiria. Esau anafanya mpango kwa kitu cha kufanya katika siku zijazo.</w:t>
      </w:r>
    </w:p>
    <w:p>
      <w:pPr/>
      <w:r>
        <w:rPr>
          <w:lang w:val="sw_KE" w:bidi="sw_KE"/>
        </w:rPr>
      </w:r>
      <w:r>
        <w:rPr>
          <w:lang w:val="sw_KE" w:bidi="sw_KE"/>
        </w:rPr>
        <w:t xml:space="preserve">Rebeka anamwambia Yakobo kukaa huko mpaka Esau </w:t>
      </w:r>
      <w:r>
        <w:rPr>
          <w:b/>
          <w:lang w:val="sw_KE" w:bidi="sw_KE"/>
        </w:rPr>
        <w:t>amepooza</w:t>
      </w:r>
      <w:r>
        <w:rPr>
          <w:lang w:val="sw_KE" w:bidi="sw_KE"/>
        </w:rPr>
        <w:t xml:space="preserve">. Esau anakasirika sana au </w:t>
      </w:r>
      <w:r>
        <w:rPr>
          <w:b/>
          <w:lang w:val="sw_KE" w:bidi="sw_KE"/>
        </w:rPr>
        <w:t>moto na hasira</w:t>
      </w:r>
      <w:r>
        <w:rPr>
          <w:lang w:val="sw_KE" w:bidi="sw_KE"/>
        </w:rPr>
        <w:t>. "Baridi" ina maana kwamba Esau hangekasirika tena sana. Esau angekuwa katika sura ya busara ya akili. Esau would calm down. Esau bado angeweza kukasirika au kumchukia Yakobo lakini Esau hangeweza tena kupanga kutafuta kisasi au kumwua Yakobo. Wakati huo, itakuwa salama kwa Yakobo kurudi.</w:t>
      </w:r>
    </w:p>
    <w:p>
      <w:pPr/>
      <w:r>
        <w:rPr>
          <w:lang w:val="sw_KE" w:bidi="sw_KE"/>
        </w:rPr>
      </w:r>
      <w:r>
        <w:rPr>
          <w:lang w:val="sw_KE" w:bidi="sw_KE"/>
        </w:rPr>
        <w:t xml:space="preserve">Wake wa Esau walikuwa wanawake wa </w:t>
      </w:r>
      <w:r>
        <w:rPr>
          <w:b/>
          <w:lang w:val="sw_KE" w:bidi="sw_KE"/>
        </w:rPr>
        <w:t>Hiti</w:t>
      </w:r>
      <w:r>
        <w:rPr>
          <w:lang w:val="sw_KE" w:bidi="sw_KE"/>
        </w:rPr>
        <w:t xml:space="preserve">. Wahithi walikuwa sehemu ya </w:t>
      </w:r>
      <w:r>
        <w:rPr>
          <w:b/>
          <w:lang w:val="sw_KE" w:bidi="sw_KE"/>
        </w:rPr>
        <w:t>Wakanaani</w:t>
      </w:r>
      <w:r>
        <w:rPr>
          <w:lang w:val="sw_KE" w:bidi="sw_KE"/>
        </w:rPr>
        <w:t>. Tumia maneno sawa ambayo umetumia katika vifungu vya awali kwa makundi haya ya watu.</w:t>
      </w:r>
    </w:p>
    <w:p>
      <w:pPr/>
      <w:r>
        <w:rPr>
          <w:lang w:val="sw_KE" w:bidi="sw_KE"/>
        </w:rPr>
      </w:r>
      <w:r>
        <w:rPr>
          <w:lang w:val="sw_KE" w:bidi="sw_KE"/>
        </w:rPr>
        <w:t>Yakobo anakwenda kwa babu yake ya uzazi na mjomba wa uzazi. Yakobo ni kuoa binamu ya kwanza ya mama. Baadhi ya lugha zina maneno maalum kwa jamaa kutoka kwa upande wa mama wa familia au upande wa baba ya familia. Tumia majina sahihi kwa jamaa hawa.</w:t>
      </w:r>
    </w:p>
    <w:p>
      <w:pPr/>
      <w:r>
        <w:rPr>
          <w:lang w:val="sw_KE" w:bidi="sw_KE"/>
        </w:rPr>
      </w:r>
      <w:r>
        <w:rPr>
          <w:lang w:val="sw_KE" w:bidi="sw_KE"/>
        </w:rPr>
        <w:t>Kagua picha ya mti wa familia.</w:t>
      </w:r>
    </w:p>
    <w:p>
      <w:pPr/>
      <w:r>
        <w:rPr>
          <w:lang w:val="sw_KE" w:bidi="sw_KE"/>
        </w:rPr>
      </w:r>
      <w:r>
        <w:rPr>
          <w:lang w:val="sw_KE" w:bidi="sw_KE"/>
        </w:rPr>
        <w:t xml:space="preserve">Isaka anambariki Yakobo kwa kutumia baadhi ya baraka sawa ambazo Mungu alizungumza katika baraka ya Ibrahimu. Isaka anasema, "Na </w:t>
      </w:r>
      <w:r>
        <w:rPr>
          <w:b/>
          <w:lang w:val="sw_KE" w:bidi="sw_KE"/>
        </w:rPr>
        <w:t>Mwenyezi Mungu</w:t>
      </w:r>
      <w:r>
        <w:rPr>
          <w:lang w:val="sw_KE" w:bidi="sw_KE"/>
        </w:rPr>
        <w:t xml:space="preserve"> akubariki." Mwenyezi Mungu ni mojawapo ya majina ya Mungu. Neno la Kiebrania ni </w:t>
      </w:r>
      <w:r>
        <w:rPr>
          <w:b/>
          <w:lang w:val="sw_KE" w:bidi="sw_KE"/>
        </w:rPr>
        <w:t>El-Shaddai</w:t>
      </w:r>
      <w:r>
        <w:rPr>
          <w:lang w:val="sw_KE" w:bidi="sw_KE"/>
        </w:rPr>
        <w:t>. El inarejelea Mungu. Shaddai pengine ina maana ina nguvu zote au nguvu zaidi kuliko mtu mwingine yeyote. Kwa kuweka maneno yote mawili pamoja, una jina kwa Mungu. El-Shaddai ni jina ambalo Mungu alitumia wakati Mungu alizungumza na Ibrahimu. Mungu alisema, "Mimi ni El-Shaddai, Mungu Mweza." Tumia jina sawa hapa. El-Shaddai ni jina la Kiebrania. Huna haja ya kutumia jina la Kiebrania pia.</w:t>
      </w:r>
    </w:p>
    <w:p>
      <w:pPr/>
      <w:r>
        <w:rPr>
          <w:lang w:val="sw_KE" w:bidi="sw_KE"/>
        </w:rPr>
      </w:r>
      <w:r>
        <w:rPr>
          <w:lang w:val="sw_KE" w:bidi="sw_KE"/>
        </w:rPr>
        <w:t xml:space="preserve">Sehemu ya baraka ilikuwa kuomba kwamba Yakobo ana watoto wengi ambao wangezidisha na kuwa </w:t>
      </w:r>
      <w:r>
        <w:rPr>
          <w:b/>
          <w:lang w:val="sw_KE" w:bidi="sw_KE"/>
        </w:rPr>
        <w:t>mataifa</w:t>
      </w:r>
      <w:r>
        <w:rPr>
          <w:lang w:val="sw_KE" w:bidi="sw_KE"/>
        </w:rPr>
        <w:t xml:space="preserve">, au </w:t>
      </w:r>
      <w:r>
        <w:rPr>
          <w:b/>
          <w:lang w:val="sw_KE" w:bidi="sw_KE"/>
        </w:rPr>
        <w:t>makundi ya watu</w:t>
      </w:r>
      <w:r>
        <w:rPr>
          <w:lang w:val="sw_KE" w:bidi="sw_KE"/>
        </w:rPr>
        <w:t xml:space="preserve">. Mataifa yako kweye faharasa kuu. Tumia maneno sawa uliyotumia katika vifungu vya awali. Isaka anaomba kwamba Yakobo atamiliki nchi ambapo sasa anaishi kama </w:t>
      </w:r>
      <w:r>
        <w:rPr>
          <w:b/>
          <w:lang w:val="sw_KE" w:bidi="sw_KE"/>
        </w:rPr>
        <w:t>mgeni</w:t>
      </w:r>
      <w:r>
        <w:rPr>
          <w:lang w:val="sw_KE" w:bidi="sw_KE"/>
        </w:rPr>
        <w:t>. Kwa wakati huu, Isaka hani Nchi hii iliahidiwa kwa Ibrahimu. Isaka anakuomba kwamba siku moja, familia itamiliki nchi hii na hawatakuwa wageni tena katika nchi.</w:t>
      </w:r>
    </w:p>
    <w:p>
      <w:pPr/>
      <w:r>
        <w:rPr>
          <w:lang w:val="sw_KE" w:bidi="sw_KE"/>
        </w:rPr>
      </w:r>
      <w:r>
        <w:rPr>
          <w:lang w:val="sw_KE" w:bidi="sw_KE"/>
        </w:rPr>
        <w:t>Baada ya Yakobo kuondoka, Esau anaenda kwa mjomba wake Ishmaeli na anaoa binamu yake wa kwanza, binti ya Ishmaeli. Ishmaeli ni kaka ya Isaka. Baadhi ya lugha zinatumia maneno maalum kwa jamaa wa baba. Tumia majina sahihi ili kuelezea uhusiano.</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mmoja wa kikundi anatakiwa kuelezea sentensi chache za mwanzo na kusitisha. Mshiriki mwingine wa kikundi anatakiwa kumwambia sehemu inayofuata ya simulizi na kupitisha. Fanya hivi hadi kikundi kitakapokuwa kimesimulia tena kifungu chote. Washiriki wa kikundi wanaweza kusahishana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kusitishwa angalau mara moja. Mushiriki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wanalopenda zaidi. Unaweza kuamua kwamba ulipenda namna mshiriki mmoja wa kikundi alivyosema tukio fulani, lakini ukapenda namna mwanachama mwingine wa kikundi alivyosema tukio jingine.</w:t>
      </w:r>
    </w:p>
    <w:p>
      <w:pPr/>
      <w:r>
        <w:rPr>
          <w:lang w:val="sw_KE" w:bidi="sw_KE"/>
        </w:rPr>
      </w:r>
      <w:r>
        <w:rPr>
          <w:lang w:val="sw_KE" w:bidi="sw_KE"/>
        </w:rPr>
        <w:t>Sitisha toleo hili hapa.</w:t>
      </w:r>
    </w:p>
    <w:p>
      <w:pPr/>
      <w:r>
        <w:rPr>
          <w:lang w:val="sw_KE" w:bidi="sw_KE"/>
        </w:rPr>
      </w:r>
      <w:r>
        <w:rPr>
          <w:lang w:val="sw_KE" w:bidi="sw_KE"/>
        </w:rPr>
        <w:t>Hatimaye, kikundi kinaweza kuweka pamoja toleo la mwisho la simulizi ambalo kila mtu anakubaliana. Kila mushiriki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28:10–22</w:t>
      </w:r>
      <w:r>
        <w:rPr>
          <w:lang w:val="sw_KE" w:bidi="sw_KE"/>
        </w:rPr>
      </w:r>
    </w:p>
    <w:p>
      <w:pPr>
        <w:pStyle w:val="Heading3"/>
      </w:pPr>
      <w:r>
        <w:rPr>
          <w:lang w:val="sw_KE" w:bidi="sw_KE"/>
        </w:rPr>
        <w:t>Sikiliza na Moyo</w:t>
      </w:r>
    </w:p>
    <w:p>
      <w:pPr/>
      <w:r>
        <w:rPr>
          <w:lang w:val="sw_KE" w:bidi="sw_KE"/>
        </w:rPr>
      </w:r>
      <w:r>
        <w:rPr>
          <w:lang w:val="sw_KE" w:bidi="sw_KE"/>
        </w:rPr>
        <w:t>Sikiliza kitabu cha mwanzo 28:10–22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Baada ya Isaka kumbariki Yakobo, Isaka alimwambia Yakobo ili kwenda Haran na kukaa na mjomba wa Yakobo Laban, kaka ya Rebeka. Rebeka na Isaka ni binamu ambao walioana. Sasa Isaka anataka Yakobo ili kuoa mmoja wa binamu yake. Isaka aliishi na familia yake katika Beersheba ambayo ni katika kusini ya Israeli. Ni kuhusu maili 550, au kilomita 885, kutoka Beersheba kwa Haran. Ingemchukua Yakobo angalau mwezi ili kufanya safari hiyo. Hii ni akaunti ya simulizi ya mwanzo wa safari hii.</w:t>
      </w:r>
    </w:p>
    <w:p>
      <w:pPr/>
      <w:r>
        <w:rPr>
          <w:lang w:val="sw_KE" w:bidi="sw_KE"/>
        </w:rPr>
      </w:r>
      <w:r>
        <w:rPr>
          <w:lang w:val="sw_KE" w:bidi="sw_KE"/>
        </w:rPr>
        <w:t>Baada ya Isaka kumwambia Yakobo ili kwenda kwa Haran, Yakobo alianza safari yake. Hatuna maelezo ya jinsi Yakobo alisafiri. Kwa sababu ya mahali ambapo Yakobo alilala usiku, inaonekana kwamba Yakobo alichukua njia katika milima kwenda kaskazini kutoka Beersheba kuelekea Haran.</w:t>
      </w:r>
    </w:p>
    <w:p>
      <w:pPr/>
      <w:r>
        <w:rPr>
          <w:lang w:val="sw_KE" w:bidi="sw_KE"/>
        </w:rPr>
      </w:r>
      <w:r>
        <w:rPr>
          <w:lang w:val="sw_KE" w:bidi="sw_KE"/>
        </w:rPr>
        <w:t xml:space="preserve">Onyesha ramani ya </w:t>
      </w:r>
      <w:r>
        <w:rPr>
          <w:lang w:val="sw_KE" w:bidi="sw_KE"/>
        </w:rPr>
        <w:t>Israeli na Beersheba njia yote kwa Haran aliashiria kwenye ramani</w:t>
      </w:r>
      <w:r>
        <w:rPr>
          <w:lang w:val="sw_KE" w:bidi="sw_KE"/>
        </w:rPr>
        <w:t>. Ramani inapaswa kuwa na eneo la Betheli ambalo ni kaskazini ya Yerusalemu.</w:t>
      </w:r>
    </w:p>
    <w:p>
      <w:pPr/>
      <w:r>
        <w:rPr>
          <w:lang w:val="sw_KE" w:bidi="sw_KE"/>
        </w:rPr>
      </w:r>
      <w:r>
        <w:rPr>
          <w:lang w:val="sw_KE" w:bidi="sw_KE"/>
        </w:rPr>
        <w:t>Simulizi inasema kwamba kwa jua, Yakobo alisimama kwa usiku. Mahali ambapo Yakobo alisimama kwa usiku ilikuwa kuhusu maili 60, au kilomita 96, kutoka Beersheba. Hii ni mbali sana ili kusafiri katika siku moja. Kwa hivyo, hii si siku ya kwanza ya safari. Katika kutua kwa jua, inakuwa giza haraka. Kuna wakati mfupi wa machweo katika sehemu hiyo ya dunia. Yakobo alisimama na kuanzisha kambi yake au ambapo alikuwa anaenda kulala kabla ya kupata giza sana ili kuona. Mahali ambapo Yakobo alisimama ili kutumia usiku hana jina. Hata hivyo, inatajwa kama "mahali hapo" mara nyingi. Hii inafanya kuonekana kama mahali muhimu hata bila jina. Kwa Yakobo, ni mahali tu ili kusimama na kufanya kambi kwa sababu inapata giza.</w:t>
      </w:r>
    </w:p>
    <w:p>
      <w:pPr/>
      <w:r>
        <w:rPr>
          <w:lang w:val="sw_KE" w:bidi="sw_KE"/>
        </w:rPr>
      </w:r>
      <w:r>
        <w:rPr>
          <w:lang w:val="sw_KE" w:bidi="sw_KE"/>
        </w:rPr>
        <w:t>Sitisha na kujadili: Eleza njia jua inaweka na inapata giza katika eneo lako. Inakaa mwanga baada ya jua kuweka?</w:t>
      </w:r>
    </w:p>
    <w:p>
      <w:pPr/>
      <w:r>
        <w:rPr>
          <w:lang w:val="sw_KE" w:bidi="sw_KE"/>
        </w:rPr>
      </w:r>
      <w:r>
        <w:rPr>
          <w:lang w:val="sw_KE" w:bidi="sw_KE"/>
        </w:rPr>
        <w:t>Jadili: Eleza kile mtu katika eneo lako angefanya ili kuanzisha kambi kwa usiku.</w:t>
      </w:r>
    </w:p>
    <w:p>
      <w:pPr/>
      <w:r>
        <w:rPr>
          <w:lang w:val="sw_KE" w:bidi="sw_KE"/>
        </w:rPr>
      </w:r>
      <w:r>
        <w:rPr>
          <w:lang w:val="sw_KE" w:bidi="sw_KE"/>
        </w:rPr>
        <w:t>Wakati Yakobo alikuwa tayari kulala, alipata jiwe na kutumia kama mto. Hii ina maana kwamba Yakobo analala na kwenda kulala na kichwa chake kwenye mwamba au mwamba chini ya kichwa chake. Wakati mwingine baada ya Yakobo alikwenda kulala, alikuwa na ndoto. Hii ilikuwa ndoto kwa sababu Yakobo alikuwa amelala.</w:t>
      </w:r>
    </w:p>
    <w:p>
      <w:pPr/>
      <w:r>
        <w:rPr>
          <w:lang w:val="sw_KE" w:bidi="sw_KE"/>
        </w:rPr>
      </w:r>
      <w:r>
        <w:rPr>
          <w:lang w:val="sw_KE" w:bidi="sw_KE"/>
        </w:rPr>
        <w:t>Sitisha na mjadili kama timu: Kila mtu anapaswa kuzungumza kuhusu ndoto ambayo yeye au yeye amekuwa nayo. Sikiliza jinsi mtu huyo anavyozungumzia kile alichokiona katika ndoto. Je, kuna njia tofauti ili kuzungumza kuhusu ndoto ya asili na ndoto zinazosababishwa na madawa ya kulevya au roho? Ndoto ya Yakobo haisababishwa na madawa ya kulevya au roho.</w:t>
      </w:r>
    </w:p>
    <w:p>
      <w:pPr/>
      <w:r>
        <w:rPr>
          <w:lang w:val="sw_KE" w:bidi="sw_KE"/>
        </w:rPr>
      </w:r>
      <w:r>
        <w:rPr>
          <w:lang w:val="sw_KE" w:bidi="sw_KE"/>
        </w:rPr>
        <w:t>Yakobo aliota kwamba aliona ngazi pana kwenda kutoka mbinguni kwa dunia. Hii ina maana kwamba mwisho mmoja wa ngazi ulikuwa kwenye dunia na mwisho mwingine ulifikia kwa mahali ambapo Mungu anaishi. Malaika wa Mungu walikuwa wakienda juu na chini ya ngazi. Malaika ni viumbe wazuri ambao wanabeba ujumbe kwa Mungu. Yakobo aliona Mungu. Hatujui kama Mungu alikuwa amesimama kando ya Yakobo mwenyewe, au kama alikuwa amesimama kando ya juu ya ngazi.</w:t>
      </w:r>
    </w:p>
    <w:p>
      <w:pPr/>
      <w:r>
        <w:rPr>
          <w:lang w:val="sw_KE" w:bidi="sw_KE"/>
        </w:rPr>
      </w:r>
      <w:r>
        <w:rPr>
          <w:lang w:val="sw_KE" w:bidi="sw_KE"/>
        </w:rPr>
        <w:t xml:space="preserve">Onyesha picha ya </w:t>
      </w:r>
      <w:r>
        <w:rPr>
          <w:lang w:val="sw_KE" w:bidi="sw_KE"/>
        </w:rPr>
        <w:t>ngazi</w:t>
      </w:r>
      <w:r>
        <w:rPr>
          <w:lang w:val="sw_KE" w:bidi="sw_KE"/>
        </w:rPr>
        <w:t>.</w:t>
      </w:r>
    </w:p>
    <w:p>
      <w:pPr/>
      <w:r>
        <w:rPr>
          <w:lang w:val="sw_KE" w:bidi="sw_KE"/>
        </w:rPr>
      </w:r>
      <w:r>
        <w:rPr>
          <w:lang w:val="sw_KE" w:bidi="sw_KE"/>
        </w:rPr>
        <w:t>Mungu alizungumza na Yakobo. Mungu alisema, "Mimi ni Bwana, Mungu wako, Mungu wa Ibrahimu na Mungu wa Isaka." Mungu alikuwa akijitambulisha kwa Yakobo ili Yakobo angeelewa hasa ni nani Mungu ni. Yakobo alijua kwamba Mungu alikuwa ameonekana kabla kwa Ibrahimu na Isaka. Mungu anarudi ahadi sawa kwa Yakobo kwamba Mungu ametoa kwa Ibrahimu na Isaka. Mungu anatoa nchi ambapo Yakobo analala kwa Yakobo na uzao wake. Mungu anasema kwamba uzao wa Yakobo watakuwa wengi kama vumbi la dunia. Mungu alisema kwa Yakobo, uzao wako wataeneza katika maelekezo yote kutoka hapa. Kila mtu kwenye dunia atabarikiwa kupitia wewe na uzao wako. Kisha Mungu alisema, nitakuwa na wewe na kulinda na kukuleta kurudi kwa nchi hii.</w:t>
      </w:r>
    </w:p>
    <w:p>
      <w:pPr/>
      <w:r>
        <w:rPr>
          <w:lang w:val="sw_KE" w:bidi="sw_KE"/>
        </w:rPr>
      </w:r>
      <w:r>
        <w:rPr>
          <w:lang w:val="sw_KE" w:bidi="sw_KE"/>
        </w:rPr>
        <w:t>Sitisha na mjadili kama kikundi: Ungependa kuhisi vipi kama ulikuwa umepokea ahadi kama hiyo? Kwa nini unafikiri Mungu alijitambulisha kwa Yakobo kama Mungu wa Ibrahimu na Mungu wa Isaka?</w:t>
      </w:r>
    </w:p>
    <w:p>
      <w:pPr/>
      <w:r>
        <w:rPr>
          <w:lang w:val="sw_KE" w:bidi="sw_KE"/>
        </w:rPr>
      </w:r>
      <w:r>
        <w:rPr>
          <w:lang w:val="sw_KE" w:bidi="sw_KE"/>
        </w:rPr>
        <w:t>Jadili: Ongea kuhusu familia yako iliyopanuliwa. Sikiliza jinsi kila mtu anaelezea idadi kubwa ya jamaa au idadi kubwa ya watu katika kabila au ukoo. Hii inaweza kuwa maelezo ungetumia kwa wengi kama vumbi la dunia.</w:t>
      </w:r>
    </w:p>
    <w:p>
      <w:pPr/>
      <w:r>
        <w:rPr>
          <w:lang w:val="sw_KE" w:bidi="sw_KE"/>
        </w:rPr>
      </w:r>
      <w:r>
        <w:rPr>
          <w:lang w:val="sw_KE" w:bidi="sw_KE"/>
        </w:rPr>
        <w:t>Yakobo aliamka kutoka kwa ndoto yake. Yakobo alitambua kwamba Yahweh alikuwa katika mahali ambapo Yakobo alikuwa amelala. Yakobo hakuwa alitambua kabla kwamba Mungu alikuwa pale pia. Yakobo aliogopa. Hii ni hofu ya heshima ya Mungu. Yakobo alitambua kwamba alikuwa katika uwepo wa Mungu. Kisha Yakobo anasema kwamba "Hii ni mahali pa kutisha." Yakobo anamaanisha kwamba mahali hapa ni anastahili mshangao na heshima. Yakobo anaiita mahali hapa nyumba ya Mungu, lango kwa mbinguni. Yakobo anasema kwamba Mungu anaishi hapa na hii ni njia ya kuingia katika nyumba ya Mungu. Mbinguni ni ambapo Mungu anaishi. Ngazi inawakilisha uhusiano kati ya Mungu na dunia. Malaika ni wajumbe kwa Mungu.</w:t>
      </w:r>
    </w:p>
    <w:p>
      <w:pPr/>
      <w:r>
        <w:rPr>
          <w:lang w:val="sw_KE" w:bidi="sw_KE"/>
        </w:rPr>
      </w:r>
      <w:r>
        <w:rPr>
          <w:lang w:val="sw_KE" w:bidi="sw_KE"/>
        </w:rPr>
        <w:t>Katika asubuhi, au wakati ilikuwa mwanga wa kutosha ili kuona, Yakobo alichukua mwamba ambao alikuwa ametumia kama mto na kusimama kwenye mwisho mmoja. Yakobo alitaka mwamba huu ili kuwa nguzo ya ukumbusho. Hii ina maana kwamba wakati Yakobo angeona mwamba, Yakobo angekumbuka kile kilikuwa kimetokea hapo. Yakobo alimwaga mafuta ya zeituni juu ya jiwe kama njia ya kuwakfu jiwe hilo kwa Mungu. Yakobo alikuwa kumwabudu Mungu hapo.</w:t>
      </w:r>
    </w:p>
    <w:p>
      <w:pPr/>
      <w:r>
        <w:rPr>
          <w:lang w:val="sw_KE" w:bidi="sw_KE"/>
        </w:rPr>
      </w:r>
      <w:r>
        <w:rPr>
          <w:lang w:val="sw_KE" w:bidi="sw_KE"/>
        </w:rPr>
        <w:t>Sitisha na mjadili kama timu: Unakumbuka vipi kukutana muhimu na Mungu?</w:t>
      </w:r>
    </w:p>
    <w:p>
      <w:pPr/>
      <w:r>
        <w:rPr>
          <w:lang w:val="sw_KE" w:bidi="sw_KE"/>
        </w:rPr>
      </w:r>
      <w:r>
        <w:rPr>
          <w:lang w:val="sw_KE" w:bidi="sw_KE"/>
        </w:rPr>
        <w:t xml:space="preserve">Onyesha picha ya </w:t>
      </w:r>
      <w:r>
        <w:rPr>
          <w:lang w:val="sw_KE" w:bidi="sw_KE"/>
        </w:rPr>
        <w:t>mafuta ya zeituni</w:t>
      </w:r>
      <w:r>
        <w:rPr>
          <w:lang w:val="sw_KE" w:bidi="sw_KE"/>
        </w:rPr>
        <w:t>.</w:t>
      </w:r>
    </w:p>
    <w:p>
      <w:pPr/>
      <w:r>
        <w:rPr>
          <w:lang w:val="sw_KE" w:bidi="sw_KE"/>
        </w:rPr>
      </w:r>
      <w:r>
        <w:rPr>
          <w:lang w:val="sw_KE" w:bidi="sw_KE"/>
        </w:rPr>
        <w:t>Yakobo aliita mahali ambapo Yakobo alikuwa na ndoto "Betheli," ambayo ina maana "nyumba ya Mungu." Kulikuwa na mji karibu unaoitwaThere was a town nearby called Luz. Hata hivyo, baada ya wakati huu, mji ulikuwa unajulikana kama Betheli pia.</w:t>
      </w:r>
    </w:p>
    <w:p>
      <w:pPr/>
      <w:r>
        <w:rPr>
          <w:lang w:val="sw_KE" w:bidi="sw_KE"/>
        </w:rPr>
      </w:r>
      <w:r>
        <w:rPr>
          <w:lang w:val="sw_KE" w:bidi="sw_KE"/>
        </w:rPr>
        <w:t>Baada ya kumwabudu Mungu kwa njia hii, Yakobo alifanya ahadi. Ahadi ni ahadi ya dhati kwamba mtu anafanya kwa Mungu, lakini kwa kawaida anataka kitu kutoka kwa Mungu. Yakobo anaelezea mambo matatu ambayo Yakobo anataka kutoka kwa Mungu:</w:t>
      </w:r>
    </w:p>
    <w:p>
      <w:pPr>
        <w:pStyle w:val="ListBullet"/>
        <w:spacing w:line="240" w:lineRule="auto"/>
        <w:ind w:left="720"/>
      </w:pPr>
      <w:r>
        <w:rPr>
          <w:lang w:val="sw_KE" w:bidi="sw_KE"/>
        </w:rPr>
      </w:r>
      <w:r>
        <w:rPr>
          <w:lang w:val="sw_KE" w:bidi="sw_KE"/>
        </w:rPr>
        <w:t>Kuwa pamoja nami na kunilinda kwenye safari hii.</w:t>
      </w:r>
    </w:p>
    <w:p>
      <w:pPr>
        <w:pStyle w:val="ListBullet"/>
        <w:spacing w:line="240" w:lineRule="auto"/>
        <w:ind w:left="720"/>
      </w:pPr>
      <w:r>
        <w:rPr>
          <w:lang w:val="sw_KE" w:bidi="sw_KE"/>
        </w:rPr>
      </w:r>
      <w:r>
        <w:rPr>
          <w:lang w:val="sw_KE" w:bidi="sw_KE"/>
        </w:rPr>
        <w:t>Nipe na chakula na mavazi.</w:t>
      </w:r>
    </w:p>
    <w:p>
      <w:pPr>
        <w:pStyle w:val="ListBullet"/>
        <w:spacing w:line="240" w:lineRule="auto"/>
        <w:ind w:left="720"/>
      </w:pPr>
      <w:r>
        <w:rPr>
          <w:lang w:val="sw_KE" w:bidi="sw_KE"/>
        </w:rPr>
      </w:r>
      <w:r>
        <w:rPr>
          <w:lang w:val="sw_KE" w:bidi="sw_KE"/>
        </w:rPr>
        <w:t>Rudi kwa salama kwa baba yangu nyumba ya Isaka.</w:t>
      </w:r>
    </w:p>
    <w:p>
      <w:pPr/>
      <w:r>
        <w:rPr>
          <w:lang w:val="sw_KE" w:bidi="sw_KE"/>
        </w:rPr>
      </w:r>
      <w:r>
        <w:rPr>
          <w:lang w:val="sw_KE" w:bidi="sw_KE"/>
        </w:rPr>
        <w:t>Kisha Yakobo anaahidi mambo matatu:</w:t>
      </w:r>
    </w:p>
    <w:p>
      <w:pPr>
        <w:pStyle w:val="ListBullet"/>
        <w:spacing w:line="240" w:lineRule="auto"/>
        <w:ind w:left="720"/>
      </w:pPr>
      <w:r>
        <w:rPr>
          <w:lang w:val="sw_KE" w:bidi="sw_KE"/>
        </w:rPr>
      </w:r>
      <w:r>
        <w:rPr>
          <w:lang w:val="sw_KE" w:bidi="sw_KE"/>
        </w:rPr>
        <w:t>Yahweh atakuwa Mungu wangu. Yakobo ni kubwa kuhusu kumfuata Mungu.</w:t>
      </w:r>
    </w:p>
    <w:p>
      <w:pPr>
        <w:pStyle w:val="ListBullet"/>
        <w:spacing w:line="240" w:lineRule="auto"/>
        <w:ind w:left="720"/>
      </w:pPr>
      <w:r>
        <w:rPr>
          <w:lang w:val="sw_KE" w:bidi="sw_KE"/>
        </w:rPr>
      </w:r>
      <w:r>
        <w:rPr>
          <w:lang w:val="sw_KE" w:bidi="sw_KE"/>
        </w:rPr>
        <w:t>Nguzo hii ya ukumbusho itakuwa mahali ili kumwabudu Mungu.</w:t>
      </w:r>
    </w:p>
    <w:p>
      <w:pPr>
        <w:pStyle w:val="ListBullet"/>
        <w:spacing w:line="240" w:lineRule="auto"/>
        <w:ind w:left="720"/>
      </w:pPr>
      <w:r>
        <w:rPr>
          <w:lang w:val="sw_KE" w:bidi="sw_KE"/>
        </w:rPr>
      </w:r>
      <w:r>
        <w:rPr>
          <w:lang w:val="sw_KE" w:bidi="sw_KE"/>
        </w:rPr>
        <w:t>Nitampa Mungu mmoja wa wanyama kumi ambao Mungu ananipa. Hii inaonyesha kwamba Yakobo anajua kwamba kila kitu kinakuja kutoka kwa Mungu.</w:t>
      </w:r>
    </w:p>
    <w:p>
      <w:pPr/>
      <w:r>
        <w:rPr>
          <w:lang w:val="sw_KE" w:bidi="sw_KE"/>
        </w:rPr>
      </w:r>
      <w:r>
        <w:rPr>
          <w:lang w:val="sw_KE" w:bidi="sw_KE"/>
        </w:rPr>
        <w:t>Jadili kama kikundi: Watu wanafanya vipi ahadi katika utamaduni wako?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Yakobo anaanza safari yake ya Harran. Yakobo anasimama na kufanya kambi wakati inapokuwa giza.</w:t>
      </w:r>
    </w:p>
    <w:p>
      <w:pPr/>
      <w:r>
        <w:rPr>
          <w:lang w:val="sw_KE" w:bidi="sw_KE"/>
        </w:rPr>
      </w:r>
      <w:r>
        <w:rPr>
          <w:b/>
          <w:lang w:val="sw_KE" w:bidi="sw_KE"/>
        </w:rPr>
        <w:t>Tukio la pili:</w:t>
      </w:r>
      <w:r>
        <w:rPr>
          <w:lang w:val="sw_KE" w:bidi="sw_KE"/>
        </w:rPr>
        <w:t xml:space="preserve"> Yakobo ana ndoto.</w:t>
      </w:r>
    </w:p>
    <w:p>
      <w:pPr/>
      <w:r>
        <w:rPr>
          <w:lang w:val="sw_KE" w:bidi="sw_KE"/>
        </w:rPr>
      </w:r>
      <w:r>
        <w:rPr>
          <w:b/>
          <w:lang w:val="sw_KE" w:bidi="sw_KE"/>
        </w:rPr>
        <w:t>Tukio la tatu:</w:t>
      </w:r>
      <w:r>
        <w:rPr>
          <w:lang w:val="sw_KE" w:bidi="sw_KE"/>
        </w:rPr>
        <w:t xml:space="preserve"> Yakobo anaamka kutoka kwa ndoto yake. Yakobo anatambua kwamba Mungu yuko katika mahali hapa.</w:t>
      </w:r>
    </w:p>
    <w:p>
      <w:pPr/>
      <w:r>
        <w:rPr>
          <w:lang w:val="sw_KE" w:bidi="sw_KE"/>
        </w:rPr>
      </w:r>
      <w:r>
        <w:rPr>
          <w:b/>
          <w:lang w:val="sw_KE" w:bidi="sw_KE"/>
        </w:rPr>
        <w:t>Fourth scene:</w:t>
      </w:r>
      <w:r>
        <w:rPr>
          <w:lang w:val="sw_KE" w:bidi="sw_KE"/>
        </w:rPr>
        <w:t xml:space="preserve"> The next morning, Jacob dedicates a stone as a memorial. Yakobo anatoa nadhiri kwa Mungu.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baada ya Isaka kumwambia Yakobo kwenda Harran, Yakobo aliondoka Beersheba na kuanza kuelekea Harran. Jua lilipotua, Yakobo alisimama usiku. Hii si usiku wa kwanza au machweo ya kwanza ya jua tangu Yakobo kuondoka nyumbani. Yakobo sasa ni angalau maili 60, au kilomita 96, kutoka Beersheba. Yakobo pengine alichukua njia ambayo inakwenda juu ya milima ili kutoka Beersheba hadi mahali hapa. Yakobo amekuwa akisafiri kwa zaidi ya siku moja.</w:t>
      </w:r>
    </w:p>
    <w:p>
      <w:pPr/>
      <w:r>
        <w:rPr>
          <w:lang w:val="sw_KE" w:bidi="sw_KE"/>
        </w:rPr>
      </w:r>
      <w:r>
        <w:rPr>
          <w:lang w:val="sw_KE" w:bidi="sw_KE"/>
        </w:rPr>
        <w:t xml:space="preserve">Onyesha </w:t>
      </w:r>
      <w:r>
        <w:rPr>
          <w:lang w:val="sw_KE" w:bidi="sw_KE"/>
        </w:rPr>
        <w:t>ramani</w:t>
      </w:r>
      <w:r>
        <w:rPr>
          <w:lang w:val="sw_KE" w:bidi="sw_KE"/>
        </w:rPr>
        <w:t>.</w:t>
      </w:r>
    </w:p>
    <w:p>
      <w:pPr/>
      <w:r>
        <w:rPr>
          <w:lang w:val="sw_KE" w:bidi="sw_KE"/>
        </w:rPr>
      </w:r>
      <w:r>
        <w:rPr>
          <w:lang w:val="sw_KE" w:bidi="sw_KE"/>
        </w:rPr>
        <w:t>Yakobo alisimama katika mahali fulani. Mahali haina jina kwa wakati huu lakini mahali hapo pako karibu na mji unaoitwa Luz. Yakobo hajui chochote muhimu kuhusu mahali hapa. Kwa sababu jua lilikuwa likitua, Yakobo alihitaji kuacha kusafiri na kuanzisha kambi yake kabla ya kuwa giza sana kuona. Kuna mwanga mfupi wa machweo katika sehemu hiyo ya dunia. Yakobo hangeweza kuendelea kusafiri baada ya machweo ya jua.</w:t>
      </w:r>
    </w:p>
    <w:p>
      <w:pPr/>
      <w:r>
        <w:rPr>
          <w:lang w:val="sw_KE" w:bidi="sw_KE"/>
        </w:rPr>
      </w:r>
      <w:r>
        <w:rPr>
          <w:lang w:val="sw_KE" w:bidi="sw_KE"/>
        </w:rPr>
        <w:t>Katika tukio la pili, Yakobo alilala na kichwa chake kwenye jiwe. Yakobo alitumia jiwe hili kama mto. Baada ya kwenda kulala, Yakobo aliota ndoto. Katika ndoto yake, Yakobo aliona ngazi pana ikikwenda kutoka dunia hadi mbinguni. Yakobo aliwaona malaika wakipanda na kushuka katika ngazi. Yakobo alimwona Mungu amesimama juu ya ngazi. Mungu hakuwa kwenye ngazi. Mungu alikuwa juu au kando ya ngazi. Mungu alizungumza na Yakobo.</w:t>
      </w:r>
    </w:p>
    <w:p>
      <w:pPr/>
      <w:r>
        <w:rPr>
          <w:lang w:val="sw_KE" w:bidi="sw_KE"/>
        </w:rPr>
      </w:r>
      <w:r>
        <w:rPr>
          <w:lang w:val="sw_KE" w:bidi="sw_KE"/>
        </w:rPr>
        <w:t xml:space="preserve">Onyesha picha ya </w:t>
      </w:r>
      <w:r>
        <w:rPr>
          <w:lang w:val="sw_KE" w:bidi="sw_KE"/>
        </w:rPr>
        <w:t>ngazi</w:t>
      </w:r>
      <w:r>
        <w:rPr>
          <w:lang w:val="sw_KE" w:bidi="sw_KE"/>
        </w:rPr>
        <w:t>.</w:t>
      </w:r>
    </w:p>
    <w:p>
      <w:pPr/>
      <w:r>
        <w:rPr>
          <w:lang w:val="sw_KE" w:bidi="sw_KE"/>
        </w:rPr>
      </w:r>
      <w:r>
        <w:rPr>
          <w:lang w:val="sw_KE" w:bidi="sw_KE"/>
        </w:rPr>
        <w:t>Mungu anamwambia Yakobo: "Mimi ni Mungu wa Ibrahimu na Mungu wa Isaka." Kisha Mungu anatoa ahadi zile kwa Yakobo ambazo Mungu ametoa awali kwa Ibrahimu na Isaka. Mungu anaongeza ahadi kwa Yakobo. Mungu anasema, "Mimi niko pamoja nawe na nitakulinda popote unapokwenda. Nitawaleta nyuma katika nchi hii; sitakuacha mpaka niwe nimekupa kila kitu ambacho nimeahidi."</w:t>
      </w:r>
    </w:p>
    <w:p>
      <w:pPr/>
      <w:r>
        <w:rPr>
          <w:lang w:val="sw_KE" w:bidi="sw_KE"/>
        </w:rPr>
      </w:r>
      <w:r>
        <w:rPr>
          <w:lang w:val="sw_KE" w:bidi="sw_KE"/>
        </w:rPr>
        <w:t>Katika tukio la tatu, Yakobo anaamka na anatambua kwamba Mungu yuko katika mahali hapa ambapo Yakobo analala usingizi. Yakobo hakujua kwamba Mungu alikuwa pale. Ndoto ni nini ilimfanya Yakobo kutambua kwamba Mungu alikuwa katika mahali hapo. Yakobo aliogopa. Hii ni aina fulani ya hofu. Yakobo alikuwa akihisi heshima au hofu au heshima kwa Mungu. Yakobo aliita mahali "nyumba ya Mungu," lango la mbinguni.</w:t>
      </w:r>
    </w:p>
    <w:p>
      <w:pPr/>
      <w:r>
        <w:rPr>
          <w:lang w:val="sw_KE" w:bidi="sw_KE"/>
        </w:rPr>
      </w:r>
      <w:r>
        <w:rPr>
          <w:lang w:val="sw_KE" w:bidi="sw_KE"/>
        </w:rPr>
        <w:t>Katika tukio la nne ambalo linatokea asubuhi inayofuata, Yakobo anaamka mapema. Yakobo alichukua mwamba ambao ulikuwa mto na kuusimamisha wima. Hii ina maana kwamba ulikuwa mwamba mrefu. Kwa kusimama mwamba mwisho, Yakobo anajenga nguzo ya ukumbusho. Yakobo kisha anamwaga mafuta ya zeituni juu ya mwisho wa juu wa mwamba. Hii ni njia ya kugawa wakfu mwamba. Yakobo kisha anampa mahali jina. Yakobo anaiita Betheli, ambayo ina maana "nyumba ya Mungu."</w:t>
      </w:r>
    </w:p>
    <w:p>
      <w:pPr/>
      <w:r>
        <w:rPr>
          <w:lang w:val="sw_KE" w:bidi="sw_KE"/>
        </w:rPr>
      </w:r>
      <w:r>
        <w:rPr>
          <w:lang w:val="sw_KE" w:bidi="sw_KE"/>
        </w:rPr>
        <w:t>Kisha Yakobo anatoa nadhiri kwa Mungu. Ahadi hii ni ahadi ya dhati. Kama sehemu ya ahadi, Yakobo anamwomba Mungu kwa mambo matatu: ulinzi katika safari, chakula na mavazi, na kurudi nyumbani salama. Kisha Yakobo anaahidi kufanya mambo matatu: atakubali Bwana Mungu kama Mungu wake, atamwabudu Mungu katika Betheli, na atampe Mungu asilimia 10 ya yote ambayo Mungu amempa Yakobo.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Malaika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igizo. Muulize mwigizaji anayeigiza mojawapo ya majukumu, "Unahisi vipi?" Unaweza kusikia mambo kama majibu tofauti. Anzisha tena igizo.</w:t>
      </w:r>
    </w:p>
    <w:p>
      <w:pPr/>
      <w:r>
        <w:rPr>
          <w:lang w:val="sw_KE" w:bidi="sw_KE"/>
        </w:rPr>
      </w:r>
      <w:r>
        <w:rPr>
          <w:lang w:val="sw_KE" w:bidi="sw_KE"/>
        </w:rPr>
        <w:t>Katika tukio la kwanza, hakuna mtu anazungumza. Yakobo anaacha Beersheba na familia yake. Yakobo anasafiri kuelekea Haran. Yakobo anasafiri takriban maili 60, au kilomita 96. Jua kushuka, Yakobo anasimama kwa usiku. Yakobo anatayarisha kambi yake. Yakobo anapata mwamba ili kupumzisha kichwa chake. Yakobo anaweka kichwa chini na analala.</w:t>
      </w:r>
    </w:p>
    <w:p>
      <w:pPr/>
      <w:r>
        <w:rPr>
          <w:lang w:val="sw_KE" w:bidi="sw_KE"/>
        </w:rPr>
      </w:r>
      <w:r>
        <w:rPr>
          <w:lang w:val="sw_KE" w:bidi="sw_KE"/>
        </w:rPr>
        <w:t>Sitisha igizo: Muulize Yakobo, "Unahisi vipi sasa?" Unaweza kusikia, "Nina upweke. Ninaikosa familia yangu," au "Ninaridhika sana. Anga ya usiku ni nzuri," au "Hili ni tukio Sijawahi kuwa hapa kabla." Anzisha tena igizo.</w:t>
      </w:r>
    </w:p>
    <w:p>
      <w:pPr/>
      <w:r>
        <w:rPr>
          <w:lang w:val="sw_KE" w:bidi="sw_KE"/>
        </w:rPr>
      </w:r>
      <w:r>
        <w:rPr>
          <w:lang w:val="sw_KE" w:bidi="sw_KE"/>
        </w:rPr>
        <w:t>Katika tukio la pili, wakati analala Yakobo ana ndoto. Yakobo anaona ngazi inayotoka duniani hadi mbinguni. Yakobo anaona malaika wanatembea juu na chini ya ngazi. Yakobo anamwona Mungu juu ya ngazi. Yakobo anamsikia Mungu akisema, "Mimi ni Mungu wa Ibrahimu na Mungu wa Isaka." Yakobo anamsikia Mungu anarudia ahadi sawa ambazo zilitolewa kwa Ibrahimu na Isaka. Yakobo anamsikia Mungu anasema, "Nitakuwa na wewe na kukulinda na kurudisha katika nchi hii. Sitakuacha mpaka nimekupa kila kitu nilichokuahidi."</w:t>
      </w:r>
    </w:p>
    <w:p>
      <w:pPr/>
      <w:r>
        <w:rPr>
          <w:lang w:val="sw_KE" w:bidi="sw_KE"/>
        </w:rPr>
      </w:r>
      <w:r>
        <w:rPr>
          <w:lang w:val="sw_KE" w:bidi="sw_KE"/>
        </w:rPr>
        <w:t>Sitisha kitendo: Muulize Yakobo, "Unahisi vipi kukutana na Mungu katika mahali hapa?" Unaweza kusikia, "Ninaogopa. Sijawahi kukutana na Mungu kabla. Mungu ni wa ajabu," ambayo ina maana Mungu anastahili heshima au kushangaza. Muulize Mungu, "Kwa nini unazungumza na Yakobo hapa?" Unaweza kusikia, "Ninataka Yakobo kujua mimi ni nani kabla ya kwenda Haran. Ninataka Yakobo kujua kwamba kile ambacho nimeahidi kwa Ibrahimu na kwa Isaka pia ni kwa Yakobo na uzao wake." Anzisha tena igizo.</w:t>
      </w:r>
    </w:p>
    <w:p>
      <w:pPr/>
      <w:r>
        <w:rPr>
          <w:lang w:val="sw_KE" w:bidi="sw_KE"/>
        </w:rPr>
      </w:r>
      <w:r>
        <w:rPr>
          <w:lang w:val="sw_KE" w:bidi="sw_KE"/>
        </w:rPr>
        <w:t>Katika tukio la tatu, Yakobo anaamka. Yakobo anasema, "Yahweh alikuwa hapa na sikujua hata." Yakobo anahofu. Yakobo anasema kwamba mahali hapa ni "nyumba ya Mungu" na "lango la mbinguni" ambapo Mungu anaishi.</w:t>
      </w:r>
    </w:p>
    <w:p>
      <w:pPr/>
      <w:r>
        <w:rPr>
          <w:lang w:val="sw_KE" w:bidi="sw_KE"/>
        </w:rPr>
      </w:r>
      <w:r>
        <w:rPr>
          <w:lang w:val="sw_KE" w:bidi="sw_KE"/>
        </w:rPr>
        <w:t>Sitisha kitendo: Muulize Yakobo, "Kwa nini unaogopa?" Unaweza kusikia, "Sikuwahi kukutana na Mungu kabla. Hii ni ya kutisha!" au "Ninaheshimiwa sana kwamba Mungu amechagua kuzungumza na mimi na kunifanya ahadi hizi," au "Ninahisi hisia kama hiyo ya hofu na heshima kwa Mungu. Sikujua ningeweza kuhisi kama hivi." Anzisha tena igizo.</w:t>
      </w:r>
    </w:p>
    <w:p>
      <w:pPr/>
      <w:r>
        <w:rPr>
          <w:lang w:val="sw_KE" w:bidi="sw_KE"/>
        </w:rPr>
      </w:r>
      <w:r>
        <w:rPr>
          <w:lang w:val="sw_KE" w:bidi="sw_KE"/>
        </w:rPr>
        <w:t>Katika tukio la nne, Yakobo anaamka mapema sana asubuhi. Jambo la kwanza Yakobo alifanya ilikuwa kuchukua jiwe ambalo alikuwa ametumia kama mto na kusimama mwisho. Yakobo alipaswa kurekebisha jiwe ili libaki likiwa limesimama. Kisha Yakobo alimwaga mafuta ya zeituni juu ya jiwe lilisimama. Yakobo alitaka jiwe hili kuwa jiwe la ukumbusho. Yakobo aliita mahali Bethel, ambayo ina maana "nyumba ya Mungu."</w:t>
      </w:r>
    </w:p>
    <w:p>
      <w:pPr/>
      <w:r>
        <w:rPr>
          <w:lang w:val="sw_KE" w:bidi="sw_KE"/>
        </w:rPr>
      </w:r>
      <w:r>
        <w:rPr>
          <w:lang w:val="sw_KE" w:bidi="sw_KE"/>
        </w:rPr>
        <w:t xml:space="preserve"> Sitisha igizo: Muulize Yakobo, "Unahisi vipi sasa?" Unaweza kusikia, "Bado ninashangaa na kile nilichokiona usiku jana katika ndoto yangu. Sitaki kusahau kile kilichotokea hapa. Hii ndio sababu ninajenga jiwe hili ili wakati ninaliona, nitakumbuka kile kilichotokea. Ninataka kukumbuka jinsi Mungu alionekana kwangu na kuzungumza nami." Anzisha tena igizo.</w:t>
      </w:r>
    </w:p>
    <w:p>
      <w:pPr/>
      <w:r>
        <w:rPr>
          <w:lang w:val="sw_KE" w:bidi="sw_KE"/>
        </w:rPr>
      </w:r>
      <w:r>
        <w:rPr>
          <w:lang w:val="sw_KE" w:bidi="sw_KE"/>
        </w:rPr>
        <w:t>Baada ya kuweka wakfu jiwe, Yakobo alifanya nadhiri kwa Mungu. Yakobo alimwomba Mungu kufanya mambo matatu kwa Yakobo: kuwa na Yakobo na kumlinda, kumpa Yakobo chakula na mavazi, na kumleta Yakobo salama kurudi nyumbani kwa Isaka. Kisha Yakobo aliahidi mambo matatu: Mungu atakuwa Mungu wa Yakobo, Yakobo atamwabudu Mungu katika Bethel, na Yakobo atampa Mungu asilimia 10 ya yote ambayo Mungu amempa Yakobo.</w:t>
      </w:r>
    </w:p>
    <w:p>
      <w:pPr/>
      <w:r>
        <w:rPr>
          <w:lang w:val="sw_KE" w:bidi="sw_KE"/>
        </w:rPr>
      </w:r>
      <w:r>
        <w:rPr>
          <w:lang w:val="sw_KE" w:bidi="sw_KE"/>
        </w:rPr>
        <w:t>Sitisha kitendo: Muulize Yakobo, "Kwa nini umefanya ahadi hii?" Unaweza kusikia, "Mungu amenibariki. Ninataka kuhakikisha kwamba ninamshukuru Mungu na kumwabudu Mungu kama ninapaswa. Ninataka kurudisha kwa Mungu kwa sababu Mungu amenipa sana."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Kama Yakobo alisafiri, alikuja mahali </w:t>
      </w:r>
      <w:r>
        <w:rPr>
          <w:b/>
          <w:lang w:val="sw_KE" w:bidi="sw_KE"/>
        </w:rPr>
        <w:t>fulani ili kusimama</w:t>
      </w:r>
      <w:r>
        <w:rPr>
          <w:lang w:val="sw_KE" w:bidi="sw_KE"/>
        </w:rPr>
        <w:t xml:space="preserve"> kwa usiku. Mahali hapa fulani hakuwa na jina au Yakobo hakujua jina kwa hilo. Hata hivyo, mahali pewa makala uhakika ambayo inaonekana ina maana kwamba ni muhimu. Kuiita mahali fulani ni njia moja ya kuonyesha kwamba mahali hapa ni muhimu.</w:t>
      </w:r>
    </w:p>
    <w:p>
      <w:pPr/>
      <w:r>
        <w:rPr>
          <w:lang w:val="sw_KE" w:bidi="sw_KE"/>
        </w:rPr>
      </w:r>
      <w:r>
        <w:rPr>
          <w:lang w:val="sw_KE" w:bidi="sw_KE"/>
        </w:rPr>
        <w:t xml:space="preserve">Wakati Yakobo alikuwa amelala, alikuwa na </w:t>
      </w:r>
      <w:r>
        <w:rPr>
          <w:b/>
          <w:lang w:val="sw_KE" w:bidi="sw_KE"/>
        </w:rPr>
        <w:t>ndoto</w:t>
      </w:r>
      <w:r>
        <w:rPr>
          <w:lang w:val="sw_KE" w:bidi="sw_KE"/>
        </w:rPr>
        <w:t xml:space="preserve">. Ndoto zinatokea wakati wa usingizi. Maono yanatokea wakati mtu anaamka. </w:t>
      </w:r>
      <w:r>
        <w:rPr>
          <w:lang w:val="sw_KE" w:bidi="sw_KE"/>
        </w:rPr>
        <w:t>Ndoto</w:t>
      </w:r>
      <w:r>
        <w:rPr>
          <w:lang w:val="sw_KE" w:bidi="sw_KE"/>
        </w:rPr>
        <w:t xml:space="preserve"> zinajadiliwa katika Kamusi Kuu. Ndoto hii ilikuwa ndoto ya asili. Ndoto haikusababishwa na madawa ya kulevya au roho.</w:t>
      </w:r>
    </w:p>
    <w:p>
      <w:pPr/>
      <w:r>
        <w:rPr>
          <w:lang w:val="sw_KE" w:bidi="sw_KE"/>
        </w:rPr>
      </w:r>
      <w:r>
        <w:rPr>
          <w:lang w:val="sw_KE" w:bidi="sw_KE"/>
        </w:rPr>
        <w:t xml:space="preserve">Yakobo aliona ngazi </w:t>
      </w:r>
      <w:r>
        <w:rPr>
          <w:b/>
          <w:lang w:val="sw_KE" w:bidi="sw_KE"/>
        </w:rPr>
        <w:t>pana</w:t>
      </w:r>
      <w:r>
        <w:rPr>
          <w:lang w:val="sw_KE" w:bidi="sw_KE"/>
        </w:rPr>
        <w:t xml:space="preserve">. Hii ilikuwa seti ya ngazi inayokwenda kutoka </w:t>
      </w:r>
      <w:r>
        <w:rPr>
          <w:b/>
          <w:lang w:val="sw_KE" w:bidi="sw_KE"/>
        </w:rPr>
        <w:t>dunia</w:t>
      </w:r>
      <w:r>
        <w:rPr>
          <w:lang w:val="sw_KE" w:bidi="sw_KE"/>
        </w:rPr>
        <w:t xml:space="preserve"> hadi </w:t>
      </w:r>
      <w:r>
        <w:rPr>
          <w:b/>
          <w:lang w:val="sw_KE" w:bidi="sw_KE"/>
        </w:rPr>
        <w:t>mbinguni</w:t>
      </w:r>
      <w:r>
        <w:rPr>
          <w:lang w:val="sw_KE" w:bidi="sw_KE"/>
        </w:rPr>
        <w:t xml:space="preserve">. Mbinguni ni mahali ambapo Mungu anaishi. Tumia maneno sawa kwa dunia na mbingu ambayo umetumia kabla. Ngazi ilikuwa pana wa kutosha kwa </w:t>
      </w:r>
      <w:r>
        <w:rPr>
          <w:b/>
          <w:lang w:val="sw_KE" w:bidi="sw_KE"/>
        </w:rPr>
        <w:t>malaika</w:t>
      </w:r>
      <w:r>
        <w:rPr>
          <w:lang w:val="sw_KE" w:bidi="sw_KE"/>
        </w:rPr>
        <w:t xml:space="preserve"> kutembea juu na chini kwa wakati mmoja. Malaika ni viumbe wa roho waliumbwa na Mungu ili kubeba ujumbe kwa Mungu. </w:t>
      </w:r>
      <w:r>
        <w:rPr>
          <w:lang w:val="sw_KE" w:bidi="sw_KE"/>
        </w:rPr>
        <w:t>Malaika</w:t>
      </w:r>
      <w:r>
        <w:rPr>
          <w:lang w:val="sw_KE" w:bidi="sw_KE"/>
        </w:rPr>
        <w:t xml:space="preserve"> wanajadiliwa katika Kamusi Kuu. Tumia neno sawa kwa malaika ambao umetumia kabla.</w:t>
      </w:r>
    </w:p>
    <w:p>
      <w:pPr/>
      <w:r>
        <w:rPr>
          <w:lang w:val="sw_KE" w:bidi="sw_KE"/>
        </w:rPr>
      </w:r>
      <w:r>
        <w:rPr>
          <w:b/>
          <w:lang w:val="sw_KE" w:bidi="sw_KE"/>
        </w:rPr>
        <w:t>Yahweh</w:t>
      </w:r>
      <w:r>
        <w:rPr>
          <w:lang w:val="sw_KE" w:bidi="sw_KE"/>
        </w:rPr>
        <w:t xml:space="preserve"> alikuwa amesimama juu ya ngazi. Kifungu hiki kinatumia majina yote mawili kwa Mungu katika kifungu. Tumia neno sawa kwa Yahweh na neno sawa kwa Mungu ambao umetumia kabla. Mungu anasema, "Mimi ni Mungu wa Ibrahimu na Mungu wa Isaka." Mungu anarudia ahadi zilizotolewa kwa Ibrahimu na Isaka na anasema hizi ni ahadi kwa Yakobo. Mungu pia anaahidi kumleta Yakobo kurudi kwa nchi hii. Nchi hii ni nchi ambayo Mungu aliahidi kwa Ibrahimu na kwa Isaka. Sasa Mungu anasema kwamba Yakobo ni mmiliki wa nchi.</w:t>
      </w:r>
    </w:p>
    <w:p>
      <w:pPr/>
      <w:r>
        <w:rPr>
          <w:lang w:val="sw_KE" w:bidi="sw_KE"/>
        </w:rPr>
      </w:r>
      <w:r>
        <w:rPr>
          <w:lang w:val="sw_KE" w:bidi="sw_KE"/>
        </w:rPr>
        <w:t xml:space="preserve">Wakati Yakobo aliamka kutoka kwa ndoto yake, Yakobo </w:t>
      </w:r>
      <w:r>
        <w:rPr>
          <w:b/>
          <w:lang w:val="sw_KE" w:bidi="sw_KE"/>
        </w:rPr>
        <w:t>aliogopa</w:t>
      </w:r>
      <w:r>
        <w:rPr>
          <w:lang w:val="sw_KE" w:bidi="sw_KE"/>
        </w:rPr>
        <w:t xml:space="preserve">. </w:t>
      </w:r>
      <w:r>
        <w:rPr>
          <w:lang w:val="sw_KE" w:bidi="sw_KE"/>
        </w:rPr>
        <w:t>Hofu ya Mungu</w:t>
      </w:r>
      <w:r>
        <w:rPr>
          <w:lang w:val="sw_KE" w:bidi="sw_KE"/>
        </w:rPr>
        <w:t xml:space="preserve"> imeelezwa katika Kuu. Faharasa Kuu. Yakobo alikuwa anahisi heshima, heshima, na heshima kwa Mungu. Yakobo anasema kwamba mahali hapa ni "nyumba ya Mungu," "lango la </w:t>
      </w:r>
      <w:r>
        <w:rPr>
          <w:b/>
          <w:lang w:val="sw_KE" w:bidi="sw_KE"/>
        </w:rPr>
        <w:t>mbinguni</w:t>
      </w:r>
      <w:r>
        <w:rPr>
          <w:lang w:val="sw_KE" w:bidi="sw_KE"/>
        </w:rPr>
        <w:t>." Mbinguni ni ambapo Mungu anaishi. "Nyumba ya Mungu" inamaanisha mahali ambapo Mungu anaishi au anakaa. Si nyumba ya kimwili.</w:t>
      </w:r>
    </w:p>
    <w:p>
      <w:pPr/>
      <w:r>
        <w:rPr>
          <w:lang w:val="sw_KE" w:bidi="sw_KE"/>
        </w:rPr>
      </w:r>
      <w:r>
        <w:rPr>
          <w:lang w:val="sw_KE" w:bidi="sw_KE"/>
        </w:rPr>
        <w:t xml:space="preserve">Asubuhi, Yakobo alisimama mwamba ambao alikuwa ametumia kama mto mwisho wake. Yakobo alimwaga mafuta ya zeituni juu ya mwisho wa juu wa mwamba. Hii ilikuwa ili kugawa wakfu mwamba. Mwamba ulikuwa kuwa nguzo ya ukumbusho, ambayo ina maana kwamba ni kukumbusha mtu yeyote ambaye aliona kwamba kitu maalum kilikuwa kimetokea katika mahali hapa. Yakobo aliita mahali </w:t>
      </w:r>
      <w:r>
        <w:rPr>
          <w:b/>
          <w:lang w:val="sw_KE" w:bidi="sw_KE"/>
        </w:rPr>
        <w:t>Bethel</w:t>
      </w:r>
      <w:r>
        <w:rPr>
          <w:lang w:val="sw_KE" w:bidi="sw_KE"/>
        </w:rPr>
        <w:t>, ambayo ina maana "nyumba ya Mungu." Yakobo hakubadili jina la mji wa Luz. Alibadili tu jina la mahali hapo. Hata hivyo, baadaye watu walianza kupiga mji wa karibu wa Luz kwa jina la Betheli pia.</w:t>
      </w:r>
    </w:p>
    <w:p>
      <w:pPr/>
      <w:r>
        <w:rPr>
          <w:lang w:val="sw_KE" w:bidi="sw_KE"/>
        </w:rPr>
      </w:r>
      <w:r>
        <w:rPr>
          <w:lang w:val="sw_KE" w:bidi="sw_KE"/>
        </w:rPr>
        <w:t xml:space="preserve">Yakobo </w:t>
      </w:r>
      <w:r>
        <w:rPr>
          <w:b/>
          <w:lang w:val="sw_KE" w:bidi="sw_KE"/>
        </w:rPr>
        <w:t>alifanya nadhiri</w:t>
      </w:r>
      <w:r>
        <w:rPr>
          <w:lang w:val="sw_KE" w:bidi="sw_KE"/>
        </w:rPr>
        <w:t xml:space="preserve">. Ahadi ya dhati inarejelea ahadi kubwa ili kutoa kwa Mungu baadhi ya huduma kwa badala ya maombi fulani au matakwa yanapewa. Kamusi Kuu ina mjadala wa </w:t>
      </w:r>
      <w:r>
        <w:rPr>
          <w:lang w:val="sw_KE" w:bidi="sw_KE"/>
        </w:rPr>
        <w:t>ahadi</w:t>
      </w:r>
      <w:r>
        <w:rPr>
          <w:lang w:val="sw_KE" w:bidi="sw_KE"/>
        </w:rPr>
        <w:t>.</w:t>
      </w:r>
    </w:p>
    <w:p>
      <w:pPr/>
      <w:r>
        <w:rPr>
          <w:lang w:val="sw_KE" w:bidi="sw_KE"/>
        </w:rPr>
      </w:r>
      <w:r>
        <w:rPr>
          <w:lang w:val="sw_KE" w:bidi="sw_KE"/>
        </w:rPr>
        <w:t xml:space="preserve">Kama sehemu ya ahadi, Yakobo aliahidi kutoa zaka wa kila </w:t>
      </w:r>
      <w:r>
        <w:rPr>
          <w:b/>
          <w:lang w:val="sw_KE" w:bidi="sw_KE"/>
        </w:rPr>
        <w:t>kitu</w:t>
      </w:r>
      <w:r>
        <w:rPr>
          <w:lang w:val="sw_KE" w:bidi="sw_KE"/>
        </w:rPr>
        <w:t xml:space="preserve"> anacho. Zaka ni asilimia 10. Hii ina maana kwamba Yakobo anaahidi kurudi kwa Mungu mnyama 1 kutoka kwa kila 10 ambao Mungu anampa Yakobo.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Washirika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29:1–14</w:t>
      </w:r>
      <w:r>
        <w:rPr>
          <w:lang w:val="sw_KE" w:bidi="sw_KE"/>
        </w:rPr>
      </w:r>
    </w:p>
    <w:p>
      <w:pPr>
        <w:pStyle w:val="Heading3"/>
      </w:pPr>
      <w:r>
        <w:rPr>
          <w:lang w:val="sw_KE" w:bidi="sw_KE"/>
        </w:rPr>
        <w:t>Sikiliza na Moyo</w:t>
      </w:r>
    </w:p>
    <w:p>
      <w:pPr/>
      <w:r>
        <w:rPr>
          <w:lang w:val="sw_KE" w:bidi="sw_KE"/>
        </w:rPr>
      </w:r>
      <w:r>
        <w:rPr>
          <w:lang w:val="sw_KE" w:bidi="sw_KE"/>
        </w:rPr>
        <w:t>Sikiliza kitabu cha mwanzo 29:1–14 na uweke moyoni.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KUTENGENEZA JUKWAA</w:t>
      </w:r>
    </w:p>
    <w:p>
      <w:pPr/>
      <w:r>
        <w:rPr>
          <w:lang w:val="sw_KE" w:bidi="sw_KE"/>
        </w:rPr>
      </w:r>
      <w:r>
        <w:rPr>
          <w:lang w:val="sw_KE" w:bidi="sw_KE"/>
        </w:rPr>
        <w:t>Mwanzo 29:1–14</w:t>
      </w:r>
    </w:p>
    <w:p>
      <w:pPr/>
      <w:r>
        <w:rPr>
          <w:lang w:val="sw_KE" w:bidi="sw_KE"/>
        </w:rPr>
      </w:r>
      <w:r>
        <w:rPr>
          <w:lang w:val="sw_KE" w:bidi="sw_KE"/>
        </w:rPr>
        <w:t>Sikiliza maandishi mara moja katika toleo rahisi zaidi kuelewa.</w:t>
      </w:r>
    </w:p>
    <w:p>
      <w:pPr/>
      <w:r>
        <w:rPr>
          <w:lang w:val="sw_KE" w:bidi="sw_KE"/>
        </w:rPr>
      </w:r>
      <w:r>
        <w:rPr>
          <w:lang w:val="sw_KE" w:bidi="sw_KE"/>
        </w:rPr>
        <w:t>Yakobo aliendelea safari yake kwa Haran. Simulizi inaanza na kuwasili kwa Yakobo. Yakobo amekuwa akisafiri angalau mwezi na pengine kwa muda mrefu. Ni zaidi ya maili 500 au KM 885 kati ya Beersheba ambapo Isaka anaishi kwa Haran. Hadithi hii ni simulizi ya matukio ya kuwasili kwa Yakobo katika Haran.</w:t>
      </w:r>
    </w:p>
    <w:p>
      <w:pPr/>
      <w:r>
        <w:rPr>
          <w:lang w:val="sw_KE" w:bidi="sw_KE"/>
        </w:rPr>
      </w:r>
      <w:r>
        <w:rPr>
          <w:lang w:val="sw_KE" w:bidi="sw_KE"/>
        </w:rPr>
        <w:t>Simulizi inaanza na neno la wakati ambalo linasema kwamba baada ya kuweka wakfu jiwe la ukumbusho katika Betheli na kufanya ahadi, Yakobo aliharakisha kuelekea Haran. Yakobo hakuchelewa kwenye njia. Yakobo aliwasili katika nchi ya mashariki. Hii ni nchi ambayo ni mashariki au kaskazini mashariki ya Israeli. Kutoka kwa Israeli, ni katika mwelekeo wa jua linapochomoza.</w:t>
      </w:r>
    </w:p>
    <w:p>
      <w:pPr/>
      <w:r>
        <w:rPr>
          <w:lang w:val="sw_KE" w:bidi="sw_KE"/>
        </w:rPr>
      </w:r>
      <w:r>
        <w:rPr>
          <w:lang w:val="sw_KE" w:bidi="sw_KE"/>
        </w:rPr>
        <w:t>Wakati Yakobo aliwasili katika Haran, Yakobo hakujua tu ambapo alikuwa. Yakobo aliona kisima na makundi 3 ya kondoo karibu na kisima. Bado ilikuwa mapema katika siku. Kondoo hawa walikuwa wameletwa mapema ili kunyweshwa maji. Kunywesha kondoo ina maana kuteka maji kutoka chanzo kama vile kisima na kuiweka ambapo kondoo wanaweza kunywa. Kondoo hawezi kufikia maji isipokuwa mtu anafanya hivyo kwa ajili yao.</w:t>
      </w:r>
    </w:p>
    <w:p>
      <w:pPr/>
      <w:r>
        <w:rPr>
          <w:lang w:val="sw_KE" w:bidi="sw_KE"/>
        </w:rPr>
      </w:r>
      <w:r>
        <w:rPr>
          <w:lang w:val="sw_KE" w:bidi="sw_KE"/>
        </w:rPr>
        <w:t>Sitisha na kujadili: Eleza mchakato wa kutoa maji kwa kundi la kondoo.</w:t>
      </w:r>
    </w:p>
    <w:p>
      <w:pPr/>
      <w:r>
        <w:rPr>
          <w:lang w:val="sw_KE" w:bidi="sw_KE"/>
        </w:rPr>
      </w:r>
      <w:r>
        <w:rPr>
          <w:lang w:val="sw_KE" w:bidi="sw_KE"/>
        </w:rPr>
        <w:t>Kila kundi la kondoo lilikuwa na mchungaji. Mchungaji angeweka kundi lake tofauti na makundi mengine.</w:t>
      </w:r>
    </w:p>
    <w:p>
      <w:pPr/>
      <w:r>
        <w:rPr>
          <w:lang w:val="sw_KE" w:bidi="sw_KE"/>
        </w:rPr>
      </w:r>
      <w:r>
        <w:rPr>
          <w:lang w:val="sw_KE" w:bidi="sw_KE"/>
        </w:rPr>
        <w:t>Simulizi inasema kwamba ilikuwa desturi katika mahali pale kusubiri mpaka makundi yote yalikuwa yamekusanyika kabla ya kuwanywesha wanyama. Hii ingesaidia kuhakikisha kwamba kila kundi lilikuwa na maji na kwamba hakuna mchungaJI alichukua maji zaidi kuliko alivyoruhusiwa. Wachungaji walifunika kisima na jiwe kubwa. Jiwe hili lilizuia vitu kutokuanguka katika kisima. Jiwe pia lilikuwa kubwa ya kutosha na nzito ya kutosha kwamba mchungaji wa kawaida hangeweza kusongeza pekee yake. Ingechukua wachungaji kadhaa kusongeza jiwe ili maji yaweza kutolewa kutoka kisimani. Baada ya kuwanywesha wanyama wote, wachungaji wangeweka jiwe nyuma juu ya ufunguzi wa kisima.</w:t>
      </w:r>
    </w:p>
    <w:p>
      <w:pPr/>
      <w:r>
        <w:rPr>
          <w:lang w:val="sw_KE" w:bidi="sw_KE"/>
        </w:rPr>
      </w:r>
      <w:r>
        <w:rPr>
          <w:lang w:val="sw_KE" w:bidi="sw_KE"/>
        </w:rPr>
        <w:t>Onyesha picha ya kisima ambacho kinafunikwa na jiwe kubwa tambarare. Onyesha picha ya kundi la kondoo na mchungaji.</w:t>
      </w:r>
    </w:p>
    <w:p>
      <w:pPr/>
      <w:r>
        <w:rPr>
          <w:lang w:val="sw_KE" w:bidi="sw_KE"/>
        </w:rPr>
      </w:r>
      <w:r>
        <w:rPr>
          <w:lang w:val="sw_KE" w:bidi="sw_KE"/>
        </w:rPr>
        <w:t>Yakobo alikaribia makundi na wachungaji na kuwasalimu kwa kuwaita ndugu. Wao si ndugu wa Yakobo. Hii ilikuwa salamu sahihi ya kirafiki kati ya wageni.</w:t>
      </w:r>
    </w:p>
    <w:p>
      <w:pPr/>
      <w:r>
        <w:rPr>
          <w:lang w:val="sw_KE" w:bidi="sw_KE"/>
        </w:rPr>
      </w:r>
      <w:r>
        <w:rPr>
          <w:lang w:val="sw_KE" w:bidi="sw_KE"/>
        </w:rPr>
        <w:t>Sitisha na kujadili: simulia hadithi ya mtu ambaye anakwenda mahali pageni ambapo hajawahi kwenda. Anaona wanaume ambao hajawahi kutana nao hapo. Mtu huyu anawasalimu vipi wanaume hawa wengine?</w:t>
      </w:r>
    </w:p>
    <w:p>
      <w:pPr/>
      <w:r>
        <w:rPr>
          <w:lang w:val="sw_KE" w:bidi="sw_KE"/>
        </w:rPr>
      </w:r>
      <w:r>
        <w:rPr>
          <w:lang w:val="sw_KE" w:bidi="sw_KE"/>
        </w:rPr>
        <w:t>Yakobo anauliza wachungaji ambapo wanatoka. Yakobo hajui jina la eneo hili. Yakobo hajui ambapo yuko kwa wakati huu katika safari yake. Wachungaji wanamwambia Yakobo kwamba hii ni Harran. Yakobo kisha anauliza wachungaji kama wanamjua Labani, mwana wa Nahor. Katika muktadha huu, neno mwana linamaanisha uzao. Labani ni mjukuu wa Nahor. Nahor alikuwa kaka ya Ibrahimu. Labani ni kaka ya Rebeka, mama ya Yakobo.</w:t>
      </w:r>
    </w:p>
    <w:p>
      <w:pPr/>
      <w:r>
        <w:rPr>
          <w:lang w:val="sw_KE" w:bidi="sw_KE"/>
        </w:rPr>
      </w:r>
      <w:r>
        <w:rPr>
          <w:lang w:val="sw_KE" w:bidi="sw_KE"/>
        </w:rPr>
        <w:t>Yakobo anaanza kuzungumza na wachungaji kuhusu wakati wa kuwanywesha kondoo. Yakobo anataka kujua kwa nini wamemzunguka kondoo mapema sana katika siku. Mwanga wa mchana ni takwimu ya hotuba ambayo ina maana kwamba bado ni mapema katika siku. Jua halitatua kwa masaa kadhaa bado. Yakobo anafikiri kwamba bado wana masaa kadhaa kwa kondoo kulishwa au kula kabla ya kuletwa kwa maji na usiku. Wachungaji hawajibu swali la Yakobo kuhusu wakati. Wachungaji wanaelezea kwamba makundi yote ya kondoo yanapaswa kuletwa kisimani kabla ya jiwe kuondolewa na kondoo kunyweshwa maji.</w:t>
      </w:r>
    </w:p>
    <w:p>
      <w:pPr/>
      <w:r>
        <w:rPr>
          <w:lang w:val="sw_KE" w:bidi="sw_KE"/>
        </w:rPr>
      </w:r>
      <w:r>
        <w:rPr>
          <w:lang w:val="sw_KE" w:bidi="sw_KE"/>
        </w:rPr>
        <w:t>Wakati Yakobo anazungumza na wachungaji, mwanamke mdogo anakuja na kundi la kondoo. Yeye ni Raheli, binti ya Labani. Raheli anafanya kazi kama mchungaji. Kwa kawaida msichana angetunza makundi tu kama hakukuwepo na mwana mvulana. Labani ana wana wavulana. Hatujui kwa nini Raheli alikuwa akifanya kazi hii. Kufanya kazi kama mchungaji kungemweka Raheli katika hatari ya kushambuliwa kwa sababu ni msichana.</w:t>
      </w:r>
    </w:p>
    <w:p>
      <w:pPr/>
      <w:r>
        <w:rPr>
          <w:lang w:val="sw_KE" w:bidi="sw_KE"/>
        </w:rPr>
      </w:r>
      <w:r>
        <w:rPr>
          <w:lang w:val="sw_KE" w:bidi="sw_KE"/>
        </w:rPr>
        <w:t>Sitisha na kujadili: Ni jukumu gani ni la wasichana katika utamaduni wako? Ni kazi gani mwanamke mdogo, asiyeolewa angepaswa kufanya kwa familia?</w:t>
      </w:r>
    </w:p>
    <w:p>
      <w:pPr/>
      <w:r>
        <w:rPr>
          <w:lang w:val="sw_KE" w:bidi="sw_KE"/>
        </w:rPr>
      </w:r>
      <w:r>
        <w:rPr>
          <w:lang w:val="sw_KE" w:bidi="sw_KE"/>
        </w:rPr>
        <w:t>Yakobo anaelewa kwamba Raheli ni binamu yake. Raheli ni binti wa Labani. Labani ni kaka ya Rebeka. Raheli ni binamu wa kwanza wa Yakobo kwenye upande wa mama yake wa familia. Yakobo anakwenda kisimani na kuondoa jiwe ambalo linafunika juu ya kisima. Hii inahitaji nguvu nyingi. Kwa kawaida ilichukua wachungaji kadhaa ili kusongeza jiwe hili. Yakobo ananywesha kundi la kondoo kwa niaba ya Raheli. Kisha Yakobo anambusu Raheli. Busu ya kawaida ya salamu ni kumbusu mtu kwenye kila shavu. Yakobo anaanza kulia kwa furaha. Hii ni njia ya kawaida ya kuashiria furaha katika utamaduni wa Yakobo.</w:t>
      </w:r>
    </w:p>
    <w:p>
      <w:pPr/>
      <w:r>
        <w:rPr>
          <w:lang w:val="sw_KE" w:bidi="sw_KE"/>
        </w:rPr>
      </w:r>
      <w:r>
        <w:rPr>
          <w:lang w:val="sw_KE" w:bidi="sw_KE"/>
        </w:rPr>
        <w:t>Sitisha na kujadili: Ni njia gani ya kawaida ya kumsalimu mgeni katika utamaduni wako? Simulia hadithi ya mgeni kuja katika kijiji chako. Watu wanamsalimu vipi mtu huyu? Ni hisia gani anaonyesha?</w:t>
      </w:r>
    </w:p>
    <w:p>
      <w:pPr/>
      <w:r>
        <w:rPr>
          <w:lang w:val="sw_KE" w:bidi="sw_KE"/>
        </w:rPr>
      </w:r>
      <w:r>
        <w:rPr>
          <w:lang w:val="sw_KE" w:bidi="sw_KE"/>
        </w:rPr>
        <w:t>Yakobo anamwambia Raheli kwamba Yakobo ni mwana wa Rebeka, shangazi yake. Raheli aliwacha kundi la kondoo katika kisima na kukimbia ili kumwambia baba yake Labani kwamba Yakobo alikuwa amewasili.</w:t>
      </w:r>
    </w:p>
    <w:p>
      <w:pPr/>
      <w:r>
        <w:rPr>
          <w:lang w:val="sw_KE" w:bidi="sw_KE"/>
        </w:rPr>
      </w:r>
      <w:r>
        <w:rPr>
          <w:lang w:val="sw_KE" w:bidi="sw_KE"/>
        </w:rPr>
        <w:t>Labani mara moja anainuka na kukimbia ili kukutana na Yakobo. Labani anamsalimu Yakobo na busu kwenye shavu na kumkumbatia Yakobo. Labani kisha anamchukua Yakobo nyumbani kwa Labani. Yakobo anamwambia Labani kwa nini Yakobo amekuja Haran. Kisha Labani anasema, "Wewe ni mwili wangu na damu." Hii ina maana kwamba Labani anakubali kwamba Yakobo ni mpwa wa Labani, mwana wa Rebeka, dada ya Labani. Yakobo anabaki na Labani kwa mwezi mmoja.</w:t>
      </w:r>
    </w:p>
    <w:p>
      <w:pPr/>
      <w:r>
        <w:rPr>
          <w:lang w:val="sw_KE" w:bidi="sw_KE"/>
        </w:rPr>
      </w:r>
      <w:r>
        <w:rPr>
          <w:lang w:val="sw_KE" w:bidi="sw_KE"/>
        </w:rPr>
        <w:t>Sitisha na mjadili kama timu: Simulia hadithi kuhusu jamaa asiyejulikana ambaye anakuja kumtembelea. Watu wanamsalimu vipi mtu huyu? Familia inafanya nini ili kumfanya jamaa huyu kuhisi kukaribishwa? Ni maneno gani unayosema ambayo yanaonyesha kwamba mtu huyu kwa kweli ni mshiriki wa familia?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Yakobo anaendelea safari yake ya Haruni.</w:t>
      </w:r>
    </w:p>
    <w:p>
      <w:pPr/>
      <w:r>
        <w:rPr>
          <w:lang w:val="sw_KE" w:bidi="sw_KE"/>
        </w:rPr>
      </w:r>
      <w:r>
        <w:rPr>
          <w:b/>
          <w:lang w:val="sw_KE" w:bidi="sw_KE"/>
        </w:rPr>
        <w:t>Tukio la pili:</w:t>
      </w:r>
      <w:r>
        <w:rPr>
          <w:lang w:val="sw_KE" w:bidi="sw_KE"/>
        </w:rPr>
        <w:t xml:space="preserve"> Yakobo anaona kisima na makundi ya kondoo karibu nayo. Yakobo anawasalimu wachungaji na kugundua kwamba hii ni Haran. Wachungaji wanamjua Labani.</w:t>
      </w:r>
    </w:p>
    <w:p>
      <w:pPr/>
      <w:r>
        <w:rPr>
          <w:lang w:val="sw_KE" w:bidi="sw_KE"/>
        </w:rPr>
      </w:r>
      <w:r>
        <w:rPr>
          <w:b/>
          <w:lang w:val="sw_KE" w:bidi="sw_KE"/>
        </w:rPr>
        <w:t>Tukio la tatu:</w:t>
      </w:r>
      <w:r>
        <w:rPr>
          <w:lang w:val="sw_KE" w:bidi="sw_KE"/>
        </w:rPr>
        <w:t xml:space="preserve"> Raheli anawasili na kundi la kondoo. Yakobo anamwambia kwamba ni Yakobo, binamu yake. Raheli anamwendea Labani.</w:t>
      </w:r>
    </w:p>
    <w:p>
      <w:pPr/>
      <w:r>
        <w:rPr>
          <w:lang w:val="sw_KE" w:bidi="sw_KE"/>
        </w:rPr>
      </w:r>
      <w:r>
        <w:rPr>
          <w:b/>
          <w:lang w:val="sw_KE" w:bidi="sw_KE"/>
        </w:rPr>
        <w:t>Tukio la nne:</w:t>
      </w:r>
      <w:r>
        <w:rPr>
          <w:lang w:val="sw_KE" w:bidi="sw_KE"/>
        </w:rPr>
        <w:t xml:space="preserve"> Labani anatoka ili kumsalimu Yakobo na kumpeleka Yakobo nyumbani kwake. Yakobo anakaa pale kwa meza.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Labani</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Simulizi hili lina idadi ya salamu kati ya Yakobo na wageni. Ni muhimu kutambua tofauti kati ya salamu.</w:t>
      </w:r>
    </w:p>
    <w:p>
      <w:pPr>
        <w:pStyle w:val="ListBullet"/>
        <w:spacing w:line="240" w:lineRule="auto"/>
        <w:ind w:left="720"/>
      </w:pPr>
      <w:r>
        <w:rPr>
          <w:lang w:val="sw_KE" w:bidi="sw_KE"/>
        </w:rPr>
      </w:r>
      <w:r>
        <w:rPr>
          <w:lang w:val="sw_KE" w:bidi="sw_KE"/>
        </w:rPr>
        <w:t>Yakobo anakutana na wachungaji wengine na kuwaita ndugu.</w:t>
      </w:r>
    </w:p>
    <w:p>
      <w:pPr>
        <w:pStyle w:val="ListBullet"/>
        <w:spacing w:line="240" w:lineRule="auto"/>
        <w:ind w:left="720"/>
      </w:pPr>
      <w:r>
        <w:rPr>
          <w:lang w:val="sw_KE" w:bidi="sw_KE"/>
        </w:rPr>
      </w:r>
      <w:r>
        <w:rPr>
          <w:lang w:val="sw_KE" w:bidi="sw_KE"/>
        </w:rPr>
        <w:t>Yakobo anakutana na Raheli, binamu yake na kumbusu Raheli kwenye kila shavu na kulia kwa furaha.</w:t>
      </w:r>
    </w:p>
    <w:p>
      <w:pPr>
        <w:pStyle w:val="ListBullet"/>
        <w:spacing w:line="240" w:lineRule="auto"/>
        <w:ind w:left="720"/>
      </w:pPr>
      <w:r>
        <w:rPr>
          <w:lang w:val="sw_KE" w:bidi="sw_KE"/>
        </w:rPr>
      </w:r>
      <w:r>
        <w:rPr>
          <w:lang w:val="sw_KE" w:bidi="sw_KE"/>
        </w:rPr>
        <w:t>Yakobo anakutana na Laban mjomba wake. Laban anambusu Yakobo na kumkumbatia Yakobo na kumchukua Yakobo nyumbani kwa Laban. Sitisha na mjadili kama kikundi: Salamu ni sawa lakini tofauti. Kila salamu inaelezea vipi uhusiano? Katika utamaduni wako, ungesalimia vipi kila mmoja wa watu hawa?</w:t>
      </w:r>
    </w:p>
    <w:p>
      <w:pPr/>
      <w:r>
        <w:rPr>
          <w:lang w:val="sw_KE" w:bidi="sw_KE"/>
        </w:rPr>
      </w:r>
      <w:r>
        <w:rPr>
          <w:lang w:val="sw_KE" w:bidi="sw_KE"/>
        </w:rPr>
        <w:t>Katika tukio la kwanza, Yakobo anamaliza nadhiri yake katika Betheli na kusafiri kuelekea Haran. Inamchukua karibu mwezi mmoja ili kukamilisha safari hii. Simulizi linaanza na neno la wakati ambalo linaonyesha kwamba kusafiri ilikuwa kitu kingine cha Yakobo alifanya baada ya kumaliza nadhiri yake katika Betheli.</w:t>
      </w:r>
    </w:p>
    <w:p>
      <w:pPr/>
      <w:r>
        <w:rPr>
          <w:lang w:val="sw_KE" w:bidi="sw_KE"/>
        </w:rPr>
      </w:r>
      <w:r>
        <w:rPr>
          <w:lang w:val="sw_KE" w:bidi="sw_KE"/>
        </w:rPr>
        <w:t>Onyesha ramani na ukaguzi njia ya Yakobo.</w:t>
      </w:r>
    </w:p>
    <w:p>
      <w:pPr/>
      <w:r>
        <w:rPr>
          <w:lang w:val="sw_KE" w:bidi="sw_KE"/>
        </w:rPr>
      </w:r>
      <w:r>
        <w:rPr>
          <w:lang w:val="sw_KE" w:bidi="sw_KE"/>
        </w:rPr>
        <w:t>Sitisha na mjadili: Simulia hadithi na mlolongo wa matukio. Angalia maneno ambayo unatumia ili kuelezea kile kinachotokea baadaye.</w:t>
      </w:r>
    </w:p>
    <w:p>
      <w:pPr/>
      <w:r>
        <w:rPr>
          <w:lang w:val="sw_KE" w:bidi="sw_KE"/>
        </w:rPr>
      </w:r>
      <w:r>
        <w:rPr>
          <w:lang w:val="sw_KE" w:bidi="sw_KE"/>
        </w:rPr>
        <w:t>Katika tukio la pili, Yakobo anawasili katika Haran. Yakobo amekuwa akisafiri karibu mwezi mmoja. Yakobo anaona kisima kwa umbali. Shimo la kisima linafunikwa na jiwe kubwa nzito. Hata ingawa jua bado ni ya juu katika anga, makundi matatu ya kondoo yamekuja kwenye kisima ili kunywa maji. Yakobo anawasalimu wachunngaji. Yakobo anauliza wachungaji ambapo wanatoka. Wachungaji wanasema kwamba ni kutoka Haran. Yakobo kisha anauliza kama wanamjua mtu anayeitwa Laban. Wachungaji wanajua Labani. Yakobo anauliza jinsi Labani anafanya. Wakati Yakobo anazungumza na wachungaji, wanamwona Raheli, binti ya Laban akija kuelekea kisima na kundi la kondoo. Kisha Yakobo anauliza kwa nini wana kondoo wanasubiria maji mapema sana katika siku. Yakobo ni mchungaji pia. Yakobo anajua desturi ni kuweka kondoo kulisha siku yote na kuwatumia maji karibu na jua kushuka.</w:t>
      </w:r>
    </w:p>
    <w:p>
      <w:pPr/>
      <w:r>
        <w:rPr>
          <w:lang w:val="sw_KE" w:bidi="sw_KE"/>
        </w:rPr>
      </w:r>
      <w:r>
        <w:rPr>
          <w:lang w:val="sw_KE" w:bidi="sw_KE"/>
        </w:rPr>
        <w:t>Simulizi hili ni kuhusu kuyanywesha makundi maji. Kila mtu angeelewa kwamba ni pamoja na matendo haya yote:</w:t>
      </w:r>
    </w:p>
    <w:p>
      <w:pPr>
        <w:pStyle w:val="ListBullet"/>
        <w:spacing w:line="240" w:lineRule="auto"/>
        <w:ind w:left="720"/>
      </w:pPr>
      <w:r>
        <w:rPr>
          <w:lang w:val="sw_KE" w:bidi="sw_KE"/>
        </w:rPr>
      </w:r>
      <w:r>
        <w:rPr>
          <w:lang w:val="sw_KE" w:bidi="sw_KE"/>
        </w:rPr>
        <w:t>Kuleta makundi ya kondoo kwa kisima au chanzo cha maji.</w:t>
      </w:r>
    </w:p>
    <w:p>
      <w:pPr>
        <w:pStyle w:val="ListBullet"/>
        <w:spacing w:line="240" w:lineRule="auto"/>
        <w:ind w:left="720"/>
      </w:pPr>
      <w:r>
        <w:rPr>
          <w:lang w:val="sw_KE" w:bidi="sw_KE"/>
        </w:rPr>
      </w:r>
      <w:r>
        <w:rPr>
          <w:lang w:val="sw_KE" w:bidi="sw_KE"/>
        </w:rPr>
        <w:t>Kuondoa jiwe kutoka kwa ufunguzi wa kisima.</w:t>
      </w:r>
    </w:p>
    <w:p>
      <w:pPr>
        <w:pStyle w:val="ListBullet"/>
        <w:spacing w:line="240" w:lineRule="auto"/>
        <w:ind w:left="720"/>
      </w:pPr>
      <w:r>
        <w:rPr>
          <w:lang w:val="sw_KE" w:bidi="sw_KE"/>
        </w:rPr>
      </w:r>
      <w:r>
        <w:rPr>
          <w:lang w:val="sw_KE" w:bidi="sw_KE"/>
        </w:rPr>
        <w:t>Kuchota maji kutoka kisimani.</w:t>
      </w:r>
    </w:p>
    <w:p>
      <w:pPr>
        <w:pStyle w:val="ListBullet"/>
        <w:spacing w:line="240" w:lineRule="auto"/>
        <w:ind w:left="720"/>
      </w:pPr>
      <w:r>
        <w:rPr>
          <w:lang w:val="sw_KE" w:bidi="sw_KE"/>
        </w:rPr>
      </w:r>
      <w:r>
        <w:rPr>
          <w:lang w:val="sw_KE" w:bidi="sw_KE"/>
        </w:rPr>
        <w:t>Kuweka katika chombo ambacho kondoo wangekunywa kutoka hapo.</w:t>
      </w:r>
    </w:p>
    <w:p>
      <w:pPr>
        <w:pStyle w:val="ListBullet"/>
        <w:spacing w:line="240" w:lineRule="auto"/>
        <w:ind w:left="720"/>
      </w:pPr>
      <w:r>
        <w:rPr>
          <w:lang w:val="sw_KE" w:bidi="sw_KE"/>
        </w:rPr>
      </w:r>
      <w:r>
        <w:rPr>
          <w:lang w:val="sw_KE" w:bidi="sw_KE"/>
        </w:rPr>
        <w:t>Kuruhusu kondoo kunywa maji.</w:t>
      </w:r>
    </w:p>
    <w:p>
      <w:pPr>
        <w:pStyle w:val="ListBullet"/>
        <w:spacing w:line="240" w:lineRule="auto"/>
        <w:ind w:left="720"/>
      </w:pPr>
      <w:r>
        <w:rPr>
          <w:lang w:val="sw_KE" w:bidi="sw_KE"/>
        </w:rPr>
      </w:r>
      <w:r>
        <w:rPr>
          <w:lang w:val="sw_KE" w:bidi="sw_KE"/>
        </w:rPr>
        <w:t>Nafasi ya jiwe linalofunika juu ya mdomo wa kisima.</w:t>
      </w:r>
    </w:p>
    <w:p>
      <w:pPr/>
      <w:r>
        <w:rPr>
          <w:lang w:val="sw_KE" w:bidi="sw_KE"/>
        </w:rPr>
      </w:r>
      <w:r>
        <w:rPr>
          <w:lang w:val="sw_KE" w:bidi="sw_KE"/>
        </w:rPr>
        <w:t>Sitisha na mjadili: ni maneno gani ya vitendo ungependa kutumia ili watu wangeelewa jinsi ya kunyweshea kondoo maji?</w:t>
      </w:r>
    </w:p>
    <w:p>
      <w:pPr/>
      <w:r>
        <w:rPr>
          <w:lang w:val="sw_KE" w:bidi="sw_KE"/>
        </w:rPr>
      </w:r>
      <w:r>
        <w:rPr>
          <w:lang w:val="sw_KE" w:bidi="sw_KE"/>
        </w:rPr>
        <w:t>Katika tukio la tatu Raheli anawasili na kundi la kondoo. Raheli ni moja wapo ya mabinti wa Labani. Hii ina maana kwamba Raheli ni binamu wa kwanza wa Yakobo. Kwa sababu Raheli ni binamu yake na kundi ni la baba yake Laban, Yakobo anakwenda kisima na anachukua jiwe. Inachukua nguvu ya kushangaza ili kuondoa jiwe pekee yake. Kwa kawaida wachungaji wanafanya kazi pamoja ili kusongeza jiwe. Hapa, Yakobo analiondoa pekee yake. Desturi ni kusubiri mpaka makundi yote yapo katika kisima na kisha kunywa maji yote kwa wakati mmoja. Yakobo hafuati desturi. Yakobo ananywesha maji kundi ambalo ni la Labani. Kisha Yakobo anamsalimu Raheli na busu kwenye shavu na analia kwa furaha. Yakobo anaelezea kwamba yeye ni binamu ya Raheli. Raheli anaacha kondoo katika kisima na kukimbia nyumbanu ili kumwambia baba yake Laban kwamba Yakobo amekuja. Hatujui umbali kati ya kisima na nyumba ya Labani.</w:t>
      </w:r>
    </w:p>
    <w:p>
      <w:pPr/>
      <w:r>
        <w:rPr>
          <w:lang w:val="sw_KE" w:bidi="sw_KE"/>
        </w:rPr>
      </w:r>
      <w:r>
        <w:rPr>
          <w:lang w:val="sw_KE" w:bidi="sw_KE"/>
        </w:rPr>
        <w:t>Katika tukio la nne, Labani anatoka kwenye kisima na anamsalimu Yakobo kwa kumkumbatia na kumbusu Yakobo kwenye shavu lake. Kisha Laban anamchukua Yakobo kwa nyumba yake. Yakobo anaelezea kwa Laban kwa nini amekuja Haran. Laban anatangaza kwamba Yakobo kwa kweli ni mshiriki wa familia. Yakobo anabaki na Labani kwa mwezi mmoja.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Wachungaji</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Labani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zote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igizo. Muulize mwigizaji anayeigiza mojawapo ya majukumu, "Unahisi vipi?" Unaweza kusikia mambo kama majibu tofauti. Anzisha tena igizo.</w:t>
      </w:r>
    </w:p>
    <w:p>
      <w:pPr/>
      <w:r>
        <w:rPr>
          <w:lang w:val="sw_KE" w:bidi="sw_KE"/>
        </w:rPr>
      </w:r>
      <w:r>
        <w:rPr>
          <w:lang w:val="sw_KE" w:bidi="sw_KE"/>
        </w:rPr>
        <w:t xml:space="preserve">Katika tukio la kwanza, Yakobo anaendelea na safari yake kutoka Betheli kuelekea Haran. Yakobo amekuwa akisafiri karibu mwezi mmoja. </w:t>
      </w:r>
    </w:p>
    <w:p>
      <w:pPr/>
      <w:r>
        <w:rPr>
          <w:lang w:val="sw_KE" w:bidi="sw_KE"/>
        </w:rPr>
      </w:r>
      <w:r>
        <w:rPr>
          <w:lang w:val="sw_KE" w:bidi="sw_KE"/>
        </w:rPr>
        <w:t>Sitisha igizo: Muulize Yakobo, "Safari hii ilikuwa vipi?" Unaweza kusikia, "Ilikuwa kwa muda mrefu. Nimechoka sana na tayari kuwa katika Haran," au "Ilikuwa ya kushangaza! Nimeona mambo ya kushangaza njiani," au "Imekuwa nzuri, lakini ninakosa wazazi wangu." Anzisha tena igizo.</w:t>
      </w:r>
    </w:p>
    <w:p>
      <w:pPr/>
      <w:r>
        <w:rPr>
          <w:lang w:val="sw_KE" w:bidi="sw_KE"/>
        </w:rPr>
      </w:r>
      <w:r>
        <w:rPr>
          <w:lang w:val="sw_KE" w:bidi="sw_KE"/>
        </w:rPr>
        <w:t xml:space="preserve">Katika tukio la pili, Yakobo anaona kisima na anakaribia. Kuna wachungaji na makundi 3 ya kondoo karibu na kisima. Jua bado ni ya juu katika anga lakini wamekuja kwa kisima ili kumwagilia kondoo. Yakobo anawakaribia wachungaji na kuwasalimu kwa heshima. Yakobo anauliza ambapo wachungaji wanatoka. Wanajibu kwamba ni kutoka Haran. Yakobo anajifunza kwamba wanajua Labani. Wote wanaona mwanamke mdogo akikaribia. Wachungaji wanasema kwamba mwanamke huyu ni Raheli, binti ya Labani. Yakobo anauliza wachungaji kwa nini wako katika kisima mapema sana katika siku. </w:t>
      </w:r>
    </w:p>
    <w:p>
      <w:pPr/>
      <w:r>
        <w:rPr>
          <w:lang w:val="sw_KE" w:bidi="sw_KE"/>
        </w:rPr>
      </w:r>
      <w:r>
        <w:rPr>
          <w:lang w:val="sw_KE" w:bidi="sw_KE"/>
        </w:rPr>
        <w:t>Sitisha igizo: Muulize Yakobo, "Unahisi vipi sasa?" Unaweza kusikia, "Ninafurahi sana na kufurahi hatimaye kuwa katika Haran. Ninafurahi sana kujua kwamba mjomba wangu Labani yuko hapa na anaendelea vizuri," au "Sielewi kwa nini wanawanywesha kondoo mapema sana katika siku lakini ninafurahi kuwa hapa. Ninafurahi nimepata familia ya mama yangu." Anzisha tena igizo.</w:t>
      </w:r>
    </w:p>
    <w:p>
      <w:pPr/>
      <w:r>
        <w:rPr>
          <w:lang w:val="sw_KE" w:bidi="sw_KE"/>
        </w:rPr>
      </w:r>
      <w:r>
        <w:rPr>
          <w:lang w:val="sw_KE" w:bidi="sw_KE"/>
        </w:rPr>
        <w:t>Katika tukio la tatu, Raheli anawasili katika kisima na kundi la kondoo. Yakobo anaondoa jiwe kutoka kwa ufunguzi na kumywesha kundi la Raheli la kondoo. Kisha Yakobo anamsalimu Raheli na busu kwenye shavu. Yakobo anaanza kulia kwa furaha. Wakati Raheli anajifunza kwamba mtu huyu ni binamu yake Yakobo, anakimbia nyumbani ili kumwambia Labani.</w:t>
      </w:r>
    </w:p>
    <w:p>
      <w:pPr/>
      <w:r>
        <w:rPr>
          <w:lang w:val="sw_KE" w:bidi="sw_KE"/>
        </w:rPr>
      </w:r>
      <w:r>
        <w:rPr>
          <w:lang w:val="sw_KE" w:bidi="sw_KE"/>
        </w:rPr>
        <w:t>Sitisha kitendo: Muulize Yakobo, "Kwa nini unaogopa?" Unaweza kusikia, "Nimefurahi. Nimepata familia ya mama yangu. Raheli ni mzuri mwenye umbo. Raheli atakuwa mke wa kushangaza kwa ajili yangu." Uliza Raheli, "Unahisi vipi sasa?" Unaweza kusikia, "Ninafurahi kukutana na binamu yangu. Ninashangaa kwa nini amekuja Haran. Yeye ni mwenye nguvu sana. Alihamisha jiwe hilo kwa yeye mwenyewe." Muulize Labani, "Ulihisi vipi wakati Raheli alikuambia kwamba Yakobo amewasili katika Haran?" Unaweza kusikia, "Ninafurahi kuwa na mpwa wangu hapa. Yeye ni dada yangu mwana wa Rebeka. Ninafurahi kukutana naye. Anakaribishwa kunitembelea mimi." Anzisha tena igizo.</w:t>
      </w:r>
    </w:p>
    <w:p>
      <w:pPr/>
      <w:r>
        <w:rPr>
          <w:lang w:val="sw_KE" w:bidi="sw_KE"/>
        </w:rPr>
      </w:r>
      <w:r>
        <w:rPr>
          <w:lang w:val="sw_KE" w:bidi="sw_KE"/>
        </w:rPr>
        <w:t>Katika tukio la nne, Labani anakimbia kwa kisima na kumsalimu Yakobo na busu kwenye shavu na kumkumbatia Yakobo. Labani kisha anamleta Yakobo kwa nyumbani yake. Yakobo anamwambia Labani hadithi yake. Wakati anamaliza kuelezea hadithi, Labani anashangaa, "Wewe kwa kweli ni mwili wangu mwenyewe na damu." Hii ni usemi wa maana, "kwa kweli unahusiano na mimi" au "wewe kwa kweli ni mwana wa dada yangu."</w:t>
      </w:r>
    </w:p>
    <w:p>
      <w:pPr/>
      <w:r>
        <w:rPr>
          <w:lang w:val="sw_KE" w:bidi="sw_KE"/>
        </w:rPr>
      </w:r>
      <w:r>
        <w:rPr>
          <w:lang w:val="sw_KE" w:bidi="sw_KE"/>
        </w:rPr>
        <w:t>Sitisha igizo: Muulize Labani, "Kwa nini unafurahi sana kuwa na Yakobo pamoja nawe?" Unaweza kusikia, "Yakobo ni mwana wa dada yangu. Sijamuona tangu aliondoka zaidi ya miaka 40 iliyopita. Hii ni ya kushangaza kuwa na mwana wake hapa ili kuniambia kuhusu yeye." Muulize Yakobo, "Inahisi vipi kuwa na kuwakaribisha kama hiyo kutoka kwa mjomba wako?" Unaweza kusikia, "Hii ni ya kushangaza. Anakuwa na fadhili sana kwangu. Ananifanya nihisi kuwakaribisha kwa kweli kama anataka kwa kweli niwe hapa. Ninafurahi ninapata kuchagua mke hapa."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Anzisha kifungu hiki kwa neno au kifungu ambacho kinaonyesha kwamba Yakobo aliendelea na safari yake kama kitu kinachofuata baada ya kumaliza ahadi huko Betheli.</w:t>
      </w:r>
    </w:p>
    <w:p>
      <w:pPr/>
      <w:r>
        <w:rPr>
          <w:lang w:val="sw_KE" w:bidi="sw_KE"/>
        </w:rPr>
      </w:r>
      <w:r>
        <w:rPr>
          <w:lang w:val="sw_KE" w:bidi="sw_KE"/>
        </w:rPr>
        <w:t xml:space="preserve">Jiwe </w:t>
      </w:r>
      <w:r>
        <w:rPr>
          <w:b/>
          <w:lang w:val="sw_KE" w:bidi="sw_KE"/>
        </w:rPr>
        <w:t>nzito</w:t>
      </w:r>
      <w:r>
        <w:rPr>
          <w:lang w:val="sw_KE" w:bidi="sw_KE"/>
        </w:rPr>
        <w:t xml:space="preserve"> linafunika </w:t>
      </w:r>
      <w:r>
        <w:rPr>
          <w:b/>
          <w:lang w:val="sw_KE" w:bidi="sw_KE"/>
        </w:rPr>
        <w:t>shimo</w:t>
      </w:r>
      <w:r>
        <w:rPr>
          <w:lang w:val="sw_KE" w:bidi="sw_KE"/>
        </w:rPr>
        <w:t xml:space="preserve"> la kisima. Mdomo wa kisima ni ufunguzi juu ya kisima. Jiwe lingekuwa jiwe kubwa la tambarare ambalo linafunika mdomo au ufunguzi wa kisima. Jiwe hili lilikuwa na madhumuni kadhaa. Ilikuwa kulinda kisima na maji kutokana na vitu vinavyoanguka katika kisima na kukifanya kiwe chafu. Iliawakinga watu kutokana na kuanguka kwa bahati mbaya. Kwa sababu jiwe lilikuwa kubwa sana na nzito, kwa kawaida ilichukua wanaume kadhaa kuondoa. Kwa hivyo, wachungaji wote walikusanyika na makundi yao kabla ya kuondoa jiwe. Hii ilihakikisha kwamba kila kundi lilipokea kiasi sahihi cha maji.</w:t>
      </w:r>
    </w:p>
    <w:p>
      <w:pPr/>
      <w:r>
        <w:rPr>
          <w:lang w:val="sw_KE" w:bidi="sw_KE"/>
        </w:rPr>
      </w:r>
      <w:r>
        <w:rPr>
          <w:lang w:val="sw_KE" w:bidi="sw_KE"/>
        </w:rPr>
        <w:t>Onyesha picha ya kisima.</w:t>
      </w:r>
    </w:p>
    <w:p>
      <w:pPr/>
      <w:r>
        <w:rPr>
          <w:lang w:val="sw_KE" w:bidi="sw_KE"/>
        </w:rPr>
      </w:r>
      <w:r>
        <w:rPr>
          <w:lang w:val="sw_KE" w:bidi="sw_KE"/>
        </w:rPr>
        <w:t xml:space="preserve">Iliondolea </w:t>
      </w:r>
      <w:r>
        <w:rPr>
          <w:b/>
          <w:lang w:val="sw_KE" w:bidi="sw_KE"/>
        </w:rPr>
        <w:t>makundi kiu</w:t>
      </w:r>
      <w:r>
        <w:rPr>
          <w:lang w:val="sw_KE" w:bidi="sw_KE"/>
        </w:rPr>
        <w:t>. Kumwagilia makundi ni kifungu ambacho ni pamoja na idadi ya matendo. Ikiwa huna neno moja ambalo kila mtu atalielewa, unaweza kuwa na kuelezea mchakato huu.</w:t>
      </w:r>
    </w:p>
    <w:p>
      <w:pPr/>
      <w:r>
        <w:rPr>
          <w:lang w:val="sw_KE" w:bidi="sw_KE"/>
        </w:rPr>
      </w:r>
      <w:r>
        <w:rPr>
          <w:lang w:val="sw_KE" w:bidi="sw_KE"/>
        </w:rPr>
        <w:t xml:space="preserve">Yakobo aliwasalimia wachungaji kama </w:t>
      </w:r>
      <w:r>
        <w:rPr>
          <w:b/>
          <w:lang w:val="sw_KE" w:bidi="sw_KE"/>
        </w:rPr>
        <w:t>ndugu.</w:t>
      </w:r>
      <w:r>
        <w:rPr>
          <w:lang w:val="sw_KE" w:bidi="sw_KE"/>
        </w:rPr>
        <w:t>. Ndugu wangekuwa njia ya heshima ya salamu. Yakobo angeweza kusema marafiki. Wanaume hawa walikuwa wageni. Kutumia masharti haya kungekuwa na heshima na wageni.</w:t>
      </w:r>
    </w:p>
    <w:p>
      <w:pPr/>
      <w:r>
        <w:rPr>
          <w:lang w:val="sw_KE" w:bidi="sw_KE"/>
        </w:rPr>
      </w:r>
      <w:r>
        <w:rPr>
          <w:lang w:val="sw_KE" w:bidi="sw_KE"/>
        </w:rPr>
        <w:t xml:space="preserve">Labani ni mwana wa </w:t>
      </w:r>
      <w:r>
        <w:rPr>
          <w:b/>
          <w:lang w:val="sw_KE" w:bidi="sw_KE"/>
        </w:rPr>
        <w:t>Nahor</w:t>
      </w:r>
      <w:r>
        <w:rPr>
          <w:lang w:val="sw_KE" w:bidi="sw_KE"/>
        </w:rPr>
        <w:t>. Hapa neno mwana linamaanisha uzao wa Nahor. Nahor alikuwa kaka ya Ibrahimu. Labani ni mjukuu wa Nahor. Unaweza kutumia neno la mjukuu.</w:t>
      </w:r>
    </w:p>
    <w:p>
      <w:pPr/>
      <w:r>
        <w:rPr>
          <w:lang w:val="sw_KE" w:bidi="sw_KE"/>
        </w:rPr>
      </w:r>
      <w:r>
        <w:rPr>
          <w:lang w:val="sw_KE" w:bidi="sw_KE"/>
        </w:rPr>
        <w:t xml:space="preserve">Ni </w:t>
      </w:r>
      <w:r>
        <w:rPr>
          <w:b/>
          <w:lang w:val="sw_KE" w:bidi="sw_KE"/>
        </w:rPr>
        <w:t>mwanga wa mchana pana</w:t>
      </w:r>
      <w:r>
        <w:rPr>
          <w:lang w:val="sw_KE" w:bidi="sw_KE"/>
        </w:rPr>
        <w:t>. Hii ni takwimu ya hotuba ambayo ina maana kwamba jua bado ni ya juu angani. Inaweza kuwa wakati wowote kutoka saa sita mpaka alasiri. Yakobo anashangaa kwa nini wachungaji wameleta kondoo ili wakunywe maji wakati bado kuna wakati mwingi sana wa kulisha. Desturi ya kawaida ni kuwanywesha maji kondoo karibu na machweo ya jua lakini kwa mwanga wa kutosha kumtoa kila mtu nyumbani kabla ya kuwa giza.</w:t>
      </w:r>
    </w:p>
    <w:p>
      <w:pPr/>
      <w:r>
        <w:rPr>
          <w:lang w:val="sw_KE" w:bidi="sw_KE"/>
        </w:rPr>
      </w:r>
      <w:r>
        <w:rPr>
          <w:lang w:val="sw_KE" w:bidi="sw_KE"/>
        </w:rPr>
        <w:t>Raheli ni binamu wa Yakobo. Raheli ni binti wa Labani ambaye ni kaka ya Rebeka. Tumia maneno sahihi ya jamaa katika kuelezea Raheli. Tumia maneno sahihi ya jamaa kwa mahusiano yote. Kwa mfano, Rebeka ni shangazi ya baba ya Raheli wakati Labani ni mjomba wa mama wa Yakobo. Rejelea mti wa familia uliotumiwa katika kifungu cha mwisho kama muhimu ili kuelewa mahusiano ya familia.</w:t>
      </w:r>
    </w:p>
    <w:p>
      <w:pPr/>
      <w:r>
        <w:rPr>
          <w:lang w:val="sw_KE" w:bidi="sw_KE"/>
        </w:rPr>
      </w:r>
      <w:r>
        <w:rPr>
          <w:lang w:val="sw_KE" w:bidi="sw_KE"/>
        </w:rPr>
        <w:t>Yakobo alimsalimu Raheli kwa busu kwenye shavu. Hii ni salamu ya kawaida kati ya jamaa, hata wale ambao ni wageni.</w:t>
      </w:r>
    </w:p>
    <w:p>
      <w:pPr/>
      <w:r>
        <w:rPr>
          <w:lang w:val="sw_KE" w:bidi="sw_KE"/>
        </w:rPr>
      </w:r>
      <w:r>
        <w:rPr>
          <w:lang w:val="sw_KE" w:bidi="sw_KE"/>
        </w:rPr>
        <w:t>Yakobo alilia. Haya ni machozi ya furaha. Ilikuwa kawaida kwa mtu kwa wakati huu kulia au kumwaga machozi ya furaha.</w:t>
      </w:r>
    </w:p>
    <w:p>
      <w:pPr/>
      <w:r>
        <w:rPr>
          <w:lang w:val="sw_KE" w:bidi="sw_KE"/>
        </w:rPr>
      </w:r>
      <w:r>
        <w:rPr>
          <w:lang w:val="sw_KE" w:bidi="sw_KE"/>
        </w:rPr>
        <w:t>Labani alikimbia kukutana na Yakobo. Labani alimkumbatia au kumbusu Yakobo. Hii ina maana kwamba Labani alieka mikono yake kumzungushia na Yakobo. Labani alimbusu Yakobo kwenye shavu. Hizi ni salamu za kawaida kwa jamaa, hata mtu ambaye ni mgeni. Maneno haya ya vitendo: kukimbia, kukumbatia, busu, kuonyesha jinsi Labani alikuwa na hamu kumkaribisha Yakobo kama mgeni.</w:t>
      </w:r>
    </w:p>
    <w:p>
      <w:pPr/>
      <w:r>
        <w:rPr>
          <w:lang w:val="sw_KE" w:bidi="sw_KE"/>
        </w:rPr>
      </w:r>
      <w:r>
        <w:rPr>
          <w:lang w:val="sw_KE" w:bidi="sw_KE"/>
        </w:rPr>
        <w:t xml:space="preserve">Labani alisema kwa Yakobo, "Wewe ni mwili </w:t>
      </w:r>
      <w:r>
        <w:rPr>
          <w:b/>
          <w:lang w:val="sw_KE" w:bidi="sw_KE"/>
        </w:rPr>
        <w:t>wangu na damu</w:t>
      </w:r>
      <w:r>
        <w:rPr>
          <w:lang w:val="sw_KE" w:bidi="sw_KE"/>
        </w:rPr>
        <w:t>," Njia nyingine ya kusema huyu ni, "Wewe ni mfupa wangu na mili angu." Hizi ni takwimu za hotuba ambazo zinasema kitu kimoja. Labani anasema kwamba Yakobo ni sehemu ya familia ya Labani. Wanashiriki damu moja. Wana mababu sawa. Labani anamkubali Yakobo katika familia ya Labani.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wa anatakiwa kumwambia sehemu inayofuata ya simulizi na kupitisha.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katika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29:15–30</w:t>
      </w:r>
      <w:r>
        <w:rPr>
          <w:lang w:val="sw_KE" w:bidi="sw_KE"/>
        </w:rPr>
      </w:r>
    </w:p>
    <w:p>
      <w:pPr>
        <w:pStyle w:val="Heading3"/>
      </w:pPr>
      <w:r>
        <w:rPr>
          <w:lang w:val="sw_KE" w:bidi="sw_KE"/>
        </w:rPr>
        <w:t>Sikiliza na Moyo</w:t>
      </w:r>
    </w:p>
    <w:p>
      <w:pPr/>
      <w:r>
        <w:rPr>
          <w:lang w:val="sw_KE" w:bidi="sw_KE"/>
        </w:rPr>
      </w:r>
      <w:r>
        <w:rPr>
          <w:lang w:val="sw_KE" w:bidi="sw_KE"/>
        </w:rPr>
        <w:t>Sikiliza kitabu cha mwanzo 29:15–30 na uweke moyoni.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Baada ya Yakobo kuwasili katika Haran, Yakobo alikwenda kuishi na mjomba wake Labani. Labani ni kaka ya Rebeka, mama ya Yakobo. Yakobo anakaa na Labani kwa mwezi mmoja. Yakobo anaomba kuoa Raheli. Hii ni akaunti ya simulizi ya Yakobo na ambaye Yakobo anaoa na jinsi harusi zinatokea.</w:t>
      </w:r>
    </w:p>
    <w:p>
      <w:pPr/>
      <w:r>
        <w:rPr>
          <w:lang w:val="sw_KE" w:bidi="sw_KE"/>
        </w:rPr>
      </w:r>
      <w:r>
        <w:rPr>
          <w:lang w:val="sw_KE" w:bidi="sw_KE"/>
        </w:rPr>
        <w:t>Inaonekana Yakobo alianza kufanya kazi kwa Labani wakati mwingine baada ya Yakobo kuwasili katika Haran. Labani hajamlipa Yakobo pesa yoyote kwa kazi hii. Hatujui ni kazi gani Yakobo anaweza kuwa amefanya kwa Labani wakati wa mwezi huu. Mwishoni mwa mwezi, Labani anasema kwa Yakobo, "Wewe ni jamaa yangu, au jamaa yangu. Je, unapaswa kufanya kazi bila kulipwa?"</w:t>
      </w:r>
    </w:p>
    <w:p>
      <w:pPr/>
      <w:r>
        <w:rPr>
          <w:lang w:val="sw_KE" w:bidi="sw_KE"/>
        </w:rPr>
      </w:r>
      <w:r>
        <w:rPr>
          <w:lang w:val="sw_KE" w:bidi="sw_KE"/>
        </w:rPr>
        <w:t>Sitisha na mjadili: Simulia hadithi kuhusu jamaa ambaye anakuja kutoka umbali na kukaa kwa muda mrefu na watu wa ukoo. Ni matarajio gani kwa jamaa hawa? Je, anapaswa kufanya kazi? Je, anapaswa kupokea mshahara kwa kazi yake? Ni aina gani za mambo jamaa angefanya wakati wa kukaa na familia?</w:t>
      </w:r>
    </w:p>
    <w:p>
      <w:pPr/>
      <w:r>
        <w:rPr>
          <w:lang w:val="sw_KE" w:bidi="sw_KE"/>
        </w:rPr>
      </w:r>
      <w:r>
        <w:rPr>
          <w:lang w:val="sw_KE" w:bidi="sw_KE"/>
        </w:rPr>
        <w:t>Labani anamwuliza Yakobo kile Yakobo anataka kwa mshahara au malipo. Labani anasema kwamba si nzuri kwa Yakobo kufanya kazi bila kulipwa. Labani anapaswa kumlipa Yakobo kitu kwa kazi ambayo Yakobo anafanya. Labani anampa Yakobo fursa ya kusema kile Yakobo anataka kama mshahara.</w:t>
      </w:r>
    </w:p>
    <w:p>
      <w:pPr/>
      <w:r>
        <w:rPr>
          <w:lang w:val="sw_KE" w:bidi="sw_KE"/>
        </w:rPr>
      </w:r>
      <w:r>
        <w:rPr>
          <w:lang w:val="sw_KE" w:bidi="sw_KE"/>
        </w:rPr>
        <w:t>Sitisha na mjadili: Ungeomba nini kama mshahara?</w:t>
      </w:r>
    </w:p>
    <w:p>
      <w:pPr/>
      <w:r>
        <w:rPr>
          <w:lang w:val="sw_KE" w:bidi="sw_KE"/>
        </w:rPr>
      </w:r>
      <w:r>
        <w:rPr>
          <w:lang w:val="sw_KE" w:bidi="sw_KE"/>
        </w:rPr>
        <w:t>Kisha simulizi inatambulisha mabinti wa Labani. Leah ni binti mkubwa zaidi. Simulizi inatoa tu maelezo ya macho ya Leah. Macho ya Leah yalikuwa wepesi au yasiyo ya kuvutia. Macho ya Leah yalimpa Leah mwonekano wa kutokupendeza. Simulizi inaelezea Raheli kama mzuri wa umbo kutazama. Raheli ana uso mzuri na umbo nzuri. Yakobo alikuwa na upendo kwa Raheli. Yakobo alisema kwa Labani, "Nitakufanyia kazi kwa miaka 7 kama utaniruhusu kumuoa Raheli." Labani anakubaliana na pendekezo hili. Yakobo anaanza kufanya kazi kwa Labani. Miaka 7 inapita haraka kwa Yakobo. Upendo wa Yakobo kwa Raheli ni wenye nguvu sana kwamba miaka 7 inaonekana kama siku chache.</w:t>
      </w:r>
    </w:p>
    <w:p>
      <w:pPr/>
      <w:r>
        <w:rPr>
          <w:lang w:val="sw_KE" w:bidi="sw_KE"/>
        </w:rPr>
      </w:r>
      <w:r>
        <w:rPr>
          <w:lang w:val="sw_KE" w:bidi="sw_KE"/>
        </w:rPr>
        <w:t>Yakobo alikubali kufanya kazi kwa miaka 7 ili kuwa na Raheli kama mke wake. Bei ya bibi harusi ni kiasi cha pesa au bidhaa, kama vile wanyama, ambayo mume analipa familia ya bibi harusi. Miaka saba ni bei ya juu ya mahari kuliko kawaida. Kulingana na bei ya wastani ya mahari na mshahara wa mchungaji, Yakobo anapaswa kufanya kazi kwa miaka 3 au 4 kwa Raheli. Yakobo anakubali kufanya kazi kwa muda mrefu. Katika tamaduni fulani, bwana harusi analipa mahari ya kukubaliana kwa familia ya bibi harusi. Katika tamaduni fulani familia ya bibi harusi inatoa mahari ya kukubaliana kwa bwana harusi. Baadhi ya tamaduni hazifanyi hivyo. Mahari inaweza kuwa pesa au wanyama au nchi au mchanganyiko wa mambo haya.</w:t>
      </w:r>
    </w:p>
    <w:p>
      <w:pPr/>
      <w:r>
        <w:rPr>
          <w:lang w:val="sw_KE" w:bidi="sw_KE"/>
        </w:rPr>
      </w:r>
      <w:r>
        <w:rPr>
          <w:lang w:val="sw_KE" w:bidi="sw_KE"/>
        </w:rPr>
        <w:t>Sitisha na mjadili: Katika utamaduni wako, elezea desturi za ndoa. Unaruhusiwa kuoa nani? Nani anamchagua mume kwa binti? Ni aina gani za mazungumzo muhimu huongelewa kabla ya wanandoa kuoana?</w:t>
      </w:r>
    </w:p>
    <w:p>
      <w:pPr/>
      <w:r>
        <w:rPr>
          <w:lang w:val="sw_KE" w:bidi="sw_KE"/>
        </w:rPr>
      </w:r>
      <w:r>
        <w:rPr>
          <w:lang w:val="sw_KE" w:bidi="sw_KE"/>
        </w:rPr>
        <w:t>Jadili: kuelezea mwanamke mzuri. Ongea kuhusu mwanamke ambaye si mzuri kwa urembo. Unaelezea vipi kuwahusu?</w:t>
      </w:r>
    </w:p>
    <w:p>
      <w:pPr/>
      <w:r>
        <w:rPr>
          <w:lang w:val="sw_KE" w:bidi="sw_KE"/>
        </w:rPr>
      </w:r>
      <w:r>
        <w:rPr>
          <w:lang w:val="sw_KE" w:bidi="sw_KE"/>
        </w:rPr>
        <w:t>Mwishoni mwa miaka 7, Yakobo anadai mke wake. Yakobo anasema kwa Labani, "Nipe mke wangu ili niweze kumuoa yeye." Yakobo na Raheli tayari wameoa kisheria kulingana na utamaduni. Kwa wakati ambao Labani alikubali ndoa, Yakobo na Raheli walioa au kufungwa pamoja kama mume na mke. Hata hivyo, Yakobo bado hajalala na Raheli. Ndoa kwa kweli inaanza katika akili za watu wengi wakati wanandoa wanalala pamoja. Kisha Yakobo na Raheli wangeweza kuishi pamoja kama mume na mke. Familia inaamua wakati wanandoa wanaweza kuanza kulala pamoja na kwa kawaida kusherehekea tukio hili na karamu ya harusi. Mpaka wakati huo, bibi harusi anabaki bikira na kuishi na familia yake.</w:t>
      </w:r>
    </w:p>
    <w:p>
      <w:pPr/>
      <w:r>
        <w:rPr>
          <w:lang w:val="sw_KE" w:bidi="sw_KE"/>
        </w:rPr>
      </w:r>
      <w:r>
        <w:rPr>
          <w:lang w:val="sw_KE" w:bidi="sw_KE"/>
        </w:rPr>
        <w:t>Sitisha na mjadili: Eleza wakati wa kuunganishwa katika utamaduni wako. Mtu na mwanamke wanatumia maneno gani wakati wa kuzungumza kuhusu mwingine? Katika hadithi hii, Yakobo anarejelea Raheli kama mke wake hata ingawa bado hawajalala pamoja. Utamaduni wako ni sawa na au tofauti na utamaduni wa Yakobo na Raheli?</w:t>
      </w:r>
    </w:p>
    <w:p>
      <w:pPr/>
      <w:r>
        <w:rPr>
          <w:lang w:val="sw_KE" w:bidi="sw_KE"/>
        </w:rPr>
      </w:r>
      <w:r>
        <w:rPr>
          <w:lang w:val="sw_KE" w:bidi="sw_KE"/>
        </w:rPr>
        <w:t>Labani anapangilia karamu ya ndoa. Labani alimwalika kila mtu katika kitongoji—hiyo ni kila mtu ambaye aliishi karibu na Labani. Labani anatayarisha karamu ya harusi. Karamu ingejumuisha divai kwa kunywa.</w:t>
      </w:r>
    </w:p>
    <w:p>
      <w:pPr/>
      <w:r>
        <w:rPr>
          <w:lang w:val="sw_KE" w:bidi="sw_KE"/>
        </w:rPr>
      </w:r>
      <w:r>
        <w:rPr>
          <w:lang w:val="sw_KE" w:bidi="sw_KE"/>
        </w:rPr>
        <w:t>Sitisha na mjadili: kuelezea harusi katika utamaduni wako. Hadithi yako ya harusi inatofautiana vipi na hadithi hii ya harusi? Nani anaandaa karamu? Bibi harusi huenda wapi? Ni jukumu gani la wazazi wa bibi harusi? Ni jukumu gani la wazazi wa bwana harusi?</w:t>
      </w:r>
    </w:p>
    <w:p>
      <w:pPr/>
      <w:r>
        <w:rPr>
          <w:lang w:val="sw_KE" w:bidi="sw_KE"/>
        </w:rPr>
      </w:r>
      <w:r>
        <w:rPr>
          <w:lang w:val="sw_KE" w:bidi="sw_KE"/>
        </w:rPr>
        <w:t>Siku ya karamu ya harusi wakati ilikuwa giza, Labani alichukua Leah kwa Yakobo katika hema ambapo Yakobo alikuwa na Yakobo akalala na Leah. Bibi harusi kwa kawaida angevaa neti nzito wakati wa sherehe za umma. Yakobo hangeona uso wa Leah wakati wa karamu ya harusi. Labani pia alimpa Leah mtumishi anayeitwa Zilpah kama msichana. Kumpa mtumishi kwa binti kwa wakati wa ndoa yake ilikuwa mazoezi ya kawaida katika wakati huo. Asubuhi ilipofika, Yakobo aliamka na kugundua kwamba Leah alikuwa amelala kando yake. Yakobo alikuwa na hasira sana. Yakobo alisema kwa Labani, "Umefanya nini? Nilifanya kazi kwa miaka 7 kwa Raheli. Kwa nini umenidanganya?"</w:t>
      </w:r>
    </w:p>
    <w:p>
      <w:pPr/>
      <w:r>
        <w:rPr>
          <w:lang w:val="sw_KE" w:bidi="sw_KE"/>
        </w:rPr>
      </w:r>
      <w:r>
        <w:rPr>
          <w:lang w:val="sw_KE" w:bidi="sw_KE"/>
        </w:rPr>
        <w:t>Sitisha na mjadili: Ni nini kingetokea katika utamaduni wako kama baba ya bibi harusi angedanganya bwana harusi kama Labani alivyomdanganya Yakobo?</w:t>
      </w:r>
    </w:p>
    <w:p>
      <w:pPr/>
      <w:r>
        <w:rPr>
          <w:lang w:val="sw_KE" w:bidi="sw_KE"/>
        </w:rPr>
      </w:r>
      <w:r>
        <w:rPr>
          <w:lang w:val="sw_KE" w:bidi="sw_KE"/>
        </w:rPr>
        <w:t>Jadili: Yakobo angeweza kulala vipi na mwanamke asiye sahihi? Kwa nini Yakobo hakutambua kwamba bibi harusi hakuwa Raheli?</w:t>
      </w:r>
    </w:p>
    <w:p>
      <w:pPr/>
      <w:r>
        <w:rPr>
          <w:lang w:val="sw_KE" w:bidi="sw_KE"/>
        </w:rPr>
      </w:r>
      <w:r>
        <w:rPr>
          <w:lang w:val="sw_KE" w:bidi="sw_KE"/>
        </w:rPr>
        <w:t xml:space="preserve">Labani alimwambia Yakobo kwamba desturi katika eneo hilo ilikuwa kuoa msichana mkubwa zaidi. Leah ni binti mkubwa zaidi. Labani anafanya pendekezo. Yakobo anapaswa kumaliza wiki ya harusi ya sherehe na Leah. Kisha mwishoni mwa siku 7, Labani atamruhusu Yakobo kuchukua Raheli kama mke pia. Lakini Yakobo ni lazima akubali kufanya kazi kwa miaka mingine 7 kwa Raheli. </w:t>
      </w:r>
    </w:p>
    <w:p>
      <w:pPr/>
      <w:r>
        <w:rPr>
          <w:lang w:val="sw_KE" w:bidi="sw_KE"/>
        </w:rPr>
      </w:r>
      <w:r>
        <w:rPr>
          <w:lang w:val="sw_KE" w:bidi="sw_KE"/>
        </w:rPr>
        <w:t>Sitisha na mjadili: Yakobo anazungumzia mke wake aliyependelea wakati anakasirika na kukasirika. Hisia zinaathiri vipi hukumu yako kwa kufanya maamuzi kuhusu maisha yako?</w:t>
      </w:r>
    </w:p>
    <w:p>
      <w:pPr/>
      <w:r>
        <w:rPr>
          <w:lang w:val="sw_KE" w:bidi="sw_KE"/>
        </w:rPr>
      </w:r>
      <w:r>
        <w:rPr>
          <w:lang w:val="sw_KE" w:bidi="sw_KE"/>
        </w:rPr>
        <w:t>Jadili: Katika utamaduni wako, elezea sheria kuhusu ni binti yupi anaolewa kwanza. Ni nini kinatokea katika familia kama sheria hizi hazifuatwi?</w:t>
      </w:r>
    </w:p>
    <w:p>
      <w:pPr/>
      <w:r>
        <w:rPr>
          <w:lang w:val="sw_KE" w:bidi="sw_KE"/>
        </w:rPr>
      </w:r>
      <w:r>
        <w:rPr>
          <w:lang w:val="sw_KE" w:bidi="sw_KE"/>
        </w:rPr>
        <w:t>Yakobo anakubali kufanya kazi kwa miaka 7 zaidi. Mwishoni mwa wiki ya harusi na Leah, Yakobo anamaliza ndoa na Raheli. Hii ina maana kwamba Yakobo anachukua Raheli kama mke wake na kulala na Raheli. Labani alimpa Raheli mtumishi anayeitwa Bilhah ili kuwa msichana wa Raheli. Yakobo alimpenda Raheli zaidi kuliko Yakobo alivyompenda Leah. Yakobo alibakia miaka mingine 7 na Labani na Yakobo alifanya kazi kwa Labani kama malipo kwa Raheli kama mke wa Yakobo.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anaomba kuoa Raheli. Yakobo anakubali kufanya kazi kwa miaka 7 kwa Labani ili kuoa Raheli.</w:t>
      </w:r>
    </w:p>
    <w:p>
      <w:pPr/>
      <w:r>
        <w:rPr>
          <w:lang w:val="sw_KE" w:bidi="sw_KE"/>
        </w:rPr>
      </w:r>
      <w:r>
        <w:rPr>
          <w:b/>
          <w:lang w:val="sw_KE" w:bidi="sw_KE"/>
        </w:rPr>
        <w:t>Tukio la pili:</w:t>
      </w:r>
      <w:r>
        <w:rPr>
          <w:lang w:val="sw_KE" w:bidi="sw_KE"/>
        </w:rPr>
        <w:t xml:space="preserve"> Labani anamdanganya Yakobo na kumpa Leah kama bibi harusi. Yakobo anakubali kufanya kazi kwa miaka mingine 7 ili kuoa Raheli.</w:t>
      </w:r>
    </w:p>
    <w:p>
      <w:pPr/>
      <w:r>
        <w:rPr>
          <w:lang w:val="sw_KE" w:bidi="sw_KE"/>
        </w:rPr>
      </w:r>
      <w:r>
        <w:rPr>
          <w:b/>
          <w:lang w:val="sw_KE" w:bidi="sw_KE"/>
        </w:rPr>
        <w:t>Tukio la tatu:</w:t>
      </w:r>
      <w:r>
        <w:rPr>
          <w:lang w:val="sw_KE" w:bidi="sw_KE"/>
        </w:rPr>
        <w:t xml:space="preserve"> Wiki moja baada ya Yakobo kuoa Leah, Yakobo anamchukua Raheli kama mke wake pia.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Zilpah, mtumishi wa Leah</w:t>
      </w:r>
    </w:p>
    <w:p>
      <w:pPr>
        <w:pStyle w:val="ListBullet"/>
        <w:spacing w:line="240" w:lineRule="auto"/>
        <w:ind w:left="720"/>
      </w:pPr>
      <w:r>
        <w:rPr>
          <w:lang w:val="sw_KE" w:bidi="sw_KE"/>
        </w:rPr>
      </w:r>
      <w:r>
        <w:rPr>
          <w:lang w:val="sw_KE" w:bidi="sw_KE"/>
        </w:rPr>
        <w:t>Bilha, mtumishi wa Raheli</w:t>
      </w:r>
    </w:p>
    <w:p>
      <w:pPr>
        <w:pStyle w:val="ListBullet"/>
        <w:spacing w:line="240" w:lineRule="auto"/>
        <w:ind w:left="720"/>
      </w:pPr>
      <w:r>
        <w:rPr>
          <w:lang w:val="sw_KE" w:bidi="sw_KE"/>
        </w:rPr>
      </w:r>
      <w:r>
        <w:rPr>
          <w:lang w:val="sw_KE" w:bidi="sw_KE"/>
        </w:rPr>
        <w:t>Wageni wa karamu ya harusi</w:t>
      </w:r>
    </w:p>
    <w:p>
      <w:pPr/>
      <w:r>
        <w:rPr>
          <w:lang w:val="sw_KE" w:bidi="sw_KE"/>
        </w:rPr>
      </w:r>
      <w:r>
        <w:rPr>
          <w:lang w:val="sw_KE" w:bidi="sw_KE"/>
        </w:rPr>
        <w:t>Katika kipindi hiki, uwe na ubao wa kikundi cha hadithi, kuchora au kutumia aina fulani ya nyenzo (vitu ambavyo unaweza kusongeza kote kama vile miamba, vijiti, vinyago vya watoto) ili kupata taswira ya hadithi na vitendo vyake.</w:t>
      </w:r>
    </w:p>
    <w:p>
      <w:pPr/>
      <w:r>
        <w:rPr>
          <w:lang w:val="sw_KE" w:bidi="sw_KE"/>
        </w:rPr>
      </w:r>
      <w:r>
        <w:rPr>
          <w:lang w:val="sw_KE" w:bidi="sw_KE"/>
        </w:rPr>
        <w:t>Katika tukio la kwanza, Yakobo anakaa na Labani katika Haran kwa mwezi mmoja. Yakobo anaanza kufanya kazi kwa Labani wakati wa mwezi huo. Labani anakubali kulipa Yakobo mshahara kwa kazi ya Yakobo.</w:t>
      </w:r>
    </w:p>
    <w:p>
      <w:pPr/>
      <w:r>
        <w:rPr>
          <w:lang w:val="sw_KE" w:bidi="sw_KE"/>
        </w:rPr>
      </w:r>
      <w:r>
        <w:rPr>
          <w:lang w:val="sw_KE" w:bidi="sw_KE"/>
        </w:rPr>
        <w:t xml:space="preserve">Kisha simulizi inatambulisha mabinti wa Labani. Simulizi inatumia neno </w:t>
      </w:r>
      <w:r>
        <w:rPr>
          <w:b/>
          <w:lang w:val="sw_KE" w:bidi="sw_KE"/>
        </w:rPr>
        <w:t>sasa</w:t>
      </w:r>
      <w:r>
        <w:rPr>
          <w:lang w:val="sw_KE" w:bidi="sw_KE"/>
        </w:rPr>
        <w:t xml:space="preserve"> kama neno la kwanza la utangulizi huu. </w:t>
      </w:r>
      <w:r>
        <w:rPr>
          <w:b/>
          <w:lang w:val="sw_KE" w:bidi="sw_KE"/>
        </w:rPr>
        <w:t>Sasa</w:t>
      </w:r>
      <w:r>
        <w:rPr>
          <w:lang w:val="sw_KE" w:bidi="sw_KE"/>
        </w:rPr>
        <w:t xml:space="preserve"> kwa kawaida ni neno la wakati linaonyesha wakati. Katika simulizi hii, </w:t>
      </w:r>
      <w:r>
        <w:rPr>
          <w:b/>
          <w:lang w:val="sw_KE" w:bidi="sw_KE"/>
        </w:rPr>
        <w:t>sasa</w:t>
      </w:r>
      <w:r>
        <w:rPr>
          <w:lang w:val="sw_KE" w:bidi="sw_KE"/>
        </w:rPr>
        <w:t xml:space="preserve"> ni neno ambalo linatambulisha mabadiliko katika mada.</w:t>
      </w:r>
    </w:p>
    <w:p>
      <w:pPr/>
      <w:r>
        <w:rPr>
          <w:lang w:val="sw_KE" w:bidi="sw_KE"/>
        </w:rPr>
      </w:r>
      <w:r>
        <w:rPr>
          <w:lang w:val="sw_KE" w:bidi="sw_KE"/>
        </w:rPr>
        <w:t>Sitisha na mjadili: Simulia hadithi fupi ambayo inabadilisha somo au inaanzisha somo mpya katikati ya hadithi. Unatumia maneno gani wakati unatambulisha mabadiliko katika somo?</w:t>
      </w:r>
    </w:p>
    <w:p>
      <w:pPr/>
      <w:r>
        <w:rPr>
          <w:lang w:val="sw_KE" w:bidi="sw_KE"/>
        </w:rPr>
      </w:r>
      <w:r>
        <w:rPr>
          <w:lang w:val="sw_KE" w:bidi="sw_KE"/>
        </w:rPr>
        <w:t>Maelezo kuhusu mabinti wa Labani yanaweza kuja kabla ya Labani kumwuliza Yakobo kile Yakobo anataka kama mshahara. Maelezo haya ni muhimu kuelewa kwa nini Yakobo anaomba mshahara kwa njia hii.</w:t>
      </w:r>
    </w:p>
    <w:p>
      <w:pPr/>
      <w:r>
        <w:rPr>
          <w:lang w:val="sw_KE" w:bidi="sw_KE"/>
        </w:rPr>
      </w:r>
      <w:r>
        <w:rPr>
          <w:lang w:val="sw_KE" w:bidi="sw_KE"/>
        </w:rPr>
        <w:t>Labani ana mabinti 2. Lea ni binti mkubwa zaidi. Leah si mzuri wa umbo. Macho ya Leah ni wepesi. Raheli ni binti mdogo zaidi. Raheli ana uso mzuri na umbo nzuri. Yakobo anaomba kuoa Raheli. Yakobo anajitolea kufanya kazi kwa Labani kwa miaka 7 kama Labani atamruhusu kuoa Raheli. Labani anakubaliana na pendekezo hili. Yakobo anafanya kazi kwa miaka 7. Miaka 7 ni bei ya juu ya bibi harusi. Kwa kawaida mchungaji angefanya kazi kwa miaka 3 au 4 ili kupata mke. Yakobo analipa zaidi kuliko watu wengi kwa ajili ya mke wake. Kwa sababu Yakobo anampenda Raheli, wakati unapita haraka.</w:t>
      </w:r>
    </w:p>
    <w:p>
      <w:pPr/>
      <w:r>
        <w:rPr>
          <w:lang w:val="sw_KE" w:bidi="sw_KE"/>
        </w:rPr>
      </w:r>
      <w:r>
        <w:rPr>
          <w:lang w:val="sw_KE" w:bidi="sw_KE"/>
        </w:rPr>
        <w:t>Katika tukio la pili, Yakobo anaenda kwa Labani na anasema kwamba miaka 7 inamalizaka. Yakobo anaomba mke wake. Yakobo anataka kulala na mke wake. Yakobo hataji jina lake. Ingawa Yakobo na Raheli kisheria wako pamoja tangu Labani alikubali ndoa, ndoa inaanza wakati wanandoa wanalala pamoja. Labani anakubali na kuandaa karamu ya harusi. Labani anamwalika kila mtu ambaye anaishi karibu kuja katika sherehe za ndoa.</w:t>
      </w:r>
    </w:p>
    <w:p>
      <w:pPr/>
      <w:r>
        <w:rPr>
          <w:lang w:val="sw_KE" w:bidi="sw_KE"/>
        </w:rPr>
      </w:r>
      <w:r>
        <w:rPr>
          <w:lang w:val="sw_KE" w:bidi="sw_KE"/>
        </w:rPr>
        <w:t>Karamu ya harusi ingekuwa karamu kubwa. Kutakuwa na chakula kingi na divai iliyoandaliwa . Watu wangesherehekea kwa masaa fulani. Sherehe kwa kawaida zingedumu zaidi ya siku moja. Bibi harusi kwa kawaida angevaa neti nzito wakati wa sherehe za umma. Yakobo hangeweza kuona uso wa bibi harusi. Kwa hivyo, baada ya giza, wakati Yakobo alienda kwenye hema ili kupokea bibi yake, pengine alikuwa amejazwa na chakula kizuri na divai. Yakobo alikuwa anatarajia Raheli kuwasili.</w:t>
      </w:r>
    </w:p>
    <w:p>
      <w:pPr/>
      <w:r>
        <w:rPr>
          <w:lang w:val="sw_KE" w:bidi="sw_KE"/>
        </w:rPr>
      </w:r>
      <w:r>
        <w:rPr>
          <w:lang w:val="sw_KE" w:bidi="sw_KE"/>
        </w:rPr>
        <w:t>Ni baada ya giza wakati Labani anamchukua Leah, binti mkubwa zaidi, katika hema ili kulala na Yakobo. Labani amebadilisha bibi harusi bila kumwambia Yakobo. Yakobo alidhani alikuwa akioa Raheli au kwenda kulala na Raheli. Leah hajawahi kutajwa kama bibi wa Yakobo. Yakobo hajui kwamba bibi harusi amebadilishwa. Yakobo analala na Leah. Katika asubuhi, Yakobo anaamka na kugundua kwamba Labani amemdanganya. Labani alimpa Yakobo Leah kama mke badala ya Raheli. Yakobo anaenda kwa Labani na kudai jibu. Yakobo anauliza, "Kwa nini umefanya hivyo kwangu?" Labani anaelezea kwamba desturi katika Haran ni kwa binti mkubwa kuolewa kwanza. Kwa kweli, kuruka binti mkubwa kungemfanya binti mkubwa kuonewa aibu. Labani anamwomba Yakobo kumaliza wiki ya harusi na Leah. Kisha kama Yakobo atafanya kazi kwa miaka mingine 7, Labani atampa Yakobo Raheli kama mke pia.</w:t>
      </w:r>
    </w:p>
    <w:p>
      <w:pPr/>
      <w:r>
        <w:rPr>
          <w:lang w:val="sw_KE" w:bidi="sw_KE"/>
        </w:rPr>
      </w:r>
      <w:r>
        <w:rPr>
          <w:lang w:val="sw_KE" w:bidi="sw_KE"/>
        </w:rPr>
        <w:t>Katika tukio la nne, Yakobo anakubali pendekezo hili. Baada ya kutumia wiki na Leah, Yakobo alioa Raheli. Yakobo alimpenda Raheli zaidi kuliko Yakobo alimpenda Leah. Simulizi haijataja karamu nyingine ya harusi kwa Raheli.</w:t>
      </w:r>
    </w:p>
    <w:p>
      <w:pPr/>
      <w:r>
        <w:rPr>
          <w:lang w:val="sw_KE" w:bidi="sw_KE"/>
        </w:rPr>
      </w:r>
      <w:r>
        <w:rPr>
          <w:lang w:val="sw_KE" w:bidi="sw_KE"/>
        </w:rPr>
        <w:t>Sitisha na mjadili: Kulala na mke wake ni njia ya heshima ya kusema kwamba Yakobo alikuwa na mahusiano ya ngono na mke wake. Ongea kuhusu ndoa katika utamaduni wako. Unaelezea vipi kwa heshima kile ambacho kimetokea kati ya mume na mke wakati wanakwenda kitandani pamoja?</w:t>
      </w:r>
    </w:p>
    <w:p>
      <w:pPr/>
      <w:r>
        <w:rPr>
          <w:lang w:val="sw_KE" w:bidi="sw_KE"/>
        </w:rPr>
      </w:r>
      <w:r>
        <w:rPr>
          <w:lang w:val="sw_KE" w:bidi="sw_KE"/>
        </w:rPr>
        <w:t>Labani alimpa kila binti mtumishi. Mtumishi wa Leah anaitwa Zilpah. Mtumishi wa Raheli anaitwa Bilhah. Kwa kumpa kila binti mtumishi Labani anamsaidia binti kuanzisha kaya yake mwenyewe. Ilikuwa ya kawaida kwa baba kumpa binti yake mtumishi wakati alioa. Kutaja kwa zawadi ya mtumishi kwa kila binti ni njia ya kupunguza kasi ya igizo na kuanzisha kusitisha katika hadithi.</w:t>
      </w:r>
    </w:p>
    <w:p>
      <w:pPr/>
      <w:r>
        <w:rPr>
          <w:lang w:val="sw_KE" w:bidi="sw_KE"/>
        </w:rPr>
      </w:r>
      <w:r>
        <w:rPr>
          <w:lang w:val="sw_KE" w:bidi="sw_KE"/>
        </w:rPr>
        <w:t>Sitisha na mjadili: Kwa nini kila mtumishi wa binti anaitwa jina? Kwa nini mwandishi angetaja mtumishi na jina lake katika simulizi hii? Unafikiri nini kinaweza kuwa kinakuja katika hadithi?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Zilpah, mtumishi wa Leah</w:t>
      </w:r>
    </w:p>
    <w:p>
      <w:pPr>
        <w:pStyle w:val="ListBullet"/>
        <w:spacing w:line="240" w:lineRule="auto"/>
        <w:ind w:left="720"/>
      </w:pPr>
      <w:r>
        <w:rPr>
          <w:lang w:val="sw_KE" w:bidi="sw_KE"/>
        </w:rPr>
      </w:r>
      <w:r>
        <w:rPr>
          <w:lang w:val="sw_KE" w:bidi="sw_KE"/>
        </w:rPr>
        <w:t>Bilha, mtumishi wa Raheli</w:t>
      </w:r>
    </w:p>
    <w:p>
      <w:pPr>
        <w:pStyle w:val="ListBullet"/>
        <w:spacing w:line="240" w:lineRule="auto"/>
        <w:ind w:left="720"/>
      </w:pPr>
      <w:r>
        <w:rPr>
          <w:lang w:val="sw_KE" w:bidi="sw_KE"/>
        </w:rPr>
      </w:r>
      <w:r>
        <w:rPr>
          <w:lang w:val="sw_KE" w:bidi="sw_KE"/>
        </w:rPr>
        <w:t>Wageni wa karamu ya harusi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igizo. Muulize mwigizaji anayeigiza mojawapo ya majukumu, "Unahisi vipi?" Unaweza kusikia mambo kama majibu tofauti. Anzisha tena igizo.</w:t>
      </w:r>
    </w:p>
    <w:p>
      <w:pPr/>
      <w:r>
        <w:rPr>
          <w:lang w:val="sw_KE" w:bidi="sw_KE"/>
        </w:rPr>
      </w:r>
      <w:r>
        <w:rPr>
          <w:lang w:val="sw_KE" w:bidi="sw_KE"/>
        </w:rPr>
        <w:t>Katika tukio la kwanza, Yakobo anakaa na Labani takriban mwezi mmoja. Yakobo anaanza kufanya kazi kwa Labani. Labani hamlipi Yakobo kwa kazi hili. Mwishoni mwa mwezi, Labani anamwita Yakobo na anasema, "Unapaswa kupokea mishahara kwa kazi yako." Hupaswi kufanya kazi kwa bure kama jamaa yangu. Unataka ni kiasi gani?"</w:t>
      </w:r>
    </w:p>
    <w:p>
      <w:pPr/>
      <w:r>
        <w:rPr>
          <w:lang w:val="sw_KE" w:bidi="sw_KE"/>
        </w:rPr>
      </w:r>
      <w:r>
        <w:rPr>
          <w:lang w:val="sw_KE" w:bidi="sw_KE"/>
        </w:rPr>
        <w:t>Sitisha kitendo: Muulize Yakobo "Unahisi vipi kati Labani anatoa kukulipa kwa kazi yako?" Unaweza kusikia, "Haijalishi. Sijali kazi kwa chakula changu na mahali pa kukaa." Au, "Ninafuraha sana aliniuliza. Sasa ninaweza kumwomba Raheli kuwa mke wangu." Anzisha tena igizo.</w:t>
      </w:r>
    </w:p>
    <w:p>
      <w:pPr/>
      <w:r>
        <w:rPr>
          <w:lang w:val="sw_KE" w:bidi="sw_KE"/>
        </w:rPr>
      </w:r>
      <w:r>
        <w:rPr>
          <w:lang w:val="sw_KE" w:bidi="sw_KE"/>
        </w:rPr>
        <w:t>Labani ana mabinti 2. Leah ni binti mkubwa zaidi. Leah sio mzuri wa umbo lakini watu wanaona macho ya Leah. Raheli ni binti mdogo zaidi. Raheli ni mzuri mwenye umbo. Yakobo anasema kwa Labani, "Ninantaka kuoa Raheli." Yakobo anajitolea kufanya kazi kwa Labani kwa miaka 7 ili kumpata Raheli kama mke.</w:t>
      </w:r>
    </w:p>
    <w:p>
      <w:pPr/>
      <w:r>
        <w:rPr>
          <w:lang w:val="sw_KE" w:bidi="sw_KE"/>
        </w:rPr>
      </w:r>
      <w:r>
        <w:rPr>
          <w:lang w:val="sw_KE" w:bidi="sw_KE"/>
        </w:rPr>
        <w:t>Sitisha kitendo: Muulize Leah, "Unahisi vipi akati unasikia kamba Raheli ni kuoa kabla ya kuoa?" Unaweza kusikia, "Sisemi kushangaza. Yeye ni mzuri sana." Au, "Ninatamani kwamba Yakobo angeniona. Mimi si mzuri wa umbo lakini ningekua mke mzuri." Muulize Raheli, "Unahisi vipi kuhusu kuolewa kwa Yakobo?" Unaweza kusikia, "Ninafurahi sana. Yakobo ni mzuri na mwenye nguvu sana. Je, uliona jinsi Yakobo alihamisha jiwe kwenye kisima ili kondoo wangu waweze kuwa na maji? Ninafurahi kuoa mtu kama binamu yangu Yakobo." Anzisha tena igizo.</w:t>
      </w:r>
    </w:p>
    <w:p>
      <w:pPr/>
      <w:r>
        <w:rPr>
          <w:lang w:val="sw_KE" w:bidi="sw_KE"/>
        </w:rPr>
      </w:r>
      <w:r>
        <w:rPr>
          <w:lang w:val="sw_KE" w:bidi="sw_KE"/>
        </w:rPr>
        <w:t>Labani anakubali kwamba Raheli anaeza kuoa Yakobo. Labani anasema, "Ningependa badala yake kumfanya kuoa wee kuliko mwingine." Yakobo anafanya kazi kwa miaka 7. Kwa Yakobo wakati unaonekana kupita haraka. Upendo wa Yakobo kwa Raheli ni yenye nguvu sana.</w:t>
      </w:r>
    </w:p>
    <w:p>
      <w:pPr/>
      <w:r>
        <w:rPr>
          <w:lang w:val="sw_KE" w:bidi="sw_KE"/>
        </w:rPr>
      </w:r>
      <w:r>
        <w:rPr>
          <w:lang w:val="sw_KE" w:bidi="sw_KE"/>
        </w:rPr>
        <w:t>Sitisha kitendo: Muulize Yakobo "Ulihisi vipi wakatii wa miaka hii 7?" Unaweza kusikia, "Miaka imeenda sana. Raheli ni mzuri sana wa umbo na muda huo umekua wa thamani kungojea ili kumuoa." Au, "Sikujali kabisa. Raheli ana thamani ya jitihada hii yote." Anzisha tena igizo.</w:t>
      </w:r>
    </w:p>
    <w:p>
      <w:pPr/>
      <w:r>
        <w:rPr>
          <w:lang w:val="sw_KE" w:bidi="sw_KE"/>
        </w:rPr>
      </w:r>
      <w:r>
        <w:rPr>
          <w:lang w:val="sw_KE" w:bidi="sw_KE"/>
        </w:rPr>
        <w:t>Katika tukio la 2, Yakobo anaenda kwa Labani na anasema, "Ninataka kuoa mke wangu." Yakobo anasema, "Nimekamilisha makubaliano yangu. Labani anakubaliana na hii ndoa. Labani anawaalika majirani wote au kila mtu ambaye anaishi katika eneo hilo. Labani anatayarisha karamu ya harusi. Karamu ya harusi ingejumuisha chakula kizuri na divai. Wakati ni giza, Labani alimchukua bibi harusi kwa hema na kumpa Yakobo. Hata hivy, Leah dada mkubwa alikuwa bibi harusi. Labani alimpa Leah zawadi ya ndoa—mtumishi anayeitwa Zilpah kama mtumishi maalum wa Leah. Yakobo hakujua kwamba Labani alikuwa amebadili bibi harusi. Yakobo alidhani kwamba bibi harusi alikuwa Raheli. Yakobo akalala na bibi harusi wake. Asubuhi, Yakobo alionna kwamba Leah alikuwa amelala kando ya Yakobo. Yakobo alikuwa amelala na Leah.</w:t>
      </w:r>
    </w:p>
    <w:p>
      <w:pPr/>
      <w:r>
        <w:rPr>
          <w:lang w:val="sw_KE" w:bidi="sw_KE"/>
        </w:rPr>
      </w:r>
      <w:r>
        <w:rPr>
          <w:lang w:val="sw_KE" w:bidi="sw_KE"/>
        </w:rPr>
        <w:t>Sitisha igizo: Muulize Yakobo, "Unahisi vipi sasa?" Unaweza kusikia, "Ninakasirika sana siwezi kufikiria kwa usahihi! Labani anathubutu vipi kunidanganya kama hii? Nilifanya kazi kwa miaka 7 kwa Raheli. Hii ni makosa." Muulize Leah, "Unahisi vipi sasa?" Unaweza kusikia, "Ninahisi nzuri ka ajili yangu kwa sababu ni haki yangu ya kuoa kwanza. Sasa nina mume. Sina aibu yoyote." Au, "Ninajuta kwamba Yakobo ana hasira na kukata tamaa lakini ninapaswa kuoa kwanza." Uliza Raheli, "Unahisi vipi sasa?" Unaweza kusikia, "Ninakasirika sana na baba yangu na dada yangu. Ninapaswa kuwa mke wa Yakobo. Yakobo amefanya kazi kwa ajili yangu. Ni haki yangu ya kuwa bibi harusi. Kwa nini baba yangu alinitendea kama hivi?" Muulize Labani, "Unahisi vipi sasa?" Unaweza kusikia, "Ninafurahi. Niko na binti yangu wa kwanza ameoleka na pengine Yakobo atafanya kazi kwa Raheli pia. Yakobo ana hasira lakini atazoea tu baadaye. Leah ni msichana mzuri na atakuwa mke mzuri." Anzisha tena igizo.</w:t>
      </w:r>
    </w:p>
    <w:p>
      <w:pPr/>
      <w:r>
        <w:rPr>
          <w:lang w:val="sw_KE" w:bidi="sw_KE"/>
        </w:rPr>
      </w:r>
      <w:r>
        <w:rPr>
          <w:lang w:val="sw_KE" w:bidi="sw_KE"/>
        </w:rPr>
        <w:t>Yakobo anaenda kwa Labani na anadai kujua kwa nini Labani amemdanganya Yakobo kama hivi. Labani anaelezea kwamba ni desturi kwa msichana mkubwa kuolewa kwanza. Labani anamwomba Yakobo kumaliza wiki ya harusi na Leah. Kisha Labani anaahidi kumpa Raheli ka Yakobo kama mke pia. Hata hivyo, Yakobo ni lazima afanye kazi kwa miaka mingine 7 kwa Raheli. Yakobo anakubali kufanya kazi kwa miaka mingine 7.</w:t>
      </w:r>
    </w:p>
    <w:p>
      <w:pPr/>
      <w:r>
        <w:rPr>
          <w:lang w:val="sw_KE" w:bidi="sw_KE"/>
        </w:rPr>
      </w:r>
      <w:r>
        <w:rPr>
          <w:lang w:val="sw_KE" w:bidi="sw_KE"/>
        </w:rPr>
        <w:t>Katika tukio la tatu, baada ya kutumika wiki ya harusi na Leah, Yakobo pia anamchukua Raheli kama mke. Labani anampa Raheli zawadi ya ndoa mtumishi anayeitwa Bilhah kama mtumishi maalum wa Raheli. Yakobo analala na Raheli. Yakobo alimpenda Raheli zaidi kuliko Leah.</w:t>
      </w:r>
    </w:p>
    <w:p>
      <w:pPr/>
      <w:r>
        <w:rPr>
          <w:lang w:val="sw_KE" w:bidi="sw_KE"/>
        </w:rPr>
      </w:r>
      <w:r>
        <w:rPr>
          <w:lang w:val="sw_KE" w:bidi="sw_KE"/>
        </w:rPr>
        <w:t>Sitisha igizo: Muulize Yakobo, 'Unahisi vipi sasa?" Unaweza kusikia, "Bdo ninakasirika sana. Labani hapaswi kunidanganya kama hivi. Raheli ni mke niliyetaka kuoa. Ninafanya kazi kwa miaka 7 kwa Raheli. Raheli ana thamani ya kazi ya ziada. Raheli ni mzuri mwenye umbo." Muulize Lea, "Unahisi vipi sasa?" Unaweza kusikia, "Nimefurahi. Nina mume. Mimi ni mke wa kwanza." Uliza Raheli, "Unahisi vipi sasa?" Unaeza kusikia, "Ninafurahi kuoa Yakobo. Lakini ninapaswa kuwa mke wa kwanza, si Leah. Yakobo ananipenda."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Yakobo amekuwa akisafiri karibu mwezi mmoja. Baadhi ya tafsiri zinachagua kuweka maelezo haya mwanzoni mwa simulizi hii. Tafsiri zingine zinachagua kuiweka mwishoni mwa simulizi ya awali. Unaweza kuchagua ambapo kuweka maelezo haya.</w:t>
      </w:r>
    </w:p>
    <w:p>
      <w:pPr/>
      <w:r>
        <w:rPr>
          <w:lang w:val="sw_KE" w:bidi="sw_KE"/>
        </w:rPr>
      </w:r>
      <w:r>
        <w:rPr>
          <w:lang w:val="sw_KE" w:bidi="sw_KE"/>
        </w:rPr>
        <w:t xml:space="preserve">Labani anaanza kuzungumza kuhusu kumlipa Yakobo kwa kazi ambayo Yakobo amekuwa akifanya. Laban anazungumza kuhusu </w:t>
      </w:r>
      <w:r>
        <w:rPr>
          <w:b/>
          <w:lang w:val="sw_KE" w:bidi="sw_KE"/>
        </w:rPr>
        <w:t>mshahara</w:t>
      </w:r>
      <w:r>
        <w:rPr>
          <w:lang w:val="sw_KE" w:bidi="sw_KE"/>
        </w:rPr>
        <w:t xml:space="preserve"> au </w:t>
      </w:r>
      <w:r>
        <w:rPr>
          <w:b/>
          <w:lang w:val="sw_KE" w:bidi="sw_KE"/>
        </w:rPr>
        <w:t>malipo</w:t>
      </w:r>
      <w:r>
        <w:rPr>
          <w:lang w:val="sw_KE" w:bidi="sw_KE"/>
        </w:rPr>
        <w:t>. Mishahara au malipo ni pesa ambayo inalipwa wakati mtu anafanya kazi kwa mtu mwingine. Labani anamwuliza Yakobo swali, lakini hii ni aina ya swali ambalo halihitaji jibu. Unaweza kusema hii bila swali. "Wewe ni jamaa yangu. Unapaswa kulipwa kwa kazi yako." Au unaweza kuuliza kama swali ambalo halihitaji jibu.</w:t>
      </w:r>
    </w:p>
    <w:p>
      <w:pPr/>
      <w:r>
        <w:rPr>
          <w:lang w:val="sw_KE" w:bidi="sw_KE"/>
        </w:rPr>
      </w:r>
      <w:r>
        <w:rPr>
          <w:lang w:val="sw_KE" w:bidi="sw_KE"/>
        </w:rPr>
        <w:t xml:space="preserve">Simulizi inatumia neno </w:t>
      </w:r>
      <w:r>
        <w:rPr>
          <w:b/>
          <w:lang w:val="sw_KE" w:bidi="sw_KE"/>
        </w:rPr>
        <w:t>jamaa</w:t>
      </w:r>
      <w:r>
        <w:rPr>
          <w:lang w:val="sw_KE" w:bidi="sw_KE"/>
        </w:rPr>
        <w:t xml:space="preserve"> au </w:t>
      </w:r>
      <w:r>
        <w:rPr>
          <w:b/>
          <w:lang w:val="sw_KE" w:bidi="sw_KE"/>
        </w:rPr>
        <w:t>mwana ukoo</w:t>
      </w:r>
      <w:r>
        <w:rPr>
          <w:lang w:val="sw_KE" w:bidi="sw_KE"/>
        </w:rPr>
        <w:t>. Yakobo ni mpwa wa Labani, mwana wa dada ya Labani. Jamaa au ukoo ni mtu ambaye anashiriki babu ya kawaida na wewe. Kwa hivyo, unashiriki historia ya familia. Katika tukio hili, Labani ni kaka ya Yakobo. Babu ya Yakobo ni baba ya Labani. Labani ni mjomba wa Yakobo. Wao wana uhusiano.</w:t>
      </w:r>
    </w:p>
    <w:p>
      <w:pPr/>
      <w:r>
        <w:rPr>
          <w:lang w:val="sw_KE" w:bidi="sw_KE"/>
        </w:rPr>
      </w:r>
      <w:r>
        <w:rPr>
          <w:lang w:val="sw_KE" w:bidi="sw_KE"/>
        </w:rPr>
        <w:t>Lea ni binti mkubwa zaidi. Maelezo pekee ya Leah yanarejelea macho ya Leah. Maana ya neno lililotumiwa kuelezea macho ya Leah si wazi. Wengi wanafikiri maelezo ya Leah ni kwamba Leah si mzuri wa umbo lakini ana macho ya kuvutia au macho mazuri. Wengine wanafikiri maelezo ni kwamba macho ya Lea ni dhaifu au wepesi au kukosa mwangaza. Hata hivyo, kila mtu anatambua macho ya Leah. Watu wanazungumza kuhusu macho ya Leah lakini hawazungumzi kuhusu jinsi Raheli ni mzuri mwenye umbo. Raheli anaelezewa kama mzuri katika uso na umbo.</w:t>
      </w:r>
    </w:p>
    <w:p>
      <w:pPr/>
      <w:r>
        <w:rPr>
          <w:lang w:val="sw_KE" w:bidi="sw_KE"/>
        </w:rPr>
      </w:r>
      <w:r>
        <w:rPr>
          <w:lang w:val="sw_KE" w:bidi="sw_KE"/>
        </w:rPr>
        <w:t>Labani aliandaa karamu na kuwaalika majirani. Labani alimwalika kila mtu ambaye aliishi karibu naye au karibu na kutosha ili kuitwa jirani.</w:t>
      </w:r>
    </w:p>
    <w:p>
      <w:pPr/>
      <w:r>
        <w:rPr>
          <w:lang w:val="sw_KE" w:bidi="sw_KE"/>
        </w:rPr>
      </w:r>
      <w:r>
        <w:rPr>
          <w:lang w:val="sw_KE" w:bidi="sw_KE"/>
        </w:rPr>
        <w:t xml:space="preserve">Labani anaelezea kwamba ni desturi kwa msichana </w:t>
      </w:r>
      <w:r>
        <w:rPr>
          <w:b/>
          <w:lang w:val="sw_KE" w:bidi="sw_KE"/>
        </w:rPr>
        <w:t>mkubwa</w:t>
      </w:r>
      <w:r>
        <w:rPr>
          <w:lang w:val="sw_KE" w:bidi="sw_KE"/>
        </w:rPr>
        <w:t xml:space="preserve"> kuolewa kwanza. Desturi ina maana mazoezi ya kawaida. Au hii ndiyo huwa tunavyofanya kila mara hapa. Kwa sababu ni desturi, Labani hawezi kumruhusu binti mdogo kuolewa kwanza. Hii ingesababisha aibu kwa binti mkubwa zaidi.</w:t>
      </w:r>
    </w:p>
    <w:p>
      <w:pPr/>
      <w:r>
        <w:rPr>
          <w:lang w:val="sw_KE" w:bidi="sw_KE"/>
        </w:rPr>
      </w:r>
      <w:r>
        <w:rPr>
          <w:lang w:val="sw_KE" w:bidi="sw_KE"/>
        </w:rPr>
        <w:t xml:space="preserve">Labani anamwomba Yakobo kumaliza </w:t>
      </w:r>
      <w:r>
        <w:rPr>
          <w:b/>
          <w:lang w:val="sw_KE" w:bidi="sw_KE"/>
        </w:rPr>
        <w:t>wiki ya harusi</w:t>
      </w:r>
      <w:r>
        <w:rPr>
          <w:lang w:val="sw_KE" w:bidi="sw_KE"/>
        </w:rPr>
        <w:t xml:space="preserve"> na Leah. Wiki ya harusi ingekuwa msururo wa sherehe na tamaduni ambazo zingedumu kwa siku 7. Bibi harusi angepata wageni wakati wa wiki. Pia bibi harusi na kikundi kingetumia muda mwingi pamoja wakati wa wiki hiyo. Bwana harusi hangeenda kufanya kazi ya kawaida.</w:t>
      </w:r>
    </w:p>
    <w:p>
      <w:pPr/>
      <w:r>
        <w:rPr>
          <w:lang w:val="sw_KE" w:bidi="sw_KE"/>
        </w:rPr>
      </w:r>
      <w:r>
        <w:rPr>
          <w:lang w:val="sw_KE" w:bidi="sw_KE"/>
        </w:rPr>
        <w:t>Labani anapendekeza kwamba Yakobo anafanya kazi kwa miaka mingine 7 kwa Raheli. Hata hivyo, Labani atamruhusu Yakobo kuanza ndoa na Raheli hapo baada ya Yakobo kumaliza wiki ya harusi na Leah. Yakobo anakubalina na mpangilio huu. Baada ya siku 7, Yakobo anamchukua Raheli kama bibi harusi pia.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29:31–30:24</w:t>
      </w:r>
      <w:r>
        <w:rPr>
          <w:lang w:val="sw_KE" w:bidi="sw_KE"/>
        </w:rPr>
      </w:r>
    </w:p>
    <w:p>
      <w:pPr>
        <w:pStyle w:val="Heading3"/>
      </w:pPr>
      <w:r>
        <w:rPr>
          <w:lang w:val="sw_KE" w:bidi="sw_KE"/>
        </w:rPr>
        <w:t>Sikiliza na Moyo</w:t>
      </w:r>
    </w:p>
    <w:p>
      <w:pPr/>
      <w:r>
        <w:rPr>
          <w:lang w:val="sw_KE" w:bidi="sw_KE"/>
        </w:rPr>
      </w:r>
      <w:r>
        <w:rPr>
          <w:lang w:val="sw_KE" w:bidi="sw_KE"/>
        </w:rPr>
        <w:t>Sikiliza kitabu cha Mwanzo 29:31–30:24 na uweke moyoni mako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29:31–30:24</w:t>
      </w:r>
    </w:p>
    <w:p>
      <w:pPr/>
      <w:r>
        <w:rPr>
          <w:lang w:val="sw_KE" w:bidi="sw_KE"/>
        </w:rPr>
      </w:r>
      <w:r>
        <w:rPr>
          <w:lang w:val="sw_KE" w:bidi="sw_KE"/>
        </w:rPr>
        <w:t>Sikiliza maandishi mara moja katika toleo rahisi zaidi kuelewa.</w:t>
      </w:r>
    </w:p>
    <w:p>
      <w:pPr/>
      <w:r>
        <w:rPr>
          <w:lang w:val="sw_KE" w:bidi="sw_KE"/>
        </w:rPr>
      </w:r>
      <w:r>
        <w:rPr>
          <w:lang w:val="sw_KE" w:bidi="sw_KE"/>
        </w:rPr>
        <w:t>Baada ya Labani kumdanganya Yakobo kwa kubadilisha bibi harusi na kumpa Leah kwa Yakobo kama bibi harusi wake, Yakobo alioa Leah na Raheli. Kisha Yakobo alianza miaka 7 ya kufanya kazi kwa Labani kama mahari ya bibi harusi kwa Raheli. Haya ni matukio ya simulizi ya miaka michache ya kwanza ya ndoa na kuzaliwa kwa watoto.</w:t>
      </w:r>
    </w:p>
    <w:p>
      <w:pPr/>
      <w:r>
        <w:rPr>
          <w:lang w:val="sw_KE" w:bidi="sw_KE"/>
        </w:rPr>
      </w:r>
      <w:r>
        <w:rPr>
          <w:lang w:val="sw_KE" w:bidi="sw_KE"/>
        </w:rPr>
        <w:t>Yahweh anaona kile ambacho kimekuwa kinaendelea na familia ya Yakobo. Yahweh anaona kwamba Yakobo hampendi Leah. Yahweh anaingilia kati na kumruhusu Leah kuwa na watoto. Yahweh anafungua tumbo la Leah au anamruhusu Leah kupata mimba au kuwa mjamzito. Kufungua tumbo la uzazi ili mwanamke aweze kupata mimba mtoto ni takwimu ya hotuba. Hii ina maana kwamba Yahweh alimruhusu Leah kuwa na mtoto lakini hakumruhusu Raheli kuwa na mtoto. Yahweh hafungui tumbo la Raheli. Raheli hawezi kuwa na watoto. Leah alichukua mimba au akawa mjamzito na kuzaa mwana. Leah alimwita mwana huyu Rubeni. Leah alisema, "Yahweh ameona taabu yangu. Sasa mume wangu atanipenda." Jina Reubeni lilionekana kama neno ambalo linamaanisha "Ameona taabu yangu."</w:t>
      </w:r>
    </w:p>
    <w:p>
      <w:pPr/>
      <w:r>
        <w:rPr>
          <w:lang w:val="sw_KE" w:bidi="sw_KE"/>
        </w:rPr>
      </w:r>
      <w:r>
        <w:rPr>
          <w:lang w:val="sw_KE" w:bidi="sw_KE"/>
        </w:rPr>
        <w:t>Sitisha na mjadili: Kila mshiriki wa timu anasema hadithi kuhusu mtu ambaye alikua mjamzito na kumzaa mtoto. Angalia maneno ya heshima yaliyotumiwa ili kuelezea kile kinachotokea.</w:t>
      </w:r>
    </w:p>
    <w:p>
      <w:pPr/>
      <w:r>
        <w:rPr>
          <w:lang w:val="sw_KE" w:bidi="sw_KE"/>
        </w:rPr>
      </w:r>
      <w:r>
        <w:rPr>
          <w:lang w:val="sw_KE" w:bidi="sw_KE"/>
        </w:rPr>
        <w:t>Sitisha na mjadili: Eleza mchakato wa kutaja watoto katika utamaduni wako. Jina linaamuliwa vipi? Nani anaamua kupeana jina? Jina linatolewa lini? Ni muhimu vipi maana ya jina?</w:t>
      </w:r>
    </w:p>
    <w:p>
      <w:pPr/>
      <w:r>
        <w:rPr>
          <w:lang w:val="sw_KE" w:bidi="sw_KE"/>
        </w:rPr>
      </w:r>
      <w:r>
        <w:rPr>
          <w:lang w:val="sw_KE" w:bidi="sw_KE"/>
        </w:rPr>
        <w:t>Leah aliendelea kupata watoto. Mwana wa pili aliitwa Simioni ambayo inaonekana kama neno ambalo linamaanisha "Yeye ambaye anasikia." Mwana wa tatu aliitwa Lawi ambayo inaonekana kama neno ambalo linamaanisha kuwa na upendo. Mwana wa nne aliitwa Yuda ambayo inaonekana kama neno ambalo linamaanisha sifa. Kila jina lilionekana kama neno ambalo lina maana katika lugha ambayo Leah alizungumza. Baada ya kuwa na wana hawa 4, Leah anawacha kuza watoto. Katika kutaja 3 wa watoto wake, Leah alitoa sifa kwa Mungu. Leah alisema, Yahweh ameona taabu yangu, Yahweh amesikia kwamba sikuwa napendwa na kwa mtoto wa nne, Leah alisema, Sasa nitamsifu Yahweh.</w:t>
      </w:r>
    </w:p>
    <w:p>
      <w:pPr/>
      <w:r>
        <w:rPr>
          <w:lang w:val="sw_KE" w:bidi="sw_KE"/>
        </w:rPr>
      </w:r>
      <w:r>
        <w:rPr>
          <w:lang w:val="sw_KE" w:bidi="sw_KE"/>
        </w:rPr>
        <w:t>Kwa wakati huu wote, Raheli hakuwa na mtoto. Raheli akawa na wivu kwa Leah. Raheli alimwomba Yakobo ampe mtoto. Yakobo alikuwa na hasira sana na Raheli. Yakobo alisema, "Je, mimi ni Mungu? Mungu ni mtu ambaye anakufanya kukosa kuwa na watoto." Raheli alikuwa na suluhisho. Raheli anamwomba Yakobo kumchukua Bilhah, mtumishi wa Raheli kama mke. Watoto wowote Bilhah atakuwa nao watakua watoto wa Raheli.</w:t>
      </w:r>
    </w:p>
    <w:p>
      <w:pPr/>
      <w:r>
        <w:rPr>
          <w:lang w:val="sw_KE" w:bidi="sw_KE"/>
        </w:rPr>
      </w:r>
      <w:r>
        <w:rPr>
          <w:lang w:val="sw_KE" w:bidi="sw_KE"/>
        </w:rPr>
        <w:t>Hii ilikuwa mazoezi ya kawaida. Mke angetoa msichana wake wa kazi kwa mume wake ili msichana angemzalia mtoto mke huyo. Mtumishi ana mtoto lakini kila mtu anasema kwamba mke tasa ni mama. Mke anadai mtoto kama wake wake. Sarah alifanya hivyo na Hagari wakati Sarah hakuwa na uwezo wa kuwa na mtoto.</w:t>
      </w:r>
    </w:p>
    <w:p>
      <w:pPr/>
      <w:r>
        <w:rPr>
          <w:lang w:val="sw_KE" w:bidi="sw_KE"/>
        </w:rPr>
      </w:r>
      <w:r>
        <w:rPr>
          <w:lang w:val="sw_KE" w:bidi="sw_KE"/>
        </w:rPr>
        <w:t>Sitisha na mjadili: Ni nini kinatokea katika utamaduni wako wakati mwanamke hawezi kuwa na mtoto? Ni baadhi ya njia ambazo mwanamke anaweza kuwa na mtoto wake mwenyewe kama hawezi kupata mimba ya mtoto?</w:t>
      </w:r>
    </w:p>
    <w:p>
      <w:pPr/>
      <w:r>
        <w:rPr>
          <w:lang w:val="sw_KE" w:bidi="sw_KE"/>
        </w:rPr>
      </w:r>
      <w:r>
        <w:rPr>
          <w:lang w:val="sw_KE" w:bidi="sw_KE"/>
        </w:rPr>
        <w:t>Bilhah alikuwa na wana na Raheli aliwapa majina wana. Mwana wa kwanza aliitwa Dan ambayo inaonekana kama neno linamaanisha kuhesabiwa. Kujikomboa ni neno ambalo linamaanisha kwamba mtu sasa anafutwa kutoka kwa kukosolewa au lawama au hatia au tuhuma. Raheli alisema kwamba Mungu alikuwa amemheshimu au kumhukumu na kupata kwamba alikuwa huru kutoka kwa lawama au hatia kwa kuwa na mtoto wake mwenyewe. Raheli alimwita mwana wa pili wa Bilhah Naphtali. Naphtali inaonekana kama neno ambalo linamaanisha mapambano.</w:t>
      </w:r>
    </w:p>
    <w:p>
      <w:pPr/>
      <w:r>
        <w:rPr>
          <w:lang w:val="sw_KE" w:bidi="sw_KE"/>
        </w:rPr>
      </w:r>
      <w:r>
        <w:rPr>
          <w:lang w:val="sw_KE" w:bidi="sw_KE"/>
        </w:rPr>
        <w:t>Leah alitambua kwamba Raheli sasa ana wana wa kiume kupitia mtumishi wa Raheli Bilhah wakati Leah ameacha kupata watoto. Leah anamwomba Yakobo kuchukua mtumishi wa Leah Zilpah kama mke na kuwa na watoto na Zilpah. Watoto wowote kutoka kwa Zilpah watakuwa watoto wa Leah. Yakobo alichukua Zilpah kama mke na punde Zilpah alikuwa na mwana wa kiume. Leah alimwita mwana huyu Gad ambayo inaonekana kama neno ambalo linamaanisha bahati nzuri. Kisha Zilpah alikuwa na mwana mwingine na Leah alimwita mwana huyu Asha ambayo inaonekana kama neno ambalo linamaanisha tuzo.</w:t>
      </w:r>
    </w:p>
    <w:p>
      <w:pPr/>
      <w:r>
        <w:rPr>
          <w:lang w:val="sw_KE" w:bidi="sw_KE"/>
        </w:rPr>
      </w:r>
      <w:r>
        <w:rPr>
          <w:lang w:val="sw_KE" w:bidi="sw_KE"/>
        </w:rPr>
        <w:t>Sitisha na mjadili: Bilhah na Zilpah hawangeweza kuamua kama wangekua wake wa Yakobo. Hawakuwa na uchaguzi kuhusu kuwazalia watoto Raheli na Leah. Katika utamaduni wako, ni nini kinatokea kwa wanawake kama Bilhah na Zilpah?</w:t>
      </w:r>
    </w:p>
    <w:p>
      <w:pPr/>
      <w:r>
        <w:rPr>
          <w:lang w:val="sw_KE" w:bidi="sw_KE"/>
        </w:rPr>
      </w:r>
      <w:r>
        <w:rPr>
          <w:lang w:val="sw_KE" w:bidi="sw_KE"/>
        </w:rPr>
        <w:t>Wanawake wote wanasimamisha kuwa na watoto kwa muda fulani. Siku moja Rubeni, mwana mkubwa zaidi wa Leah, anapata mmea katika shamba. Mmea huu unaitwa mandrake au maua ya upendo. Watu walitumia mandrake au maua ya upendo ili kuongeza uzazi au uwezo wa kupata mimba ya watoto. Mandrake ni mboga ya mizizi kutoka kwa familia ya viazi. Matunda yalikuwa tunda ndogo ya njano kuhusu ukubwa wa nyanya ndogo na watu wangeweza kula matunda haya. Watu waliamini kwamba kula matunda haya kungefanya wanawake kuwa na rutuba au kuweza kupata mimba. Mandrake kwa kawaida haipatikani katika eneo la Harran. Reubeni anavuna mandrake hizi na kumpelekea Leah. Raheli aliona Rubeni na mandrake na kumwomba Leah kumpa kidogo. Leah na Raheli waligombana na kisha Raheli alitomruhusu Yakobo kulala na Leah kama Leah angempa Raheli baadhi ya mandrake.</w:t>
      </w:r>
    </w:p>
    <w:p>
      <w:pPr/>
      <w:r>
        <w:rPr>
          <w:lang w:val="sw_KE" w:bidi="sw_KE"/>
        </w:rPr>
      </w:r>
      <w:r>
        <w:rPr>
          <w:lang w:val="sw_KE" w:bidi="sw_KE"/>
        </w:rPr>
        <w:t>Sitisha na mjadili: Wanawake wanafanya nini katika utamaduni wako wakati kuna ugumu wa kuwa mjamzito au kuwa na mtoto? Watu wanaamini nini kuhusu mazoea haya?</w:t>
      </w:r>
    </w:p>
    <w:p>
      <w:pPr/>
      <w:r>
        <w:rPr>
          <w:lang w:val="sw_KE" w:bidi="sw_KE"/>
        </w:rPr>
      </w:r>
      <w:r>
        <w:rPr>
          <w:lang w:val="sw_KE" w:bidi="sw_KE"/>
        </w:rPr>
        <w:t>Onyesha picha ya mandrake.</w:t>
      </w:r>
    </w:p>
    <w:p>
      <w:pPr/>
      <w:r>
        <w:rPr>
          <w:lang w:val="sw_KE" w:bidi="sw_KE"/>
        </w:rPr>
      </w:r>
      <w:r>
        <w:rPr>
          <w:lang w:val="sw_KE" w:bidi="sw_KE"/>
        </w:rPr>
        <w:t xml:space="preserve">Ilipofika jioni, Leah alikutana na Yakobo Yakobo alikuwa ametoka kwenye mashamba. Leah alimwambia Yakobo kwamba Yakobo alikuwa alale na Leah usiku huo. Leah alisema, "Nilinunua na mandrake fulani ambayo mwana wangu alipata." Yakobo alikwenda kwenye hema ya Leah na kulala na Leah. Mungu alimruhusu Leah kupata mimba au kuwa mjamzito tena. Leah alikuwa na mwana wa tano na kumwita Issacha ambayo inaonekana kama neno ambalo linamaanisha tuzo. Kisha Leah alikuwa na mwana wa sita. Leah alimwita mwana huyu Zebuloni ambayo inaonekana kama neno linamaanisha heshima. Baadaye, Leah pia alikuwa na binti. Leah alimwita binti yake, Dinah. </w:t>
      </w:r>
    </w:p>
    <w:p>
      <w:pPr/>
      <w:r>
        <w:rPr>
          <w:lang w:val="sw_KE" w:bidi="sw_KE"/>
        </w:rPr>
      </w:r>
      <w:r>
        <w:rPr>
          <w:lang w:val="sw_KE" w:bidi="sw_KE"/>
        </w:rPr>
        <w:t>Hatimaye, baada ya kuzaliwa kwa watoto hawa wote, Mungu alimkumbuka Raheli. Mungu alifungua tumbo la Raheli na Raheli alichukua mimba na kuwa na mwana. Raheli alimwita mwana wake Yusufu. Yusufu anaonekana kama neno ambalo linamaanisha Mungu anaweza kuongeza watoto zaidi. Raheli alikuwa akimwomba Mungu kumpa mwana mwingine. Yusufu alikuwa mwana wa kumi na moja wa Yakobo. Mwishoni mwa simulizi hii Yakobo ana wana 11 na binti mmoja.</w:t>
      </w:r>
    </w:p>
    <w:p>
      <w:pPr/>
      <w:r>
        <w:rPr>
          <w:lang w:val="sw_KE" w:bidi="sw_KE"/>
        </w:rPr>
      </w:r>
      <w:r>
        <w:rPr>
          <w:lang w:val="sw_KE" w:bidi="sw_KE"/>
        </w:rPr>
        <w:t>Sitisha na mjadili: Kuwa na watu kuwakilisha Leah, Raheli, Zilpah na Bilhah kusimama. Kila mtoto anazaliwa, mtoto huyo anajiunga na mama. Zilpah anapaswa kusimama karibu na Leah. Bilhah anapaswa kusimama karibu na Raheli. Ikiwa timu si kubwa ya kutosha, tumia mawe, vijiti au vinyago ili kuwakilisha watoto.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b/>
          <w:lang w:val="sw_KE" w:bidi="sw_KE"/>
        </w:rPr>
        <w:t>Tukio la kwanza:</w:t>
      </w:r>
      <w:r>
        <w:rPr>
          <w:lang w:val="sw_KE" w:bidi="sw_KE"/>
        </w:rPr>
        <w:t xml:space="preserve"> Yahweh anamsaidia Leah na Leah anawazaa wana 4.</w:t>
      </w:r>
    </w:p>
    <w:p>
      <w:pPr/>
      <w:r>
        <w:rPr>
          <w:lang w:val="sw_KE" w:bidi="sw_KE"/>
        </w:rPr>
      </w:r>
      <w:r>
        <w:rPr>
          <w:b/>
          <w:lang w:val="sw_KE" w:bidi="sw_KE"/>
        </w:rPr>
        <w:t>Tukio la pili:</w:t>
      </w:r>
      <w:r>
        <w:rPr>
          <w:lang w:val="sw_KE" w:bidi="sw_KE"/>
        </w:rPr>
        <w:t xml:space="preserve"> Raheli hana watoto. Raheli anampa mtumishi wake Bilhah kwa Yakobo kama mke. Bilhah ana wana 2 ambao wanakuwa wana wa Raheli.</w:t>
      </w:r>
    </w:p>
    <w:p>
      <w:pPr/>
      <w:r>
        <w:rPr>
          <w:lang w:val="sw_KE" w:bidi="sw_KE"/>
        </w:rPr>
      </w:r>
      <w:r>
        <w:rPr>
          <w:b/>
          <w:lang w:val="sw_KE" w:bidi="sw_KE"/>
        </w:rPr>
        <w:t>Tukio la tatu:</w:t>
      </w:r>
      <w:r>
        <w:rPr>
          <w:lang w:val="sw_KE" w:bidi="sw_KE"/>
        </w:rPr>
        <w:t xml:space="preserve"> Leah ameacha kuwa na watoto. Leah anampa mtumishi wake Zilpah kwa Yakobo kama mke na Zilpah ana wana 2. Wana hawa wanakuwa wana wa Leah.</w:t>
      </w:r>
    </w:p>
    <w:p>
      <w:pPr/>
      <w:r>
        <w:rPr>
          <w:lang w:val="sw_KE" w:bidi="sw_KE"/>
        </w:rPr>
      </w:r>
      <w:r>
        <w:rPr>
          <w:b/>
          <w:lang w:val="sw_KE" w:bidi="sw_KE"/>
        </w:rPr>
        <w:t>Tukio la nne:</w:t>
      </w:r>
      <w:r>
        <w:rPr>
          <w:lang w:val="sw_KE" w:bidi="sw_KE"/>
        </w:rPr>
        <w:t xml:space="preserve"> Reubeni anapata mandrake au maua ya upendo. Leah na Raheli wanagombana juu ya Yakobo. Leah anakubali kumpa Raheli mandrake na Raheli anakubali kwamba Yakobo anaweza kulala na Leah.</w:t>
      </w:r>
    </w:p>
    <w:p>
      <w:pPr/>
      <w:r>
        <w:rPr>
          <w:lang w:val="sw_KE" w:bidi="sw_KE"/>
        </w:rPr>
      </w:r>
      <w:r>
        <w:rPr>
          <w:b/>
          <w:lang w:val="sw_KE" w:bidi="sw_KE"/>
        </w:rPr>
        <w:t>Tukio la tano:</w:t>
      </w:r>
      <w:r>
        <w:rPr>
          <w:lang w:val="sw_KE" w:bidi="sw_KE"/>
        </w:rPr>
        <w:t xml:space="preserve"> Leah anamwambia Yakobo kwamba Yakobo anapaswa kulala na Leah. Leah ana wana 2 zaidi na binti.</w:t>
      </w:r>
    </w:p>
    <w:p>
      <w:pPr/>
      <w:r>
        <w:rPr>
          <w:lang w:val="sw_KE" w:bidi="sw_KE"/>
        </w:rPr>
      </w:r>
      <w:r>
        <w:rPr>
          <w:b/>
          <w:lang w:val="sw_KE" w:bidi="sw_KE"/>
        </w:rPr>
        <w:t>Tukio la sita:</w:t>
      </w:r>
      <w:r>
        <w:rPr>
          <w:lang w:val="sw_KE" w:bidi="sw_KE"/>
        </w:rPr>
        <w:t xml:space="preserve"> Mungu anamkumbuka Raheli. Raheli anapata mwana.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Yahweh/Mungu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Zilpah</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Reubeni, mwana mkubwa zaidi wa Leah</w:t>
      </w:r>
    </w:p>
    <w:p>
      <w:pPr>
        <w:pStyle w:val="ListBullet"/>
        <w:spacing w:line="240" w:lineRule="auto"/>
        <w:ind w:left="720"/>
      </w:pPr>
      <w:r>
        <w:rPr>
          <w:lang w:val="sw_KE" w:bidi="sw_KE"/>
        </w:rPr>
      </w:r>
      <w:r>
        <w:rPr>
          <w:lang w:val="sw_KE" w:bidi="sw_KE"/>
        </w:rPr>
        <w:t>Simeoni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Dan</w:t>
      </w:r>
    </w:p>
    <w:p>
      <w:pPr>
        <w:pStyle w:val="ListBullet"/>
        <w:spacing w:line="240" w:lineRule="auto"/>
        <w:ind w:left="720"/>
      </w:pPr>
      <w:r>
        <w:rPr>
          <w:lang w:val="sw_KE" w:bidi="sw_KE"/>
        </w:rPr>
      </w:r>
      <w:r>
        <w:rPr>
          <w:lang w:val="sw_KE" w:bidi="sw_KE"/>
        </w:rPr>
        <w:t>Naphtali</w:t>
      </w:r>
    </w:p>
    <w:p>
      <w:pPr>
        <w:pStyle w:val="ListBullet"/>
        <w:spacing w:line="240" w:lineRule="auto"/>
        <w:ind w:left="720"/>
      </w:pPr>
      <w:r>
        <w:rPr>
          <w:lang w:val="sw_KE" w:bidi="sw_KE"/>
        </w:rPr>
      </w:r>
      <w:r>
        <w:rPr>
          <w:lang w:val="sw_KE" w:bidi="sw_KE"/>
        </w:rPr>
        <w:t>Gadi</w:t>
      </w:r>
    </w:p>
    <w:p>
      <w:pPr>
        <w:pStyle w:val="ListBullet"/>
        <w:spacing w:line="240" w:lineRule="auto"/>
        <w:ind w:left="720"/>
      </w:pPr>
      <w:r>
        <w:rPr>
          <w:lang w:val="sw_KE" w:bidi="sw_KE"/>
        </w:rPr>
      </w:r>
      <w:r>
        <w:rPr>
          <w:lang w:val="sw_KE" w:bidi="sw_KE"/>
        </w:rPr>
        <w:t>Asheri.</w:t>
      </w:r>
    </w:p>
    <w:p>
      <w:pPr>
        <w:pStyle w:val="ListBullet"/>
        <w:spacing w:line="240" w:lineRule="auto"/>
        <w:ind w:left="720"/>
      </w:pPr>
      <w:r>
        <w:rPr>
          <w:lang w:val="sw_KE" w:bidi="sw_KE"/>
        </w:rPr>
      </w:r>
      <w:r>
        <w:rPr>
          <w:lang w:val="sw_KE" w:bidi="sw_KE"/>
        </w:rPr>
        <w:t>Issachar</w:t>
      </w:r>
    </w:p>
    <w:p>
      <w:pPr>
        <w:pStyle w:val="ListBullet"/>
        <w:spacing w:line="240" w:lineRule="auto"/>
        <w:ind w:left="720"/>
      </w:pPr>
      <w:r>
        <w:rPr>
          <w:lang w:val="sw_KE" w:bidi="sw_KE"/>
        </w:rPr>
      </w:r>
      <w:r>
        <w:rPr>
          <w:lang w:val="sw_KE" w:bidi="sw_KE"/>
        </w:rPr>
        <w:t>Zebuloni</w:t>
      </w:r>
    </w:p>
    <w:p>
      <w:pPr>
        <w:pStyle w:val="ListBullet"/>
        <w:spacing w:line="240" w:lineRule="auto"/>
        <w:ind w:left="720"/>
      </w:pPr>
      <w:r>
        <w:rPr>
          <w:lang w:val="sw_KE" w:bidi="sw_KE"/>
        </w:rPr>
      </w:r>
      <w:r>
        <w:rPr>
          <w:lang w:val="sw_KE" w:bidi="sw_KE"/>
        </w:rPr>
        <w:t>Dinah.</w:t>
      </w:r>
    </w:p>
    <w:p>
      <w:pPr>
        <w:pStyle w:val="ListBullet"/>
        <w:spacing w:line="240" w:lineRule="auto"/>
        <w:ind w:left="720"/>
      </w:pPr>
      <w:r>
        <w:rPr>
          <w:lang w:val="sw_KE" w:bidi="sw_KE"/>
        </w:rPr>
      </w:r>
      <w:r>
        <w:rPr>
          <w:lang w:val="sw_KE" w:bidi="sw_KE"/>
        </w:rPr>
        <w:t>Yusufu</w:t>
      </w:r>
    </w:p>
    <w:p>
      <w:pPr/>
      <w:r>
        <w:rPr>
          <w:lang w:val="sw_KE" w:bidi="sw_KE"/>
        </w:rPr>
      </w:r>
      <w:r>
        <w:rPr>
          <w:lang w:val="sw_KE" w:bidi="sw_KE"/>
        </w:rPr>
        <w:t>Katika kipindi hiki, uwe na ubao wa kikundi cha hadithi, kuchora au kutumia aina fulani ya nyenzo (vitu ambavyo unaweza kusongeza kote kama vile miamba, vijiti, vinyago vya watoto) ili kupata taswira ya hadithi na vitendo vyake.</w:t>
      </w:r>
    </w:p>
    <w:p>
      <w:pPr/>
      <w:r>
        <w:rPr>
          <w:lang w:val="sw_KE" w:bidi="sw_KE"/>
        </w:rPr>
      </w:r>
      <w:r>
        <w:rPr>
          <w:lang w:val="sw_KE" w:bidi="sw_KE"/>
        </w:rPr>
        <w:t>Katika tukio la kwanza, Yakobo ameoa Leah na Raheli. Yakobo anampenda Raheli. Yakobo hampendi Leah. Yahweh anaona kwamba Yakobo hampendi Leah. Yahweh anamruhusu Leah kuwa na mtoto. Leah ana mvulana na kumwita Reubeni. Haraka, Leah ana wana 3 zaidi. Wakati huu, Raheli hana mtoto.</w:t>
      </w:r>
    </w:p>
    <w:p>
      <w:pPr/>
      <w:r>
        <w:rPr>
          <w:lang w:val="sw_KE" w:bidi="sw_KE"/>
        </w:rPr>
      </w:r>
      <w:r>
        <w:rPr>
          <w:lang w:val="sw_KE" w:bidi="sw_KE"/>
        </w:rPr>
        <w:t>Katika tukio la pili, Raheli anakuwa na wivu kwa Leah kwa sababu Leah ana wana na Raheli hana mtoto. Raheli anamsihi Yakobo. Raheli anasema "Nipee watoto au nitakufa." Yakobo anakuwa na hasira sana na Raheli. Yakobo anajua kwamba Yakobo hana uwezo wa kuwa na watoto—Mungu ndiye ambaye ana uwezo wa kumfanya mwanamke akuwe mjamzito. Yakobo anasema, "Mimi si Mungu." Raheli anamwomba Yakobo kuchukua Bilhah, mtumishi wa Raheli kama mke. Watoto wowote Bilhah wanao watakuwa watoto wa Raheli. Yakobo anakubali. Bilhah ana wana wawili. Raheli anachukua wana hawa kama wake mwenyewe. Raheli anawapa majina wana hawa.</w:t>
      </w:r>
    </w:p>
    <w:p>
      <w:pPr/>
      <w:r>
        <w:rPr>
          <w:lang w:val="sw_KE" w:bidi="sw_KE"/>
        </w:rPr>
      </w:r>
      <w:r>
        <w:rPr>
          <w:lang w:val="sw_KE" w:bidi="sw_KE"/>
        </w:rPr>
        <w:t>Katika tukio la tatu, Leah anatambua kwamba hana watoto zaidi. Raheli anapata watoto kupitia mtumishi wake Bilhah. Leah anaamua kutumia mtumishi wake Zilpah kwa njia sawa. Leah anamwomba Yakobo kumuoa Zilpah. Zilpah ana wana 2. Leah anawataja wana hawa wawili. Hawa ni wana wa Leah.</w:t>
      </w:r>
    </w:p>
    <w:p>
      <w:pPr/>
      <w:r>
        <w:rPr>
          <w:lang w:val="sw_KE" w:bidi="sw_KE"/>
        </w:rPr>
      </w:r>
      <w:r>
        <w:rPr>
          <w:lang w:val="sw_KE" w:bidi="sw_KE"/>
        </w:rPr>
        <w:t>Katika tukio la nne, Reubeni, mwana mkubwa zaidi wa Leah ni umri wa kutosha kwenda kutoka katika mashamba. Reuben anapata mandrake, au maua ya upendo, na kukusanya baadhi ili kumpelekea Leah. Hii inatokea wakati wa mavuno ya ngano ambayo ni mwisho wa kipindi cha chemichemi. Raheli aliona Reubeni na mandrake. Raheli anamuomba Leah baadhi ya mandrake. Leah anagombana na Raheli. Kisha Raheli anamruhusu Yakobo kulala na Leah, bora Leah anampa Raheli mandrake. Leah anakubali.</w:t>
      </w:r>
    </w:p>
    <w:p>
      <w:pPr/>
      <w:r>
        <w:rPr>
          <w:lang w:val="sw_KE" w:bidi="sw_KE"/>
        </w:rPr>
      </w:r>
      <w:r>
        <w:rPr>
          <w:lang w:val="sw_KE" w:bidi="sw_KE"/>
        </w:rPr>
        <w:t>Katika tukio la tano, wakati Yakobo anarudi kutoka mashambani, Leah anamwambia Yakobo kwamba Yakobo atalala na Leah usiku huo. Leah anasema, "Nilikununua na mandrake ambayo Reuben alitafuta kwa ajili yangu." Leah ana wana 2 zaidi na binti mmoja.</w:t>
      </w:r>
    </w:p>
    <w:p>
      <w:pPr/>
      <w:r>
        <w:rPr>
          <w:lang w:val="sw_KE" w:bidi="sw_KE"/>
        </w:rPr>
      </w:r>
      <w:r>
        <w:rPr>
          <w:lang w:val="sw_KE" w:bidi="sw_KE"/>
        </w:rPr>
        <w:t>Katika tukio la sita, Mungu anamkumbuka Raheli. Mungu anamruhusu Raheli kuwa mjamzito. Raheli ana mwana mvulana mmoja.</w:t>
      </w:r>
    </w:p>
    <w:p>
      <w:pPr/>
      <w:r>
        <w:rPr>
          <w:lang w:val="sw_KE" w:bidi="sw_KE"/>
        </w:rPr>
      </w:r>
      <w:r>
        <w:rPr>
          <w:lang w:val="sw_KE" w:bidi="sw_KE"/>
        </w:rPr>
        <w:t>Ni muhimu kuelewa utaratibu wa kuzaliwa kwa watoto.</w:t>
      </w:r>
    </w:p>
    <w:p>
      <w:pPr/>
      <w:r>
        <w:rPr>
          <w:lang w:val="sw_KE" w:bidi="sw_KE"/>
        </w:rPr>
      </w:r>
      <w:r>
        <w:rPr>
          <w:lang w:val="sw_KE" w:bidi="sw_KE"/>
        </w:rPr>
        <w:t>Kwanza Leah alikuwa na Reubeni, Simeoni, Lawi na Yuda. Kisha mtumishi wa Raheli Bilhah alikuwa na Dan na Naphtali. Kisha mtumishi wa Leah Zilpah alikuwa na Gad na Ashe. Kisha tena, Leah alikuwa na Issachar, Zebulun, na Dinah. Na hatimaye, Raheli alikuwa na Yusufu.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Yahweh/Mungu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Zilpah</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Reubeni, mwana mkubwa zaidi wa Leah</w:t>
      </w:r>
    </w:p>
    <w:p>
      <w:pPr>
        <w:pStyle w:val="ListBullet"/>
        <w:spacing w:line="240" w:lineRule="auto"/>
        <w:ind w:left="720"/>
      </w:pPr>
      <w:r>
        <w:rPr>
          <w:lang w:val="sw_KE" w:bidi="sw_KE"/>
        </w:rPr>
      </w:r>
      <w:r>
        <w:rPr>
          <w:lang w:val="sw_KE" w:bidi="sw_KE"/>
        </w:rPr>
        <w:t>Simeoni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Dan</w:t>
      </w:r>
    </w:p>
    <w:p>
      <w:pPr>
        <w:pStyle w:val="ListBullet"/>
        <w:spacing w:line="240" w:lineRule="auto"/>
        <w:ind w:left="720"/>
      </w:pPr>
      <w:r>
        <w:rPr>
          <w:lang w:val="sw_KE" w:bidi="sw_KE"/>
        </w:rPr>
      </w:r>
      <w:r>
        <w:rPr>
          <w:lang w:val="sw_KE" w:bidi="sw_KE"/>
        </w:rPr>
        <w:t>Naphtali</w:t>
      </w:r>
    </w:p>
    <w:p>
      <w:pPr>
        <w:pStyle w:val="ListBullet"/>
        <w:spacing w:line="240" w:lineRule="auto"/>
        <w:ind w:left="720"/>
      </w:pPr>
      <w:r>
        <w:rPr>
          <w:lang w:val="sw_KE" w:bidi="sw_KE"/>
        </w:rPr>
      </w:r>
      <w:r>
        <w:rPr>
          <w:lang w:val="sw_KE" w:bidi="sw_KE"/>
        </w:rPr>
        <w:t>Gadi</w:t>
      </w:r>
    </w:p>
    <w:p>
      <w:pPr>
        <w:pStyle w:val="ListBullet"/>
        <w:spacing w:line="240" w:lineRule="auto"/>
        <w:ind w:left="720"/>
      </w:pPr>
      <w:r>
        <w:rPr>
          <w:lang w:val="sw_KE" w:bidi="sw_KE"/>
        </w:rPr>
      </w:r>
      <w:r>
        <w:rPr>
          <w:lang w:val="sw_KE" w:bidi="sw_KE"/>
        </w:rPr>
        <w:t>Asheri.</w:t>
      </w:r>
    </w:p>
    <w:p>
      <w:pPr>
        <w:pStyle w:val="ListBullet"/>
        <w:spacing w:line="240" w:lineRule="auto"/>
        <w:ind w:left="720"/>
      </w:pPr>
      <w:r>
        <w:rPr>
          <w:lang w:val="sw_KE" w:bidi="sw_KE"/>
        </w:rPr>
      </w:r>
      <w:r>
        <w:rPr>
          <w:lang w:val="sw_KE" w:bidi="sw_KE"/>
        </w:rPr>
        <w:t>Issachar</w:t>
      </w:r>
    </w:p>
    <w:p>
      <w:pPr>
        <w:pStyle w:val="ListBullet"/>
        <w:spacing w:line="240" w:lineRule="auto"/>
        <w:ind w:left="720"/>
      </w:pPr>
      <w:r>
        <w:rPr>
          <w:lang w:val="sw_KE" w:bidi="sw_KE"/>
        </w:rPr>
      </w:r>
      <w:r>
        <w:rPr>
          <w:lang w:val="sw_KE" w:bidi="sw_KE"/>
        </w:rPr>
        <w:t>Zebuloni</w:t>
      </w:r>
    </w:p>
    <w:p>
      <w:pPr>
        <w:pStyle w:val="ListBullet"/>
        <w:spacing w:line="240" w:lineRule="auto"/>
        <w:ind w:left="720"/>
      </w:pPr>
      <w:r>
        <w:rPr>
          <w:lang w:val="sw_KE" w:bidi="sw_KE"/>
        </w:rPr>
      </w:r>
      <w:r>
        <w:rPr>
          <w:lang w:val="sw_KE" w:bidi="sw_KE"/>
        </w:rPr>
        <w:t>Dinah.</w:t>
      </w:r>
    </w:p>
    <w:p>
      <w:pPr>
        <w:pStyle w:val="ListBullet"/>
        <w:spacing w:line="240" w:lineRule="auto"/>
        <w:ind w:left="720"/>
      </w:pPr>
      <w:r>
        <w:rPr>
          <w:lang w:val="sw_KE" w:bidi="sw_KE"/>
        </w:rPr>
      </w:r>
      <w:r>
        <w:rPr>
          <w:lang w:val="sw_KE" w:bidi="sw_KE"/>
        </w:rPr>
        <w:t>Yusufu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kwanza, Yakobo ameoa Leah na Raheli. Yahweh anaona kwamba Yakobo hampendi Leah. Yahweh anafungua tumbo la Leah. Leah ana wavulana 4, mmoja baada ya mwingine. Leah anampa kila mwana jina. Jina lilionekana kama neno katika lugha ambayo ilikuwa na maana fulani. Jina Ruben linaashiria "Mungu ameona taabu yangu." Simeoni anaonekana kama "mtu ambaye anasikia." Lawi inaonekana kama "kuwa na upendo kwa mtu." Yuda inaonekana kama "sifa." Baada ya kuwa na wana hawa 4, Leah anasimama kuwa na watoto.</w:t>
      </w:r>
    </w:p>
    <w:p>
      <w:pPr/>
      <w:r>
        <w:rPr>
          <w:lang w:val="sw_KE" w:bidi="sw_KE"/>
        </w:rPr>
      </w:r>
      <w:r>
        <w:rPr>
          <w:lang w:val="sw_KE" w:bidi="sw_KE"/>
        </w:rPr>
        <w:t>Sitisha igizo: Muulize Yakobo, "Unahisi vipi kuhusu Leah sasa kwamba amekupa wana 4?" Unaweza kusikia, "Amefanya vizuri. Wao ni wavulana wazuri. Ninashukuru lakini simpendi. Ninampenda Raheli." Muulize Leah, "Unahisi vipi sasa kwamba una wana 4?" Unaweza kusikia, "Ninawapenda wana wangu. Ninashukuru kwamba Mungu amewapa kwa mimi. Najua Yakobo hanipenda lakini Yakobo anawapenda wana wangu." Uliza Raheli, "Unahisi vipi sasa?" Unaweza kusikia, "Ninafurahi sana. Kwa nini Leah ana watoto na si mimi? Si haki. Ninataka kuwa mama!" Anzisha tena igizo.</w:t>
      </w:r>
    </w:p>
    <w:p>
      <w:pPr/>
      <w:r>
        <w:rPr>
          <w:lang w:val="sw_KE" w:bidi="sw_KE"/>
        </w:rPr>
      </w:r>
      <w:r>
        <w:rPr>
          <w:lang w:val="sw_KE" w:bidi="sw_KE"/>
        </w:rPr>
        <w:t>Katika tukio la pili, Raheli hawezi kupata mimba na kuwa na watoto. Raheli anakuwa na wivu wa Leah. Raheli anamwambia Yakobo kuchukua Bilhah, mtumishi wa Raheli kama mke. Watoto wowote Bilhah wanao watakuwa watoto wa Raheli. Bilhah ana wana 2. Raheli anawataja wana na kudai kwamba ni wake yeye mwenyewe.</w:t>
      </w:r>
    </w:p>
    <w:p>
      <w:pPr/>
      <w:r>
        <w:rPr>
          <w:lang w:val="sw_KE" w:bidi="sw_KE"/>
        </w:rPr>
      </w:r>
      <w:r>
        <w:rPr>
          <w:lang w:val="sw_KE" w:bidi="sw_KE"/>
        </w:rPr>
        <w:t>Sitisha igizo: Muulize Bilhah, "Unahisi vipi kuhusu kuwa na ndoa na Yakobo na kuwa na watoto kwa Raheli?" Unaweza kusikia, "Ninampenda Raheli na ninafurahi kufanya hivyo kwa ajili yake. Kila mtu anajua ni wana wangu." Au, "Sina uchaguzi." Anzisha tena igizo.</w:t>
      </w:r>
    </w:p>
    <w:p>
      <w:pPr/>
      <w:r>
        <w:rPr>
          <w:lang w:val="sw_KE" w:bidi="sw_KE"/>
        </w:rPr>
      </w:r>
      <w:r>
        <w:rPr>
          <w:lang w:val="sw_KE" w:bidi="sw_KE"/>
        </w:rPr>
        <w:t>Katika tukio la tatu, Leah ameacha kuwa na watoto. Leah anamwambia Yakobo kuoa Zilpah, msichana wa Leah. Leah anasema watoto watakuwa watoto wa Leah. Zilpah ana wana 2. Leah anawataja wana na kudai hawa kama wana wa Leah.</w:t>
      </w:r>
    </w:p>
    <w:p>
      <w:pPr/>
      <w:r>
        <w:rPr>
          <w:lang w:val="sw_KE" w:bidi="sw_KE"/>
        </w:rPr>
      </w:r>
      <w:r>
        <w:rPr>
          <w:lang w:val="sw_KE" w:bidi="sw_KE"/>
        </w:rPr>
        <w:t>Sitisha igizo: Muulize Zilpah, "Unahisi vipi kuhusu kuwa na watoto kwa Leah?" Unaweza kusikia, "Ninafurahi kumsaidia Leah. Yeye ni bibi yangu na ni mkarimu kwangu. Ninataka kuwa kwanza katika macho ya Yakobo." Au, "Sina uchaguzi." Anzisha tena igizo.</w:t>
      </w:r>
    </w:p>
    <w:p>
      <w:pPr/>
      <w:r>
        <w:rPr>
          <w:lang w:val="sw_KE" w:bidi="sw_KE"/>
        </w:rPr>
      </w:r>
      <w:r>
        <w:rPr>
          <w:lang w:val="sw_KE" w:bidi="sw_KE"/>
        </w:rPr>
        <w:t>Katika tukio la nne, wakati wa mavuno ya ngano, Reubeni, mwana mkubwa zaidi wa Leah anapata mandrakes, au maua ya upendo. Reubeni anavuna mandrakes hizi na kuchukua kwa Leah. Raheli anamwomba Leah, "Acha niwe na baadhi ya mandrake." Leah anakuwa na hasira. Leah anamshtaki Raheli kwa kuiba mume wa Leah na sasa kutaka kuiba mandrake ya Reubeni. Raheli anakubali kumruhusu Yakobo kulala na Leah usiku huo ikiwa Leah atampa Raheli baadhi ya mandrake.</w:t>
      </w:r>
    </w:p>
    <w:p>
      <w:pPr/>
      <w:r>
        <w:rPr>
          <w:lang w:val="sw_KE" w:bidi="sw_KE"/>
        </w:rPr>
      </w:r>
      <w:r>
        <w:rPr>
          <w:lang w:val="sw_KE" w:bidi="sw_KE"/>
        </w:rPr>
        <w:t>Sitisha igizo: Muulize Raheli, "Kwa nini unataka mandrake hizi?" Unaweza kusikia, "Ninataka kuwa na mtoto. Pengine mandrake hizi zitanifanya niwe na rutuba. Ninapaswa kutunza upendo wa Yakobo kwa ajili yangu." Muulize Leah, "Kwa nini ulikuwa na hasira sana na Raheli?" Unaweza kusikia, "Ana kila kitu anachohitaji. Ana upendo wa Yakobo. Ana wana 2 kutoka kwa msichana wake wa kazi. Hahitaji mandrake yangu." Anzisha tena igizo.</w:t>
      </w:r>
    </w:p>
    <w:p>
      <w:pPr/>
      <w:r>
        <w:rPr>
          <w:lang w:val="sw_KE" w:bidi="sw_KE"/>
        </w:rPr>
      </w:r>
      <w:r>
        <w:rPr>
          <w:lang w:val="sw_KE" w:bidi="sw_KE"/>
        </w:rPr>
        <w:t>Katika tukio la 5 wakati Yakobo anarudi kutoka mashamba, Leah anakutana na Yakobo na kumwambia Yakobo akalala na yeye usiku huo. Yakobo analala na Leah. Leah ana wana 2 zaidi na binti.</w:t>
      </w:r>
    </w:p>
    <w:p>
      <w:pPr/>
      <w:r>
        <w:rPr>
          <w:lang w:val="sw_KE" w:bidi="sw_KE"/>
        </w:rPr>
      </w:r>
      <w:r>
        <w:rPr>
          <w:lang w:val="sw_KE" w:bidi="sw_KE"/>
        </w:rPr>
        <w:t>Katika tukio la 6, Mungu anamkumbuka Raheli na Raheli anakuwa mjamzito na ana mwana. Jina lake ni Yusufu. Yusufu ni mwana wa kumi na moja kwa Yakobo. Raheli alikuwa akimwomba Mungu kumpa mwana mwingine.</w:t>
      </w:r>
    </w:p>
    <w:p>
      <w:pPr/>
      <w:r>
        <w:rPr>
          <w:lang w:val="sw_KE" w:bidi="sw_KE"/>
        </w:rPr>
      </w:r>
      <w:r>
        <w:rPr>
          <w:lang w:val="sw_KE" w:bidi="sw_KE"/>
        </w:rPr>
        <w:t>Sitisha igizo: Muulize Raheli, "Kwa nini unamwuliza Mungu kwa mwana mwingine sahihi kama mwana huyu anazaliwa? Je, mwana mmoja haitoshi kwa ajili yako?" Unaweza kusikia, "Ninapaswa kuwa na wana zaidi. Leah ana wana 6 na binti pamoja na wana 2 kutoka Zilpah. Nina tu mwana huyu na wawili kutoka kwa Bilhah. Ninapaswa kuwa na wana zaidi ili Yakobo ataendelea kunipenda." Muulize Yakobo, "Unahisi vipi sasa kwamba Raheli ana mwana?" Unaweza kusikia, "Ninafurahi sana kwa ajili yake. Yeye ni mvulana mzuri. Atakuwa mwana mzuri. Mungu amenibariki na wana 11. Ninatumaini wanawake wataacha kugombana sasa." Muulize Leah, "Unahisi vipi sasa kwamba Raheli ana mwana?" Unaweza kusikia, "Ninafurahi kwa ajili yake. Pengine sasa hatakuwa na wivu sana. Nina wana 6 na binti pamoja na wana wangu 2 kutoka Zillpah. Sina wivu wa Raheli. Mungu amekuwa mzuri kwangu."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Majina ya wana wa Yakobo yanakuwa majina ya makabila 12 ya Israeli katika siku zijazo. Majina haya yatajulikana katika maandishi mengine. Kama unavyosema majina, hakikisha kwamba haina maana fulani katika utamaduni wako. Majina yanapaswa kuwa rahisi kutamka katika lugha yako. Kila jina la mana lilikuwa na maana maalum. Jina lilionekana kama neno katika lugha ambayo ilikuwa na maana fulani.</w:t>
      </w:r>
    </w:p>
    <w:p>
      <w:pPr/>
      <w:r>
        <w:rPr>
          <w:lang w:val="sw_KE" w:bidi="sw_KE"/>
        </w:rPr>
      </w:r>
      <w:r>
        <w:rPr>
          <w:lang w:val="sw_KE" w:bidi="sw_KE"/>
        </w:rPr>
        <w:t>Katika hadithi hii Leah anawapa watoto wake majina na Raheli anawapa watoto wake majina. Yakobo haonekani kuwa sehemu ya sherehe ya kumpa mtoto jina.</w:t>
      </w:r>
    </w:p>
    <w:p>
      <w:pPr/>
      <w:r>
        <w:rPr>
          <w:lang w:val="sw_KE" w:bidi="sw_KE"/>
        </w:rPr>
      </w:r>
      <w:r>
        <w:rPr>
          <w:lang w:val="sw_KE" w:bidi="sw_KE"/>
        </w:rPr>
        <w:t xml:space="preserve">Leah anazungumza kuhusu </w:t>
      </w:r>
      <w:r>
        <w:rPr>
          <w:b/>
          <w:lang w:val="sw_KE" w:bidi="sw_KE"/>
        </w:rPr>
        <w:t>Yahweh</w:t>
      </w:r>
      <w:r>
        <w:rPr>
          <w:lang w:val="sw_KE" w:bidi="sw_KE"/>
        </w:rPr>
        <w:t>. Yahweh amesikia sala za Leah. Yahweh ameona taabu ya Leah. Tumia neno sawa kwa Yahwe kama vile umetumia katika simulizi zilizotangulia. Yahwe inajadiliwa katika faharasa kuu.</w:t>
      </w:r>
    </w:p>
    <w:p>
      <w:pPr/>
      <w:r>
        <w:rPr>
          <w:lang w:val="sw_KE" w:bidi="sw_KE"/>
        </w:rPr>
      </w:r>
      <w:r>
        <w:rPr>
          <w:b/>
          <w:lang w:val="sw_KE" w:bidi="sw_KE"/>
        </w:rPr>
        <w:t>Simulizi</w:t>
      </w:r>
      <w:r>
        <w:rPr>
          <w:lang w:val="sw_KE" w:bidi="sw_KE"/>
        </w:rPr>
        <w:t xml:space="preserve"> hii inazungumza kuhusu </w:t>
      </w:r>
      <w:r>
        <w:rPr>
          <w:b/>
          <w:lang w:val="sw_KE" w:bidi="sw_KE"/>
        </w:rPr>
        <w:t>tumbo</w:t>
      </w:r>
      <w:r>
        <w:rPr>
          <w:lang w:val="sw_KE" w:bidi="sw_KE"/>
        </w:rPr>
        <w:t xml:space="preserve"> la mwanamke, </w:t>
      </w:r>
      <w:r>
        <w:rPr>
          <w:b/>
          <w:lang w:val="sw_KE" w:bidi="sw_KE"/>
        </w:rPr>
        <w:t>kuchukua</w:t>
      </w:r>
      <w:r>
        <w:rPr>
          <w:lang w:val="sw_KE" w:bidi="sw_KE"/>
        </w:rPr>
        <w:t xml:space="preserve"> mimba ya mtoto, kuwa mjamzito, </w:t>
      </w:r>
      <w:r>
        <w:rPr>
          <w:b/>
          <w:lang w:val="sw_KE" w:bidi="sw_KE"/>
        </w:rPr>
        <w:t>kuzaa</w:t>
      </w:r>
      <w:r>
        <w:rPr>
          <w:lang w:val="sw_KE" w:bidi="sw_KE"/>
        </w:rPr>
        <w:t xml:space="preserve"> mtoto. Njia moja ya simulizi inaelezea kuwa na mtoto ni kumrejelea mtoto kama matunda ya tumbo. Tumbo la uzazi ni mahali katika mwili wa mwanamke ambapo mtoto asiyezaliwa anaishi. Tayari umesimulia hadithi kuhusu wanawake kuwa na watoto. Chagua maneno ambayo yanaelezea mchakato huu ambao ni mzuri kwa matumizi ya umma na katika makundi na wanaume na wanawake waliopo sasa.</w:t>
      </w:r>
    </w:p>
    <w:p>
      <w:pPr/>
      <w:r>
        <w:rPr>
          <w:lang w:val="sw_KE" w:bidi="sw_KE"/>
        </w:rPr>
      </w:r>
      <w:r>
        <w:rPr>
          <w:lang w:val="sw_KE" w:bidi="sw_KE"/>
        </w:rPr>
        <w:t xml:space="preserve">Yakobo anauliza, "Je, mimi ni </w:t>
      </w:r>
      <w:r>
        <w:rPr>
          <w:b/>
          <w:lang w:val="sw_KE" w:bidi="sw_KE"/>
        </w:rPr>
        <w:t>Mungu</w:t>
      </w:r>
      <w:r>
        <w:rPr>
          <w:lang w:val="sw_KE" w:bidi="sw_KE"/>
        </w:rPr>
        <w:t>?" Tumia neno lile lile kwa Mungu ambalo umelitumia katika simulizi zilizopita. Jina la Mungu linatumiwa mara kadhaa zaidi katika simulizi hii. Tohara inajadiliwa katika faharasa kuu.</w:t>
      </w:r>
    </w:p>
    <w:p>
      <w:pPr/>
      <w:r>
        <w:rPr>
          <w:lang w:val="sw_KE" w:bidi="sw_KE"/>
        </w:rPr>
      </w:r>
      <w:r>
        <w:rPr>
          <w:lang w:val="sw_KE" w:bidi="sw_KE"/>
        </w:rPr>
        <w:t xml:space="preserve">Reubeni anapata mandhari inayokua wakati wa mavuno ya ngano. </w:t>
      </w:r>
      <w:r>
        <w:rPr>
          <w:b/>
          <w:lang w:val="sw_KE" w:bidi="sw_KE"/>
        </w:rPr>
        <w:t>Mandrakes</w:t>
      </w:r>
      <w:r>
        <w:rPr>
          <w:lang w:val="sw_KE" w:bidi="sw_KE"/>
        </w:rPr>
        <w:t xml:space="preserve"> wakati mwingine zinajulikana kama ua la upendo. Matunda haya ni tunda la njano kuhusu ukubwa wa nyanya ndogo. Wanawake ambao walitaka kuwa na mtoto wangekula matunda ya mandrake. Waliamini kwamba matunda ya mandrake yaliongeza uzazi katika mwanamke. Wakati mingine matunda yanaitwa tunda la upendo. Raheli anaonekana kufikiri kwamba mandrake itafanya iwezekanavyo kwa Raheli kuwa na mtoto. Hata hivyo, simulizi ni wazi. Mandrake haikuwa na chochote cha kufanya Raheli kuwa na mtoto. Mungu alikumbuka hali ya Raheli na Mungu akajibu sala za Raheli. Mungu alimruhusu Raheli kuwa mjamzito na kuwa na mwana. Raheli anatambua hii wakati Raheli anasema, "Mungu ameondoa aibu yangu." Raheli anamwomba Yahweh kumpa mwana mwingine.</w:t>
      </w:r>
    </w:p>
    <w:p>
      <w:pPr/>
      <w:r>
        <w:rPr>
          <w:lang w:val="sw_KE" w:bidi="sw_KE"/>
        </w:rPr>
      </w:r>
      <w:r>
        <w:rPr>
          <w:lang w:val="sw_KE" w:bidi="sw_KE"/>
        </w:rPr>
        <w:t>Onyesha picha ya mandrake tena.</w:t>
      </w:r>
    </w:p>
    <w:p>
      <w:pPr/>
      <w:r>
        <w:rPr>
          <w:lang w:val="sw_KE" w:bidi="sw_KE"/>
        </w:rPr>
      </w:r>
      <w:r>
        <w:rPr>
          <w:lang w:val="sw_KE" w:bidi="sw_KE"/>
        </w:rPr>
        <w:t>Yakobo alioa Bilhah na alikuwa na wana 2 na Bilhah. Wana hawa wawili wakawa wana wa Raheli. Yakobo alioa Zilpah na alikuwa na wana 2 na Zilpah. Wana hawa 2 wakawa wana wa Leah. Watumishi wawili walikuwa wameolewa na Yakobo. Wanawake hawa wawili walikuwa wake. Yakobo alikuwa na wake 4 kwa jumla: Leah, Raheli, Bilhah na Zilpah.</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anatakiwa kusimulia sehemu inayofuata ya simulizi na kupitisha.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alivyosema tukio fulani, lakini ukapenda namna mwanachama mwingine wa kikundi alivyosema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30:25–43</w:t>
      </w:r>
      <w:r>
        <w:rPr>
          <w:lang w:val="sw_KE" w:bidi="sw_KE"/>
        </w:rPr>
      </w:r>
    </w:p>
    <w:p>
      <w:pPr>
        <w:pStyle w:val="Heading3"/>
      </w:pPr>
      <w:r>
        <w:rPr>
          <w:lang w:val="sw_KE" w:bidi="sw_KE"/>
        </w:rPr>
        <w:t>Sikiliza na Moyo</w:t>
      </w:r>
    </w:p>
    <w:p>
      <w:pPr/>
      <w:r>
        <w:rPr>
          <w:lang w:val="sw_KE" w:bidi="sw_KE"/>
        </w:rPr>
      </w:r>
      <w:r>
        <w:rPr>
          <w:lang w:val="sw_KE" w:bidi="sw_KE"/>
        </w:rPr>
        <w:t>Sikiliza kitabu cha mwanzo 30:25–43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30:25–43</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inaendeleza hadithi ya Yakobo na familia yake. Yakobo amefanya kazi kwa Labani, baba ya Raheli kwa miaka 14. Yakobo alifanya kazi kwa miaka 7 na kisha kuoa Leah na Raheli, mabinti wa Labani. Kwa sababu Labani alimdanganya Yakobo na kumpa Yakobo Leah kama mke wake kwanza, Yakobo alipaswa kufanya kazi kwa miaka ya pili 7 ili kulipa mahari ya ziada ya bibi harusi kwa Raheli. Yakobo sasa ana wake 4 (Leah, Raheli, na watumishi wao Zilpah na Bilhah) na wana wa kiume 11 pamoja na binti mmoja. Hii ni akaunti ya simulizi ya kile kilichotokea baada ya Raheli kumzaa Yusufu. Yusufu ni mwana wa kiume wa kumi na moja kwa Yakobo.</w:t>
      </w:r>
    </w:p>
    <w:p>
      <w:pPr/>
      <w:r>
        <w:rPr>
          <w:lang w:val="sw_KE" w:bidi="sw_KE"/>
        </w:rPr>
      </w:r>
      <w:r>
        <w:rPr>
          <w:lang w:val="sw_KE" w:bidi="sw_KE"/>
        </w:rPr>
        <w:t>Wakati wa miaka hii 14 ya kufanya kazi kwa Labani, Yakobo amekuwa akitunza makundi ya Labani. Yakobo anaamua kwamba ni wakati wa kuondoka Harran na kurudi nyumbani. Yakobo anakwenda kwa Labani na kuomba kuachiliwa huru kutoka kufanya kazi kwa Labani. Yakobo anataka kurudi nchi yake mwenyewe. Hii ina maana kwamba Yakobo anataka kwenda kurudi Beersheba na nchi karibu na Beersheba. Hii ni nchi ambayo Mungu alimpa Ibrahimu na Isaka. Mungu pia alimwambia Yakobo katika Betheli kwamba nchi hii ingekuwa ya Yakobo. Katika Betheli, Mungu alikuwa amesema kwa Yakobo, "Siku moja, nitakuleta kurudi kwa nchi hii."</w:t>
      </w:r>
    </w:p>
    <w:p>
      <w:pPr/>
      <w:r>
        <w:rPr>
          <w:lang w:val="sw_KE" w:bidi="sw_KE"/>
        </w:rPr>
      </w:r>
      <w:r>
        <w:rPr>
          <w:lang w:val="sw_KE" w:bidi="sw_KE"/>
        </w:rPr>
        <w:t>Sitisha na mjadili: Ongea kuhusu mtu ambaye amekuwa mbali na familia yake kwa idadi ya miaka kadhaa. Mtu huyo anahisi vipi kuhusu nyumba yake mwenyewe, mahali ambapo wazazi wake na washiriki wengine wa familia wanaishi?</w:t>
      </w:r>
    </w:p>
    <w:p>
      <w:pPr/>
      <w:r>
        <w:rPr>
          <w:lang w:val="sw_KE" w:bidi="sw_KE"/>
        </w:rPr>
      </w:r>
      <w:r>
        <w:rPr>
          <w:lang w:val="sw_KE" w:bidi="sw_KE"/>
        </w:rPr>
        <w:t>Labani anakubali kwamba amekuwa tajiri kwa sababu ya kazi ya Yakobo. Watu walikuwa matajiri wakati walikuwa na makundi makubwa ya kondoo na mbuzi. Kabla ya Yakobo kuanza kufanya kazi kwa Labani, Labani alikuwa na makundi machache tu ya kondoo na mbuzi. Yakobo amefanya kazi na makundi na utajiri wa Labani umeongezeka sana. Yahweh alimfunulia Labani kwamba utajiri umekuja kutoka kwa kazi ya Yakobo. Simulizi haisemi wazi jinsi Yahweh amefichua hii kwa Labani. Watafsiri wengine wanasema kwamba Labani aligundua kwamba Yakobo alimfanya Labani kuwa tajiri kupitia uaguzi. Watu wanajifunza ukweli kwa ulaguzi wakati wanasoma ishara fulani katika vitu vya kila siku ili kugundua kile wanachomaanisha. Tafsiri zingine zinasema kwamba Yahweh amefichua ukweli huu kwa Labani.</w:t>
      </w:r>
    </w:p>
    <w:p>
      <w:pPr/>
      <w:r>
        <w:rPr>
          <w:lang w:val="sw_KE" w:bidi="sw_KE"/>
        </w:rPr>
      </w:r>
      <w:r>
        <w:rPr>
          <w:lang w:val="sw_KE" w:bidi="sw_KE"/>
        </w:rPr>
        <w:t>Yakobo pia anajua kwamba Yahweh amembariki Labani na kuongeza utajiri wa Labani kupitia kazi nzuri ya Yakobo. Hata hivyo, Yakobo anataka kuhudumia familia yake mwenyewe katika hatua hii.</w:t>
      </w:r>
    </w:p>
    <w:p>
      <w:pPr/>
      <w:r>
        <w:rPr>
          <w:lang w:val="sw_KE" w:bidi="sw_KE"/>
        </w:rPr>
      </w:r>
      <w:r>
        <w:rPr>
          <w:lang w:val="sw_KE" w:bidi="sw_KE"/>
        </w:rPr>
        <w:t>Labani anazungumza kwa heshima kwa Yakobo. Labani anasema, "Ikiwa nimepata neema katika macho yako" au "Ikiwa wewe ni rafiki yangu kwa kweli." Hii haingekuwa njia ya kawaida kwa Labani kuzungumza na Yakobo. Labani anamiliki kondoo na mbuzi. Kwa kuzungumza hivi, Labani anampongeza Yakobo. Yakobo anapaswa kuwa na aina hii ya lugha ili kuzungumza na Labani. Labani alimdanganya Yakobo wakati Labani alitoa Leah kwa Yakobo kama bibi harusi wa Yakobo. Kwa kuzungumza kwa njia hii, Labani anaanza kumdanganya Yakobo tena.</w:t>
      </w:r>
    </w:p>
    <w:p>
      <w:pPr/>
      <w:r>
        <w:rPr>
          <w:lang w:val="sw_KE" w:bidi="sw_KE"/>
        </w:rPr>
      </w:r>
      <w:r>
        <w:rPr>
          <w:lang w:val="sw_KE" w:bidi="sw_KE"/>
        </w:rPr>
        <w:t>Sitisha na mjadili: simulia hadithi kuhusu mtu ambaye anajaribu kumshawishi mtu mwingine kufanya kitu. Zingatia aina za maneno mazuri au misemo mtu wa kwanza anatumia.</w:t>
      </w:r>
    </w:p>
    <w:p>
      <w:pPr/>
      <w:r>
        <w:rPr>
          <w:lang w:val="sw_KE" w:bidi="sw_KE"/>
        </w:rPr>
      </w:r>
      <w:r>
        <w:rPr>
          <w:lang w:val="sw_KE" w:bidi="sw_KE"/>
        </w:rPr>
        <w:t>Labani anatoa kulipa Yakobo mshahara fulani ili Yakobo ataendelea kufanya kazi kwa Labani. Yakobo anapendekeza mpango tofauti. Yakobo anataka makundi ya kondoo na mbuzi kwa familia yake mwenyewe ya Yakobo. Wanyama hawa wangekuwa mali ya Yakobo si Labani. Kondoo wengi kwa wakati huu walikuwa weupe. Mbuzi wengi wakati huu walikuwa rangi nyeusi. Yakobo alipendekeza kwamba anachukua kondoo wote na mbuzi na rangi zaidi ya moja kwenye wao na kondoo wote wa rangi ya giza. Hii ingekuwa kuhusu wanyama 10 wa kila wanyama mia ambayo Labani alikuwa nayo. Kundi la Labani lingekuwa na wanyama wote wa rangi ya kawaida—nyeupe kwa kondoo na nyeusi kwa mbuzi. Wanyama wote wa Labani wangekuwa rangi moja. Hii ingefanya iwe rahisi kuangalia kundi wakati wowote na kuona ambapo mnyama alikuwa anastahili. Labani angeweza kuangalia makundi ya Yakobo na kuona kama Yakobo alikuwa akiiba wanyama wowote. Yakobo alipendekeza kutenganisha wanyama hao siku ambayo Yakobo kuchukua makundi yake. Yakobo aliahidi kuendelea kuangalia makundi ya Labani pia. Labani alikubali mpango. Lakini siku hiyo yenyewe, Labani alitenganisha wanyama wote wa rangi nyingi na kondoo weusi na kuwatuma na wana wa Labani kwa eneo siku 3 kutembea mbali na ambapo Yakobo alikuwa akifanya kazi. Labani aliweka tu wanyama wenye rangi moja kwa Yakobo ili kutunza.</w:t>
      </w:r>
    </w:p>
    <w:p>
      <w:pPr/>
      <w:r>
        <w:rPr>
          <w:lang w:val="sw_KE" w:bidi="sw_KE"/>
        </w:rPr>
      </w:r>
      <w:r>
        <w:rPr>
          <w:lang w:val="sw_KE" w:bidi="sw_KE"/>
        </w:rPr>
        <w:t>Onyesha picha ya kondoo weupe. Onyesha picha ya kondoo mweusi. Onyesha picha ya mbuzi na rangi moja tu. Onyesha picha wa mbuzi mwenye rangi nyingi. Onyesha picha ya kondoo wa rangi nyingi.</w:t>
      </w:r>
    </w:p>
    <w:p>
      <w:pPr/>
      <w:r>
        <w:rPr>
          <w:lang w:val="sw_KE" w:bidi="sw_KE"/>
        </w:rPr>
      </w:r>
      <w:r>
        <w:rPr>
          <w:lang w:val="sw_KE" w:bidi="sw_KE"/>
        </w:rPr>
        <w:t>Sitisha na mjadili: Simulia hadithi kuhusu mtu katika utamaduni wako ambaye anadanganya kama Labani alivyofanya.</w:t>
      </w:r>
    </w:p>
    <w:p>
      <w:pPr/>
      <w:r>
        <w:rPr>
          <w:lang w:val="sw_KE" w:bidi="sw_KE"/>
        </w:rPr>
      </w:r>
      <w:r>
        <w:rPr>
          <w:lang w:val="sw_KE" w:bidi="sw_KE"/>
        </w:rPr>
        <w:t>Yakobo alikuwa akichunga makundi ya wanyama wa Labani. Kondoo wote walikuwa weupe na mbuzi wote walikuwa rangi nyeusi. Yakobo amekuwa akifanya kazi kama mchungaji maisha yake yote. Yakobo anajua wakati kondoo na mbuzi wangekuwa tayari kwa kuunganisha. Yakobo hangejua msingi wa kisayansi wa kuunganisha wanyama ili rangi imara ikawa rangi nyingi. Yakobo alichukua matawi kutoka kwa aina 3 tofauti za miti na kukata gome nyuma ili mistari ya nyeupe kuonekana katika tawi. Miti hii ilikuwa mpopla, mlozi na miti ya ndege. Miti hii mitatu ina mbao nyeupe chini ya gome. Yakobo aliweka matawi haya katika mabwawa ya kunywea ambapo wanyama wangeona matawi wakati wanyama walikuja kunywa maji katika kisima.</w:t>
      </w:r>
    </w:p>
    <w:p>
      <w:pPr/>
      <w:r>
        <w:rPr>
          <w:lang w:val="sw_KE" w:bidi="sw_KE"/>
        </w:rPr>
      </w:r>
      <w:r>
        <w:rPr>
          <w:lang w:val="sw_KE" w:bidi="sw_KE"/>
        </w:rPr>
        <w:t>Onyesha picha ya tawi kutoka kwa mti wa mlozi, mti wa ndege na mti wa mpopla. Hizi zinapaswa kuwa na mistari ili kuwe na mistari nyeupe kwenye matawi.</w:t>
      </w:r>
    </w:p>
    <w:p>
      <w:pPr/>
      <w:r>
        <w:rPr>
          <w:lang w:val="sw_KE" w:bidi="sw_KE"/>
        </w:rPr>
      </w:r>
      <w:r>
        <w:rPr>
          <w:lang w:val="sw_KE" w:bidi="sw_KE"/>
        </w:rPr>
        <w:t>Sitisha na mjadili: zungumza kuhusu jinsi wachungaji au wakulima katika eneo lako wanazalisha wanyama wao. Angalia ni maneno gani yanatumiwa wakati kike yuko katika msimu au wakati wa kipindi cha kuwa mjamzito wakati wa kuunganisha na mnyama wa kiume. Wakulima wanahakikisha vipi kwamba wenzi wa kike na kiume sahihi?</w:t>
      </w:r>
    </w:p>
    <w:p>
      <w:pPr/>
      <w:r>
        <w:rPr>
          <w:lang w:val="sw_KE" w:bidi="sw_KE"/>
        </w:rPr>
      </w:r>
      <w:r>
        <w:rPr>
          <w:lang w:val="sw_KE" w:bidi="sw_KE"/>
        </w:rPr>
        <w:t>Wakati wa utayarisho wa wanawake, wanyama wangeunganisha wakati walikuwa katika kisima ili kunywa maji. Yakobo alifanya uhakika kwamba wanyama wangeweza kuona matawi ya mti wakati wa kuunganishwa. Wanawake walitoa wanyama ambao walikuwa na madoadoa au mistari. Kila wakati mnyama mwenye madoadoa au mistari alizaliwa, Yakobo alitenganisha na wanyama rangi moja. Yakobo alifanya uhakika kwamba wanyama wenye madoadoa au mistari wanapatanisha na wanyama wa rangi moja, kuzalisha wanyama wenye madoadoa zaidi. Yakobo alifanya uhakika kwamba wanaume wenye nguvu walikuja na kike wenye nguvu. Wakati wa kuunganisha, Yakobo alifanya uhakika kwamba matawi ya mti yalikuwa mbele ya wanyama wenye nguvu. Yakobo hakuweka matawi ya mti mbele ya wanyama dhaifu. Kwa njia hii, Yakobo aliongeza haraka idadi ya mbuzi wenye nguvu rangi nyingi na kondoo wa rangi ya giza. Makundi ya Yakobo yalikua haraka kwa idadi. Yakobo akawa tajiri sana na makundi mengi ya kondoo, mbuzi, ngamia na punda. Yakobo alikuwa na watumishi wengi wa kiume na wa kike.</w:t>
      </w:r>
    </w:p>
    <w:p>
      <w:pPr/>
      <w:r>
        <w:rPr>
          <w:lang w:val="sw_KE" w:bidi="sw_KE"/>
        </w:rPr>
      </w:r>
      <w:r>
        <w:rPr>
          <w:lang w:val="sw_KE" w:bidi="sw_KE"/>
        </w:rPr>
        <w:t>Sitisha na mjadili: Unafikiri Labani na wana wa Labani walikuwa wakihisi vipi kama waliona utajiri wa Yakobo ukiongezeka? Je mtu katika udamuni wenyu angefanya nini kama angeoona kijana mkwe wake akipata utajiri sana?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anataka kuchukua familia yake na kwenda kurudi katika nchi yake ya nyumbani. Labani anajitolea kulipa Yakobo mshahara ili kukaa na kuendelea kufanya kazi na makundi. Yakobo anafanya biashara na Labani.</w:t>
      </w:r>
    </w:p>
    <w:p>
      <w:pPr/>
      <w:r>
        <w:rPr>
          <w:lang w:val="sw_KE" w:bidi="sw_KE"/>
        </w:rPr>
      </w:r>
      <w:r>
        <w:rPr>
          <w:b/>
          <w:lang w:val="sw_KE" w:bidi="sw_KE"/>
        </w:rPr>
        <w:t>Tukio la pili:</w:t>
      </w:r>
      <w:r>
        <w:rPr>
          <w:lang w:val="sw_KE" w:bidi="sw_KE"/>
        </w:rPr>
        <w:t xml:space="preserve"> Labani anachukua wanyama ambao wanapaswa kuwa wa Yakobo na kuwahamasisha mahali pengine siku 3 kutembea mbali. Labani anatuma wana wake pale ili kuangalia makundi hayo.</w:t>
      </w:r>
    </w:p>
    <w:p>
      <w:pPr/>
      <w:r>
        <w:rPr>
          <w:lang w:val="sw_KE" w:bidi="sw_KE"/>
        </w:rPr>
      </w:r>
      <w:r>
        <w:rPr>
          <w:b/>
          <w:lang w:val="sw_KE" w:bidi="sw_KE"/>
        </w:rPr>
        <w:t>Tukio la tatu:</w:t>
      </w:r>
      <w:r>
        <w:rPr>
          <w:lang w:val="sw_KE" w:bidi="sw_KE"/>
        </w:rPr>
        <w:t xml:space="preserve"> Yakobo anafanya kazi na makundi ili kupata kondoo wenye rangi nyingi na mbuzi. Utajiri wa Yakobo unakua haraka.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Wana wa Labani</w:t>
      </w:r>
    </w:p>
    <w:p>
      <w:pPr>
        <w:pStyle w:val="ListBullet"/>
        <w:spacing w:line="240" w:lineRule="auto"/>
        <w:ind w:left="720"/>
      </w:pPr>
      <w:r>
        <w:rPr>
          <w:lang w:val="sw_KE" w:bidi="sw_KE"/>
        </w:rPr>
      </w:r>
      <w:r>
        <w:rPr>
          <w:lang w:val="sw_KE" w:bidi="sw_KE"/>
        </w:rPr>
        <w:t>Raheli anatajwa.</w:t>
      </w:r>
    </w:p>
    <w:p>
      <w:pPr>
        <w:pStyle w:val="ListBullet"/>
        <w:spacing w:line="240" w:lineRule="auto"/>
        <w:ind w:left="720"/>
      </w:pPr>
      <w:r>
        <w:rPr>
          <w:lang w:val="sw_KE" w:bidi="sw_KE"/>
        </w:rPr>
      </w:r>
      <w:r>
        <w:rPr>
          <w:lang w:val="sw_KE" w:bidi="sw_KE"/>
        </w:rPr>
        <w:t>Wake wa Yakobo na watoto wametajwa.</w:t>
      </w:r>
    </w:p>
    <w:p>
      <w:pPr>
        <w:pStyle w:val="ListBullet"/>
        <w:spacing w:line="240" w:lineRule="auto"/>
        <w:ind w:left="720"/>
      </w:pPr>
      <w:r>
        <w:rPr>
          <w:lang w:val="sw_KE" w:bidi="sw_KE"/>
        </w:rPr>
      </w:r>
      <w:r>
        <w:rPr>
          <w:lang w:val="sw_KE" w:bidi="sw_KE"/>
        </w:rPr>
        <w:t>Watumishi wa kiume na wa kike wanatajwa.</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baada ya Raheli kuwa na mwana anayeitwa Yusufu, Yakobo anamwomba Labani kumwacha ili Yakobo aweze kuchukua familia yake kurudi katika nchi yake ya nyumbani. Yakobo anasema, "Nimepata wake wangu na watoto wangu kupitia kazi ambayo nimekufanyia kwa miaka 14." Labani anazungumza kuhusu jinsi Yakobo amefanya kazi na kumsaidia Labani kuwa tajiri. Labani anasema, "Yahweh amenibariki kwa sababu ya wewe." Au Labani anasema, "Nimejifunza kupitia uaguzi jinsi Yahweh amenibariki." Labani anatoa kulipa Yakobo mshahara. Yakobo hataki mshahara. Labani hajibu ombi la Yakobo la uhuru kuondoka na wake wa Yakobo na watoto. Labani anaonekana kuhisi kwamba kama Labani anamlipa Yakobo mshahara, Yakobo atabaki na Labani. Labani anatumia lugha ya kupongeza ambayo baba mkwe hangetumia kwa kawaida wakati wa kuzungumza na mwana mkwe. Labani anasema, "Ikiwa utaruhusu kusema hivyo," au "Ikiwa inakupendeza," au "Ikiwa nimepata neema katika macho yako." Hii si njia ya kawaida kwa baba mkwe kuzungumza hivi na mwana mkwe wa sheria. Labani anajaribu kumpongeza Yakobo. Unaweza kuwa na takwimu za hotuba ambazo zinaonyesha hii. Labani hakutaka Yakobo kuondoka Harran. Kwa kuzungumza kwa njia hii, Labani alikuwa akimpongeza Yakobo na kujaribu kumshawishi Yakobo kubaki katika Harran.</w:t>
      </w:r>
    </w:p>
    <w:p>
      <w:pPr/>
      <w:r>
        <w:rPr>
          <w:lang w:val="sw_KE" w:bidi="sw_KE"/>
        </w:rPr>
      </w:r>
      <w:r>
        <w:rPr>
          <w:lang w:val="sw_KE" w:bidi="sw_KE"/>
        </w:rPr>
        <w:t>Yakobo hakubali malipo au mshahara. Yakobo anataka makundi ya kondoo na mbuzi wawe wake mwenyewe. Yakobo anataka kujenga au kuongeza utajiri wake mwenyewe kupitia makundi na mifugo. Yakobo anapendekeza kwamba Labani ampe wanyama wote ambao wana rangi zaidi ya moja au si rangi ya kawaida kwa Yakobo. Kwa njia hii, Labani anaweza kuangalia tu makundi na kuona kama Yakobo amechukua mnyama ambaye Yakobo hapaswi kuwa naye. Yakobo anaomba kutenganisha wanyama siku hiyo sana.</w:t>
      </w:r>
    </w:p>
    <w:p>
      <w:pPr/>
      <w:r>
        <w:rPr>
          <w:lang w:val="sw_KE" w:bidi="sw_KE"/>
        </w:rPr>
      </w:r>
      <w:r>
        <w:rPr>
          <w:lang w:val="sw_KE" w:bidi="sw_KE"/>
        </w:rPr>
        <w:t>Katika tukio la pili, Labani anakubali kutoa wanyama wenye rangi nyingi na kondoo wa rangi ya giza kwa Yakobo. Lakini Labani anakwenda mara moja na kuchukua wanyama hawa kutoka kwa makundi yake na kuwatuma na wana wake kwa mahali pengine siku 3 kutembea mbali. Labani anaweka kondoo weupe na mbuzi wa rangi moja katika Harran. Labani anatoa makundi haya kwa Yakobo ili kutunza. Kwa njia hii, Labani anamdanganya Yakobo tena. Labani anaonekana kufikiria kwamba Yakobo hataweza kutumia wanyama hawa wenye rangi nyingi ili kujenga mifugo kwa familia ya Yakobo.</w:t>
      </w:r>
    </w:p>
    <w:p>
      <w:pPr/>
      <w:r>
        <w:rPr>
          <w:lang w:val="sw_KE" w:bidi="sw_KE"/>
        </w:rPr>
      </w:r>
      <w:r>
        <w:rPr>
          <w:lang w:val="sw_KE" w:bidi="sw_KE"/>
        </w:rPr>
        <w:t>Katika tukio la tatu, Yakobo anaanza kutunza makundi ya Labani. Wana wa Labani wako mbali na makundi mengine ya mifugo. Wana wa Labani hawaoni kile Yakobo anafanya na kondoo na mbuzi wakati wa msimu wa kuunganisha. Yakobo anajua wakati ni msimu wa kuunganisha kwa kondoo na mbuzi. Yakobo anachukua tawi kutoka kwa aina 3 tofauti za miti: mpopla, lozi, na mti wa ndege. Yakobo anachukua gome nyuma kutoka kwa tawi ili kufichua mistari nyeupe kwenye tawi. Wakati wanyama wanakuja kunywa maji katika kisima, Yakobo anaweka moja ya matawi katika shimo la kumwagilia ambapo wanyama wenye nguvu wanakunywa na kuunganisha. Wanyama ambao walikutana mbele ya matawi walitoa wanyama wadogo ambao walipigwa mistari au kuonekana au madoadoa. Wao walikuwa na rangi nyingi. Yakobo alitenganisha wanyama wenye rangi nyingi kutoka kwa wale wa rangi moja. Yakobo pia alikuwa na wanyama wanaotembea wanakabiliwa na wanyama wowote wa Labani ambao walipigwa mistari au mweusi kwa rangi. Kwa njia hii, Yakobo alikuza makundi yake mwenyewe ya kondoo na mbuzi. Makundi ya Labani hayakuongezeka kwa idadi. Yakobo anaruhusu wanyama dhaifu kukutana bila kuona matawi ya mti. Yakobo aliweka wanyama dhaifu kwa Labani lakini wanyama wenye nguvu walitengeneza madoadoa au mistari au madoadoa wadogo na Yakobo anaweka hawa katika makundi yake mwenyewe. Yakobo alikua tajiri sana na makundi mengi ya kondoo na mbuzi. Yakobo pia alikuwa na punda na ngamia. Yakobo alikuwa na watumishi wengi wa kiume na wa kike wanaofanya kazi kwa ajili yake.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Wana wa Labani</w:t>
      </w:r>
    </w:p>
    <w:p>
      <w:pPr>
        <w:pStyle w:val="ListBullet"/>
        <w:spacing w:line="240" w:lineRule="auto"/>
        <w:ind w:left="720"/>
      </w:pPr>
      <w:r>
        <w:rPr>
          <w:lang w:val="sw_KE" w:bidi="sw_KE"/>
        </w:rPr>
      </w:r>
      <w:r>
        <w:rPr>
          <w:lang w:val="sw_KE" w:bidi="sw_KE"/>
        </w:rPr>
        <w:t>Raheli anatajwa.</w:t>
      </w:r>
    </w:p>
    <w:p>
      <w:pPr>
        <w:pStyle w:val="ListBullet"/>
        <w:spacing w:line="240" w:lineRule="auto"/>
        <w:ind w:left="720"/>
      </w:pPr>
      <w:r>
        <w:rPr>
          <w:lang w:val="sw_KE" w:bidi="sw_KE"/>
        </w:rPr>
      </w:r>
      <w:r>
        <w:rPr>
          <w:lang w:val="sw_KE" w:bidi="sw_KE"/>
        </w:rPr>
        <w:t>Wake wa Yakobo na watoto wametajwa.</w:t>
      </w:r>
    </w:p>
    <w:p>
      <w:pPr>
        <w:pStyle w:val="ListBullet"/>
        <w:spacing w:line="240" w:lineRule="auto"/>
        <w:ind w:left="720"/>
      </w:pPr>
      <w:r>
        <w:rPr>
          <w:lang w:val="sw_KE" w:bidi="sw_KE"/>
        </w:rPr>
      </w:r>
      <w:r>
        <w:rPr>
          <w:lang w:val="sw_KE" w:bidi="sw_KE"/>
        </w:rPr>
        <w:t>Watumishi wa kiume na wa kike wanatajwa.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igizo. Muulize mwigizaji anayeigiza mojawapo ya majukumu, "Unahisi vipi?" Unaweza kusikia mambo kama majibu tofauti. Anzisha tena igizo.</w:t>
      </w:r>
    </w:p>
    <w:p>
      <w:pPr/>
      <w:r>
        <w:rPr>
          <w:lang w:val="sw_KE" w:bidi="sw_KE"/>
        </w:rPr>
      </w:r>
      <w:r>
        <w:rPr>
          <w:lang w:val="sw_KE" w:bidi="sw_KE"/>
        </w:rPr>
        <w:t>Katika tukio la kwanza, baada ya Raheli kumzaa Yusufu, Yakobo anamkaribia Labani ili kuomba uhuru wake kutoka kwa Yakobo na watoto. Yakobo anataka kurudi Beersheba. Yakobo anamkumbusha Labani jinsi Yakobo amefanya kazi kwa bidii kwa Labani.</w:t>
      </w:r>
    </w:p>
    <w:p>
      <w:pPr/>
      <w:r>
        <w:rPr>
          <w:lang w:val="sw_KE" w:bidi="sw_KE"/>
        </w:rPr>
      </w:r>
      <w:r>
        <w:rPr>
          <w:lang w:val="sw_KE" w:bidi="sw_KE"/>
        </w:rPr>
        <w:t>Sitisha igizo: Muulize anaye igiza kama Laban, "Unahisi vipi sasa? Je, unataka Yakobo kwenda kurudi Beersheba?" Unaweza kusikia, "Ninataka Yakobo kukaa hapa na kufanya kazi kwa ajili yangu. Yakobo amenifanya niwe tajiri." Au, "Sitaki kuona mabinti wangu na wajukuu wanaondoka hapa. Sitawaona tena." Muulize Yakobo, "Kwa nini unataka kwenda kurudi Beersheba?" Unaweza kusikia, "Nimekuwa mbali kwa miaka 14. Hiyo imekua muda mrefu wa kutosha. Ninahitaji kurudi ili kuona baba yangu na mama yangu. Hiyo ni nchi ambayo Mungu alitoa kwa ajili ya babu yangu na baba yangu. Ni mali yangu. Ninahitaji kuwa huru wa Labani." Anzisha tena igizo.</w:t>
      </w:r>
    </w:p>
    <w:p>
      <w:pPr/>
      <w:r>
        <w:rPr>
          <w:lang w:val="sw_KE" w:bidi="sw_KE"/>
        </w:rPr>
      </w:r>
      <w:r>
        <w:rPr>
          <w:lang w:val="sw_KE" w:bidi="sw_KE"/>
        </w:rPr>
        <w:t>Labani anakubali kwamba Yakobo amefanya kazi kwa bidii. Labani anasema, "Nimekuwa tajiri kwa sababu ya wewe. Yahweh amenibariki au nimejifunza kupitia uaguzi kwamba Yahweh amenibariki." Labani anajitolea kulipa Yakobo mshahara au ijara. Labani anasema, "Niambie ni kiasi gani unataka." Yakobo hataki mshahara. Yakobo anataka kujenga makundi yake mwenyewe ya wanyama. Labani tena anajitolea kulipa Yakobo mshahara.</w:t>
      </w:r>
    </w:p>
    <w:p>
      <w:pPr/>
      <w:r>
        <w:rPr>
          <w:lang w:val="sw_KE" w:bidi="sw_KE"/>
        </w:rPr>
      </w:r>
      <w:r>
        <w:rPr>
          <w:lang w:val="sw_KE" w:bidi="sw_KE"/>
        </w:rPr>
        <w:t>Sitisha igizo: Muulize Labani, "Kwa nini unataka kumlipa Yakobo mshahara?" Unaweza kusikia, "Pamoja na mshahara, ninaweza kumweka hapa. Hatapata utajiri kwenye mshahara." Muulize Yakobo, "Kwa nini hukubali mshahara kutoka kwa Labani?" Unaweza kusikia, "Njia pekee ya kuwa na uhuru na kujenga utajiri ni kumiliki mifugo na makundi mimi mwenyewe. Ninataka kuchukua mifugo yangu nyumbani pamoja nami." Anzisha tena igizo.</w:t>
      </w:r>
    </w:p>
    <w:p>
      <w:pPr/>
      <w:r>
        <w:rPr>
          <w:lang w:val="sw_KE" w:bidi="sw_KE"/>
        </w:rPr>
      </w:r>
      <w:r>
        <w:rPr>
          <w:lang w:val="sw_KE" w:bidi="sw_KE"/>
        </w:rPr>
        <w:t>Yakobo ana mpango. Yakobo anapendekeza kwamba Labani amruhusu Yakobo kuwa na kondoo wote weusi au rangi ya giza na mbuzi wote wenye madoadoa. Hii ingekuwa takriban mnyama 1 kati ya 10. Yakobo angepata wanyama 10 kutoka kwa 100 ili kuanza mifugo yake mwenyewe. Yakobo anasema kwamba kwa kuweka kondoo weusi tu na mbuzi wenye madoadoa au rangi nyingi na Yakobo, Labani anaweza kuona wakati wowote kama Yakobo ana mnyama ambaye ni mali ya Labani. Yakobo anaomba kutenganisha wanyama siku hiyo sana.</w:t>
      </w:r>
    </w:p>
    <w:p>
      <w:pPr/>
      <w:r>
        <w:rPr>
          <w:lang w:val="sw_KE" w:bidi="sw_KE"/>
        </w:rPr>
      </w:r>
      <w:r>
        <w:rPr>
          <w:lang w:val="sw_KE" w:bidi="sw_KE"/>
        </w:rPr>
        <w:t>Sitisha igizo: Muulize Yakobo, "Kwa nini unataka kutenganisha mifugo leo?" Unaweza kusikia, "Ninahitaji kufanya hivyo haraka au Labani atapata njia ya kunidanganya." Anzisha tena igizo.</w:t>
      </w:r>
    </w:p>
    <w:p>
      <w:pPr/>
      <w:r>
        <w:rPr>
          <w:lang w:val="sw_KE" w:bidi="sw_KE"/>
        </w:rPr>
      </w:r>
      <w:r>
        <w:rPr>
          <w:lang w:val="sw_KE" w:bidi="sw_KE"/>
        </w:rPr>
        <w:t>Katika tukio la pili, Labani anakubali pendekezo la Yakobo. Lakini Labani anakwenda mara moja na kuchukua kondoo wote weusi au rangi ya giza na mbuzi wote wenye madoadoa na kuwatenganisha na wanyama wengine. Labani mara moja anatuma wanyama hawa mbali na kuwatuma wana wawili wa Labani ili kutunza makundi haya. Wanakwenda siku 3 kutembea mbali na Harran. Labani alitoa makundi mengine kwa Yakobo ili kuyatunza. Yakobo bado alikuwa akifanya kazi kwa Labani. Yakobo hakuwa na wanyama wake mwenyewe.</w:t>
      </w:r>
    </w:p>
    <w:p>
      <w:pPr/>
      <w:r>
        <w:rPr>
          <w:lang w:val="sw_KE" w:bidi="sw_KE"/>
        </w:rPr>
      </w:r>
      <w:r>
        <w:rPr>
          <w:lang w:val="sw_KE" w:bidi="sw_KE"/>
        </w:rPr>
        <w:t>Sitisha igizo: Muulize Yakobo, "Unahisi vipi asubuhi hii?" Unaweza kusikia, "Nina hasira na Labani kwa kunidanganya tena." Au, "Nilijua Labani angenidanganya. Nina mpango wa kupata kushughulika na hili." Au, "Hii ndio sababu ambayo ninahitaji kuondoka. Siwezi kamwe kumwamini Labani tena." Muulize Labani, "Kwa nini ulimdanganya Yakobo?" Unaweza kusikia, "Sitaki Yakobo kuondoka. Kazi yake imenifanya niwe tajiri zaidi ya ndoto zangu. Ninataka Yakobo kubaki katika Harran na mabinti wangu na wajukuu." Anzisha tena igizo.</w:t>
      </w:r>
    </w:p>
    <w:p>
      <w:pPr/>
      <w:r>
        <w:rPr>
          <w:lang w:val="sw_KE" w:bidi="sw_KE"/>
        </w:rPr>
      </w:r>
      <w:r>
        <w:rPr>
          <w:lang w:val="sw_KE" w:bidi="sw_KE"/>
        </w:rPr>
        <w:t>Katika tukio la tatu, Yakobo anachukua matawi kutoka kwa miti 3 tofauti. Hawa ni mti wa ndege, mti wa mpopla, na mti wa mlozi. Yakobo anachukua gome nyuma kutoka kwa matawi ili mistari ya nyeupe kuonyesha. Yakobo anajua wakati ni wakati wa wanyama kuunganishwa. Yakobo anaweka matawi haya katika mabwawa ya kumwagilia mbele ya wanyama wakati wa msimu wa kuunganisha na wanyama wanapotazama matawi haya. Kisha wanawake walizaa wadogo ambao walipigwa mistari au kuonekana au madoadoa. Yakobo alitenganisha wanyama hawa wenye mistari, madoadoa na doa kutoka kwa mifugo. Hawa wakawa wanyama wa Yakobo. Yakobo pia aliona ni wanyama ambao walikuwa na nguvu na kuweka matawi katika shimo la kumwagilia wakati wanyama wenye nguvu walikufa. Ikiwa wanyama walikuwa dhaifu, Yakobo hakuweka matawi mbele yao. Kwa njia hii, Yakobo alijenga mifugo ya kondoo wenye nguvu na mbuzi ambao wote walikuwa rangi nyingi. Yakobo akawa tajiri sana. Utajiri wa Labani haukuongezeka wakati wa wakati huu. Yakobo alikuwa na makundi mengi ya kondoo na mbuzi. Yakobo alikuwa na watumishi wengi wa kiume na wa kike. Yakobo pia alikuwa na punda na ngamia.</w:t>
      </w:r>
    </w:p>
    <w:p>
      <w:pPr/>
      <w:r>
        <w:rPr>
          <w:lang w:val="sw_KE" w:bidi="sw_KE"/>
        </w:rPr>
      </w:r>
      <w:r>
        <w:rPr>
          <w:lang w:val="sw_KE" w:bidi="sw_KE"/>
        </w:rPr>
        <w:t>Sitisha igizo: Muulize anaye igiza kama Laban, "Unahisi vipi sasa?" Unaweza kusikia, "Ameshinda. Sijui jinsi alifanya hivyo lakini ana mifugo wengi na amekuwa tajiri sana. Sipaswi kamwe kukubali biashara hii. Nina hakika ataondoka sasa." Waulize wana wa Laban, "Mnahisi vipi sasa?" kumhusu Yakobo?" Unaweza kusikia, "Kwa namna fulani Yakobo ametuhadaa. Inakuaje kwamba Yakobo sasa ni tajiri sana? Yakobo ni lazima awe ameiba kutoka kwa baba yetu, Labani. Tunapaswa kumwadhibu."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Laban alijifunza kwa </w:t>
      </w:r>
      <w:r>
        <w:rPr>
          <w:b/>
          <w:lang w:val="sw_KE" w:bidi="sw_KE"/>
        </w:rPr>
        <w:t>uaguzi</w:t>
      </w:r>
      <w:r>
        <w:rPr>
          <w:lang w:val="sw_KE" w:bidi="sw_KE"/>
        </w:rPr>
        <w:t xml:space="preserve"> kwamba </w:t>
      </w:r>
      <w:r>
        <w:rPr>
          <w:b/>
          <w:lang w:val="sw_KE" w:bidi="sw_KE"/>
        </w:rPr>
        <w:t>Yahweh</w:t>
      </w:r>
      <w:r>
        <w:rPr>
          <w:lang w:val="sw_KE" w:bidi="sw_KE"/>
        </w:rPr>
        <w:t xml:space="preserve"> alikuwa amemfanya Laban kuwa tajiri kupitia kazi ya Yakobo. Hii ina maana kwamba Laban alikuwa amesoma ishara au kamba Yahweh alikuwa amefunua hili ka Laban. Watu wanajifunza ukweli kwa ubaguzi wakati wanasoma ishara fulani katika vitu vya kila siku ili kugundua kile wanachomaanisha. Neno </w:t>
      </w:r>
      <w:r>
        <w:rPr>
          <w:lang w:val="sw_KE" w:bidi="sw_KE"/>
        </w:rPr>
        <w:t>uaguzi</w:t>
      </w:r>
      <w:r>
        <w:rPr>
          <w:lang w:val="sw_KE" w:bidi="sw_KE"/>
        </w:rPr>
        <w:t xml:space="preserve"> linajadiliwa katika faharasa kuu. Uaguzi si uchawi. Yahweh ni jina la Mungu katika simulizi hili. Tumia neno lile ulilotumia katika vifungu vingine vya Yahweh. Neno </w:t>
      </w:r>
      <w:r>
        <w:rPr>
          <w:lang w:val="sw_KE" w:bidi="sw_KE"/>
        </w:rPr>
        <w:t>Yahwe</w:t>
      </w:r>
      <w:r>
        <w:rPr>
          <w:lang w:val="sw_KE" w:bidi="sw_KE"/>
        </w:rPr>
        <w:t xml:space="preserve"> linajadiliwa katika faharasa kuu.</w:t>
      </w:r>
    </w:p>
    <w:p>
      <w:pPr/>
      <w:r>
        <w:rPr>
          <w:lang w:val="sw_KE" w:bidi="sw_KE"/>
        </w:rPr>
      </w:r>
      <w:r>
        <w:rPr>
          <w:lang w:val="sw_KE" w:bidi="sw_KE"/>
        </w:rPr>
        <w:t xml:space="preserve">Yakobo anasema kwamba Yehova amebariki Laban </w:t>
      </w:r>
      <w:r>
        <w:rPr>
          <w:b/>
          <w:lang w:val="sw_KE" w:bidi="sw_KE"/>
        </w:rPr>
        <w:t>kupitia</w:t>
      </w:r>
      <w:r>
        <w:rPr>
          <w:lang w:val="sw_KE" w:bidi="sw_KE"/>
        </w:rPr>
        <w:t xml:space="preserve"> kazi yote ya Yakobo. Tumia neno sawa kwa Yahweh kama vile umetumia katika vifungu vya awali. </w:t>
      </w:r>
      <w:r>
        <w:rPr>
          <w:lang w:val="sw_KE" w:bidi="sw_KE"/>
        </w:rPr>
        <w:t>Yahweh</w:t>
      </w:r>
      <w:r>
        <w:rPr>
          <w:lang w:val="sw_KE" w:bidi="sw_KE"/>
        </w:rPr>
        <w:t xml:space="preserve"> linajadiliwa katika faharasa kuu. Tumia neno sawa kwa kubariki kama vile umetumia katika vifungu vya awali. Neno </w:t>
      </w:r>
      <w:r>
        <w:rPr>
          <w:lang w:val="sw_KE" w:bidi="sw_KE"/>
        </w:rPr>
        <w:t>bariki</w:t>
      </w:r>
      <w:r>
        <w:rPr>
          <w:lang w:val="sw_KE" w:bidi="sw_KE"/>
        </w:rPr>
        <w:t xml:space="preserve"> linajadiliwa katika faharasa kuu.</w:t>
      </w:r>
    </w:p>
    <w:p>
      <w:pPr/>
      <w:r>
        <w:rPr>
          <w:lang w:val="sw_KE" w:bidi="sw_KE"/>
        </w:rPr>
      </w:r>
      <w:r>
        <w:rPr>
          <w:lang w:val="sw_KE" w:bidi="sw_KE"/>
        </w:rPr>
        <w:t xml:space="preserve">Laban anatoa kumlipa Yakobo pesa kidogo au </w:t>
      </w:r>
      <w:r>
        <w:rPr>
          <w:b/>
          <w:lang w:val="sw_KE" w:bidi="sw_KE"/>
        </w:rPr>
        <w:t>mshahara</w:t>
      </w:r>
      <w:r>
        <w:rPr>
          <w:lang w:val="sw_KE" w:bidi="sw_KE"/>
        </w:rPr>
        <w:t>. Mishahara ni pesa au bidhaa zinazotolewa kwa mtu kwa huduma au kazi ambayo mtu amefanya. Inaweza kuwa malipo ya wakati mmoja au malipo ya kawaida.</w:t>
      </w:r>
    </w:p>
    <w:p>
      <w:pPr/>
      <w:r>
        <w:rPr>
          <w:lang w:val="sw_KE" w:bidi="sw_KE"/>
        </w:rPr>
      </w:r>
      <w:r>
        <w:rPr>
          <w:lang w:val="sw_KE" w:bidi="sw_KE"/>
        </w:rPr>
        <w:t>Kondoo wakati wa hadithi hii kwa kawaida walikuwa weupe. Mbuzi kwa kawaida walikuwa weusi. Wanyama kwa kawaida walikuwa na rangi moja tu. Kwa kawaida kundi linaweza kuwa na mnyama mmoja katika 10 kuwa rangi tofauti au rangi nyingi. Yakobo anaomba kuwa na mnyama 1 katika 10 kwa Yakobo. Hii ingeacha 9 kati ya 10 kwa Laban. Kondoo mweusi angesimama nje katika kundi la kondoo weupe. Mbuzi wa rangi nyingi angesimama nje katika kundi la mbuzi weusi. Yakobo anafanya iwe rahisi kujua kama mtu yeyote anaiba mnyama.</w:t>
      </w:r>
    </w:p>
    <w:p>
      <w:pPr/>
      <w:r>
        <w:rPr>
          <w:lang w:val="sw_KE" w:bidi="sw_KE"/>
        </w:rPr>
      </w:r>
      <w:r>
        <w:rPr>
          <w:lang w:val="sw_KE" w:bidi="sw_KE"/>
        </w:rPr>
        <w:t>Yakobo anatumia aina tatu tofauti za miti kama sehemu ya mpango wake ili kupata wanyama wenye rangi nyingi. Miti hii ilikuwa mti wa mpopla, mti wa mlozi, na mti wa ndege. Miti hii inaweza kukosa kuwa katika eneo lako. Hatua muhimu ni kwamba, ambapo matawi haya yana gome ya gomeo iliyoondolewa eneo wazi ni nyeupe. Yakobo aliamini kwamba kuonyesha wanyama wanaohusika matawi haya ilisababisha wanyama wadogo ambao walikuwa na mistari au rangi tofauti kwenye miili yao. Njia moja ya kuelezea hili ni kusema kwamba Yakobo alitumia matawi ya aina tatu za miti ambayo ilikuwa na kuni nyeupe." Yakobo alipewa gome ili baadhi ya kuni nyeupe ionekane.</w:t>
      </w:r>
    </w:p>
    <w:p>
      <w:pPr/>
      <w:r>
        <w:rPr>
          <w:lang w:val="sw_KE" w:bidi="sw_KE"/>
        </w:rPr>
      </w:r>
      <w:r>
        <w:rPr>
          <w:lang w:val="sw_KE" w:bidi="sw_KE"/>
        </w:rPr>
        <w:t>Yakobo anakuwa tajiri sana. Utajiri wa Laban hauongezeki wakati huu. Hadithi inatuambia jinsi Yakobo aliongeza makundi ya kondoo na mbuzi. Yakobo pia anapata ngamia na punda. Yakobo pia anapata watumishi wengi wa kiume na wa kike.</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31:1–21</w:t>
      </w:r>
      <w:r>
        <w:rPr>
          <w:lang w:val="sw_KE" w:bidi="sw_KE"/>
        </w:rPr>
      </w:r>
    </w:p>
    <w:p>
      <w:pPr>
        <w:pStyle w:val="Heading3"/>
      </w:pPr>
      <w:r>
        <w:rPr>
          <w:lang w:val="sw_KE" w:bidi="sw_KE"/>
        </w:rPr>
        <w:t>Sikiliza na Moyo</w:t>
      </w:r>
    </w:p>
    <w:p>
      <w:pPr/>
      <w:r>
        <w:rPr>
          <w:lang w:val="sw_KE" w:bidi="sw_KE"/>
        </w:rPr>
      </w:r>
      <w:r>
        <w:rPr>
          <w:lang w:val="sw_KE" w:bidi="sw_KE"/>
        </w:rPr>
        <w:t>Sikiliza kitabu cha Mwanzo 31:1–21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KUTENGENEZA JUKWAA</w:t>
      </w:r>
    </w:p>
    <w:p>
      <w:pPr/>
      <w:r>
        <w:rPr>
          <w:lang w:val="sw_KE" w:bidi="sw_KE"/>
        </w:rPr>
      </w:r>
      <w:r>
        <w:rPr>
          <w:lang w:val="sw_KE" w:bidi="sw_KE"/>
        </w:rPr>
        <w:t>Mwanzo 31:1–21</w:t>
      </w:r>
    </w:p>
    <w:p>
      <w:pPr/>
      <w:r>
        <w:rPr>
          <w:lang w:val="sw_KE" w:bidi="sw_KE"/>
        </w:rPr>
      </w:r>
      <w:r>
        <w:rPr>
          <w:lang w:val="sw_KE" w:bidi="sw_KE"/>
        </w:rPr>
        <w:t>Sikiliza maandishi mara moja katika toleo rahisi zaidi kuelewa.</w:t>
      </w:r>
    </w:p>
    <w:p>
      <w:pPr/>
      <w:r>
        <w:rPr>
          <w:lang w:val="sw_KE" w:bidi="sw_KE"/>
        </w:rPr>
      </w:r>
      <w:r>
        <w:rPr>
          <w:lang w:val="sw_KE" w:bidi="sw_KE"/>
        </w:rPr>
        <w:t>Simulizi hii ni maelezo ya simulizi ya kile kinachotokea kati ya Yakobo na Labani baada ya Yakobo kufanya kazi kwa Labani kwa idadi ya miaka na kuwa tajiri. Yakobo alifanya kazi kwa miaka 14 ili kulipia Raheli na Leah. Sasa, Yakobo amefanya kazi ili kupata pesa kwa familia ya Yakobo. Katika simulizi ya awali, Yakobo alifanya makubaliano na Labani kwamba Yakobo angechukua kondoo wote wa giza na kondoo wote wa rangi nyingi na mbuzi kama malipo kwa kazi ambayo Yakobo alifanya kwa Labani. Wanyama wenye rangi nyingi walizaana na Yakobo akawa tajiri sana na idadi ya makundi ya kondoo na mbuzi ambao walikuwa rangi nyingi.</w:t>
      </w:r>
    </w:p>
    <w:p>
      <w:pPr/>
      <w:r>
        <w:rPr>
          <w:lang w:val="sw_KE" w:bidi="sw_KE"/>
        </w:rPr>
      </w:r>
      <w:r>
        <w:rPr>
          <w:lang w:val="sw_KE" w:bidi="sw_KE"/>
        </w:rPr>
        <w:t>Wana wa Labani wakagundua jinsi Yakobo amekua tajiri. Wana wa Labani wanaanza kulalamika kuhusu Yakobo. Wana wa Labani wanaanza kusema kwamba Yakobo ameiba makundi ya mifugo kutoka kwa Labani. Yakobo aligundua kwamba wana wa Labani walikuwa wakiwazia mambo haya. Yakobo pia anaona mabadiliko katika mtazamo wa Labani kwa Yakobo. Sitisha na kujadili: Simulia hadithi ya mtu ambaye anapata utajiri wakati wale wako karibu naye hawafanyi hivyo. Watu wa mtaani wanahisi vipi kuhusu mtu huyu? Ni baadhi ya mambo gani wanayoweza kusema kuhusu mtu huyu? Ni nini ingekuwa mtazamo wao kwa mtu huyu?</w:t>
      </w:r>
    </w:p>
    <w:p>
      <w:pPr/>
      <w:r>
        <w:rPr>
          <w:lang w:val="sw_KE" w:bidi="sw_KE"/>
        </w:rPr>
      </w:r>
      <w:r>
        <w:rPr>
          <w:lang w:val="sw_KE" w:bidi="sw_KE"/>
        </w:rPr>
        <w:t>Kisha Yahweh alisema kwa Yakobo, "Rudi katika nchi ya baba yako na babu yako na nitakuwa pamoja nawe." Yakobo alimwita Raheli na Leah ili kuja kutoka shambani au mbali na watu wengine ambao wanaweza kuwasikia. Yakobo alielezea jinsi mtazamo wa Labani ulikuwa umebadilika kwa Yakobo. Yakobo anamkumbusha Raheli na Leah jinsi Yakobo amefanya kazi kwa bidii kwa Labani. Kulingana na maelezo ya Yakobo, Labani amebadilisha makubaliano ya mshahara wa Yakobo mara 10 tofauti. Wakati mmoja Labani alisema kwamba Yakobo angekuwa na wanyama wote wenye madoadoa. Lakini wakati wanyama wote waliozaliwa walikuwa na madoadoo, kisha Labani alisema Yakobo angekuwa na wanyama wenye mistari. Kisha wanyama wote wadogo wakizaliwa walikuwa wenye mistari. Labani amejaribu kumhadaa Yakobo mara nyingi. Kila wakati Mungu amelinda utajiri wa Yakobo. Mungu hakumruhusu Labani kumdhuru Yakobo kwa njia yoyote.</w:t>
      </w:r>
    </w:p>
    <w:p>
      <w:pPr/>
      <w:r>
        <w:rPr>
          <w:lang w:val="sw_KE" w:bidi="sw_KE"/>
        </w:rPr>
      </w:r>
      <w:r>
        <w:rPr>
          <w:lang w:val="sw_KE" w:bidi="sw_KE"/>
        </w:rPr>
        <w:t>Yakobo alimwambia Raheli na Leah kuhusu ndoto ambayo Yakobo amekuwa nayo. Katika ndoto hii, Yakobo aliona kwamba mbuzi wanaotembea na mbuzi wa kike wa Yakobo wote walikuwa na madoadoa au mistari au madoadoa. Malaika wa Mungu alikuwa pale katika ndoto na kuzungumza na Yakobo. Malaika wa Mungu anaelezea kwamba Mungu amewafanya wanyama wanaume wenye madoadoa na mistari kuoana na wanyama wa kike wa Yakobo. Malaika wa Mungu alimkumbusha Yakobo kwamba anaona kile Labani anafanya. Mungu anamwambia Yakobo kwamba yeye ni Mungu ambaye alionekana kwa Yakobo miaka iliyopita katika Betheli. Utakumbuka kwamba Betheli ni mahali ambapo ulitia mafuta jiwe la ukumbusho na kufanya ahadi yako. Jiweke tayari na kuondoka hapa na kurudi katika nchi ambapo ulikuwa umezaliwa." Sitisha na kujadili: Washiriki wa timu waweze kuzungumza kuhusu ndoto walizokuwa nazo. Ni maneno gani wanatumia ili kuelezea ndoto? Je, kuna tofauti katika maneno yaliyotumiwa ili kuelezea ndoto ya onyo au kutoa maelekezo?</w:t>
      </w:r>
    </w:p>
    <w:p>
      <w:pPr/>
      <w:r>
        <w:rPr>
          <w:lang w:val="sw_KE" w:bidi="sw_KE"/>
        </w:rPr>
      </w:r>
      <w:r>
        <w:rPr>
          <w:lang w:val="sw_KE" w:bidi="sw_KE"/>
        </w:rPr>
        <w:t>Katika simulizi hii Malaika wa Mungu anazungumza kama malaika huyu ni Mungu Mwenyewe. Malaika huyu ni mwakilishi wa Mungu na kutumwa na Mungu ili kukabiliana na mtu kama msemaji binafsi wa Mungu. Wakati mwingine malaika huyu anazungumza katika mtu kwa sauti ya kwanza kama kwamba Mungu Mwenyewe anazungumza. Malaika si Mungu lakini anawakilisha Mungu.</w:t>
      </w:r>
    </w:p>
    <w:p>
      <w:pPr/>
      <w:r>
        <w:rPr>
          <w:lang w:val="sw_KE" w:bidi="sw_KE"/>
        </w:rPr>
      </w:r>
      <w:r>
        <w:rPr>
          <w:lang w:val="sw_KE" w:bidi="sw_KE"/>
        </w:rPr>
        <w:t>Raheli na Leah walikubali kwenda katika nchi ya Yakobo na Yakobo. Raheli na Leah walielezea kwamba Labani hangetoa urithi wowote kwa wao na watoto wao. Kwa kawaida baba angeweka sehemu ya mahari ya bibi harusi kando na kumwekea binti wake ili kuichukua nayo ikiwa mume alikufa au kumtaliki. Inaonekana Labani hajafanya hivyo kwa Raheli na Leah. Ikiwa Yakobo angekufa, wanawake wangekuwa bila chochote. Raheli na Leah wanasema kwamba wanatendewa kama wanawake wa kigeni badala kama mabinti wa Labani. Utajiri pekee ambao Raheli na Leah watakuwa nao ni utajiri ambao Yakobo amepata kwa kufanya kazi kwa Labani. Kwa sababu ya hii, Raheli na Leah wako tayari kwenda na Yakobo. Sitisha na kujadili: Baba wanawasghulikia vipi mabinti wao ambao wameolewa katika utamaduni wako? Ni mazoezi gani ya kawaida ya mahari ya bibi harusi?</w:t>
      </w:r>
    </w:p>
    <w:p>
      <w:pPr/>
      <w:r>
        <w:rPr>
          <w:lang w:val="sw_KE" w:bidi="sw_KE"/>
        </w:rPr>
      </w:r>
      <w:r>
        <w:rPr>
          <w:lang w:val="sw_KE" w:bidi="sw_KE"/>
        </w:rPr>
        <w:t>Baada ya Raheli na Leah kukubali kwenda na Yakobo, Yakobo alifanya haraka. Labani alikuwa mbali katika mahali pengine kwa sababu ilikuwa wakati wa kuwanyoa kondoo au kukata sufu kutoka kwa kondoo. Tukio hili linatokea kila mwaka na ni muhimu kwa ustawi wa kondoo. Utoaji wa manyoya kwa kawaida ulitokea katika chemchemi kabla ya wakati kwa kondoo kuzaliwa. Ikiwa makundi yalikuwa makubwa, kisha kunyolewa kungechukua siku kadhaa. Baada ya manyoya kumalizwa, kwa kawaida kungekuwa na kufurahia au sherehe kubwa kwa wafanyikazi wote. Yakobo anajua kwamba Labani atakuwa mbali kwa siku kadhaa. Yakobo ana siku kadhaa ya kujiweka tayari na kuondoka Harran. Onyesha picha ya kondoo mzito na sufu kabla ya kukata manyoya. Onyesha picha ya manyoya yakitolewa. Onyesha picha ya kondoo baada ya kunyolewa manyoya.</w:t>
      </w:r>
    </w:p>
    <w:p>
      <w:pPr/>
      <w:r>
        <w:rPr>
          <w:lang w:val="sw_KE" w:bidi="sw_KE"/>
        </w:rPr>
      </w:r>
      <w:r>
        <w:rPr>
          <w:lang w:val="sw_KE" w:bidi="sw_KE"/>
        </w:rPr>
        <w:t>Yakobo anaweka Raheli, Leah, Zilpah, na Bilhah na wana 11 na binti mmoja kwenye ngamia. Yakobo aliongoza mifugo yote mbele yake. Hii ina maana kwamba Yakobo alitanguliza mifugo na makundi kwanza. Yakobo alipakia kila kitu ambacho alikuwa amepata wakati alikuwa katika Paddan-aram. Paddan-aram ni jina la mkoa karibu na Harran. Baada ya kuandaa mambo haya yote, Yakobo aliondoka kuelekea nchi ya Kanaani. Baba ya Yakobo, Isaka, anaishi katika Kanaani. Beersheba ni katika sehemu ya kusini ya Kanaani. Kabla ya kuondoka, Raheli aliiba miungu ya kaya ya Labani na kwenda pamoja nayo. Yakobo hajui kwamba Raheli amechukua miungu hii ya kaya au sanamu ambazo ni mali ya Labani. Sanamu hizi zilitengenezwa na mikono ya binadamu na zinaweza kuwakilisha mababu. Wao walikuwa wadogo ya kutosha ili kujificha katika mto wa Raheli. Onyesha picha ya miungu ndogo ya kaya.</w:t>
      </w:r>
    </w:p>
    <w:p>
      <w:pPr/>
      <w:r>
        <w:rPr>
          <w:lang w:val="sw_KE" w:bidi="sw_KE"/>
        </w:rPr>
      </w:r>
      <w:r>
        <w:rPr>
          <w:lang w:val="sw_KE" w:bidi="sw_KE"/>
        </w:rPr>
        <w:t>Yakobo aliondoka kwa siri. Hii ina maana kwamba Yakobo alimdanganya au kumhadaa Labani. Labani hakujua kwamba Yakobo alikuwa akiondoka. Yakobo hakumwambia Labani kwamba Yakobo alikuwa akichukua familia yake na mali na kurudi Kanaani. Yakobo anavuka Mto Euphrates na kwenda kuelekea nchi ya kilima cha Giledi.</w:t>
      </w:r>
    </w:p>
    <w:p>
      <w:pPr/>
      <w:r>
        <w:rPr>
          <w:lang w:val="sw_KE" w:bidi="sw_KE"/>
        </w:rPr>
      </w:r>
      <w:r>
        <w:rPr>
          <w:lang w:val="sw_KE" w:bidi="sw_KE"/>
        </w:rPr>
        <w:t>Onyesha ramani ambayo ni pamoja na Haran kwa Beersheba.</w:t>
      </w:r>
    </w:p>
    <w:p>
      <w:pPr/>
      <w:r>
        <w:rPr>
          <w:lang w:val="sw_KE" w:bidi="sw_KE"/>
        </w:rPr>
      </w:r>
      <w:r>
        <w:rPr>
          <w:lang w:val="sw_KE" w:bidi="sw_KE"/>
        </w:rPr>
        <w:t>Sitisha na mjadili kama kikundi: Ni nini kingekuwa mmenyuko na matendo ya baba au washiriki wa familia katika utamaduni wako kama mtu aliondoka kwa siri kama Yakobo amefanya?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Yakobo anasikia kwamba wana wa Labani wanalalamika kuhusu utajiri wa Yakobo. Yakobo pia anaona mabadiliko katika mtazamo wa Labani kwa Yakobo.</w:t>
      </w:r>
    </w:p>
    <w:p>
      <w:pPr/>
      <w:r>
        <w:rPr>
          <w:lang w:val="sw_KE" w:bidi="sw_KE"/>
        </w:rPr>
      </w:r>
      <w:r>
        <w:rPr>
          <w:b/>
          <w:lang w:val="sw_KE" w:bidi="sw_KE"/>
        </w:rPr>
        <w:t>Tukio la pili:</w:t>
      </w:r>
      <w:r>
        <w:rPr>
          <w:lang w:val="sw_KE" w:bidi="sw_KE"/>
        </w:rPr>
        <w:t xml:space="preserve"> Yahweh anamwambia Yakobo kurudi katika nchi ya baba ya Yakobo na babu yake.</w:t>
      </w:r>
    </w:p>
    <w:p>
      <w:pPr/>
      <w:r>
        <w:rPr>
          <w:lang w:val="sw_KE" w:bidi="sw_KE"/>
        </w:rPr>
      </w:r>
      <w:r>
        <w:rPr>
          <w:b/>
          <w:lang w:val="sw_KE" w:bidi="sw_KE"/>
        </w:rPr>
        <w:t>Tukio la tatu:</w:t>
      </w:r>
      <w:r>
        <w:rPr>
          <w:lang w:val="sw_KE" w:bidi="sw_KE"/>
        </w:rPr>
        <w:t xml:space="preserve"> Yakobo anamwita Raheli na Leah ili kuja kutoka shambani . Yakobo anaelezea kile ambacho kimetokea na Labani na wana wa Labani. Yakobo anaelezea ndoto ambayo Mungu alimwambia Yakobo kurudi Kanaani. Raheli na Leah wanaelezea kwamba Labani hakuwatendea kama mabinti lakini kama wageni. Raheli na Leah wanakubali kwenda Kanaani na Yakobo.</w:t>
      </w:r>
    </w:p>
    <w:p>
      <w:pPr/>
      <w:r>
        <w:rPr>
          <w:lang w:val="sw_KE" w:bidi="sw_KE"/>
        </w:rPr>
      </w:r>
      <w:r>
        <w:rPr>
          <w:b/>
          <w:lang w:val="sw_KE" w:bidi="sw_KE"/>
        </w:rPr>
        <w:t>Tukio la nne:</w:t>
      </w:r>
      <w:r>
        <w:rPr>
          <w:lang w:val="sw_KE" w:bidi="sw_KE"/>
        </w:rPr>
        <w:t xml:space="preserve"> Yakobo anatayarisha kila kitu na kuondoka wakati Labani anawanyoa kondoo. Labani hajui kwamba Yakobo ameondoka Harran.</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Wana wa Labani</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Watoto wa Yakobo wanatajwa.</w:t>
      </w:r>
    </w:p>
    <w:p>
      <w:pPr/>
      <w:r>
        <w:rPr>
          <w:lang w:val="sw_KE" w:bidi="sw_KE"/>
        </w:rPr>
      </w:r>
      <w:r>
        <w:rPr>
          <w:lang w:val="sw_KE" w:bidi="sw_KE"/>
        </w:rPr>
        <w:t>Katika kipindi hiki, uwe na ubao wa kikundi cha hadithi, kuchora au kutumia aina fulani ya nyenzo (vitu ambavyo unaweza kusongeza kote kama vile miamba, vijiti, vinyago vya watoto) ili kupata taswira ya hadithi na vitendo vyake.</w:t>
      </w:r>
    </w:p>
    <w:p>
      <w:pPr/>
      <w:r>
        <w:rPr>
          <w:lang w:val="sw_KE" w:bidi="sw_KE"/>
        </w:rPr>
      </w:r>
      <w:r>
        <w:rPr>
          <w:lang w:val="sw_KE" w:bidi="sw_KE"/>
        </w:rPr>
        <w:t>Tukio la kwanza: Yakobo anasikia kwamba wana wa Labani wanalalamika kuhusu utajiri wa Yakobo. Hatujui jinsi Yakobo alisikia maelezo haya. Wana wa Labani wanasema kwamba Yakobo ameiba kutoka kwa Labani. Yakobo pia anaona kwamba mtazamo wa Labani kwa Yakobo umebadilika.</w:t>
      </w:r>
    </w:p>
    <w:p>
      <w:pPr/>
      <w:r>
        <w:rPr>
          <w:lang w:val="sw_KE" w:bidi="sw_KE"/>
        </w:rPr>
      </w:r>
      <w:r>
        <w:rPr>
          <w:lang w:val="sw_KE" w:bidi="sw_KE"/>
        </w:rPr>
        <w:t>Katika tukio la pili, Yahweh anamwambia Yakobo kurudi katika nchi ya babu ya Yakobo na baba. Yahweh anamwambia Yakobo, "Nitakuwa pamoja nawe."</w:t>
      </w:r>
    </w:p>
    <w:p>
      <w:pPr/>
      <w:r>
        <w:rPr>
          <w:lang w:val="sw_KE" w:bidi="sw_KE"/>
        </w:rPr>
      </w:r>
      <w:r>
        <w:rPr>
          <w:lang w:val="sw_KE" w:bidi="sw_KE"/>
        </w:rPr>
        <w:t>Katika tukio la tatu, Yakobo anamwita Raheli na Leah ili kuja kutoka shamba ambapo Yakobo anatazama kondoo. Hakuna mtu anaweza kusikia wakizungumza wakati wako nje katika shamba. Yakobo anaelezea jinsi mtazamo wa Labani umeanza kubadilika kwa Yakobo. Yakobo anaelezea jinsi Labani amebadilisha makubaliano kuhusu mshahara wa Yakobo mara nyingi. Yakobo anamwambia Raheli na Leah jinsi Mungu amemlinda Yakobo kutoka kwa Labani.</w:t>
      </w:r>
    </w:p>
    <w:p>
      <w:pPr/>
      <w:r>
        <w:rPr>
          <w:lang w:val="sw_KE" w:bidi="sw_KE"/>
        </w:rPr>
      </w:r>
      <w:r>
        <w:rPr>
          <w:lang w:val="sw_KE" w:bidi="sw_KE"/>
        </w:rPr>
        <w:t>Simulizi inatumia majina ya Raheli na Leah mara kadhaa. Kwa kawaida mkubwa zaidi anatajwa kwanza. Hata hivyo, hapa kila wakati, Raheli anatajwa kwanza. Raheli ni binti mdogo na binti wa pili kuolewa. Yakobo alimpenda Raheli.</w:t>
      </w:r>
    </w:p>
    <w:p>
      <w:pPr/>
      <w:r>
        <w:rPr>
          <w:lang w:val="sw_KE" w:bidi="sw_KE"/>
        </w:rPr>
      </w:r>
      <w:r>
        <w:rPr>
          <w:lang w:val="sw_KE" w:bidi="sw_KE"/>
        </w:rPr>
        <w:t>Kisha Yakobo anamwambia Raheli na Leah kuhusu ndoto ya Yakobo ambayo amekua nayo kwa muda sasa. Yakobo anaelezea ndoto hii kwa Raheli na Leah. Katika ndoto hii, malaika wa Mungu alionekana kwa Yakobo. Malaika wa Mungu alielezea jinsi Mungu amemlinda Yakobo na kusababisha idadi ya wanyama wenye madoadoa, wenye mistari na madoadoa kuongezeka. Malaika wa Mungu alimwambia Yakobo, "Mimi ni Mungu ambaye aliyeonekana kwako katika Betheli."</w:t>
      </w:r>
    </w:p>
    <w:p>
      <w:pPr/>
      <w:r>
        <w:rPr>
          <w:lang w:val="sw_KE" w:bidi="sw_KE"/>
        </w:rPr>
      </w:r>
      <w:r>
        <w:rPr>
          <w:lang w:val="sw_KE" w:bidi="sw_KE"/>
        </w:rPr>
        <w:t>Sitisha na kujadili: Kagua ndoto ambayo Yakobo alikuwa nayo katika Betheli.</w:t>
      </w:r>
    </w:p>
    <w:p>
      <w:pPr/>
      <w:r>
        <w:rPr>
          <w:lang w:val="sw_KE" w:bidi="sw_KE"/>
        </w:rPr>
      </w:r>
      <w:r>
        <w:rPr>
          <w:lang w:val="sw_KE" w:bidi="sw_KE"/>
        </w:rPr>
        <w:t xml:space="preserve">Betheli ni mahali ambapo Yakobo aliona ngazi kwenda kati ya dunia na mbinguni. Yakobo alitia mafuta jiwe katika Betheli na kufanya ahadi kwa Mungu hapo. Malaika wa Mungu alimwambia Yakobo kupata tayari na kuondoka Harran na kurudi Kanaani. </w:t>
      </w:r>
    </w:p>
    <w:p>
      <w:pPr/>
      <w:r>
        <w:rPr>
          <w:lang w:val="sw_KE" w:bidi="sw_KE"/>
        </w:rPr>
      </w:r>
      <w:r>
        <w:rPr>
          <w:lang w:val="sw_KE" w:bidi="sw_KE"/>
        </w:rPr>
        <w:t>Kisha Raheli na Leah wanaelezea kwa Yakobo jinsi Labani amewatendea kama wanawake wa kigeni na si kama mabinti wake. Labani ametumia pesa ambayo Yakobo amepata kwa Labani. Labani alipaswa kuweka baadhi ya pesa hii kando ili Raheli na Leah wangetunzwa kama Yakobo anakufa au kuwapa talaka. Labani hajafanya hivyo. Raheli na Leah hawatakuwa na urithi kutoka kwa Labani. Kwa hivyo, Raheli na Leah watakwenda na Yakobo.</w:t>
      </w:r>
    </w:p>
    <w:p>
      <w:pPr/>
      <w:r>
        <w:rPr>
          <w:lang w:val="sw_KE" w:bidi="sw_KE"/>
        </w:rPr>
      </w:r>
      <w:r>
        <w:rPr>
          <w:lang w:val="sw_KE" w:bidi="sw_KE"/>
        </w:rPr>
        <w:t>Katika tukio la 4, Yakobo anatayarisha kila kitu haraka na kuondoka Harran wakati Labani anawanyoa kondoo. Yakobo anafanya mambo kwa utaratibu huu:</w:t>
      </w:r>
    </w:p>
    <w:p>
      <w:pPr>
        <w:pStyle w:val="ListBullet"/>
        <w:spacing w:line="240" w:lineRule="auto"/>
        <w:ind w:left="720"/>
      </w:pPr>
      <w:r>
        <w:rPr>
          <w:lang w:val="sw_KE" w:bidi="sw_KE"/>
        </w:rPr>
      </w:r>
      <w:r>
        <w:rPr>
          <w:lang w:val="sw_KE" w:bidi="sw_KE"/>
        </w:rPr>
        <w:t>Labani yuko mbali akimnyoa kondoo.</w:t>
      </w:r>
    </w:p>
    <w:p>
      <w:pPr>
        <w:pStyle w:val="ListBullet"/>
        <w:spacing w:line="240" w:lineRule="auto"/>
        <w:ind w:left="720"/>
      </w:pPr>
      <w:r>
        <w:rPr>
          <w:lang w:val="sw_KE" w:bidi="sw_KE"/>
        </w:rPr>
      </w:r>
      <w:r>
        <w:rPr>
          <w:lang w:val="sw_KE" w:bidi="sw_KE"/>
        </w:rPr>
        <w:t>Yakobo anaamua kuondoka Harran.</w:t>
      </w:r>
    </w:p>
    <w:p>
      <w:pPr>
        <w:pStyle w:val="ListBullet"/>
        <w:spacing w:line="240" w:lineRule="auto"/>
        <w:ind w:left="720"/>
      </w:pPr>
      <w:r>
        <w:rPr>
          <w:lang w:val="sw_KE" w:bidi="sw_KE"/>
        </w:rPr>
      </w:r>
      <w:r>
        <w:rPr>
          <w:lang w:val="sw_KE" w:bidi="sw_KE"/>
        </w:rPr>
        <w:t>Yakobo hamwambii Labani kwamba Yakobo na familia yake wanaondoka Harran.</w:t>
      </w:r>
    </w:p>
    <w:p>
      <w:pPr>
        <w:pStyle w:val="ListBullet"/>
        <w:spacing w:line="240" w:lineRule="auto"/>
        <w:ind w:left="720"/>
      </w:pPr>
      <w:r>
        <w:rPr>
          <w:lang w:val="sw_KE" w:bidi="sw_KE"/>
        </w:rPr>
      </w:r>
      <w:r>
        <w:rPr>
          <w:lang w:val="sw_KE" w:bidi="sw_KE"/>
        </w:rPr>
        <w:t>Yakobo anaweka kila kitu ambacho amepata katika Paddan-aram, mkoa karibu na Harran.</w:t>
      </w:r>
    </w:p>
    <w:p>
      <w:pPr>
        <w:pStyle w:val="ListBullet"/>
        <w:spacing w:line="240" w:lineRule="auto"/>
        <w:ind w:left="720"/>
      </w:pPr>
      <w:r>
        <w:rPr>
          <w:lang w:val="sw_KE" w:bidi="sw_KE"/>
        </w:rPr>
      </w:r>
      <w:r>
        <w:rPr>
          <w:lang w:val="sw_KE" w:bidi="sw_KE"/>
        </w:rPr>
        <w:t>Raheli anaiba miungu ya kaya ya Labani.</w:t>
      </w:r>
    </w:p>
    <w:p>
      <w:pPr>
        <w:pStyle w:val="ListBullet"/>
        <w:spacing w:line="240" w:lineRule="auto"/>
        <w:ind w:left="720"/>
      </w:pPr>
      <w:r>
        <w:rPr>
          <w:lang w:val="sw_KE" w:bidi="sw_KE"/>
        </w:rPr>
      </w:r>
      <w:r>
        <w:rPr>
          <w:lang w:val="sw_KE" w:bidi="sw_KE"/>
        </w:rPr>
        <w:t>Yakobo anatuma makundi na mifugo kwanza.</w:t>
      </w:r>
    </w:p>
    <w:p>
      <w:pPr>
        <w:pStyle w:val="ListBullet"/>
        <w:spacing w:line="240" w:lineRule="auto"/>
        <w:ind w:left="720"/>
      </w:pPr>
      <w:r>
        <w:rPr>
          <w:lang w:val="sw_KE" w:bidi="sw_KE"/>
        </w:rPr>
      </w:r>
      <w:r>
        <w:rPr>
          <w:lang w:val="sw_KE" w:bidi="sw_KE"/>
        </w:rPr>
        <w:t>Yakobo anaweka Raheli, Leah, Zilpah, na Bilhah na wana 11 na binti mmoja kwenye ngamia.</w:t>
      </w:r>
    </w:p>
    <w:p>
      <w:pPr>
        <w:pStyle w:val="ListBullet"/>
        <w:spacing w:line="240" w:lineRule="auto"/>
        <w:ind w:left="720"/>
      </w:pPr>
      <w:r>
        <w:rPr>
          <w:lang w:val="sw_KE" w:bidi="sw_KE"/>
        </w:rPr>
      </w:r>
      <w:r>
        <w:rPr>
          <w:lang w:val="sw_KE" w:bidi="sw_KE"/>
        </w:rPr>
        <w:t>Yakobo na familia yake wanaondoka Harran na kisha kuelekea Kanaani.</w:t>
      </w:r>
    </w:p>
    <w:p>
      <w:pPr>
        <w:pStyle w:val="ListBullet"/>
        <w:spacing w:line="240" w:lineRule="auto"/>
        <w:ind w:left="720"/>
      </w:pPr>
      <w:r>
        <w:rPr>
          <w:lang w:val="sw_KE" w:bidi="sw_KE"/>
        </w:rPr>
      </w:r>
      <w:r>
        <w:rPr>
          <w:lang w:val="sw_KE" w:bidi="sw_KE"/>
        </w:rPr>
        <w:t>Yakobo anavuka Mto Euphrates na kwenda kuelekea nchi ya kilima cha Giledi.</w:t>
      </w:r>
    </w:p>
    <w:p>
      <w:pPr/>
      <w:r>
        <w:rPr>
          <w:lang w:val="sw_KE" w:bidi="sw_KE"/>
        </w:rPr>
      </w:r>
      <w:r>
        <w:rPr>
          <w:lang w:val="sw_KE" w:bidi="sw_KE"/>
        </w:rPr>
        <w:t>Kwa kuondoka Harran kwa njia hii, Yakobo anamdanganya Labani. Yakobo anachukua mali yake yote, kila kitu Yakobo ana, na kuondoka. Labani hajui kwamba Yakobo amechukua familia yake na mali ikiwa ni pamoja na wanyama wote na kuondoka Harran.</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Wana wa Labani</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Watoto wa Yakobo wametajwa.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kwanza, wana wa Labani wanalalamika kuhusu Yakobo. Wanasema kwamba Yakobo amekuwa tajiri kwa sababu Yakobo aliiba kutoka kwa Labani. Sababu pekee ya Yakobo kuwa na utajiri ni kwa sababu Yakobo alichukua kile ambacho ni mali ya Labani. Yakobo alijifunza au kugundua kile wana wa Labani walikuwa wakisema. Kisha Yakobo aliona kwamba mtazamo wa Labani kwa Yakobo ulikuwa unabadilika.</w:t>
      </w:r>
    </w:p>
    <w:p>
      <w:pPr/>
      <w:r>
        <w:rPr>
          <w:lang w:val="sw_KE" w:bidi="sw_KE"/>
        </w:rPr>
      </w:r>
      <w:r>
        <w:rPr>
          <w:lang w:val="sw_KE" w:bidi="sw_KE"/>
        </w:rPr>
        <w:t>Sitisha igizo: Waulize wana, "Kwa nini mnasema kwamba Yakobo aliiba kutoka kwa baba yenyu?" Unaweza kusikia, "Hakuna njia nyingine Yakobo anaweza kuwa tajiri sana. Kila kitu tulicho nayo ni mali ya baba yetu. Yakobo amemhadaa baba yetu." Muulize Yakobo, "Unahisi vipi wakati unasikia shutuma zao?" Unaweza kusikia, "Ninahisi huzuni kwamba wananielewa vibaya kile ambacho kimetokea. Hawajui jinsi Labani amejaribu kunihadaa. Wanampenda baba yao ambayo ni sahihi." Anzisha tena igizo.</w:t>
      </w:r>
    </w:p>
    <w:p>
      <w:pPr/>
      <w:r>
        <w:rPr>
          <w:lang w:val="sw_KE" w:bidi="sw_KE"/>
        </w:rPr>
      </w:r>
      <w:r>
        <w:rPr>
          <w:lang w:val="sw_KE" w:bidi="sw_KE"/>
        </w:rPr>
        <w:t>Katika tukio la pili, Yahweh anamwambia Yakobo kurudi katika nchi ya babu yake Yakobo na baba.</w:t>
      </w:r>
    </w:p>
    <w:p>
      <w:pPr/>
      <w:r>
        <w:rPr>
          <w:lang w:val="sw_KE" w:bidi="sw_KE"/>
        </w:rPr>
      </w:r>
      <w:r>
        <w:rPr>
          <w:lang w:val="sw_KE" w:bidi="sw_KE"/>
        </w:rPr>
        <w:t>Sitisha igizo: Muulize Yakobo, "Ulihisi vipi wakati ulisikia Mungu akikuambia kwenda nyumbani?" Unaweza kusikia, "Nimefurahi. Ninataka kwenda nyumbani. Nimekuwa nimepotea kwa muda mrefu. Ninataka kumwona baba yangu tena. Ninafurahi Mungu hakusahau kwamba niko hapa katika Harran." Anzisha tena igizo.</w:t>
      </w:r>
    </w:p>
    <w:p>
      <w:pPr/>
      <w:r>
        <w:rPr>
          <w:lang w:val="sw_KE" w:bidi="sw_KE"/>
        </w:rPr>
      </w:r>
      <w:r>
        <w:rPr>
          <w:lang w:val="sw_KE" w:bidi="sw_KE"/>
        </w:rPr>
        <w:t>Katika tukio la 3, Yakobo anamwita Raheli na Leah ili kuja kutoka shambani ambapo Yakobo anatazama kondoo. Yakobo anaanza kuelezea kwa Raheli na Leah jinsi Labani amejaribu kumhadaa Yakobo kwa kubadilisha masharti ya mshahara wa Yakobo mara 10 tofauti. Yakobo anaelezea kwamba Mungu amemlinda Yakobo. Mungu amewafanya wanyama wadogo ili kuzalisha wanyama wadogo hasa kama Labani alisema Yakobo angeweza kuwa nao. Ikiwa Labani alisema wanyama kwa Yakobo wangevuliwa mistari kisha kundi linazalisha wadogo. Mungu alisababisha hii kutokea.</w:t>
      </w:r>
    </w:p>
    <w:p>
      <w:pPr/>
      <w:r>
        <w:rPr>
          <w:lang w:val="sw_KE" w:bidi="sw_KE"/>
        </w:rPr>
      </w:r>
      <w:r>
        <w:rPr>
          <w:lang w:val="sw_KE" w:bidi="sw_KE"/>
        </w:rPr>
        <w:t>Sitisha igizo: Muulize Yakobo, "Unahisi vipi kuwa na kuelezea jinsi Labani amejaribu kukudanganya kwa mabinti wa Labani?" Unaweza kusikia, "Ninajuta kuwa na kuwaambia lakini kwa mabadiliko ya Labani kwa mtazamo na wana wanaonishtaki, wanapaswa kujua. Ni vigumu kuwaambia ni aina gani ya mtu baba yao ni." Muulize Raheli na Leah, "Unahisi vipi unaposikia kile Yakobo anakuambia kuhusu baba yako na ndugu zako?" Unaweza kusikia, "Sija shangazwa. Baba daima amekuwa hivi. Ametudanganya pia." Anzisha tena igizo.</w:t>
      </w:r>
    </w:p>
    <w:p>
      <w:pPr/>
      <w:r>
        <w:rPr>
          <w:lang w:val="sw_KE" w:bidi="sw_KE"/>
        </w:rPr>
      </w:r>
      <w:r>
        <w:rPr>
          <w:lang w:val="sw_KE" w:bidi="sw_KE"/>
        </w:rPr>
        <w:t>Kisha Yakobo alimwambia Raheli na Leah kuhusu ndoto ambayo malaika wa Mungu alikuja kwa Yakobo na kuzungumza na Yakobo. Malaika alimwambia Yakobo kwamba Mungu ni mtu ambaye alisababisha mbuzi na kondoo kuzaa wenye mistari tu, madoadoa au madoadoa wadogo. Malaika alisema, "Mimi ni Mungu ambaye alizungumza na wewe katika Betheli, mahali ambapo ulitia mafuta nguzo ya jiwe na kufanya ahadi yako kwa mimi. Jitayarishe na uondoke katika nchi hii na kurudi ambapo ulikuwa umezaliwa."</w:t>
      </w:r>
    </w:p>
    <w:p>
      <w:pPr/>
      <w:r>
        <w:rPr>
          <w:lang w:val="sw_KE" w:bidi="sw_KE"/>
        </w:rPr>
      </w:r>
      <w:r>
        <w:rPr>
          <w:lang w:val="sw_KE" w:bidi="sw_KE"/>
        </w:rPr>
        <w:t>Sitisha igizo: Muulize Yakobo, "Ulihisi vipi wakati uligundua kwamba malaika wa Mungu alikuwa akizungumza na wewe?" Unaweza kusikia, "Nilikuwa na furaha sana. Nilidhani Mungu alikuwa amesahau kwamba nilikuwa hapa. Ninafurahi sana kujua kwamba Mungu ni mtu ambaye amenifanya niwe tajiri. Ninafurahi kwamba Mungu anataka nienda nyumbani sasa." Anzisha tena igizo.</w:t>
      </w:r>
    </w:p>
    <w:p>
      <w:pPr/>
      <w:r>
        <w:rPr>
          <w:lang w:val="sw_KE" w:bidi="sw_KE"/>
        </w:rPr>
      </w:r>
      <w:r>
        <w:rPr>
          <w:lang w:val="sw_KE" w:bidi="sw_KE"/>
        </w:rPr>
        <w:t>Baada ya Yakobo kuwa na kuelezea mambo haya, Raheli na Leah walianza kuzungumza. Walimwelezea Yakobo jinsi Labani pia alikuwa akiwatendea vibaya. Labani hakuwa ameweka kando baadhi ya pesa kutoka kwa mahari ya bibi harusi ili wangetunzwa nazo kama ilivyo desturi. Hawangepata urithi wowote kutoka kwa Labani. Labani alikuwa akiwatendea kama wanawake wa kigeni badala kama mabinti wake. Kisha Raheli na Leah walimwambia Yakobo, "Nenda na ukufanye kile Mungu amekuambia."</w:t>
      </w:r>
    </w:p>
    <w:p>
      <w:pPr/>
      <w:r>
        <w:rPr>
          <w:lang w:val="sw_KE" w:bidi="sw_KE"/>
        </w:rPr>
      </w:r>
      <w:r>
        <w:rPr>
          <w:lang w:val="sw_KE" w:bidi="sw_KE"/>
        </w:rPr>
        <w:t>Katika tukio la nne, Yakobo anajua kwamba Labani anawanyoa kondoo. Itachukua siku kadhaa kwa hii kufanyika. Wakati Labani anaondoka, Yakobo anajiandaa kuondoka. Yakobo anakusanya mali yake yote. Wakati hii inatokea, Raheli anaiba sanamu za familia ya Labani. Yakobo anatuma mifugo na makundi mbele zake. Yakobo anapata ngamia tayari na kuweka Raheli, Leah, Zilpah, na Bilhah kwenye ngamia pamoja na wana 11 na binti mmoja. Kisha Yakobo anaondoka Harran bila kumwambia Labani kwamba wanaondoka. Yakobo na familia yake wanavuka Mto Euphrates na kisha kuelekea nchi ya kilima cha Gileadi.</w:t>
      </w:r>
    </w:p>
    <w:p>
      <w:pPr/>
      <w:r>
        <w:rPr>
          <w:lang w:val="sw_KE" w:bidi="sw_KE"/>
        </w:rPr>
      </w:r>
      <w:r>
        <w:rPr>
          <w:lang w:val="sw_KE" w:bidi="sw_KE"/>
        </w:rPr>
        <w:t>Sitisha igizo: Muulize Yakobo, "Kwa nini unaondoka bila kumwambia Labani?" Unaweza kusikia, "Ninafikiri Labani atajaribu kunizuia kwenda" au "Labani atajaribu kutunza baadhi ya wanyama wangu. Labani anaweza kujaribu kukatalia baadhi ya familia yangu. Tunahitaji kutoroka wakati Labani yuko mbali." Muulize Raheli, "Kwa nini ulichukua sanamu za familia ya baba yako?" Unaweza kusikia, "Ninataka tuwe salama na kulindwa. Najua Yakobo anaamini Mungu lakini ninahitaji sanamu zetu za familia pamoja nami pia. Yakobo atakuwa na hasira akigundua kile nimefanya."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Simulizi hii inazungumza kuhusu msimu wa kupandishwa kwa kondoo na mbuzi. Tumia neno sawa ulilotumia katika simulizi ya awali ili kuelezea mchakato huu. Katika simulizi hii Yakobo anakiri kwamba Mungu alifanya kondoo na mbuzi kuzalisha wadogo wenye mistari au madoadoa </w:t>
      </w:r>
    </w:p>
    <w:p>
      <w:pPr/>
      <w:r>
        <w:rPr>
          <w:lang w:val="sw_KE" w:bidi="sw_KE"/>
        </w:rPr>
      </w:r>
      <w:r>
        <w:rPr>
          <w:lang w:val="sw_KE" w:bidi="sw_KE"/>
        </w:rPr>
        <w:t>Raheli na Leah wanamwambia Yakobo kamba Labani anawatetendea kama wanawake wa kigeni na si kama mabinti zake. Mwanamke wa kigeni hangekuaa na haki za urithi. Baba alitakiwa kuweka kando sehemu ya pesa zilizolipwa kwa bibi arusi na kuiweka kwa binti kuwa nayo katika siku zijazo. Labani hajafanya hivyo. Labani ametumia pesa zake zote.</w:t>
      </w:r>
    </w:p>
    <w:p>
      <w:pPr/>
      <w:r>
        <w:rPr>
          <w:lang w:val="sw_KE" w:bidi="sw_KE"/>
        </w:rPr>
      </w:r>
      <w:r>
        <w:rPr>
          <w:lang w:val="sw_KE" w:bidi="sw_KE"/>
        </w:rPr>
        <w:t xml:space="preserve">Malaika wa Bwana alionekaana kwa Yakobo katika </w:t>
      </w:r>
      <w:r>
        <w:rPr>
          <w:b/>
          <w:lang w:val="sw_KE" w:bidi="sw_KE"/>
        </w:rPr>
        <w:t>ndoto</w:t>
      </w:r>
      <w:r>
        <w:rPr>
          <w:lang w:val="sw_KE" w:bidi="sw_KE"/>
        </w:rPr>
        <w:t xml:space="preserve">. Kwa sababu hii ilikuwa ndoto, Yakobo alikua amelala wakati ilitokea. Tumia neno lile lile ka ndoto uliotumia awali. Neno </w:t>
      </w:r>
      <w:r>
        <w:rPr>
          <w:lang w:val="sw_KE" w:bidi="sw_KE"/>
        </w:rPr>
        <w:t>malaika wa Bwana</w:t>
      </w:r>
      <w:r>
        <w:rPr>
          <w:lang w:val="sw_KE" w:bidi="sw_KE"/>
        </w:rPr>
        <w:t xml:space="preserve"> linaelezewa katika Faharasa kuu. Wakati mwingine malaika huyu anarejelea kama malaika wa Mungu. Malaika huyu ni kiumbe aliyetumwa mbinguni na Mungu ili kukabiliana na wanaume kama wakala wake binafsi na msemaji. Katika simulizi nyingi malaika wa Mungu anatambulika na Mungu. Malaika wa Mungu wakati mwingine anazungumza tu kwa jina la Mungu lakini kama Mungu katika mtu wa kwanza wa umoja. Malaika wa Mungu alionekana ka Ibrahimu wakati Ibrahimu alikuwa tayari kumtoa Isaka dhabihu. Tumia maneno sawa uliyotumia ka vifungu awali.</w:t>
      </w:r>
    </w:p>
    <w:p>
      <w:pPr/>
      <w:r>
        <w:rPr>
          <w:lang w:val="sw_KE" w:bidi="sw_KE"/>
        </w:rPr>
      </w:r>
      <w:r>
        <w:rPr>
          <w:lang w:val="sw_KE" w:bidi="sw_KE"/>
        </w:rPr>
        <w:t>Malaika wa Mungu anamkumbusha Yakobo Betheli, jiwe lililosimama lililotiwa mafuta na ahadi ya Yakobo. Tumia maneno sawa ili kuelezea tukio hili ambalo ulitumia na simulizi hii wakati ulilitafsiri.</w:t>
      </w:r>
    </w:p>
    <w:p>
      <w:pPr/>
      <w:r>
        <w:rPr>
          <w:lang w:val="sw_KE" w:bidi="sw_KE"/>
        </w:rPr>
      </w:r>
      <w:r>
        <w:rPr>
          <w:lang w:val="sw_KE" w:bidi="sw_KE"/>
        </w:rPr>
        <w:t xml:space="preserve">Simulizi inarejelea Mungu kama </w:t>
      </w:r>
      <w:r>
        <w:rPr>
          <w:b/>
          <w:lang w:val="sw_KE" w:bidi="sw_KE"/>
        </w:rPr>
        <w:t>Yahweh</w:t>
      </w:r>
      <w:r>
        <w:rPr>
          <w:lang w:val="sw_KE" w:bidi="sw_KE"/>
        </w:rPr>
        <w:t xml:space="preserve"> na kama </w:t>
      </w:r>
      <w:r>
        <w:rPr>
          <w:b/>
          <w:lang w:val="sw_KE" w:bidi="sw_KE"/>
        </w:rPr>
        <w:t>Mungu</w:t>
      </w:r>
      <w:r>
        <w:rPr>
          <w:lang w:val="sw_KE" w:bidi="sw_KE"/>
        </w:rPr>
        <w:t>. Tumia majina sawa ulilo nayo katika simulizi zingine.</w:t>
      </w:r>
    </w:p>
    <w:p>
      <w:pPr/>
      <w:r>
        <w:rPr>
          <w:lang w:val="sw_KE" w:bidi="sw_KE"/>
        </w:rPr>
      </w:r>
      <w:r>
        <w:rPr>
          <w:lang w:val="sw_KE" w:bidi="sw_KE"/>
        </w:rPr>
        <w:t xml:space="preserve">Raheli aliiba sanamu au </w:t>
      </w:r>
      <w:r>
        <w:rPr>
          <w:b/>
          <w:lang w:val="sw_KE" w:bidi="sw_KE"/>
        </w:rPr>
        <w:t>miungu</w:t>
      </w:r>
      <w:r>
        <w:rPr>
          <w:lang w:val="sw_KE" w:bidi="sw_KE"/>
        </w:rPr>
        <w:t xml:space="preserve"> ya kaya ya baba yake. Neno </w:t>
      </w:r>
      <w:r>
        <w:rPr>
          <w:lang w:val="sw_KE" w:bidi="sw_KE"/>
        </w:rPr>
        <w:t>sanamu</w:t>
      </w:r>
      <w:r>
        <w:rPr>
          <w:lang w:val="sw_KE" w:bidi="sw_KE"/>
        </w:rPr>
        <w:t xml:space="preserve"> linajadiliwa katika faharasa kuu. Sanamu ni vitu vilizotengenezwa na mikono ya binadamu na kisha kuabudia kama mungu. Miungu ya kaya ingekuwa takimu ndogo ambazo zinaweza kuonekana kama binadamu na zinaweza kuwakiliza mababu. Katika hadithi hii, ni ndogo ya kutosha kujificha katika mto wa Raheli alikuwa ameketi.</w:t>
      </w:r>
    </w:p>
    <w:p>
      <w:pPr/>
      <w:r>
        <w:rPr>
          <w:lang w:val="sw_KE" w:bidi="sw_KE"/>
        </w:rPr>
      </w:r>
      <w:r>
        <w:rPr>
          <w:lang w:val="sw_KE" w:bidi="sw_KE"/>
        </w:rPr>
        <w:t>Simulizi hii inatumia majina kadhaa ili kurejelea mahali sawa. Nchi ya babu yako na baba yako, nchi ya kuzaliwa kwako, nchi ya kanaani, yote inarejelea mahali saa. Hii ni nchi ambayo Mungu aliahidi Ibrahimu na Isaka na kisha Yakobo. Wakati Yakobo alikuwa na ndoto ya ngazi katika Betheli, Mungu alithibitisha na Yakobo kwamba Yakobo alikuwa mrithi wa nchi hii.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anatakiwa kuelezea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31:22–35</w:t>
      </w:r>
      <w:r>
        <w:rPr>
          <w:lang w:val="sw_KE" w:bidi="sw_KE"/>
        </w:rPr>
      </w:r>
    </w:p>
    <w:p>
      <w:pPr>
        <w:pStyle w:val="Heading3"/>
      </w:pPr>
      <w:r>
        <w:rPr>
          <w:lang w:val="sw_KE" w:bidi="sw_KE"/>
        </w:rPr>
        <w:t>Sikiliza na Moyo</w:t>
      </w:r>
    </w:p>
    <w:p>
      <w:pPr/>
      <w:r>
        <w:rPr>
          <w:lang w:val="sw_KE" w:bidi="sw_KE"/>
        </w:rPr>
      </w:r>
      <w:r>
        <w:rPr>
          <w:lang w:val="sw_KE" w:bidi="sw_KE"/>
        </w:rPr>
        <w:t>Sikiliza kitabu cha mwanzo 31:22–35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mtu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31:22–35</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Hii ni akaunti ya simulizi ya safari ya Yakobo kurudi Kanaani na baba yake, Isaka. Katika simulizi ya awali, Yakobo alijifunza kwamba wana wa Labani walidhani Yakobo alikuwa akiiba kutoka kwa baba yao, Labani. Mtazamo wa Labani ulikuwa umebadilika kwa Yakobo. Yakobo aliamua ni wakati wa kwenda nyumbani. Kwa kuongeza, Mungu alizungumza na Yakobo katika ndoto kumwambia Yakobo kurudi kwa baba yake, Isaka. Yakobo alipakia kila kitu kwa siri na kuondoka bila kumwambia Labani. Yakobo alichukua wanyama wake wote, mali yake yote na familia yake yote—wake na watoto—na kuondoka Harran ili kurudi Kanaani na baba yake, Isaka. </w:t>
      </w:r>
    </w:p>
    <w:p>
      <w:pPr/>
      <w:r>
        <w:rPr>
          <w:lang w:val="sw_KE" w:bidi="sw_KE"/>
        </w:rPr>
      </w:r>
      <w:r>
        <w:rPr>
          <w:lang w:val="sw_KE" w:bidi="sw_KE"/>
        </w:rPr>
        <w:t>Labani alikuwa umbali kidogo na nyumbani akiwanyoa kondoo wakati Yakobo aliondoka. Siku tatu baada ya Yakobo kuondoka, mtu alimwambia Labani kwamba Yakobo aliondoka. Yakobo alikuwa akisafiri na makundi na mifugo na pia wake wa Yakobo na watoto. Haraka Labani alipogundua kwamba Yakobo alikuwa ameondoka, Labani alikusanya kikundi cha jamaa zake na kuondoka katika harakati za kumfuata. Harakati za mbio zinamaanisha kwamba Labani alisafiri haraka kama Labani na jamaa zake wangeweza kusafiri. Bado, ilichukua siku 7 ili kumpata Yakobo. Hii ina maana kwamba Yakobo alikuwa akisafiri siku 10 na Labani aliweza kusafiri umbali sawa katika siku 7. Labani hakuwa na makundi au wanawake na watoto pamoja naye ili kumchelewesha. Yakobo alikuwa amefika nchi ya kilima cha Gileadi. Hii ni sehemu ya kaskazini zaidi ya Gileadi. Mahali hapa ni takriban maili 350 au Kilomita 560 kutoka Harran.</w:t>
      </w:r>
    </w:p>
    <w:p>
      <w:pPr/>
      <w:r>
        <w:rPr>
          <w:lang w:val="sw_KE" w:bidi="sw_KE"/>
        </w:rPr>
      </w:r>
      <w:r>
        <w:rPr>
          <w:lang w:val="sw_KE" w:bidi="sw_KE"/>
        </w:rPr>
        <w:t>Onyesha ramani ya Kanaani kutoka Beersheba hadi Harran. Weka alama ambapo nchi ya kilima cha Gileadi ingekuwa.</w:t>
      </w:r>
    </w:p>
    <w:p>
      <w:pPr/>
      <w:r>
        <w:rPr>
          <w:lang w:val="sw_KE" w:bidi="sw_KE"/>
        </w:rPr>
      </w:r>
      <w:r>
        <w:rPr>
          <w:lang w:val="sw_KE" w:bidi="sw_KE"/>
        </w:rPr>
        <w:t>Sitisha na mjadili: Yakobo alikuwa akisafiri takriban KM 50 kwa siku. Pamoja na wanyama na watoto, hii ilikuwa mwendo wa kasi ya haraka. Kwa nini unafikiri Yakobo alikuwa akisafiri haraka hivyo?</w:t>
      </w:r>
    </w:p>
    <w:p>
      <w:pPr/>
      <w:r>
        <w:rPr>
          <w:lang w:val="sw_KE" w:bidi="sw_KE"/>
        </w:rPr>
      </w:r>
      <w:r>
        <w:rPr>
          <w:lang w:val="sw_KE" w:bidi="sw_KE"/>
        </w:rPr>
        <w:t>Kabla ya Labani kufikia Yakobo, Labani alikuwa na ndoto. Mungu alionekana kwa Labani katika ndoto na kusema, "Achana na Yakobo." Kwa sababu hii ilikuwa ndoto, ilitokea usiku. Labani alimfikia Yakobo na kufanya kambi yake karibu na kambi ya Yakobo. Kisha Labani alikwenda kwa Yakobo na kuanza kumshambulia Yakobo kwa matusi. Maneno yaliyotumiwa yanaonyesha kwamba Labani ana hasira sana na kumpiga kelele Yakobo. Labani anazungumza na Yakobo kwa kutumia mfululizo wa maswali ambayo hayahitaji jibu. Labani hakuwa akiulizia maelezo. Labani alikuwa akielezea hasira yake. Labani alimshtaki Yakobo kwa kutelekeza, kuwahamisha Raheli na Leah mbali kama wafungwa wa vita, na kuondoka kwa siri. Labani anamhakikishia Yakobo kwamba Labani angemfanyia Yakobo karamu ya kuaga na muziki na kucheza.</w:t>
      </w:r>
    </w:p>
    <w:p>
      <w:pPr/>
      <w:r>
        <w:rPr>
          <w:lang w:val="sw_KE" w:bidi="sw_KE"/>
        </w:rPr>
      </w:r>
      <w:r>
        <w:rPr>
          <w:lang w:val="sw_KE" w:bidi="sw_KE"/>
        </w:rPr>
        <w:t xml:space="preserve">Sitisha na mjadili: Simulia hadithi ya baba anayewafuatilia watoto wake ambao wamekimbia kutoka nyumbani. Baba angefanya matendo gani wakati anapatana na watoto wake? Baba angezungumza vipi na watoto wake? Sikiliza kwa makini jinsi baba anaelezea hasira yake kwa watoto wake. </w:t>
      </w:r>
    </w:p>
    <w:p>
      <w:pPr/>
      <w:r>
        <w:rPr>
          <w:lang w:val="sw_KE" w:bidi="sw_KE"/>
        </w:rPr>
      </w:r>
      <w:r>
        <w:rPr>
          <w:lang w:val="sw_KE" w:bidi="sw_KE"/>
        </w:rPr>
        <w:t>Labani haswa anataja kutumia vyombo vya tambari na kinubi. Hizi ni vyombo viwili vya kawaida vilivyotumiwa kwa muziki. Tambari ni aina ya ngoma ndogo ya mkononi. Kinubi ingekuwa na kamba ambayo ingevutwa au kupakuliwa. Hivi vingekuwa vyombo vya kawaida vya muziki wakati huo na kutumiwa katika hali ya sherehe.</w:t>
      </w:r>
    </w:p>
    <w:p>
      <w:pPr/>
      <w:r>
        <w:rPr>
          <w:lang w:val="sw_KE" w:bidi="sw_KE"/>
        </w:rPr>
      </w:r>
      <w:r>
        <w:rPr>
          <w:lang w:val="sw_KE" w:bidi="sw_KE"/>
        </w:rPr>
        <w:t>Sitisha na uonyeshe picha ya tambari na kinubi. Tambari ni aina ya ngoma ya mkono na haina pete ya chuma ambayo tambari inayo leo.</w:t>
      </w:r>
    </w:p>
    <w:p>
      <w:pPr/>
      <w:r>
        <w:rPr>
          <w:lang w:val="sw_KE" w:bidi="sw_KE"/>
        </w:rPr>
      </w:r>
      <w:r>
        <w:rPr>
          <w:lang w:val="sw_KE" w:bidi="sw_KE"/>
        </w:rPr>
        <w:t>Labani anamwambia Yakobo kwamba Labani anaweza kumangamiza Yakobo. Labani anasema hii kwa njia ambayo ina maana, "Ninaweza kufanya hivyo, lakini sitafanya." Kisha, Labani anamwambia Yakobo kuhusu ndoto ambayo Mungu alionekana kwa Labani na kusema kwa Labani, "Mwacheni Yakobo peke yake." Labani anasema, "Mungu wa baba yako alizungumza na mimi." Hii ina maana kwamba Labani hajui au kumwabudu Mungu kama Isaka na Yakobo wanavyofanya. Ndoto hii inaweza kuelezea kwa nini Labani hamgusi Yakobo kimwili. Labani anasema kwamba anaelewa hamu ya Yakobo kurudi kwa Isaka. Labani anamshtaki Yakobo kwa kuiba miungu ya kaya ya Labani.</w:t>
      </w:r>
    </w:p>
    <w:p>
      <w:pPr/>
      <w:r>
        <w:rPr>
          <w:lang w:val="sw_KE" w:bidi="sw_KE"/>
        </w:rPr>
      </w:r>
      <w:r>
        <w:rPr>
          <w:lang w:val="sw_KE" w:bidi="sw_KE"/>
        </w:rPr>
        <w:t>Onyesha picha ya miungu ndogo ya kaya.</w:t>
      </w:r>
    </w:p>
    <w:p>
      <w:pPr/>
      <w:r>
        <w:rPr>
          <w:lang w:val="sw_KE" w:bidi="sw_KE"/>
        </w:rPr>
      </w:r>
      <w:r>
        <w:rPr>
          <w:lang w:val="sw_KE" w:bidi="sw_KE"/>
        </w:rPr>
        <w:t>Yakobo anaelezea kwamba alikuwa na hofu kwamba Labani angemkatalia Raheli na Leah na Labani kwa nguvu. Kisha Yakobo anasema, "Sikuiba chochote. Tafuta miungu. Ikiwa kuna mtu ako nayo mtu huyo anapaswa kufa. Ikiwa unapata chochote chako, nitakurudishia ." Yakobo hakujua kwamba Raheli alikuwa ameiba miungu ya kaya ya Labani. Yakobo anataka jamaa kuwa mashahidi wakati wa msako kwenye kambi. Yakobo anarejelea kama "jamaa zetu."</w:t>
      </w:r>
    </w:p>
    <w:p>
      <w:pPr/>
      <w:r>
        <w:rPr>
          <w:lang w:val="sw_KE" w:bidi="sw_KE"/>
        </w:rPr>
      </w:r>
      <w:r>
        <w:rPr>
          <w:lang w:val="sw_KE" w:bidi="sw_KE"/>
        </w:rPr>
        <w:t>Labani kisha anaanza usakaji kwenyea kambi ya Yakobo. Labani anatafuta kwenye hema ya Yakobo. Kisha Labani anatafuta kwenye mahema ya Leah, Zilpah na Bilhah. Hatimaye, Labani anaenda katika hema ya Raheli. Raheli alikuwa katika hema yake. Raheli alikuwa ameweka miungu ya kaya katika mto Raheli alitumia kama kitanda chake cha ngamia. Raheli alikuwa ameketi kwenye mto wa ngamia wake.</w:t>
      </w:r>
    </w:p>
    <w:p>
      <w:pPr/>
      <w:r>
        <w:rPr>
          <w:lang w:val="sw_KE" w:bidi="sw_KE"/>
        </w:rPr>
      </w:r>
      <w:r>
        <w:rPr>
          <w:lang w:val="sw_KE" w:bidi="sw_KE"/>
        </w:rPr>
        <w:t>Onyesha picha ya mwanamke ameketi kwenye ngamia. Unapaswa kuwa na mto ambao umeonyeshwa katika picha.</w:t>
      </w:r>
    </w:p>
    <w:p>
      <w:pPr/>
      <w:r>
        <w:rPr>
          <w:lang w:val="sw_KE" w:bidi="sw_KE"/>
        </w:rPr>
      </w:r>
      <w:r>
        <w:rPr>
          <w:lang w:val="sw_KE" w:bidi="sw_KE"/>
        </w:rPr>
        <w:t>Onyesha picha ya kambi ya mahema.</w:t>
      </w:r>
    </w:p>
    <w:p>
      <w:pPr/>
      <w:r>
        <w:rPr>
          <w:lang w:val="sw_KE" w:bidi="sw_KE"/>
        </w:rPr>
      </w:r>
      <w:r>
        <w:rPr>
          <w:lang w:val="sw_KE" w:bidi="sw_KE"/>
        </w:rPr>
        <w:t>Raheli hakuamka wakati Labani alikuja katika hema. Kwa kawaida binti angesimama ili kuonyesha heshima kwa baba yake. Raheli alitumia njia ya heshima sana ya anwani katika kuzungumza na baba yake. Raheli alisema, "Bwana wangu au Bwana." Neno bwana si sawa na neno BWANA ambalo linamaanisha Yahweh. Hii ni neno la heshima lililotumiwa kuzungumza na wanaume wazee. Raheli alisema, "Siwezi kuamka kwa sababu huu ni wakati wa kipindi changu cha kila mwezi." Katika dunia ya zamani, damu ya hedhi ilichukuliwa kuwa kitu kibaya sana. Watu waliamini kwamba pepo au roho mbaya waliishi katika damu ya hedhi. Kwa kukaa kwenye miungu ya kaya, Raheli anawafanya wawe najisi. Labani hakumlazimisha Raheli kusimama. Labani hakuchunguza mto ambao Raheli alikuwa amekalia. Labani aliendelea kutafuta kwenye mahema na kambini lakini Labani hakupata miungu ya kaya yake.</w:t>
      </w:r>
    </w:p>
    <w:p>
      <w:pPr/>
      <w:r>
        <w:rPr>
          <w:lang w:val="sw_KE" w:bidi="sw_KE"/>
        </w:rPr>
      </w:r>
      <w:r>
        <w:rPr>
          <w:lang w:val="sw_KE" w:bidi="sw_KE"/>
        </w:rPr>
        <w:t>Sitisha na mjadili: Ongea kuhusu mwanamke ambaye ana kipindi chake cha kila mwezi cha hedhi. Unatumia maneno gani ili kuelezea tukio hili? Watu katika utamaduni wako wanazungumzia vipi kuhusu hii kwa heshima katika makundi yaliyochanganyika? Ungeelezea vipi nyanya yako au babu kuhusu kile kilikuwa kinaendelea kwa Raheli?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Labani anagundua kwamba Yakobo ametoroka na kuchukua mali yake yote na familia yake. Labani anawakusanya jamaa zake na kwenda kumfuata Yakobo. Kwenye njia, Labani ana ndoto ambayo Mungu anamwambia Labani asimdhuru Yakobo.</w:t>
      </w:r>
    </w:p>
    <w:p>
      <w:pPr/>
      <w:r>
        <w:rPr>
          <w:lang w:val="sw_KE" w:bidi="sw_KE"/>
        </w:rPr>
      </w:r>
      <w:r>
        <w:rPr>
          <w:b/>
          <w:lang w:val="sw_KE" w:bidi="sw_KE"/>
        </w:rPr>
        <w:t>Tukio la pili:</w:t>
      </w:r>
      <w:r>
        <w:rPr>
          <w:lang w:val="sw_KE" w:bidi="sw_KE"/>
        </w:rPr>
        <w:t xml:space="preserve"> Labani anamfikia Yakobo. Labani anakuja kwa Yakobo na kuwa na hasira sana, kufanya aina zote za shutuma. Labani anamshtaki Yakobo kwa kuiba miungu ya familia. Yakobo anakataa kwamba hajaiba chochote na kumwambia Labani kutafuta kambnii kwa chochote ambacho kinaweza kuwa cha Labani.</w:t>
      </w:r>
    </w:p>
    <w:p>
      <w:pPr/>
      <w:r>
        <w:rPr>
          <w:lang w:val="sw_KE" w:bidi="sw_KE"/>
        </w:rPr>
      </w:r>
      <w:r>
        <w:rPr>
          <w:b/>
          <w:lang w:val="sw_KE" w:bidi="sw_KE"/>
        </w:rPr>
        <w:t>Tukio la tatu:</w:t>
      </w:r>
      <w:r>
        <w:rPr>
          <w:lang w:val="sw_KE" w:bidi="sw_KE"/>
        </w:rPr>
        <w:t xml:space="preserve"> Labani anatafuta mahema na kufika katika hema ya Raheli. Raheli ameficha miungu ya kaya katika mto wake wa ngamia. Raheli anaketi kwenye mto na kumwambia Labani kwamba ni wakati wake wa kila mwezi, ambayo ina maana hawezi kusimama. Labani haipati miungu.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Mtume ambaye alimwambia Labani kuhusu 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Zilpah</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Jamaa wa Labani</w:t>
      </w:r>
    </w:p>
    <w:p>
      <w:pPr>
        <w:pStyle w:val="ListBullet"/>
        <w:spacing w:line="240" w:lineRule="auto"/>
        <w:ind w:left="720"/>
      </w:pPr>
      <w:r>
        <w:rPr>
          <w:lang w:val="sw_KE" w:bidi="sw_KE"/>
        </w:rPr>
      </w:r>
      <w:r>
        <w:rPr>
          <w:lang w:val="sw_KE" w:bidi="sw_KE"/>
        </w:rPr>
        <w:t>Watoto wa Yakobo na watumishi wanatajwa.</w:t>
      </w:r>
    </w:p>
    <w:p>
      <w:pPr/>
      <w:r>
        <w:rPr>
          <w:lang w:val="sw_KE" w:bidi="sw_KE"/>
        </w:rPr>
      </w:r>
      <w:r>
        <w:rPr>
          <w:lang w:val="sw_KE" w:bidi="sw_KE"/>
        </w:rPr>
        <w:t>Katika kipindi hiki, uwe na ubao wa kikundi cha hadithi, kuchora au kutumia aina fulani ya nyenzo (vitu ambavyo unaweza kusongeza kote kama vile miamba, vijiti, vinyago vya watoto) ili kupata taswira ya hadithi na vitendo vyake.</w:t>
      </w:r>
    </w:p>
    <w:p>
      <w:pPr/>
      <w:r>
        <w:rPr>
          <w:lang w:val="sw_KE" w:bidi="sw_KE"/>
        </w:rPr>
      </w:r>
      <w:r>
        <w:rPr>
          <w:lang w:val="sw_KE" w:bidi="sw_KE"/>
        </w:rPr>
        <w:t>Katika tukio la kwanza, siku tatu baada ya Yakobo kuondoka Harran, mtu anamwambia Labani kwamba Yakobo ameondoka akichukua familia yake yote na mali pamoja naye. Labani alikuwa katika mahali pa mbali na Harran akifanya kazi na kondoo kuwanyoa kondoo. Mara moja, Labani anakusanya kikundi cha jamaa na kumfuata Yakobo mbio sana. Hii ina maana kwamba Labani alikuwa akisafiri haraka kama angeweza. Yakobo na familia yake walisafiri takriban kilomita 560, au maili 350, katika siku 10. Hiyo ni takriban kilomita 50 kwa siku. Pamoja na wanyama wote na watoto, hii ingekuwa kasi ya haraka sana. Labani anasafiri haraka kwa sababu Labani anampata Yakobo baada ya siku 7. Labani anasafiri takriban kilomita 80 kwa siku. Usiku kabla ya Labani kufikia Yakobo, Labani anaota ndoto. Mungu anaonekana kwa Labani katika ndoto na kumwambia Labani asimdhuru Yakobo.</w:t>
      </w:r>
    </w:p>
    <w:p>
      <w:pPr/>
      <w:r>
        <w:rPr>
          <w:lang w:val="sw_KE" w:bidi="sw_KE"/>
        </w:rPr>
      </w:r>
      <w:r>
        <w:rPr>
          <w:lang w:val="sw_KE" w:bidi="sw_KE"/>
        </w:rPr>
        <w:t>Katika tukio la pili, Labani anaenda kambini kwa Yakobo na kuanza kumshambulia Yakobo. Maneno yaliyotumiwa yanafanya kuonekana kwamba Labani anamzomea Yakobo. Labani anauliza maswali ambayo hayahitaji jibu. Labani anaashiria tu hasira na kuchanganyikiwa kwa kutumia aina hii ya hotuba. Labani anafanya idadi ya shutuma. Baadhi ya shutuma ni za uongo. Labani anamhakikishia Yakobo kwamba kama Yakobo alikuwa amesema alikuwa akiondoka, Labani angemfanyia karamu ya sherehe na kuimba na kucheza. Labani anamwambia Yakobo kuhusu ndoto ambayo Mungu alimwambia Labani asimdhuru Yakobo. Labani anasema, "Ninaweza kuharibu lakini Mungu wa baba yako alionekana kwangu na kuniambia nisikudhuru." Hatimaye, Labani anamaliza kupiga kelele na kusema kwamba anaelewa kwa nini Yakobo angetaka kurudi kwa baba yake Yakobo, Isaka. Kisha Labani anauliza kwa nini Yakobo ameiba miungu ya familia.</w:t>
      </w:r>
    </w:p>
    <w:p>
      <w:pPr/>
      <w:r>
        <w:rPr>
          <w:lang w:val="sw_KE" w:bidi="sw_KE"/>
        </w:rPr>
      </w:r>
      <w:r>
        <w:rPr>
          <w:lang w:val="sw_KE" w:bidi="sw_KE"/>
        </w:rPr>
        <w:t>Yakobo anajibu kwa kutoa maelezo kwa nini Yakobo aliondoka kwa siri akichukua familia yake na wanyama pamoja naye. Yakobo alikuwa na hofu kwamba Labani hangeruhusu wanawake kuondoka Harran. Yakobo anakataa kwamba hajaiba miungu ya familia. Yakobo anamwambia Labani kutafuta kambi na kuchukua chochote ambacho Labani anapata ambacho ni mali ya Labani. Yakobo anataka jamaa kuwa mashahidi kwa utafutaji. Jamaa hawa wataona kama Labani atapata chochote ambacho ni mali ya Labani. Yakobo anarejelea jamaa hawa kama jamaa zetu, ikimaanisha kwamba ni jamaa wa Yakobo pia. Yakobo hata anasema kwamba mtu ambaye aliiba miungu anapaswa kufa. Yakobo hajui kwamba Raheli aliiba miungu ya familia ya Labani.</w:t>
      </w:r>
    </w:p>
    <w:p>
      <w:pPr/>
      <w:r>
        <w:rPr>
          <w:lang w:val="sw_KE" w:bidi="sw_KE"/>
        </w:rPr>
      </w:r>
      <w:r>
        <w:rPr>
          <w:lang w:val="sw_KE" w:bidi="sw_KE"/>
        </w:rPr>
        <w:t>Katika tukio la tatu, Labani anaanza kutafuta mahemani. Labani anaanza na hema ya Yakobo na kisha anahamia kwa hema ya Leah. Kisha Labani anaangalia mahema ya Zilpah na Bilhah. Labani hapatai chochote katika mahema yote. Labani alihisi au kutafuta katika kila kitu katika hema. Hatimaye, Labani anakwenda katika hema ya Raheli ili kutafuta. Raheli alikuwa katika hema. Raheli alikuwa amechukua miungu ya familia na kuiweka katika mto wake wa ngamia. Raheli alikuwa ameketi kwenye mto huu. Raheli alizungumza kwa heshima sana kwa Labani akisema, "Bwana wangu" au "Bwana." Raheli hakusimama wakati Labani aliingia katika hema. Raheli alisema, "Siwezi kusimama kwa sababu nina kipindi changu cha kila mwezi." Labani hakumfanya Raheli kusimama au kusonga. Labani hakutafuta ambapo Raheli alikuwa ameketi. Labani alitafuta kwenye kila kitu kingine katika hema. Labani hakupata chochote ambacho kilikuwa chake. Labani hakupata miungu ya kaya.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Mtume ambaye alimwambia Labani kuhusu 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Zilpah</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Jamaa wa Labani</w:t>
      </w:r>
    </w:p>
    <w:p>
      <w:pPr>
        <w:pStyle w:val="ListBullet"/>
        <w:spacing w:line="240" w:lineRule="auto"/>
        <w:ind w:left="720"/>
      </w:pPr>
      <w:r>
        <w:rPr>
          <w:lang w:val="sw_KE" w:bidi="sw_KE"/>
        </w:rPr>
      </w:r>
      <w:r>
        <w:rPr>
          <w:lang w:val="sw_KE" w:bidi="sw_KE"/>
        </w:rPr>
        <w:t>Watoto wa Yakobo na watumishi wanatajwa.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kwanza, siku 3 baada ya Yakobo kuondoka Harran, mtu anamwambia Labani kwamba Yakobo ameondoka akichukua wake wa Yakobo, watoto na wanyama pamoja naye. Labani anakusanya baadhi ya jamaa zake na kuondoka kumfuata Yakobo. Wanasafiri haraka wakijaribu kumkamata Yakobo. Inachukua siku 7 ili kumkamata Yakobo. Usiku kabla ya Labani kufikia Yakobo, Labani anaota ndoto. Mungu anasema kwa Labani katika ndoto, "Usimdhuru Yakobo."</w:t>
      </w:r>
    </w:p>
    <w:p>
      <w:pPr/>
      <w:r>
        <w:rPr>
          <w:lang w:val="sw_KE" w:bidi="sw_KE"/>
        </w:rPr>
      </w:r>
      <w:r>
        <w:rPr>
          <w:lang w:val="sw_KE" w:bidi="sw_KE"/>
        </w:rPr>
        <w:t>Sitisha igizo: Muulize Labani, "Kwa nini unajaribu kumkamata Yakobo?" Unaweza kusikia, "Yakobo anathubutu vipi kuondoka kwa siri hivi! Yakobo amechukua mabinti wangu na wajukuu wangu mbali nami! Yakobo ni lazima alipe kwa hili. Wanyama hao ni mali yangu. Yakobo ni mwizi!" Anzisha tena igizo.</w:t>
      </w:r>
    </w:p>
    <w:p>
      <w:pPr/>
      <w:r>
        <w:rPr>
          <w:lang w:val="sw_KE" w:bidi="sw_KE"/>
        </w:rPr>
      </w:r>
      <w:r>
        <w:rPr>
          <w:lang w:val="sw_KE" w:bidi="sw_KE"/>
        </w:rPr>
        <w:t>Tukio la pili: Labani anamfikia Yakobo. Labani anapiga kambi yake karibu na kambi ya Yakobo. Labani anazungumza na Yakobo kwa kutumia mfululizo wa maswali ambayo hayahitaji jibu. Labani anasema, "Unamaanisha nini kwa kuiba hivi? Unathubutu vipi kuwavuruta mabinti wangu mbali kama wafungwa wa vita?" Labani anamhakikishia Yakobo kwamba Labani angekuwa na karamu ya sherehe na muziki na kucheza kabla ya Yakobo kuondoka Harran. Labani anamwambia Yakobo kuhusu ndoto Labani alikuwa nayo jioni ya hapo awali. Labani anasema, "Mungu wa baba yako alionekana kwangu na kuniambia niache Yakobo peke yake." Labani anamaliza kwa kusema kwa Yakobo, "Ninaelewa kwa nini unataka kwenda kwa baba yako lakini kwa nini ulikuwa na kuiba miungu yangu ya kaya?"</w:t>
      </w:r>
    </w:p>
    <w:p>
      <w:pPr/>
      <w:r>
        <w:rPr>
          <w:lang w:val="sw_KE" w:bidi="sw_KE"/>
        </w:rPr>
      </w:r>
      <w:r>
        <w:rPr>
          <w:lang w:val="sw_KE" w:bidi="sw_KE"/>
        </w:rPr>
        <w:t>Sitisha igizo: Muulize Yakobo, "Unahisi vipi unaposikiliza Labani akushtaki hivi?" Unaweza kusikia, "Ana hasira. Atapungukiwa na hasira hivi karibuni na itakuwa sawa. Anasema angetufanyia karamu kabla ya kuondoka, lakini simwamini. Daima anajaribu kunihadaa na kunidanganya." Muulize Raheli na Leah, "Unahisi vipi kusikia baba yako akizungumza na Yakobo hivi?" Unaweza kusikia, "Baba ana hasira. Lakini Baba hajatutendea kama baba anavyopaswa. Simwamini wakati anasema angetufanyia karamu. Karamu inagharimu pesa. Baba hatatumia pesa kwetu sisi." Anzisha tena igizo.</w:t>
      </w:r>
    </w:p>
    <w:p>
      <w:pPr/>
      <w:r>
        <w:rPr>
          <w:lang w:val="sw_KE" w:bidi="sw_KE"/>
        </w:rPr>
      </w:r>
      <w:r>
        <w:rPr>
          <w:lang w:val="sw_KE" w:bidi="sw_KE"/>
        </w:rPr>
        <w:t>Yakobo anasubiri Labani ili kumaliza kuzungumza. Kisha Yakobo anaelezea kwamba Yakobo alikuwa na hofu kwamba Labani hangeruhusu Raheli na Leah kuondoka Harran. Yakobo alikuwa na hofu kwamba Labani angechukua Raheli na Leah kwa nguvu. Kisha Yakobo alikanusha kuwa na miungu ya kaya. Yakobo anasisitiza kwamba Labani anatafuta kambi. Yakobo anataka jamaa kuwa mashahidi kwa chochote kinachopatikana katika kambi. Yakobo anamkumbusha Labani kwamba jamaa hawa pia ni jamaa wa Yakobo. Yakobo hata anasema kwamba kama mtu ameiba miungu, mtu huyo anapaswa kufa. Yakobo hajui kwamba Raheli ameiba miungu.</w:t>
      </w:r>
    </w:p>
    <w:p>
      <w:pPr/>
      <w:r>
        <w:rPr>
          <w:lang w:val="sw_KE" w:bidi="sw_KE"/>
        </w:rPr>
      </w:r>
      <w:r>
        <w:rPr>
          <w:lang w:val="sw_KE" w:bidi="sw_KE"/>
        </w:rPr>
        <w:t>Sitisha igizo: Muulize Labani, "Ulihisi vipi wakati ulisikia Yakobo akisema alikuwa na hofu ungechukua mabinti wako kwa nguvu?" Unaweza kusikia, "Singefanya kamwe kitu kama hicho. Yakobo ni kama mwana kwangu. Mabinti wangu ni mali ya Yakobo sasa. Siwezi kuchukua nyuma." Waulize jamaa, "Unahisi vipi kuhusu kuwa mashahidi wa hii?" Unaweza kusikia, "Sipendi kuwa sehemu ya ugomvi huu. Ninafikiri Labani amefanya kwa njia isiyo sahihi. Yakobo ana haki ya kwenda kurudi kwa baba yake." Muulize Raheli, "Unahisi vipi wakati unasikia Yakobo akisema kwamba mtu ambaye aliiba miungu anapaswa kufa?" Unaweza kusikia, "Sija shangazwa. Baba yangu hatapata. Hakuna mtu atajua kwamba niko nao." Anzisha tena igizo.</w:t>
      </w:r>
    </w:p>
    <w:p>
      <w:pPr/>
      <w:r>
        <w:rPr>
          <w:lang w:val="sw_KE" w:bidi="sw_KE"/>
        </w:rPr>
      </w:r>
      <w:r>
        <w:rPr>
          <w:lang w:val="sw_KE" w:bidi="sw_KE"/>
        </w:rPr>
        <w:t>Katika tukio la tatu, Labani anaanza kutafuta kwenye kambi. Labani anaanzia katika hema ya Yakobo. Kisha Labani anakwenda kwa hema ya Leah, hema ya Zillpah, na hema ya Bilhah. Labani anahisi kila kitu lakini hapati miungu. Kisha Labani anakwenda kwa hema ya Raheli. Raheli yuko katika hema ameketi kwenye mto ambao unakwenda na kitanda cha ngamia. Raheli hasimami. Raheli anazungumza kwa heshima kwa Labani na anasema, "Siwezi kusimama kwa sababu ni wakati wangu wa kila mwezi." Labani anatafuta hema lakini hamgusi Raheli au mto ambapo Raheli anaketi. Labani haipati miungu.</w:t>
      </w:r>
    </w:p>
    <w:p>
      <w:pPr/>
      <w:r>
        <w:rPr>
          <w:lang w:val="sw_KE" w:bidi="sw_KE"/>
        </w:rPr>
      </w:r>
      <w:r>
        <w:rPr>
          <w:lang w:val="sw_KE" w:bidi="sw_KE"/>
        </w:rPr>
        <w:t>Sitisha igizo: Muulize Raheli, "Ulihisi vipi wakati ulikuwa unadanganya kwa baba yako?" Unaweza kusikia, "Ilibidi niseme uongo lakini sijali. Ninahitaji miungu hawa pamoja nami. Najua Yakobo anamwabudu Mungu lakini miungu ya familia pia ni ya maana." Muulize Labani, "Sasa kwa kuwa umetafuta kila mahali, unahisi vipi kuhusu Yakobo na miungu ya kaya?" Unaweza kusikia, "Sielewi Inapaswa kuwa na waweze kujifichwa mahali fulani. Mtu alichukua wakati Yakobo aliondoka Harran. Yakobo amenidanganya." Muulize Yakobo, "Unahisi vipi sasa kwamba Labani hakupata miungu?" Unaweza kusikia, "Kwa kweli hakupata. Ninamwabudu Mungu. Sihitaji sanamu. Familia hii inamwabudu Mungu."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Ilichukua siku 3 kwa habari ambayo Yakobo alikuwa ameondoka ili kufikia Labani. Mtu alimwambia Labani kwamba Yakobo alikuwa ameondoka.</w:t>
      </w:r>
    </w:p>
    <w:p>
      <w:pPr/>
      <w:r>
        <w:rPr>
          <w:lang w:val="sw_KE" w:bidi="sw_KE"/>
        </w:rPr>
      </w:r>
      <w:r>
        <w:rPr>
          <w:lang w:val="sw_KE" w:bidi="sw_KE"/>
        </w:rPr>
        <w:t>Labani alikusanya baadhi ya jamaa zake na pamoja, waliondoka kumfuata Yakobo. Maneno yaliyotumiwa kuelezea safari hii yanaonyesha kwamba Labani na jamaa wake walikuwa wakisafiri haraka iwezekanavyo. Walipokuwa wakimfuata au kumfuatilia Yakobo wakijaribu kumkamata Yakobo.</w:t>
      </w:r>
    </w:p>
    <w:p>
      <w:pPr/>
      <w:r>
        <w:rPr>
          <w:lang w:val="sw_KE" w:bidi="sw_KE"/>
        </w:rPr>
      </w:r>
      <w:r>
        <w:rPr>
          <w:lang w:val="sw_KE" w:bidi="sw_KE"/>
        </w:rPr>
        <w:t xml:space="preserve">Kabla ya Labani kupatikana na Yakobo, Labani alikuwa na </w:t>
      </w:r>
      <w:r>
        <w:rPr>
          <w:b/>
          <w:lang w:val="sw_KE" w:bidi="sw_KE"/>
        </w:rPr>
        <w:t>ndoto</w:t>
      </w:r>
      <w:r>
        <w:rPr>
          <w:lang w:val="sw_KE" w:bidi="sw_KE"/>
        </w:rPr>
        <w:t xml:space="preserve">. Hii ilitokea usiku. Tumia neno sawa kwa dunia hapa ambalo umetumia katika vifungu vingine. </w:t>
      </w:r>
      <w:r>
        <w:rPr>
          <w:b/>
          <w:lang w:val="sw_KE" w:bidi="sw_KE"/>
        </w:rPr>
        <w:t>Mungu</w:t>
      </w:r>
      <w:r>
        <w:rPr>
          <w:lang w:val="sw_KE" w:bidi="sw_KE"/>
        </w:rPr>
        <w:t xml:space="preserve"> alionekana kwa Labani katika ndoto. Wakati Labani anamwambia Yakobo kuhusu ndoto, Labani anasema, "Mungu wa baba yako alionekana kwangu." Tumia neno lile lile kwa Mungu ambalo umelitumia katika simulizi zilizopita. Baba katika ndoto hii ina maana baba ya Yakobo, Isaka.</w:t>
      </w:r>
    </w:p>
    <w:p>
      <w:pPr/>
      <w:r>
        <w:rPr>
          <w:lang w:val="sw_KE" w:bidi="sw_KE"/>
        </w:rPr>
      </w:r>
      <w:r>
        <w:rPr>
          <w:lang w:val="sw_KE" w:bidi="sw_KE"/>
        </w:rPr>
        <w:t>Wakati Labani alikutana na Yakobo, Labani alianza kuuliza mfululizo wa maswali. Yahweh alisema, "Umefanya nini?" Hii ni swali ambalo hauhitaji jibu. Labani anauliza mfululizo wa aina hizi za maswali. Labani hakuwa akiulizia maelezo. Labani hakutarajia Yakobo kujibu. Labani alikuwa akielezea hasira yake. Ikiwa lugha yako haitumii maswali kwa njia hii, unaweza kufanya kila swali kama taarifa chanya kama vile "Hupaswi kufanya hivyo." Kwa kuuliza maswali kwa njia hii, Labani alikuwa akielezea hasira. Maneno yaliyotumika sauti kama Labani alikuwa hata akipiga kelele Yakobo. Wakati huu wa kuelezea hasira, Labani hata anafanya shutuma za uongo. Labani anamshtaki Yakobo kwa mambo Yakobo hakufanya. Yakobo hajibu shutuma zozote hizi au maswali.</w:t>
      </w:r>
    </w:p>
    <w:p>
      <w:pPr/>
      <w:r>
        <w:rPr>
          <w:lang w:val="sw_KE" w:bidi="sw_KE"/>
        </w:rPr>
      </w:r>
      <w:r>
        <w:rPr>
          <w:lang w:val="sw_KE" w:bidi="sw_KE"/>
        </w:rPr>
        <w:t>Labani anazungumza kuhusu kutoa karamu ya sherehe na muziki na kucheza. Labani anarejelea vyombo viwili vya muziki: tambari na kinubi. Tamborini ilikuwa aina ya ngoma ndogo ya mkono. Kinubi ingekuwa ndogo, iliyofanyika katika mikono na kuwa na masharti ili kuteka au kuvuta. Ikiwa hakuna mtu anajua vyombo hivi, unaweza kuhitaji kusema kwamba kungekuwa na vyombo vya muziki ili kuongozana na kuimba na kucheza.</w:t>
      </w:r>
    </w:p>
    <w:p>
      <w:pPr/>
      <w:r>
        <w:rPr>
          <w:lang w:val="sw_KE" w:bidi="sw_KE"/>
        </w:rPr>
      </w:r>
      <w:r>
        <w:rPr>
          <w:lang w:val="sw_KE" w:bidi="sw_KE"/>
        </w:rPr>
        <w:t>Onyesha tena picha ya tamborini na kinubi.</w:t>
      </w:r>
    </w:p>
    <w:p>
      <w:pPr/>
      <w:r>
        <w:rPr>
          <w:lang w:val="sw_KE" w:bidi="sw_KE"/>
        </w:rPr>
      </w:r>
      <w:r>
        <w:rPr>
          <w:lang w:val="sw_KE" w:bidi="sw_KE"/>
        </w:rPr>
        <w:t xml:space="preserve">Wakati Labani anamaliza kuzungumza, Yakobo hajibu shutuma. Yakobo anapeana maelezo mepesi kama sababu ya kuondoka Harran kwa siri. Yakobo anakataa kuwa na miungu ya kaya. Tumia maneno sawa ili kuelezea miungu ya kaya </w:t>
      </w:r>
      <w:r>
        <w:rPr>
          <w:b/>
          <w:lang w:val="sw_KE" w:bidi="sw_KE"/>
        </w:rPr>
        <w:t>ambayo ulitumia</w:t>
      </w:r>
      <w:r>
        <w:rPr>
          <w:lang w:val="sw_KE" w:bidi="sw_KE"/>
        </w:rPr>
        <w:t xml:space="preserve"> katika simulizi ya awali. Neno </w:t>
      </w:r>
      <w:r>
        <w:rPr>
          <w:b/>
          <w:lang w:val="sw_KE" w:bidi="sw_KE"/>
        </w:rPr>
        <w:t>miungu</w:t>
      </w:r>
      <w:r>
        <w:rPr>
          <w:lang w:val="sw_KE" w:bidi="sw_KE"/>
        </w:rPr>
        <w:t xml:space="preserve"> liko katika faharasa kuu.</w:t>
      </w:r>
    </w:p>
    <w:p>
      <w:pPr/>
      <w:r>
        <w:rPr>
          <w:lang w:val="sw_KE" w:bidi="sw_KE"/>
        </w:rPr>
      </w:r>
      <w:r>
        <w:rPr>
          <w:lang w:val="sw_KE" w:bidi="sw_KE"/>
        </w:rPr>
        <w:t>Wakati Labani anaenda kutafuta mahema, Yakobo anataka jamaa kutumikia kama mashahidi. Yakobo anarejelea wanaume hawa kama "jamaa zetu." Jamaa walikuwa na uhusiano na Yakobo pia.</w:t>
      </w:r>
    </w:p>
    <w:p>
      <w:pPr/>
      <w:r>
        <w:rPr>
          <w:lang w:val="sw_KE" w:bidi="sw_KE"/>
        </w:rPr>
      </w:r>
      <w:r>
        <w:rPr>
          <w:lang w:val="sw_KE" w:bidi="sw_KE"/>
        </w:rPr>
        <w:t>Raheli anaketi kwenye mto katika hema yake. Wakati Raheli anazungumza na Labani, Raheli anasema, "Bwana wangu au bwana." Hapa neno bwana ni neno la heshima ambalo binti angetumia kuzungumza na baba yake au mtu angetumia wakati akizungumza na mtu mzee. Neno hili halimaanishi Yahweh.</w:t>
      </w:r>
    </w:p>
    <w:p>
      <w:pPr/>
      <w:r>
        <w:rPr>
          <w:lang w:val="sw_KE" w:bidi="sw_KE"/>
        </w:rPr>
      </w:r>
      <w:r>
        <w:rPr>
          <w:lang w:val="sw_KE" w:bidi="sw_KE"/>
        </w:rPr>
        <w:t>Raheli anaomba msamaha kwa kutosimama. Raheli anasema, "Ni njia ya wanawake pamoja nami." Raheli anasema kwamba ana kipindi chake cha kila mwezi. Labani hangemgusa Raheli au mto ambapo Raheli alikuwa ameketi wakati wa kipindi cha kila mwezi cha Raheli. Watu walidhani pepo waliishi katika damu ya hedhi. Tumia njia ya heshima ya kuzungumza kuhusu kipindi cha kila mwezi cha mwanamke.</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kisimuliae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31:36–55</w:t>
      </w:r>
      <w:r>
        <w:rPr>
          <w:lang w:val="sw_KE" w:bidi="sw_KE"/>
        </w:rPr>
      </w:r>
    </w:p>
    <w:p>
      <w:pPr>
        <w:pStyle w:val="Heading3"/>
      </w:pPr>
      <w:r>
        <w:rPr>
          <w:lang w:val="sw_KE" w:bidi="sw_KE"/>
        </w:rPr>
        <w:t>Sikiliza na Moyo</w:t>
      </w:r>
    </w:p>
    <w:p>
      <w:pPr/>
      <w:r>
        <w:rPr>
          <w:lang w:val="sw_KE" w:bidi="sw_KE"/>
        </w:rPr>
      </w:r>
      <w:r>
        <w:rPr>
          <w:lang w:val="sw_KE" w:bidi="sw_KE"/>
        </w:rPr>
        <w:t>Sikiliza kitabu cha mwanzo 31:36–55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31:36–55</w:t>
      </w:r>
    </w:p>
    <w:p>
      <w:pPr/>
      <w:r>
        <w:rPr>
          <w:lang w:val="sw_KE" w:bidi="sw_KE"/>
        </w:rPr>
      </w:r>
      <w:r>
        <w:rPr>
          <w:lang w:val="sw_KE" w:bidi="sw_KE"/>
        </w:rPr>
        <w:t>Sikiliza maandishi mara moja katika toleo rahisi zaidi kuelewa.</w:t>
      </w:r>
    </w:p>
    <w:p>
      <w:pPr/>
      <w:r>
        <w:rPr>
          <w:lang w:val="sw_KE" w:bidi="sw_KE"/>
        </w:rPr>
      </w:r>
      <w:r>
        <w:rPr>
          <w:lang w:val="sw_KE" w:bidi="sw_KE"/>
        </w:rPr>
        <w:t>Simulizi hii ni maelezo ya simulizi ambayo inaendelea katika mkutano kati ya Yakobo na Labani katika nchi ya kilima cha Gileadi baada ya Yakobo kupatikana na Labani. Labani ana hasira sana na Yakobo kwamba Labani anaonekana kupiga kelele na hasira wakati Labani anashika na Yakobo. Yakobo anajibu kwa Labani na hasira. Yakobo pia anauliza maswali ambayo hayahitaji jibu. Yakobo anauliza, "Nimefanya nini ili kukukosea?" Yakobo angeweza kuelezea hii kwa njia nzuri kwa kusema, "Sijafanya chochote ili kukukosea." Maswali haya ni njia ya Yakobo ya kuelezea hasira.</w:t>
      </w:r>
    </w:p>
    <w:p>
      <w:pPr/>
      <w:r>
        <w:rPr>
          <w:lang w:val="sw_KE" w:bidi="sw_KE"/>
        </w:rPr>
      </w:r>
      <w:r>
        <w:rPr>
          <w:lang w:val="sw_KE" w:bidi="sw_KE"/>
        </w:rPr>
        <w:t>Sitisha na mjadili: Simulia hadithi ya ugomvi kati ya wanaume wawili. Zingatia jinsi kila mtu anazungumza. Kila mtu anaelezea vipi hasira yake? Anatumia maneno gani?</w:t>
      </w:r>
    </w:p>
    <w:p>
      <w:pPr/>
      <w:r>
        <w:rPr>
          <w:lang w:val="sw_KE" w:bidi="sw_KE"/>
        </w:rPr>
      </w:r>
      <w:r>
        <w:rPr>
          <w:lang w:val="sw_KE" w:bidi="sw_KE"/>
        </w:rPr>
        <w:t>Onyesha ramani ya safari kati ya Harran na Beersheba. Hii ni kukumbusha timu ambapo Yakobo na Labani ni mkutano.</w:t>
      </w:r>
    </w:p>
    <w:p>
      <w:pPr/>
      <w:r>
        <w:rPr>
          <w:lang w:val="sw_KE" w:bidi="sw_KE"/>
        </w:rPr>
      </w:r>
      <w:r>
        <w:rPr>
          <w:lang w:val="sw_KE" w:bidi="sw_KE"/>
        </w:rPr>
        <w:t>Yakobo anamkumbusha Labani kwamba Yakobo amefanya kazi kwa Labani kwa miaka 20. Yakobo alifanya kazi kwa miaka 14 ili kupata Raheli na Leah kama wake. Kisha Yakobo alifanya kazi kwa miaka 6 ili kupata mshahara kwa namna ya makundi ya kondoo na mbuzi. Yakobo anaelezea utunzaji wake wa makundi ya mifugo ya Labani. Yakobo anasema kwamba si kondoo mmoja au mbuzi wa kike amepata mimba. Kuavya mimba ina maana kwamba mama anapoteza mtoto kabla ya wakati kwa ajili yake kuzaliwa. Neno hili linarejelea ujauzito wowote uliopotea kwa binadamu au mnyama.</w:t>
      </w:r>
    </w:p>
    <w:p>
      <w:pPr/>
      <w:r>
        <w:rPr>
          <w:lang w:val="sw_KE" w:bidi="sw_KE"/>
        </w:rPr>
      </w:r>
      <w:r>
        <w:rPr>
          <w:lang w:val="sw_KE" w:bidi="sw_KE"/>
        </w:rPr>
        <w:t>Sitisha na mjadili: Unazungumzia vipi kuhusu kupoteza watoto ambao wanazaliwa kabla ya wakati wao unaostahili?</w:t>
      </w:r>
    </w:p>
    <w:p>
      <w:pPr/>
      <w:r>
        <w:rPr>
          <w:lang w:val="sw_KE" w:bidi="sw_KE"/>
        </w:rPr>
      </w:r>
      <w:r>
        <w:rPr>
          <w:lang w:val="sw_KE" w:bidi="sw_KE"/>
        </w:rPr>
        <w:t>Yakobo anaelezea kile amefanya kwa Labani ambayo ni kazi ya kawaida ya mchungaji wakati huo. Mchungaji alitarajiwa kulipa kutoka kwa mshahara wake kama mnyama pori alimuua mmoja wa kondoo. Mchungaji alikuwa kulinda makundi kutoka kwa wanyama pori. Mchungaji anaweza tu kula kondoo au mbuzi ambao amekufa. Wachungaji hawakuruhusiwa kuua kondoo au mbuzi kwa chakula. Mchungaji alikuwa na jukumu la hasara yoyote kutoka kwa kundi, hata kwa wanyama hao ambao waliibiwa. Yakobo anamwambia Labani kwamba Yakobo amefuata sheria hizi na kamwe hajamuuliza Labani kulipia hasara.</w:t>
      </w:r>
    </w:p>
    <w:p>
      <w:pPr/>
      <w:r>
        <w:rPr>
          <w:lang w:val="sw_KE" w:bidi="sw_KE"/>
        </w:rPr>
      </w:r>
      <w:r>
        <w:rPr>
          <w:lang w:val="sw_KE" w:bidi="sw_KE"/>
        </w:rPr>
        <w:t xml:space="preserve"> Yakobo anaendelea kuzungumza na jinsi Yakobo anazungumza inaonyesha kwamba Yakobo bado ana hasira sana. Yakobo alifanya kazi wakati ilikuwa joto wakati wa mchana na wakati ilikuwa baridi usiku. Katika eneo la jangwa, joto kwa kawaida linabadilika sana kati ya mchana na usiku. Katika maeneo mengi, ni moto zaidi wakati wa siku wakati jua inang'aa na baridi zaidi usiku baada ya joto la jua kuondoka.</w:t>
      </w:r>
    </w:p>
    <w:p>
      <w:pPr/>
      <w:r>
        <w:rPr>
          <w:lang w:val="sw_KE" w:bidi="sw_KE"/>
        </w:rPr>
      </w:r>
      <w:r>
        <w:rPr>
          <w:lang w:val="sw_KE" w:bidi="sw_KE"/>
        </w:rPr>
        <w:t>Yakobo anamkumbusha Labani kwamba Yakobo amefanya kazi kwa Labani kwa miaka 20. Yakobo anasema kwamba Labani amebadilisha mshahara au kile Labani alikubali kutoa kwa Yakobo nyakati 10 tofauti wakati wa miaka hii. Kisha Yakobo anasema kwamba ni Mungu ambaye ameangalia na kumlinda Yakobo. Yakobo anarejelea Mungu mara tatu lakini Yakobo anazungumza kuhusu Mungu yule yule tu. Kisha Yakobo anasema kwamba Mungu hata alionekana kwa Labani usiku kabla ya mkutano huu na kumwonya Labani asimdhuru Yakobo.</w:t>
      </w:r>
    </w:p>
    <w:p>
      <w:pPr/>
      <w:r>
        <w:rPr>
          <w:lang w:val="sw_KE" w:bidi="sw_KE"/>
        </w:rPr>
      </w:r>
      <w:r>
        <w:rPr>
          <w:lang w:val="sw_KE" w:bidi="sw_KE"/>
        </w:rPr>
        <w:t>Labani anaanza kuzungumza tena lakini uzito wa sauti ya Labani ni tofauti. Labani anadai kwamba kila kitu ambacho Yakobo bado anacho ni mali ya Labani. Labani anafanya hukumu la uongo. Yakobo amepata makundi kupitia kazi ya Yakobo na mshahara wa Labani ambao Labani alikubali kulipa. Labani tena anauliza swali ambalo halihitaji jibu. Labani anaonekana kuwa anatafuta maelewano au njia ya kumaliza hoja. Labani anapendekeza agano. Agano ni makubaliano ya kudumu yaliyofanywa kati ya watu wawili au makundi ambayo yanaanzisha amani au urafiki. Watu wote wawili wanakubali kuwa waaminifu kwa makubaliano haya na kubakia katika uhusiano mzuri na kila mmoja. Pande zote mbili zinafanya dhabihu au sherehe ya ibaada ili kutia muhuri makubaliano.</w:t>
      </w:r>
    </w:p>
    <w:p>
      <w:pPr/>
      <w:r>
        <w:rPr>
          <w:lang w:val="sw_KE" w:bidi="sw_KE"/>
        </w:rPr>
      </w:r>
      <w:r>
        <w:rPr>
          <w:lang w:val="sw_KE" w:bidi="sw_KE"/>
        </w:rPr>
        <w:t>Yakobo anaonekana kukubaliana na Labani kwa sababu Yakobo anaweka jiwe kama mnara. Yakobo pia anawaambia jamaa wa Yakobo kukusanya mawe na kuweka mawe katika rundo. Haya ni mambo 2 tofauti. Kuna nguzo ya ukumbusho na rundo la mawe. Baada ya kufanya rundo la mawe, Yakobo na Labani waliketi ili kula chakula cha agano. Labani aliita rundo Jegar-sahadutha katika lugha ya Labani ya Aramu. Yakobo aliita rundo Galeed katika Kiebrania. Katika lugha zote mbili jina la rundo linamaanisha rundo la ushahidi. Kisha walilipa rundo la mawe jina lingine. Jina mpya Mizpah linamaanisha mnara wa mlinzi. Labani alimwita Yahweh ili kuendelea kutazama Labani na Yakobo ili kuhakikisha kwamba Labani na Yakobo wanashika agano hata wakati wako mbali ya macho ya mwingine. Labani pia anamwambia Yakobo kwamba Mungu ataona kama Yakobo anawatendea wake wake vibaya kwa njia yoyote. Labani anatangaza kwamba Mungu ni shahidi wa agano.</w:t>
      </w:r>
    </w:p>
    <w:p>
      <w:pPr/>
      <w:r>
        <w:rPr>
          <w:lang w:val="sw_KE" w:bidi="sw_KE"/>
        </w:rPr>
      </w:r>
      <w:r>
        <w:rPr>
          <w:lang w:val="sw_KE" w:bidi="sw_KE"/>
        </w:rPr>
        <w:t>Kisha Labani alitangaza rundo la mawe kuwa mstari wa mpaka kati ya Labani na Yakobo. Labani alitangaza kwamba Labani ndiye alikuwa mtu ambaye anaweka nguzo na rundo la mawe. Yakobo ndiye mtu ambaye alifanya hivyo. Labani hatavuka kamwe mstari wa mpaka ili kumdhuru Yakobo. Yakobo hatavuka kamwe mstari wa mpaka ili kumdhuru Labani. Labani anasema rundo la mawe na nguzo litakuwa mashahidi wa agano na ahadi ambazo Labani na Yakobo wamefanya. Labani kisha anamwita Mungu kuwa mwamuzi kati ya Labani na Yakobo. Labani anamwita Mungu wa babu ya Yakobo Ibrahimu na Mungu wa babu ya Labani, Nahor. Labani pia anamwita Mungu wa Ibrahimu na babu wa Nahor ambaye angekuwa Terah, baba ya Ibrahimu na Nahor. Labani anataka Mungu kuwa mwamuzi kati yao. Nahor alikuwa kaka ya Ibrahimu. Labani aliabudu zaidi ya Mungu mmoja. Labani alidhani ya kwamba Mungu wa Ibrahimu na Mungu wa Nahor kama miungu tofauti. Sitisha na mjadili: Kagua mti wa familia unaonyesha uzao wa Terah. Unaweza kufanya hivyo kwa kuwa na washiriki wa timu kuonyesha uzao au kwa kutumia mawe au vijiti ili kuwakilisha uzao.</w:t>
      </w:r>
    </w:p>
    <w:p>
      <w:pPr/>
      <w:r>
        <w:rPr>
          <w:lang w:val="sw_KE" w:bidi="sw_KE"/>
        </w:rPr>
      </w:r>
      <w:r>
        <w:rPr>
          <w:lang w:val="sw_KE" w:bidi="sw_KE"/>
        </w:rPr>
        <w:t>Yakobo alichukua kiapo kabla ya Mungu wa kutisha wa Isaka ili kuheshimu mstari wa mpaka. Hii pia inaweza kusemwa kama Yakobo alichukua kiapo mbele ya Mungu wa Isaka ambaye anahamasisha hofu au uoga. Kiapo ni kama ahadi au nadhiri lakini ni nguvu zaidi. Kiapo hicho kinaweza kubadilishwa. Mtu ambaye anafanya kiapo anamwomba Mungu kumwadhibu kama anavunja kiapo. Yakobo tu alichukua kiapo mbele ya Mungu wa Isaka. Yakobo hakumtaja Mungu wa Nahor wakati wa kuchukua kiapo. Baada ya kuchukua kiapo, Yakobo alitoa dhabihu na kisha kumwalika kila mtu kwa karamu ya agano. Hii ni mara ya kwanza neno dhabihu linatumiwa katika Mwanzo. Katika dhabihu, mnyama anauawa kwa ibaada. Dhabihu ni tofauti na sadaka ya kuteketezwa. Sadaka ya kuteketezwa inachoma mnyama wote. Dhabihu inachoma sehemu ya mnyama na mnyama mwingine anatumiwa kwa chakula. Yakobo alihudumia baadhi ya mnyama ambaye alikuwa ameuawa kama dhabihu kwa chakula cha agano. Baada ya kula chakula, walibakia kwenye mlima usiku wote.</w:t>
      </w:r>
    </w:p>
    <w:p>
      <w:pPr/>
      <w:r>
        <w:rPr>
          <w:lang w:val="sw_KE" w:bidi="sw_KE"/>
        </w:rPr>
      </w:r>
      <w:r>
        <w:rPr>
          <w:lang w:val="sw_KE" w:bidi="sw_KE"/>
        </w:rPr>
        <w:t>Siku iliyofuata, Labani alibusu na kuwabariki mabinti wake, Raheli na Leah na wajukuu wake wote. Kisha Labani alirudi nyumbani.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anajibu shutuma za Labani. Yakobo ana hasira sana na kuelezea hasira yake kama Yakobo anajibu kwa Labani.</w:t>
      </w:r>
    </w:p>
    <w:p>
      <w:pPr/>
      <w:r>
        <w:rPr>
          <w:lang w:val="sw_KE" w:bidi="sw_KE"/>
        </w:rPr>
      </w:r>
      <w:r>
        <w:rPr>
          <w:b/>
          <w:lang w:val="sw_KE" w:bidi="sw_KE"/>
        </w:rPr>
        <w:t>Tukio la pili:</w:t>
      </w:r>
      <w:r>
        <w:rPr>
          <w:lang w:val="sw_KE" w:bidi="sw_KE"/>
        </w:rPr>
        <w:t xml:space="preserve"> Labani anapendekeza agano. Yakobo anakubali. Yakobo anaweka nguzo na rundo la mawe. Wanakula chakula ili kuweka muhuri kwenye agano. Labani na Yakobo wanaendelea kufanya ahadi kwa kila mmoja na kusherehekea na chakula cha pili.</w:t>
      </w:r>
    </w:p>
    <w:p>
      <w:pPr/>
      <w:r>
        <w:rPr>
          <w:lang w:val="sw_KE" w:bidi="sw_KE"/>
        </w:rPr>
      </w:r>
      <w:r>
        <w:rPr>
          <w:b/>
          <w:lang w:val="sw_KE" w:bidi="sw_KE"/>
        </w:rPr>
        <w:t>Tukio la tatu:</w:t>
      </w:r>
      <w:r>
        <w:rPr>
          <w:lang w:val="sw_KE" w:bidi="sw_KE"/>
        </w:rPr>
        <w:t xml:space="preserve"> Labani anawabariki mabinti wake na wajukuu na kurudi Harran.</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Jamaa wa Labani na 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Wake wa Yakobo na watoto wametajwa.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mkutano kati ya Labani na Yakobo katika nchi ya kilima cha Gileadi unaendelea. Labani alifanya shutuma zake katika simulizi ya mwisho. Sasa Yakobo anajibu kwa Labani. Yakobo ana hasira. Maneno Yakobo anatumia yanafanya kuonekana kama Yakobo anamgombanisha Labani. Yakobo anauliza mfululizo wa maswali lakini Yakobo hatarajii jibu la maswali haya. Maswali haya yanaweza kuelezea katika taarifa chanya kama hiyo inaonekana bora katika lugha hiyo. Kwa mfano, Yakobo anasema, "Nimefanya nini ili kukufanya unifuate kama mhalifu?" Unaweza kugeuka swali katika taarifa kama, "Yakobo anasema, "Sijafanya chochote ili kukufanya unifuate kama mhalifu." Yakobo anamwambia Labani jinsi Yakobo amefanya kazi kwa njia ya uaminifu kwa miaka 20 kwa Labani. Yakobo alifanya kazi kwa miaka 14 ili kulipia Raheli na Leah. Kisha Yakobo alifanya kazi kwa miaka 6 ili kupata makundi ya kondoo na mbuzi. Yakobo alifanya kazi ya kawaida ya mchungaji katika wakati huu. Labani alibadilisha makubaliano ya mshahara mara 10 tofauti. Lakini Mungu alikuwa na Yakobo na kumlinda Yakobo na Yakobo walifanikiwa.</w:t>
      </w:r>
    </w:p>
    <w:p>
      <w:pPr/>
      <w:r>
        <w:rPr>
          <w:lang w:val="sw_KE" w:bidi="sw_KE"/>
        </w:rPr>
      </w:r>
      <w:r>
        <w:rPr>
          <w:lang w:val="sw_KE" w:bidi="sw_KE"/>
        </w:rPr>
        <w:t>Katika tukio la pili, Labani anaanza kuzungumza na tena kutangaza tena kwa uongo kwamba kila kitu Yakobo anacho ni mali ya Labani. Yakobo amepata yote ambayo Yakobo anayo kupitia mshahara uliokubali uliolipwa na Labani. Baada ya kufanya taarifa hii ya uongo, Labani anaonekana kutaka kupatanishwa na Yakobo. Labani anapendekeza agano kati ya Labani na Yakobo. Yakobo anakubali. Yakobo anaweka jiwe kama nguzo ya ukumbusho. Watu wangeona nguzo hii na kujua kwamba kitu maalum kilikuwa kimetokea katika mahali hapo. Yakobo pia alikuwa na jamaa kuleta mawe na kujenga rundo la mawe karibu na nguzo. Kisha ili kusherehekea au kuweka muhuri agano hili, Labani na Yakobo walikula chakula maalum. Baada ya kula, Yakobo na Labani waliipa sehemu hio jina. Labani aliita katika Aramu. Yakobo aliita katika Kiebrania. Neno katika kila lugha linamaanisha "rundo la ushahidi." Kisha Labani aliongeza kwamba rundo hili la miamba lingekuwa mnara wa mlinzi au Mizpah ili kutazama na kuhakikisha kwamba Labani na Yakobo hawakuvunja agano. Labani anamwomba Yahweh kutazama wote wawili ili kuhakikisha kwamba kila mmoja aliweka makubaliano. Labani alisema kwamba Mungu angekuwa shahidi wao wa kutunza agano.</w:t>
      </w:r>
    </w:p>
    <w:p>
      <w:pPr/>
      <w:r>
        <w:rPr>
          <w:lang w:val="sw_KE" w:bidi="sw_KE"/>
        </w:rPr>
      </w:r>
      <w:r>
        <w:rPr>
          <w:lang w:val="sw_KE" w:bidi="sw_KE"/>
        </w:rPr>
        <w:t>Kisha Labani alipendekeza aina tofauti ya agano. Hii ni zaidi ya mkataba. Labani alitaka rundo la mawe kuwa mpaka kati ya Yakobo na Labani. Labani na Yakobo hawapaswi kamwe kupita rundo la mawe na kwenda katika wilaya ya mwingine ili kumdhuru mwingine. Hii ni makubaliano ya kutunza amani kati ya watu na ni zaidi kama mkataba kuliko agano. Labani alimwita Mungu ili kutumikia kama mwamuzi kati ya Labani na Yakobo. Labani anaamini miungu mingi. Labani anazungumza kuhusu Mungu wa Ibrahimu na Mungu wa Nahor. Ibrahimu na Nahor walikuwa ndugu lakini Labani anaonekana kuamini kwamba waliabudu miungu tofauti. Ibrahimu ni babu ya Yakobo na Nahor ni babu ya Labani. Labani ni mjomba wa Yakobo.</w:t>
      </w:r>
    </w:p>
    <w:p>
      <w:pPr/>
      <w:r>
        <w:rPr>
          <w:lang w:val="sw_KE" w:bidi="sw_KE"/>
        </w:rPr>
      </w:r>
      <w:r>
        <w:rPr>
          <w:lang w:val="sw_KE" w:bidi="sw_KE"/>
        </w:rPr>
        <w:t xml:space="preserve">Yakobo alichukua kiapo ili kuheshimu mipaka hii au mkataba na Labani. Yakobo alitumia tu jina la Mungu wa kutisha wa Isaka wakati wa kufanya kiapo chake. </w:t>
      </w:r>
      <w:r>
        <w:rPr>
          <w:b/>
          <w:lang w:val="sw_KE" w:bidi="sw_KE"/>
        </w:rPr>
        <w:t>Hofu</w:t>
      </w:r>
      <w:r>
        <w:rPr>
          <w:lang w:val="sw_KE" w:bidi="sw_KE"/>
        </w:rPr>
        <w:t xml:space="preserve"> ni jina la Mungu ambalo linatumiwa katika simulizi hii. Yakobo alichukua kiapo katika jina la </w:t>
      </w:r>
      <w:r>
        <w:rPr>
          <w:b/>
          <w:lang w:val="sw_KE" w:bidi="sw_KE"/>
        </w:rPr>
        <w:t>Hofu ya Isaka</w:t>
      </w:r>
      <w:r>
        <w:rPr>
          <w:lang w:val="sw_KE" w:bidi="sw_KE"/>
        </w:rPr>
        <w:t xml:space="preserve"> au katika jina la Mungu wa kutisha wa Isaka. Yakobo alimwabudu Mungu tu na si miungu mingi.</w:t>
      </w:r>
    </w:p>
    <w:p>
      <w:pPr/>
      <w:r>
        <w:rPr>
          <w:lang w:val="sw_KE" w:bidi="sw_KE"/>
        </w:rPr>
      </w:r>
      <w:r>
        <w:rPr>
          <w:lang w:val="sw_KE" w:bidi="sw_KE"/>
        </w:rPr>
        <w:t>Baada ya kumaliza viapo hivi, Yakobo alifanya dhabihu. Yakobo alimuua mnyama kwa njia ya ibada na kutoa sehemu ya mnyama kwa Mungu kama shukrani kwa amani hii kati ya Yakobo na Labani. Kisha Yakobo alipikia mnyama mwingine na kutumikia kwa jamaa wote walikusanyika katika mahali hapo. Hii ilikuwa karamu ya agano kwa kila mtu ili kusherehekea. Walibakia kutoka kwenye mlima usiku wote.</w:t>
      </w:r>
    </w:p>
    <w:p>
      <w:pPr/>
      <w:r>
        <w:rPr>
          <w:lang w:val="sw_KE" w:bidi="sw_KE"/>
        </w:rPr>
      </w:r>
      <w:r>
        <w:rPr>
          <w:lang w:val="sw_KE" w:bidi="sw_KE"/>
        </w:rPr>
        <w:t>Katika tukio la tatu, Labani anaamka mapema asubuhi inayofuata. Labani anakwenda kwa mabinti wake, Raheli na Leah na kuwabusu. Labani anakusanya wajukuu wake wote na kumbusu kila mmoja wao. Kisha Labani anaondoka ili kurudi Harran.</w:t>
      </w:r>
    </w:p>
    <w:p>
      <w:pPr/>
      <w:r>
        <w:rPr>
          <w:lang w:val="sw_KE" w:bidi="sw_KE"/>
        </w:rPr>
      </w:r>
      <w:r>
        <w:rPr>
          <w:lang w:val="sw_KE" w:bidi="sw_KE"/>
        </w:rPr>
        <w:t>Kwa sababu simulizi hii ina milo miwili ya agano, ni vyema kufikiria mpangilio.</w:t>
      </w:r>
    </w:p>
    <w:p>
      <w:pPr>
        <w:pStyle w:val="ListBullet"/>
        <w:spacing w:line="240" w:lineRule="auto"/>
        <w:ind w:left="720"/>
      </w:pPr>
      <w:r>
        <w:rPr>
          <w:lang w:val="sw_KE" w:bidi="sw_KE"/>
        </w:rPr>
      </w:r>
      <w:r>
        <w:rPr>
          <w:lang w:val="sw_KE" w:bidi="sw_KE"/>
        </w:rPr>
        <w:t>Yakobo anajenga nguzo ya ukumbusho na rundo la mawe.</w:t>
      </w:r>
    </w:p>
    <w:p>
      <w:pPr>
        <w:pStyle w:val="ListBullet"/>
        <w:spacing w:line="240" w:lineRule="auto"/>
        <w:ind w:left="720"/>
      </w:pPr>
      <w:r>
        <w:rPr>
          <w:lang w:val="sw_KE" w:bidi="sw_KE"/>
        </w:rPr>
      </w:r>
      <w:r>
        <w:rPr>
          <w:lang w:val="sw_KE" w:bidi="sw_KE"/>
        </w:rPr>
        <w:t>Yakobo na Labani wana chakula kama sehemu ya agano.</w:t>
      </w:r>
    </w:p>
    <w:p>
      <w:pPr>
        <w:pStyle w:val="ListBullet"/>
        <w:spacing w:line="240" w:lineRule="auto"/>
        <w:ind w:left="720"/>
      </w:pPr>
      <w:r>
        <w:rPr>
          <w:lang w:val="sw_KE" w:bidi="sw_KE"/>
        </w:rPr>
      </w:r>
      <w:r>
        <w:rPr>
          <w:lang w:val="sw_KE" w:bidi="sw_KE"/>
        </w:rPr>
        <w:t>Labani alipendekeza agano la pili au mkataba wa amani. Rundo la mawe pia lingekuwa mpaka kati ya Labani na Yakobo. Yakobo alikubali.</w:t>
      </w:r>
    </w:p>
    <w:p>
      <w:pPr>
        <w:pStyle w:val="ListBullet"/>
        <w:spacing w:line="240" w:lineRule="auto"/>
        <w:ind w:left="720"/>
      </w:pPr>
      <w:r>
        <w:rPr>
          <w:lang w:val="sw_KE" w:bidi="sw_KE"/>
        </w:rPr>
      </w:r>
      <w:r>
        <w:rPr>
          <w:lang w:val="sw_KE" w:bidi="sw_KE"/>
        </w:rPr>
        <w:t>Labani anaapa kiapo katika jina la Mungu wa Ibrahimu na Mungu wa Nahor. Yakobo anaapa kiapo katika jina la Mungu wa kutisha wa Isaka.</w:t>
      </w:r>
    </w:p>
    <w:p>
      <w:pPr>
        <w:pStyle w:val="ListBullet"/>
        <w:spacing w:line="240" w:lineRule="auto"/>
        <w:ind w:left="720"/>
      </w:pPr>
      <w:r>
        <w:rPr>
          <w:lang w:val="sw_KE" w:bidi="sw_KE"/>
        </w:rPr>
      </w:r>
      <w:r>
        <w:rPr>
          <w:lang w:val="sw_KE" w:bidi="sw_KE"/>
        </w:rPr>
        <w:t>Yakobo anafanya dhabihu ya shukrani kwa Mungu.</w:t>
      </w:r>
    </w:p>
    <w:p>
      <w:pPr>
        <w:pStyle w:val="ListBullet"/>
        <w:spacing w:line="240" w:lineRule="auto"/>
        <w:ind w:left="720"/>
      </w:pPr>
      <w:r>
        <w:rPr>
          <w:lang w:val="sw_KE" w:bidi="sw_KE"/>
        </w:rPr>
      </w:r>
      <w:r>
        <w:rPr>
          <w:lang w:val="sw_KE" w:bidi="sw_KE"/>
        </w:rPr>
        <w:t>Wanakula chakula cha pili cha agano na jamaa wote wanashiriki.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Labani</w:t>
      </w:r>
    </w:p>
    <w:p>
      <w:pPr>
        <w:pStyle w:val="ListBullet"/>
        <w:spacing w:line="240" w:lineRule="auto"/>
        <w:ind w:left="720"/>
      </w:pPr>
      <w:r>
        <w:rPr>
          <w:lang w:val="sw_KE" w:bidi="sw_KE"/>
        </w:rPr>
      </w:r>
      <w:r>
        <w:rPr>
          <w:lang w:val="sw_KE" w:bidi="sw_KE"/>
        </w:rPr>
        <w:t>Jamaa wa Labani na 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Wake wa Yakobo na watoto wametajwa.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kwa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kwanza, Yakobo anajibu shutuma za Labani. Yakobo ana hasira. Yakobo anasisitiza kwamba Labani anaonyesha ushahidi wa makosa ya Yakobo. Yakobo anasimulia jinsi Yakobo amefanya kazi kwa Laban kama mchungaji kwa miaka 20. Yakobo alifanya kazi kwa miaka 14 ili kulipia Raheli na Leah. Yakobo alifanya kazi kwa miaka 6 ili kupata makundi ya kondoo na mbuzi kama mshahara kwa kazi yake. Labani alibadilisha masharti ya mshahara wa Yakobo mara 10, lakini Yakobo anasema kwamba Mungu alimlinda Yakobo kutoka kwa Laban.</w:t>
      </w:r>
    </w:p>
    <w:p>
      <w:pPr/>
      <w:r>
        <w:rPr>
          <w:lang w:val="sw_KE" w:bidi="sw_KE"/>
        </w:rPr>
      </w:r>
      <w:r>
        <w:rPr>
          <w:lang w:val="sw_KE" w:bidi="sw_KE"/>
        </w:rPr>
        <w:t>Sitisha igizo: Muulize Labani, "Unahisi vipi unapomsikiliza Yakobo?" Unaweza kusikia, "Yakobo ana makosa. Nimekuwa mwenye haki. Nimemlipa Yakobo kile Yakobo anastahili." Au, "Hawa ni wanyama wangu na watoto wangu. Bila kujali kile Yakobo anasema, hana haki ya kuondoa kutoka kwangu." Muulize Yakobo, "Unahisi vipi sasa kwamba umemwambia Labani kile umefanya?" Unaweza kusikia, "Ilihisi vizuri kusema hayo yote—ili kumwambia jinsi amenitendea makosa." Au, "Sipendi kuzungumza na mjomba wangu kama hii lakini hatasikiliza." Au, "Amejaribu kunidanganya. Anahitaji kujua kwamba sitaruhusu tena." Anzisha tena igizo.</w:t>
      </w:r>
    </w:p>
    <w:p>
      <w:pPr/>
      <w:r>
        <w:rPr>
          <w:lang w:val="sw_KE" w:bidi="sw_KE"/>
        </w:rPr>
      </w:r>
      <w:r>
        <w:rPr>
          <w:lang w:val="sw_KE" w:bidi="sw_KE"/>
        </w:rPr>
        <w:t>Katika tukio la pili, Laban anatoa taarifa ingine ya uongo kuhusu mabinti wake na wajukuu. Kisha Labani anapendekeza agano kati ya Yakobo na Labani. Yakobo anakubali. Yakobo anaweka jiwe kama nguzo ya ukumbusho. Kisha Yakobo na jamaa wake wanaleta mawe na kuiweka katika rundo. Baada ya haya, Labani na Yakobo waliketi pamoja ili kula chakula cha agano.</w:t>
      </w:r>
    </w:p>
    <w:p>
      <w:pPr/>
      <w:r>
        <w:rPr>
          <w:lang w:val="sw_KE" w:bidi="sw_KE"/>
        </w:rPr>
      </w:r>
      <w:r>
        <w:rPr>
          <w:lang w:val="sw_KE" w:bidi="sw_KE"/>
        </w:rPr>
        <w:t>Sitisha igizo: Muulize Labani, "Kwa nini bado unadai kwamba wanyama wote na watoto ni mali yako?" Unaweza kusikia, "Wao ni mali yangu. Yakobo hana haki ya kuwachukua kutoka kwangu. Lakini ninapaswa kuishi kwa amani na mume wa mabinti wangu na baba ya wajukuu wangu kwa hiyo nitasahau hii. Muulize Yakobo, "Unahisi vipi unapokula chakula hiki cha agano na Labani?" Unaweza kusikia, "Ninataka amani kati yetu na ninataka kwenda nyumbani. Simwamini Labani lakini nitafanya tendo hili pamoja naye ni kama ninamwamini. Pengine, kwa njia hii, tunaweza kwenda mbele kwa amani kwa sasa na inaweza kutuletea usalama barabara." Anzisha tena igizo.</w:t>
      </w:r>
    </w:p>
    <w:p>
      <w:pPr/>
      <w:r>
        <w:rPr>
          <w:lang w:val="sw_KE" w:bidi="sw_KE"/>
        </w:rPr>
      </w:r>
      <w:r>
        <w:rPr>
          <w:lang w:val="sw_KE" w:bidi="sw_KE"/>
        </w:rPr>
        <w:t>Baada ya kula chakula cha agano, Labani na Yakobo wanatoa rundo la ukumbusho la mawe jina sawa katika Aramu na Kiebrania. Jina linamaanisha rundo la ushahidi. Kisha Labani aliomba kwamba Yahweh anaendelea kutazama Labani na Yakobo wakati wako mbali na kila mmoja. Kwa sababu ya hii, rundo pia liliitwa Mizpah ambayo ina maana mnara wa mlinzi.</w:t>
      </w:r>
    </w:p>
    <w:p>
      <w:pPr/>
      <w:r>
        <w:rPr>
          <w:lang w:val="sw_KE" w:bidi="sw_KE"/>
        </w:rPr>
      </w:r>
      <w:r>
        <w:rPr>
          <w:lang w:val="sw_KE" w:bidi="sw_KE"/>
        </w:rPr>
        <w:t>Sitisha igizo: Muulize Yakobo, "Unahisi vipi kuhusu wazo hili la mnara wa mlinzi?" Unaweza kusikia, "Ninafikiri ni nzuri. Simwamini Laban kwa hiyo kumwomba Mungu kuendelea kutazama sisi sote wawili ni wazo nzuri. Sitawatendea vibaya wake wangu au watoto wangu kwa hiyo si tatizo kwangu." Anzisha tena igizo.</w:t>
      </w:r>
    </w:p>
    <w:p>
      <w:pPr/>
      <w:r>
        <w:rPr>
          <w:lang w:val="sw_KE" w:bidi="sw_KE"/>
        </w:rPr>
      </w:r>
      <w:r>
        <w:rPr>
          <w:lang w:val="sw_KE" w:bidi="sw_KE"/>
        </w:rPr>
        <w:t xml:space="preserve">Labani ana pendekezo lingine. Labani anataka Yakobo kukubali kwamba rundo la mawe pia litatumika kama mpaka kati ya Labani na Yakobo. Labani anataka Yakobo kukubali kwamba Yakobo na Labani hawatapita rundo la mawe katika eneo la mwingine ili kuleta madhara. Yakobo anakubali. Hii inaitwa agano pia lakini ni zaidi kama mkataba wa amani. Labani anamwita Mungu wa Ibrahimu na Mungu wa Nahor ili kutumikia kama mwamuzi kati ya Laban na Yakobo. Yakobo anaapa tu kwa jina la Mungu wa Isaka. Yakobo anatumia neno, </w:t>
      </w:r>
      <w:r>
        <w:rPr>
          <w:b/>
          <w:lang w:val="sw_KE" w:bidi="sw_KE"/>
        </w:rPr>
        <w:t>Hofu ya Isaka</w:t>
      </w:r>
      <w:r>
        <w:rPr>
          <w:lang w:val="sw_KE" w:bidi="sw_KE"/>
        </w:rPr>
        <w:t xml:space="preserve"> kama jina la Mungu. Kisha Yakobo anatoa dhabihu ili kumshukuru Mungu na kila mtu anakaa chini ili kula karamu ya agano.</w:t>
      </w:r>
    </w:p>
    <w:p>
      <w:pPr/>
      <w:r>
        <w:rPr>
          <w:lang w:val="sw_KE" w:bidi="sw_KE"/>
        </w:rPr>
      </w:r>
      <w:r>
        <w:rPr>
          <w:lang w:val="sw_KE" w:bidi="sw_KE"/>
        </w:rPr>
        <w:t>Sitisha igizo: Muulize Labani, "Unahisi vipi sasa kwamba umefanya makubaliano haya ya amani na Yakobo?" Unaweza sikia, "Ninafurahi na hii. Ningependa kuwa na mabinti wangu pamoja nami na wajukuu wangu. Nimekasirishwa kupoteza wanyama hao wote. Lakini angalau kwa njia hii, ninaweza kuwa na uhakika kwamba Yakobo hatakuja na kunishambulia mimi na wana wangu na kuchukua zaidi." Muulize Yakobo "Unahisi vipi sasa kwamba umefanya makubaliano haya ya amani na Labani?" Unaweza kusikia, "Ninafurahi. Sasa ninaweza kwenda mbele kwa amani. Labani hatakuja akinifuata tena akijaribu kuchukua makundi yangu ya wanyama na watoto wangu mbali nami. Afadhali nitafute amani na yeye." Anzisha tena igizo.</w:t>
      </w:r>
    </w:p>
    <w:p>
      <w:pPr/>
      <w:r>
        <w:rPr>
          <w:lang w:val="sw_KE" w:bidi="sw_KE"/>
        </w:rPr>
      </w:r>
      <w:r>
        <w:rPr>
          <w:lang w:val="sw_KE" w:bidi="sw_KE"/>
        </w:rPr>
        <w:t>Katika tukio la 3 baada ya karamu kumaliza, siku iliyofuata, Laban anaamua kurudi Harran. Labani anabusu mabinti wake na kuwabariki. Labani anawabusu wajukuu wake kuwabariki. Kisha Laban anaondoka kwa Harran.</w:t>
      </w:r>
    </w:p>
    <w:p>
      <w:pPr/>
      <w:r>
        <w:rPr>
          <w:lang w:val="sw_KE" w:bidi="sw_KE"/>
        </w:rPr>
      </w:r>
      <w:r>
        <w:rPr>
          <w:lang w:val="sw_KE" w:bidi="sw_KE"/>
        </w:rPr>
        <w:t>Sitisha igizo: Muulize Raheli na Leah, "Unahisi vipi sasa kwamba unamwona baba yako akiondoka na kurudi Harran?" Unaweza kusikia, "Inanifanya nihuzunike kwa njia moja kwa sababu pengine sitamwona tena. Lakini hakututendea vyema. Hakutupenda kama baba anavyopaswa kutupenda. Ninafurahi ninakwenda na Yakobo kwa maisha mpya."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Simulizi inatuambia kwamba Yakobo alikuwa na hasira. Maneno yaliyotumiwa yanafanya kuonekana kama Yakobo alikuwa akipiga kelele. Yakobo anauliza kosa langu ni nini au uhalifu wangu ni nini? Dhambi yangu ni nini? Dhambi hairejelei kuasi Mungu; badala yake, Yakobo anamwomba Labani kumwambia Yakobo jinsi au kwa njia gani Yakobo amemkosea Labani. Yakobo amefanya nini ili kukosea Labani au kumdhuru Labani? Yakobo hatarajii jibu la maswali haya. Kisha Yakobo anaanza kuorodhesha kazi yote ambayo Yakobo amefanya kwa Labani kwa miaka 20. </w:t>
      </w:r>
    </w:p>
    <w:p>
      <w:pPr/>
      <w:r>
        <w:rPr>
          <w:lang w:val="sw_KE" w:bidi="sw_KE"/>
        </w:rPr>
      </w:r>
      <w:r>
        <w:rPr>
          <w:lang w:val="sw_KE" w:bidi="sw_KE"/>
        </w:rPr>
        <w:t>Sitisha na mjadili: Simulia hadithi ya wanaume wawili katika ugomvi. Mtu mmoja amemshtaki mtu wa pili kwa kufanya makosa. Mtu wa pili anajibu vipi?</w:t>
      </w:r>
    </w:p>
    <w:p>
      <w:pPr/>
      <w:r>
        <w:rPr>
          <w:lang w:val="sw_KE" w:bidi="sw_KE"/>
        </w:rPr>
      </w:r>
      <w:r>
        <w:rPr>
          <w:lang w:val="sw_KE" w:bidi="sw_KE"/>
        </w:rPr>
        <w:t>Yakobo anazungumza kuhusu jamaa ambao wako pamoja nao. Hawa ni jamaa ambao Labani alikusanya na wamesafiri na Labani. Labani ni mjomba wa Yakobo. Kwa hivyo, hawa ni jamaa wa Yakobo pia.</w:t>
      </w:r>
    </w:p>
    <w:p>
      <w:pPr/>
      <w:r>
        <w:rPr>
          <w:lang w:val="sw_KE" w:bidi="sw_KE"/>
        </w:rPr>
      </w:r>
      <w:r>
        <w:rPr>
          <w:lang w:val="sw_KE" w:bidi="sw_KE"/>
        </w:rPr>
        <w:t xml:space="preserve">Labani amesema kwamba wanyama Yakobo amechukua ni mali ya Labani. Yakobo anasema kwamba wanyama ni wanyama wa Yakobo kwa sababu Yakobo alifanya kazi kwa miaka 6 kwa wao. Wao ni mshahara wa Yakobo kwa utunzaji wa Yakobo wa makundi yote ya Labani. Labani alibadilisha makubaliano au mshahara mara 10 tofauti. Tuliuwa na mifano katika simulizi ya awali ya Labani kubadilisha mshahara kwa Yakobo. Yakobo anarejelea Mungu mara tatu. Yakobo anamwambia Labani jinsi Mungu amemlinda na kumsaidia Yakobo. Yakobo anasema Mungu wa baba yangu ambayo ina maana Mungu wa Isaka. Kisha Yakobo anasema Mungu wa Ibrahimu. Ibrahimu ni babu ya Yakobo. Kisha Yakobo anasema </w:t>
      </w:r>
      <w:r>
        <w:rPr>
          <w:b/>
          <w:lang w:val="sw_KE" w:bidi="sw_KE"/>
        </w:rPr>
        <w:t>Hofu ya Isaka</w:t>
      </w:r>
      <w:r>
        <w:rPr>
          <w:lang w:val="sw_KE" w:bidi="sw_KE"/>
        </w:rPr>
        <w:t>. Hii ni cheo cha Mungu ambacho kinaonekana tu katika simulizi hii. Inamaanisha kwamba Isaka alihisi hofu au hofu kwa Mungu. Pamoja na majina haya tofauti kwa Mungu, Yakobo anarejelea Mungu mmoja. Yakobo anamwabudu Mungu mmoja, Mungu sawa Isaka na Ibrahimu walimwabudu.</w:t>
      </w:r>
    </w:p>
    <w:p>
      <w:pPr/>
      <w:r>
        <w:rPr>
          <w:lang w:val="sw_KE" w:bidi="sw_KE"/>
        </w:rPr>
      </w:r>
      <w:r>
        <w:rPr>
          <w:lang w:val="sw_KE" w:bidi="sw_KE"/>
        </w:rPr>
        <w:t xml:space="preserve">Labani anapendekeza suluhisho la tatizo. Labani anapendekeza wafanye </w:t>
      </w:r>
      <w:r>
        <w:rPr>
          <w:b/>
          <w:lang w:val="sw_KE" w:bidi="sw_KE"/>
        </w:rPr>
        <w:t>agano</w:t>
      </w:r>
      <w:r>
        <w:rPr>
          <w:lang w:val="sw_KE" w:bidi="sw_KE"/>
        </w:rPr>
        <w:t xml:space="preserve">. Agano ni makubaliano ya kudumu yaliyofanywa kati ya watu wawili au makundi ambayo yanaanzisha amani au urafiki. Watu wote wawili wanakubali kuwa waaminifu kwa makubaliano haya na kubakia katika uhusiano mzuri na kila mmoja. Pande zote mbili zinafanya dhabihu au sherehe ya ibaada ili kutia muhuri makubaliano. Tumia neno sawa kwa kubariki kama vile umetumia katika vifungu vya awali. </w:t>
      </w:r>
      <w:r>
        <w:rPr>
          <w:lang w:val="sw_KE" w:bidi="sw_KE"/>
        </w:rPr>
        <w:t>Agano</w:t>
      </w:r>
      <w:r>
        <w:rPr>
          <w:lang w:val="sw_KE" w:bidi="sw_KE"/>
        </w:rPr>
        <w:t xml:space="preserve"> linajadiliwa katika Faharasa Kuu.</w:t>
      </w:r>
    </w:p>
    <w:p>
      <w:pPr/>
      <w:r>
        <w:rPr>
          <w:lang w:val="sw_KE" w:bidi="sw_KE"/>
        </w:rPr>
      </w:r>
      <w:r>
        <w:rPr>
          <w:lang w:val="sw_KE" w:bidi="sw_KE"/>
        </w:rPr>
        <w:t>Yakobo anakubali agano. Yakobo anaweka jiwe kama nguzo ya ukumbusho. Kisha Yakobo ana washirikisha wana familia kukusanya mawe na kufanya rundo la mawe. Haya ni mambo mawili tofauti. Nguzo na rundo la mawe ni karibu na kila mmoja. Labani na Yakobo walikula chakula cha agano pamoja. Ibada hii ya kula chakula pamoja inasaidia kuleta muhuri agano.</w:t>
      </w:r>
    </w:p>
    <w:p>
      <w:pPr/>
      <w:r>
        <w:rPr>
          <w:lang w:val="sw_KE" w:bidi="sw_KE"/>
        </w:rPr>
      </w:r>
      <w:r>
        <w:rPr>
          <w:lang w:val="sw_KE" w:bidi="sw_KE"/>
        </w:rPr>
        <w:t>Labani aliita rundo la mawe katika lugha ya Labani ya Aramu. Yakobo pia alilipa rundo la mawe jina katika lugha ya Kiebrania. Majina mawili yana maana sawa ambayo ni "rundo la ushahidi." Kisha Labani alisema, "</w:t>
      </w:r>
      <w:r>
        <w:rPr>
          <w:b/>
          <w:lang w:val="sw_KE" w:bidi="sw_KE"/>
        </w:rPr>
        <w:t>Yahweh</w:t>
      </w:r>
      <w:r>
        <w:rPr>
          <w:lang w:val="sw_KE" w:bidi="sw_KE"/>
        </w:rPr>
        <w:t xml:space="preserve"> na kuendelea kutazama kati yetu wakati tuko mbali na kila mmoja." Kwa sababu ya taarifa hiyo, pia waliita rundo la mawe au mahali ambapo walikuwa Mizpah, ambayo ina maana mnara wa mlinzi. Mnara wa mlinzi ungekuwa muundo mrefu ambapo mtu angesimama ili kuangalia na kuona kama mgeni yeyote au adui anakaribia.</w:t>
      </w:r>
    </w:p>
    <w:p>
      <w:pPr/>
      <w:r>
        <w:rPr>
          <w:lang w:val="sw_KE" w:bidi="sw_KE"/>
        </w:rPr>
      </w:r>
      <w:r>
        <w:rPr>
          <w:lang w:val="sw_KE" w:bidi="sw_KE"/>
        </w:rPr>
        <w:t xml:space="preserve">Labani anasema kwa uongo kwamba Labani ameweka nguzo na rundo la mawe. Kisha Labani anapendekeza agano lingine. Agano hili ni kama mkataba kati ya watu wawili ili kutunza amani. Labani anapendekeza kutumia rundo la mawe kama mstari wa mpaka. Labani na Yakobo hawatavuka mstari huu ili kumshambulia mwingine. Yakobo alikubali na kuchukua kiapo ili kuheshimu </w:t>
      </w:r>
      <w:r>
        <w:rPr>
          <w:b/>
          <w:lang w:val="sw_KE" w:bidi="sw_KE"/>
        </w:rPr>
        <w:t>makubaliano</w:t>
      </w:r>
      <w:r>
        <w:rPr>
          <w:lang w:val="sw_KE" w:bidi="sw_KE"/>
        </w:rPr>
        <w:t xml:space="preserve"> haya. Kiapo ni nguvu kuliko ahadi au ahadi. Kwa kuifanya kiapo, makubaliano hayawezi kuvunjwa. Tumia neno lile lile kwa hukumu ulilotumia katika simulizi zilizopita. </w:t>
      </w:r>
      <w:r>
        <w:rPr>
          <w:lang w:val="sw_KE" w:bidi="sw_KE"/>
        </w:rPr>
        <w:t>Kiapo</w:t>
      </w:r>
      <w:r>
        <w:rPr>
          <w:lang w:val="sw_KE" w:bidi="sw_KE"/>
        </w:rPr>
        <w:t xml:space="preserve"> kinajadiliwa katika Faharasa Kuu.</w:t>
      </w:r>
    </w:p>
    <w:p>
      <w:pPr/>
      <w:r>
        <w:rPr>
          <w:lang w:val="sw_KE" w:bidi="sw_KE"/>
        </w:rPr>
      </w:r>
      <w:r>
        <w:rPr>
          <w:lang w:val="sw_KE" w:bidi="sw_KE"/>
        </w:rPr>
        <w:t xml:space="preserve">Labani anamwita </w:t>
      </w:r>
      <w:r>
        <w:rPr>
          <w:b/>
          <w:lang w:val="sw_KE" w:bidi="sw_KE"/>
        </w:rPr>
        <w:t>Mungu</w:t>
      </w:r>
      <w:r>
        <w:rPr>
          <w:lang w:val="sw_KE" w:bidi="sw_KE"/>
        </w:rPr>
        <w:t xml:space="preserve"> wa mababu zao, Mungu wa Ibrahimu na Mungu wa Nahor kama mwamuzi kati ya Labani na Yakobo. Labani aliabudu zaidi ya Mungu mmoja. Kwa kutumia majina kwa njia hii, Labani anawaita miungu miwili tofauti. Wakati Yakobo anafanya kiapo chake, Yakobo anatumia tu jina la Mungu wa Isaka. Mungu wa Isaka na Mungu wa Ibrahimu ni Mungu mmoja. Yakobo anatumia jina, </w:t>
      </w:r>
      <w:r>
        <w:rPr>
          <w:b/>
          <w:lang w:val="sw_KE" w:bidi="sw_KE"/>
        </w:rPr>
        <w:t>Hofu ya Isaka</w:t>
      </w:r>
      <w:r>
        <w:rPr>
          <w:lang w:val="sw_KE" w:bidi="sw_KE"/>
        </w:rPr>
        <w:t xml:space="preserve"> au Mungu wa kutisha wa Isaka. Hii ni jina la Mungu ambalo tunapata tu hapa. Yakobo alisimama katika hofu au hofu ya Mungu wa Isaka. Yakobo alimheshimu Mungu wa Isaka.</w:t>
      </w:r>
    </w:p>
    <w:p>
      <w:pPr/>
      <w:r>
        <w:rPr>
          <w:lang w:val="sw_KE" w:bidi="sw_KE"/>
        </w:rPr>
      </w:r>
      <w:r>
        <w:rPr>
          <w:lang w:val="sw_KE" w:bidi="sw_KE"/>
        </w:rPr>
        <w:t xml:space="preserve">Baada ya kufanya agano hili la pili au mkataba na Labani, Yakobo alifanya </w:t>
      </w:r>
      <w:r>
        <w:rPr>
          <w:b/>
          <w:lang w:val="sw_KE" w:bidi="sw_KE"/>
        </w:rPr>
        <w:t>dhabihu</w:t>
      </w:r>
      <w:r>
        <w:rPr>
          <w:lang w:val="sw_KE" w:bidi="sw_KE"/>
        </w:rPr>
        <w:t xml:space="preserve"> kwa Mungu. Hii ni mara ya kwanza neno dhabihu linatumiwa katika Mwanzo. Dhabihu ni kitu kinachotolewa kwa Mungu ili kumshukuru Mungu au kuomba msamaha wa dhambi. </w:t>
      </w:r>
      <w:r>
        <w:rPr>
          <w:lang w:val="sw_KE" w:bidi="sw_KE"/>
        </w:rPr>
        <w:t>Dhabihu</w:t>
      </w:r>
      <w:r>
        <w:rPr>
          <w:lang w:val="sw_KE" w:bidi="sw_KE"/>
        </w:rPr>
        <w:t xml:space="preserve"> inajadiliwa katika Faharasa Kuu. Yakobo alifanya dhabihu ili kumshukuru Mungu. Yakobo angemwua mnyama kwa njia ya ibada. Baadhi ya mnyama angeteketezwa kama sadaka kwa Mungu. Yakobo alitumia mabaki ya mnyama kwa karamu ya agano ambayo kila mtu alikula.</w:t>
      </w:r>
    </w:p>
    <w:p>
      <w:pPr/>
      <w:r>
        <w:rPr>
          <w:lang w:val="sw_KE" w:bidi="sw_KE"/>
        </w:rPr>
      </w:r>
      <w:r>
        <w:rPr>
          <w:lang w:val="sw_KE" w:bidi="sw_KE"/>
        </w:rPr>
        <w:t xml:space="preserve">Kabla ya Labani kuondoka asubuhi, Labani alibusu na kisha </w:t>
      </w:r>
      <w:r>
        <w:rPr>
          <w:b/>
          <w:lang w:val="sw_KE" w:bidi="sw_KE"/>
        </w:rPr>
        <w:t>kuwabariki</w:t>
      </w:r>
      <w:r>
        <w:rPr>
          <w:lang w:val="sw_KE" w:bidi="sw_KE"/>
        </w:rPr>
        <w:t xml:space="preserve"> mabinti wake na wajukuu. Neno </w:t>
      </w:r>
      <w:r>
        <w:rPr>
          <w:lang w:val="sw_KE" w:bidi="sw_KE"/>
        </w:rPr>
        <w:t>bariki</w:t>
      </w:r>
      <w:r>
        <w:rPr>
          <w:lang w:val="sw_KE" w:bidi="sw_KE"/>
        </w:rPr>
        <w:t xml:space="preserve"> linajadiliwa katika faharasa kuu. Tumia maneno sawa uliyotumia katika vifungu vya awali.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yenyu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mwingine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32:1–21</w:t>
      </w:r>
      <w:r>
        <w:rPr>
          <w:lang w:val="sw_KE" w:bidi="sw_KE"/>
        </w:rPr>
      </w:r>
    </w:p>
    <w:p>
      <w:pPr>
        <w:pStyle w:val="Heading3"/>
      </w:pPr>
      <w:r>
        <w:rPr>
          <w:lang w:val="sw_KE" w:bidi="sw_KE"/>
        </w:rPr>
        <w:t>Sikiliza na Moyo</w:t>
      </w:r>
    </w:p>
    <w:p>
      <w:pPr/>
      <w:r>
        <w:rPr>
          <w:lang w:val="sw_KE" w:bidi="sw_KE"/>
        </w:rPr>
      </w:r>
      <w:r>
        <w:rPr>
          <w:lang w:val="sw_KE" w:bidi="sw_KE"/>
        </w:rPr>
        <w:t>Sikiliza kitabu cha mwanzo 32:1–2 na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32:1–21</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baada ya kufanya maagano 2 na Yakobo, Labani alirudi Harran. Sasa, Yakobo ameanza safari kwenye njia yake kwa safari yake ya kurudi Kanaani au Beersheba ambapo Isaka aliishi. Hii ni maelezo ya simulizi ya safari hiyo.</w:t>
      </w:r>
    </w:p>
    <w:p>
      <w:pPr/>
      <w:r>
        <w:rPr>
          <w:lang w:val="sw_KE" w:bidi="sw_KE"/>
        </w:rPr>
      </w:r>
      <w:r>
        <w:rPr>
          <w:lang w:val="sw_KE" w:bidi="sw_KE"/>
        </w:rPr>
        <w:t>Kama Yakobo alianza, Yakobo alikutana na malaika fulani wa Mungu. Malaika kwa kawaida wanatumika kama wajumbe wa Mungu lakini hakuna dalili hapa kwamba malaika walimpa Yakobo ujumbe wowote. Neno malaika ni wingi. Kulikuwa na malaika wa kutosha kwa kambi kama kambi ya kijeshi. Yakobo alitangaza kwamba mahali ambapo Yakobo aliona malaika ilikuwa kambi ya Mungu. Yakobo aliniita mahali Mahanaim. Wakati Yakobo aliondoka Beersheba ili kwenda Harran, Yakobo aliona malaika wakipanda na kushuka ngazi. Anaporudi Yakobo,anaowaona malaika waliotumwa na Mungu. Kwa hivyo, kuna malaika katika mwanzo na mwisho wa safari ya Yakobo.</w:t>
      </w:r>
    </w:p>
    <w:p>
      <w:pPr/>
      <w:r>
        <w:rPr>
          <w:lang w:val="sw_KE" w:bidi="sw_KE"/>
        </w:rPr>
      </w:r>
      <w:r>
        <w:rPr>
          <w:lang w:val="sw_KE" w:bidi="sw_KE"/>
        </w:rPr>
        <w:t>Sitisha na mjadili: Simulia hadithi kuhusu aina tofauti za watu au makundi kuhusu kusafiri na kuanzisha kambi kwa usiku. Ni neno gani linatumiwa kwa kambi katika kila moja ya hadithi?</w:t>
      </w:r>
    </w:p>
    <w:p>
      <w:pPr/>
      <w:r>
        <w:rPr>
          <w:lang w:val="sw_KE" w:bidi="sw_KE"/>
        </w:rPr>
      </w:r>
      <w:r>
        <w:rPr>
          <w:lang w:val="sw_KE" w:bidi="sw_KE"/>
        </w:rPr>
        <w:t>Imekuwa miaka 20 tangu Yakobo aondoke nyumbani na kwenda Harran ili kutoroka kaka yake pacha Esau. Esau alikuwa ameuza haki yake ya kuzaliwa kwa Yakobo kwa bakuli la mchuzi. Yakobo alikuwa amemdanganya Isaka, baba yao, katika kutoa baraka kwa Esau, mwana wa kwanza, kwa Yakobo. Yakobo alikuwa ameiba baraka ya Esau. Esau alikuwa na hasira sana kwamba Esau alitishia kumwua Yakobo. Rebeka, mama yao, alimwambia Yakobo kwenda kwa Labani katika Harran. Yakobo alikua amekwenda kwa miaka 20.</w:t>
      </w:r>
    </w:p>
    <w:p>
      <w:pPr/>
      <w:r>
        <w:rPr>
          <w:lang w:val="sw_KE" w:bidi="sw_KE"/>
        </w:rPr>
      </w:r>
      <w:r>
        <w:rPr>
          <w:lang w:val="sw_KE" w:bidi="sw_KE"/>
        </w:rPr>
        <w:t>Sasa Yakobo anarudi. Yakobo hajui jinsi Esau anahisi kuhusu Yakobo baada ya miaka 20. Yakobo alijifunza kwamba Esau alikuwa amehamia kwa mkoa wa Seir katika nchi ya Edomu. Eneo hili ni umbali fulani mbali na Beersheba.</w:t>
      </w:r>
    </w:p>
    <w:p>
      <w:pPr/>
      <w:r>
        <w:rPr>
          <w:lang w:val="sw_KE" w:bidi="sw_KE"/>
        </w:rPr>
      </w:r>
      <w:r>
        <w:rPr>
          <w:lang w:val="sw_KE" w:bidi="sw_KE"/>
        </w:rPr>
        <w:t>Sitisha na uonyeshe ramani ya nchi ya Israeli ikiwa ni pamoja na nchi ya Edomu. Seir anapaswa kuwekwa alama kwenye ramani na pia maeneo mengine katika safari ya Yakobo.</w:t>
      </w:r>
    </w:p>
    <w:p>
      <w:pPr/>
      <w:r>
        <w:rPr>
          <w:lang w:val="sw_KE" w:bidi="sw_KE"/>
        </w:rPr>
      </w:r>
      <w:r>
        <w:rPr>
          <w:lang w:val="sw_KE" w:bidi="sw_KE"/>
        </w:rPr>
        <w:t>Hatujui kwa nini Esau alihamia mbali sana na Isaka. Esau alikuwa ameoa wanawake 2 wa Hiti na Isaka na Rebeka wote wawili hawakuwapenda wake wa Esau. Baada ya Yakobo kuondoka Beersheba, Esau alioa binti ya Ishmaeli. Hadithi haituambii kile Isaka na Rebeka walidhani kuhusu mke huyu.</w:t>
      </w:r>
    </w:p>
    <w:p>
      <w:pPr/>
      <w:r>
        <w:rPr>
          <w:lang w:val="sw_KE" w:bidi="sw_KE"/>
        </w:rPr>
      </w:r>
      <w:r>
        <w:rPr>
          <w:lang w:val="sw_KE" w:bidi="sw_KE"/>
        </w:rPr>
        <w:t>Yakobo aliwatuma wajumbe kwa Esau na ujumbe kutoka kwa Yakobo. Yakobo anajiita mtumishi wa Esau. Kwa kutumia neno mtumishi wa Yakobo anajaribu kumheshimu Esau. Yakobo alimwambia Esau kwamba Yakobo amekuwa na Labani wakati wote tangu Yakobo kuondoka Beersheba. Yakobo sasa ana wanyama wengi na watumishi. Yakobo anatumaini kwamba Esau atakuwa rafiki. Wajumbe walikwenda kwa Esau na kisha kurudi ili kumwambia Yakobo kwamba Esau alikuwa akikuja ili kukutana na Yakobo. Esau tayari ameanza kuelekea kwa Yakobo. Esau ana jeshi la wanaume 400 pamoja naye. Wakati Yakobo anasikia habari hii, Yakobo anaogopa. Yakobo aliamua kugawanya mali yake yote katika kambi 2. Kwa njia hii, kama Esau anashambulia kambi moja, kambi nyingine linaweza kutoroka. Yakobo angeweza kupoteza nusu ya mali yake lakini si kila kitu.</w:t>
      </w:r>
    </w:p>
    <w:p>
      <w:pPr/>
      <w:r>
        <w:rPr>
          <w:lang w:val="sw_KE" w:bidi="sw_KE"/>
        </w:rPr>
      </w:r>
      <w:r>
        <w:rPr>
          <w:lang w:val="sw_KE" w:bidi="sw_KE"/>
        </w:rPr>
        <w:t>Sitisha na mjadili: Simulia hadithi kuhusu mtu ambaye amemdanganya jamaa wa kitu muhimu na kisha kuondoka eneo. Sitisha na mjadili: Simulia hadithi kuhusu mtu ambaye amemdanganya jamaa wa kitu muhimu na kisha kuondoka eneo. Mtu angefanya nini ili kuhakikisha kuwakaribisha vizuri na familia yake? Mtu aliyedanganywa angemkaribisha vipi mtu anayerudi? Kila mtu angekuwa anahisi nini?</w:t>
      </w:r>
    </w:p>
    <w:p>
      <w:pPr/>
      <w:r>
        <w:rPr>
          <w:lang w:val="sw_KE" w:bidi="sw_KE"/>
        </w:rPr>
      </w:r>
      <w:r>
        <w:rPr>
          <w:lang w:val="sw_KE" w:bidi="sw_KE"/>
        </w:rPr>
        <w:t>Baada ya kufanya mgawanyiko huu wa kila kitu Yakobo anaweka katika kambi mbili, Yakobo alianza kuomba. Mungu anaomba kwa Mungu wa Ibrahimu na Mungu wa Isaka." Yakobo anamwita Mungu kwa jina la Yahweh. Majina haya yote yanarejelea Mungu sawa. Yakobo alimkumbusha Mungu kwamba Mungu alikuwa amemwambia Yakobo kwenda nyumbani. Mungu alikuwa ameahidi kumtendea Yakobo kwa fadhili. Yakobo alimkumbusha Mungu baraka ambazo Mungu alikuwa ametoa kwa Yakobo. Baraka moja ambayo Mungu alimpa Yakobo ilikuwa kusema kwamba Yakobo angekuwa na uzao wengi sana ili kuhesabu—kama mchanga kwenye pwani ya bahari. Yakobo alimwomba Mungu kumlinda Yakobo kutoka kwa kushambuliwa na Esau. Yakobo alimkumbusha Mungu ahadi ambazo Mungu alikuwa amefanya kwa Yakobo kuhusu uzao wa baadaye wa Yakobo.</w:t>
      </w:r>
    </w:p>
    <w:p>
      <w:pPr/>
      <w:r>
        <w:rPr>
          <w:lang w:val="sw_KE" w:bidi="sw_KE"/>
        </w:rPr>
      </w:r>
      <w:r>
        <w:rPr>
          <w:lang w:val="sw_KE" w:bidi="sw_KE"/>
        </w:rPr>
        <w:t>Sitisha na mjadili: Sikiliza sala ya Yakobo tena. Mtu katika kijiji chako angesema nini katika sala kama mtu huyo alikuwa na hofu kama Yakobo aliogopa? Sala hii ingetofautiana vipi na sala ambayo Yakobo aliomba?</w:t>
      </w:r>
    </w:p>
    <w:p>
      <w:pPr/>
      <w:r>
        <w:rPr>
          <w:lang w:val="sw_KE" w:bidi="sw_KE"/>
        </w:rPr>
      </w:r>
      <w:r>
        <w:rPr>
          <w:lang w:val="sw_KE" w:bidi="sw_KE"/>
        </w:rPr>
        <w:t>Yakobo alibakia ambapo alikuwa usiku wote. Asubuhi iliyofuata, Yakobo aliamua kumtuma Esau zawadi fulani.</w:t>
      </w:r>
    </w:p>
    <w:p>
      <w:pPr/>
      <w:r>
        <w:rPr>
          <w:lang w:val="sw_KE" w:bidi="sw_KE"/>
        </w:rPr>
      </w:r>
      <w:r>
        <w:rPr>
          <w:lang w:val="sw_KE" w:bidi="sw_KE"/>
        </w:rPr>
        <w:t>Yakobo alichagua mbuzi, kondoo, ngamia, ng'ombe na punda. Pamoja na kila kikundi cha wanyama Yakobo alichagua wanyama wa kike na wa kiume ili wanyama wangezaa. Yakobo aligawanya wanyama hawa katika mifugo na kugawa watumishi kuwa na kila mifugo. Yakobo alipeleka kila mifugo kuelekea mwelekeo wa Esau. Yakobo aliwaambia watumishi kutunza mifugo kutengana na umbali fulani kati ya mifugo.</w:t>
      </w:r>
    </w:p>
    <w:p>
      <w:pPr/>
      <w:r>
        <w:rPr>
          <w:lang w:val="sw_KE" w:bidi="sw_KE"/>
        </w:rPr>
      </w:r>
      <w:r>
        <w:rPr>
          <w:lang w:val="sw_KE" w:bidi="sw_KE"/>
        </w:rPr>
        <w:t>Onyesha picha ya kila aina ya mnyama Yakobo aliutuma kama zawadi. Onyesha kiume na kike: Kondoo, mbuzi, ngamia, ng'ombe, fahali, punda.</w:t>
      </w:r>
    </w:p>
    <w:p>
      <w:pPr/>
      <w:r>
        <w:rPr>
          <w:lang w:val="sw_KE" w:bidi="sw_KE"/>
        </w:rPr>
      </w:r>
      <w:r>
        <w:rPr>
          <w:lang w:val="sw_KE" w:bidi="sw_KE"/>
        </w:rPr>
        <w:t>Yakobo alitoa maelekezo kwa kila kikundi cha watumishi. Wakati watumishi walikutana na Esau, watumishi walikuwa wamemwambia Esau kwamba wanyama walikuwa mali ya Yakobo. Yakobo anatuma wanyama hawa kama zawadi kwa bwana wake, Esau. Yakobo anawaambia watumishi kusema kwamba Yakobo ni mtumishi wa Esau. Yakobo anajaribu kuonyesha kwamba Yakobo ana hadhi ya chini kuliko Esau. Yakobo ana wajibu kumtii Esau. Yakobo anaonyesha heshima na fadhili kwa Esau. Kwa kutoa zawadi, Yakobo anajaribu kuondoa hasira ya Esau.</w:t>
      </w:r>
    </w:p>
    <w:p>
      <w:pPr/>
      <w:r>
        <w:rPr>
          <w:lang w:val="sw_KE" w:bidi="sw_KE"/>
        </w:rPr>
      </w:r>
      <w:r>
        <w:rPr>
          <w:lang w:val="sw_KE" w:bidi="sw_KE"/>
        </w:rPr>
        <w:t>Sitisha na mjadili: Ongea kuhusu mtu ambaye amemdanganya mtu mwingine. Katika utamaduni wako, mtu angefanya nini ili kufanya amani na mtu huyo mwingine alimdanganya? Ni aina gani za mambo mtu angesema? Ni aina gani za mambo mtu huyo angefanya?</w:t>
      </w:r>
    </w:p>
    <w:p>
      <w:pPr/>
      <w:r>
        <w:rPr>
          <w:lang w:val="sw_KE" w:bidi="sw_KE"/>
        </w:rPr>
      </w:r>
      <w:r>
        <w:rPr>
          <w:lang w:val="sw_KE" w:bidi="sw_KE"/>
        </w:rPr>
        <w:t>Watumishi walikuwa wamemwambia Esau kwamba wanyama walikuwa zawadi kutoka kwa Yakobo. Wao walikuwa kusema kwamba Yakobo alikuwa akikuja ili kukutana na Esau. Kila kikundi cha watumishi kilipewa seti sawa ya maelekezo. Yakobo alikuwa akijaribu kumtuliza Esau au kumridhisha Esau kwa njia ambayo ingemweka Esau kutoka kumshambulia Yakobo. Yakobo alikuwa na matumaini kwamba zawadi ingemfanya Esau kuwa rafiki kwa Yakobo. Baada ya kutuma zawadi, Yakobo alibakia ambapo Yakobo alipiga kambi kwa usiku.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Labani ameondoka ili kurudi nyumbani na malaika wa Mungu wanakuja kutembelea Yakobo. Yakobo anaendelea kwenye njia yake kuelekea Beersheba.</w:t>
      </w:r>
    </w:p>
    <w:p>
      <w:pPr/>
      <w:r>
        <w:rPr>
          <w:lang w:val="sw_KE" w:bidi="sw_KE"/>
        </w:rPr>
      </w:r>
      <w:r>
        <w:rPr>
          <w:b/>
          <w:lang w:val="sw_KE" w:bidi="sw_KE"/>
        </w:rPr>
        <w:t>Tukio la pili:</w:t>
      </w:r>
      <w:r>
        <w:rPr>
          <w:lang w:val="sw_KE" w:bidi="sw_KE"/>
        </w:rPr>
        <w:t xml:space="preserve"> Yakobo anatuma wajumbe kwa Esau ili kumwambia Esau kwamba Yakobo anakuja.</w:t>
      </w:r>
    </w:p>
    <w:p>
      <w:pPr/>
      <w:r>
        <w:rPr>
          <w:lang w:val="sw_KE" w:bidi="sw_KE"/>
        </w:rPr>
      </w:r>
      <w:r>
        <w:rPr>
          <w:b/>
          <w:lang w:val="sw_KE" w:bidi="sw_KE"/>
        </w:rPr>
        <w:t>Tukio la tatu:</w:t>
      </w:r>
      <w:r>
        <w:rPr>
          <w:lang w:val="sw_KE" w:bidi="sw_KE"/>
        </w:rPr>
        <w:t xml:space="preserve"> Wajumbe wanarudi kumwambia Yakobo kwamba Esau anafuatana na jeshi la wanaume 400. Yakobo anagawanya kambi yake katika kambi 2.</w:t>
      </w:r>
    </w:p>
    <w:p>
      <w:pPr/>
      <w:r>
        <w:rPr>
          <w:lang w:val="sw_KE" w:bidi="sw_KE"/>
        </w:rPr>
      </w:r>
      <w:r>
        <w:rPr>
          <w:b/>
          <w:lang w:val="sw_KE" w:bidi="sw_KE"/>
        </w:rPr>
        <w:t>Tukio la nne:</w:t>
      </w:r>
      <w:r>
        <w:rPr>
          <w:lang w:val="sw_KE" w:bidi="sw_KE"/>
        </w:rPr>
        <w:t xml:space="preserve"> Yakobo anaomba.</w:t>
      </w:r>
    </w:p>
    <w:p>
      <w:pPr/>
      <w:r>
        <w:rPr>
          <w:lang w:val="sw_KE" w:bidi="sw_KE"/>
        </w:rPr>
      </w:r>
      <w:r>
        <w:rPr>
          <w:b/>
          <w:lang w:val="sw_KE" w:bidi="sw_KE"/>
        </w:rPr>
        <w:t>Tukio la tano:</w:t>
      </w:r>
      <w:r>
        <w:rPr>
          <w:lang w:val="sw_KE" w:bidi="sw_KE"/>
        </w:rPr>
        <w:t xml:space="preserve"> Yakobo anaamua kutuma zawadi kwa Esau. Yakobo anatuma zawadi na maelekezo maalum kwa watumishi ili kufuata. Yakobo alikuwa na matumaini kwamba zawadi hizi zingechukua hasira ya Esau.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Esau na jeshi lake la wanaume 400</w:t>
      </w:r>
    </w:p>
    <w:p>
      <w:pPr/>
      <w:r>
        <w:rPr>
          <w:lang w:val="sw_KE" w:bidi="sw_KE"/>
        </w:rPr>
      </w:r>
      <w:r>
        <w:rPr>
          <w:lang w:val="sw_KE" w:bidi="sw_KE"/>
        </w:rPr>
        <w:t>Katika kipindi hiki, uwe na ubao wa kikundi cha hadithi, kuchora au kutumia aina fulani ya nyenzo (vitu ambavyo unaweza kusongeza kote kama vile miamba, vijiti, vinyago vya watoto) ili kupata taswira ya hadithi na vitendo vyake.</w:t>
      </w:r>
    </w:p>
    <w:p>
      <w:pPr/>
      <w:r>
        <w:rPr>
          <w:lang w:val="sw_KE" w:bidi="sw_KE"/>
        </w:rPr>
      </w:r>
      <w:r>
        <w:rPr>
          <w:lang w:val="sw_KE" w:bidi="sw_KE"/>
        </w:rPr>
        <w:t>Katika tukio la kwanza, Labani ameondoka ili kurudi Harran. Yakobo anaelekea kwenye njia yake kuelekea Beersheba. Malaika wa Mungu wanakuja ili kukutana na Yakobo. Yakobo anatangaza kwamba mahali hapa ni kambi ya Mungu. Yakobo anaiita mahali Mahanaim.</w:t>
      </w:r>
    </w:p>
    <w:p>
      <w:pPr/>
      <w:r>
        <w:rPr>
          <w:lang w:val="sw_KE" w:bidi="sw_KE"/>
        </w:rPr>
      </w:r>
      <w:r>
        <w:rPr>
          <w:lang w:val="sw_KE" w:bidi="sw_KE"/>
        </w:rPr>
        <w:t>Katika tukio la pili, Yakobo anajifunza kwamba Esau anaishi katika eneo la Seir ambalo ni katika Edomu. Hii ni katika milima na kusini zaidi kuliko Beersheba. Yakobo anaamua kutuma wajumbe ili kumwambia Esau kwamba Yakobo anakuja. Yakobo anatuma salamu ya kirafiki ambayo inapaswa kumfanya Esau kuhisi kwamba Yakobo anataka uhusiano mzuri na Esau. Yakobo anatumia maneno kama salamu ya unyenyekevu na mtumishi wako Yakobo. Yakobo anamwambia Esau kile Yakobo amekuwa akifanya kwa miaka 20 katika Harran na mjomba wao Labani. Yakobo anatumaini Esau atakuwa na urafiki na Yakobo.</w:t>
      </w:r>
    </w:p>
    <w:p>
      <w:pPr/>
      <w:r>
        <w:rPr>
          <w:lang w:val="sw_KE" w:bidi="sw_KE"/>
        </w:rPr>
      </w:r>
      <w:r>
        <w:rPr>
          <w:lang w:val="sw_KE" w:bidi="sw_KE"/>
        </w:rPr>
        <w:t>Katika tukio la tatu, wajumbe wanarudi kutoka kutembelea Esau. Wajumbe wanamwambia Yakobo kwamba Esau anakuja kukutana na Yakobo na tayari yuko njiani. Esau ana jeshi la wanaume 400 pamoja naye. Habari hii inamuogopesha Yakobo. Yakobo anagawanya kila kitu Yakobo katika kambi 2. Yakobo anafikiri kwamba kwa kufanya hivyo, Yakobo ataweza kutunza nusu ya mali yake kama Esau atashambulia.</w:t>
      </w:r>
    </w:p>
    <w:p>
      <w:pPr/>
      <w:r>
        <w:rPr>
          <w:lang w:val="sw_KE" w:bidi="sw_KE"/>
        </w:rPr>
      </w:r>
      <w:r>
        <w:rPr>
          <w:lang w:val="sw_KE" w:bidi="sw_KE"/>
        </w:rPr>
        <w:t>Katika tukio la nne, Yakobo anaomba. Yakobo anamkumbusha Mungu kwamba Mungu amemwambia Yakobo kurudi nyumbani. Yakobo anamkumbusha Mungu ahadi yake kwake kumtendea Yakobo kwa vyema. Yakobo anakumbuka baraka ambazo Mungu ametoa kwa Yakobo asiyestahili. Yakobo anamwomba Mungu kuokoa Yakobo kutoka kwa Esau. Yakobo anamkumbusha Mungu tena kuhusu ahadi ambazo Mungu amehaidi Yakobo. Kisha Yakobo anabaki pale usiku wote.</w:t>
      </w:r>
    </w:p>
    <w:p>
      <w:pPr/>
      <w:r>
        <w:rPr>
          <w:lang w:val="sw_KE" w:bidi="sw_KE"/>
        </w:rPr>
      </w:r>
      <w:r>
        <w:rPr>
          <w:lang w:val="sw_KE" w:bidi="sw_KE"/>
        </w:rPr>
        <w:t>Katika tukio la tano, Yakobo anachagua wanyama ili kutuma kama zawadi kwa Esau. Yakobo anatenganisha wanyama hawa katika mifugo na kuwapa watumishi kwa kila mifugo. Yakobo anawaambia watumishi kudumisha umbali kati ya kila mifugo. Wakati watumishi wanakutana na Esau, wanasema kwamba mifugo ni mali ya Yakobo ambaye anatuma mifugo kama zawadi kwa Esau. Watumishi ni kusema kwamba Yakobo ni mtumishi wa Esau na kwamba Esau ni bwana wa Yakobo. Kwa kutumia lugha kama hii, Yakobo anajaribu kumheshimu Esau. Yakobo anajaribu kutuliza hasira yoyote ambayo Esau anaweza bado kuwa na kwa Yakobo. Yakobo anatumaini Esau atakuwa na urafiki na Yakobo. Yakobo alipeleka mifugo mbele wakati Yakobo alibakia katika kambi usiku mwingine.</w:t>
      </w:r>
    </w:p>
    <w:p>
      <w:pPr/>
      <w:r>
        <w:rPr>
          <w:lang w:val="sw_KE" w:bidi="sw_KE"/>
        </w:rPr>
      </w:r>
      <w:r>
        <w:rPr>
          <w:lang w:val="sw_KE" w:bidi="sw_KE"/>
        </w:rPr>
        <w:t>Yakobo hakutuma idadi sawa ya kila aina ya wanyama. Yakobo alipeleka mifugo 5 tofauti:</w:t>
      </w:r>
    </w:p>
    <w:p>
      <w:pPr>
        <w:pStyle w:val="ListBullet"/>
        <w:spacing w:line="240" w:lineRule="auto"/>
        <w:ind w:left="720"/>
      </w:pPr>
      <w:r>
        <w:rPr>
          <w:lang w:val="sw_KE" w:bidi="sw_KE"/>
        </w:rPr>
      </w:r>
      <w:r>
        <w:rPr>
          <w:lang w:val="sw_KE" w:bidi="sw_KE"/>
        </w:rPr>
        <w:t>Mbuzi wa kike 200 na mbuzi 20 wa kiume</w:t>
      </w:r>
    </w:p>
    <w:p>
      <w:pPr>
        <w:pStyle w:val="ListBullet"/>
        <w:spacing w:line="240" w:lineRule="auto"/>
        <w:ind w:left="720"/>
      </w:pPr>
      <w:r>
        <w:rPr>
          <w:lang w:val="sw_KE" w:bidi="sw_KE"/>
        </w:rPr>
      </w:r>
      <w:r>
        <w:rPr>
          <w:lang w:val="sw_KE" w:bidi="sw_KE"/>
        </w:rPr>
        <w:t>Kondoo 200 wa kike na kondoo 20 wa kiume</w:t>
      </w:r>
    </w:p>
    <w:p>
      <w:pPr>
        <w:pStyle w:val="ListBullet"/>
        <w:spacing w:line="240" w:lineRule="auto"/>
        <w:ind w:left="720"/>
      </w:pPr>
      <w:r>
        <w:rPr>
          <w:lang w:val="sw_KE" w:bidi="sw_KE"/>
        </w:rPr>
      </w:r>
      <w:r>
        <w:rPr>
          <w:lang w:val="sw_KE" w:bidi="sw_KE"/>
        </w:rPr>
        <w:t>Ngamia wa kike 30 na wadogo wao</w:t>
      </w:r>
    </w:p>
    <w:p>
      <w:pPr>
        <w:pStyle w:val="ListBullet"/>
        <w:spacing w:line="240" w:lineRule="auto"/>
        <w:ind w:left="720"/>
      </w:pPr>
      <w:r>
        <w:rPr>
          <w:lang w:val="sw_KE" w:bidi="sw_KE"/>
        </w:rPr>
      </w:r>
      <w:r>
        <w:rPr>
          <w:lang w:val="sw_KE" w:bidi="sw_KE"/>
        </w:rPr>
        <w:t>Ng'ombe 40 na fahali 10</w:t>
      </w:r>
    </w:p>
    <w:p>
      <w:pPr>
        <w:pStyle w:val="ListBullet"/>
        <w:spacing w:line="240" w:lineRule="auto"/>
        <w:ind w:left="720"/>
      </w:pPr>
      <w:r>
        <w:rPr>
          <w:lang w:val="sw_KE" w:bidi="sw_KE"/>
        </w:rPr>
      </w:r>
      <w:r>
        <w:rPr>
          <w:lang w:val="sw_KE" w:bidi="sw_KE"/>
        </w:rPr>
        <w:t>Punda 20 wa kike na punda 10 wa kiume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Malaika wa Mungu</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Watumishi</w:t>
      </w:r>
    </w:p>
    <w:p>
      <w:pPr>
        <w:pStyle w:val="ListBullet"/>
        <w:spacing w:line="240" w:lineRule="auto"/>
        <w:ind w:left="720"/>
      </w:pPr>
      <w:r>
        <w:rPr>
          <w:lang w:val="sw_KE" w:bidi="sw_KE"/>
        </w:rPr>
      </w:r>
      <w:r>
        <w:rPr>
          <w:lang w:val="sw_KE" w:bidi="sw_KE"/>
        </w:rPr>
        <w:t>Esau na jeshi lake la wanaume 400</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kwanza, Labani ameondoka ili kurudi Harran. Yakobo anaelekea kwenye njia yake kuelekea Beersheba. Malaika wa Mungu wanakuja ili kukutana na Yakobo. Wakati Yakobo anaona malaika hawa, Yakobo anatangaza kwamba hii ni kambi ya Mungu. Yakobo anaiita mahali hapa Mahanaim.</w:t>
      </w:r>
    </w:p>
    <w:p>
      <w:pPr/>
      <w:r>
        <w:rPr>
          <w:lang w:val="sw_KE" w:bidi="sw_KE"/>
        </w:rPr>
      </w:r>
      <w:r>
        <w:rPr>
          <w:lang w:val="sw_KE" w:bidi="sw_KE"/>
        </w:rPr>
        <w:t>Katika tukio la pili, Yakobo anatuma wajumbe kabla ya Esau, kaka pacha mkubwa wa Yakobo. Yakobo anawaambia wajumbe kusema kwamba Yakobo anakuja. Yakobo anatumia lugha ambayo ingemheshimu Esau na kumfanya Esau kuhisi rafiki wa Yakobo. Yakobo anamwambia Esau kile Yakobo amekuwa akifanya kwa miaka 20 iliyopita.</w:t>
      </w:r>
    </w:p>
    <w:p>
      <w:pPr/>
      <w:r>
        <w:rPr>
          <w:lang w:val="sw_KE" w:bidi="sw_KE"/>
        </w:rPr>
      </w:r>
      <w:r>
        <w:rPr>
          <w:lang w:val="sw_KE" w:bidi="sw_KE"/>
        </w:rPr>
        <w:t>Sitisha igizo: Muulize Yakobo, "Unahisi vipi kuhusu kukutana na Esau tena?" Unaweza kusikia, "Ninatazamia kuona kaka yangu baada ya muda mrefu kama huo." Au, "Ninaogopa. Sijui jinsi Esau anahisi sasa. Esau alitaka kuniua wakati niliondoka nyumbani." Muulize Esau, "Ulihisi vipi wakati wajumbe walikuambia kwamba Yakobo anakuja nyumbani?" Unaweza kusikia, "Ninafurahi kumwona kaka yangu tena Imekuwa wakati wa muda mrefu. Simchukii tena lakini sijui kama tunaweza kuwa katika amani pamoja. Sijui kama ninaweza kumwamini." Anzisha tena igizo.</w:t>
      </w:r>
    </w:p>
    <w:p>
      <w:pPr/>
      <w:r>
        <w:rPr>
          <w:lang w:val="sw_KE" w:bidi="sw_KE"/>
        </w:rPr>
      </w:r>
      <w:r>
        <w:rPr>
          <w:lang w:val="sw_KE" w:bidi="sw_KE"/>
        </w:rPr>
        <w:t>Katika tukio la tatu, wajumbe wanarudi na kumwambia Yakobo kwamba Esau anakuja ili kukutana na Yakobo. Esau ana jeshi la wanaume 400 pamoja naye. Wakati Yakobo anasikia habari hii, Yakobo anaogopa. Yakobo anachukua kila kitu Yakobo anacho na kuweka katika kambi 2. Yakobo anafikiri kwamba kama Esau anashambulia, pengine kambi moja itatoka na Yakobo atapoteza kila kitu.</w:t>
      </w:r>
    </w:p>
    <w:p>
      <w:pPr/>
      <w:r>
        <w:rPr>
          <w:lang w:val="sw_KE" w:bidi="sw_KE"/>
        </w:rPr>
      </w:r>
      <w:r>
        <w:rPr>
          <w:lang w:val="sw_KE" w:bidi="sw_KE"/>
        </w:rPr>
        <w:t>Sitisha kitendo: Muulize Yakobo, "Kwa nini unaogopa?" Unaweza kusikia, "Esau alitaka kuniua miaka 20 iliyopita. Pengine Esau bado anataka kuniua. Kwa nini Esau angeleta jeshi kama hilo?" Anzisha tena igizo.</w:t>
      </w:r>
    </w:p>
    <w:p>
      <w:pPr/>
      <w:r>
        <w:rPr>
          <w:lang w:val="sw_KE" w:bidi="sw_KE"/>
        </w:rPr>
      </w:r>
      <w:r>
        <w:rPr>
          <w:lang w:val="sw_KE" w:bidi="sw_KE"/>
        </w:rPr>
        <w:t>Katika tukio la nne, Yakobo anaomba. Yakobo anatumia majina yote mawili kwa Mungu—Mungu na Yahweh. Yakobo anasema kwa Mungu, "Uliambia nirudi nyumbani. Uliahidi kunitendea kwa fadhili." Yakobo anamkumbusha Mungu jinsi Yakobo asiyestahili ili kupokea baraka za Mungu. Yakobo anajua kwamba kila kitu Yakobo ako nacho sasa ni kutoka kwa Mungu. Kisha Yakobo anamwomba Mungu, "Niokoe kutoka kwa kaka yangu, Esau." Yakobo anamkumbusha Mungu kwamba Mungu ameahidi uzao wengi sana kuhesabu itakua ngumu kwa Yakobo. Kisha Yakobo anabaki ambapo yupo usiku wote.</w:t>
      </w:r>
    </w:p>
    <w:p>
      <w:pPr/>
      <w:r>
        <w:rPr>
          <w:lang w:val="sw_KE" w:bidi="sw_KE"/>
        </w:rPr>
      </w:r>
      <w:r>
        <w:rPr>
          <w:lang w:val="sw_KE" w:bidi="sw_KE"/>
        </w:rPr>
        <w:t>Sitisha igizo: Muulize Yakobo, "Unahisi vipi sasa kwamba umeomba?" Unaweza kusikia, "Niko na amani. Ninahisi kwamba Mungu amenisikia. Ninahisi kwamba Mungu atatunza hali hii. Sina wasiwasi tena." Anzisha tena igizo.</w:t>
      </w:r>
    </w:p>
    <w:p>
      <w:pPr/>
      <w:r>
        <w:rPr>
          <w:lang w:val="sw_KE" w:bidi="sw_KE"/>
        </w:rPr>
      </w:r>
      <w:r>
        <w:rPr>
          <w:lang w:val="sw_KE" w:bidi="sw_KE"/>
        </w:rPr>
        <w:t>Katika tukio la tano, Yakobo anaamua kutuma zawadi fulani kwa Esau. Yakobo anachukua baadhi ya aina ya mnyama ambaye Yakobo anae na kuweka wanyama hawa katika mifugo. Kisha Yakobo anachagua watumishi fulani ili kwenda na mifugo. Yakobo anawaambia watumishi kudumisha umbali kati ya kila mifugo. Wao ni kwenda mbele ya Yakobo. Wakati mifugo inafika Esau, watumishi wanafaa kumwambia Esau kwamba wanyama ni zawadi kutoka kwa mtumishi wa Esau Yakobo na ni kwa bwana wa Yakobo, Esau. Kwa kutumia lugha kama hii, Yakobo anajaribu kumtuliza Esau au kukidhi hasira ya kudumu ambayo Esau anaweza kuwa nayo. Yakobo pia anajaribu kumheshimu Esau. Kila kikundi cha watumishi kilikuwa na ujumbe sawa ili kutoa kwa Esau. Yakobo alipeleka mifugo yote ya zawadi huko. Yakobo alibakia katika kambi usiku mwingine.</w:t>
      </w:r>
    </w:p>
    <w:p>
      <w:pPr/>
      <w:r>
        <w:rPr>
          <w:lang w:val="sw_KE" w:bidi="sw_KE"/>
        </w:rPr>
      </w:r>
      <w:r>
        <w:rPr>
          <w:lang w:val="sw_KE" w:bidi="sw_KE"/>
        </w:rPr>
        <w:t>Sitisha igizo: Muulize Yakobo, "Unahisi vipi sasa kwamba umetuma zawadi hizi mbele?" Unaweza kusikia, "Ninafikiri hili ni wazo nzuri. Esau atajibu vizuri kwa pongezi yangu—yangu kwa kutumia maneno hayo ya heshima na kumwita bwana. Nimefanya yote ninayoweza kufanya ili kutafuta amani. Ni juu ya Esau sasa." Waulize watumishi, "Unahisi vipi kuhusu kwenda na mifugo na ujumbe huu?" Unaweza kusikia, "Ninaogopa lakini ninapaswa kumtii bwana wangu. Esau ana jeshi la wanaume 400. Hawezi kukubali zawadi hizi au ujumbe wetu."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Malaika</w:t>
      </w:r>
      <w:r>
        <w:rPr>
          <w:lang w:val="sw_KE" w:bidi="sw_KE"/>
        </w:rPr>
        <w:t xml:space="preserve"> wa Mungu wanakuja ili kukutana na Yakobo. Neno malaika ni wingi. Malaika ni viumbe wasio wa kawaida wa kiroho ambao kwa kawaida wanabeba ujumbe kutoka kwa Mungu. Hata hivyo, hapa malaika hawampa Yakobo ujumbe. Tumia neno sawa kwa malaika ambao umetumia kabla. Malaika wanajadiliwa katika faharasa kuu.</w:t>
      </w:r>
    </w:p>
    <w:p>
      <w:pPr/>
      <w:r>
        <w:rPr>
          <w:lang w:val="sw_KE" w:bidi="sw_KE"/>
        </w:rPr>
      </w:r>
      <w:r>
        <w:rPr>
          <w:lang w:val="sw_KE" w:bidi="sw_KE"/>
        </w:rPr>
        <w:t xml:space="preserve">Yakobo alisema kuna malaika wa kutosha kuwa </w:t>
      </w:r>
      <w:r>
        <w:rPr>
          <w:b/>
          <w:lang w:val="sw_KE" w:bidi="sw_KE"/>
        </w:rPr>
        <w:t>kambi</w:t>
      </w:r>
      <w:r>
        <w:rPr>
          <w:lang w:val="sw_KE" w:bidi="sw_KE"/>
        </w:rPr>
        <w:t xml:space="preserve"> ya Mungu. Hapa neno kambi ni kama kambi ya kijeshi. Yakobo anaona malaika hawa kama jeshi la Mungu.</w:t>
      </w:r>
    </w:p>
    <w:p>
      <w:pPr/>
      <w:r>
        <w:rPr>
          <w:lang w:val="sw_KE" w:bidi="sw_KE"/>
        </w:rPr>
      </w:r>
      <w:r>
        <w:rPr>
          <w:lang w:val="sw_KE" w:bidi="sw_KE"/>
        </w:rPr>
        <w:t>Kaya ya Yakobo inajaza kambi mbili kubwa. Hizi si kambi za kijeshi. Kambi hii ni mahali ambapo mtu au kikundi cha watu wangesimama kwa kiasi kidogo cha muda. Familia ya Yakobo ingeweka kambi kila usiku waliposafiri.</w:t>
      </w:r>
    </w:p>
    <w:p>
      <w:pPr/>
      <w:r>
        <w:rPr>
          <w:lang w:val="sw_KE" w:bidi="sw_KE"/>
        </w:rPr>
      </w:r>
      <w:r>
        <w:rPr>
          <w:lang w:val="sw_KE" w:bidi="sw_KE"/>
        </w:rPr>
        <w:t xml:space="preserve">Yakobo anajifunza kwamba Esau anaishi katika mkoa wa </w:t>
      </w:r>
      <w:r>
        <w:rPr>
          <w:b/>
          <w:lang w:val="sw_KE" w:bidi="sw_KE"/>
        </w:rPr>
        <w:t>Seir</w:t>
      </w:r>
      <w:r>
        <w:rPr>
          <w:lang w:val="sw_KE" w:bidi="sw_KE"/>
        </w:rPr>
        <w:t xml:space="preserve"> katika nchi ya </w:t>
      </w:r>
      <w:r>
        <w:rPr>
          <w:b/>
          <w:lang w:val="sw_KE" w:bidi="sw_KE"/>
        </w:rPr>
        <w:t>Edomu</w:t>
      </w:r>
      <w:r>
        <w:rPr>
          <w:lang w:val="sw_KE" w:bidi="sw_KE"/>
        </w:rPr>
        <w:t>. Majina haya ya mahali yatatumiwa mara kwa mara katika maandiko. Rejelea ramani kwa eneo la eneo hili.</w:t>
      </w:r>
    </w:p>
    <w:p>
      <w:pPr/>
      <w:r>
        <w:rPr>
          <w:lang w:val="sw_KE" w:bidi="sw_KE"/>
        </w:rPr>
      </w:r>
      <w:r>
        <w:rPr>
          <w:lang w:val="sw_KE" w:bidi="sw_KE"/>
        </w:rPr>
        <w:t>Onyesha ramani ya Israeli ambayo ina Edomu na Seir waliashiria juu yake.</w:t>
      </w:r>
    </w:p>
    <w:p>
      <w:pPr/>
      <w:r>
        <w:rPr>
          <w:lang w:val="sw_KE" w:bidi="sw_KE"/>
        </w:rPr>
      </w:r>
      <w:r>
        <w:rPr>
          <w:lang w:val="sw_KE" w:bidi="sw_KE"/>
        </w:rPr>
        <w:t xml:space="preserve">Yakobo anaomba. Katika sala Yakobo anatumia </w:t>
      </w:r>
      <w:r>
        <w:rPr>
          <w:b/>
          <w:lang w:val="sw_KE" w:bidi="sw_KE"/>
        </w:rPr>
        <w:t>Mungu</w:t>
      </w:r>
      <w:r>
        <w:rPr>
          <w:lang w:val="sw_KE" w:bidi="sw_KE"/>
        </w:rPr>
        <w:t xml:space="preserve"> na </w:t>
      </w:r>
      <w:r>
        <w:rPr>
          <w:b/>
          <w:lang w:val="sw_KE" w:bidi="sw_KE"/>
        </w:rPr>
        <w:t>Yahweh</w:t>
      </w:r>
      <w:r>
        <w:rPr>
          <w:lang w:val="sw_KE" w:bidi="sw_KE"/>
        </w:rPr>
        <w:t xml:space="preserve"> kama Yakobo anazungumza na Mungu. Tumia jina sawa kwa Yahweh ulilotumia katika simulizi zingine. Yahweh na Mungu wote wawili wanajadiliwa katika faharasa kuu. Katika sala, Yakobo anasema, Mungu wa babu yangu Ibrahimu na Mungu wa baba yangu Isaka. Majina haya yanarejelea Mungu yule ambaye Yakobo anamwabudu na kuomba kwa wakati huu.</w:t>
      </w:r>
    </w:p>
    <w:p>
      <w:pPr/>
      <w:r>
        <w:rPr>
          <w:lang w:val="sw_KE" w:bidi="sw_KE"/>
        </w:rPr>
      </w:r>
      <w:r>
        <w:rPr>
          <w:lang w:val="sw_KE" w:bidi="sw_KE"/>
        </w:rPr>
        <w:t>Yakobo anajiitamtumishi wa Esau. Yakobo anajiita kama mtumishi wa Mungu. Yakobo ana idadi ya watumishi. Tohara inajadiliwa katika faharasa kuu. Katika kila kesi, neno mtumishi linamaanisha kwamba mtu atatii na kumtumikia bwana wake. Tumia neno sawa kwa malaika ambao umetumia kabla.</w:t>
      </w:r>
    </w:p>
    <w:p>
      <w:pPr/>
      <w:r>
        <w:rPr>
          <w:lang w:val="sw_KE" w:bidi="sw_KE"/>
        </w:rPr>
      </w:r>
      <w:r>
        <w:rPr>
          <w:lang w:val="sw_KE" w:bidi="sw_KE"/>
        </w:rPr>
        <w:t xml:space="preserve">Kwa kutuma zawadi kwa Esau, Yakobo alikuwa akijaribu </w:t>
      </w:r>
      <w:r>
        <w:rPr>
          <w:b/>
          <w:lang w:val="sw_KE" w:bidi="sw_KE"/>
        </w:rPr>
        <w:t>kumtuliza</w:t>
      </w:r>
      <w:r>
        <w:rPr>
          <w:lang w:val="sw_KE" w:bidi="sw_KE"/>
        </w:rPr>
        <w:t xml:space="preserve"> Esau. Kufurahisha ina maana kutuliza au kuridhisha mtu kwa kusambaza kile kinachohitajika. Kwa kutuma zawadi, Yakobo alikuwa na matumaini kwamba hasira ya Esau ingeondoka na Yakobo na Esau wangeweza kukutana kwa amani.</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32:22–32</w:t>
      </w:r>
      <w:r>
        <w:rPr>
          <w:lang w:val="sw_KE" w:bidi="sw_KE"/>
        </w:rPr>
      </w:r>
    </w:p>
    <w:p>
      <w:pPr>
        <w:pStyle w:val="Heading3"/>
      </w:pPr>
      <w:r>
        <w:rPr>
          <w:lang w:val="sw_KE" w:bidi="sw_KE"/>
        </w:rPr>
        <w:t>Sikiliza na Moyo</w:t>
      </w:r>
    </w:p>
    <w:p>
      <w:pPr/>
      <w:r>
        <w:rPr>
          <w:lang w:val="sw_KE" w:bidi="sw_KE"/>
        </w:rPr>
      </w:r>
      <w:r>
        <w:rPr>
          <w:lang w:val="sw_KE" w:bidi="sw_KE"/>
        </w:rPr>
        <w:t>Sikiliza kitabu cha mwanzo 32:22–32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32:22–32</w:t>
      </w:r>
    </w:p>
    <w:p>
      <w:pPr/>
      <w:r>
        <w:rPr>
          <w:lang w:val="sw_KE" w:bidi="sw_KE"/>
        </w:rPr>
      </w:r>
      <w:r>
        <w:rPr>
          <w:lang w:val="sw_KE" w:bidi="sw_KE"/>
        </w:rPr>
        <w:t>Sikiliza maandishi mara moja katika toleo rahisi zaidi kuelewa.</w:t>
      </w:r>
    </w:p>
    <w:p>
      <w:pPr/>
      <w:r>
        <w:rPr>
          <w:lang w:val="sw_KE" w:bidi="sw_KE"/>
        </w:rPr>
      </w:r>
      <w:r>
        <w:rPr>
          <w:lang w:val="sw_KE" w:bidi="sw_KE"/>
        </w:rPr>
        <w:t>Katika simullizi la awali, Yakobo aligundua kwamba Esau yuko njiani kukutana na Yakobo. Esau analeta jeshi la wanaume 400. Yakobo alimtumIa Esau zawadi ya mifugo ya wanyama. Simulizi hii ni maelezo ya simulizi ya kile kilichotokea wakati Yakobo alijiandaa kukutana na Esau wakati Esau anawasili.</w:t>
      </w:r>
    </w:p>
    <w:p>
      <w:pPr/>
      <w:r>
        <w:rPr>
          <w:lang w:val="sw_KE" w:bidi="sw_KE"/>
        </w:rPr>
      </w:r>
      <w:r>
        <w:rPr>
          <w:lang w:val="sw_KE" w:bidi="sw_KE"/>
        </w:rPr>
        <w:t>Yakobo alipeleka mifugo ya wanyama kama zawadi kwa Esau. Yakobo kisha alitumia usiku katika kambi. Wakati wa usiku, Yakobo aliamka. Yakobo alichukua wanawake 4: Leah na mtumishi wa Leah Zilpah, Raheli na mtumishi wa Raheli Bilhah na kuwapeleka kuvuko cha mto Jabbok. Yakobo pia alichukua wana wake 11 katika mto. Wote walikuwa sasa upande wa kusini wa mto. Mto Jabbok uko katika nchi ya Yordani. Mto Jabbok una maeneo ambapo maji ni ya kina na kuifanya iwe rahisi kuvuka mto. Hii inaitwa fort. Yakobo alipiga kambi karibu na feri katika mto Jabbok. Baada ya kuwapeleka wanawake na watoto katika Jabbok kwenye kambi mpya, Yakobo pia alipeleka kila kitu Yakobo alikuwa nacho _mali yake yote. Kila mtu na kila kitu kilikua katika mto isipokuwa Yakobo. Hadithi haituambii kwa nini Yakobo alimchukua kila mtu katika mto wakati a usiku. Ni hatari zaidi kuvuka usiku. Kuna tafsiri mbili kama ambapo Yakobo alikuwa wakati wa usiku. Tafsiri moja inasema kwamba Yakobo alibakia katika kambi ya awali upande wa kaskazini wa mto. Utafsiri mwingine unasema kwamba Yakobo alikuwa upande mmoja kama familia yake lakini si katika kambi pamoja nao.</w:t>
      </w:r>
    </w:p>
    <w:p>
      <w:pPr/>
      <w:r>
        <w:rPr>
          <w:lang w:val="sw_KE" w:bidi="sw_KE"/>
        </w:rPr>
      </w:r>
      <w:r>
        <w:rPr>
          <w:lang w:val="sw_KE" w:bidi="sw_KE"/>
        </w:rPr>
        <w:t>Onyesha ramani ya safari ya Yakobo na mto Jabbok uliowekwa alama kwenye ramani.</w:t>
      </w:r>
    </w:p>
    <w:p>
      <w:pPr/>
      <w:r>
        <w:rPr>
          <w:lang w:val="sw_KE" w:bidi="sw_KE"/>
        </w:rPr>
      </w:r>
      <w:r>
        <w:rPr>
          <w:lang w:val="sw_KE" w:bidi="sw_KE"/>
        </w:rPr>
        <w:t>Onyesha picha ya watu wanaotembea katika sehemu ya kina ya mto.</w:t>
      </w:r>
    </w:p>
    <w:p>
      <w:pPr/>
      <w:r>
        <w:rPr>
          <w:lang w:val="sw_KE" w:bidi="sw_KE"/>
        </w:rPr>
      </w:r>
      <w:r>
        <w:rPr>
          <w:lang w:val="sw_KE" w:bidi="sw_KE"/>
        </w:rPr>
        <w:t>Jadili kama kikundi: Fikiria kuhusu mtu anayerudi nyumbani kama Yakobo ambaye aliondoka baada ya kuiba baraka ya Esau. Washiriki wa familia wanatoka ili kukutana na mtu na familia yake. Mtu anayekuja nyumbani angehisi vipi? Ni aina gani za matendo ambayo mtu huyo anaweza kushiriki ili kujiandaa kwa sherehe ya salamu kwa watu?</w:t>
      </w:r>
    </w:p>
    <w:p>
      <w:pPr/>
      <w:r>
        <w:rPr>
          <w:lang w:val="sw_KE" w:bidi="sw_KE"/>
        </w:rPr>
      </w:r>
      <w:r>
        <w:rPr>
          <w:lang w:val="sw_KE" w:bidi="sw_KE"/>
        </w:rPr>
        <w:t>Yakobo alikuwa peke yake katika kambi. Bado ilikuwa usiku. Mtu alikuja na kuanza kupigana miereka na Yakobo. Miereka ni mapambano ya mikono kwa mikono na mpinzani katika jaribio la kumtupa chini. Mtu hamgongi au kumuumiza mwingine. Yakobo hamjui mtu huyu. Mtu huyu hajitambulishi na hazungumzi na Yakobo.</w:t>
      </w:r>
    </w:p>
    <w:p>
      <w:pPr/>
      <w:r>
        <w:rPr>
          <w:lang w:val="sw_KE" w:bidi="sw_KE"/>
        </w:rPr>
      </w:r>
      <w:r>
        <w:rPr>
          <w:lang w:val="sw_KE" w:bidi="sw_KE"/>
        </w:rPr>
        <w:t>Onyesha video fupi ya wanaume 2 au wavulana wakipigana. Sitisha na mjadili: kuelezea kile wavulana wawili wanafanya katika video? Unaiitaje aina hii ya shughuli katika utamaduni wako?</w:t>
      </w:r>
    </w:p>
    <w:p>
      <w:pPr/>
      <w:r>
        <w:rPr>
          <w:lang w:val="sw_KE" w:bidi="sw_KE"/>
        </w:rPr>
      </w:r>
      <w:r>
        <w:rPr>
          <w:lang w:val="sw_KE" w:bidi="sw_KE"/>
        </w:rPr>
        <w:t>Yakobo na mtu huyo walipigana au kupambana mpaka alfajiri. Alfajiri ni wakati ambapo mwanga unaanza kuonekana angani. Neno lingine la asubuhi ni alfajiri. Jua bado halijachomoza. Pamoja na mwanzo wa mwanga, watu wanaweza kuanza kuona mambo kwa wazi zaidi.</w:t>
      </w:r>
    </w:p>
    <w:p>
      <w:pPr/>
      <w:r>
        <w:rPr>
          <w:lang w:val="sw_KE" w:bidi="sw_KE"/>
        </w:rPr>
      </w:r>
      <w:r>
        <w:rPr>
          <w:lang w:val="sw_KE" w:bidi="sw_KE"/>
        </w:rPr>
        <w:t>Mtu alitambua kwamba hangeweza kumtupa Yakobo chini. Mtu hangeweza kushinda vita au mapambano. Saa alfajiri, mtu aligusa kiuno cha Yakobo na kuvuta kiuno hadi kikatoka kwa nafasi yake. Hii ina maana kwamba mtu alikitoanisha kiuno cha Yakobo. Mara baada ya kiuno kutoanishwa, mtu haezi kutembea kwa kawaida. Kwa sababu kiuno cha Yakobo kilikuwa kimegawanyika, Yakobo alitembea na kilema.</w:t>
      </w:r>
    </w:p>
    <w:p>
      <w:pPr/>
      <w:r>
        <w:rPr>
          <w:lang w:val="sw_KE" w:bidi="sw_KE"/>
        </w:rPr>
      </w:r>
      <w:r>
        <w:rPr>
          <w:lang w:val="sw_KE" w:bidi="sw_KE"/>
        </w:rPr>
        <w:t>Wakati Yakobo na mtu walianza kupigana mieleka au kung'ang'ana pamoja, Yakobo hakujua mtu huyo alikuwa nani. Yakobo hatimaye anatambua kwamba mtu huyu ni mtu maalum.</w:t>
      </w:r>
    </w:p>
    <w:p>
      <w:pPr/>
      <w:r>
        <w:rPr>
          <w:lang w:val="sw_KE" w:bidi="sw_KE"/>
        </w:rPr>
      </w:r>
      <w:r>
        <w:rPr>
          <w:lang w:val="sw_KE" w:bidi="sw_KE"/>
        </w:rPr>
        <w:t>Baada ya kukiumiza kiuno cha Yakobo, mtu huyu anazungumza kwa mara ya kwanza. Mtu huyu alisema, "Niruhusu niondoke kwa sababu mwanga wa mchana unaanza kuonekana." Hivi karibuni ingekua mwanga wa kutosha kuona watu kwa wazi. Hii ina maana kwamba Yakobo anapasa kuacha kumshikilia mtu na kuacha kujaribu kumtupa mtu chini. Yakobo alikataa kumwacha mtu huyo aondoke. Yakobo alidai kwamba mtu huyo ambariki Yakobo kabla ya Yakobo kumwacha mtu au kuwacha kumshikilia.</w:t>
      </w:r>
    </w:p>
    <w:p>
      <w:pPr/>
      <w:r>
        <w:rPr>
          <w:lang w:val="sw_KE" w:bidi="sw_KE"/>
        </w:rPr>
      </w:r>
      <w:r>
        <w:rPr>
          <w:lang w:val="sw_KE" w:bidi="sw_KE"/>
        </w:rPr>
        <w:t>Mtu alimwuliza Yakobo, "Jina lako ni nani?" Mtu huyo tayari alijua jina la Yakobo. Kwa kujibu Yakobo alikuwa anamwambia mtu kuhusu tabia ya Yakobo. Yakobo alisema, "Jina langu ni Yakobo." Jina la Yakobo linamaanisha mdanganyifu au muongo. Mtu huyo alimwambia Yakobo kwamba Yakobo angeitwa Israeli kutoka sasa. Mtu huyo alimwambia Yakobo "Umepigana na Mungu na mtu na hukukata tamaa." Wakati Mungu alibadilisha jina la mtu, kwa kawaida ilimaanisha kwamba kulikuwa na mabadiliko katika tabia ya mtu. Yakobo si mdanganyifu tena lakini mtu ambaye amejitahidi na Mungu na wanaume na hajakata tamaa. Katika simulizi za awali Mungu alibadilisha jina la Abramu kuwa Ibrahimu na jina Sarai kuwa Sarah.</w:t>
      </w:r>
    </w:p>
    <w:p>
      <w:pPr/>
      <w:r>
        <w:rPr>
          <w:lang w:val="sw_KE" w:bidi="sw_KE"/>
        </w:rPr>
      </w:r>
      <w:r>
        <w:rPr>
          <w:lang w:val="sw_KE" w:bidi="sw_KE"/>
        </w:rPr>
        <w:t>Sitisha na mjadili: Ni lini na kwa nini mtu angebadilisha jina la mtu katika utamaduni wako?</w:t>
      </w:r>
    </w:p>
    <w:p>
      <w:pPr/>
      <w:r>
        <w:rPr>
          <w:lang w:val="sw_KE" w:bidi="sw_KE"/>
        </w:rPr>
      </w:r>
      <w:r>
        <w:rPr>
          <w:lang w:val="sw_KE" w:bidi="sw_KE"/>
        </w:rPr>
        <w:t>Yakobo alimwuliza mtu huyo jina lake. Mtu alimwuliza Yakobo, "Kwa nini unataka kujua jina langu?" Wakati Yakobo anauliza jina la mtu huyo, ina maana kwamba Yakobo bado hajui mtu huyu ni nani. Kisha mtu alimbariki Yakobo na kuondoka. Yakobo hatimaye anatambua kwamba amekuwa na Mungu. Yakobo amekuwa na mkutano wa moja kwa moja na Mungu.</w:t>
      </w:r>
    </w:p>
    <w:p>
      <w:pPr/>
      <w:r>
        <w:rPr>
          <w:lang w:val="sw_KE" w:bidi="sw_KE"/>
        </w:rPr>
      </w:r>
      <w:r>
        <w:rPr>
          <w:lang w:val="sw_KE" w:bidi="sw_KE"/>
        </w:rPr>
        <w:t>Yakobo aliita mahali ambapo mkutano huu ulifanyika Penieli. Penieli inamaanisha uso wa Mungu. Yakobo alisema, "Nimeona uso wa Mungu na nimeokoka." Kufikia wakati Yakobo alipoondoka Penieli, jua lilikuwa linachomoza. Yakobo alikuwa ameelewa kwa sababu ya kuumia kwa kiuno cha Yakobo.</w:t>
      </w:r>
    </w:p>
    <w:p>
      <w:pPr/>
      <w:r>
        <w:rPr>
          <w:lang w:val="sw_KE" w:bidi="sw_KE"/>
        </w:rPr>
      </w:r>
      <w:r>
        <w:rPr>
          <w:lang w:val="sw_KE" w:bidi="sw_KE"/>
        </w:rPr>
        <w:t>Sitisha na mjadili: Kwa kawaida aina hii ya jeraha lingekuwa chungu sana. Pia itakuwa vigumu kutembea. Yakobo hana malalamiko kuhusu maumivu. Anatembea kama kilema. Utamaduni wako ungemshughulikia vipi mtu ambaye anachechema baada ya kuumia kwa mguu au kiuno chake?</w:t>
      </w:r>
    </w:p>
    <w:p>
      <w:pPr/>
      <w:r>
        <w:rPr>
          <w:lang w:val="sw_KE" w:bidi="sw_KE"/>
        </w:rPr>
      </w:r>
      <w:r>
        <w:rPr>
          <w:lang w:val="sw_KE" w:bidi="sw_KE"/>
        </w:rPr>
        <w:t>Kisha mwandishi anakatiza hadithi ili kutoa maelezo ya jinsi tukio hili lilivyoathiri watu baadaye. Kwa sababu Mungu alijeruhi kiuno cha Yakobo, uzao wa Yakobo hawakula nyama kutoka kwa kiuno cha mnyama yeyote. Maandishi yanarejelea uzao wa Yakobo kama wana wa Israeli au waisraeli. Israeli ni jina mpya la Yakobo. Badala ya kusema uzao wa Yakobo, wanaanza kutaja uzao hawa kama wana wa Israeli au wazaliwa wa Israeli. Kuanzia sasa na kuendelea katika maandko, wataitwa uzao wa Israeli. Jina mpya la Yakobo Israeli ni sawa na jina la nchi ya Israeli.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anatuma familia yake na mali katika Mto Jabbok.</w:t>
      </w:r>
    </w:p>
    <w:p>
      <w:pPr/>
      <w:r>
        <w:rPr>
          <w:lang w:val="sw_KE" w:bidi="sw_KE"/>
        </w:rPr>
      </w:r>
      <w:r>
        <w:rPr>
          <w:b/>
          <w:lang w:val="sw_KE" w:bidi="sw_KE"/>
        </w:rPr>
        <w:t>Tukio la pili:</w:t>
      </w:r>
      <w:r>
        <w:rPr>
          <w:lang w:val="sw_KE" w:bidi="sw_KE"/>
        </w:rPr>
        <w:t xml:space="preserve"> Yakobo anapigana na mtu.</w:t>
      </w:r>
    </w:p>
    <w:p>
      <w:pPr/>
      <w:r>
        <w:rPr>
          <w:lang w:val="sw_KE" w:bidi="sw_KE"/>
        </w:rPr>
      </w:r>
      <w:r>
        <w:rPr>
          <w:b/>
          <w:lang w:val="sw_KE" w:bidi="sw_KE"/>
        </w:rPr>
        <w:t>Tukio la tatu:</w:t>
      </w:r>
      <w:r>
        <w:rPr>
          <w:lang w:val="sw_KE" w:bidi="sw_KE"/>
        </w:rPr>
        <w:t xml:space="preserve"> Yakobo anaiita mahali Penieli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Mtu</w:t>
      </w:r>
    </w:p>
    <w:p>
      <w:pPr>
        <w:pStyle w:val="ListBullet"/>
        <w:spacing w:line="240" w:lineRule="auto"/>
        <w:ind w:left="720"/>
      </w:pPr>
      <w:r>
        <w:rPr>
          <w:lang w:val="sw_KE" w:bidi="sw_KE"/>
        </w:rPr>
      </w:r>
      <w:r>
        <w:rPr>
          <w:lang w:val="sw_KE" w:bidi="sw_KE"/>
        </w:rPr>
        <w:t>Wake 2 wa Yakobo, wake 2 na watoto wanatajwa. Maandishi haswa inataja wana 11. Binti hatajwi kwa jina katika hadithi hii, lakini yuko hapo.</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kwanza, ni usiku baada ya Yakobo kutuma zawadi kwa Esau. Yakobo na familia yake wanakwenda kitandani. Kisha wakati mwingine wakati wa usiku, Yakobo anaamka na kuchukua wake wake wawili, Raheli na Leah, wake wake wawili, Zilpah na Bilhah na watoto wake wote na kuwahamasisha katika Mto Jabbok kutoka upande wa kaskazini kwa upande wa kusini wa mto. Yakobo anapiga kambi karibu na kiberiti cha mto. Baada ya kusonga familia yake, Yakobo kisha anatuma mali yake yote katika kivuko cha mto. Hatujui ambapo Yakobo alitumia usiku. Hadithi si wazi. Yakobo angeweza kubaki kwenye upande wa kaskazini wa mto. Au Yakobo angeweza kuvuka mto kwa upande wa kusini lakini alikwenda mahali tofauti mbali na familia yake. Upande wowote wa mto Yakobo alikuwepo, Yakobo alikuwa peke yake wakati wa usiku.</w:t>
      </w:r>
    </w:p>
    <w:p>
      <w:pPr/>
      <w:r>
        <w:rPr>
          <w:lang w:val="sw_KE" w:bidi="sw_KE"/>
        </w:rPr>
      </w:r>
      <w:r>
        <w:rPr>
          <w:lang w:val="sw_KE" w:bidi="sw_KE"/>
        </w:rPr>
        <w:t>Hatujui kwa nini Yakobo alichagua kuvuka kiberiti cha mto wakati wa usiku. Kwa sababu ni giza, kuvuka kivuko cha mto ni hatari zaidi kwa watu na kwa wanyama. Hawawezi kuona miamba katika mto au mawe katika chini. Mtu ana uwezekano mkubwa zaidi kuteleza na kuanguka wakati wa kuvuka usiku. Inaonekana, kila mtu alifanya kuvuka bila kuumia.</w:t>
      </w:r>
    </w:p>
    <w:p>
      <w:pPr/>
      <w:r>
        <w:rPr>
          <w:lang w:val="sw_KE" w:bidi="sw_KE"/>
        </w:rPr>
      </w:r>
      <w:r>
        <w:rPr>
          <w:lang w:val="sw_KE" w:bidi="sw_KE"/>
        </w:rPr>
        <w:t>Katika tukio la pili katika baadhi ya tafsiri za Biblia si wazi kama ni nani alifanya tendo gani. Hapa ni kile kilichotokea: mtu anakuja na kuanza kupigana na Yakobo. Simulizi haitoi maelezo ya mtu huyu. Alionekana tu na kuanza kupigana na Yakobo. Yakobo haonekani kuwa na hofu na mtu au kwa kuonekana kwa mtu. Yakobo hamwulizi mtu kwa nini anataka kupigana na Yakobo. Yakobo au mtu hawazungumzi kama wanapigana.</w:t>
      </w:r>
    </w:p>
    <w:p>
      <w:pPr/>
      <w:r>
        <w:rPr>
          <w:lang w:val="sw_KE" w:bidi="sw_KE"/>
        </w:rPr>
      </w:r>
      <w:r>
        <w:rPr>
          <w:lang w:val="sw_KE" w:bidi="sw_KE"/>
        </w:rPr>
        <w:t>Walipigana usiku wote. Wakati mwanga wa mchana ulianza kuonekana, mtu aliona kwamba hangeweza kushinda mechi ya mieleka, na aligusa kiuno cha Yakobo na ilianguka kutoka kwa pamoja. Tumia maneno yenye nguvu ili kuelezea kitendo hiki: piga kiuno kutoka kwa pamoja au kutupa kiuno kutoka kwa pamoja. Mtu alisema kwa Yakobo, "Niruhusu niende." Hata na kiuno chake kutoka kwa pamoja, Yakobo hakumruhusu mtu kuondoka. Yakobo alidai baraka kabla ya kumruhusu mtu aondoke. Kwa hatua hiyo, mtu alisema kwa Yakobo, "Jina lako ni nani?" Mtu anamwuliza Yakobo swali hili kwa njia ambayo inafanya wazi kwamba mtu yuko katika nafasi ya juu kuliko Yakobo. Yakobo alimwambia mtu kwamba aliitwa Yakobo. Mtu kisha alimwambia Yakobo kwamba kutoka kwa wakati huo kwenye Yakobo angejulikana kama Israeli. Mtu alisema kwa Yakobo, "Umepigana na Mungu na wanaume na umeshinda." Yakobo alisema, "Tafadhali niambie jina lako." Yakobo alikuwa akizungumza kwa heshima kwa sababu Yakobo anatambua kwamba mtu ni wa hadhi ya juu kuliko Yakobo. Mtu hakumwambia Yakobo jina lake. Mtu alimbariki Yakobo.</w:t>
      </w:r>
    </w:p>
    <w:p>
      <w:pPr/>
      <w:r>
        <w:rPr>
          <w:lang w:val="sw_KE" w:bidi="sw_KE"/>
        </w:rPr>
      </w:r>
      <w:r>
        <w:rPr>
          <w:lang w:val="sw_KE" w:bidi="sw_KE"/>
        </w:rPr>
        <w:t>Katika tukio la tatu, Yakobo aliita mahali Penieli. Yakobo alisema, "Nimeona uso wa Mungu na maisha yangu yameokolewa." Yakobo alikuwa ameelewa kwa sababu ya kuumia kwa kiuno cha Yakobo. Wakati jua ilianza kuchomoza juu, Yakobo aliondoka Penieli na kuanza kwenda kuelekea mwelekeo ambao Esau alikuwa akikuja kutoka.</w:t>
      </w:r>
    </w:p>
    <w:p>
      <w:pPr/>
      <w:r>
        <w:rPr>
          <w:lang w:val="sw_KE" w:bidi="sw_KE"/>
        </w:rPr>
      </w:r>
      <w:r>
        <w:rPr>
          <w:lang w:val="sw_KE" w:bidi="sw_KE"/>
        </w:rPr>
        <w:t>Simulizi inamaliza na maelezo kama kwa nini uzao wa Yakobo walikataa kula nyama kutoka kwa kiuno cha mnyama yeyote. Kukataa hii ilikuwa njia ya kukumbuka wakati Yakobo alipigana na mtu na mtu huyo aliacha kiuno cha Yakobo.</w:t>
      </w:r>
    </w:p>
    <w:p>
      <w:pPr/>
      <w:r>
        <w:rPr>
          <w:lang w:val="sw_KE" w:bidi="sw_KE"/>
        </w:rPr>
      </w:r>
      <w:r>
        <w:rPr>
          <w:lang w:val="sw_KE" w:bidi="sw_KE"/>
        </w:rPr>
        <w:t>Sitisha na mjadili: Simulia hadithi kutoka kwa zamani ambayo inaelezea moja ya desturi zako ambazo unafuata leo. Angalia jinsi unamaliza hadithi.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Mtu</w:t>
      </w:r>
    </w:p>
    <w:p>
      <w:pPr>
        <w:pStyle w:val="ListBullet"/>
        <w:spacing w:line="240" w:lineRule="auto"/>
        <w:ind w:left="720"/>
      </w:pPr>
      <w:r>
        <w:rPr>
          <w:lang w:val="sw_KE" w:bidi="sw_KE"/>
        </w:rPr>
      </w:r>
      <w:r>
        <w:rPr>
          <w:lang w:val="sw_KE" w:bidi="sw_KE"/>
        </w:rPr>
        <w:t>Wake 2 wa Yakobo, wake 2 na watoto wanatajwa.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kwanza, baada ya kwenda kitandani, Yakobo anaamka wakati wa usiku na kuwahamasisha wake wake na watoto wake katika Mto Jabbok. Pia anasafirisha mali yake yote kupitia mto. Yakobo yuko peke yake katika kambi yake.</w:t>
      </w:r>
    </w:p>
    <w:p>
      <w:pPr/>
      <w:r>
        <w:rPr>
          <w:lang w:val="sw_KE" w:bidi="sw_KE"/>
        </w:rPr>
      </w:r>
      <w:r>
        <w:rPr>
          <w:lang w:val="sw_KE" w:bidi="sw_KE"/>
        </w:rPr>
        <w:t>Sitisha igizo: Muulize Raheli na Leah, "Unahisi vipi kuhusu kuvuka mto wakati wa usiku na kumfanya Yakobo kubaki upande mwingine?" Unaweza kusikia, "Sielewi kwa nini tulipaswa kufanya hivyo usiku. Kwa nini tulipaswa kuamsha watoto na kuwahamasisha wakati wa usiku? Sijui kwa nini Yakobo hayuko pamoja nasi. Hii inanifany nisiwe na raha na kuogopa matukio ya kesho. Je, Yakobo anaenda kukimbia kutoka Esau?" Anzisha tena igizo.</w:t>
      </w:r>
    </w:p>
    <w:p>
      <w:pPr/>
      <w:r>
        <w:rPr>
          <w:lang w:val="sw_KE" w:bidi="sw_KE"/>
        </w:rPr>
      </w:r>
      <w:r>
        <w:rPr>
          <w:lang w:val="sw_KE" w:bidi="sw_KE"/>
        </w:rPr>
        <w:t>Katika tukio la pili, mtu anakuja na kuanza kupigana na Yakobo.</w:t>
      </w:r>
    </w:p>
    <w:p>
      <w:pPr/>
      <w:r>
        <w:rPr>
          <w:lang w:val="sw_KE" w:bidi="sw_KE"/>
        </w:rPr>
      </w:r>
      <w:r>
        <w:rPr>
          <w:lang w:val="sw_KE" w:bidi="sw_KE"/>
        </w:rPr>
        <w:t>Sitisha igizo: Muulize Yakobo, "Unahisi vipi kuhusu wazo hili la mnara wa mlinzi?" Mtu huyu ni nani?" Unaweza kusikia, "Sijui mtu huyu ni nani. Sijawahi kumwona kabla. Lakini anataka kupigana ili nitapigana. Sitamruhusu kushinda mechi hii. Nitamwonyesha jinsi nina nguvu." Anzisha tena igizo.</w:t>
      </w:r>
    </w:p>
    <w:p>
      <w:pPr/>
      <w:r>
        <w:rPr>
          <w:lang w:val="sw_KE" w:bidi="sw_KE"/>
        </w:rPr>
      </w:r>
      <w:r>
        <w:rPr>
          <w:lang w:val="sw_KE" w:bidi="sw_KE"/>
        </w:rPr>
        <w:t>Yakobo na mtu wanapigana usiku wote mpaka alfajiri inaanza kupambazuka. Mtu anaona kwamba hawezi kushinda ila anavunja kiungo cha kiuno cha Yakobo kutoka kwa pamoja. Kisha mtu alimwambia Yakobo, "Niruhusu niondoke kwa sababu alfajiri imekaribia." Yakobo, hata na kiuno chake kutoka kwa pamoja, alikataa kumwacha mtu mpaka mtu alimbariki Yakobo.</w:t>
      </w:r>
    </w:p>
    <w:p>
      <w:pPr/>
      <w:r>
        <w:rPr>
          <w:lang w:val="sw_KE" w:bidi="sw_KE"/>
        </w:rPr>
      </w:r>
      <w:r>
        <w:rPr>
          <w:lang w:val="sw_KE" w:bidi="sw_KE"/>
        </w:rPr>
        <w:t>Sitisha igizo: Muulize Yakobo, "Unahisi vipi kuhusu mechi hii ya mieleka sasa?" Unaweza kusikia, "Mimi ni mzuri katika hii. Tazama hawezi kushinda. Ameacha kiuno changu na bado hawezi kunishinda. Kiuno changu kina maumivu lakini ninahisi vizuri kuhusu kile ninaweza kufanya usiku huu." Muulize Yakobo, "Kwa nini unataka baraka?" Unaweza kusikia, "Esau anakuja na jeshi. Ninahitaji baraka ili kuniambia kwamba kila kitu kitakuwa sawa. Sijui jinsi Esau anahisi kuhusu mimi sasa. Nimejaribu kutuma zawadi na kuzungumza kwa njia nzuri lakini sijui kama Esau anashikilia chuki dhidi yangu. Ninahitaji baraka zaidi ili kuhakikisha ninakwenda salama." Anzisha tena igizo.</w:t>
      </w:r>
    </w:p>
    <w:p>
      <w:pPr/>
      <w:r>
        <w:rPr>
          <w:lang w:val="sw_KE" w:bidi="sw_KE"/>
        </w:rPr>
      </w:r>
      <w:r>
        <w:rPr>
          <w:lang w:val="sw_KE" w:bidi="sw_KE"/>
        </w:rPr>
        <w:t>Yakobo anaomba baraka lakini mtu anabadilisha jina la Yakobo kuwa Israeli.</w:t>
      </w:r>
    </w:p>
    <w:p>
      <w:pPr/>
      <w:r>
        <w:rPr>
          <w:lang w:val="sw_KE" w:bidi="sw_KE"/>
        </w:rPr>
      </w:r>
      <w:r>
        <w:rPr>
          <w:lang w:val="sw_KE" w:bidi="sw_KE"/>
        </w:rPr>
        <w:t>Sitisha igizo: Muulize Yakobo, "Unahisi vipi kuhusu mabadiliko ya jina hili?" Unaweza kusikia, "Inamaanisha kwamba nimekuwa na Mungu usiku wa manane. Nimeona Mungu. Nimepigana na Mungu. Bado niko hai. Hii ni ya kushangaza! Ninahisi vizuri sana sasa. Hakuna chochote kibaya kinaenda kutokea. Mungu yuko pamoja nami. Mungu alikuwa hapa na kuzungumza na mimi na bado ninahisi hai." Anzisha tena igizo.</w:t>
      </w:r>
    </w:p>
    <w:p>
      <w:pPr/>
      <w:r>
        <w:rPr>
          <w:lang w:val="sw_KE" w:bidi="sw_KE"/>
        </w:rPr>
      </w:r>
      <w:r>
        <w:rPr>
          <w:lang w:val="sw_KE" w:bidi="sw_KE"/>
        </w:rPr>
        <w:t>Yakobo anamuuliza mtu jina lake. Mtu hamjibu Yakobo. Mtu huyo anambariki Yakobo na kuondoka.</w:t>
      </w:r>
    </w:p>
    <w:p>
      <w:pPr/>
      <w:r>
        <w:rPr>
          <w:lang w:val="sw_KE" w:bidi="sw_KE"/>
        </w:rPr>
      </w:r>
      <w:r>
        <w:rPr>
          <w:lang w:val="sw_KE" w:bidi="sw_KE"/>
        </w:rPr>
        <w:t xml:space="preserve">Katika tukio la tatu, Baada ya mtu kuondoka, Yakobo anabadilisha jina la mahali hapo. Yakobo anaiita Penieli kwa sababu Yakobo ameona uso wa Mungu na kuishi. Neno </w:t>
      </w:r>
      <w:r>
        <w:rPr>
          <w:b/>
          <w:lang w:val="sw_KE" w:bidi="sw_KE"/>
        </w:rPr>
        <w:t>Penieli</w:t>
      </w:r>
      <w:r>
        <w:rPr>
          <w:lang w:val="sw_KE" w:bidi="sw_KE"/>
        </w:rPr>
        <w:t xml:space="preserve"> linamaanisha </w:t>
      </w:r>
      <w:r>
        <w:rPr>
          <w:b/>
          <w:lang w:val="sw_KE" w:bidi="sw_KE"/>
        </w:rPr>
        <w:t>uso wa Mungu</w:t>
      </w:r>
      <w:r>
        <w:rPr>
          <w:lang w:val="sw_KE" w:bidi="sw_KE"/>
        </w:rPr>
        <w:t>. Jua lilikuwa linachomoza kwa hivyo Yakobo aliondoka mahali pale Yakobo alikuwa akichechemaa.</w:t>
      </w:r>
    </w:p>
    <w:p>
      <w:pPr/>
      <w:r>
        <w:rPr>
          <w:lang w:val="sw_KE" w:bidi="sw_KE"/>
        </w:rPr>
      </w:r>
      <w:r>
        <w:rPr>
          <w:lang w:val="sw_KE" w:bidi="sw_KE"/>
        </w:rPr>
        <w:t>Sitisha igizo: Muulize Yakobo, "Unahisi vipi asubuhi hii?" Unaweza kusikia, "Sikuweza kulala usiku wote. Nilipigana na mtu huyo. Mguu wangu unauma. Siwezi kutembea kwa kawaida. Ninachechemaa. Lakini nilikuwa na Mungu usiku wa jana na niko tayari sana leo. Najua Mungu yuko pamoja nami." Muulize Raheli na Leah, "Mnahisi vipi wakati mnamwona Yakobo anakuja?" Unaweza kusikia, "Ninafurahi sana kumwona Yakobo. Sikujua kile kilikuwa kinatokea usiku wa jana. Kwa nini Yakobo anachechema? Yakobo amejifanyia nini yeye mwenyewe? Ninatumaini Yakobo ako sawa. Ni nini kitatokea kama Esau atashambuliwa na Yakobo ajeruhiwe? Nina aina ya hofu asubuhi hii." Anzisha tena igizo.</w:t>
      </w:r>
    </w:p>
    <w:p>
      <w:pPr/>
      <w:r>
        <w:rPr>
          <w:lang w:val="sw_KE" w:bidi="sw_KE"/>
        </w:rPr>
      </w:r>
      <w:r>
        <w:rPr>
          <w:lang w:val="sw_KE" w:bidi="sw_KE"/>
        </w:rPr>
        <w:t>Mwandishi kisha anaelezea kwamba uzao wa Yakobo, watu au wana wa Israeli, wanakataa kula nyama kutoka kwa kiuno cha mnyama yeyote kwa sababu ya kile kilichotokea usiku ambao Yakobo alipigana na mtu.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Yakobo </w:t>
      </w:r>
      <w:r>
        <w:rPr>
          <w:b/>
          <w:lang w:val="sw_KE" w:bidi="sw_KE"/>
        </w:rPr>
        <w:t>alipigana</w:t>
      </w:r>
      <w:r>
        <w:rPr>
          <w:lang w:val="sw_KE" w:bidi="sw_KE"/>
        </w:rPr>
        <w:t xml:space="preserve"> usiku wote na mtu. Mieleka ni mapambano kati ya watu wawili. Kila mtu anajaribu kumtupa mtu mwingine chini. Mtu hamgongi mtu mingine. Ikiwa miereka si mchezo au haijulikani katika utamaduni, inaweza kusema kwamba Yakobo alipambana na mtu wakati wa usiku. Njia nyingine ya kuelezea mieleka ni kusema kamba wanaume wawili kila mmoja alijaribu kumtupa mwenzake chini. Wanaume wawili walipambana hivi usiku wote.</w:t>
      </w:r>
    </w:p>
    <w:p>
      <w:pPr/>
      <w:r>
        <w:rPr>
          <w:lang w:val="sw_KE" w:bidi="sw_KE"/>
        </w:rPr>
      </w:r>
      <w:r>
        <w:rPr>
          <w:lang w:val="sw_KE" w:bidi="sw_KE"/>
        </w:rPr>
        <w:t>Mtu huyo alikiumiza kiuno cha Yakobo. Hii ina maana kwamba mfupa wa mguu unavutwa kutoka kwa mfupa wa kiuno ili kiungo kisifanye kazi tena kama inavyopaswa kufanya kazi. Yakobo alitembea kwa kuchechemaa baada ya kuumizwa kwa kiuno chake. Mlemavu ina maana kwamba Yakobo hangeweza kutembea kwa kawaida.</w:t>
      </w:r>
    </w:p>
    <w:p>
      <w:pPr/>
      <w:r>
        <w:rPr>
          <w:lang w:val="sw_KE" w:bidi="sw_KE"/>
        </w:rPr>
      </w:r>
      <w:r>
        <w:rPr>
          <w:lang w:val="sw_KE" w:bidi="sw_KE"/>
        </w:rPr>
        <w:t xml:space="preserve">Mtu alimbariki </w:t>
      </w:r>
      <w:r>
        <w:rPr>
          <w:b/>
          <w:lang w:val="sw_KE" w:bidi="sw_KE"/>
        </w:rPr>
        <w:t>Yakobo</w:t>
      </w:r>
      <w:r>
        <w:rPr>
          <w:lang w:val="sw_KE" w:bidi="sw_KE"/>
        </w:rPr>
        <w:t xml:space="preserve">. Tumia neno sawa kwa kubariki kama vile umetumia katika vifungu vya awali. Neno </w:t>
      </w:r>
      <w:r>
        <w:rPr>
          <w:lang w:val="sw_KE" w:bidi="sw_KE"/>
        </w:rPr>
        <w:t>bariki</w:t>
      </w:r>
      <w:r>
        <w:rPr>
          <w:lang w:val="sw_KE" w:bidi="sw_KE"/>
        </w:rPr>
        <w:t xml:space="preserve"> linajadiliwa katika faharasa kuu.</w:t>
      </w:r>
    </w:p>
    <w:p>
      <w:pPr/>
      <w:r>
        <w:rPr>
          <w:lang w:val="sw_KE" w:bidi="sw_KE"/>
        </w:rPr>
      </w:r>
      <w:r>
        <w:rPr>
          <w:lang w:val="sw_KE" w:bidi="sw_KE"/>
        </w:rPr>
        <w:t xml:space="preserve">Jina la Yakobo lilibadilishwa kuwa </w:t>
      </w:r>
      <w:r>
        <w:rPr>
          <w:b/>
          <w:lang w:val="sw_KE" w:bidi="sw_KE"/>
        </w:rPr>
        <w:t>Israeli</w:t>
      </w:r>
      <w:r>
        <w:rPr>
          <w:lang w:val="sw_KE" w:bidi="sw_KE"/>
        </w:rPr>
        <w:t xml:space="preserve">. Tazama neno </w:t>
      </w:r>
      <w:r>
        <w:rPr>
          <w:lang w:val="sw_KE" w:bidi="sw_KE"/>
        </w:rPr>
        <w:t>Israeli</w:t>
      </w:r>
      <w:r>
        <w:rPr>
          <w:lang w:val="sw_KE" w:bidi="sw_KE"/>
        </w:rPr>
        <w:t xml:space="preserve"> kwenye Faharasa kuu.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kupangilia,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33:1–20</w:t>
      </w:r>
      <w:r>
        <w:rPr>
          <w:lang w:val="sw_KE" w:bidi="sw_KE"/>
        </w:rPr>
      </w:r>
    </w:p>
    <w:p>
      <w:pPr>
        <w:pStyle w:val="Heading3"/>
      </w:pPr>
      <w:r>
        <w:rPr>
          <w:lang w:val="sw_KE" w:bidi="sw_KE"/>
        </w:rPr>
        <w:t>Sikiliza na Moyo</w:t>
      </w:r>
    </w:p>
    <w:p>
      <w:pPr/>
      <w:r>
        <w:rPr>
          <w:lang w:val="sw_KE" w:bidi="sw_KE"/>
        </w:rPr>
      </w:r>
      <w:r>
        <w:rPr>
          <w:lang w:val="sw_KE" w:bidi="sw_KE"/>
        </w:rPr>
        <w:t>Sikiliza kitabu cha mwanzo 33:1–20 ueke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33:1–20</w:t>
      </w:r>
    </w:p>
    <w:p>
      <w:pPr/>
      <w:r>
        <w:rPr>
          <w:lang w:val="sw_KE" w:bidi="sw_KE"/>
        </w:rPr>
      </w:r>
      <w:r>
        <w:rPr>
          <w:lang w:val="sw_KE" w:bidi="sw_KE"/>
        </w:rPr>
        <w:t>Sikiliza maandishi mara moja katika toleo rahisi zaidi kuelewa.</w:t>
      </w:r>
    </w:p>
    <w:p>
      <w:pPr/>
      <w:r>
        <w:rPr>
          <w:lang w:val="sw_KE" w:bidi="sw_KE"/>
        </w:rPr>
      </w:r>
      <w:r>
        <w:rPr>
          <w:lang w:val="sw_KE" w:bidi="sw_KE"/>
        </w:rPr>
        <w:t>Baada ya kupigana usiku wote, Yakobo aliondoka Penieli, mahali ambapo alipigana na mtu, na kujiunga na familia yake. Jua lilikuwa linachomoza. Yakobo aliangalia juu na kumuona Esau anakuja na jeshi la wanaume 400. Esau ni kaka pacha wa Yakobo. Esau alikuwa ameuza haki yake ya kuzaliwa kwa Yakobo. Yakobo aliiba baraka ya Esau kama mwana mkubwa zaidi. Kwa sababu Esau alitishia kumuua Yakobo, Yakobo alikwenda Haran. Hawajawaona kwa miaka 20. Sasa Esau anamkaribia Yakobo. Simulizi hii ni akaunti ya simulizi ya mkutano wa Yakobo na Esau.</w:t>
      </w:r>
    </w:p>
    <w:p>
      <w:pPr/>
      <w:r>
        <w:rPr>
          <w:lang w:val="sw_KE" w:bidi="sw_KE"/>
        </w:rPr>
      </w:r>
      <w:r>
        <w:rPr>
          <w:lang w:val="sw_KE" w:bidi="sw_KE"/>
        </w:rPr>
        <w:t>Yakobo alipanga wake na watoto wake kabla ya Esau kuwasili. Yakobo anaweka Bilhah na wana wake 2 na Zilpah na wana wake 2 mbele. Kisha Yakobo anaweka Leah na wana wake 6 na binti nyuma ya Zilpah na Bilhah. Kisha nyuma kabisa, Yakobo anaweka Raheli na mwana wake. Yakobo alipanga familia kulingana na umuhimu wao kwa Yakobo. Yakobo aliweka Raheli na mwana wake kama wa mwisho kuwasilishwa kwa Esau. Yakobo alikwenda mbele ya wake na watoto wake. Hii ni mara ya kwanza tunaona Yakobo akichukua nafasi ya uongozi. Yakobo alimkaribia Esau, Yakobo aliinama kwa ardhi mara 7. ili kuonyesha heshima kwa Esau. Hii ina maana kwamba Yakobo anaweka uso wake hadi kwenye ardhi. Kuinama mara 7 ilikuwa njia moja ya kuongeza heshima kuonyeshwa kwa mtu anakaribia. Esau alikimbia kwa Yakobo na kumkumbatia na kumbusu Yakobo kwenye shavu. Yakobo na Esau walilia.</w:t>
      </w:r>
    </w:p>
    <w:p>
      <w:pPr/>
      <w:r>
        <w:rPr>
          <w:lang w:val="sw_KE" w:bidi="sw_KE"/>
        </w:rPr>
      </w:r>
      <w:r>
        <w:rPr>
          <w:lang w:val="sw_KE" w:bidi="sw_KE"/>
        </w:rPr>
        <w:t>Sitisha na mjadili: Simulia hadithi kuhusu mtu ambaye aliyekwenda wakati wa muda mrefu anaporudi nyumbani. Familia nyumbani inapokea vipi mtu huyu? Mtu anayerudi nyumbani huwa na tabia gani?</w:t>
      </w:r>
    </w:p>
    <w:p>
      <w:pPr/>
      <w:r>
        <w:rPr>
          <w:lang w:val="sw_KE" w:bidi="sw_KE"/>
        </w:rPr>
      </w:r>
      <w:r>
        <w:rPr>
          <w:lang w:val="sw_KE" w:bidi="sw_KE"/>
        </w:rPr>
        <w:t>Esau na jeshi lake la 400 wamekuja kutoka Seir. Yakobo amekuja kutoka Harran. Wao wanakutana katika Mto Jabbok.</w:t>
      </w:r>
    </w:p>
    <w:p>
      <w:pPr/>
      <w:r>
        <w:rPr>
          <w:lang w:val="sw_KE" w:bidi="sw_KE"/>
        </w:rPr>
      </w:r>
      <w:r>
        <w:rPr>
          <w:lang w:val="sw_KE" w:bidi="sw_KE"/>
        </w:rPr>
        <w:t>Onyesha ramani ambayo ina Harran, Seir, Mto Jabbok na Beersheba iliyowekewa alama.</w:t>
      </w:r>
    </w:p>
    <w:p>
      <w:pPr/>
      <w:r>
        <w:rPr>
          <w:lang w:val="sw_KE" w:bidi="sw_KE"/>
        </w:rPr>
      </w:r>
      <w:r>
        <w:rPr>
          <w:lang w:val="sw_KE" w:bidi="sw_KE"/>
        </w:rPr>
        <w:t>Esau aliangalia na kuona wanawake na watoto nyuma ya Yakobo. Esau aliuliza watu hawa walikuwa nani. Yakobo alianzisha familia yake kwa kusema, "Hawa ni watoto ambao Mungu amenipatia kwa neema." Kila mwanamke na watoto wake alikuja mbele na kuinama kwa Esau. Zilpah na Bilhah walitembea pamoja wakifuatiwa na Leah na hatimaye Raheli.</w:t>
      </w:r>
    </w:p>
    <w:p>
      <w:pPr/>
      <w:r>
        <w:rPr>
          <w:lang w:val="sw_KE" w:bidi="sw_KE"/>
        </w:rPr>
      </w:r>
      <w:r>
        <w:rPr>
          <w:lang w:val="sw_KE" w:bidi="sw_KE"/>
        </w:rPr>
        <w:t>Esau aliuliza kuhusu makundi na mifugo ambayo Esau alikuwa amekutana nayo njiani. Yakobo alielezea kwamba hawa walikuwa zawadi kutoka kwa Yakobo kwa Esau. Yakobo anataka urafiki wa Esau. Yakobo anazungumza kwa njia ya kupongeza sana kwa Esau. Yakobo anasema kwamba kuona uso wa Esau ni kama kuona uso wa Mungu. Njia nyingine ya kusema hii ni kusema, "Kukutana na wewe ni kama kukutana na Mungu" au "Kukuona wewe ni kama kumuona Mungu." Kwanza Esau anafanya kitu kinachokubalika kiutamaduni na kukataa zawadi lakini Yakobo anaendelea kusisitiza na hatimaye Esau anakubali zawadi ya mifugo na makundi ya wanyama ambao Yakobo alikuwa ametuma.</w:t>
      </w:r>
    </w:p>
    <w:p>
      <w:pPr/>
      <w:r>
        <w:rPr>
          <w:lang w:val="sw_KE" w:bidi="sw_KE"/>
        </w:rPr>
      </w:r>
      <w:r>
        <w:rPr>
          <w:lang w:val="sw_KE" w:bidi="sw_KE"/>
        </w:rPr>
        <w:t>Sitisha na mjadili: Simulia hadithi kuhusu mtu ambaye amefanya kitu dhidi ya mtu mwingine. Wakati wanakutana, mtu wa kwanza anatumia lugha ya kupongeza sana kwa mtu mwingine. Mtu wa kwanza hasemi "Ninajuta kwa kile nilichofanya." Lakini mtu huyo anaendelea kusema mambo ya kupongeza sana kwa mtu wa pili. Angalia lugha inayotumiwa. Mtu wa pili anachukua vipi aina hii ya maneno ya kupongeza? Ongea kuhusu kwa nini mtu wa kwanza anatumia maneno haya ya kupongeza kwa mtu wa pili.</w:t>
      </w:r>
    </w:p>
    <w:p>
      <w:pPr/>
      <w:r>
        <w:rPr>
          <w:lang w:val="sw_KE" w:bidi="sw_KE"/>
        </w:rPr>
      </w:r>
      <w:r>
        <w:rPr>
          <w:lang w:val="sw_KE" w:bidi="sw_KE"/>
        </w:rPr>
        <w:t>Esau anamwalika Yakobo kule Seir pamoja na Esau. Esau anamwomba Yakobo kusafiri siku hiyo pamoja naye Esau. Yakobo anazungumza tena kwa njia ya kupongeza sana kwa Esau. Wakati Yakobo na Esau wanazungumza pamoja, Esau anamwita Yakobo kaka na wakati huyo Yakobo anajiita mtumishi wa Esau. Yakobo anatumia maneno kama mtumishi au kumwita Esau, Bwana wangu au bwana, kila wakati Yakobo anazungumza na Esau. Yakobo anasema kwamba wanyama na watoto wanahitaji kusafiri polepole. Yakobo anasisitiza kwamba Esau anarudi nyumbani na Yakobo atafuata kwa mwendo wa polepole. Yakobo anaahidi kwenda na Esau katika Seir.</w:t>
      </w:r>
    </w:p>
    <w:p>
      <w:pPr/>
      <w:r>
        <w:rPr>
          <w:lang w:val="sw_KE" w:bidi="sw_KE"/>
        </w:rPr>
      </w:r>
      <w:r>
        <w:rPr>
          <w:lang w:val="sw_KE" w:bidi="sw_KE"/>
        </w:rPr>
        <w:t>Esau anakubali kwamba Yakobo anahitaji kufuata kwa mwendo wa polepole. Esau anajitolea kuwacha baadhi ya jeshi na Yakobo kwa ulinzi na kumwongoza Yakobo kwa Seir. Yakobo anaendelea kuzungumza kwa njia ya kupongeza sana kumwita Esau, "Bwana wangu." Kusema "Bwana wangu" au "Bwana" kwa njia hii ni kuonyesha heshima na kusema kwamba Esau anapaswa kupokea heshima hii na heshima kutoka kwa Yakobo. Yakobo anakataa ulinzi wa wanaume ili kuongozana na Yakobo na familia yake.</w:t>
      </w:r>
    </w:p>
    <w:p>
      <w:pPr/>
      <w:r>
        <w:rPr>
          <w:lang w:val="sw_KE" w:bidi="sw_KE"/>
        </w:rPr>
      </w:r>
      <w:r>
        <w:rPr>
          <w:lang w:val="sw_KE" w:bidi="sw_KE"/>
        </w:rPr>
        <w:t>Esau anaondoka siku hiyo hiyo ili kurudi Seir. Esau anawachukua wanajeshi 400 ili kurudi pamoja naye kwa Seir. Simulizi haisemi kwamba Yakobo na Esau walishiriki chakula pamoja.</w:t>
      </w:r>
    </w:p>
    <w:p>
      <w:pPr/>
      <w:r>
        <w:rPr>
          <w:lang w:val="sw_KE" w:bidi="sw_KE"/>
        </w:rPr>
      </w:r>
      <w:r>
        <w:rPr>
          <w:lang w:val="sw_KE" w:bidi="sw_KE"/>
        </w:rPr>
        <w:t>Sitisha na mjadili: Je, unafikiri Yakobo anamwamini Esau? Unaona nini katika hadithi hii ambayo inaonyesha kutoamini? Unaona nini ambayo inaonyesha kuamini?</w:t>
      </w:r>
    </w:p>
    <w:p>
      <w:pPr/>
      <w:r>
        <w:rPr>
          <w:lang w:val="sw_KE" w:bidi="sw_KE"/>
        </w:rPr>
      </w:r>
      <w:r>
        <w:rPr>
          <w:lang w:val="sw_KE" w:bidi="sw_KE"/>
        </w:rPr>
        <w:t xml:space="preserve">Yakobo hakwenda Seir. Yakobo alikwenda mahali panapoitwa Sukoth. Hii iko katika Bonde la Yordani karibu ambapo Mto Jabbok unaingia Mto Yordani. Jina Sukothi linamaanisha makazi. Wakati akiwepo Sukoth, Yakobo alijenga nyumba na kufanya makazi ya wanyama wake. Yakobo alibakia pale kwa wakati fulani na kisha akuvuka Mto Yordani. </w:t>
      </w:r>
    </w:p>
    <w:p>
      <w:pPr/>
      <w:r>
        <w:rPr>
          <w:lang w:val="sw_KE" w:bidi="sw_KE"/>
        </w:rPr>
      </w:r>
      <w:r>
        <w:rPr>
          <w:lang w:val="sw_KE" w:bidi="sw_KE"/>
        </w:rPr>
        <w:t>Onyesha ramani na Penieli na Sukothi iliyowekwa alama.</w:t>
      </w:r>
    </w:p>
    <w:p>
      <w:pPr/>
      <w:r>
        <w:rPr>
          <w:lang w:val="sw_KE" w:bidi="sw_KE"/>
        </w:rPr>
      </w:r>
      <w:r>
        <w:rPr>
          <w:lang w:val="sw_KE" w:bidi="sw_KE"/>
        </w:rPr>
        <w:t>Yakobo aliwasili katika Shekemu katika nchi ya Kanaani. Shekemu iko katika milima kaskazini ya Yerusalemu. Mahali pa kwanza pa Ibrahimu pa kupumzika katika Kanaani ilikuwa Shekemu. Shekemu ni ambapo Mungu alizungumza na Ibrahimu na kusema, "Nitatoa nchi hii kwa uzao wako." Ibrahimu alijenga madhabahu pale na kuweka wakfu kwa Mungu. Yakobo alikuja Shekemu na kuanzisha kambi yake nje ya mji. Yakobo alinunua shamba la nchi kutoka kwa familia ya mtu anayeitwa Hamor ambaye alikuwa baba ya mtu anayeitwa Shekemu. Yakobo alilipa vipande 100 vya fedha kwa ardhi hii. Hakuna mtu anajua thamani halisi ya vipande vya fedha.</w:t>
      </w:r>
    </w:p>
    <w:p>
      <w:pPr/>
      <w:r>
        <w:rPr>
          <w:lang w:val="sw_KE" w:bidi="sw_KE"/>
        </w:rPr>
      </w:r>
      <w:r>
        <w:rPr>
          <w:lang w:val="sw_KE" w:bidi="sw_KE"/>
        </w:rPr>
        <w:t>Onyesha ramani tena. Inapaswa kuwa na eneo la Shekemu lililowekwa alama. Tazama kwamba Shekemu yuko katika Sukothi na kaskazini ya Beersheba.</w:t>
      </w:r>
    </w:p>
    <w:p>
      <w:pPr/>
      <w:r>
        <w:rPr>
          <w:lang w:val="sw_KE" w:bidi="sw_KE"/>
        </w:rPr>
      </w:r>
      <w:r>
        <w:rPr>
          <w:lang w:val="sw_KE" w:bidi="sw_KE"/>
        </w:rPr>
        <w:t>Yakobo alijenga madhabahu kwenye kipande cha nchi ambayo Yakobo alikuwa amenunua. Yakobo aliita madhabahu haya El-Elohe-Israeli ambayo inamaanisha Mungu ni Mungu wa Israeli. Jina la Yakobo lilibadilishwa kuwa Israeli wakati Yakobo alipigana na mtu usiku wote katika Penieli kando ya Mto Jabbok.</w:t>
      </w:r>
    </w:p>
    <w:p>
      <w:pPr/>
      <w:r>
        <w:rPr>
          <w:lang w:val="sw_KE" w:bidi="sw_KE"/>
        </w:rPr>
      </w:r>
      <w:r>
        <w:rPr>
          <w:lang w:val="sw_KE" w:bidi="sw_KE"/>
        </w:rPr>
        <w:t>Onyesha ramani tena na Penieli imewekewa alama na pia Shekemu ambapo Yakobo sasa yupo.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na Esau wanakutana. Esau anamwalika Yakobo kuja kwa Seir. Yakobo anaahidi kuja baadaye. Esau anakubali zawadi ya Yakobo na kuondoka.</w:t>
      </w:r>
    </w:p>
    <w:p>
      <w:pPr/>
      <w:r>
        <w:rPr>
          <w:lang w:val="sw_KE" w:bidi="sw_KE"/>
        </w:rPr>
      </w:r>
      <w:r>
        <w:rPr>
          <w:b/>
          <w:lang w:val="sw_KE" w:bidi="sw_KE"/>
        </w:rPr>
        <w:t>Tukio la pili:</w:t>
      </w:r>
      <w:r>
        <w:rPr>
          <w:lang w:val="sw_KE" w:bidi="sw_KE"/>
        </w:rPr>
        <w:t xml:space="preserve"> Yakobo anaenda kwa Sukothi na kukaa kwa muda.</w:t>
      </w:r>
    </w:p>
    <w:p>
      <w:pPr/>
      <w:r>
        <w:rPr>
          <w:lang w:val="sw_KE" w:bidi="sw_KE"/>
        </w:rPr>
      </w:r>
      <w:r>
        <w:rPr>
          <w:b/>
          <w:lang w:val="sw_KE" w:bidi="sw_KE"/>
        </w:rPr>
        <w:t>Tukio la tatu:</w:t>
      </w:r>
      <w:r>
        <w:rPr>
          <w:lang w:val="sw_KE" w:bidi="sw_KE"/>
        </w:rPr>
        <w:t xml:space="preserve"> Yakobo anahamia Shekemu, anunua shamba na kujenga madhabahu.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Zilpah</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Watoto wa Yakobo.</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Jeshi la Esau na wanaume 400</w:t>
      </w:r>
    </w:p>
    <w:p>
      <w:pPr>
        <w:pStyle w:val="ListBullet"/>
        <w:spacing w:line="240" w:lineRule="auto"/>
        <w:ind w:left="720"/>
      </w:pPr>
      <w:r>
        <w:rPr>
          <w:lang w:val="sw_KE" w:bidi="sw_KE"/>
        </w:rPr>
      </w:r>
      <w:r>
        <w:rPr>
          <w:lang w:val="sw_KE" w:bidi="sw_KE"/>
        </w:rPr>
        <w:t>Familia ya Hamor</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Katika tukio la 1, usiku wa mieleka umekamilika na Yakobo anatembea kwa kuchechemaa kwa sababu ya kuumia kwa kiuno chake. Jua imechomoza. Yakobo anaangalia na kuona kwamba Esau na jeshi la wanaume 400 wanakaribia. Yakobo anaweka wake wake wawili, Zilpah na Bilhah mbele na kila mwanamke alikuwa na wana wake 2 pamoja naye. Kisha Yakobo anaweka Leah na wana wake 6 na binti. Hatimaye, nyuma ya wengine, Yakobo aliweka Raheli na mwana wake. Kisha Yakobo alikwenda mbele kuelekea Esau. Yakobo alisimama ili kuinama na uso wake kwa ardhi mara 7 wakati Yakobo alimkaribia Esau. Baada ya mara ya saba kwa Yakobo kuinama na uso wake kuelekea kwenye ardhi, Esau alikimbia kukutana na Yakobo. Esau alimkumbatia Yakobo au Esau alijitupa mikono yake kwenye shingo ya Yakobo. Esau alimbusu Yakobo. Wanaume wote wawili walianza kulia machozi ya furaha. Yakobo na Esau hawajawaona kwa miaka 20. Wakati Yakobo aliondoka kuelekea Harran, Esau alikuwa na hasira sana kwamba Esau alitaka kumwua Yakobo.</w:t>
      </w:r>
    </w:p>
    <w:p>
      <w:pPr/>
      <w:r>
        <w:rPr>
          <w:lang w:val="sw_KE" w:bidi="sw_KE"/>
        </w:rPr>
      </w:r>
      <w:r>
        <w:rPr>
          <w:lang w:val="sw_KE" w:bidi="sw_KE"/>
        </w:rPr>
        <w:t>Kwanza Esau anaona wanawake na watoto na kumwuliza Yakobo watu hawa ni nani. Yakobo anaelezea kwamba ni wake wake na watoto. Kila mwanamke anakuja mbele kuinama mbele ya Esau. Zilpah na Bilhah walitembea pamoja. Kila mwanamke alikuwa na wana wake 2 pamoja naye. Kisha Leah alikuja mbele kuinama. Leah ana wana wake 6 na binti mmoja. Kisha Raheli na mwana wake anakuja mbele.</w:t>
      </w:r>
    </w:p>
    <w:p>
      <w:pPr/>
      <w:r>
        <w:rPr>
          <w:lang w:val="sw_KE" w:bidi="sw_KE"/>
        </w:rPr>
      </w:r>
      <w:r>
        <w:rPr>
          <w:lang w:val="sw_KE" w:bidi="sw_KE"/>
        </w:rPr>
        <w:t>Esau anauliza kuhusu mifugo na makundi aliyokutana nayo njiani. Yakobo anaelezea kwamba ni zawadi. Yakobo anatumia lugha ya kupongeza sana wakati wa kuzungumza na Esau. Yakobo anamwita Esau, "Bwana wangu" au "Bwana" na anasema misemo mingine ya kujipendekeza kama, "Kuona uso wako ni kama kuona uso wa Mungu." Yakobo anamwomba Esau kukubali zawadi. Mara ya kwanza Esau anakataa lakini Yakobo anaendelea kusisitiza na hatimaye Esau anakubali zawadi. Watu katika utamaduni huo kwa kawaida walikataa zawadi mara chache ya kwanza walitolewa.</w:t>
      </w:r>
    </w:p>
    <w:p>
      <w:pPr/>
      <w:r>
        <w:rPr>
          <w:lang w:val="sw_KE" w:bidi="sw_KE"/>
        </w:rPr>
      </w:r>
      <w:r>
        <w:rPr>
          <w:lang w:val="sw_KE" w:bidi="sw_KE"/>
        </w:rPr>
        <w:t>Esau anamwalika Yakobo kuja kwa Seir. Yakobo anasema atakuja lakini atasafiri polepole zaidi kuliko Esau. Yakobo anaelezea kwamba safari itakuwa polepole kwa sababu ya watoto wadogo na wanyama wadogo. Esau anakubaliana na maelezo haya.</w:t>
      </w:r>
    </w:p>
    <w:p>
      <w:pPr/>
      <w:r>
        <w:rPr>
          <w:lang w:val="sw_KE" w:bidi="sw_KE"/>
        </w:rPr>
      </w:r>
      <w:r>
        <w:rPr>
          <w:lang w:val="sw_KE" w:bidi="sw_KE"/>
        </w:rPr>
        <w:t>Esau anajitolea kuwacha baadhi ya wanaume kutoka kwa jeshi ili kumlinda Yakobo na kutumikia kama viongozi. Yakobo tena anakataa. Hatimaye Esau anachukua jeshi lake na kuondoka kurudi kwa Seir. Esau anaondoka siku sawa aliwasili.</w:t>
      </w:r>
    </w:p>
    <w:p>
      <w:pPr/>
      <w:r>
        <w:rPr>
          <w:lang w:val="sw_KE" w:bidi="sw_KE"/>
        </w:rPr>
      </w:r>
      <w:r>
        <w:rPr>
          <w:lang w:val="sw_KE" w:bidi="sw_KE"/>
        </w:rPr>
        <w:t>Katika tukio la pili, Esau anaenda kwa Seir lakini Yakobo anaenda kwa Sukothi ambayo ni mwelekeo tofauti kabisa. Yakobo alikuwa ameahidi kumfuata Esau lakini Yakobo anageuka magharibi na kwenda chini katika bonde la Yordani karibu ambapo Mto Jabbok unaingia Mto Yordani. Yakobo anajijengea nyumba hapo. Yakobo anatengeneza makazi kwa wanyama. Mahali ambapo Yakobo anakaa inaitwa Sukothi ambayo ina maana makazi.</w:t>
      </w:r>
    </w:p>
    <w:p>
      <w:pPr/>
      <w:r>
        <w:rPr>
          <w:lang w:val="sw_KE" w:bidi="sw_KE"/>
        </w:rPr>
      </w:r>
      <w:r>
        <w:rPr>
          <w:lang w:val="sw_KE" w:bidi="sw_KE"/>
        </w:rPr>
        <w:t>Onyesha ramani na Paddan-Aram na Haran alama.</w:t>
      </w:r>
    </w:p>
    <w:p>
      <w:pPr/>
      <w:r>
        <w:rPr>
          <w:lang w:val="sw_KE" w:bidi="sw_KE"/>
        </w:rPr>
      </w:r>
      <w:r>
        <w:rPr>
          <w:lang w:val="sw_KE" w:bidi="sw_KE"/>
        </w:rPr>
        <w:t>Katika tukio la tatu, Yakobo anaondoka Sukothi na kuvuka Mto Yordani. Yakobo anasafiri magharibi katika milima na anakuja mahali panapoitwa Shekemu. Shekemu ni ambapo Ibrahimu alifanya kituo chake cha kwanza kwenye njia yake kuelekea Kanaani. Ibrahimu alijenga madhabahu pale na kumwabudu Mungu. Wakati Yakobo aliwasili katika Shekemu, Yakobo anaanzisha kambi yake nje ya mji. Yakobo alinunua nchi kutoka kwa mtu anayeitwa Hamor ambaye ni baba ya mtu anayeitwa Shekemu. Yakobo alilipa vipande 100 vya fedha kwa ardhi hii. Yakobo alijenga madhabahu na kuita madhabahu "El-Elohe-Israeli." Hii ina maana, Mungu, Mungu wa Israeli. Jina lingine la Yakobo ni Israeli.</w:t>
      </w:r>
    </w:p>
    <w:p>
      <w:pPr/>
      <w:r>
        <w:rPr>
          <w:lang w:val="sw_KE" w:bidi="sw_KE"/>
        </w:rPr>
      </w:r>
      <w:r>
        <w:rPr>
          <w:lang w:val="sw_KE" w:bidi="sw_KE"/>
        </w:rPr>
        <w:t>Onyesha ramani na safari ya Yakobo iliyowekwa alama ambayo ni pamoja na Penieli, Sukothi na Shekemu. Ramani hii inapaswa kuonyesha eneo lote kutoka Harran kwa Beersheba na ni pamoja na Seir.</w:t>
      </w:r>
    </w:p>
    <w:p>
      <w:pPr/>
      <w:r>
        <w:rPr>
          <w:lang w:val="sw_KE" w:bidi="sw_KE"/>
        </w:rPr>
      </w:r>
      <w:r>
        <w:rPr>
          <w:lang w:val="sw_KE" w:bidi="sw_KE"/>
        </w:rPr>
        <w:t>Onyesha picha ya madhabahu.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Zilpah</w:t>
      </w:r>
    </w:p>
    <w:p>
      <w:pPr>
        <w:pStyle w:val="ListBullet"/>
        <w:spacing w:line="240" w:lineRule="auto"/>
        <w:ind w:left="720"/>
      </w:pPr>
      <w:r>
        <w:rPr>
          <w:lang w:val="sw_KE" w:bidi="sw_KE"/>
        </w:rPr>
      </w:r>
      <w:r>
        <w:rPr>
          <w:lang w:val="sw_KE" w:bidi="sw_KE"/>
        </w:rPr>
        <w:t>Leah</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Watoto wa Yakobo.</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Jeshi la Esau lenye wanaume 400</w:t>
      </w:r>
    </w:p>
    <w:p>
      <w:pPr>
        <w:pStyle w:val="ListBullet"/>
        <w:spacing w:line="240" w:lineRule="auto"/>
        <w:ind w:left="720"/>
      </w:pPr>
      <w:r>
        <w:rPr>
          <w:lang w:val="sw_KE" w:bidi="sw_KE"/>
        </w:rPr>
      </w:r>
      <w:r>
        <w:rPr>
          <w:lang w:val="sw_KE" w:bidi="sw_KE"/>
        </w:rPr>
        <w:t>Familia ya Hamor.</w:t>
      </w:r>
    </w:p>
    <w:p>
      <w:pPr/>
      <w:r>
        <w:rPr>
          <w:lang w:val="sw_KE" w:bidi="sw_KE"/>
        </w:rPr>
      </w:r>
      <w:r>
        <w:rPr>
          <w:lang w:val="sw_KE" w:bidi="sw_KE"/>
        </w:rPr>
        <w:t>Hakikisha timu imeigiza hadithi mara mbili. Wanapaswa kuigiza katika lugha wanayotafsiri. Kwanza, waambie timu waigize hadithi bila kusimama.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ambazo zinapaswa kuigizwa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moja ya majukumu, "Unahisi vipi?" Unaweza kusikia mambo kama majibu tofauti. Anzisha tena kitendo.</w:t>
      </w:r>
    </w:p>
    <w:p>
      <w:pPr/>
      <w:r>
        <w:rPr>
          <w:lang w:val="sw_KE" w:bidi="sw_KE"/>
        </w:rPr>
      </w:r>
      <w:r>
        <w:rPr>
          <w:lang w:val="sw_KE" w:bidi="sw_KE"/>
        </w:rPr>
        <w:t>Katika tukio la kwanza, Yakobo anamwona Esau akikaribia. Yakobo anapanga familia yake ili kukutana na Esau. Bilhah na Zilpah wapo mbele na wana wao. Leah na wanawe wa kiume na binti yake wanafuata. Kisha Raheli na mwana wake. Yakobo anatembea kwa kuchechemea baada ya usiku wake wa mieleka. Yakobo anaenda kukutana na Esau akijikunyata na kuinama uso wake ukigusa ardhi mara 7.</w:t>
      </w:r>
    </w:p>
    <w:p>
      <w:pPr/>
      <w:r>
        <w:rPr>
          <w:lang w:val="sw_KE" w:bidi="sw_KE"/>
        </w:rPr>
      </w:r>
      <w:r>
        <w:rPr>
          <w:lang w:val="sw_KE" w:bidi="sw_KE"/>
        </w:rPr>
        <w:t>Sitisha kitendo: Muulize Yakobo "Kwa nini unainamia Esau kama hivi?" Unaweza kusikia, "Yeye ni kaka yangu mkubwa ambaye sijamwona kwa miaka 20." Ninataka kuonyesha heshima yangu." Au, "Ninahitaji kumsifu kaka yangu." Alitaka kuniua kwa sababu nilichukua baraka yake. Ninatumaini kumfanya asahau hii." Au, "Sijui kile Esau anafikiri sasa. Ninatumaini hatakuwa na ukatili dhidi yangu." Anzisha tena igizo.</w:t>
      </w:r>
    </w:p>
    <w:p>
      <w:pPr/>
      <w:r>
        <w:rPr>
          <w:lang w:val="sw_KE" w:bidi="sw_KE"/>
        </w:rPr>
      </w:r>
      <w:r>
        <w:rPr>
          <w:lang w:val="sw_KE" w:bidi="sw_KE"/>
        </w:rPr>
        <w:t>Baada ya Yakobo kuinama mara saba, Esau anakimbia mbele na kumkumbatia Yakobo shingoni na kumbusu. Wanaume wote wawili wanaanza kulia.</w:t>
      </w:r>
    </w:p>
    <w:p>
      <w:pPr/>
      <w:r>
        <w:rPr>
          <w:lang w:val="sw_KE" w:bidi="sw_KE"/>
        </w:rPr>
      </w:r>
      <w:r>
        <w:rPr>
          <w:lang w:val="sw_KE" w:bidi="sw_KE"/>
        </w:rPr>
        <w:t>Simamisha: Muulize Esau, "Kwa nini unalia?" Unaweza kusikia, "Ninafurahi kumwona kaka yangu tena Imekuwa miaka 20. Tuliwachana kwa hasira. Sina hasira sasa kwa sababu ninafanya vizuri. Nina utajiri mwingi. Yakobo hakunidhuru kwa kweli aliponichukulia baraka yangu." Muulize Yakobo, "Kwanini unalia?" Unaweza kusikia, "Ninafurahi sana kwamba Esau hanishambulia. Sikujua jinsi angenipokea. Ninafuraha kumona kaka yangu. Hata ingawa sisi ni tofauti, nimemkosa yeye." Anzisha tena igizo.</w:t>
      </w:r>
    </w:p>
    <w:p>
      <w:pPr/>
      <w:r>
        <w:rPr>
          <w:lang w:val="sw_KE" w:bidi="sw_KE"/>
        </w:rPr>
      </w:r>
      <w:r>
        <w:rPr>
          <w:lang w:val="sw_KE" w:bidi="sw_KE"/>
        </w:rPr>
        <w:t>Esau anagundua wanawake na watoto na kuuliza hao ni nani. Yakobo anasema kuwa wao ni familia yake na anawataka kila mmoja wao aje mbele. Bilhah na Zilpah wanakuja mbele pamoja na wana wao na kuinama. Leah anakuja mbele na watoto wake na kuinama. Raeli anakuja mbele na mwanawe na kuinama.</w:t>
      </w:r>
    </w:p>
    <w:p>
      <w:pPr/>
      <w:r>
        <w:rPr>
          <w:lang w:val="sw_KE" w:bidi="sw_KE"/>
        </w:rPr>
      </w:r>
      <w:r>
        <w:rPr>
          <w:lang w:val="sw_KE" w:bidi="sw_KE"/>
        </w:rPr>
        <w:t>Sitisha kitendo: Waulize kila mwanamke, "Unahisi nini sasa?" Unaweza kusikia, "Nilikuwa na hofu wakati niliona jeshi lakini Esau anaonekana kama mtu mzuri. Ni vizuri kukutana na mtu kutoka kwa familia ya Yakobo. Esau alikuwa wa kirafiki kwetu. Ninafurahi kwa sababu Yakobo akiwa anachechemea, hangeweza kutulinda ikiwa Esau angetuvamia." Anzisha tena kitendo.</w:t>
      </w:r>
    </w:p>
    <w:p>
      <w:pPr/>
      <w:r>
        <w:rPr>
          <w:lang w:val="sw_KE" w:bidi="sw_KE"/>
        </w:rPr>
      </w:r>
      <w:r>
        <w:rPr>
          <w:lang w:val="sw_KE" w:bidi="sw_KE"/>
        </w:rPr>
        <w:t>Esau anauliza kuhusu mifugo na makundi aliyokutana nayo njiani. Yakobo anasema hizi ni zawadi kwa Esau. Yakobo anatumia lugha ya kusifu sana wakati wa kuzungumza na Esau. Yakobo anatumia maneno kama "Bwana wangu" au "Bwana" au "Mtumishi wako." Yakobo anasema kwamba kuona uso wa Esau ni kama kuona uso wa Mungu. Esau hatimaye anakubali zawadi.</w:t>
      </w:r>
    </w:p>
    <w:p>
      <w:pPr/>
      <w:r>
        <w:rPr>
          <w:lang w:val="sw_KE" w:bidi="sw_KE"/>
        </w:rPr>
      </w:r>
      <w:r>
        <w:rPr>
          <w:lang w:val="sw_KE" w:bidi="sw_KE"/>
        </w:rPr>
        <w:t>Sitisha kitendo: Muulize Yakobo, "Kwa nini unazungumza na Esau hivi?" Unaweza kusikia, "Ninahitaji kuhakikisha kwamba kaka yangu anafikiri ninamwona kama mkuu wangu. Ninahitaji kuhakikisha kwamba yeye hakasiriki na kutushambulia. Ninataka aondoke kwa amani kutoka hapa." Muulize Esau, "Unahisi nini kuhusu Yakobo sasa?" Unaweza kusikia, "Wakati huu mbali umekuwa mzuri kwa Yakobo." Ananiona kama anapaswa kuniona sasa. Mimi ni mtu mzee zaidi na ninapaswa kuheshimiwa. Anzisha tena kitendo.</w:t>
      </w:r>
    </w:p>
    <w:p>
      <w:pPr/>
      <w:r>
        <w:rPr>
          <w:lang w:val="sw_KE" w:bidi="sw_KE"/>
        </w:rPr>
      </w:r>
      <w:r>
        <w:rPr>
          <w:lang w:val="sw_KE" w:bidi="sw_KE"/>
        </w:rPr>
        <w:t>Esau anamwalika Yakobo kusafiri naye kurudi Seir. Yakobo anakataa lakini anaahidi kuja baadaye. Esau anaondoka siku hiyo hiyo ili kurudi Seir.</w:t>
      </w:r>
    </w:p>
    <w:p>
      <w:pPr/>
      <w:r>
        <w:rPr>
          <w:lang w:val="sw_KE" w:bidi="sw_KE"/>
        </w:rPr>
      </w:r>
      <w:r>
        <w:rPr>
          <w:lang w:val="sw_KE" w:bidi="sw_KE"/>
        </w:rPr>
        <w:t>Sitisha igizo: Muulize Yakobo, "Kwa nini hukuenda na Esau?" Unaweza kusikia, "Esau anaonekana kuwa rafiki lakini simwamini. Ninapaswa kulinda familia yangu na hiyo ina maana ninakaa mbali naye." Muulize Esau, "Unahisi vipi kuhusu Yakobo sasa?" Unaweza kusikia, "Ningetamani Jacob angekuja nami. Lakini nitamuona baadaye. Ataona kwamba nimefanya vizuri." Au, "Sijui kwa nini hakuandaa chakula kwa ajili yangu." Au, "Ni bora kwamba ninaondoka sasa kwa sababu ikiwa ninakaa tunaweza kugombana tena." Anzisha tena igizo.</w:t>
      </w:r>
    </w:p>
    <w:p>
      <w:pPr/>
      <w:r>
        <w:rPr>
          <w:lang w:val="sw_KE" w:bidi="sw_KE"/>
        </w:rPr>
      </w:r>
      <w:r>
        <w:rPr>
          <w:lang w:val="sw_KE" w:bidi="sw_KE"/>
        </w:rPr>
        <w:t>Katika tukio la 2, Yakobo anaenda Sukothi na anakaa kwa muda. Yakobo anajijengea nyumba na baadhi ya makazi kwa ajili ya wanyama.</w:t>
      </w:r>
    </w:p>
    <w:p>
      <w:pPr/>
      <w:r>
        <w:rPr>
          <w:lang w:val="sw_KE" w:bidi="sw_KE"/>
        </w:rPr>
      </w:r>
      <w:r>
        <w:rPr>
          <w:lang w:val="sw_KE" w:bidi="sw_KE"/>
        </w:rPr>
        <w:t>Katika tukio la 3 Yakobo anaenda Shekemu. Yakubu ananunua shamba la ardhi kwa vipande 100 vya fedha za fedha kutoka kwa mtu anayeitwa Hamor, baba wa Shekemu. Yakobo anajenga madhabahu kwenye nchi yake. Yakobo analipa jina hili madhabahu "El-Elohe-Israel" ambalo linamaanisha Mungu, Mungu wa Israeli.</w:t>
      </w:r>
    </w:p>
    <w:p>
      <w:pPr/>
      <w:r>
        <w:rPr>
          <w:lang w:val="sw_KE" w:bidi="sw_KE"/>
        </w:rPr>
      </w:r>
      <w:r>
        <w:rPr>
          <w:lang w:val="sw_KE" w:bidi="sw_KE"/>
        </w:rPr>
        <w:t>Sitisha kitendo: Muulize Yakobo, "Inahisi vipi kuwa hapa ambapo babu yako Ibrahimu alisimama kwenye safari yake?" Unaweza kusikia, "Ninataka kuwa hapa kwa muda. Inanifanya nihisi kuwa karibu na babu yangu. Nataka kumwabudu Mungu hapa. Mungu amenipa nchi hii. Sasa ninamiliki kipande chake kwa hiyo hakuna mtu ambaye anaweza kunifukuzia mbali. Mungu yuko hapa."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Wakati Yakobo alimkaribia Esau, Yakobo alisimama mara 7 na kuinama chini. Hii ina maana kwamba Yakobo alisimama, kupiga magoti kwenye ardhi na magoti yote mawili na kisha kuweka kipaji cha uso wake chini. Hii haikuwa kuinama tu kichwa au kupindukia kutoka kiuno. Yakobo alifanya hii mara 7 ili kuongeza sana heshima Yakobo alikuwa akitoa kwa Esau.</w:t>
      </w:r>
    </w:p>
    <w:p>
      <w:pPr/>
      <w:r>
        <w:rPr>
          <w:lang w:val="sw_KE" w:bidi="sw_KE"/>
        </w:rPr>
      </w:r>
      <w:r>
        <w:rPr>
          <w:lang w:val="sw_KE" w:bidi="sw_KE"/>
        </w:rPr>
        <w:t>Onyesha picha ya mtu akiinama na uso wake kwa ardhi.</w:t>
      </w:r>
    </w:p>
    <w:p>
      <w:pPr/>
      <w:r>
        <w:rPr>
          <w:lang w:val="sw_KE" w:bidi="sw_KE"/>
        </w:rPr>
      </w:r>
      <w:r>
        <w:rPr>
          <w:lang w:val="sw_KE" w:bidi="sw_KE"/>
        </w:rPr>
        <w:t>Esau alijitupa mikono yake karibu na shingo ya Yakobo na kumkumbatia. Esau alimbusu Yakobo kwenye mashavu ya Yakobo. Wanaume wote wawili walilia kwa furaha au kulia machozi ya furaha. Hii ilikuwa njia sahihi ya kuonyesha hisia kati ya wanaume wawili katika utamaduni huo.</w:t>
      </w:r>
    </w:p>
    <w:p>
      <w:pPr/>
      <w:r>
        <w:rPr>
          <w:lang w:val="sw_KE" w:bidi="sw_KE"/>
        </w:rPr>
      </w:r>
      <w:r>
        <w:rPr>
          <w:lang w:val="sw_KE" w:bidi="sw_KE"/>
        </w:rPr>
        <w:t xml:space="preserve">Yakobo anatumia lugha ya kupongeza sana wakati wa kuzungumza na Esau. Kila wakati Yakobo anazungumza na Esau, Yakobo anaanza kwa kumwita Esau kwa cheo ambacho kinaonyesha kwamba Esau ni bora kwa Yakobo. Yakobo anatumia majina kama Bwana au Bwana wangu. Anamwomba Esau kukubali zawadi yake, au </w:t>
      </w:r>
      <w:r>
        <w:rPr>
          <w:b/>
          <w:lang w:val="sw_KE" w:bidi="sw_KE"/>
        </w:rPr>
        <w:t>baraka</w:t>
      </w:r>
      <w:r>
        <w:rPr>
          <w:lang w:val="sw_KE" w:bidi="sw_KE"/>
        </w:rPr>
        <w:t xml:space="preserve"> yake. Kumbuka kwamba </w:t>
      </w:r>
      <w:r>
        <w:rPr>
          <w:b/>
          <w:lang w:val="sw_KE" w:bidi="sw_KE"/>
        </w:rPr>
        <w:t>baraka</w:t>
      </w:r>
      <w:r>
        <w:rPr>
          <w:lang w:val="sw_KE" w:bidi="sw_KE"/>
        </w:rPr>
        <w:t xml:space="preserve"> ni katika faharasa kuu. Majina haya kwa kawaida yangetumiwa na mtumishi akizungumza na bwana wake. Yakobo anarejelea tabasamu ya kirafiki ya Esau na anasema ni kama kuona uso wa Mungu. Kwa kutumia maneno kama hii, Yakobo anajaribu kumfanya Esau kuhisi vizuri kuhusu Yakobo.</w:t>
      </w:r>
    </w:p>
    <w:p>
      <w:pPr/>
      <w:r>
        <w:rPr>
          <w:lang w:val="sw_KE" w:bidi="sw_KE"/>
        </w:rPr>
      </w:r>
      <w:r>
        <w:rPr>
          <w:lang w:val="sw_KE" w:bidi="sw_KE"/>
        </w:rPr>
        <w:t>Esau anaondoka ili kurudi Seir siku ile ile aliwasili. Yakobo anaahidi kufuata baadaye. Hata hivyo, Yakobo hamfuati Esau.</w:t>
      </w:r>
    </w:p>
    <w:p>
      <w:pPr/>
      <w:r>
        <w:rPr>
          <w:lang w:val="sw_KE" w:bidi="sw_KE"/>
        </w:rPr>
      </w:r>
      <w:r>
        <w:rPr>
          <w:lang w:val="sw_KE" w:bidi="sw_KE"/>
        </w:rPr>
        <w:t>Yakobo anageuka magharibi na kwenda mahali upande wa mashariki wa Mto Yordani. Hii ni ambapo Yabbok inapita kuelekea Yordani. Yakobo anakaa pale kwa muda. Yakobo anajijengea nyumba na baadhi ya makazi kwa wanyama. Makazi yangejengwa kwa matawi ya kusuka au matawi kutoka kwa miti. Makazi ni ya muda lakini yangetoa kivuli kutoka jua na makazi kutoka mvua. Kwa sababu ya makazi haya, jina la mahali ni Sukothi ambayo ina maana makazi kwa Kiebrania.</w:t>
      </w:r>
    </w:p>
    <w:p>
      <w:pPr/>
      <w:r>
        <w:rPr>
          <w:lang w:val="sw_KE" w:bidi="sw_KE"/>
        </w:rPr>
      </w:r>
      <w:r>
        <w:rPr>
          <w:lang w:val="sw_KE" w:bidi="sw_KE"/>
        </w:rPr>
        <w:t>Onyesha ramani inayoashiria mahali pa Suckot.</w:t>
      </w:r>
    </w:p>
    <w:p>
      <w:pPr/>
      <w:r>
        <w:rPr>
          <w:lang w:val="sw_KE" w:bidi="sw_KE"/>
        </w:rPr>
      </w:r>
      <w:r>
        <w:rPr>
          <w:lang w:val="sw_KE" w:bidi="sw_KE"/>
        </w:rPr>
        <w:t>Kisha Yakobo anaamua kuvuka Mto Yordani na kwenda katika milima kwa mahali inayoitwa Shekemu. Hii ni mahali sawa ambapo Ibrahimu alisimama kwenye safari yake kwa Kanaani. Yakobo alifanya kambi nje ya mji. Tumia neno sawa kwa laana ambalo umetumia katika hadithi za awali.</w:t>
      </w:r>
    </w:p>
    <w:p>
      <w:pPr/>
      <w:r>
        <w:rPr>
          <w:lang w:val="sw_KE" w:bidi="sw_KE"/>
        </w:rPr>
      </w:r>
      <w:r>
        <w:rPr>
          <w:lang w:val="sw_KE" w:bidi="sw_KE"/>
        </w:rPr>
        <w:t>Onyesha ramani kuashiria mahali pa Shekemu.</w:t>
      </w:r>
    </w:p>
    <w:p>
      <w:pPr/>
      <w:r>
        <w:rPr>
          <w:lang w:val="sw_KE" w:bidi="sw_KE"/>
        </w:rPr>
      </w:r>
      <w:r>
        <w:rPr>
          <w:lang w:val="sw_KE" w:bidi="sw_KE"/>
        </w:rPr>
        <w:t>Yakobo alinunua shamba la nchi kwa vipande 100 vya fedha. Hakuna mtu anajua thamani halisi ya vipande hivi vya fedha. Yakobo alinunua nchi kutoka kwa mtu anayeitwa Hamor ambaye ni baba ya mtu anayeitwa Shekemu. Mwana huyo anaitwa Shekemu. Mji unaitwa Shekemu. Neno ni neno sawa.</w:t>
      </w:r>
    </w:p>
    <w:p>
      <w:pPr/>
      <w:r>
        <w:rPr>
          <w:lang w:val="sw_KE" w:bidi="sw_KE"/>
        </w:rPr>
      </w:r>
      <w:r>
        <w:rPr>
          <w:lang w:val="sw_KE" w:bidi="sw_KE"/>
        </w:rPr>
        <w:t xml:space="preserve">Yakobo alijenga </w:t>
      </w:r>
      <w:r>
        <w:rPr>
          <w:b/>
          <w:lang w:val="sw_KE" w:bidi="sw_KE"/>
        </w:rPr>
        <w:t>madhabahu</w:t>
      </w:r>
      <w:r>
        <w:rPr>
          <w:lang w:val="sw_KE" w:bidi="sw_KE"/>
        </w:rPr>
        <w:t xml:space="preserve">. Madhabahu ni muundo au jukwaa kwa kawaida lililojengwa kwa mawe ambapo mnyama angeuawa kwa ibada na kutolewa kwa Mungu kama dhabihu. Neno miungu liko katika faharasa kuu. Tumia neno lile ulilotumia katika vifungu vingine vya Yahweh. </w:t>
      </w:r>
    </w:p>
    <w:p>
      <w:pPr/>
      <w:r>
        <w:rPr>
          <w:lang w:val="sw_KE" w:bidi="sw_KE"/>
        </w:rPr>
      </w:r>
      <w:r>
        <w:rPr>
          <w:lang w:val="sw_KE" w:bidi="sw_KE"/>
        </w:rPr>
        <w:t>Onyesha picha ya madhabahu.</w:t>
      </w:r>
    </w:p>
    <w:p>
      <w:pPr/>
      <w:r>
        <w:rPr>
          <w:lang w:val="sw_KE" w:bidi="sw_KE"/>
        </w:rPr>
      </w:r>
      <w:r>
        <w:rPr>
          <w:lang w:val="sw_KE" w:bidi="sw_KE"/>
        </w:rPr>
        <w:t xml:space="preserve">Yakobo alitoa madhabahu jina: El-Elohe-Israeli. Hii ina maana, </w:t>
      </w:r>
      <w:r>
        <w:rPr>
          <w:b/>
          <w:lang w:val="sw_KE" w:bidi="sw_KE"/>
        </w:rPr>
        <w:t>Mungu</w:t>
      </w:r>
      <w:r>
        <w:rPr>
          <w:lang w:val="sw_KE" w:bidi="sw_KE"/>
        </w:rPr>
        <w:t xml:space="preserve">, Mungu wa Israeli. Mungu ni neno sawa ulilotumia kabla kwa Mungu. Tohara inajadiliwa katika faharasa kuu. </w:t>
      </w:r>
      <w:r>
        <w:rPr>
          <w:b/>
          <w:lang w:val="sw_KE" w:bidi="sw_KE"/>
        </w:rPr>
        <w:t>Israeli</w:t>
      </w:r>
      <w:r>
        <w:rPr>
          <w:lang w:val="sw_KE" w:bidi="sw_KE"/>
        </w:rPr>
        <w:t xml:space="preserve"> ni jina la nchi Israeli. Pia ni jina lililotolewa kwa Yakobo wakati jina lake lilibadilishwa baada ya kupigana usiku wote. Hapa neno Israeli linarejelea Yakobo si nchi ya Israeli.</w:t>
      </w:r>
    </w:p>
    <w:p>
      <w:pPr/>
      <w:r>
        <w:rPr>
          <w:lang w:val="sw_KE" w:bidi="sw_KE"/>
        </w:rPr>
      </w:r>
      <w:r>
        <w:rPr>
          <w:b/>
          <w:lang w:val="sw_KE" w:bidi="sw_KE"/>
        </w:rPr>
        <w:t>Vyombo vya habari vinahitaji:</w:t>
      </w:r>
    </w:p>
    <w:p>
      <w:pPr/>
      <w:r>
        <w:rPr>
          <w:lang w:val="sw_KE" w:bidi="sw_KE"/>
        </w:rPr>
      </w:r>
      <w:r>
        <w:rPr>
          <w:lang w:val="sw_KE" w:bidi="sw_KE"/>
        </w:rPr>
        <w:t>Ramani kuonyesha safari ya Yakobo kutoka Harran kwa Beersheba. Ramani inapaswa kuwekwa alama na Mto Jabbok, Penieli, Seir, Sukothi na Shekemu na pia Harran na Beersheba. Hii inaweza kuwa ramani sawa ambayo ilitumiwa katika kipande cha 48. Kila pericope katika safari ya Yakobo inaita ramani. Ramani sawa inaweza kutumiwa kwa safari na maeneo yote yaliyowekwa alama kutoa ramani haipati msongamano sana kwamba ni vigumu kutambua maeneo. Hii ingekuwa rahisi kuliko kuandaa ramani tofauti. Ramani hii ingefanya kazi kwa P39, 40, 41, 45, 46a, 46b, 47, 48, 49, 50, 51, 52, 53, 54</w:t>
      </w:r>
    </w:p>
    <w:p>
      <w:pPr/>
      <w:r>
        <w:rPr>
          <w:lang w:val="sw_KE" w:bidi="sw_KE"/>
        </w:rPr>
      </w:r>
      <w:r>
        <w:rPr>
          <w:lang w:val="sw_KE" w:bidi="sw_KE"/>
        </w:rPr>
        <w:t>Picha ya mtu akiinamisha uso kwa ardhi.</w:t>
      </w:r>
    </w:p>
    <w:p>
      <w:pPr/>
      <w:r>
        <w:rPr>
          <w:lang w:val="sw_KE" w:bidi="sw_KE"/>
        </w:rPr>
      </w:r>
      <w:r>
        <w:rPr>
          <w:lang w:val="sw_KE" w:bidi="sw_KE"/>
        </w:rPr>
        <w:t>picha ya madhabahu</w:t>
      </w:r>
    </w:p>
    <w:p>
      <w:pPr/>
      <w:r>
        <w:rPr>
          <w:lang w:val="sw_KE" w:bidi="sw_KE"/>
        </w:rPr>
      </w:r>
      <w:r>
        <w:rPr>
          <w:b/>
          <w:lang w:val="sw_KE" w:bidi="sw_KE"/>
        </w:rPr>
        <w:t>Nyongeza au Sasisho kwa Faharasa: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asili. Kumbuka kujumuisha mambo uliyoamua katika hatua za awali, kama vile mpangilio, maneno, misemo, au chochote kingine chochote ulichojadili.</w:t>
      </w:r>
    </w:p>
    <w:p>
      <w:pPr/>
      <w:r>
        <w:rPr>
          <w:lang w:val="sw_KE" w:bidi="sw_KE"/>
        </w:rPr>
      </w:r>
      <w:r>
        <w:rPr>
          <w:lang w:val="sw_KE" w:bidi="sw_KE"/>
        </w:rPr>
        <w:t>Mshiriki wa kikundi mmoja anatakiwa kuelezea sentensi chache za mwanzo na kusitisha. Mshiriki wa kikundi mwingin anatakiwa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34:1–17</w:t>
      </w:r>
      <w:r>
        <w:rPr>
          <w:lang w:val="sw_KE" w:bidi="sw_KE"/>
        </w:rPr>
      </w:r>
    </w:p>
    <w:p>
      <w:pPr>
        <w:pStyle w:val="Heading3"/>
      </w:pPr>
      <w:r>
        <w:rPr>
          <w:lang w:val="sw_KE" w:bidi="sw_KE"/>
        </w:rPr>
        <w:t>Sikiliza na Moyo</w:t>
      </w:r>
    </w:p>
    <w:p>
      <w:pPr/>
      <w:r>
        <w:rPr>
          <w:lang w:val="sw_KE" w:bidi="sw_KE"/>
        </w:rPr>
      </w:r>
      <w:r>
        <w:rPr>
          <w:lang w:val="sw_KE" w:bidi="sw_KE"/>
        </w:rPr>
        <w:t>Sikiliza kitabu cha manzo 34:1–17 na uweke moyoni mwako.</w:t>
      </w:r>
    </w:p>
    <w:p>
      <w:pPr/>
      <w:r>
        <w:rPr>
          <w:lang w:val="sw_KE" w:bidi="sw_KE"/>
        </w:rPr>
      </w:r>
      <w:r>
        <w:rPr>
          <w:lang w:val="sw_KE" w:bidi="sw_KE"/>
        </w:rPr>
        <w:t>Hadithi hii ya sehemu mbili ina maelezo mengi kuhusu unyanyasaji wa ngono, ambayo inaweza kuwa vigumu kusikia kuhusu kama ewe au mtu anayemjua amepeta unyanyasaji a ngono au ubakaji.</w:t>
      </w:r>
    </w:p>
    <w:p>
      <w:pPr/>
      <w:r>
        <w:rPr>
          <w:lang w:val="sw_KE" w:bidi="sw_KE"/>
        </w:rPr>
      </w:r>
      <w:r>
        <w:rPr>
          <w:lang w:val="sw_KE" w:bidi="sw_KE"/>
        </w:rPr>
        <w:t>Kabla ya kuwa na majadiliano yoyote ya kikundi kuhusu simulizi hii, sitisha na uamue kama kikundi jinsi unavyopendelea kuzungumza kuhusu simulizi hii. Katika utamaduni wako, ni njia gani bora ya kuzungumza kuhusu mambo haya? Je, itakuwa vizuri kugawanya katika makundi ya wanaume na wanawake kwa mazungumzo haya? Je, unataka kufanya kazi kwa njia tofauti kuliko unavyofanya katika sehemu zingine? Sitisha sauti hii hapa.</w:t>
      </w:r>
    </w:p>
    <w:p>
      <w:pPr/>
      <w:r>
        <w:rPr>
          <w:lang w:val="sw_KE" w:bidi="sw_KE"/>
        </w:rPr>
      </w:r>
      <w:r>
        <w:rPr>
          <w:lang w:val="sw_KE" w:bidi="sw_KE"/>
        </w:rPr>
        <w:t>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kuhusu hadithi hii? Sitisha sauti hii hapa.</w:t>
      </w:r>
    </w:p>
    <w:p>
      <w:pPr>
        <w:pStyle w:val="ListBullet"/>
        <w:spacing w:line="240" w:lineRule="auto"/>
        <w:ind w:left="720"/>
      </w:pPr>
      <w:r>
        <w:rPr>
          <w:lang w:val="sw_KE" w:bidi="sw_KE"/>
        </w:rPr>
      </w:r>
      <w:r>
        <w:rPr>
          <w:lang w:val="sw_KE" w:bidi="sw_KE"/>
        </w:rPr>
        <w:t>Simulizi hii inatuambia nini kuhusu Mungu?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Simulizi hii inaathiri vipi maisha yetu ya kila siku? Sitisha sauti hii hapa.</w:t>
      </w:r>
    </w:p>
    <w:p>
      <w:pPr>
        <w:pStyle w:val="ListBullet"/>
        <w:spacing w:line="240" w:lineRule="auto"/>
        <w:ind w:left="720"/>
      </w:pPr>
      <w:r>
        <w:rPr>
          <w:lang w:val="sw_KE" w:bidi="sw_KE"/>
        </w:rPr>
      </w:r>
      <w:r>
        <w:rPr>
          <w:lang w:val="sw_KE" w:bidi="sw_KE"/>
        </w:rPr>
        <w:t>Unamjua nani ambaye anahitaji kusikiliza simulizi hili?</w:t>
      </w:r>
    </w:p>
    <w:p>
      <w:pPr/>
      <w:r>
        <w:rPr>
          <w:lang w:val="sw_KE" w:bidi="sw_KE"/>
        </w:rPr>
      </w:r>
      <w:r>
        <w:rPr>
          <w:lang w:val="sw_KE" w:bidi="sw_KE"/>
        </w:rPr>
        <w:t>Huu ndio mwisho wa kurekodi.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34:1–17</w:t>
      </w:r>
    </w:p>
    <w:p>
      <w:pPr/>
      <w:r>
        <w:rPr>
          <w:lang w:val="sw_KE" w:bidi="sw_KE"/>
        </w:rPr>
      </w:r>
      <w:r>
        <w:rPr>
          <w:lang w:val="sw_KE" w:bidi="sw_KE"/>
        </w:rPr>
        <w:t>Sikiliza maandishi mara moja katika toleo rahisi zaidi kuelewa.</w:t>
      </w:r>
    </w:p>
    <w:p>
      <w:pPr/>
      <w:r>
        <w:rPr>
          <w:lang w:val="sw_KE" w:bidi="sw_KE"/>
        </w:rPr>
      </w:r>
      <w:r>
        <w:rPr>
          <w:lang w:val="sw_KE" w:bidi="sw_KE"/>
        </w:rPr>
        <w:t>Hadithi hii ya sehemu mbili ina maelezo mengi kuhusu unyanyasaji wa ngono, ambayo inaweza kuwa vigumu kusikia kuhusu kama ewe au mtu anayemjua amepitia unyanyasaji wa ngono au ubakaji.</w:t>
      </w:r>
    </w:p>
    <w:p>
      <w:pPr/>
      <w:r>
        <w:rPr>
          <w:lang w:val="sw_KE" w:bidi="sw_KE"/>
        </w:rPr>
      </w:r>
      <w:r>
        <w:rPr>
          <w:lang w:val="sw_KE" w:bidi="sw_KE"/>
        </w:rPr>
        <w:t>Kabla ya kuwa na majadiliano yoyote ya kikundi kuhusu simulizi hii, sitisha na uamue kama kikundi jinsi mnavyopendelea kuzungumza kuhusu simulizi hii. Katika utamaduni wako, ni njia gani bora ya kuzungumza kuhusu mambo haya? Je, itakuwa vizuri kugawanywa katika makundi ya wanaume na wanawake kwa mazungumzo haya? Je, unataka kufanya kazi kwa njia tofauti kuliko ulivyofanya katika sehemu zingine? Sitisha sauti hii hapa.</w:t>
      </w:r>
    </w:p>
    <w:p>
      <w:pPr/>
      <w:r>
        <w:rPr>
          <w:lang w:val="sw_KE" w:bidi="sw_KE"/>
        </w:rPr>
      </w:r>
      <w:r>
        <w:rPr>
          <w:lang w:val="sw_KE" w:bidi="sw_KE"/>
        </w:rPr>
        <w:t>Simulizi hii ni akaunti ya simulizi ya tukio na Dinah ambaye ni binti ya Yakobo na Leah. Yakobo anaishi kwenye kipande cha nchi karibu na mji wa Shekemu ambao Yakobo alinunua kutoka kwa Hamor, Mhivi. Wahivi ni uzao wa Kanaani, mwana wa Ham, mwana wa Nuhu. Nuhu alimlaani Kanaani. Uzao wa Kanaani wamekua katika makundi makubwa ya watu ambao wanaishi katika maeneo tofauti ya nchi ambayo Mungu alitoa kwa Ibrahimu. Wahivi wanachukua nchi karibu na mji wa Shekemu. Wakati mwingi umepita tangu Yakobo na Esau walitengana kwa ajili ya Dinah ili kuwa mkomavu wa kutosha ili kuoleka. Wana wa Yakobo ni umri wa kutosha kufanya kazi katika mashamba na wanyama. Katika hadithi hii, Shekemu ni jina la mtu mdogo, mwana wa Hamor na pia jina la mji. Onyesha ramani ambayo ina mji wa Shekemu uliowekwa alama juu yake.</w:t>
      </w:r>
    </w:p>
    <w:p>
      <w:pPr/>
      <w:r>
        <w:rPr>
          <w:lang w:val="sw_KE" w:bidi="sw_KE"/>
        </w:rPr>
      </w:r>
      <w:r>
        <w:rPr>
          <w:lang w:val="sw_KE" w:bidi="sw_KE"/>
        </w:rPr>
        <w:t>Kwa kawaida mama hawatajwi wakati wa kusimulia ukoo wa mtu. Katika hadithi hii, tunajua kwamba Leah ni mama ya Dinah. Dinah inaonekana ana uhuru wa kuondoka nyumbani na kwenda kutembelea nyumba zingine. Dinah anakwenda kutembelea baadhi ya wanawake wadogo ambao wanaishi katika eneo. Shekemu, mwana wa Hamor, Mhivi anaonekana kuwa mtu mdogo kwa umri muhimu katika mji ambaye anaheshimiwa kama kiongozi. Shekemu anarejelea kama mkuu ingawa baba yake Hamor si mfalme. Hamor anaonekana kuwa kiongozi katika mji. Shekemu anaona Dinah, ananyakua Dinah na kumlazimisha Dinah kulala na Shekemu kwa njia ya vurugu dhidi ya mapenzi ya Dinah. Shekemu hajaoa Dinah. Tendo hili la ngono la vurugu linaitwa ubakaji. Baada ya Shekemu kumlazimisha Dinah kulala naye au kuwa na mahusiano ya ngono na Shekemu, Shekemu alianguka kwa upendo na Dinah. Shekemu alijaribu kuzungumza maneno ya laini au maneno ya upendo kwa Dinah ili Dinah angekubali Shekemu kama mume. Shekemu alitaka kuoa Dinah na kumwambia baba yake kupata Dinah kama mke kwa yeye.</w:t>
      </w:r>
    </w:p>
    <w:p>
      <w:pPr/>
      <w:r>
        <w:rPr>
          <w:lang w:val="sw_KE" w:bidi="sw_KE"/>
        </w:rPr>
      </w:r>
      <w:r>
        <w:rPr>
          <w:lang w:val="sw_KE" w:bidi="sw_KE"/>
        </w:rPr>
        <w:t>Sitisha na mjadili: Simulia hadithi ya mtu katika utamaduni wako ambaye alibakwa. Unatumia maneno gani ili kuelezea kile kilichotokea? Wakati unasimulia hadithi hii katika kikundi kilichochanganyika, unatumia maneno sawa? Baba ya msichana anafanya nini? Ndugu wanafanya nini? Ni nini kinatokea kwa mtu ambaye alifanya hivyo? Ni nini kinatokea kwa msichana?</w:t>
      </w:r>
    </w:p>
    <w:p>
      <w:pPr/>
      <w:r>
        <w:rPr>
          <w:lang w:val="sw_KE" w:bidi="sw_KE"/>
        </w:rPr>
      </w:r>
      <w:r>
        <w:rPr>
          <w:lang w:val="sw_KE" w:bidi="sw_KE"/>
        </w:rPr>
        <w:t xml:space="preserve">Yakobo alijifunza kile kilichotokea kwa Dinah lakini hawakufanya mpaka wana wake walikuja kutoka kwa mashamba ambapo walikuwa wakifanya kazi na mifugo au mifugo ya wanyama. Wana ambao ni ndugu wa Dinah walisikia kile ambacho kilikuwa kimetokea na kuja nyumbani haraka punde waliposikia. Wana wa Yakobo walishangaa na kuwa na hasira sana kwasababu Shekemu alikuwa amemkosea dada yao Dinah. Maandishi yanatumia maneno yenye hasira nyingi ili kuelezea athari za ndugu wa Dinah lakini hairekodi mmenyuko wowote na Yakobo. </w:t>
      </w:r>
    </w:p>
    <w:p>
      <w:pPr/>
      <w:r>
        <w:rPr>
          <w:lang w:val="sw_KE" w:bidi="sw_KE"/>
        </w:rPr>
      </w:r>
      <w:r>
        <w:rPr>
          <w:lang w:val="sw_KE" w:bidi="sw_KE"/>
        </w:rPr>
        <w:t>Simulia hadithi ya mtu aliyebakwa katika utamaduni wako. Wanaume wa familia ya mwanamke wanafanya nini? Wanafanya vipi? Ni maneno gani yanatumiwa ili kuelezea hisia zao?</w:t>
      </w:r>
    </w:p>
    <w:p>
      <w:pPr/>
      <w:r>
        <w:rPr>
          <w:lang w:val="sw_KE" w:bidi="sw_KE"/>
        </w:rPr>
      </w:r>
      <w:r>
        <w:rPr>
          <w:lang w:val="sw_KE" w:bidi="sw_KE"/>
        </w:rPr>
        <w:t>Hadithi inarudia kifungu ambacho Shekemu alikuwa amemtia unajisi Dinah mara kadhaa. Kutia unajisi ina maana kufanya kitu kiwe kichafu ili kisikubalike kwa Mungu. Kwa kulazimisha Dinah kulala na yeye, Shekemu alitia unajisi Dinah au kumfanya Dinah asiwe safi.</w:t>
      </w:r>
    </w:p>
    <w:p>
      <w:pPr/>
      <w:r>
        <w:rPr>
          <w:lang w:val="sw_KE" w:bidi="sw_KE"/>
        </w:rPr>
      </w:r>
      <w:r>
        <w:rPr>
          <w:lang w:val="sw_KE" w:bidi="sw_KE"/>
        </w:rPr>
        <w:t>Kwanza Yakobo wanasikia kwamba Shekemu allikuwa amemtia unajisi binti yake. Yakobo hafanyi chochote.</w:t>
      </w:r>
    </w:p>
    <w:p>
      <w:pPr/>
      <w:r>
        <w:rPr>
          <w:lang w:val="sw_KE" w:bidi="sw_KE"/>
        </w:rPr>
      </w:r>
      <w:r>
        <w:rPr>
          <w:lang w:val="sw_KE" w:bidi="sw_KE"/>
        </w:rPr>
        <w:t>Hamor, baba ya Shekemu, anakuja kuzungumza na Yakobo na wana wa Yakobo. Hamor anajaribu kufanya mpango na Yakobo. Hamor anapendekeza kwamba Yakobo anamruhusu Shekemu kuoa Dinah. Kwa kuongeza, Hamor anapendekeza kwamba wana wa Yakobo wanoa mabinti wa Hamor na kwamba wana wa Hamor wanoa mabinti wa Yakobo. Hii inaitwa ndoa tofauti ambayo ina maana kwamba watu kutoka kwa utamaduni mmoja au kabila wanaoa mtu kutoka kwa utamaduni mwingine au kabila. Kwa njia hii, Yakobo na familia yake wangekubaliwa katika eneo, wangefanya biashara pamoja na wote wangefanikiwa. Pendekezo hili la ndoa tofauti lilikuwa dhidi ya matakwa ya Ibrahimu na Isaka. Ibrahimu alikuwa ametuma nyuma kwa Harran kwa bibi harusi kwa Isaka ili kuepuka ndoa na Wakanaani. Isaka alimtuma Yakobo kwa Harran ili kupata bibi harusi badala ya kuoa kutoka kwa Wakanaani. Isaka na Rebeka walichukia wake wa Hiti wa Esau kwa sababu walikuwa Wakanaani. Ibrahimu na Isaka wote wawili walitaka kutunza wanawake wa kigeni kama Wakanaani kutoka kwa familia yao.</w:t>
      </w:r>
    </w:p>
    <w:p>
      <w:pPr/>
      <w:r>
        <w:rPr>
          <w:lang w:val="sw_KE" w:bidi="sw_KE"/>
        </w:rPr>
      </w:r>
      <w:r>
        <w:rPr>
          <w:lang w:val="sw_KE" w:bidi="sw_KE"/>
        </w:rPr>
        <w:t>Shekemu pia alizungumza na Yakobo na wana wa Yakobo. Shekemu alitaka kuoa Dinah sana kwamba Shekemu alikuwa akiwaomba ndugu ili kukubali ndoa. Shekemu alikubali kulipa mahari yoyote ya bibi harusi ambayo Yakobo angeomba. Mahari ya bibi harusi ni kiasi cha pesa ambacho mtu analipa kwa familia ya msichana ili kuoa msichana. Yakobo alikuwa amelipa mahari ya bibi harusi ya miaka 7 ya kazi kwa Leah na miaka 7 ya kazi kwa Raheli.</w:t>
      </w:r>
    </w:p>
    <w:p>
      <w:pPr/>
      <w:r>
        <w:rPr>
          <w:lang w:val="sw_KE" w:bidi="sw_KE"/>
        </w:rPr>
      </w:r>
      <w:r>
        <w:rPr>
          <w:lang w:val="sw_KE" w:bidi="sw_KE"/>
        </w:rPr>
        <w:t>Wana wa Yakobo walijibu kwa njia ya udanganyifu kwa Shekemu na Hamor. Wana wa Yakobo walikuwa na hasira kwa sababu Shekemu alikuwa amemtia unajisi au kumwaibisha dada yao. Wana wa Yakobo walidai kwamba Shekemu na wanaume wote wa mji wa Shekemu watahiriwe. Tohara ni kukata gozi ya ngozi au ngozi huru kutoka mwisho wa uume wa mvulana. Kwa kawaida hii inafanywa siku 8 baada ya mvulana kuzaliwa. Utaratibu huu ni chungu sana kwa mvulana mkubwa au mtu na angemfanya mtu kuwa mgonjwa sana hangeweza kupigana kwa siku kadhaa. Tamaduni nyingi za kale zilitahiri wanaume katika maandalizi ya ndoa. Wanaume katika mji walijua kwamba tohara ilikuwa ya kawaida na kukubali ombi. Mungu alichagua tohara kama ishara ya agano au ahadi kati ya Mungu na Ibrahimu. Mungu alikuwa amemwambia Ibrahimu kujitahiri na wanaume wote wa nyumba yake. Uzao wote wa Ibrahimu wangetahiriwa. Hapa, katika hadithi hii, wana wa Yakobo wanadai kwamba Shekemu na wanaume wa mji watahiriwa. Hii si ishara ya agano. Wanaume wa Shekemu hawapangi kutoa sanamu zao na kumwabudu Mungu. Katika kupendekeza tohara kama hii, wana wa Yakobo wanapanga kwa wanaume kuwa na uwezo wa kupigana kwa siku fulani. Pendekezo lao lilikuwa la udanganyifu kwa sababu hawakuwa na nia ya kuoa mabinti wa Hamor au kumruhusu Shekemu kuoa Dinah.</w:t>
      </w:r>
    </w:p>
    <w:p>
      <w:pPr/>
      <w:r>
        <w:rPr>
          <w:lang w:val="sw_KE" w:bidi="sw_KE"/>
        </w:rPr>
      </w:r>
      <w:r>
        <w:rPr>
          <w:lang w:val="sw_KE" w:bidi="sw_KE"/>
        </w:rPr>
        <w:t>Wana wanaahidi kwamba wataoa na kuwa kama watu mmoja. Wana wanaahidi kwamba Shekemu wataweza kuoa Dinah. Wanafanya ahadi hii ili Shekemu na Hamor watawashawishi wanaume wote wa mji kukubali tohara. Wana hawana nia ya kutunza ahadi hii.</w:t>
      </w:r>
    </w:p>
    <w:p>
      <w:pPr/>
      <w:r>
        <w:rPr>
          <w:lang w:val="sw_KE" w:bidi="sw_KE"/>
        </w:rPr>
      </w:r>
      <w:r>
        <w:rPr>
          <w:lang w:val="sw_KE" w:bidi="sw_KE"/>
        </w:rPr>
        <w:t>Sitisha na mjadili: Ndugu walikuwa wakiwa wadanganyifu. Ni nini kinakubalika katika utamaduni wako kwa mtu kuwa mdanganyifu? Simulia hadithi fulani kuhusu mtu ambaye amekuwa mdanganyifu au kufanya ahadi hakukusudia kuweka. Ni nini kilichotokea katika hali hiyo?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Shekemu anamchukua Dinah kwa nguvu na kisha anataka kumuoa na Dinah.</w:t>
      </w:r>
    </w:p>
    <w:p>
      <w:pPr/>
      <w:r>
        <w:rPr>
          <w:lang w:val="sw_KE" w:bidi="sw_KE"/>
        </w:rPr>
      </w:r>
      <w:r>
        <w:rPr>
          <w:b/>
          <w:lang w:val="sw_KE" w:bidi="sw_KE"/>
        </w:rPr>
        <w:t>Tukio la pili:</w:t>
      </w:r>
      <w:r>
        <w:rPr>
          <w:lang w:val="sw_KE" w:bidi="sw_KE"/>
        </w:rPr>
        <w:t xml:space="preserve"> Yakobo na wana wake wanajifunza kile ambacho kimetokea kwa Dinah</w:t>
      </w:r>
    </w:p>
    <w:p>
      <w:pPr/>
      <w:r>
        <w:rPr>
          <w:lang w:val="sw_KE" w:bidi="sw_KE"/>
        </w:rPr>
      </w:r>
      <w:r>
        <w:rPr>
          <w:b/>
          <w:lang w:val="sw_KE" w:bidi="sw_KE"/>
        </w:rPr>
        <w:t>Tukio la tatu:</w:t>
      </w:r>
      <w:r>
        <w:rPr>
          <w:lang w:val="sw_KE" w:bidi="sw_KE"/>
        </w:rPr>
        <w:t xml:space="preserve"> Hamori anamwomba Yakobo amruhusu Shekemu amwoe Dina na kisha anapendekeza ndoa za mseto kwa watoto wao wote.</w:t>
      </w:r>
    </w:p>
    <w:p>
      <w:pPr/>
      <w:r>
        <w:rPr>
          <w:lang w:val="sw_KE" w:bidi="sw_KE"/>
        </w:rPr>
      </w:r>
      <w:r>
        <w:rPr>
          <w:b/>
          <w:lang w:val="sw_KE" w:bidi="sw_KE"/>
        </w:rPr>
        <w:t>Tukio la nne:</w:t>
      </w:r>
      <w:r>
        <w:rPr>
          <w:lang w:val="sw_KE" w:bidi="sw_KE"/>
        </w:rPr>
        <w:t xml:space="preserve"> Shekemu kuoa Dinah. Ndugu wanajibu kwa udanganyifu na kumwambia Shekemu kwamba wanaume wote ni lazima watahiriwe.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Dinah.</w:t>
      </w:r>
    </w:p>
    <w:p>
      <w:pPr>
        <w:pStyle w:val="ListBullet"/>
        <w:spacing w:line="240" w:lineRule="auto"/>
        <w:ind w:left="720"/>
      </w:pPr>
      <w:r>
        <w:rPr>
          <w:lang w:val="sw_KE" w:bidi="sw_KE"/>
        </w:rPr>
      </w:r>
      <w:r>
        <w:rPr>
          <w:lang w:val="sw_KE" w:bidi="sw_KE"/>
        </w:rPr>
        <w:t>Shekemu</w:t>
      </w:r>
    </w:p>
    <w:p>
      <w:pPr>
        <w:pStyle w:val="ListBullet"/>
        <w:spacing w:line="240" w:lineRule="auto"/>
        <w:ind w:left="720"/>
      </w:pPr>
      <w:r>
        <w:rPr>
          <w:lang w:val="sw_KE" w:bidi="sw_KE"/>
        </w:rPr>
      </w:r>
      <w:r>
        <w:rPr>
          <w:lang w:val="sw_KE" w:bidi="sw_KE"/>
        </w:rPr>
        <w:t>Hamor</w:t>
      </w:r>
    </w:p>
    <w:p>
      <w:pPr>
        <w:pStyle w:val="ListBullet"/>
        <w:spacing w:line="240" w:lineRule="auto"/>
        <w:ind w:left="720"/>
      </w:pPr>
      <w:r>
        <w:rPr>
          <w:lang w:val="sw_KE" w:bidi="sw_KE"/>
        </w:rPr>
      </w:r>
      <w:r>
        <w:rPr>
          <w:lang w:val="sw_KE" w:bidi="sw_KE"/>
        </w:rPr>
        <w:t>Wana wa Yakobo</w:t>
      </w:r>
    </w:p>
    <w:p>
      <w:pPr/>
      <w:r>
        <w:rPr>
          <w:lang w:val="sw_KE" w:bidi="sw_KE"/>
        </w:rPr>
      </w:r>
      <w:r>
        <w:rPr>
          <w:lang w:val="sw_KE" w:bidi="sw_KE"/>
        </w:rPr>
        <w:t>Katika kipindi hiki, waambie washiriki wa kikundi watengeneze hadithi kwa kutumia michoro, au watumie vitu vinavyoweza kusogezwa (kama vile mawe, vijiti, vinyago vya watoto) ili kuonyesha hadithi na matendo yake.</w:t>
      </w:r>
    </w:p>
    <w:p>
      <w:pPr/>
      <w:r>
        <w:rPr>
          <w:lang w:val="sw_KE" w:bidi="sw_KE"/>
        </w:rPr>
      </w:r>
      <w:r>
        <w:rPr>
          <w:lang w:val="sw_KE" w:bidi="sw_KE"/>
        </w:rPr>
        <w:t>Kumbuka kwamba hadithi hii ni ya vurugu na inaweza kuwa vigumu kwa watu ambao wamepata unyanyasaji wa kijinsia au ubakaji. Kumbuka pia hadithi hii ni ya kwanza katika hadithi ya sehemu mbili.</w:t>
      </w:r>
    </w:p>
    <w:p>
      <w:pPr/>
      <w:r>
        <w:rPr>
          <w:lang w:val="sw_KE" w:bidi="sw_KE"/>
        </w:rPr>
      </w:r>
      <w:r>
        <w:rPr>
          <w:lang w:val="sw_KE" w:bidi="sw_KE"/>
        </w:rPr>
        <w:t>Hadithi hii inatokea katika mji wa Shekemu. Shekemu, mwana wa Hamor ni mmoja wa wahusika wakuu katika hadithi. Jina la mji na jina la kijana ni sawa. Tafsiri nyingi zinaonekana kuepuka kuchanganyikiwa kwa kutaja Shekemu mji kama mji bila kutaja jina.</w:t>
      </w:r>
    </w:p>
    <w:p>
      <w:pPr/>
      <w:r>
        <w:rPr>
          <w:lang w:val="sw_KE" w:bidi="sw_KE"/>
        </w:rPr>
      </w:r>
      <w:r>
        <w:rPr>
          <w:lang w:val="sw_KE" w:bidi="sw_KE"/>
        </w:rPr>
        <w:t>Katika tukio la 1, Dinah anatembelea baadhi ya wanawake wadogo katika eneo hilo. Shekemu anamwona Dinah, anamshambulia Dinah na kulala na Dinah kwa nguvu au anamlazimisha Dinah kuwa na mahusiano ya ngono na Shekemu. Hii inaitwa ubakaji. Tunajifunza baadae kwamba Shekemu anamweka Dinah katika nyumba yake. Shekemu hamruhusu Dinah kurudi kwa familia yake. Kisha Shekemu anampenda sana Dinah na anataka kumuoa Dinah. Shekemu anajaribu kushinda upendo wa Dinah kwa kuzungumza kwa njia ya upendo kwa Dinah.</w:t>
      </w:r>
    </w:p>
    <w:p>
      <w:pPr/>
      <w:r>
        <w:rPr>
          <w:lang w:val="sw_KE" w:bidi="sw_KE"/>
        </w:rPr>
      </w:r>
      <w:r>
        <w:rPr>
          <w:lang w:val="sw_KE" w:bidi="sw_KE"/>
        </w:rPr>
        <w:t>Katika tukio la 2, Yakobo anajifunza kwamba Dinah ametiwa unajisi lakini hafanyi chochote kuhusu hilo mpaka wana wake warudi nyumbani kutoka mashambani . Hamor, baba ya Shekemu pamoja na Shekemu wanakuja kumtembelea Yakobo ili kujadili hali hiyo. Ndugu wanasikia kile ambacho kimetokea kwa Dinah na kurudi nyumbani wakati Hamor anazungumza na Yakobo. Hamor kumtembelea Yakobo na ndugu kurudi nyumbani kunatokea kwa wakati mmoja. Ndugu wana hasira. Hadithi inasema kwamba Shekemu alikuwa amefanya kitu cha aibu dhidi ya Dinah, kitu ambacho hakipaswi kamwe kufanyika. Marudio hii ya aibu na uchafu wa Dinah inaonyesha jinsi familia ya Yakobo ilichukua ubakaji wa Dinah kwa umakini.</w:t>
      </w:r>
    </w:p>
    <w:p>
      <w:pPr/>
      <w:r>
        <w:rPr>
          <w:lang w:val="sw_KE" w:bidi="sw_KE"/>
        </w:rPr>
      </w:r>
      <w:r>
        <w:rPr>
          <w:lang w:val="sw_KE" w:bidi="sw_KE"/>
        </w:rPr>
        <w:t>Katika tukio la 3, Hamor anazungumza na Yakobo na wana wa Yakobo. Hamor anawaambia kwamba Shekemu anampenda Dinah kwa kweli na anataka kuoa Dinah. Hamor anapendekeza kwamba familia zinaoana ili Yakobo aweze kukaa katika eneo hilo. Hadithi inaonekana kuonyesha kwamba mabinti hawangekuwa na uchaguzi ambaye wangeoleka kwake. Baba wangewapeana kama bibi harusi kwa wanaume kutoka kwa kikundi kingine.</w:t>
      </w:r>
    </w:p>
    <w:p>
      <w:pPr/>
      <w:r>
        <w:rPr>
          <w:lang w:val="sw_KE" w:bidi="sw_KE"/>
        </w:rPr>
      </w:r>
      <w:r>
        <w:rPr>
          <w:lang w:val="sw_KE" w:bidi="sw_KE"/>
        </w:rPr>
        <w:t>Katika tukio la 4, Shekemu anazungumza na Yakobo na wana wa Yakobo. Shekemu alikuja kumwona Yakobo na Hamor lakini hajazungumza mpaka sasa. Shekemu anajitolea kulipa bei yoyote wanayotaka ili Shekemu aweze kuoa Dinah. Kwa sababu Shekemu ametia unajisi Dinah, ndugu wanajibu kwa udanganyifu. Wanamwambia Shekemu kwamba Shekemu na wanaume wote wa mji ni lazima watahiriwe kabla ya ndoa yoyote inaweza kufanyika. Tohara hii haitafanya Shekemu na Wahivi kuwa sehemu ya ahadi ya agano iliyofanywa kwa Ibrahimu. Hawajachagua kumwabudu Mungu na kugeuka kutoka kwa ibada yao ya sanamu. Wana wa Yakobo wanaahidi kwa udanganyifu kwamba kama wanaume wote wa mji watatahiriwa, watawakubali kuoa wanawake wao. Shekemu ataruhusiwa kuoa Dinah. Kisha wanatoa hali kinyume—ikiwa wanaume hawakubali kutahiriwa, watamchukua Dinah kurudi.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Hadithi katika simulizi hili ni ya vurugu sana, kwa hiyo kikundi hakitaigiza simulizi katika hatua hii. Kikundi kitakumbuka hadithi na kujadili kile kila mhusika anaweza kuwa anahisi.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Dinah.</w:t>
      </w:r>
    </w:p>
    <w:p>
      <w:pPr>
        <w:pStyle w:val="ListBullet"/>
        <w:spacing w:line="240" w:lineRule="auto"/>
        <w:ind w:left="720"/>
      </w:pPr>
      <w:r>
        <w:rPr>
          <w:lang w:val="sw_KE" w:bidi="sw_KE"/>
        </w:rPr>
      </w:r>
      <w:r>
        <w:rPr>
          <w:lang w:val="sw_KE" w:bidi="sw_KE"/>
        </w:rPr>
        <w:t>Shekemu</w:t>
      </w:r>
    </w:p>
    <w:p>
      <w:pPr>
        <w:pStyle w:val="ListBullet"/>
        <w:spacing w:line="240" w:lineRule="auto"/>
        <w:ind w:left="720"/>
      </w:pPr>
      <w:r>
        <w:rPr>
          <w:lang w:val="sw_KE" w:bidi="sw_KE"/>
        </w:rPr>
      </w:r>
      <w:r>
        <w:rPr>
          <w:lang w:val="sw_KE" w:bidi="sw_KE"/>
        </w:rPr>
        <w:t>Hamor</w:t>
      </w:r>
    </w:p>
    <w:p>
      <w:pPr>
        <w:pStyle w:val="ListBullet"/>
        <w:spacing w:line="240" w:lineRule="auto"/>
        <w:ind w:left="720"/>
      </w:pPr>
      <w:r>
        <w:rPr>
          <w:lang w:val="sw_KE" w:bidi="sw_KE"/>
        </w:rPr>
      </w:r>
      <w:r>
        <w:rPr>
          <w:lang w:val="sw_KE" w:bidi="sw_KE"/>
        </w:rPr>
        <w:t>Wana wa Yakobo</w:t>
      </w:r>
    </w:p>
    <w:p>
      <w:pPr/>
      <w:r>
        <w:rPr>
          <w:lang w:val="sw_KE" w:bidi="sw_KE"/>
        </w:rPr>
      </w:r>
      <w:r>
        <w:rPr>
          <w:lang w:val="sw_KE" w:bidi="sw_KE"/>
        </w:rPr>
        <w:t xml:space="preserve">Katika tukio la 1, Dinah binti wa Leah anaenda kutembelea baadhi ya wanawake wadogo katika eneo hili. Shekemu mwana wa Hamor anaona Dinah, anashambulia Dinah na analazimisha Dinah kulala na yeye. Kisha Shekemu anampenda sana Dinah na anataka kumuoa Dinah. </w:t>
      </w:r>
      <w:r>
        <w:rPr>
          <w:b/>
          <w:lang w:val="sw_KE" w:bidi="sw_KE"/>
        </w:rPr>
        <w:t>Sitisha Kitendo:</w:t>
      </w:r>
      <w:r>
        <w:rPr>
          <w:lang w:val="sw_KE" w:bidi="sw_KE"/>
        </w:rPr>
        <w:t xml:space="preserve"> Muulize Shekemu, "Unafikiri unaweza kuzungumza na Dinah ili akubali kuolewa nawe?" Unaweza kusikia, "kwa kweli ninaweza. Mimi ni mwana wa mfalme katika eneo hili. Familia yangu ni yenye nguvu. Mwanamke yeyote angefurahi kuwa na mimi kama mume." Muulize Dinah, "Unafikiri nini kuhusu Shekemu? Unaweza kusikia, "Alinivamiza na kunikabili kwa nguvu. Alinifanya najisi! Sitakubali kamwe kuwa mke wake." Anzisha tena igizo.</w:t>
      </w:r>
    </w:p>
    <w:p>
      <w:pPr/>
      <w:r>
        <w:rPr>
          <w:lang w:val="sw_KE" w:bidi="sw_KE"/>
        </w:rPr>
      </w:r>
      <w:r>
        <w:rPr>
          <w:lang w:val="sw_KE" w:bidi="sw_KE"/>
        </w:rPr>
        <w:t xml:space="preserve">Katika tukio la 2, Yakobo anatambua ya kwamba Shekemu ametia unajisi Dinah lakini hafanyi chochote. Hamor anakuja kujadili suala na Yakobo. Wana wa Yakobo wanasikia kile ambacho kimetokea na kurudi nyumbani. Wanashangaa na kukasirika kwamba kitu kama hicho kimetokea. </w:t>
      </w:r>
      <w:r>
        <w:rPr>
          <w:b/>
          <w:lang w:val="sw_KE" w:bidi="sw_KE"/>
        </w:rPr>
        <w:t>Sitisha kitendo:</w:t>
      </w:r>
      <w:r>
        <w:rPr>
          <w:lang w:val="sw_KE" w:bidi="sw_KE"/>
        </w:rPr>
        <w:t xml:space="preserve"> Muulize Yakobo "Kwa nini haufanyi chochote kwa binti yako?" Unaweza kusikia, "Ninahitaji kusubiri mpaka wana wangu wa kiume waje." Mimi ni mtu mmoja tu. Wanaweza kuniua kama ninakwenda kudai binti yangu kurudi au kama ninajaribu kuadhibu Shekemu mimi pekee yangu." Muulize Hamor, "Kwa nini unajaribu kujadili hili na Yakobo?" Unaweza kusikia, "Mwana wangu alifanya kwa upumbavu lakini kwa kweli anampenda msichana huyu. Sisi kama baba tunapaswa kutafuta njia ya kudumisha amani juu ya hili. Najua mwana wangu alifanya makosa lakini sitaki aadhibiwe au chochote kibaya kumpata. Mbali na hilo, Yakobo ni tajiri kwa kweli na makundi mengi na ng'ombe. Ingekuwa vyema kuweka utajiri huo hapa kwa watu wa mji." Anzisha tena igizo.</w:t>
      </w:r>
    </w:p>
    <w:p>
      <w:pPr/>
      <w:r>
        <w:rPr>
          <w:lang w:val="sw_KE" w:bidi="sw_KE"/>
        </w:rPr>
      </w:r>
      <w:r>
        <w:rPr>
          <w:lang w:val="sw_KE" w:bidi="sw_KE"/>
        </w:rPr>
        <w:t xml:space="preserve">Katika tukio la 3, Hamor anaanza kuzungumza na Yakobo na wana wake. Hamor anawaambia kwamba Shekemu kwa kweli anampenda Dinah. Kisha Hamor anapendekeza kwamba baba wawape mabintu zao kwa wana wa wengine kwa ndoa. Kwa kuoana wengine watakuwa na amani na Yakobo anaweza kukaa katika eneo hilo. </w:t>
      </w:r>
      <w:r>
        <w:rPr>
          <w:b/>
          <w:lang w:val="sw_KE" w:bidi="sw_KE"/>
        </w:rPr>
        <w:t>Sitisha kitendo:</w:t>
      </w:r>
      <w:r>
        <w:rPr>
          <w:lang w:val="sw_KE" w:bidi="sw_KE"/>
        </w:rPr>
        <w:t xml:space="preserve"> Muulize Yakobo, "unafikiria nini kuhusu ndoa tofauti kama hii?" Unaweza kusikia, "Ninapinga. Hatuwezi kuoa mabinti wa hawa watu wa kigeni. Babu yangu Ibrahimu na baba yangu Isaka hawangeruhusu hii. Sina hakika kile tunaenda kufanya lakini sitaruhusu ndoa hizi kufanyika." Anzisha tena igizo.</w:t>
      </w:r>
    </w:p>
    <w:p>
      <w:pPr/>
      <w:r>
        <w:rPr>
          <w:lang w:val="sw_KE" w:bidi="sw_KE"/>
        </w:rPr>
      </w:r>
      <w:r>
        <w:rPr>
          <w:lang w:val="sw_KE" w:bidi="sw_KE"/>
        </w:rPr>
        <w:t xml:space="preserve">Katika tukio la 4, Shekemu anamwomba Yakobo na ndugu kumruhusu kuoa Dinah. Shekemu anaahidi kulipa mahari yoyote ya bibi harusi ambayo ndugu wanaweza kuitisha. Kwa sababu Shekemu ametia unajisi, Dinah, ndugu wanajibu kwa udanganyifu. Wanadai kwamba wanaume wote wazima wa mji wanapaswa kutahiriwa kabla ya ndoa yoyote inaweza kutokea. </w:t>
      </w:r>
      <w:r>
        <w:rPr>
          <w:b/>
          <w:lang w:val="sw_KE" w:bidi="sw_KE"/>
        </w:rPr>
        <w:t>Sitisha kitendo:</w:t>
      </w:r>
      <w:r>
        <w:rPr>
          <w:lang w:val="sw_KE" w:bidi="sw_KE"/>
        </w:rPr>
        <w:t xml:space="preserve"> Waulize ndugu, "Kwa nini mnalazimisha mtu kutahiriwa? Je, kwa kweli unakwenda kuruhusu dada yako kuingia katika ndoa na Shekemu?" Unaweza kusikia, "Hatutawai kumruhusu Shekimu kumuoa Dinah." Tuna mpango. Tutapata kisasi yetu wakati wanaume wote wametahiriwa na kuumizwa." Muulize Shekemu, "Unafikiria nini kuhusu pendekezo hili la tohara?" Unaweza kusikia, "Ni bei ndogo ya kulipa ili kuwa na Dinah kama mke. Nilidhani wangedai pesa nyingi au wanyama. Hii si kitu bali siku chache za uchungu."</w:t>
      </w:r>
    </w:p>
    <w:p>
      <w:pPr/>
      <w:r>
        <w:rPr>
          <w:lang w:val="sw_KE" w:bidi="sw_KE"/>
        </w:rPr>
      </w:r>
      <w:r>
        <w:rPr>
          <w:lang w:val="sw_KE" w:bidi="sw_KE"/>
        </w:rPr>
        <w:t>Sitisha hapa na mjadili kama kikundi jinsi hadithi hii inakufanya uhisi na kufikiri. Je, unahitaji muda kufikiri au kuzungumza kuhusu hadithi hii na mtu katika timu yako au mtu mwingine? Unaweza kufanya nini ili kujitunza mwenyewe kama unafikiria kuhusu hadithi kama hii?</w:t>
      </w:r>
    </w:p>
    <w:p>
      <w:pPr/>
      <w:r>
        <w:rPr>
          <w:lang w:val="sw_KE" w:bidi="sw_KE"/>
        </w:rPr>
      </w:r>
      <w:r>
        <w:rPr>
          <w:lang w:val="sw_KE" w:bidi="sw_KE"/>
        </w:rPr>
        <w:t>Huu ndio mwisho wa kurekodi.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Yakobo anaishi kwa kipande cha mali ya Yakobo alinunua nje ya mji wa Shekemu. Mwana wa Hamor Mhivi anaitwa Shekemu. Maneno ni sawa. Unahitaji kuepuka kuchanganyikiwa kati ya mji na mtu. Katika kifungu hiki tafsiri nyingi zinzrejelea mtu kwa jina la Shekemu. Tafsiri nyingi zinazerejelea tu mji kama mji bila kutaja jina.</w:t>
      </w:r>
    </w:p>
    <w:p>
      <w:pPr/>
      <w:r>
        <w:rPr>
          <w:lang w:val="sw_KE" w:bidi="sw_KE"/>
        </w:rPr>
      </w:r>
      <w:r>
        <w:rPr>
          <w:lang w:val="sw_KE" w:bidi="sw_KE"/>
        </w:rPr>
        <w:t>Tazama ramani ya Shekemu iliyoekwa alama.</w:t>
      </w:r>
    </w:p>
    <w:p>
      <w:pPr/>
      <w:r>
        <w:rPr>
          <w:lang w:val="sw_KE" w:bidi="sw_KE"/>
        </w:rPr>
      </w:r>
      <w:r>
        <w:rPr>
          <w:lang w:val="sw_KE" w:bidi="sw_KE"/>
        </w:rPr>
        <w:t xml:space="preserve">Shekemu anaelezewa kama </w:t>
      </w:r>
      <w:r>
        <w:rPr>
          <w:b/>
          <w:lang w:val="sw_KE" w:bidi="sw_KE"/>
        </w:rPr>
        <w:t>mkuu</w:t>
      </w:r>
      <w:r>
        <w:rPr>
          <w:lang w:val="sw_KE" w:bidi="sw_KE"/>
        </w:rPr>
        <w:t xml:space="preserve"> kati ya wahivi. Mkuu angekua mtu wa umuhimu fulani. Mkuu kwa kawaida ni mwana wa mfalme. Hamor, bab ya Shekemu haiti kamwe mfalme. Shekemu anamwona Dinah ambaye anatembea baadhi ya wanawake katika eneo hilo. Shekemu </w:t>
      </w:r>
      <w:r>
        <w:rPr>
          <w:b/>
          <w:lang w:val="sw_KE" w:bidi="sw_KE"/>
        </w:rPr>
        <w:t>anabaka</w:t>
      </w:r>
      <w:r>
        <w:rPr>
          <w:lang w:val="sw_KE" w:bidi="sw_KE"/>
        </w:rPr>
        <w:t xml:space="preserve"> Dinah. Ubakaji ni neno la vurugu. Ni maana kwamba mtu anamchukua mwanamke na kulala pamoja naye kwa nguvu au dhidi ya mapenzi yake. Tafuta njia inayokubalika kijamii ili kuelezea kile kilichotokea kwa Dinah.</w:t>
      </w:r>
    </w:p>
    <w:p>
      <w:pPr/>
      <w:r>
        <w:rPr>
          <w:lang w:val="sw_KE" w:bidi="sw_KE"/>
        </w:rPr>
      </w:r>
      <w:r>
        <w:rPr>
          <w:lang w:val="sw_KE" w:bidi="sw_KE"/>
        </w:rPr>
        <w:t xml:space="preserve">Dinah aliitwa </w:t>
      </w:r>
      <w:r>
        <w:rPr>
          <w:b/>
          <w:lang w:val="sw_KE" w:bidi="sw_KE"/>
        </w:rPr>
        <w:t>najisi</w:t>
      </w:r>
      <w:r>
        <w:rPr>
          <w:lang w:val="sw_KE" w:bidi="sw_KE"/>
        </w:rPr>
        <w:t>. Kutia unajisi kitu ni kuifanya iwe najisi au isiyokubalika kwa Mungu. Dinah sasa alichukuliwa kuwa najisi kwa kitamaduni au haikubaliki kijamii. Dinah ni mchafu. Unaweza kusema Dinah amefedheheshwa au kuonewa aibu. Aidha, Dinah angehisi aibu. Kuchukulia kwa nguvu kwa njia hii na kuwafanya wengine kujua kwamba ilitokea kungesababisha Dinah kuhisi aibu kwa maisha yake yote.</w:t>
      </w:r>
    </w:p>
    <w:p>
      <w:pPr/>
      <w:r>
        <w:rPr>
          <w:lang w:val="sw_KE" w:bidi="sw_KE"/>
        </w:rPr>
      </w:r>
      <w:r>
        <w:rPr>
          <w:lang w:val="sw_KE" w:bidi="sw_KE"/>
        </w:rPr>
        <w:t>Ndugu za Dinah walishangaa na kukasirika wakati walisikia kile kilichotokea. Hizi ni maneno yenye nguvu yanayoonyesha hisia kali sana. Walijazwa na huzuni na alichoma kwa hasira. Hizi ni picha za maneno ambazo zinaelezea hasira yao. Unahitaji maneno yenye nguvu ili kuelezea hisia zao.</w:t>
      </w:r>
    </w:p>
    <w:p>
      <w:pPr/>
      <w:r>
        <w:rPr>
          <w:lang w:val="sw_KE" w:bidi="sw_KE"/>
        </w:rPr>
      </w:r>
      <w:r>
        <w:rPr>
          <w:lang w:val="sw_KE" w:bidi="sw_KE"/>
        </w:rPr>
        <w:t>Sitisha na mjadili: Ongea kuhusu hali ambayo mwanamke alishambuliwa na mgeni. Wanaume wa familia yake anachukua vipi? Sikiliza maneno yaliyotumiwa. Je, ni maneno au picha? Ni vitenzi au picha gani vinatumiwa kuelezea hisia kali za hasira.</w:t>
      </w:r>
    </w:p>
    <w:p>
      <w:pPr/>
      <w:r>
        <w:rPr>
          <w:lang w:val="sw_KE" w:bidi="sw_KE"/>
        </w:rPr>
      </w:r>
      <w:r>
        <w:rPr>
          <w:lang w:val="sw_KE" w:bidi="sw_KE"/>
        </w:rPr>
        <w:t>Hamor alipendekeza ndoa ya mchanganyiko. Mabinti wa kila upande wangetolewa kwa wanaume wa upande mwingine kama bibi harusi. Mabinti hawangekuwa na uchaguzi katika suala hilo. Kwa njia hii, familia zingechanganywa na hatimaye familia ya Yakobo ingefyonzwa katika utamaduni wa Wahivi.</w:t>
      </w:r>
    </w:p>
    <w:p>
      <w:pPr/>
      <w:r>
        <w:rPr>
          <w:lang w:val="sw_KE" w:bidi="sw_KE"/>
        </w:rPr>
      </w:r>
      <w:r>
        <w:rPr>
          <w:lang w:val="sw_KE" w:bidi="sw_KE"/>
        </w:rPr>
        <w:t>Ndugu wanazungumza kwa udanganyifu kwa Shekemu wakati wanadai kwamba wanaume wote watahiriwe. Udanganyifu una maana kwamba walizungumza kwa njia moja lakini ilimaanisha kitu kingine. Wanaonekana kuonyesha kwamba Shekemu ataruhusiwa kuoa Dinah. Ndugu hawana nia ya kuruhusu Shekemu kuoa Dinah. Ili kumfanyia Shekemu na Hamor kukubali tohara, ndugu wanasema kwamba watafedhehewa au kuona aibu Dinah akiolewa na mtu ambaye hajatahiriwa. Dinah atadhalilishwa au kuonewa aibu na hivyo familia yote ya Dinah.</w:t>
      </w:r>
    </w:p>
    <w:p>
      <w:pPr/>
      <w:r>
        <w:rPr>
          <w:lang w:val="sw_KE" w:bidi="sw_KE"/>
        </w:rPr>
      </w:r>
      <w:r>
        <w:rPr>
          <w:lang w:val="sw_KE" w:bidi="sw_KE"/>
        </w:rPr>
        <w:t xml:space="preserve">Yakobo na wana wake </w:t>
      </w:r>
      <w:r>
        <w:rPr>
          <w:b/>
          <w:lang w:val="sw_KE" w:bidi="sw_KE"/>
        </w:rPr>
        <w:t>wangetahiriwa</w:t>
      </w:r>
      <w:r>
        <w:rPr>
          <w:lang w:val="sw_KE" w:bidi="sw_KE"/>
        </w:rPr>
        <w:t xml:space="preserve"> kama watoto wapya waliozaliwa kulingana na maagizo ambayo Mungu alitoa kwa Ibrahimu wakati Mungu alifanya agano na Ibrahimu. </w:t>
      </w:r>
      <w:r>
        <w:rPr>
          <w:b/>
          <w:lang w:val="sw_KE" w:bidi="sw_KE"/>
        </w:rPr>
        <w:t>Tohara</w:t>
      </w:r>
      <w:r>
        <w:rPr>
          <w:lang w:val="sw_KE" w:bidi="sw_KE"/>
        </w:rPr>
        <w:t xml:space="preserve"> inajadiliwa katika faharasa kuu. Hapa ndugu wanadai kwamba Shekemu na wanaume wote wa mji watahiriwe.</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mpangilio, mienendo au ubao wao wa hadithi ili kumsaidia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34:18–31</w:t>
      </w:r>
      <w:r>
        <w:rPr>
          <w:lang w:val="sw_KE" w:bidi="sw_KE"/>
        </w:rPr>
      </w:r>
    </w:p>
    <w:p>
      <w:pPr>
        <w:pStyle w:val="Heading3"/>
      </w:pPr>
      <w:r>
        <w:rPr>
          <w:lang w:val="sw_KE" w:bidi="sw_KE"/>
        </w:rPr>
        <w:t>Sikiliza na Moyo</w:t>
      </w:r>
    </w:p>
    <w:p>
      <w:pPr/>
      <w:r>
        <w:rPr>
          <w:lang w:val="sw_KE" w:bidi="sw_KE"/>
        </w:rPr>
      </w:r>
      <w:r>
        <w:rPr>
          <w:lang w:val="sw_KE" w:bidi="sw_KE"/>
        </w:rPr>
        <w:t>Sikiliza kitabu cha mwanzo 34:18–31 na uweke moyoni mwako.</w:t>
      </w:r>
    </w:p>
    <w:p>
      <w:pPr/>
      <w:r>
        <w:rPr>
          <w:lang w:val="sw_KE" w:bidi="sw_KE"/>
        </w:rPr>
      </w:r>
      <w:r>
        <w:rPr>
          <w:lang w:val="sw_KE" w:bidi="sw_KE"/>
        </w:rPr>
        <w:t>Hadithi hii ya sehemu mbili ina maelezo mengi kuhusu unyanyasaji wa mapenzi, ambayo inaweza kuwa vigumu kusikia kuhusu kama wewe au mtu anayemjua amepiita unyanyasaji wa kimapenzi au ubakaji.</w:t>
      </w:r>
    </w:p>
    <w:p>
      <w:pPr/>
      <w:r>
        <w:rPr>
          <w:lang w:val="sw_KE" w:bidi="sw_KE"/>
        </w:rPr>
      </w:r>
      <w:r>
        <w:rPr>
          <w:lang w:val="sw_KE" w:bidi="sw_KE"/>
        </w:rPr>
        <w:t>Kabla ya kuwa na majadiliano yoyote ya kikundi kuhusu simulizi hii, sitisha na uamue kama kikundi jinsi unavyopendelea kuzungumza kuhusu simulizi hii. Katika utamaduni wako, ni njia gani bora ya kuzungumza kuhusu mambo haya? Je, itakuwa vizuri kugawanywa katika makundi ya wanaume na wanawake kwa mazungumzo haya? Je, unataka kufanya kazi kwa njia tofauti kuliko unavyofanya katika sehemu zingine? Sitisha sauti hii hapa.</w:t>
      </w:r>
    </w:p>
    <w:p>
      <w:pPr/>
      <w:r>
        <w:rPr>
          <w:lang w:val="sw_KE" w:bidi="sw_KE"/>
        </w:rPr>
      </w:r>
      <w:r>
        <w:rPr>
          <w:lang w:val="sw_KE" w:bidi="sw_KE"/>
        </w:rPr>
        <w:t>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 Sitisha sauti hii hapa.</w:t>
      </w:r>
    </w:p>
    <w:p>
      <w:pPr>
        <w:pStyle w:val="ListBullet"/>
        <w:spacing w:line="240" w:lineRule="auto"/>
        <w:ind w:left="720"/>
      </w:pPr>
      <w:r>
        <w:rPr>
          <w:lang w:val="sw_KE" w:bidi="sw_KE"/>
        </w:rPr>
      </w:r>
      <w:r>
        <w:rPr>
          <w:lang w:val="sw_KE" w:bidi="sw_KE"/>
        </w:rPr>
        <w:t>Ni nini hupendi au huelewi kuhusu hadithi hii? Sitisha sauti hii hapa.</w:t>
      </w:r>
    </w:p>
    <w:p>
      <w:pPr>
        <w:pStyle w:val="ListBullet"/>
        <w:spacing w:line="240" w:lineRule="auto"/>
        <w:ind w:left="720"/>
      </w:pPr>
      <w:r>
        <w:rPr>
          <w:lang w:val="sw_KE" w:bidi="sw_KE"/>
        </w:rPr>
      </w:r>
      <w:r>
        <w:rPr>
          <w:lang w:val="sw_KE" w:bidi="sw_KE"/>
        </w:rPr>
        <w:t>Simulizi hii inatuambia nini kuhusu Mungu? Sitisha sauti hii hapa.</w:t>
      </w:r>
    </w:p>
    <w:p>
      <w:pPr>
        <w:pStyle w:val="ListBullet"/>
        <w:spacing w:line="240" w:lineRule="auto"/>
        <w:ind w:left="720"/>
      </w:pPr>
      <w:r>
        <w:rPr>
          <w:lang w:val="sw_KE" w:bidi="sw_KE"/>
        </w:rPr>
      </w:r>
      <w:r>
        <w:rPr>
          <w:lang w:val="sw_KE" w:bidi="sw_KE"/>
        </w:rPr>
        <w:t>Simulizi hii inatuambia nini kuhusu watu? Sitisha sauti hii hapa.</w:t>
      </w:r>
    </w:p>
    <w:p>
      <w:pPr>
        <w:pStyle w:val="ListBullet"/>
        <w:spacing w:line="240" w:lineRule="auto"/>
        <w:ind w:left="720"/>
      </w:pPr>
      <w:r>
        <w:rPr>
          <w:lang w:val="sw_KE" w:bidi="sw_KE"/>
        </w:rPr>
      </w:r>
      <w:r>
        <w:rPr>
          <w:lang w:val="sw_KE" w:bidi="sw_KE"/>
        </w:rPr>
        <w:t>Simulizi hii inaathiri vipi maisha ya kila siku? Sitisha sauti hii hapa.</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Hadithi hii ya sehemu mbili ina maelezo mengi kuhusu unyanyasaji wa mapenzi, ambayo inaweza kuwa vigumu kusikia kuhusu kama wewe au mtu anayemjua amepiita unyanyasaji wa kimapenzi au ubakaji.</w:t>
      </w:r>
    </w:p>
    <w:p>
      <w:pPr/>
      <w:r>
        <w:rPr>
          <w:lang w:val="sw_KE" w:bidi="sw_KE"/>
        </w:rPr>
      </w:r>
      <w:r>
        <w:rPr>
          <w:lang w:val="sw_KE" w:bidi="sw_KE"/>
        </w:rPr>
        <w:t>Simulizi hii inaendeleza akaunti ya simulizi ya tukio na Dinah, ambaye ni binti ya Yakobo na Leah. Yakobo anaishi kwenye kipande cha nchi karibu na mji wa Shekemu ambayo Yakobo alinunua kutoka kwa Hamor, Mhivi. Yakobo na wana wake wanaishi kwenye kipande cha nchi ambacho Yakobo alinunua. Simulizi hii inazungumza kuhusu ndugu wa Dinah. Baadhi ya ndugu zake ni kutoka kwa mama ya Dinah, Leah, na ndugu wengine ni kutoka kwa mama tofauti.</w:t>
      </w:r>
    </w:p>
    <w:p>
      <w:pPr/>
      <w:r>
        <w:rPr>
          <w:lang w:val="sw_KE" w:bidi="sw_KE"/>
        </w:rPr>
      </w:r>
      <w:r>
        <w:rPr>
          <w:lang w:val="sw_KE" w:bidi="sw_KE"/>
        </w:rPr>
        <w:t xml:space="preserve">Onyesha ramani ambayo ina mji wa </w:t>
      </w:r>
      <w:r>
        <w:rPr>
          <w:b/>
          <w:lang w:val="sw_KE" w:bidi="sw_KE"/>
        </w:rPr>
        <w:t>Shekemu uliowekwa</w:t>
      </w:r>
      <w:r>
        <w:rPr>
          <w:lang w:val="sw_KE" w:bidi="sw_KE"/>
        </w:rPr>
        <w:t xml:space="preserve"> alama juu yake.</w:t>
      </w:r>
    </w:p>
    <w:p>
      <w:pPr/>
      <w:r>
        <w:rPr>
          <w:lang w:val="sw_KE" w:bidi="sw_KE"/>
        </w:rPr>
      </w:r>
      <w:r>
        <w:rPr>
          <w:lang w:val="sw_KE" w:bidi="sw_KE"/>
        </w:rPr>
        <w:t>Sitisha na mjadili: Simulia tena matukio ya simulizi ya awali.</w:t>
      </w:r>
    </w:p>
    <w:p>
      <w:pPr/>
      <w:r>
        <w:rPr>
          <w:lang w:val="sw_KE" w:bidi="sw_KE"/>
        </w:rPr>
      </w:r>
      <w:r>
        <w:rPr>
          <w:lang w:val="sw_KE" w:bidi="sw_KE"/>
        </w:rPr>
        <w:t>Sitisha na mjadili: Simulia kuhusu familia ya mama wengi lakini baba mmoja. Unatumia maneno gani ili kuelezea ndugu wote kutoka kwa mama mmoja? Unatumia maneno gani ili kuelezea ndugu kutoka kwa mama wengine?</w:t>
      </w:r>
    </w:p>
    <w:p>
      <w:pPr/>
      <w:r>
        <w:rPr>
          <w:lang w:val="sw_KE" w:bidi="sw_KE"/>
        </w:rPr>
      </w:r>
      <w:r>
        <w:rPr>
          <w:lang w:val="sw_KE" w:bidi="sw_KE"/>
        </w:rPr>
        <w:t>Katika simulizi ya awali, Shekemu alimbaka Dinah wakati alikwenda kutoka ili kutembelea baadhi ya wanawake wadogo katika eneo. Wana wa Yakobo ambao ni ndugu wa Dinah walikuwa na hasira sana. Shekemu aliamua kwamba alikuwa na upendo na Dinah na alitaka kuoa Dinah. Baba ya Shekemu, Hamor, alipendekeza kwamba waoane kati ya familia ya Yakobo na watu wa mji. Ndugu walidai kwamba kila mtu katika mji lazima atahiriwe ili kuoa yeyote kutoka familia ya Yakobo. Ndugu walikuwa wanakua wadanganyifu. Ndugu hawakukusudia kumruhusu Dinah kuolewa na Shekemu.</w:t>
      </w:r>
    </w:p>
    <w:p>
      <w:pPr/>
      <w:r>
        <w:rPr>
          <w:lang w:val="sw_KE" w:bidi="sw_KE"/>
        </w:rPr>
      </w:r>
      <w:r>
        <w:rPr>
          <w:lang w:val="sw_KE" w:bidi="sw_KE"/>
        </w:rPr>
        <w:t>Sitisha na mjadili: Simulia hadithi kuhusu mwanamke ambaye alishambuliwa na kubakwa. Ni nini kilichotokea kwa mtu ambaye alifanyiwa hivyo kwa? Je, mwitikio wa familia ya mwanamke ulikuwa nini?</w:t>
      </w:r>
    </w:p>
    <w:p>
      <w:pPr/>
      <w:r>
        <w:rPr>
          <w:lang w:val="sw_KE" w:bidi="sw_KE"/>
        </w:rPr>
      </w:r>
      <w:r>
        <w:rPr>
          <w:lang w:val="sw_KE" w:bidi="sw_KE"/>
        </w:rPr>
        <w:t>Shekemu alitaka kuoa Dinah sana. Shekemu alirudi mjini na kuwashawishi wanaume wote kukubali tohara. Shekemu alizungumza na viongozi katika lango la mji. Lango la mji ni mahali ambapo biashara kwa kawaida ilifanyika na pia majadiliano muhimu yoyote na viongozi. Miji mingi ilikuwa na kuta za juu zilizojengwa kuizunguka kwa ulinzi wakati wa shambulio. Katika kuta kulikuwa na lango kubwa ambapo watu waliingia mjini. Kulikuwa na mahali pa makazi ndani ya lango, ambapo viongozi wa mji waliketi na kujadili mambo muhimu.</w:t>
      </w:r>
    </w:p>
    <w:p>
      <w:pPr/>
      <w:r>
        <w:rPr>
          <w:lang w:val="sw_KE" w:bidi="sw_KE"/>
        </w:rPr>
      </w:r>
      <w:r>
        <w:rPr>
          <w:lang w:val="sw_KE" w:bidi="sw_KE"/>
        </w:rPr>
        <w:t xml:space="preserve">Onyesha picha ya </w:t>
      </w:r>
      <w:r>
        <w:rPr>
          <w:b/>
          <w:lang w:val="sw_KE" w:bidi="sw_KE"/>
        </w:rPr>
        <w:t>lango la mji wa kale</w:t>
      </w:r>
      <w:r>
        <w:rPr>
          <w:lang w:val="sw_KE" w:bidi="sw_KE"/>
        </w:rPr>
        <w:t>.</w:t>
      </w:r>
    </w:p>
    <w:p>
      <w:pPr/>
      <w:r>
        <w:rPr>
          <w:lang w:val="sw_KE" w:bidi="sw_KE"/>
        </w:rPr>
      </w:r>
      <w:r>
        <w:rPr>
          <w:lang w:val="sw_KE" w:bidi="sw_KE"/>
        </w:rPr>
        <w:t>Shekemu aliwaambia wanaume wa mji kwamba hatimaye kila kitu ambacho Yakobo alikuwa kingekuwa yao kupitia ndoa tofauti na familia ya Yakobo. Shekemu hakutaja kwa wanaume kwamba Shekemu alitaka kuoa Dinah. Shekemu hakuwaambia wanaume kwamba tohara ya wanaume wote ilikuwa bei ya mahari ili Shekemu aweze kuoa Dinah. Shekemu alifanya ionekana kwamba tohara ilikuwa bei kwa wanaume ili kuoa katika familia ya Yakobo. Kwa njia hii Shekemu pia alikuwa mdanganyifu. Wanaume wote watu wazima walikubaliana na pendekezo la Shekemu na kwenda kupitia tohara. Walikubali kwa sababu walikuwa wakifikiri kuhusu faida ya kiuchumi.</w:t>
      </w:r>
    </w:p>
    <w:p>
      <w:pPr/>
      <w:r>
        <w:rPr>
          <w:lang w:val="sw_KE" w:bidi="sw_KE"/>
        </w:rPr>
      </w:r>
      <w:r>
        <w:rPr>
          <w:lang w:val="sw_KE" w:bidi="sw_KE"/>
        </w:rPr>
        <w:t>Maumivu mabaya yangekuwa katika siku 3 baada ya tohara. Wanaume hawangeweza kupigana. Hiyo ni wakati wana wawili wa Yakobo, Simioni na Lawi walishambulia na kumuua kila mtu katika mji. Wana hawa wawili walikuwa ndugu kamili wa Dinah—pia walikuwa wana wa Leah. Walichukua Dinah kutoka kwa nyumba ya Shekemu. Shekemu alikuwa ameweka Dinah katika nyumba yake tangu wakati alimbaka. Kisha wana wengine wa Yakobo walikuja na kuchukua makundi yote na mifugo. Walichukua utajiri wote na nyara wangeweza kupata. Nyara ni kila kitu cha thamani iliyochukuliwa na askari wakati wanashinda vita. Hapa, ndugu wameshinda vita na mji ili wanachukua kila kitu cha thamani pamoja nao. Pia walichukua wake na watoto kama mateka. Hamor na Shekemu walikuwa wamepanga kuchukua utajiri wa Yakobo. Sasa Yakobo ana utajiri wote wa mji wote.</w:t>
      </w:r>
    </w:p>
    <w:p>
      <w:pPr/>
      <w:r>
        <w:rPr>
          <w:lang w:val="sw_KE" w:bidi="sw_KE"/>
        </w:rPr>
      </w:r>
      <w:r>
        <w:rPr>
          <w:lang w:val="sw_KE" w:bidi="sw_KE"/>
        </w:rPr>
        <w:t>Wakati Yakobo aligundua kile ambacho kilikuwa kimetokea, alikuwa na hasira na Simeoni na Lawi. Yakobo alisema, "Sasa ninatembea kati ya watu wote wa nchi." Kutoa harufu mbaya ni usemi wa methali unaomaanisha kwamba watu wote watamchukia Yakobo na kujaribu kumwondoa kutoka eneo. Yakobo alidhani kwamba watu wote karibu na eneo hili wangetafuta kisasi na kuponda au kuua familia ya Yakobo. Yakobo anaonekana kuwa na wasiwasi zaidi na sifa ya Yakobo kati ya wengine kuliko kile kilichotokea kwa binti yake, Dinah.</w:t>
      </w:r>
    </w:p>
    <w:p>
      <w:pPr/>
      <w:r>
        <w:rPr>
          <w:lang w:val="sw_KE" w:bidi="sw_KE"/>
        </w:rPr>
      </w:r>
      <w:r>
        <w:rPr>
          <w:lang w:val="sw_KE" w:bidi="sw_KE"/>
        </w:rPr>
        <w:t>Simeoni na Lawi walijibu, "Kwa nini tunapaswa kumruhusu kumtendea dada yetu kama kahaba?"</w:t>
      </w:r>
    </w:p>
    <w:p>
      <w:pPr/>
      <w:r>
        <w:rPr>
          <w:lang w:val="sw_KE" w:bidi="sw_KE"/>
        </w:rPr>
      </w:r>
      <w:r>
        <w:rPr>
          <w:lang w:val="sw_KE" w:bidi="sw_KE"/>
        </w:rPr>
        <w:t>Kahaba ni mwanamke ambaye anatoa neema ya ngono kwa pesa na kwa kawaida ana sifa mbaya. Swali hili la mwisho ni swali ambalo halihitaji jibu na linaweza kutajwa kwa njia nzuri, kama, "Hatukuweza kumruhusu kumtendea dada yetu kama kahaba." Simeoni na Lawi walisema hii kwa njia ya hasira kwa Yakobo. Maneno yanaonyesha hasira na si heshima kama mwana kwa kawaida angezungumza na baba.</w:t>
      </w:r>
    </w:p>
    <w:p>
      <w:pPr/>
      <w:r>
        <w:rPr>
          <w:lang w:val="sw_KE" w:bidi="sw_KE"/>
        </w:rPr>
      </w:r>
      <w:r>
        <w:rPr>
          <w:lang w:val="sw_KE" w:bidi="sw_KE"/>
        </w:rPr>
        <w:t>Sitisha na mjadili: Ni lini na kwa nini watu wanatafuta kulipiza kisasi? Ni aina gani za mambo wanafanya ili kupata kisasi?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Shekemu anawasilisha azo la tohara na ndoa ya tofauti ka viongozi wa mji katika lango la mji. Shekemu anazungumzia tu kuhusu faida za kiuchumi kwa wanaume wa Shekemu.</w:t>
      </w:r>
    </w:p>
    <w:p>
      <w:pPr/>
      <w:r>
        <w:rPr>
          <w:lang w:val="sw_KE" w:bidi="sw_KE"/>
        </w:rPr>
      </w:r>
      <w:r>
        <w:rPr>
          <w:b/>
          <w:lang w:val="sw_KE" w:bidi="sw_KE"/>
        </w:rPr>
        <w:t>Tukio la pili:</w:t>
      </w:r>
      <w:r>
        <w:rPr>
          <w:lang w:val="sw_KE" w:bidi="sw_KE"/>
        </w:rPr>
        <w:t xml:space="preserve"> Wanaumme wa Shekemu wametahiriwa na siku ya tatu wakati walikuwa na vidonda zaidi, Simeoni na Lawi wanashambulia na kuaua wanaume wote.</w:t>
      </w:r>
    </w:p>
    <w:p>
      <w:pPr/>
      <w:r>
        <w:rPr>
          <w:lang w:val="sw_KE" w:bidi="sw_KE"/>
        </w:rPr>
      </w:r>
      <w:r>
        <w:rPr>
          <w:b/>
          <w:lang w:val="sw_KE" w:bidi="sw_KE"/>
        </w:rPr>
        <w:t>Tukio la tatu:</w:t>
      </w:r>
      <w:r>
        <w:rPr>
          <w:lang w:val="sw_KE" w:bidi="sw_KE"/>
        </w:rPr>
        <w:t xml:space="preserve"> Wana wengine wanawasili na kupora mji. Wanachukua wanawake wote na watoto kama mateka.</w:t>
      </w:r>
    </w:p>
    <w:p>
      <w:pPr/>
      <w:r>
        <w:rPr>
          <w:lang w:val="sw_KE" w:bidi="sw_KE"/>
        </w:rPr>
      </w:r>
      <w:r>
        <w:rPr>
          <w:b/>
          <w:lang w:val="sw_KE" w:bidi="sw_KE"/>
        </w:rPr>
        <w:t>Tukio la nne:</w:t>
      </w:r>
      <w:r>
        <w:rPr>
          <w:lang w:val="sw_KE" w:bidi="sw_KE"/>
        </w:rPr>
        <w:t xml:space="preserve"> Yakobo anamwambia Simeoni na Lawi kwamba wameiharibu familia.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Dinah.</w:t>
      </w:r>
    </w:p>
    <w:p>
      <w:pPr>
        <w:pStyle w:val="ListBullet"/>
        <w:spacing w:line="240" w:lineRule="auto"/>
        <w:ind w:left="720"/>
      </w:pPr>
      <w:r>
        <w:rPr>
          <w:lang w:val="sw_KE" w:bidi="sw_KE"/>
        </w:rPr>
      </w:r>
      <w:r>
        <w:rPr>
          <w:lang w:val="sw_KE" w:bidi="sw_KE"/>
        </w:rPr>
        <w:t>Shekemu</w:t>
      </w:r>
    </w:p>
    <w:p>
      <w:pPr>
        <w:pStyle w:val="ListBullet"/>
        <w:spacing w:line="240" w:lineRule="auto"/>
        <w:ind w:left="720"/>
      </w:pPr>
      <w:r>
        <w:rPr>
          <w:lang w:val="sw_KE" w:bidi="sw_KE"/>
        </w:rPr>
      </w:r>
      <w:r>
        <w:rPr>
          <w:lang w:val="sw_KE" w:bidi="sw_KE"/>
        </w:rPr>
        <w:t>Hamor</w:t>
      </w:r>
    </w:p>
    <w:p>
      <w:pPr>
        <w:pStyle w:val="ListBullet"/>
        <w:spacing w:line="240" w:lineRule="auto"/>
        <w:ind w:left="720"/>
      </w:pPr>
      <w:r>
        <w:rPr>
          <w:lang w:val="sw_KE" w:bidi="sw_KE"/>
        </w:rPr>
      </w:r>
      <w:r>
        <w:rPr>
          <w:lang w:val="sw_KE" w:bidi="sw_KE"/>
        </w:rPr>
        <w:t>Simeoni.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Wana wengine wa Yakobo.</w:t>
      </w:r>
    </w:p>
    <w:p>
      <w:pPr>
        <w:pStyle w:val="ListBullet"/>
        <w:spacing w:line="240" w:lineRule="auto"/>
        <w:ind w:left="720"/>
      </w:pPr>
      <w:r>
        <w:rPr>
          <w:lang w:val="sw_KE" w:bidi="sw_KE"/>
        </w:rPr>
      </w:r>
      <w:r>
        <w:rPr>
          <w:lang w:val="sw_KE" w:bidi="sw_KE"/>
        </w:rPr>
        <w:t>Wanaume wa Shekemu.</w:t>
      </w:r>
    </w:p>
    <w:p>
      <w:pPr>
        <w:pStyle w:val="ListBullet"/>
        <w:spacing w:line="240" w:lineRule="auto"/>
        <w:ind w:left="720"/>
      </w:pPr>
      <w:r>
        <w:rPr>
          <w:lang w:val="sw_KE" w:bidi="sw_KE"/>
        </w:rPr>
      </w:r>
      <w:r>
        <w:rPr>
          <w:lang w:val="sw_KE" w:bidi="sw_KE"/>
        </w:rPr>
        <w:t>Wanawake na watoto wa Shekemu</w:t>
      </w:r>
    </w:p>
    <w:p>
      <w:pPr/>
      <w:r>
        <w:rPr>
          <w:lang w:val="sw_KE" w:bidi="sw_KE"/>
        </w:rPr>
      </w:r>
      <w:r>
        <w:rPr>
          <w:lang w:val="sw_KE" w:bidi="sw_KE"/>
        </w:rPr>
        <w:t>Katika kipindi hiki, uwe na ubao wa kikundi cha hadithi, kuchora au kutumia aina fulani ya nyenzo (vitu ambavyo unaweza kusonga kote kama vile miamba, vijiti, vinyago vya watoto) ili kupata taswira ya hadithi na vitendo vyake.</w:t>
      </w:r>
    </w:p>
    <w:p>
      <w:pPr/>
      <w:r>
        <w:rPr>
          <w:lang w:val="sw_KE" w:bidi="sw_KE"/>
        </w:rPr>
      </w:r>
      <w:r>
        <w:rPr>
          <w:lang w:val="sw_KE" w:bidi="sw_KE"/>
        </w:rPr>
        <w:t>Kumbuka kwamba hadithi hii ni ya vurugu na inaweza kuwa vigumu kwa watu ambao wamepata unyanyasaji wa ngono au ubakaji. Kumbuka pia hadithi hii ni ya pili katika hadithi ya sehemu mbili.</w:t>
      </w:r>
    </w:p>
    <w:p>
      <w:pPr/>
      <w:r>
        <w:rPr>
          <w:lang w:val="sw_KE" w:bidi="sw_KE"/>
        </w:rPr>
      </w:r>
      <w:r>
        <w:rPr>
          <w:lang w:val="sw_KE" w:bidi="sw_KE"/>
        </w:rPr>
        <w:t>Kumbuka hii inafanyika katika mji wa Shekemu. Shekemu, mwana wa Hamor ni mmoja wa wahusika wakuu katika hadithi. Jina la mji na jina la mwanaume mdogo mdogo ni sawa. Tafsiri yangu zinaonekana kuepuka kuchanganyikiwa yoyote kwa kutaja Shekemu mji kama "mji' bila kutaja jina.</w:t>
      </w:r>
    </w:p>
    <w:p>
      <w:pPr/>
      <w:r>
        <w:rPr>
          <w:lang w:val="sw_KE" w:bidi="sw_KE"/>
        </w:rPr>
      </w:r>
      <w:r>
        <w:rPr>
          <w:lang w:val="sw_KE" w:bidi="sw_KE"/>
        </w:rPr>
        <w:t>Katika kifungu cha awali, Shekemu alimbaka Dinah. Neno lililotumiwa ni Shekemu "alipata unajisi" Dinah. Katika utamaduni huo, hii ilikuwa kitu cha aibu sana. Ndugu za Dinah walikuwa na hasira sana.</w:t>
      </w:r>
    </w:p>
    <w:p>
      <w:pPr/>
      <w:r>
        <w:rPr>
          <w:lang w:val="sw_KE" w:bidi="sw_KE"/>
        </w:rPr>
      </w:r>
      <w:r>
        <w:rPr>
          <w:lang w:val="sw_KE" w:bidi="sw_KE"/>
        </w:rPr>
        <w:t>Kwanza Yakobo wanasikia kwamba Shekemu allikuwa amemtia unajisi binti yake. Yakobo hafanyi chochote.</w:t>
      </w:r>
    </w:p>
    <w:p>
      <w:pPr/>
      <w:r>
        <w:rPr>
          <w:lang w:val="sw_KE" w:bidi="sw_KE"/>
        </w:rPr>
      </w:r>
      <w:r>
        <w:rPr>
          <w:lang w:val="sw_KE" w:bidi="sw_KE"/>
        </w:rPr>
        <w:t>Kisha kwa sbabu Shekemu alikuwa amemtia unajisi dada yao, Dinah, ndugu walijibu kwa udanganyifu.</w:t>
      </w:r>
    </w:p>
    <w:p>
      <w:pPr/>
      <w:r>
        <w:rPr>
          <w:lang w:val="sw_KE" w:bidi="sw_KE"/>
        </w:rPr>
      </w:r>
      <w:r>
        <w:rPr>
          <w:lang w:val="sw_KE" w:bidi="sw_KE"/>
        </w:rPr>
        <w:t>Kisha kwa sababu Dinah alikuwa ametiwa unajisi, ndugu walipora mji ya kuwaua wanaume wote.</w:t>
      </w:r>
    </w:p>
    <w:p>
      <w:pPr/>
      <w:r>
        <w:rPr>
          <w:lang w:val="sw_KE" w:bidi="sw_KE"/>
        </w:rPr>
      </w:r>
      <w:r>
        <w:rPr>
          <w:lang w:val="sw_KE" w:bidi="sw_KE"/>
        </w:rPr>
        <w:t>Kifungu hiki kinaendeleza hadithi ya Dinah. Hamor na Shekimu wamekuwa akizungumza na Yakobo na wana wa Yakobo. Wana wameonekana kukubali wazo la ndoa kati ya makundui mawili. Wana wamedai kwamba wanaume wote watahiriwa kabla ya ndoa yoyote inaweza kufanyika.</w:t>
      </w:r>
    </w:p>
    <w:p>
      <w:pPr/>
      <w:r>
        <w:rPr>
          <w:lang w:val="sw_KE" w:bidi="sw_KE"/>
        </w:rPr>
      </w:r>
      <w:r>
        <w:rPr>
          <w:lang w:val="sw_KE" w:bidi="sw_KE"/>
        </w:rPr>
        <w:t>Katika tukio la 1, Shekemu na Hamor wanakubalina na pendekezo la kwamba wanaume wote wanatahiriwa. Shekemu na Hamor wanakwenda lango la mji ili kukutana na viongozi wa mji. Shekemu na Hamor wanawasilisha wazo la tohara na ndoa tofauti tu kutoka kwa masharti ya kiuchumi. Ikiwa wanaume watakubali kutahiriwa, hatimaye watakuwa na utajiri wa Yakobo kupitia ndoa ya wengine. Yakobo na familia yake watafyonzwa katika utamaduni wa ndani. Shekemu hataja kwamba anataka kuoa Dinah.</w:t>
      </w:r>
    </w:p>
    <w:p>
      <w:pPr/>
      <w:r>
        <w:rPr>
          <w:lang w:val="sw_KE" w:bidi="sw_KE"/>
        </w:rPr>
      </w:r>
      <w:r>
        <w:rPr>
          <w:lang w:val="sw_KE" w:bidi="sw_KE"/>
        </w:rPr>
        <w:t>Katika tukio la pili, viongozi wa mji ambao wanakabiliana na pendekezo na kila mwanamume katika mji ametahiriwa. Siku ya tatu baada ya tohara ni siku wakati wanaume alikuwa wagonjwa zaidi na pengine walikuwa na homa. Siku hiyo, Simeoni na Lawi, ndugu kamili wa Dinah, kwa kutumia panga walishambulia mji. Waliaua wanaume wote wazima katika mji. Hii ni tukio la vurugu. Wanaume wa mji hawangeweza kujitetea. Ndugu wawili walimchukua Dinah ambaye alikuwa anaishi katika nyumba ya Shekemu na kurudi kwa Yakobo.</w:t>
      </w:r>
    </w:p>
    <w:p>
      <w:pPr/>
      <w:r>
        <w:rPr>
          <w:lang w:val="sw_KE" w:bidi="sw_KE"/>
        </w:rPr>
      </w:r>
      <w:r>
        <w:rPr>
          <w:lang w:val="sw_KE" w:bidi="sw_KE"/>
        </w:rPr>
        <w:t>Katika tukio la 3, baada ya Simeoni na Lawi kuwaua wanaume wote, wana wengine wa Yakobo walikuja mji. Wana wengine wanaona kwamba wanaume wote wamekufa. Wana walipora mji. Walichukua kila kitu cha thamani ikiwa ni pamoja na wanyama wote katika mashamba na kisha kuwachukua wanawake na watoto kama mateka. Walifanya hivyo kwa sababu Dinah alikuwa ametiwa unajisi katika mji.</w:t>
      </w:r>
    </w:p>
    <w:p>
      <w:pPr/>
      <w:r>
        <w:rPr>
          <w:lang w:val="sw_KE" w:bidi="sw_KE"/>
        </w:rPr>
      </w:r>
      <w:r>
        <w:rPr>
          <w:lang w:val="sw_KE" w:bidi="sw_KE"/>
        </w:rPr>
        <w:t>Katika tukio la 4, Yakobo alikasirika na Simeoni na Lawi. Yakobo alisema kwa Simeoni na Lawi "Umeniangamiza sana!" Yakobo alisema kwamba wana walikuwa wamemfanya Yakobo kuwa harufu mbaya au harufu mbovu kwa wale walio karibu nao. Hii ni picha ya neno ambalo lina maana kwamba miji yote ya jirani na watu wangemchukia Yakobo. Yakobo aliogopa kwamba maadui zao wangesikia na kumshambulia Yakobo na kumuua kila mtu. Yakobo alikuwa na hofu kwa ajili ya familia yake yote. Simeoni na Lawi walisema kwamba hawangemruhusu dada yao kuchukuliwa kama kahaba. Wakati Simeoni na Lawi walizungumza, walimjibu Yakobo kwa njia isiyo ya heshima.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Dinah</w:t>
      </w:r>
    </w:p>
    <w:p>
      <w:pPr>
        <w:pStyle w:val="ListBullet"/>
        <w:spacing w:line="240" w:lineRule="auto"/>
        <w:ind w:left="720"/>
      </w:pPr>
      <w:r>
        <w:rPr>
          <w:lang w:val="sw_KE" w:bidi="sw_KE"/>
        </w:rPr>
      </w:r>
      <w:r>
        <w:rPr>
          <w:lang w:val="sw_KE" w:bidi="sw_KE"/>
        </w:rPr>
        <w:t>Shekemu</w:t>
      </w:r>
    </w:p>
    <w:p>
      <w:pPr>
        <w:pStyle w:val="ListBullet"/>
        <w:spacing w:line="240" w:lineRule="auto"/>
        <w:ind w:left="720"/>
      </w:pPr>
      <w:r>
        <w:rPr>
          <w:lang w:val="sw_KE" w:bidi="sw_KE"/>
        </w:rPr>
      </w:r>
      <w:r>
        <w:rPr>
          <w:lang w:val="sw_KE" w:bidi="sw_KE"/>
        </w:rPr>
        <w:t>Hamor</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Wana wengine wa Yakobo</w:t>
      </w:r>
    </w:p>
    <w:p>
      <w:pPr>
        <w:pStyle w:val="ListBullet"/>
        <w:spacing w:line="240" w:lineRule="auto"/>
        <w:ind w:left="720"/>
      </w:pPr>
      <w:r>
        <w:rPr>
          <w:lang w:val="sw_KE" w:bidi="sw_KE"/>
        </w:rPr>
      </w:r>
      <w:r>
        <w:rPr>
          <w:lang w:val="sw_KE" w:bidi="sw_KE"/>
        </w:rPr>
        <w:t>Wanaume wa Shekemu</w:t>
      </w:r>
    </w:p>
    <w:p>
      <w:pPr>
        <w:pStyle w:val="ListBullet"/>
        <w:spacing w:line="240" w:lineRule="auto"/>
        <w:ind w:left="720"/>
      </w:pPr>
      <w:r>
        <w:rPr>
          <w:lang w:val="sw_KE" w:bidi="sw_KE"/>
        </w:rPr>
      </w:r>
      <w:r>
        <w:rPr>
          <w:lang w:val="sw_KE" w:bidi="sw_KE"/>
        </w:rPr>
        <w:t>Wanawake na watoto wa Shekemu</w:t>
      </w:r>
    </w:p>
    <w:p>
      <w:pPr/>
      <w:r>
        <w:rPr>
          <w:lang w:val="sw_KE" w:bidi="sw_KE"/>
        </w:rPr>
      </w:r>
      <w:r>
        <w:rPr>
          <w:lang w:val="sw_KE" w:bidi="sw_KE"/>
        </w:rPr>
        <w:t>Hakikisha timu imeigiza hadithi mara mbili. Wanapaswa kuigiza katika lugha wanayotafsiri. Kwanza, ifanye timu iigize hadithi bila kusitisha.</w:t>
      </w:r>
    </w:p>
    <w:p>
      <w:pPr/>
      <w:r>
        <w:rPr>
          <w:lang w:val="sw_KE" w:bidi="sw_KE"/>
        </w:rPr>
      </w:r>
      <w:r>
        <w:rPr>
          <w:lang w:val="sw_KE" w:bidi="sw_KE"/>
        </w:rPr>
        <w:t>Kumbuka kwamba hadithi hii ni pamoja na maelezo mengi kuhusu vurugu wa ngono. Tafadhali kuwa mwangalifu unapochagua washiriki wa timu yako ya tafsiri ili kuigiza wahusika tofauti katika hadithi hii. Ikiwa wewe au mtu unayemjua amepata kudhulumiwa kimapenzi au ubakaji, unaweza kutaka kuchunguza timu wakati wanaigiza simulizi badala ya kuwa mmoja wa wahusika wenyewe.</w:t>
      </w:r>
    </w:p>
    <w:p>
      <w:pPr/>
      <w:r>
        <w:rPr>
          <w:lang w:val="sw_KE" w:bidi="sw_KE"/>
        </w:rPr>
      </w:r>
      <w:r>
        <w:rPr>
          <w:lang w:val="sw_KE" w:bidi="sw_KE"/>
        </w:rPr>
        <w:t>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mwigizaji anayeigiza mojawapo ya majukumu, "Unahisi vipi?" Unaweza kusikia mambo kama majibu tofauti.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Kabla ya kuanza igizo la simulizi hii, kagua kwa ufupi kile kilichotokea katika simulizi ya awali. Simulizi ya awali inamalizika na pendekezo kwamba kila mtu atahiriwa ili ndoa tofauti iweze kutokea. Simulizi hii inaanza na Shekemu na Hamor anakubali wazo la tohara ili kila mtu aweze kuoa ndoa.</w:t>
      </w:r>
    </w:p>
    <w:p>
      <w:pPr/>
      <w:r>
        <w:rPr>
          <w:lang w:val="sw_KE" w:bidi="sw_KE"/>
        </w:rPr>
      </w:r>
      <w:r>
        <w:rPr>
          <w:lang w:val="sw_KE" w:bidi="sw_KE"/>
        </w:rPr>
        <w:t>Katika tukio la 1, Shekemu na Hamor wanakwenda lango la mji na kuzungumza na viongozi wa mji. Wanawasilisha wazo la ndoa tofauti rangi kutoka kwa maneno ya kiuchumi. Wanawaahidi wanaume kwamba wataweza kupata utajiri wa Yakobo kwa kuoana hivi. Hawawaambii viongozi wa mji kwamba Shekemu anataka kuoa Dinah.</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Shekemu, "Kwa nini hamwaambii wanaume unataka kuoa Dinah na kwamba tohara ni bei?" Unaweza kusikia, "Hawatakubali kama nitawaambia hivyo. Ninapaswa kuwashawishi kwamba hii ni nzuri kwa ukuaji wa uchumi wao. Ninapaswa kuwashawishi kwamba hii ni njia ya kupata utajiri wa Yakobo kwa sisi na kupata utajiri zaidi."</w:t>
      </w:r>
    </w:p>
    <w:p>
      <w:pPr>
        <w:pStyle w:val="ListBullet"/>
        <w:spacing w:line="240" w:lineRule="auto"/>
        <w:ind w:left="720"/>
      </w:pPr>
      <w:r>
        <w:rPr>
          <w:lang w:val="sw_KE" w:bidi="sw_KE"/>
        </w:rPr>
      </w:r>
      <w:r>
        <w:rPr>
          <w:lang w:val="sw_KE" w:bidi="sw_KE"/>
        </w:rPr>
        <w:t>Muulize Hamor, "Kwa nini unamsaidia mwana wako hivi? Unaweza kusikia, "Mwana wangu ana matatizo na makosa lakini ninampenda. Anataka kuoa Dinah. Nitafanya yote ninayoweza ili kuhakikisha anapata kile anataka. Ninataka kuepuka taabu zaidi."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Katika tukio la 2, viongozi wa mji wanakubali pendekezo na kila mtu katika mji anatahiriwa. Simioni na Lawi ambao ni ndugu kamili wa Dinah wanasubiri mpaka siku ya tatu baada ya tohara. Hii ni wakati wanaume waliotahiriwa walikuwa katika maumivu yao zaidi, au hawawezi kufanya kazi au kupigana. Pengine walikuwa na homa fulani. Simioni na Lawi walikwenda na panga na kushambulia wanaume, kumwua kila kiume mtu mzima katika mji. Hii ni tukio la vurugu. Walikwenda nyumbani kwa Shekemu na kuchukua Dinah kutoka kwa nyumba na kumpeleka nyuma kwa kambi yao.</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Muulize Simeoni na Lawi "Unahisi vipi sasa kwamba umekuwa na kisasi?" Unaweza kusikia, "Inahisi vizuri. Walimtia unajisi dada yetu. Wanaume hao wa mji hawakufanya chochote ili kusitisha Shekemu au kumsaidia Dinah. Wanataka kuchukua wanawake wetu wawe wao wenyewe. Walistahili kufa."</w:t>
      </w:r>
    </w:p>
    <w:p>
      <w:pPr>
        <w:pStyle w:val="ListBullet"/>
        <w:spacing w:line="240" w:lineRule="auto"/>
        <w:ind w:left="720"/>
      </w:pPr>
      <w:r>
        <w:rPr>
          <w:lang w:val="sw_KE" w:bidi="sw_KE"/>
        </w:rPr>
      </w:r>
      <w:r>
        <w:rPr>
          <w:lang w:val="sw_KE" w:bidi="sw_KE"/>
        </w:rPr>
        <w:t>Muulize Lea, "Unahisi vipi sasa?" Unaweza kusikia, "Ninafurahi sana kwamba ndugu zangu waliniokoa. Nilikuwa na hofu ningekuwa pale milele. Nimehisi kuchafuliwa sana. Itachukua muda mrefu kabla ya kuhisi kawaida tena. Ni nzuri kujua ndugu zangu wananipenda na wanataka niwe nyumbani."</w:t>
      </w:r>
    </w:p>
    <w:p>
      <w:pPr>
        <w:pStyle w:val="ListBullet"/>
        <w:spacing w:line="240" w:lineRule="auto"/>
        <w:ind w:left="720"/>
      </w:pPr>
      <w:r>
        <w:rPr>
          <w:lang w:val="sw_KE" w:bidi="sw_KE"/>
        </w:rPr>
      </w:r>
      <w:r>
        <w:rPr>
          <w:lang w:val="sw_KE" w:bidi="sw_KE"/>
        </w:rPr>
        <w:t>Anzisha tena igizo.</w:t>
      </w:r>
    </w:p>
    <w:p>
      <w:pPr/>
      <w:r>
        <w:rPr>
          <w:lang w:val="sw_KE" w:bidi="sw_KE"/>
        </w:rPr>
      </w:r>
      <w:r>
        <w:rPr>
          <w:lang w:val="sw_KE" w:bidi="sw_KE"/>
        </w:rPr>
        <w:t>Katika tukio la 3, wana wengine wa Yakobo wanakwenda mji. Wana wanagundua kile Simioni na Lawi wamefanya. Wana wanagundua kwamba wanaume wote wa mji ni wafu. Wana wengine kisha wanachukua kila kitu kutoka mjini. Wanachukua wanyama wote. Wanachukua kila kitu cha thamani kutoka kwa nyumba. Na kisha wanachukua wanawake wote na watoto kama mateka.</w:t>
      </w:r>
    </w:p>
    <w:p>
      <w:pPr/>
      <w:r>
        <w:rPr>
          <w:lang w:val="sw_KE" w:bidi="sw_KE"/>
        </w:rPr>
      </w:r>
      <w:r>
        <w:rPr>
          <w:lang w:val="sw_KE" w:bidi="sw_KE"/>
        </w:rPr>
        <w:t>Katika tukio la 4, Yakobo anawaambia Simioni na Lawi "Mmeniangamiza! Mimi sasa ni kama harufu mbaya kwa kila mtu katika eneo hili." Yakobo alikuwa na hofu kwamba watu wengine wangejiunga pamoja ili kuja na kumshambulia Yakobo na familia yake. Yakobo alikuwa na hofu familia yote ingeuawa. Ndugu walijibu kwa kusema, "Hatukuweza kumruhusu kumtendea dada yetu kama kahaba."</w:t>
      </w:r>
    </w:p>
    <w:p>
      <w:pPr>
        <w:pStyle w:val="ListBullet"/>
        <w:spacing w:line="240" w:lineRule="auto"/>
        <w:ind w:left="720"/>
      </w:pPr>
      <w:r>
        <w:rPr>
          <w:lang w:val="sw_KE" w:bidi="sw_KE"/>
        </w:rPr>
      </w:r>
      <w:r>
        <w:rPr>
          <w:lang w:val="sw_KE" w:bidi="sw_KE"/>
        </w:rPr>
        <w:t>Sitisha igizo.</w:t>
      </w:r>
    </w:p>
    <w:p>
      <w:pPr>
        <w:pStyle w:val="ListBullet"/>
        <w:spacing w:line="240" w:lineRule="auto"/>
        <w:ind w:left="720"/>
      </w:pPr>
      <w:r>
        <w:rPr>
          <w:lang w:val="sw_KE" w:bidi="sw_KE"/>
        </w:rPr>
      </w:r>
      <w:r>
        <w:rPr>
          <w:lang w:val="sw_KE" w:bidi="sw_KE"/>
        </w:rPr>
        <w:t>Waulize ndugu, "Mnahisi vipi kuhusu baba yenyu sasa hivi?" Unaweza kusikia, "Sielewi jinsi anaweza kuwa hivi. Tulipaswa kuokoa na kulipiza kisasi cha dada yetu. Inaonekana kama hajali kuhusu yeye."</w:t>
      </w:r>
    </w:p>
    <w:p>
      <w:pPr>
        <w:pStyle w:val="ListBullet"/>
        <w:spacing w:line="240" w:lineRule="auto"/>
        <w:ind w:left="720"/>
      </w:pPr>
      <w:r>
        <w:rPr>
          <w:lang w:val="sw_KE" w:bidi="sw_KE"/>
        </w:rPr>
      </w:r>
      <w:r>
        <w:rPr>
          <w:lang w:val="sw_KE" w:bidi="sw_KE"/>
        </w:rPr>
        <w:t>Muulize Labani, "Unahisi vipi sasa?" Unaweza kusikia, "Ninaogopa sana kwa maisha ya familia yangu yote. Najua walimtendea vibaya na kumtia unajisi Dinah lakini ninapaswa kufikiria kuhusu familia yote."</w:t>
      </w:r>
    </w:p>
    <w:p>
      <w:pPr/>
      <w:r>
        <w:rPr>
          <w:lang w:val="sw_KE" w:bidi="sw_KE"/>
        </w:rPr>
      </w:r>
      <w:r>
        <w:rPr>
          <w:lang w:val="sw_KE" w:bidi="sw_KE"/>
        </w:rPr>
        <w:t>Sitisha hapa na mjadili kama kikundi jinsi hadithi hii inakufanya uhisi na kufikiri. Je, unahitaji muda kufikiri au kuzungumza kuhusu hadithi hii na mtu katika timu yako au mtu mwingine? Unaweza kufanya nini ili kujitunza mwenyewe kama unafikiria kuhusu hadithi kama hii?</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Yakobo anaishi kwa kipande cha mali ya Yakobo alinunua nje ya mji wa Shekemu. Mwana wa Hamor Mhivi anaitwa Shekemu. Maneno ni sawa. Katika simulizi hii tafsiri nyingi zinarejelea Shekemu kama mji bila kutumia jina na kisha inarejelea mtu kwa jina la Shekemu. Wahivi ni uzao wa Kanaani mwana wa Ham. Nuhu alimlaani Kanaani, mwana wa Ham. Wahivi ni kabila moja la uzao wa Kanaani ambao wanaishi katika eneo karibu na Shekemu. Tazama ramani ya Shekemu iliyoekwa alama.</w:t>
      </w:r>
    </w:p>
    <w:p>
      <w:pPr/>
      <w:r>
        <w:rPr>
          <w:lang w:val="sw_KE" w:bidi="sw_KE"/>
        </w:rPr>
      </w:r>
      <w:r>
        <w:rPr>
          <w:lang w:val="sw_KE" w:bidi="sw_KE"/>
        </w:rPr>
        <w:t xml:space="preserve">Dinah aliitwa </w:t>
      </w:r>
      <w:r>
        <w:rPr>
          <w:b/>
          <w:lang w:val="sw_KE" w:bidi="sw_KE"/>
        </w:rPr>
        <w:t>najisi.</w:t>
      </w:r>
      <w:r>
        <w:rPr>
          <w:lang w:val="sw_KE" w:bidi="sw_KE"/>
        </w:rPr>
        <w:t xml:space="preserve"> Kutia unajisi kitu ni kuifanya iwe najisi au isiyokubalika kwa Mungu. Dinah sasa alichukuliwa kuwa najisi kwa kitamaduni au hakubaliki kijamii. Dinah ni mchafu. Unaweza kusema Dinah amefedheheshwa au kuonewa aibu. Tumia maneno sawa ili kuelezea jinsi Dinah alitiwa unajisi ambao ulitumia katika simulizi ya awali.</w:t>
      </w:r>
    </w:p>
    <w:p>
      <w:pPr/>
      <w:r>
        <w:rPr>
          <w:lang w:val="sw_KE" w:bidi="sw_KE"/>
        </w:rPr>
      </w:r>
      <w:r>
        <w:rPr>
          <w:lang w:val="sw_KE" w:bidi="sw_KE"/>
        </w:rPr>
        <w:t xml:space="preserve">Hamor na Shekemu wanakutana na wanaume wa mji katika </w:t>
      </w:r>
      <w:r>
        <w:rPr>
          <w:b/>
          <w:lang w:val="sw_KE" w:bidi="sw_KE"/>
        </w:rPr>
        <w:t>lango la mji</w:t>
      </w:r>
      <w:r>
        <w:rPr>
          <w:lang w:val="sw_KE" w:bidi="sw_KE"/>
        </w:rPr>
        <w:t>. Wanaume wote ambao walikwenda kutoka lango la mji ni takwimu ya hotuba ambayo ina maana wanaume wote watu wazima. Lango la mji katika nyakati za kale lilikuwa ambapo wanaume walikutana ili kujadili biashara muhimu.</w:t>
      </w:r>
    </w:p>
    <w:p>
      <w:pPr/>
      <w:r>
        <w:rPr>
          <w:lang w:val="sw_KE" w:bidi="sw_KE"/>
        </w:rPr>
      </w:r>
      <w:r>
        <w:rPr>
          <w:lang w:val="sw_KE" w:bidi="sw_KE"/>
        </w:rPr>
        <w:t>Tazama picha ya lango la mji.</w:t>
      </w:r>
    </w:p>
    <w:p>
      <w:pPr/>
      <w:r>
        <w:rPr>
          <w:lang w:val="sw_KE" w:bidi="sw_KE"/>
        </w:rPr>
      </w:r>
      <w:r>
        <w:rPr>
          <w:lang w:val="sw_KE" w:bidi="sw_KE"/>
        </w:rPr>
        <w:t xml:space="preserve">Tumia neno lilelile kwa </w:t>
      </w:r>
      <w:r>
        <w:rPr>
          <w:b/>
          <w:lang w:val="sw_KE" w:bidi="sw_KE"/>
        </w:rPr>
        <w:t>kutahiri</w:t>
      </w:r>
      <w:r>
        <w:rPr>
          <w:lang w:val="sw_KE" w:bidi="sw_KE"/>
        </w:rPr>
        <w:t xml:space="preserve"> ambalo umelitumia katika simulizi zilizopita.</w:t>
      </w:r>
    </w:p>
    <w:p>
      <w:pPr/>
      <w:r>
        <w:rPr>
          <w:lang w:val="sw_KE" w:bidi="sw_KE"/>
        </w:rPr>
      </w:r>
      <w:r>
        <w:rPr>
          <w:lang w:val="sw_KE" w:bidi="sw_KE"/>
        </w:rPr>
        <w:t>Leah ni mama ya Dinah. Leah pia ni mama ya Simeoni na Lawi. Simeoni na Lawi ni ndugu kamili wa Dinah. Dinah ana ndugu 6 kamili ambao ni wana wa Leah. Dinah ana ndugu 5 au ndugu wa kambo na mama tofauti lakini baba mmoja.</w:t>
      </w:r>
    </w:p>
    <w:p>
      <w:pPr/>
      <w:r>
        <w:rPr>
          <w:lang w:val="sw_KE" w:bidi="sw_KE"/>
        </w:rPr>
      </w:r>
      <w:r>
        <w:rPr>
          <w:lang w:val="sw_KE" w:bidi="sw_KE"/>
        </w:rPr>
        <w:t xml:space="preserve">Simeoni na Lawi walitumia </w:t>
      </w:r>
      <w:r>
        <w:rPr>
          <w:b/>
          <w:lang w:val="sw_KE" w:bidi="sw_KE"/>
        </w:rPr>
        <w:t>upanga</w:t>
      </w:r>
      <w:r>
        <w:rPr>
          <w:lang w:val="sw_KE" w:bidi="sw_KE"/>
        </w:rPr>
        <w:t xml:space="preserve">. Upanga ulikuwa na uhakika na uwezekano mkubwa ulikuwa na makali ya 2 au ulikuwa na makali ya mkali kila upande. Ilivaliwa katika ala au mfuko ambao ulining'inizwa kutoka kiuno. Wana wa Yakobo </w:t>
      </w:r>
      <w:r>
        <w:rPr>
          <w:b/>
          <w:lang w:val="sw_KE" w:bidi="sw_KE"/>
        </w:rPr>
        <w:t>walipora</w:t>
      </w:r>
      <w:r>
        <w:rPr>
          <w:lang w:val="sw_KE" w:bidi="sw_KE"/>
        </w:rPr>
        <w:t xml:space="preserve"> mji. Hii ina maana kwamba walichukua chochote na kila kitu cha thamani yoyote. Neno lingine ni </w:t>
      </w:r>
      <w:r>
        <w:rPr>
          <w:b/>
          <w:lang w:val="sw_KE" w:bidi="sw_KE"/>
        </w:rPr>
        <w:t>uharibifu</w:t>
      </w:r>
      <w:r>
        <w:rPr>
          <w:lang w:val="sw_KE" w:bidi="sw_KE"/>
        </w:rPr>
        <w:t xml:space="preserve">. Kuvuruga kitu ni kuchukua chochote cha thamani. Vuruga kwa kawaida inarejelea kuchukua mambo ya thamani wakati wa hali ya vita. Vuruga na pora ni matendo ya vurugu. </w:t>
      </w:r>
    </w:p>
    <w:p>
      <w:pPr/>
      <w:r>
        <w:rPr>
          <w:lang w:val="sw_KE" w:bidi="sw_KE"/>
        </w:rPr>
      </w:r>
      <w:r>
        <w:rPr>
          <w:lang w:val="sw_KE" w:bidi="sw_KE"/>
        </w:rPr>
        <w:t xml:space="preserve">Yakobo alisema kwamba Simeoni na Lawi walikuwa wamemfanya Yakobo kuwa </w:t>
      </w:r>
      <w:r>
        <w:rPr>
          <w:b/>
          <w:lang w:val="sw_KE" w:bidi="sw_KE"/>
        </w:rPr>
        <w:t>harufu ya sumu kati</w:t>
      </w:r>
      <w:r>
        <w:rPr>
          <w:lang w:val="sw_KE" w:bidi="sw_KE"/>
        </w:rPr>
        <w:t xml:space="preserve"> ya watu katika eneo hilo. Neno lingine ni </w:t>
      </w:r>
      <w:r>
        <w:rPr>
          <w:b/>
          <w:lang w:val="sw_KE" w:bidi="sw_KE"/>
        </w:rPr>
        <w:t>uvundo</w:t>
      </w:r>
      <w:r>
        <w:rPr>
          <w:lang w:val="sw_KE" w:bidi="sw_KE"/>
        </w:rPr>
        <w:t>. Yakobo alisema, "Umenifanya niwe na uvundo." Ili kunuka vibaya, uwe na harufu ya sumu au uvundo ni picha zote za neno. Yakobo anasema kwamba sasa ana sifa mbaya kati ya watu.</w:t>
      </w:r>
    </w:p>
    <w:p>
      <w:pPr/>
      <w:r>
        <w:rPr>
          <w:lang w:val="sw_KE" w:bidi="sw_KE"/>
        </w:rPr>
      </w:r>
      <w:r>
        <w:rPr>
          <w:lang w:val="sw_KE" w:bidi="sw_KE"/>
        </w:rPr>
        <w:t>Sitisha na kujadili: Simulia hadithi fupi ambapo mtu anafanya kwa njia ya udanganyifu kwa wengine. Unaelezea vipi mtu huyu katika hadithi yako? Je, unatumia picha za neno, au unasema sifa mbaya?</w:t>
      </w:r>
    </w:p>
    <w:p>
      <w:pPr/>
      <w:r>
        <w:rPr>
          <w:lang w:val="sw_KE" w:bidi="sw_KE"/>
        </w:rPr>
      </w:r>
      <w:r>
        <w:rPr>
          <w:lang w:val="sw_KE" w:bidi="sw_KE"/>
        </w:rPr>
        <w:t xml:space="preserve">Ndugu wanajibu kwa Yakobo kwa kuuliza swali ambalo halihitaji jibu. Aina hii ya swali inaweza kuelezea kwa njia nzuri. Walisema kwamba Shekemu alikuwa akimtendea Dinah kama </w:t>
      </w:r>
      <w:r>
        <w:rPr>
          <w:b/>
          <w:lang w:val="sw_KE" w:bidi="sw_KE"/>
        </w:rPr>
        <w:t>kahaba</w:t>
      </w:r>
      <w:r>
        <w:rPr>
          <w:lang w:val="sw_KE" w:bidi="sw_KE"/>
        </w:rPr>
        <w:t xml:space="preserve">. Kahaba ni mwanamke ambaye anapata pesa kwa matendo ya ngono. Kahaba mara nyingi huwa na sifa mbaya katika utamaduni wake. </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yako asili. Kumbuka kujumuisha mambo uliyoamua katika hatua za awali, kama vile mpangilio, maneno, misemo, au chochote kingine chochote ulichojadili.</w:t>
      </w:r>
    </w:p>
    <w:p>
      <w:pPr/>
      <w:r>
        <w:rPr>
          <w:lang w:val="sw_KE" w:bidi="sw_KE"/>
        </w:rPr>
      </w:r>
      <w:r>
        <w:rPr>
          <w:lang w:val="sw_KE" w:bidi="sw_KE"/>
        </w:rPr>
        <w:t>Mwanachama mmoja wa kikundi anatakiwa kuelezea sentensi chache za mwanzo na kusitisha. Mwanachama mwingine wa kikundi anatakiwa kumwambia sehemu inayofuata ya simulizi na kusitisha. Fanya hivyo mpaka kikundi kimesimulia tena simulizi lote. Wanachama wa kikundi wanaweza kusahihana katika hatua hii.</w:t>
      </w:r>
    </w:p>
    <w:p>
      <w:pPr/>
      <w:r>
        <w:rPr>
          <w:lang w:val="sw_KE" w:bidi="sw_KE"/>
        </w:rPr>
      </w:r>
      <w:r>
        <w:rPr>
          <w:lang w:val="sw_KE" w:bidi="sw_KE"/>
        </w:rPr>
        <w:t>Sitisha toleo hii hapa.</w:t>
      </w:r>
    </w:p>
    <w:p>
      <w:pPr/>
      <w:r>
        <w:rPr>
          <w:lang w:val="sw_KE" w:bidi="sw_KE"/>
        </w:rPr>
      </w:r>
      <w:r>
        <w:rPr>
          <w:lang w:val="sw_KE" w:bidi="sw_KE"/>
        </w:rPr>
        <w:t>Kisha, kila mshiriki wa kikundi anatakiwa kuelezea simulizi lote bila kuingiliwa angalau mara moja. Mwanachama wa kikundi anaweza kutumia vitu bila mpangilio, mienendo au ubao wao wa hadithi ili kuwasaidia kukumbuka simulizi hili.</w:t>
      </w:r>
    </w:p>
    <w:p>
      <w:pPr/>
      <w:r>
        <w:rPr>
          <w:lang w:val="sw_KE" w:bidi="sw_KE"/>
        </w:rPr>
      </w:r>
      <w:r>
        <w:rPr>
          <w:lang w:val="sw_KE" w:bidi="sw_KE"/>
        </w:rPr>
        <w:t>Sitisha toleo hii hapa.</w:t>
      </w:r>
    </w:p>
    <w:p>
      <w:pPr/>
      <w:r>
        <w:rPr>
          <w:lang w:val="sw_KE" w:bidi="sw_KE"/>
        </w:rPr>
      </w:r>
      <w:r>
        <w:rPr>
          <w:lang w:val="sw_KE" w:bidi="sw_KE"/>
        </w:rPr>
        <w:t>Kisha, kikundi kinaweza kuamua ni toleo gani la simulizi unaloipenda zaidi. Unaweza kuamua kwamba ulipenda jinsi mshiriki mmoja wa kikundi alivyoiambia eneo moja lakini ulipenda jinsi mshiriki mwingine wa kikundi alivyoiambia eneo lingine.</w:t>
      </w:r>
    </w:p>
    <w:p>
      <w:pPr/>
      <w:r>
        <w:rPr>
          <w:lang w:val="sw_KE" w:bidi="sw_KE"/>
        </w:rPr>
      </w:r>
      <w:r>
        <w:rPr>
          <w:lang w:val="sw_KE" w:bidi="sw_KE"/>
        </w:rPr>
        <w:t>Sitisha toleo hii hapa.</w:t>
      </w:r>
    </w:p>
    <w:p>
      <w:pPr/>
      <w:r>
        <w:rPr>
          <w:lang w:val="sw_KE" w:bidi="sw_KE"/>
        </w:rPr>
      </w:r>
      <w:r>
        <w:rPr>
          <w:lang w:val="sw_KE" w:bidi="sw_KE"/>
        </w:rPr>
        <w:t>Hatimaye, kikundi kinaweza kuweka pamoja toleo la mwisho la simulizi ambalo kila mtu anakubaliana. Kila mshiriki wa kikundi anatakiwa kufanya mazoezi ya kuelezea toleo hili la mwisho wa simulizi.</w:t>
      </w:r>
      <w:r>
        <w:rPr>
          <w:lang w:val="sw_KE" w:bidi="sw_KE"/>
        </w:rPr>
      </w:r>
      <w:r>
        <w:rPr>
          <w:lang w:val="sw_KE" w:bidi="sw_KE"/>
        </w:rPr>
      </w:r>
    </w:p>
    <w:p>
      <w:pPr/>
      <w:r>
        <w:rPr>
          <w:lang w:val="sw_KE" w:bidi="sw_KE"/>
        </w:rPr>
      </w:r>
    </w:p>
    <w:p>
      <w:pPr>
        <w:pStyle w:val="Heading2"/>
      </w:pPr>
      <w:r>
        <w:rPr>
          <w:lang w:val="sw_KE" w:bidi="sw_KE"/>
        </w:rPr>
        <w:t>Mwanzo 35:1–15</w:t>
      </w:r>
      <w:r>
        <w:rPr>
          <w:lang w:val="sw_KE" w:bidi="sw_KE"/>
        </w:rPr>
      </w:r>
    </w:p>
    <w:p>
      <w:pPr>
        <w:pStyle w:val="Heading3"/>
      </w:pPr>
      <w:r>
        <w:rPr>
          <w:lang w:val="sw_KE" w:bidi="sw_KE"/>
        </w:rPr>
        <w:t>Sikiliza na Moyo</w:t>
      </w:r>
    </w:p>
    <w:p>
      <w:pPr/>
      <w:r>
        <w:rPr>
          <w:lang w:val="sw_KE" w:bidi="sw_KE"/>
        </w:rPr>
      </w:r>
      <w:r>
        <w:rPr>
          <w:lang w:val="sw_KE" w:bidi="sw_KE"/>
        </w:rPr>
        <w:t>Sikiliza Mwanzo 35:1–15 na uweke katika moyo 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35:1–15</w:t>
      </w:r>
    </w:p>
    <w:p>
      <w:pPr/>
      <w:r>
        <w:rPr>
          <w:lang w:val="sw_KE" w:bidi="sw_KE"/>
        </w:rPr>
      </w:r>
      <w:r>
        <w:rPr>
          <w:lang w:val="sw_KE" w:bidi="sw_KE"/>
        </w:rPr>
        <w:t>Sikiliza maandishi mara moja katika toleo rahisi zaidi kuelewa.</w:t>
      </w:r>
    </w:p>
    <w:p>
      <w:pPr/>
      <w:r>
        <w:rPr>
          <w:lang w:val="sw_KE" w:bidi="sw_KE"/>
        </w:rPr>
      </w:r>
      <w:r>
        <w:rPr>
          <w:lang w:val="sw_KE" w:bidi="sw_KE"/>
        </w:rPr>
        <w:t>Wakati simulizi hii inaanza, Yakobo na familia yake bado wanaishi katika Shekemu. Familia ya Yakobo ni kubwa zaidi sasa kwa sababu wanawake na watoto waliotekwa kutoka mji wanaishi na Yakobo. Hii ni akaunti ya simulizi ya jinsi Mungu anamhamisha Yakobo kutoka Shekemu kwa Betheli, mahali ambapo Yakobo alisimama kwenye safari ya Yakobo kuelekea Harran. Miaka mingi kabla, Yakobo alikwenda Harran ili kukaa na mama yake kaka ya Rebeka. Njiani, Yakobo alisimama katika Betheli. Betheli ni mahali Yakobo alikuwa na ndoto ya ngazi ambayo ilifikia mbinguni na Mungu alithibitisha tena agano ambalo Mungu alikuwa amefanya na Ibrahimu na Isaka. Betheli ni ambapo Mungu alimwambia Yakobo kwamba nchi ingekuwa mali ya Yakobo na uzao wa Yakobo. Mungu alimwambia Yakobo kwamba familia zote kwenye dunia zingebarikiwa kupitia uzao wa Yakobo.</w:t>
      </w:r>
    </w:p>
    <w:p>
      <w:pPr/>
      <w:r>
        <w:rPr>
          <w:lang w:val="sw_KE" w:bidi="sw_KE"/>
        </w:rPr>
      </w:r>
      <w:r>
        <w:rPr>
          <w:lang w:val="sw_KE" w:bidi="sw_KE"/>
        </w:rPr>
        <w:t>Sasa, Mungu anazungumza na Yakobo na kumwambia Yakobo kwenda Betheli. Betheli iko kilomita 30 au maili 20 kusini mwa Shekemu lakini iko kwenye mwinuko wa mita 300 au futi 1000 juu zaidi. Amri "kwenda juu" inaweza pia kurejelea kwenda kwenye safari kwa mahali patakatifu au mahali pa ibada hata kama mahali hapo si kwa mwinuko wa juu. Hija ni safari maalum kwa mahali pa ibada. Onyesha ramani ambayo Shekemu na Betheli zimeashiriwa</w:t>
      </w:r>
    </w:p>
    <w:p>
      <w:pPr/>
      <w:r>
        <w:rPr>
          <w:lang w:val="sw_KE" w:bidi="sw_KE"/>
        </w:rPr>
      </w:r>
      <w:r>
        <w:rPr>
          <w:lang w:val="sw_KE" w:bidi="sw_KE"/>
        </w:rPr>
        <w:t>Mungu anamwambia Yakobo kuhamia Betheli na kukaa hapo. Hiyo ina maana kwamba Mungu anataka Yakobo kubaki katika Betheli kwa muda. Mungu anamwambia Yakobo kujenga madhabahu kwa Mungu katika Betheli. Mungu anamwambia Yakobo kwamba Mungu ni Mungu yule ambaye alionekana kwa Yakobo wakati Yakobo alisimama katika Betheli njiani kuelekea Harran.</w:t>
      </w:r>
    </w:p>
    <w:p>
      <w:pPr/>
      <w:r>
        <w:rPr>
          <w:lang w:val="sw_KE" w:bidi="sw_KE"/>
        </w:rPr>
      </w:r>
      <w:r>
        <w:rPr>
          <w:lang w:val="sw_KE" w:bidi="sw_KE"/>
        </w:rPr>
        <w:t>Onyesha picha ya madhabahu.</w:t>
      </w:r>
    </w:p>
    <w:p>
      <w:pPr/>
      <w:r>
        <w:rPr>
          <w:lang w:val="sw_KE" w:bidi="sw_KE"/>
        </w:rPr>
      </w:r>
      <w:r>
        <w:rPr>
          <w:lang w:val="sw_KE" w:bidi="sw_KE"/>
        </w:rPr>
        <w:t>Kabla ya kuondoka Shekemu, Yakobo alimwambia kila mtu katika kaya yake kuondoa sanamu zote za kipagani walizozipata kutoka kwa maeneo mengine. Kaya ina maana mtu yeyote anayeishi na Yakobo ambaye angejumuisha familia na watumishi. Wanawake wote na watoto wa Shekemu ambao waliabudu sanamu sasa walikuwa wakiishi na Yakobo kama mateka. Vifungu vya awali vilituambia kwamba Yakobo aliondoka Harran na watumishi wengi. Hata Raheli alikuwa ameleta sanamu za familia pamoja naye. Kila mtu alileta sanamu zao na pete zao kwa Yakobo na Yakobo aliwazika chini ya mti. Hatujui hasa ni aina gani ya mti huu ulikuwa. Baadhi ya tafsiri zinasema mti wa mwaloni. Hatujui kwa nini Yakobo alichukua pete zao. Wengine wanafikiri kwamba pete hizi hazikuwa vito vya mapambo lakini hirizi za uchawi.</w:t>
      </w:r>
    </w:p>
    <w:p>
      <w:pPr/>
      <w:r>
        <w:rPr>
          <w:lang w:val="sw_KE" w:bidi="sw_KE"/>
        </w:rPr>
      </w:r>
      <w:r>
        <w:rPr>
          <w:lang w:val="sw_KE" w:bidi="sw_KE"/>
        </w:rPr>
        <w:t>Onyesha picha ya miungu ndogo ya kaya—vitu vidogo ambavyo vinaweza kuwakilisha watu au mababu.</w:t>
      </w:r>
    </w:p>
    <w:p>
      <w:pPr/>
      <w:r>
        <w:rPr>
          <w:lang w:val="sw_KE" w:bidi="sw_KE"/>
        </w:rPr>
      </w:r>
      <w:r>
        <w:rPr>
          <w:lang w:val="sw_KE" w:bidi="sw_KE"/>
        </w:rPr>
        <w:t>Yakobo aliwaambia watu wote katika kaya kujitakasa wenyewe. Utakaso kwa kawaida unahusisha kuchukua kuoga au kuosha na kubadilisha mavazi ili kuondoa chochote chafu. Kaya ya Yakobo ilifanya hivyo kabla ya kuondoka Shekemu. Inamaanisha kwamba hawakuwasili katika Betheli na mavazi safi lakini waliondoka ili kwenda kwenye safari hii baada ya kuoga na kuvaa mavazi safi kabla ya kuanza. Kwa kutakasa na kwa kuondoa miungu ya kigeni, watu walikuwa wakiandaa kumwabudu Mungu. Vitu hivi vingine vingeingilia kati katika ibada yao ya Mungu.</w:t>
      </w:r>
    </w:p>
    <w:p>
      <w:pPr/>
      <w:r>
        <w:rPr>
          <w:lang w:val="sw_KE" w:bidi="sw_KE"/>
        </w:rPr>
      </w:r>
      <w:r>
        <w:rPr>
          <w:lang w:val="sw_KE" w:bidi="sw_KE"/>
        </w:rPr>
        <w:t>Sitisha na mjadili: Eleza kile watu katika utamaduni wako wanafanya ili kuandaa kwa ibada?</w:t>
      </w:r>
    </w:p>
    <w:p>
      <w:pPr/>
      <w:r>
        <w:rPr>
          <w:lang w:val="sw_KE" w:bidi="sw_KE"/>
        </w:rPr>
      </w:r>
      <w:r>
        <w:rPr>
          <w:lang w:val="sw_KE" w:bidi="sw_KE"/>
        </w:rPr>
        <w:t>Kama Yakobo na kaya yake ikiwa ni pamoja na wanyama wake wote walisafiri kwa Betheli, hofu kutoka kwa Mungu ilienea juu ya watu katika miji ya jirani. Hii ni picha ya neno ambayo ina maana kwamba Mungu alisababisha watu kuwa na hofu sana wakati Yakobo alikuja karibu. Hakuna mtu alimshambulia Yakobo au mali yake yoyote. Yakobo aliweza kuhamia Betheli kwa amani. Yakobo alikuwa na hofu kwamba watu wa ndani wangemshambulia Yakobo na familia yake baada ya Simeoni na Lawi kuwaua wanaume wote wa Shekemu. Mungu anamwonyesha Yakobo kwamba Mungu atalinda kaya ya Yakobo.</w:t>
      </w:r>
    </w:p>
    <w:p>
      <w:pPr/>
      <w:r>
        <w:rPr>
          <w:lang w:val="sw_KE" w:bidi="sw_KE"/>
        </w:rPr>
      </w:r>
      <w:r>
        <w:rPr>
          <w:lang w:val="sw_KE" w:bidi="sw_KE"/>
        </w:rPr>
        <w:t>Yakobo aliwasili katika Luz ambayo ni jina la zamani la mji Betheli. Wakati Yakobo aliwasili katika Betheli, Yakobo alijenga madhabahu na kuita El-Betheli ambayo ina maana Mungu wa Betheli. Betheli inamaanisha nyumba ya Mungu. Kwa hivyo, jina jipya linamaanisha Mungu wa Nyumba ya Mungu. Yakobo alikumbuka kwamba Mungu alikuwa amemwonyesha Yakobo katika mahali hapa wakati Yakobo alikuwa akimkimbia Esau na kwenda Harran.</w:t>
      </w:r>
    </w:p>
    <w:p>
      <w:pPr/>
      <w:r>
        <w:rPr>
          <w:lang w:val="sw_KE" w:bidi="sw_KE"/>
        </w:rPr>
      </w:r>
      <w:r>
        <w:rPr>
          <w:lang w:val="sw_KE" w:bidi="sw_KE"/>
        </w:rPr>
        <w:t>Hivi karibuni baada ya muuguzi huyu wa Rebeka Deborah alikufa. Wakati Rebeka aliondoka Harran ili kuolewa na Isaka, Rebeka alichukua muuguzi wake au mwanamke ambaye alikuwa amemtunza Rebeka kama mtoto pamoja naye. Hakutajwa katika kifungu hicho. Katika simulizi hii, tunajifunza kwamba jina lake ni Deborah. Deborah alizikwa chini ya mti wa mwaloni katika bonde karibu na Betheli. Mti uliitwa mwaloni wa kulia machozi. Simulizi haituambii chochote kuhusu Rebeka, mama ya Yakobo.</w:t>
      </w:r>
    </w:p>
    <w:p>
      <w:pPr/>
      <w:r>
        <w:rPr>
          <w:lang w:val="sw_KE" w:bidi="sw_KE"/>
        </w:rPr>
      </w:r>
      <w:r>
        <w:rPr>
          <w:lang w:val="sw_KE" w:bidi="sw_KE"/>
        </w:rPr>
        <w:t>Simulizi inarejelea Paddan-aram, jina la eneo karibu na Harran. Wakati Yakobo anafika Betheli, Yakobo amewasili kutoka Paddan-aram. Safari hii kutoka kwa wakati Yakobo aliondoka Paddan-aram na mjomba wake Labani, imechukua miaka mingi. Hatimaye, safari ya muda mrefu ya Yakobo imekwisha. Mungu alionekana kwa Yakobo tena katika Betheli na kumbariki Yakobo. Hotuba ya Mungu ni aina ya mashairi. Unaweza kuelezea kama mashairi au kutunza simulizi. Mungu alimpa Yakobo jina jipya. Mungu alisema, "Jina lako ni Yakobo lakini hutajwa Yakobo tena." Kuanzia sasa na kuendelea, jina lako litakuwa Israeli." Hii ni jina sawa ambalo mtu ambaye alipigana na Yakobo katika Penieli alimpa Yakobo. Wakati Mungu alibadilisha jina la mtu, kwa kawaida ilimaanisha kwamba kitu muhimu kilikuwa kimetokea. Jina la Yakobo linamaanisha mdanganyifu. Mungu anasema kwamba Yakobo si mdanganyifu tena. Jina jipya linamaanisha kwamba kuna mabadiliko katika tabia ya mtu au hatima. Israeli pia itakuwa jina la watu na taifa lililotoka kwa Yakobo.</w:t>
      </w:r>
    </w:p>
    <w:p>
      <w:pPr/>
      <w:r>
        <w:rPr>
          <w:lang w:val="sw_KE" w:bidi="sw_KE"/>
        </w:rPr>
      </w:r>
      <w:r>
        <w:rPr>
          <w:lang w:val="sw_KE" w:bidi="sw_KE"/>
        </w:rPr>
        <w:t>Onyesha ramani ya safari ya muda mrefu ya Yakobo, kwa miaka kadhaa, kutoka Paddan-aram kwa Betheli.</w:t>
      </w:r>
    </w:p>
    <w:p>
      <w:pPr/>
      <w:r>
        <w:rPr>
          <w:lang w:val="sw_KE" w:bidi="sw_KE"/>
        </w:rPr>
      </w:r>
      <w:r>
        <w:rPr>
          <w:lang w:val="sw_KE" w:bidi="sw_KE"/>
        </w:rPr>
        <w:t>Kisha Mungu alisema, "Mimi ni El-Shaddai, Mungu Mweza-Yote." Hii ni jina lingine kwa Mungu. El ni jina la Mungu. Shaddai ni neno ambalo linamaanisha wote wenye nguvu. Kuweka maneno mawili pamoja inatoa maana ya Mungu Mweza-Yote. Mungu alitumia jina hili wakati wa kutoa ahadi ya baraka kwa Ibrahimu, Isaka na Yakobo.</w:t>
      </w:r>
    </w:p>
    <w:p>
      <w:pPr/>
      <w:r>
        <w:rPr>
          <w:lang w:val="sw_KE" w:bidi="sw_KE"/>
        </w:rPr>
      </w:r>
      <w:r>
        <w:rPr>
          <w:lang w:val="sw_KE" w:bidi="sw_KE"/>
        </w:rPr>
        <w:t>Mungu alimwambia Yakobo kuwa na matunda na kuzidisha. Hii ni usemi wa mashairi ambao Mungu ametumia tangu kuzungumza na Adamu na Hawa. Hapa taarifa hii ni baraka, si amri. Yakobo tayari ana watoto wengi. Watoto wa Yakobo watakuwa na watoto wengi zaidi. Kisha Mungu anaendeleza baraka kwa Yakobo. Mungu anamwambia Yakobo kwamba uzao wa Yakobo watakuwa taifa kubwa. Kutakuwa na hata wafalme kati ya uzao. Mungu pia alimwambia Yakobo kwamba nchi ambayo Mungu alitoa kwa Ibrahimu na Isaka sasa ni mali ya Yakobo. Kisha Mungu aliondoka mahali hapo.</w:t>
      </w:r>
    </w:p>
    <w:p>
      <w:pPr/>
      <w:r>
        <w:rPr>
          <w:lang w:val="sw_KE" w:bidi="sw_KE"/>
        </w:rPr>
      </w:r>
      <w:r>
        <w:rPr>
          <w:lang w:val="sw_KE" w:bidi="sw_KE"/>
        </w:rPr>
        <w:t>Yakobo anaweka jiwe nguzo ili kuashiria mahali ambapo Mungu alikuwa amezungumza na Yakobo. Yakobo pia aliweka jiwe nguzo na kumwaga mafuta ya zeituni juu yake mara ya kwanza Mungu alizungumza na Yakobo miaka mingi kabla. Wakati huu, Yakobo alimwaga divai juu ya nguzo kama sadaka kwa Mungu. Kisha Yakobo alitumia mafuta ya zeituni ili kutia mafuta nguzo. Kutia mafuta, au kumwaga mafuta ya zeituni juu ya nguzo ilikuwa kuonyesha kwamba kitu kilikuwa kitakatifu au kutengwa kwa Mungu. Yakobo aliita mahali hapa Betheli ambayo ina maana nyumba ya Mungu. Yakobo alitumia jina hili kwa sababu Mungu alizungumza na Yakobo katika mahali hapa.</w:t>
      </w:r>
    </w:p>
    <w:p>
      <w:pPr/>
      <w:r>
        <w:rPr>
          <w:lang w:val="sw_KE" w:bidi="sw_KE"/>
        </w:rPr>
      </w:r>
      <w:r>
        <w:rPr>
          <w:lang w:val="sw_KE" w:bidi="sw_KE"/>
        </w:rPr>
        <w:t>Sitisha na mjadili: Utamaduni wako unakumbuka vipi mahali maalum?</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b/>
          <w:lang w:val="sw_KE" w:bidi="sw_KE"/>
        </w:rPr>
        <w:t>Tukio la kwanza:</w:t>
      </w:r>
      <w:r>
        <w:rPr>
          <w:lang w:val="sw_KE" w:bidi="sw_KE"/>
        </w:rPr>
        <w:t xml:space="preserve"> Mungu anamwambia Yakobo kuondoka Shekemu na kwenda Betheli.</w:t>
      </w:r>
    </w:p>
    <w:p>
      <w:pPr/>
      <w:r>
        <w:rPr>
          <w:lang w:val="sw_KE" w:bidi="sw_KE"/>
        </w:rPr>
      </w:r>
      <w:r>
        <w:rPr>
          <w:b/>
          <w:lang w:val="sw_KE" w:bidi="sw_KE"/>
        </w:rPr>
        <w:t>Tukio la pili:</w:t>
      </w:r>
      <w:r>
        <w:rPr>
          <w:lang w:val="sw_KE" w:bidi="sw_KE"/>
        </w:rPr>
        <w:t xml:space="preserve"> Yakobo anamwambia kila mtu katika kaya yake kujitakasa kabla ya kwenda Betheli. Yakobo pia anadai kwamba wanageuza miungu yote ya kigeni na hereni.</w:t>
      </w:r>
    </w:p>
    <w:p>
      <w:pPr/>
      <w:r>
        <w:rPr>
          <w:lang w:val="sw_KE" w:bidi="sw_KE"/>
        </w:rPr>
      </w:r>
      <w:r>
        <w:rPr>
          <w:b/>
          <w:lang w:val="sw_KE" w:bidi="sw_KE"/>
        </w:rPr>
        <w:t>Tukio la tatu:</w:t>
      </w:r>
      <w:r>
        <w:rPr>
          <w:lang w:val="sw_KE" w:bidi="sw_KE"/>
        </w:rPr>
        <w:t xml:space="preserve"> Yakobo na familia yake wanawasili katika Betheli. Yakobo anajenga madhabahu.</w:t>
      </w:r>
    </w:p>
    <w:p>
      <w:pPr/>
      <w:r>
        <w:rPr>
          <w:lang w:val="sw_KE" w:bidi="sw_KE"/>
        </w:rPr>
      </w:r>
      <w:r>
        <w:rPr>
          <w:b/>
          <w:lang w:val="sw_KE" w:bidi="sw_KE"/>
        </w:rPr>
        <w:t>Tukio la nne:</w:t>
      </w:r>
      <w:r>
        <w:rPr>
          <w:lang w:val="sw_KE" w:bidi="sw_KE"/>
        </w:rPr>
        <w:t xml:space="preserve"> Deborah, muuguzi wa Rebeka, anakufa.</w:t>
      </w:r>
    </w:p>
    <w:p>
      <w:pPr/>
      <w:r>
        <w:rPr>
          <w:lang w:val="sw_KE" w:bidi="sw_KE"/>
        </w:rPr>
      </w:r>
      <w:r>
        <w:rPr>
          <w:b/>
          <w:lang w:val="sw_KE" w:bidi="sw_KE"/>
        </w:rPr>
        <w:t>Tukio la tano:</w:t>
      </w:r>
      <w:r>
        <w:rPr>
          <w:lang w:val="sw_KE" w:bidi="sw_KE"/>
        </w:rPr>
        <w:t xml:space="preserve"> Mungu anaonekana kwa Yakobo, anambariki Yakobo na kumwita tena Yakobo. Jina mpya la Yakobo ni Israeli.</w:t>
      </w:r>
    </w:p>
    <w:p>
      <w:pPr/>
      <w:r>
        <w:rPr>
          <w:lang w:val="sw_KE" w:bidi="sw_KE"/>
        </w:rPr>
      </w:r>
      <w:r>
        <w:rPr>
          <w:b/>
          <w:lang w:val="sw_KE" w:bidi="sw_KE"/>
        </w:rPr>
        <w:t>Tukio la sita:</w:t>
      </w:r>
      <w:r>
        <w:rPr>
          <w:lang w:val="sw_KE" w:bidi="sw_KE"/>
        </w:rPr>
        <w:t xml:space="preserve"> Yakobo anaweka na kupaka mafuta jiwe nguzo.</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Kaya ya Yakobo</w:t>
      </w:r>
    </w:p>
    <w:p>
      <w:pPr>
        <w:pStyle w:val="ListBullet"/>
        <w:spacing w:line="240" w:lineRule="auto"/>
        <w:ind w:left="720"/>
      </w:pPr>
      <w:r>
        <w:rPr>
          <w:lang w:val="sw_KE" w:bidi="sw_KE"/>
        </w:rPr>
      </w:r>
      <w:r>
        <w:rPr>
          <w:lang w:val="sw_KE" w:bidi="sw_KE"/>
        </w:rPr>
        <w:t>Watu katika miji ya jirani</w:t>
      </w:r>
    </w:p>
    <w:p>
      <w:pPr>
        <w:pStyle w:val="ListBullet"/>
        <w:spacing w:line="240" w:lineRule="auto"/>
        <w:ind w:left="720"/>
      </w:pPr>
      <w:r>
        <w:rPr>
          <w:lang w:val="sw_KE" w:bidi="sw_KE"/>
        </w:rPr>
      </w:r>
      <w:r>
        <w:rPr>
          <w:lang w:val="sw_KE" w:bidi="sw_KE"/>
        </w:rPr>
        <w:t>Deborah, muuguzi wa Rebeka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Yakobo bado anaishi katika Shekemu. Mungu anamwambia Yakobo kuondoka pale na kwenda Betheli na kukaa hapo. Mungu anamwambia Yakobo kujenga madhabahu kwa Mungu hapo. Madhabahu hii ni kwa kumwabudu Mungu. Mungu anajitambulisha kwa Yakobo kama Mungu ambaye alionekana kwa Yakobo wakati Yakobo alikimbia kutoka kwa Esau.</w:t>
      </w:r>
    </w:p>
    <w:p>
      <w:pPr/>
      <w:r>
        <w:rPr>
          <w:lang w:val="sw_KE" w:bidi="sw_KE"/>
        </w:rPr>
      </w:r>
      <w:r>
        <w:rPr>
          <w:lang w:val="sw_KE" w:bidi="sw_KE"/>
        </w:rPr>
        <w:t>Katika tukio la 2, Yakobo anamwambia kila mtu katika kaya yake kujiandaa kwa uhamisho huu kuelekea Betheli. Hii itakuwa kama hija au safari maalum kwa mahali patakatifu. Watu katika kaya ya Yakobo ni pamoja na washiriki wa familia, watumishi na wanawake wote na watoto waliotengwa kutoka Shekemu. Yakobo anaelezea kwamba wanaenda mahali ambapo Yakobo alikutana na Mungu kabla ya kwenda Harran. Yakobo anawaambia kwamba Mungu amekuwa na Yakobo popote pale Yakobo ameondoka. Watu wanapaswa kuondoa alama zote za ishara ya kipagani—sanamu, miungu ya kigeni, chochote ambacho kinawaondoa kutoka kwa ibada ya Mungu. Wanapaswa kujitakasa, ambayo ina maana kwamba, wanapaswa kuosha au kuoga. Hii ingefanya wao kuwa safi au wasioguswa na chochote kisicho kitakatifu kwa sababu kuoga kunaondoa yote ambayo ni chafu. Wao ni kuvaa mavazi safi. Wanapaswa kufanya hivyo kabla ya kuondoka Shekemu, ambayo ina maana hawatakuwa safi kimwili wakati wanawasili katika Betheli. Kile wanachofanya ni kuosha au kuondoa chochote ambacho kinawaondoa mbali na ibada ya Mungu. Kwa kufanya hivyo kabla ya kuondoka, safari yote ya kilomita 30 ni kama hija au safari ya mahali patakatifu. Watu walimpa Yakobo sanamu zao na hereni zao. Herini hizi pengine zilikuwa hirizi maalum au vitu vilivyotumiwa katika ibada za kipagani. Yakobo alizika vitu hivi chini ya mti mkubwa. Wanapoanza safari, miji inaogopa na haifanyi chochote kumzuia Yakobo kuondoka na familia yake kubwa na wanyama wengi.</w:t>
      </w:r>
    </w:p>
    <w:p>
      <w:pPr/>
      <w:r>
        <w:rPr>
          <w:lang w:val="sw_KE" w:bidi="sw_KE"/>
        </w:rPr>
      </w:r>
      <w:r>
        <w:rPr>
          <w:lang w:val="sw_KE" w:bidi="sw_KE"/>
        </w:rPr>
        <w:t>Katika tukio la 3, baada ya siku kadhaa za kusafiri, Yakobo na kaya yake wanawasili katika Betheli. Yakobo alijenga madhabahu pale ili kukumbuka kwamba Mungu alikuwa amemwonekania kwa Yakobo wakati Yakobo alikuwa akikimbia kutoka kwa Esau kwa muda mrefu uliopita.</w:t>
      </w:r>
    </w:p>
    <w:p>
      <w:pPr/>
      <w:r>
        <w:rPr>
          <w:lang w:val="sw_KE" w:bidi="sw_KE"/>
        </w:rPr>
      </w:r>
      <w:r>
        <w:rPr>
          <w:lang w:val="sw_KE" w:bidi="sw_KE"/>
        </w:rPr>
        <w:t>Tukio la 4 ni maelezo ya ziada. Hatujui wakati hii inatokea, lakini mwandishi anafikiri ni maelezo muhimu kwetu kujua. Katika tukio la 4, Deborah anakufa. Deborah ni mwanamke ambaye alimtunza Rebeka, mama ya Yakobo, wakati Rebeka alikuwa mtoto. Deborah alikuja na Rebeka wakati Rebeka alikuja kuoa Isaka. Mtu kutoka kwa kaya ya Yakobo alimzika Deborah chini ya mti mkubwa nje ya Betheli.</w:t>
      </w:r>
    </w:p>
    <w:p>
      <w:pPr/>
      <w:r>
        <w:rPr>
          <w:lang w:val="sw_KE" w:bidi="sw_KE"/>
        </w:rPr>
      </w:r>
      <w:r>
        <w:rPr>
          <w:lang w:val="sw_KE" w:bidi="sw_KE"/>
        </w:rPr>
        <w:t>Katika tukio la 5, simulizi inasema kwamba Yakobo amerejea kutoka Paddan-aram. Paddan-aram ni jina la nchi karibu na Harran. Hii ni ambapo Yakobo alikwenda na kuishi kwa miaka 20 na mjomba wake Labani. Yakobo alioa wake pale na kuwa na watoto wake hapo. Yakobo amekuwa kwenye safari ya nyumbani kwa miaka mingi. Wakati Yakobo anawasili katika Betheli, anarudi mahali ambapo alikutana na Mungu alipoanza safari hii zaidi ya miaka 20 iliyopita. Simulizi linasema kwamba safari ya Yakobo imekamilika. Yakobo amerejea nyumbani. Mungu anaonekana kwa Yakobo katika Betheli. Mungu alimbariki Yakobo. Mungu anazungumza katika sentensi fupi ambazo ni za mashairi. Mungu anabadilisha jina la Yakobo kuwa Israeli. Mungu anatumia usemi ambao Mungu alitumia na Adamu na Hawa na Nuhu. Mungu alisema, "Zaeni na mkaongezeke." Hii ni picha ya neno ambayo Mungu anamwambia Yakobo kuwa na watoto wengi ambao watakuwa na watoto wengi. Inaonekana kama amri lakini ni baraka. Mungu anaahidi kwamba uzao wa Yakobo watakuwa taifa kubwa na hata watakuwa na wafalme kati ya uzao wao. Mataifa mengine pia yatatengenezwa. Mungu anaahidi kwamba nchi ambayo Mungu alitoa kwa Ibrahimu na Isaka sasa itakuwa ya Yakobo na uzao wa Yakobo. Baada ya kuzungumza na Yakobo, Mungu alikwenda kutoka mahali hapo. Hii ina maana kwamba Mungu alimwacha Yakobo, lakini simulizi haituambii jinsi Mungu aliondoka.</w:t>
      </w:r>
    </w:p>
    <w:p>
      <w:pPr/>
      <w:r>
        <w:rPr>
          <w:lang w:val="sw_KE" w:bidi="sw_KE"/>
        </w:rPr>
      </w:r>
      <w:r>
        <w:rPr>
          <w:lang w:val="sw_KE" w:bidi="sw_KE"/>
        </w:rPr>
        <w:t>Katika tukio la 6, Yakobo anaweka nguzo ya jiwe ili kuashiria mahali hapa. Yakobo alitaka kukumbuka hasa ambapo Mungu alikuwa amezungumza na Yakobo. Yakobo alimwaga divai juu ya nguzo kama sadaka kwa Mungu. Kisha Yakobo alimwaga mafuta juu ya nguzo kama njia ya kutia mafuta nguzo au kuiweka kando kama takatifu na kuwekwa wakfu kwa Mungu. Yakobo anaiita mahali Betheli. Hii ni mara ya pili Yakobo ameita mahali hapa Betheli. Betheli inamaanisha Nyumba ya Mungu. Maandishi yanarudia mara 3 kwamba Mungu alizungumza na Yakobo katika Betheli. Kurudia hii ya kile kilichotokea ni njia ya kusisitiza jinsi tukio lilikuwa muhimu kwa Yakobo.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Kaya ya Yakobo</w:t>
      </w:r>
    </w:p>
    <w:p>
      <w:pPr>
        <w:pStyle w:val="ListBullet"/>
        <w:spacing w:line="240" w:lineRule="auto"/>
        <w:ind w:left="720"/>
      </w:pPr>
      <w:r>
        <w:rPr>
          <w:lang w:val="sw_KE" w:bidi="sw_KE"/>
        </w:rPr>
      </w:r>
      <w:r>
        <w:rPr>
          <w:lang w:val="sw_KE" w:bidi="sw_KE"/>
        </w:rPr>
        <w:t>Watu katika miji ya jirani</w:t>
      </w:r>
    </w:p>
    <w:p>
      <w:pPr>
        <w:pStyle w:val="ListBullet"/>
        <w:spacing w:line="240" w:lineRule="auto"/>
        <w:ind w:left="720"/>
      </w:pPr>
      <w:r>
        <w:rPr>
          <w:lang w:val="sw_KE" w:bidi="sw_KE"/>
        </w:rPr>
      </w:r>
      <w:r>
        <w:rPr>
          <w:lang w:val="sw_KE" w:bidi="sw_KE"/>
        </w:rPr>
        <w:t>Deborah, muuguzi wa Rebeka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moja ya majukumu, "Unahisi vipi?" Unaweza kusikia mambo kama majibu tofauti. Anzisha tena igizo.</w:t>
      </w:r>
    </w:p>
    <w:p>
      <w:pPr/>
      <w:r>
        <w:rPr>
          <w:lang w:val="sw_KE" w:bidi="sw_KE"/>
        </w:rPr>
      </w:r>
      <w:r>
        <w:rPr>
          <w:lang w:val="sw_KE" w:bidi="sw_KE"/>
        </w:rPr>
        <w:t>Katika tukio la 1, Mungu anamwambia Yakobo kuhamia Betheli na kujenga madhabahu kwa Mungu ambaye alionekana kwa Yakobo wakati Yakobo alikimbia kutoka kwa Esau.</w:t>
      </w:r>
    </w:p>
    <w:p>
      <w:pPr/>
      <w:r>
        <w:rPr>
          <w:lang w:val="sw_KE" w:bidi="sw_KE"/>
        </w:rPr>
      </w:r>
      <w:r>
        <w:rPr>
          <w:lang w:val="sw_KE" w:bidi="sw_KE"/>
        </w:rPr>
        <w:t>Sitisha kitendo: Muulize Yakobo, "Unahisi vipi kuhusu kurudi Betheli?" Unaweza kusikia, "Ninafurahi kwenda Betheli. Nakumbuka kukutana na Mungu pale miaka mingi iliyopita kwenye njia yangu ya Harran. Itakuwa vizuri kumwabudu Mungu pale tena."</w:t>
      </w:r>
    </w:p>
    <w:p>
      <w:pPr/>
      <w:r>
        <w:rPr>
          <w:lang w:val="sw_KE" w:bidi="sw_KE"/>
        </w:rPr>
      </w:r>
      <w:r>
        <w:rPr>
          <w:lang w:val="sw_KE" w:bidi="sw_KE"/>
        </w:rPr>
        <w:t>Katika tukio la 2, Yakobo anawaambia kila mtu katika kaya yake kujiandaa. Hii ina maana wanapaswa kuondoa sanamu zote au miungu ya kigeni. Wao ni kujitakasa kwa kuosha au kuoga. Wanapaswa kuvaa mavazi safi. Yakobo anawaambia kwamba wanaenda Betheli ili Yakobo aweze kujenga madhabahu kwa Mungu. Yakobo anasema Mungu ndiye aliyejibu sala za Yakobo wakati Yakobo alipokuwa katika dhiki. Mungu amekuwa na Yakobo kila mahali Yakobo ameenda.</w:t>
      </w:r>
    </w:p>
    <w:p>
      <w:pPr/>
      <w:r>
        <w:rPr>
          <w:lang w:val="sw_KE" w:bidi="sw_KE"/>
        </w:rPr>
      </w:r>
      <w:r>
        <w:rPr>
          <w:lang w:val="sw_KE" w:bidi="sw_KE"/>
        </w:rPr>
        <w:t>Sitisha kitendo: Waulize watu jinsi wanahisi kuhusu kuondoa sanamu zao. Unaweza kusikia, "Sielewi kwa nini siwezi kumchukua Mungu wangu pamoja nami." Au, "Mungu wa Yakobo ana nguvu." Ninafikiri tunapaswa kumwabudu Mungu wa Yakobo." Au, "Ninaogopa. Daima nina miungu yangu ya kaya pamoja nami." Anzisha tena igizo.</w:t>
      </w:r>
    </w:p>
    <w:p>
      <w:pPr/>
      <w:r>
        <w:rPr>
          <w:lang w:val="sw_KE" w:bidi="sw_KE"/>
        </w:rPr>
      </w:r>
      <w:r>
        <w:rPr>
          <w:lang w:val="sw_KE" w:bidi="sw_KE"/>
        </w:rPr>
        <w:t>Watu walimpa Yakobo sanamu zao zote na hereni zao. Yakobo alizika vitu hivi chini ya mti. Kisha wote waliondoka kwa Betheli. Mungu alisababisha watu katika miji ya karibu kumwogopa Yakobo. Hakuna mtu alimshambulia Yakobo na familia yake waliposafiri kuelekea Betheli.</w:t>
      </w:r>
    </w:p>
    <w:p>
      <w:pPr/>
      <w:r>
        <w:rPr>
          <w:lang w:val="sw_KE" w:bidi="sw_KE"/>
        </w:rPr>
      </w:r>
      <w:r>
        <w:rPr>
          <w:lang w:val="sw_KE" w:bidi="sw_KE"/>
        </w:rPr>
        <w:t>Katika tukio la 3, Yakobo na kaya yake wanawasili katika Luz, mji karibu na Betheli. Yakobo anajenga madhabahu na kuita mahali El-Betheli ambayo ina maana Mungu, nyumba ya Mungu. Mahali hapa ilikuwa ambapo Mungu alionekana kwa Yakobo kama Yakobo alikimbia kutoka kwa Esau.</w:t>
      </w:r>
    </w:p>
    <w:p>
      <w:pPr/>
      <w:r>
        <w:rPr>
          <w:lang w:val="sw_KE" w:bidi="sw_KE"/>
        </w:rPr>
      </w:r>
      <w:r>
        <w:rPr>
          <w:lang w:val="sw_KE" w:bidi="sw_KE"/>
        </w:rPr>
        <w:t>Sitisha igizo: Muulize Yakobo, "Unahisi vipi sasa?" Unaweza kusikia, "Ninafurahi kuwa hapa tena. Mungu alizungumza na mimi hapa na kuniahidi mambo mengi. Ni vizuri kukumbuka ahadi hizo." Waulize watoto wa Yakobo, "Unahisi vipi kuhusu kuwa mahali hapa?" Unaweza kusikia, "Ninafurahi kuona mahali hapa. Baba alituambia jinsi Mungu alionekana kwake hapa." Anzisha tena igizo.</w:t>
      </w:r>
    </w:p>
    <w:p>
      <w:pPr/>
      <w:r>
        <w:rPr>
          <w:lang w:val="sw_KE" w:bidi="sw_KE"/>
        </w:rPr>
      </w:r>
      <w:r>
        <w:rPr>
          <w:lang w:val="sw_KE" w:bidi="sw_KE"/>
        </w:rPr>
        <w:t>Tukio la 4, Deborah, muuguzi wa Rebeka, mwanamke aliyemlea Rebeka akiwa mtoto, alikufa na kuzikwa karibu na Betheli. Deborah alisafiri na Rebeka wakati Rebeka alikuja kuolewa na Isaka.</w:t>
      </w:r>
    </w:p>
    <w:p>
      <w:pPr/>
      <w:r>
        <w:rPr>
          <w:lang w:val="sw_KE" w:bidi="sw_KE"/>
        </w:rPr>
      </w:r>
      <w:r>
        <w:rPr>
          <w:lang w:val="sw_KE" w:bidi="sw_KE"/>
        </w:rPr>
        <w:t>Sitisha kitendo: Muulize Yakobo, "Unahisi vipi kuhusu kifo cha Deborah?" Unaweza kusikia, "Ninahuzunika. Deborah daima alikuwa na mama yangu. Alimtunza Esau na mimi. Alipendwa na familia yote. Tutamkosa yeye." Anzisha tena igizo.</w:t>
      </w:r>
    </w:p>
    <w:p>
      <w:pPr/>
      <w:r>
        <w:rPr>
          <w:lang w:val="sw_KE" w:bidi="sw_KE"/>
        </w:rPr>
      </w:r>
      <w:r>
        <w:rPr>
          <w:lang w:val="sw_KE" w:bidi="sw_KE"/>
        </w:rPr>
        <w:t>Katika tukio la 5, Mungu anazungumza na Yakobo. Mungu alimbariki Yakobo. Mungu alisema kwa Yakobo, "Jina lako si Yakobo. Jina lako ni Israeli."</w:t>
      </w:r>
    </w:p>
    <w:p>
      <w:pPr/>
      <w:r>
        <w:rPr>
          <w:lang w:val="sw_KE" w:bidi="sw_KE"/>
        </w:rPr>
      </w:r>
      <w:r>
        <w:rPr>
          <w:lang w:val="sw_KE" w:bidi="sw_KE"/>
        </w:rPr>
        <w:t>Sitisha kitendo: Muulize Yakobo, "Inahisi vipi kusikia Mungu akikuambia jina lako sasa ni Israeli? Hutaitwa tena Yakobo ambayo ina maana mdanganyifu." Unaweza kusikia, "Ninaheshimiwa sana kwamba Mungu angezungumza na mimi. Najua kwamba mtu niliyepigana naye usiku wote katika Penieli aliniambia jina langu lilibadilishwa kuwa Israeli. Lakini Mungu kusema kama hii inafanya iwe kweli. Ninafurahi sitajulikana kama mdanganyifu tena." Anzisha tena kitendo.</w:t>
      </w:r>
    </w:p>
    <w:p>
      <w:pPr/>
      <w:r>
        <w:rPr>
          <w:lang w:val="sw_KE" w:bidi="sw_KE"/>
        </w:rPr>
      </w:r>
      <w:r>
        <w:rPr>
          <w:lang w:val="sw_KE" w:bidi="sw_KE"/>
        </w:rPr>
        <w:t>Mungu alisema, "Mimi ni El-Shaddai—Mungu Mweza-Yote." Kisha Mungu alimwambia Yakobo kuwa na watoto ambao wangekuwa na watoto. Mungu alisema, "Uzao wako watakuwa taifa kubwa na wafalme kati ya uzao wako. Nitakupa nchi hii ambayo nilitoa kwa Ibrahimu na Isaka. Nchi hii ni kwa ajili yako na kwa uzao wako." Kisha Mungu aliondoka mahali hapo.</w:t>
      </w:r>
    </w:p>
    <w:p>
      <w:pPr/>
      <w:r>
        <w:rPr>
          <w:lang w:val="sw_KE" w:bidi="sw_KE"/>
        </w:rPr>
      </w:r>
      <w:r>
        <w:rPr>
          <w:lang w:val="sw_KE" w:bidi="sw_KE"/>
        </w:rPr>
        <w:t>Sitisha igizo: Muulize Yakobo, "Unahisi vipi sasa?" Unaweza kusikia, "Mungu ni Mungu wa ajabu! " Mungu ameniambia tena kile Mungu aliniambia kabla. Nchi hii ni kwa ajili yangu na uzao wangu. Siwezi kuchukua yote. Ninahisi kunyenyekevu sana na hii." Anzisha tena igizo.</w:t>
      </w:r>
    </w:p>
    <w:p>
      <w:pPr/>
      <w:r>
        <w:rPr>
          <w:lang w:val="sw_KE" w:bidi="sw_KE"/>
        </w:rPr>
      </w:r>
      <w:r>
        <w:rPr>
          <w:lang w:val="sw_KE" w:bidi="sw_KE"/>
        </w:rPr>
        <w:t>Katika tukio la 6, Yakobo anaweka jiwe kama ukumbusho au kumkumbusha Yakobo kile kilichotokea hapo. Yakobo alimwaga divai juu ya nguzo kama sadaka. Yakobo alimwaga mafuta juu ya nguzo ili kutia mafuta nguzo. Hii ina maana kwamba Yakobo alikuwa akiweka nguzo hii kando na kutangaza kuwa ni kwa Mungu. Yakobo aliita tena mahali Betheli ambayo ina maana Nyumba ya Mungu.</w:t>
      </w:r>
    </w:p>
    <w:p>
      <w:pPr/>
      <w:r>
        <w:rPr>
          <w:lang w:val="sw_KE" w:bidi="sw_KE"/>
        </w:rPr>
      </w:r>
      <w:r>
        <w:rPr>
          <w:lang w:val="sw_KE" w:bidi="sw_KE"/>
        </w:rPr>
        <w:t>Sitisha kitendo: Muulize Yakobo, "Kwa nini ulianzisha nguzo na kuipaka mafuta?" Unaweza kusikia, "Ninataka kukumbuka kile Mungu alisema hapa. Ninataka watoto wangu kukumbuka pamoja na wajukuu zangu. Nchi hii ni kwa wote. Watakuwa taifa kubwa. Ninataka wakumbuke kile Mungu aliahidi hapa.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Mungu alimwambia Yakobo kwenda Betheli na kujenga </w:t>
      </w:r>
      <w:r>
        <w:rPr>
          <w:b/>
          <w:lang w:val="sw_KE" w:bidi="sw_KE"/>
        </w:rPr>
        <w:t>madhabahu</w:t>
      </w:r>
      <w:r>
        <w:rPr>
          <w:lang w:val="sw_KE" w:bidi="sw_KE"/>
        </w:rPr>
        <w:t xml:space="preserve"> hapo. </w:t>
      </w:r>
      <w:r>
        <w:rPr>
          <w:lang w:val="sw_KE" w:bidi="sw_KE"/>
        </w:rPr>
        <w:t>Madhabahu</w:t>
      </w:r>
      <w:r>
        <w:rPr>
          <w:lang w:val="sw_KE" w:bidi="sw_KE"/>
        </w:rPr>
        <w:t xml:space="preserve"> inajadiliwa katika Faharasa Kuu. Tumia neno lile kwa Betheli kama ulivyotumia katika vifungu vya awali. Tumia neno sawa kwa madhabahu kama vile ulilotumia katika vifungu vya awali. Maneno kwenda </w:t>
      </w:r>
      <w:r>
        <w:rPr>
          <w:b/>
          <w:lang w:val="sw_KE" w:bidi="sw_KE"/>
        </w:rPr>
        <w:t>juu katika</w:t>
      </w:r>
      <w:r>
        <w:rPr>
          <w:lang w:val="sw_KE" w:bidi="sw_KE"/>
        </w:rPr>
        <w:t xml:space="preserve"> kesi hii yanaweza kumaanisha kwamba Betheli ni mwinuko wa juu kuliko Shekemu. Inaweza pia kuwa usemi uliotumiwa wakati wa kwenda mahali pa ibada. Watu wangesema kwenda </w:t>
      </w:r>
      <w:r>
        <w:rPr>
          <w:b/>
          <w:lang w:val="sw_KE" w:bidi="sw_KE"/>
        </w:rPr>
        <w:t>mahali</w:t>
      </w:r>
      <w:r>
        <w:rPr>
          <w:lang w:val="sw_KE" w:bidi="sw_KE"/>
        </w:rPr>
        <w:t xml:space="preserve"> hata kama mahali haikuwa ya juu kwa mwinuko.</w:t>
      </w:r>
    </w:p>
    <w:p>
      <w:pPr/>
      <w:r>
        <w:rPr>
          <w:lang w:val="sw_KE" w:bidi="sw_KE"/>
        </w:rPr>
      </w:r>
      <w:r>
        <w:rPr>
          <w:lang w:val="sw_KE" w:bidi="sw_KE"/>
        </w:rPr>
        <w:t>Sitisha na mjadili: Ongea kuhusu kwenda mahali maalum kwa ibada au sherehe. Unaelezea vipi mchakato wa kwenda?</w:t>
      </w:r>
    </w:p>
    <w:p>
      <w:pPr/>
      <w:r>
        <w:rPr>
          <w:lang w:val="sw_KE" w:bidi="sw_KE"/>
        </w:rPr>
      </w:r>
      <w:r>
        <w:rPr>
          <w:lang w:val="sw_KE" w:bidi="sw_KE"/>
        </w:rPr>
        <w:t xml:space="preserve">Yakobo alimwambia kila mtu katika kaya yake kujiandaa. </w:t>
      </w:r>
      <w:r>
        <w:rPr>
          <w:b/>
          <w:lang w:val="sw_KE" w:bidi="sw_KE"/>
        </w:rPr>
        <w:t>Familia</w:t>
      </w:r>
      <w:r>
        <w:rPr>
          <w:lang w:val="sw_KE" w:bidi="sw_KE"/>
        </w:rPr>
        <w:t xml:space="preserve"> inarejelea kila mtu anayeishi na Yakobo. Hii ni pamoja na wake wa Yakobo na watoto. Pia ni pamoja na watumishi wa Yakobo na wanawake wote na watoto walioteuliwa kama mateka kutoka Shekemu. Neno </w:t>
      </w:r>
      <w:r>
        <w:rPr>
          <w:lang w:val="sw_KE" w:bidi="sw_KE"/>
        </w:rPr>
        <w:t>kaya</w:t>
      </w:r>
      <w:r>
        <w:rPr>
          <w:lang w:val="sw_KE" w:bidi="sw_KE"/>
        </w:rPr>
        <w:t xml:space="preserve"> linajadiliwa katika Faharasa Kuu.</w:t>
      </w:r>
    </w:p>
    <w:p>
      <w:pPr/>
      <w:r>
        <w:rPr>
          <w:lang w:val="sw_KE" w:bidi="sw_KE"/>
        </w:rPr>
      </w:r>
      <w:r>
        <w:rPr>
          <w:lang w:val="sw_KE" w:bidi="sw_KE"/>
        </w:rPr>
        <w:t xml:space="preserve">Yakobo aliwaambia kuondoa sanamu </w:t>
      </w:r>
      <w:r>
        <w:rPr>
          <w:b/>
          <w:lang w:val="sw_KE" w:bidi="sw_KE"/>
        </w:rPr>
        <w:t>zao</w:t>
      </w:r>
      <w:r>
        <w:rPr>
          <w:lang w:val="sw_KE" w:bidi="sw_KE"/>
        </w:rPr>
        <w:t xml:space="preserve"> zote za kipagani na kujitakasa na kuvaa mavazi safi. Sanamu za kipagani zingekuwa chochote kilichotengenezwa na mwanadamu lakini kinachotumiwa kama kitu cha ibada. Hii ingejumuisha miungu ya kaya ya familia ambayo Raheli alichukua kutoka kwa Labani. Neno </w:t>
      </w:r>
      <w:r>
        <w:rPr>
          <w:lang w:val="sw_KE" w:bidi="sw_KE"/>
        </w:rPr>
        <w:t>sanamu</w:t>
      </w:r>
      <w:r>
        <w:rPr>
          <w:lang w:val="sw_KE" w:bidi="sw_KE"/>
        </w:rPr>
        <w:t xml:space="preserve"> linajadiliwa katika Faharasa Kuu. Kujitakasa </w:t>
      </w:r>
      <w:r>
        <w:rPr>
          <w:b/>
          <w:lang w:val="sw_KE" w:bidi="sw_KE"/>
        </w:rPr>
        <w:t>kunamaanisha</w:t>
      </w:r>
      <w:r>
        <w:rPr>
          <w:lang w:val="sw_KE" w:bidi="sw_KE"/>
        </w:rPr>
        <w:t xml:space="preserve"> kwenda kupitia kuogelea kwa ibada au kuosha ambayo ingekuwa ishara ya kuondoa chochote ambacho kinawafanya wawe wachafu au wasiofaa kumwabudu Mungu. Walipaswa kuvaa mavazi safi kwa sababu sawa—maandalizi ya ibada ya kumwabudu Mungu. Neno </w:t>
      </w:r>
      <w:r>
        <w:rPr>
          <w:lang w:val="sw_KE" w:bidi="sw_KE"/>
        </w:rPr>
        <w:t>Kutakasa</w:t>
      </w:r>
      <w:r>
        <w:rPr>
          <w:lang w:val="sw_KE" w:bidi="sw_KE"/>
        </w:rPr>
        <w:t xml:space="preserve"> linamaanisha kusafisha katika Faharasa Kuu. Kwa kuandaa kabla ya kuondoka, safari yote ilikuwa safari au sehemu ya uzoefu wa ibada.</w:t>
      </w:r>
    </w:p>
    <w:p>
      <w:pPr/>
      <w:r>
        <w:rPr>
          <w:lang w:val="sw_KE" w:bidi="sw_KE"/>
        </w:rPr>
      </w:r>
      <w:r>
        <w:rPr>
          <w:lang w:val="sw_KE" w:bidi="sw_KE"/>
        </w:rPr>
        <w:t>Watu walimpa Yakobo sanamu zao na pete zao. Pete pengine ilikuwa hifadhi au vitu vilivyotumiwa katika ibada ya sanamu au kutumiwa kama ulinzi kutoka kwa uovu. Hawa waliondoka kutoka kwa ibada ya Mungu. Walipaswa kuondoa kila kitu kama hivi.</w:t>
      </w:r>
    </w:p>
    <w:p>
      <w:pPr/>
      <w:r>
        <w:rPr>
          <w:lang w:val="sw_KE" w:bidi="sw_KE"/>
        </w:rPr>
      </w:r>
      <w:r>
        <w:rPr>
          <w:lang w:val="sw_KE" w:bidi="sw_KE"/>
        </w:rPr>
        <w:t xml:space="preserve">Mungu </w:t>
      </w:r>
      <w:r>
        <w:rPr>
          <w:b/>
          <w:lang w:val="sw_KE" w:bidi="sw_KE"/>
        </w:rPr>
        <w:t>alimbariki</w:t>
      </w:r>
      <w:r>
        <w:rPr>
          <w:lang w:val="sw_KE" w:bidi="sw_KE"/>
        </w:rPr>
        <w:t xml:space="preserve"> Yakobo. Tumia neno lile kwa kubariki kama vile umetumia katika vifungu vya awali. Neno </w:t>
      </w:r>
      <w:r>
        <w:rPr>
          <w:lang w:val="sw_KE" w:bidi="sw_KE"/>
        </w:rPr>
        <w:t>baraka</w:t>
      </w:r>
      <w:r>
        <w:rPr>
          <w:lang w:val="sw_KE" w:bidi="sw_KE"/>
        </w:rPr>
        <w:t xml:space="preserve"> linajadiliwa katika Faharasa Kuu.</w:t>
      </w:r>
    </w:p>
    <w:p>
      <w:pPr/>
      <w:r>
        <w:rPr>
          <w:lang w:val="sw_KE" w:bidi="sw_KE"/>
        </w:rPr>
      </w:r>
      <w:r>
        <w:rPr>
          <w:lang w:val="sw_KE" w:bidi="sw_KE"/>
        </w:rPr>
        <w:t xml:space="preserve">Mungu alisema, "Mimi ni </w:t>
      </w:r>
      <w:r>
        <w:rPr>
          <w:b/>
          <w:lang w:val="sw_KE" w:bidi="sw_KE"/>
        </w:rPr>
        <w:t>El-Shaddai</w:t>
      </w:r>
      <w:r>
        <w:rPr>
          <w:lang w:val="sw_KE" w:bidi="sw_KE"/>
        </w:rPr>
        <w:t xml:space="preserve">." El-Shaddai ni jina lingine la Mungu. </w:t>
      </w:r>
      <w:r>
        <w:rPr>
          <w:b/>
          <w:lang w:val="sw_KE" w:bidi="sw_KE"/>
        </w:rPr>
        <w:t>El</w:t>
      </w:r>
      <w:r>
        <w:rPr>
          <w:lang w:val="sw_KE" w:bidi="sw_KE"/>
        </w:rPr>
        <w:t xml:space="preserve"> inamaanisha Mungu. </w:t>
      </w:r>
      <w:r>
        <w:rPr>
          <w:b/>
          <w:lang w:val="sw_KE" w:bidi="sw_KE"/>
        </w:rPr>
        <w:t>Shaddai</w:t>
      </w:r>
      <w:r>
        <w:rPr>
          <w:lang w:val="sw_KE" w:bidi="sw_KE"/>
        </w:rPr>
        <w:t xml:space="preserve"> anamaanisha wote wenye nguvu au mwenye uwezo. Mungu alitumia jina hili kwa matukio mengine kadhaa. Neno </w:t>
      </w:r>
      <w:r>
        <w:rPr>
          <w:lang w:val="sw_KE" w:bidi="sw_KE"/>
        </w:rPr>
        <w:t>El-Shaddai</w:t>
      </w:r>
      <w:r>
        <w:rPr>
          <w:lang w:val="sw_KE" w:bidi="sw_KE"/>
        </w:rPr>
        <w:t xml:space="preserve"> linapatikana katika Faharasa Kuu.</w:t>
      </w:r>
    </w:p>
    <w:p>
      <w:pPr/>
      <w:r>
        <w:rPr>
          <w:lang w:val="sw_KE" w:bidi="sw_KE"/>
        </w:rPr>
      </w:r>
      <w:r>
        <w:rPr>
          <w:lang w:val="sw_KE" w:bidi="sw_KE"/>
        </w:rPr>
        <w:t xml:space="preserve">Yakobo anasimamisha jiwe nguzo. Hii kwa kawaida ni nguzo ya ukumbusho au kitu ambacho kinawakumbusha wote ambao wanaiona kwamba kitu muhimu kilitokea hapo. Yakobo alimwaga divai juu ya nguzo. Divai hii ilikuwa sadaka au zawadi kwa Mungu. Kisha Yakobo </w:t>
      </w:r>
      <w:r>
        <w:rPr>
          <w:b/>
          <w:lang w:val="sw_KE" w:bidi="sw_KE"/>
        </w:rPr>
        <w:t>alitia</w:t>
      </w:r>
      <w:r>
        <w:rPr>
          <w:lang w:val="sw_KE" w:bidi="sw_KE"/>
        </w:rPr>
        <w:t xml:space="preserve"> mafuta kwenye nguzo kwa kumwaga mafuta ya zeituni juu yake. Neno </w:t>
      </w:r>
      <w:r>
        <w:rPr>
          <w:lang w:val="sw_KE" w:bidi="sw_KE"/>
        </w:rPr>
        <w:t>kumwaga mafuta</w:t>
      </w:r>
      <w:r>
        <w:rPr>
          <w:lang w:val="sw_KE" w:bidi="sw_KE"/>
        </w:rPr>
        <w:t xml:space="preserve"> linapatikana kwenye Faharasa Kuu. Kutia mafuta nguzo ina maana kuweka nguzo kando kama mahali patakatifu. Yakobo alitumia divai na mafuta ili kuweka wakfu jiwe. Hii inaweka jiwe kando kama mahali pa kumwabudu Mungu.</w:t>
      </w:r>
    </w:p>
    <w:p>
      <w:pPr/>
      <w:r>
        <w:rPr>
          <w:lang w:val="sw_KE" w:bidi="sw_KE"/>
        </w:rPr>
      </w:r>
      <w:r>
        <w:rPr>
          <w:lang w:val="sw_KE" w:bidi="sw_KE"/>
        </w:rPr>
        <w:t>Yakobo alitoa tena mahali jina sawa na Yakobo alikuwa ametumia kabla: Betheli au Nyumba ya Mungu.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35:16–20</w:t>
      </w:r>
      <w:r>
        <w:rPr>
          <w:lang w:val="sw_KE" w:bidi="sw_KE"/>
        </w:rPr>
      </w:r>
    </w:p>
    <w:p>
      <w:pPr>
        <w:pStyle w:val="Heading3"/>
      </w:pPr>
      <w:r>
        <w:rPr>
          <w:lang w:val="sw_KE" w:bidi="sw_KE"/>
        </w:rPr>
        <w:t>Sikiliza na Moyo</w:t>
      </w:r>
    </w:p>
    <w:p>
      <w:pPr/>
      <w:r>
        <w:rPr>
          <w:lang w:val="sw_KE" w:bidi="sw_KE"/>
        </w:rPr>
      </w:r>
      <w:r>
        <w:rPr>
          <w:lang w:val="sw_KE" w:bidi="sw_KE"/>
        </w:rPr>
        <w:t>Sikiliza kitabu cha mwanzo 35:16–20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35:16–20</w:t>
      </w:r>
    </w:p>
    <w:p>
      <w:pPr/>
      <w:r>
        <w:rPr>
          <w:lang w:val="sw_KE" w:bidi="sw_KE"/>
        </w:rPr>
      </w:r>
      <w:r>
        <w:rPr>
          <w:lang w:val="sw_KE" w:bidi="sw_KE"/>
        </w:rPr>
        <w:t>Sikiliza maandishi mara moja katika toleo rahisi zaidi kuelewa.</w:t>
      </w:r>
    </w:p>
    <w:p>
      <w:pPr/>
      <w:r>
        <w:rPr>
          <w:lang w:val="sw_KE" w:bidi="sw_KE"/>
        </w:rPr>
      </w:r>
      <w:r>
        <w:rPr>
          <w:lang w:val="sw_KE" w:bidi="sw_KE"/>
        </w:rPr>
        <w:t>Baada ya kukutana na Yakobo na Mungu katika Betheli, Yakobo aliondoka Betheli na kuelekea kusini kuelekea Ephrathi. Hii ilikuwa safari ya maili 17 au kilomita 27. Ni eneo la milima. Betheli iko juu ya mlima na Efrati yuko juu ya mlima. Efratae ni jina la kale la Bethlehemu. Kwa hiyo safari wakati si kwa muda mrefu ingekuwa vigumu haswa kwa mtu mdogo sana au mtu mjamzito. Hii ni akaunti ya simulizi ya safari hii.</w:t>
      </w:r>
    </w:p>
    <w:p>
      <w:pPr/>
      <w:r>
        <w:rPr>
          <w:lang w:val="sw_KE" w:bidi="sw_KE"/>
        </w:rPr>
      </w:r>
      <w:r>
        <w:rPr>
          <w:lang w:val="sw_KE" w:bidi="sw_KE"/>
        </w:rPr>
        <w:t>Hatujui ni muda gani Yakobo alibakia katika Betheli. Hata hivyo, wakati Yakobo na familia yake waliondoka Betheli, mke wa Yakobo Raheli alikuwa mjamzito na ilikuwa karibu wakati wa yeye kujifungua. Waliposafiri kuelekea Efrathi ambayo ni kusini mwa Betheli, Raheli alianza kupata uchungu wa uzazi.</w:t>
      </w:r>
    </w:p>
    <w:p>
      <w:pPr/>
      <w:r>
        <w:rPr>
          <w:lang w:val="sw_KE" w:bidi="sw_KE"/>
        </w:rPr>
      </w:r>
      <w:r>
        <w:rPr>
          <w:lang w:val="sw_KE" w:bidi="sw_KE"/>
        </w:rPr>
        <w:t>Onyesha ramani ambayo Betheli na Efrathi wametia alama. Efratae ni jina la kale la Bethlehemu.</w:t>
      </w:r>
    </w:p>
    <w:p>
      <w:pPr/>
      <w:r>
        <w:rPr>
          <w:lang w:val="sw_KE" w:bidi="sw_KE"/>
        </w:rPr>
      </w:r>
      <w:r>
        <w:rPr>
          <w:lang w:val="sw_KE" w:bidi="sw_KE"/>
        </w:rPr>
        <w:t>Simama na jadiliana: Simulia hadithi za wanawake kupitia uchungu wa uzazi na kujifungua mtoto katika utamaduni wako. Angalia maneno na misemo unayotumia ili kuelezea mchakato huu. Nani anamsaidia mama? Unatafuta maneno ungetumia ili kuzungumza kuhusu hii na mtu yeyote.</w:t>
      </w:r>
    </w:p>
    <w:p>
      <w:pPr/>
      <w:r>
        <w:rPr>
          <w:lang w:val="sw_KE" w:bidi="sw_KE"/>
        </w:rPr>
      </w:r>
      <w:r>
        <w:rPr>
          <w:lang w:val="sw_KE" w:bidi="sw_KE"/>
        </w:rPr>
        <w:t>Simulizi inasema kwamba kazi ya Raheli ilikuwa ngumu. Maelezo yanatofautiana. Wengine wanasema alikuwa na uchungu wa uzazi. Wengine wanasema maumivu yalikuwa makali. Wengine wanasema alikuwa na wakati mgumu au mbaya. Kwa kawaida, uchungu huu unaonekana kuwa mkali sana au si wa kawaida. Raheli alikuwa na mwana. Mkunga alimwambia Raheli kwamba alikuwa na mwana. Mkunga ni mtu ambaye anamsaidia mama ambaye yuko katika uchungu wa kujifungua mtoto. Mkunga anahudhuria mama wakati wa mchakato wa kuzaa mtoto. Kazi ilikuwa ngumu sana kwamba baada ya kuzaliwa, Raheli alikuwa karibu kufa.</w:t>
      </w:r>
    </w:p>
    <w:p>
      <w:pPr/>
      <w:r>
        <w:rPr>
          <w:lang w:val="sw_KE" w:bidi="sw_KE"/>
        </w:rPr>
      </w:r>
      <w:r>
        <w:rPr>
          <w:lang w:val="sw_KE" w:bidi="sw_KE"/>
        </w:rPr>
        <w:t>Sitisha na mjadili: Ongea kuhusu mtu ambaye anakufa. Angalia jinsi unavyoelezea kile kinatokea kwa mtu.</w:t>
      </w:r>
    </w:p>
    <w:p>
      <w:pPr/>
      <w:r>
        <w:rPr>
          <w:lang w:val="sw_KE" w:bidi="sw_KE"/>
        </w:rPr>
      </w:r>
      <w:r>
        <w:rPr>
          <w:lang w:val="sw_KE" w:bidi="sw_KE"/>
        </w:rPr>
        <w:t>Baada ya mtoto kuzaliwa, Raheli alikuwa karibu kufa. Baadhi ya tafsiri zinasema roho yake ilikuwa inaondoka. Wengine wanasema alikuwa akipumua pumzi yake ya mwisho au kuchukua pumzi yake ya mwisho. Wengine wanasema alikuwa karibu kufa. Raheli alitumia pumzi yake ya mwisho ili kumtaja mwana wake. Alimwita mwana wake Ben-oni ambayo ina maana mwana wa huzuni yangu. Baada ya kumtaja mwana wake, Raheli alikufa.</w:t>
      </w:r>
    </w:p>
    <w:p>
      <w:pPr/>
      <w:r>
        <w:rPr>
          <w:lang w:val="sw_KE" w:bidi="sw_KE"/>
        </w:rPr>
      </w:r>
      <w:r>
        <w:rPr>
          <w:lang w:val="sw_KE" w:bidi="sw_KE"/>
        </w:rPr>
        <w:t>Sitisha na mjadili: zungumza kuhusu mwanamke ambaye alikufa wakati wa kujifungua. Ni nini kinatokea kwa mtoto? Nani anampa mtoto jina?</w:t>
      </w:r>
    </w:p>
    <w:p>
      <w:pPr/>
      <w:r>
        <w:rPr>
          <w:lang w:val="sw_KE" w:bidi="sw_KE"/>
        </w:rPr>
      </w:r>
      <w:r>
        <w:rPr>
          <w:lang w:val="sw_KE" w:bidi="sw_KE"/>
        </w:rPr>
        <w:t>Yakobo alibadilisha jina la mvulana kuwa Benyamini ambayo ina maana mwana wa mkono wangu wa kuume. Katika utamaduni huu wa kale mkono wa kulia ulikuwa mkono mzuri au mkono wa kupendelea. Mkono wa kulia pia ulikuwa mahali pa ulinzi. Kwa kumwita Benyamini, Yakobo analeta picha za bahati, wema na nguvu. Huyu ni mwana pekee wa 12 ambaye Yakobo alimtaja Wamama waliwataja wana wengine wote.</w:t>
      </w:r>
    </w:p>
    <w:p>
      <w:pPr/>
      <w:r>
        <w:rPr>
          <w:lang w:val="sw_KE" w:bidi="sw_KE"/>
        </w:rPr>
      </w:r>
      <w:r>
        <w:rPr>
          <w:lang w:val="sw_KE" w:bidi="sw_KE"/>
        </w:rPr>
        <w:t>Raheli alikufa kabla ya kuwasili katika Ephrathi. Yakobo alimzika Raheli njiani kuelekea Ephrathi, mji wa leo wa Bethlehemu. Yakobo alisimamisha mnara wa jiwe juu ya kaburi. Madhumuni ya jiwe hili ni kukumbuka ambapo kaburi au tovuti ya mazishi ya Raheli iko. Si mahali pa ibada kama nguzo ya jiwe ambayo Yakobo alisimamisha katika Betheli. Alama hii ya jiwe inaweza kuonekana leo. Hii ina maana kwamba wakati sehemu hii iliandikwa, kiashiria bado kinaweza kuonekana.</w:t>
      </w:r>
    </w:p>
    <w:p>
      <w:pPr/>
      <w:r>
        <w:rPr>
          <w:lang w:val="sw_KE" w:bidi="sw_KE"/>
        </w:rPr>
      </w:r>
      <w:r>
        <w:rPr>
          <w:lang w:val="sw_KE" w:bidi="sw_KE"/>
        </w:rPr>
        <w:t>Onyesha picha ya nguzo ya jiwe ambayo ingelitumiwa kuashiria mahali muhimu.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na kaya yake wanasafiri kutoka Betheli kuelekea Ephrathi. Raheli ana mwana na kufa.</w:t>
      </w:r>
    </w:p>
    <w:p>
      <w:pPr/>
      <w:r>
        <w:rPr>
          <w:lang w:val="sw_KE" w:bidi="sw_KE"/>
        </w:rPr>
      </w:r>
      <w:r>
        <w:rPr>
          <w:b/>
          <w:lang w:val="sw_KE" w:bidi="sw_KE"/>
        </w:rPr>
        <w:t>Tukio la pili:</w:t>
      </w:r>
      <w:r>
        <w:rPr>
          <w:lang w:val="sw_KE" w:bidi="sw_KE"/>
        </w:rPr>
        <w:t xml:space="preserve"> Yakobo anamwita mwana.</w:t>
      </w:r>
    </w:p>
    <w:p>
      <w:pPr/>
      <w:r>
        <w:rPr>
          <w:lang w:val="sw_KE" w:bidi="sw_KE"/>
        </w:rPr>
      </w:r>
      <w:r>
        <w:rPr>
          <w:b/>
          <w:lang w:val="sw_KE" w:bidi="sw_KE"/>
        </w:rPr>
        <w:t>Tukio la tatu:</w:t>
      </w:r>
      <w:r>
        <w:rPr>
          <w:lang w:val="sw_KE" w:bidi="sw_KE"/>
        </w:rPr>
        <w:t xml:space="preserve"> Yakobo alimzika Raheli na kusimamisha jiwe la nguzo juu ya kaburi.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Mkunga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Benyamini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Yakobo na kaya yake wanaondoka Betheli na kuelekea kusini juu ya milima kuelekea Ephrathi. Ephrathi ni mji ambao pia uko katika milima. Efratae ni jina la kale la Bethlehemu. Umbali kati ya Betheli na Ephrathi ni takriban kilomita 27.</w:t>
      </w:r>
    </w:p>
    <w:p>
      <w:pPr/>
      <w:r>
        <w:rPr>
          <w:lang w:val="sw_KE" w:bidi="sw_KE"/>
        </w:rPr>
      </w:r>
      <w:r>
        <w:rPr>
          <w:lang w:val="sw_KE" w:bidi="sw_KE"/>
        </w:rPr>
        <w:t>Raheli, mke mpendwa zaidi wa Yakobo, anaingia katika uchungu wa kujifungua wakati wa safari hii. Uchungu wa Raheli ni mgumu usiyo wa kawaida. Hatimaye, baada ya uchungu mwingi sana, Raheli anapata mwana. Mkunga anajaribu kumtia moyo, Raheli kwa kutangaza kwamba mwana amezaliwa. Lakini Raheli anakufa. Kwa pumzi yake ya mwisho, Raheli anamwita mwana wake Ben-oni ambayo ina maana mwana wa huzuni yangu.</w:t>
      </w:r>
    </w:p>
    <w:p>
      <w:pPr/>
      <w:r>
        <w:rPr>
          <w:lang w:val="sw_KE" w:bidi="sw_KE"/>
        </w:rPr>
      </w:r>
      <w:r>
        <w:rPr>
          <w:lang w:val="sw_KE" w:bidi="sw_KE"/>
        </w:rPr>
        <w:t>Sitisha na mjadili: zungumza kuhusu njia utakayoelezea mchakato wa kuzaliwa ili simulizi hii iwe ya kubalika katika utamaduni wako. Tafuta njia bora zaidi ya kuelezea uchungu wa kujifungua. Kisha tafuta njia bora ya kusema kwamba Raheli alimwita mwana wake wakati alikuwa akikufa.</w:t>
      </w:r>
    </w:p>
    <w:p>
      <w:pPr/>
      <w:r>
        <w:rPr>
          <w:lang w:val="sw_KE" w:bidi="sw_KE"/>
        </w:rPr>
      </w:r>
      <w:r>
        <w:rPr>
          <w:lang w:val="sw_KE" w:bidi="sw_KE"/>
        </w:rPr>
        <w:t>Katika tukio la 2, Yakobo anabadilisha jina la mvulana Yakobo anamwita Benyamini ambayo ina maana mwana wa mkono wangu wa kuume.</w:t>
      </w:r>
    </w:p>
    <w:p>
      <w:pPr/>
      <w:r>
        <w:rPr>
          <w:lang w:val="sw_KE" w:bidi="sw_KE"/>
        </w:rPr>
      </w:r>
      <w:r>
        <w:rPr>
          <w:lang w:val="sw_KE" w:bidi="sw_KE"/>
        </w:rPr>
        <w:t>Katika tukio la 3, Yakobo anamzika Raheli karibu na barabara kwenye njia ya Ephrathi (ambayo pia inaitwa Bethlehemu). Hii ina maana kwamba matukio haya yote yalitokea wakati bado walikuwa njiani, kabla ya kuwasili katika mji. Yakobo anaweka jiwe nguzo ili kuashiria kaburi la Raheli. Nguzo hii haikusudiwa kuwa mahali pa ibada. Badala yake, nguzo ilikuwa kuashiria tovuti ya kaburi la Raheli.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Raheli.</w:t>
      </w:r>
    </w:p>
    <w:p>
      <w:pPr>
        <w:pStyle w:val="ListBullet"/>
        <w:spacing w:line="240" w:lineRule="auto"/>
        <w:ind w:left="720"/>
      </w:pPr>
      <w:r>
        <w:rPr>
          <w:lang w:val="sw_KE" w:bidi="sw_KE"/>
        </w:rPr>
      </w:r>
      <w:r>
        <w:rPr>
          <w:lang w:val="sw_KE" w:bidi="sw_KE"/>
        </w:rPr>
        <w:t>Mkunga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Benyamini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inapoigiza hadithi hii, sitisha katika sehemu fulani na sitisha kitendo.</w:t>
      </w:r>
    </w:p>
    <w:p>
      <w:pPr/>
      <w:r>
        <w:rPr>
          <w:lang w:val="sw_KE" w:bidi="sw_KE"/>
        </w:rPr>
      </w:r>
      <w:r>
        <w:rPr>
          <w:lang w:val="sw_KE" w:bidi="sw_KE"/>
        </w:rPr>
        <w:t>Katika tukio la 1, Yakobo na kaya yake wanasafiri kutoka Betheli hadi Ephrathi. Njia ni juu ya milima na kuifanya iwe kutembea kugumu kwa vijana au wazee au wale ambao wanaweza kuwa wajawazito. Safari ni takriban kilomita 27.</w:t>
      </w:r>
    </w:p>
    <w:p>
      <w:pPr/>
      <w:r>
        <w:rPr>
          <w:lang w:val="sw_KE" w:bidi="sw_KE"/>
        </w:rPr>
      </w:r>
      <w:r>
        <w:rPr>
          <w:lang w:val="sw_KE" w:bidi="sw_KE"/>
        </w:rPr>
        <w:t>Kwenye njia kuelekea Ephrathi, Raheli anaanza kupata uchungu wa kuzaa. Uchungu wa kuzaa wa Raheli ni mgumu sana—inaonekana kama ulikuwa mgumu isivyo kawaida. Tafsiri moja inasema maumivu yalikuwa makali. Wengine wanatumia maneno kama magumu au mabaya au kali. Kuzaliwa kwa mtoto kulikuwa na ugumu. Raheli alikuwa na mvulana. Mkunga alijaribu kumtia moyo Raheli kwa kumwambia kwamba mtoto ni mvulana.</w:t>
      </w:r>
    </w:p>
    <w:p>
      <w:pPr/>
      <w:r>
        <w:rPr>
          <w:lang w:val="sw_KE" w:bidi="sw_KE"/>
        </w:rPr>
      </w:r>
      <w:r>
        <w:rPr>
          <w:lang w:val="sw_KE" w:bidi="sw_KE"/>
        </w:rPr>
        <w:t>Sitisha kitendo: Muulize Yakobo, "Kwa nini ulianza safari hii wakati karibu na Raheli kujifungua?" Unaweza kusikia, "Haya ni mambo ya wanawake. Sijui chochote kuhusu hilo." Ama, "Sikujua ilikuwa karibu sana na wakati wake." Au, "Wanawake kwa kawaida hujifungua bila ugumu." Sikuwa na wazo hii ingetokea." Muulize Raheli, "Unahisi vipi?" Unaweza kusikia, "Nimechoka sana. Ninafurahi ninaweza kumpa Yakobo mwana mwingine lakini nimechoka sana. Hii ilikuwa ngumu sana." Muulize mkunga, "Unahisi vipi sasa?" Unaweza kusikia, "Ninaogopa kwa Raheli. Hii ilikuwa kazi ngumu na kuzaliwa ngumu. Yuko katika hatari hapa." Anzisha tena igizo.</w:t>
      </w:r>
    </w:p>
    <w:p>
      <w:pPr/>
      <w:r>
        <w:rPr>
          <w:lang w:val="sw_KE" w:bidi="sw_KE"/>
        </w:rPr>
      </w:r>
      <w:r>
        <w:rPr>
          <w:lang w:val="sw_KE" w:bidi="sw_KE"/>
        </w:rPr>
        <w:t>Baada ya kujifungua, Raheli anakufa. Anamwita mwana wake kwa pumzi yake ya mwisho. Raheli anamwita mwana wake Ben-oni ambayo ina maana mwana wa huzuni yangu. Baada ya kumpa mtoto jina, Raheli anakufa.</w:t>
      </w:r>
    </w:p>
    <w:p>
      <w:pPr/>
      <w:r>
        <w:rPr>
          <w:lang w:val="sw_KE" w:bidi="sw_KE"/>
        </w:rPr>
      </w:r>
      <w:r>
        <w:rPr>
          <w:lang w:val="sw_KE" w:bidi="sw_KE"/>
        </w:rPr>
        <w:t>Sitisha igizo: Muulize Yakobo, "Unahisi vipi sasa?" Unaweza kusikia, "Ninahuzunika sana. Nilimpenda Raheli sana. Nilitaka kuoa Raheli kutoka kwa mara ya kwanza nilimwona. Raheli ni mzuri sana. Siwezi kuamini nimempoteza Raheli." Anzisha tena igizo.</w:t>
      </w:r>
    </w:p>
    <w:p>
      <w:pPr/>
      <w:r>
        <w:rPr>
          <w:lang w:val="sw_KE" w:bidi="sw_KE"/>
        </w:rPr>
      </w:r>
      <w:r>
        <w:rPr>
          <w:lang w:val="sw_KE" w:bidi="sw_KE"/>
        </w:rPr>
        <w:t>Katika tukio la 2, Yakobo anampa tena mtoto jina lingine. Yakobo anamwita mtoto Benyamini ambayo ina maana mwana wa mkono wangu wa kuume.</w:t>
      </w:r>
    </w:p>
    <w:p>
      <w:pPr/>
      <w:r>
        <w:rPr>
          <w:lang w:val="sw_KE" w:bidi="sw_KE"/>
        </w:rPr>
      </w:r>
      <w:r>
        <w:rPr>
          <w:lang w:val="sw_KE" w:bidi="sw_KE"/>
        </w:rPr>
        <w:t>Sitisha kitendo: Muulize Yakobo, "Kwa nini ulibadili jina la mtoto?" Unaweza kusikia, "Huyu ni mwana wangu mdogo zaidi. Ninataka awe na jina nzuri. Nilimpenda Raheli lakini sitaki jina la mtoto huyu kuwa jina la huzuni." Anzisha tena igizo.</w:t>
      </w:r>
    </w:p>
    <w:p>
      <w:pPr/>
      <w:r>
        <w:rPr>
          <w:lang w:val="sw_KE" w:bidi="sw_KE"/>
        </w:rPr>
      </w:r>
      <w:r>
        <w:rPr>
          <w:lang w:val="sw_KE" w:bidi="sw_KE"/>
        </w:rPr>
        <w:t>Katika tukio la 3 Yakobo anamzika Raheli karibu na barabara. Hii ni barabara kati ya Betheli na Ephrathi au Bethlehemu. Baada ya mazishi, Yakobo anaweka jiwe nguzo ya jiwe juu ya kaburi. Nguzo hii ilibakia juu ya kaburi kama kiashiria ili kumwambia mtu yeyote ambaye alikufa kwamba mtu alizikwa hapo. Wakati msimulizi aliandika hadithi hii chini, nguzo bado ilikuwa imesimama.</w:t>
      </w:r>
    </w:p>
    <w:p>
      <w:pPr/>
      <w:r>
        <w:rPr>
          <w:lang w:val="sw_KE" w:bidi="sw_KE"/>
        </w:rPr>
      </w:r>
      <w:r>
        <w:rPr>
          <w:lang w:val="sw_KE" w:bidi="sw_KE"/>
        </w:rPr>
        <w:t>Sitisha kitendo: Muulize Yakobo, "Kwa nini uliweka nguzo ya jiwe hapo?" Kusudi lake ni nini?" Unaweza kusikia, "Ninataka kukumbuka ambapo kaburi lake lipo. Ninataka wana wake kujua ambapo amezikwa. Nilimpenda Raheli. Sitaki mtu yeyote asahau. Nguzo hii ya jiwe ni alama ya ambapo kaburi lipo. Tutakumbuka kwamba hapa sio mahali pa ibada."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Efratae</w:t>
      </w:r>
      <w:r>
        <w:rPr>
          <w:lang w:val="sw_KE" w:bidi="sw_KE"/>
        </w:rPr>
        <w:t xml:space="preserve"> ni jina la kale kwa </w:t>
      </w:r>
      <w:r>
        <w:rPr>
          <w:b/>
          <w:lang w:val="sw_KE" w:bidi="sw_KE"/>
        </w:rPr>
        <w:t>Bethlehemu</w:t>
      </w:r>
      <w:r>
        <w:rPr>
          <w:lang w:val="sw_KE" w:bidi="sw_KE"/>
        </w:rPr>
        <w:t>. Efrati atatumiwa katika siku zijazo kama jina la kabila la watu ambao wanaishi katika Bethlehem.</w:t>
      </w:r>
    </w:p>
    <w:p>
      <w:pPr/>
      <w:r>
        <w:rPr>
          <w:lang w:val="sw_KE" w:bidi="sw_KE"/>
        </w:rPr>
      </w:r>
      <w:r>
        <w:rPr>
          <w:lang w:val="sw_KE" w:bidi="sw_KE"/>
        </w:rPr>
        <w:t xml:space="preserve">Wakati kwenye safari, Raheli alikwenda katika </w:t>
      </w:r>
      <w:r>
        <w:rPr>
          <w:b/>
          <w:lang w:val="sw_KE" w:bidi="sw_KE"/>
        </w:rPr>
        <w:t>uchungu wa kujifungua</w:t>
      </w:r>
      <w:r>
        <w:rPr>
          <w:lang w:val="sw_KE" w:bidi="sw_KE"/>
        </w:rPr>
        <w:t xml:space="preserve"> na kupata mtoto. Uchungu wa uzazi ni neno linalotumiwa kuelezea mchakato wa mama wa kumtoa mtoto kutoka kwa mwili wake. </w:t>
      </w:r>
      <w:r>
        <w:rPr>
          <w:b/>
          <w:lang w:val="sw_KE" w:bidi="sw_KE"/>
        </w:rPr>
        <w:t>Mkunga</w:t>
      </w:r>
      <w:r>
        <w:rPr>
          <w:lang w:val="sw_KE" w:bidi="sw_KE"/>
        </w:rPr>
        <w:t xml:space="preserve"> ni mwanamke ambaye anamsaidia na kumsaidia mama kupitia mchakato wa kuzaliwa. Unaweza kuwa na misemo ambayo kwa kawaida unatumia kuelezea mchakato wa uchungu wa uzazi na kuzaliwa pamoja na jukumu la mkunga.</w:t>
      </w:r>
    </w:p>
    <w:p>
      <w:pPr/>
      <w:r>
        <w:rPr>
          <w:lang w:val="sw_KE" w:bidi="sw_KE"/>
        </w:rPr>
      </w:r>
      <w:r>
        <w:rPr>
          <w:lang w:val="sw_KE" w:bidi="sw_KE"/>
        </w:rPr>
        <w:t>Ujauzito wa Raheli ulikuwa mgumu. Kuzaliwa kwa mtoto kulikuwa kigumu. Kwa matokeo, Raheli alikua anakufa. Kuna njia tofauti za kuelezea wakati wake wa kufa. Tafsiri moja inasema, "wakati roho yake ilikuwa inaondoka mwilini mwake." Tafsiri nyingine inasema, "kwa pumzi yake ya mwisho au akiwa anachukua pumzi yake ya mwisho." Katika hatua ya kifo, Raheli alimpa mtoto wake jina. Raheli alimwita mtoto Ben-oni ambayo ina maana mwana wa huzuni yangu. Baada ya Raheli kufa, Yakobo alimpa mtoto jina tofauti. Yakobo alimwita mtoto Benyamini ambayo ina maana mwana wa mkono wangu wa kuume.</w:t>
      </w:r>
    </w:p>
    <w:p>
      <w:pPr/>
      <w:r>
        <w:rPr>
          <w:lang w:val="sw_KE" w:bidi="sw_KE"/>
        </w:rPr>
      </w:r>
      <w:r>
        <w:rPr>
          <w:lang w:val="sw_KE" w:bidi="sw_KE"/>
        </w:rPr>
        <w:t>Yakobo alimzika Raheli kando ya barabara kabla ya kufika Ephrathi au Bethlehemu. Ilikuwa desturi kumzika mtu aliyekufa mara moja baada ya kifo. Yakobo anaweka jiwe nguzo juu ya kaburi kama alama. Jiwe hili lingekuwa sawa na nguzo ambayo Yakobo aliisimamisha katika Betheli. Nguzo katika Betheli ilikuwa kwa ibaada. Hapa, nguzo ni kuashiria kaburi la Raheli ili liweze kupatikana katika siku zijazo. Nguzo hii haikuwa kwa ibada.</w:t>
      </w:r>
    </w:p>
    <w:p>
      <w:pPr/>
      <w:r>
        <w:rPr>
          <w:lang w:val="sw_KE" w:bidi="sw_KE"/>
        </w:rPr>
      </w:r>
      <w:r>
        <w:rPr>
          <w:lang w:val="sw_KE" w:bidi="sw_KE"/>
        </w:rPr>
        <w:t>Nguzo ya jiwe inaweza kuonekana hadi siku hii. Hii ina maana kwamba wakati msimulizi aliandika hadithi hii chini, nguzo ya jiwe bado inaweza kuonekana. Hii haizungumzi kuhusu leo.</w:t>
      </w:r>
    </w:p>
    <w:p>
      <w:pPr/>
      <w:r>
        <w:rPr>
          <w:lang w:val="sw_KE" w:bidi="sw_KE"/>
        </w:rPr>
      </w:r>
      <w:r>
        <w:rPr>
          <w:b/>
          <w:lang w:val="sw_KE" w:bidi="sw_KE"/>
        </w:rPr>
        <w:t>Vyombo vya habari vinahitaji:</w:t>
      </w:r>
    </w:p>
    <w:p>
      <w:pPr/>
      <w:r>
        <w:rPr>
          <w:lang w:val="sw_KE" w:bidi="sw_KE"/>
        </w:rPr>
      </w:r>
      <w:r>
        <w:rPr>
          <w:lang w:val="sw_KE" w:bidi="sw_KE"/>
        </w:rPr>
        <w:t>Onyesha ramani ambayo ina alama za Betheli na Efrathi. Ramani inapaswa kuonyesha kwamba hii ni eneo lenye milima. Efratae ni jina la kale la Bethlehemu.</w:t>
      </w:r>
    </w:p>
    <w:p>
      <w:pPr/>
      <w:r>
        <w:rPr>
          <w:lang w:val="sw_KE" w:bidi="sw_KE"/>
        </w:rPr>
      </w:r>
      <w:r>
        <w:rPr>
          <w:lang w:val="sw_KE" w:bidi="sw_KE"/>
        </w:rPr>
        <w:t>Onyesha picha ya nguzo ya jiwe ambayo ingekuwa imetumiwa kuashiria mahali muhimu.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35:21–29</w:t>
      </w:r>
      <w:r>
        <w:rPr>
          <w:lang w:val="sw_KE" w:bidi="sw_KE"/>
        </w:rPr>
      </w:r>
    </w:p>
    <w:p>
      <w:pPr>
        <w:pStyle w:val="Heading3"/>
      </w:pPr>
      <w:r>
        <w:rPr>
          <w:lang w:val="sw_KE" w:bidi="sw_KE"/>
        </w:rPr>
        <w:t>Sikiliza na Moyo</w:t>
      </w:r>
    </w:p>
    <w:p>
      <w:pPr/>
      <w:r>
        <w:rPr>
          <w:lang w:val="sw_KE" w:bidi="sw_KE"/>
        </w:rPr>
      </w:r>
      <w:r>
        <w:rPr>
          <w:lang w:val="sw_KE" w:bidi="sw_KE"/>
        </w:rPr>
        <w:t>Sikiliza kitabu cha mwanzo 35:21–29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35:21–29</w:t>
      </w:r>
    </w:p>
    <w:p>
      <w:pPr/>
      <w:r>
        <w:rPr>
          <w:lang w:val="sw_KE" w:bidi="sw_KE"/>
        </w:rPr>
      </w:r>
      <w:r>
        <w:rPr>
          <w:lang w:val="sw_KE" w:bidi="sw_KE"/>
        </w:rPr>
        <w:t>Sikiliza maandishi mara moja katika toleo rahisi zaidi kuelewa.</w:t>
      </w:r>
    </w:p>
    <w:p>
      <w:pPr/>
      <w:r>
        <w:rPr>
          <w:lang w:val="sw_KE" w:bidi="sw_KE"/>
        </w:rPr>
      </w:r>
      <w:r>
        <w:rPr>
          <w:lang w:val="sw_KE" w:bidi="sw_KE"/>
        </w:rPr>
        <w:t>Baada ya Raheli kufa, Yakobo aliendelea kusafiri kusini katika milima. Hii ni akaunti ya simulizi ya kurudi kwa Yakobo kwa Isaka.</w:t>
      </w:r>
    </w:p>
    <w:p>
      <w:pPr/>
      <w:r>
        <w:rPr>
          <w:lang w:val="sw_KE" w:bidi="sw_KE"/>
        </w:rPr>
      </w:r>
      <w:r>
        <w:rPr>
          <w:lang w:val="sw_KE" w:bidi="sw_KE"/>
        </w:rPr>
        <w:t>Yakobo ambaye sasa anaitwa Israeli aliendelea mbele. Baadhi ya tafsiri zinatumia tu jina Israeli. Wengine wanamtumia Yakobo ambaye sasa anaitwa Israeli. Mungu alibadilisha jina la Yakobo kuwa Israeli katika simulizi ya awali. Simulizi hii inabadilisha kati ya Israeli na Yakobo kwa majina kwa Yakobo.</w:t>
      </w:r>
    </w:p>
    <w:p>
      <w:pPr/>
      <w:r>
        <w:rPr>
          <w:lang w:val="sw_KE" w:bidi="sw_KE"/>
        </w:rPr>
      </w:r>
      <w:r>
        <w:rPr>
          <w:lang w:val="sw_KE" w:bidi="sw_KE"/>
        </w:rPr>
        <w:t>Israeli alisimama ili kukamata zaidi ya mahali inayoitwa Migdal-eder. Hakuna mtu anajua eneo halisi la mahali hapa lakini ni kati ya Bethlehemu na Hebroni. Onyesha ramani na Bethlehemu na Hebroni zilizowekwa alama.</w:t>
      </w:r>
    </w:p>
    <w:p>
      <w:pPr/>
      <w:r>
        <w:rPr>
          <w:lang w:val="sw_KE" w:bidi="sw_KE"/>
        </w:rPr>
      </w:r>
      <w:r>
        <w:rPr>
          <w:lang w:val="sw_KE" w:bidi="sw_KE"/>
        </w:rPr>
        <w:t>Migdal-eder inamaanisha Mnara wa Kundi. Hii ingekuwa mnara wa kutazama uliojengwa ili mchungaji aweze kupanda juu na kutazama nchi, kuhakikisha kwamba hakuna mtu au mnyama pori anayekuja kuhatarisha makundi ya kondoo. Onyesha picha ya mnara wa kuona.</w:t>
      </w:r>
    </w:p>
    <w:p>
      <w:pPr/>
      <w:r>
        <w:rPr>
          <w:lang w:val="sw_KE" w:bidi="sw_KE"/>
        </w:rPr>
      </w:r>
      <w:r>
        <w:rPr>
          <w:lang w:val="sw_KE" w:bidi="sw_KE"/>
        </w:rPr>
        <w:t>Israeli na kaya yake walibakia katika kambi hii kwa muda. Wakati hapo, Rubeni ambaye ni mwana mkubwa zaidi alikwenda kwa mtumishi wa Raheli Bilhah na kuwa na mahusiano ya ngono naye. Bilhah ni mama wa ndugu wawili wa kambo wa Rubeni. Bilhah alikuwa mmoja wa wake watumishi wa Yakobo. Hakuna dalili kwamba hii ilikuwa ubakaji au tendo la vurugu. Katika tamaduni nyingi wakati mwana mkubwa zaidi anakwenda kulala na mke wa baba yake, mwana anafanya tamko kwamba mwana anataka kuchukua uongozi wa familia kutoka kwa baba. Yakobo alisikia kuhusu kile Rubeni alikuwa amefanya. Yakobo hafanyi chochote dhidi ya Rubeni au Bilhah. Sitisha na mjadili: Ongea kuhusu hali sawa katika utamaduni wako. Kwa nini mwana mkubwa angejaribu kuwa na mahusiano ya ngono na mke mwingine wa baba ya mwana? Ni nini kingetokea kwa mwana huyo? Baba angehisi vipi kuhusu kile mwana wake alikuwa amefanya?</w:t>
      </w:r>
    </w:p>
    <w:p>
      <w:pPr/>
      <w:r>
        <w:rPr>
          <w:lang w:val="sw_KE" w:bidi="sw_KE"/>
        </w:rPr>
      </w:r>
      <w:r>
        <w:rPr>
          <w:lang w:val="sw_KE" w:bidi="sw_KE"/>
        </w:rPr>
        <w:t>Simulizi inaorodhesha wana wote 12 wa Yakobo na mama zao. Simulizi haijataja Dinah ambaye alikuwa binti wa Leah. Simulizi inasema kwamba wana hawa wote walizaliwa kwa Yakobo katika Paddan-aram, eneo karibu na Harran. Kutoka kwa simulizi ya awali, tunajua kwamba Benyamini alizaliwa karibu na Bethlehem. Msimulizi wa hadithi ni pamoja na Benyamini katika orodha kama kuzaliwa katika Paddan-aram. Msimulizi wa hadithi anatoa orodha ya majina ya wana na mama zao. Msimulizi hawasilishi kwa utaratibu wa kuzaliwa. Badala yake, msimulizi anawasilisha kulingana na mama zao, akianzia na Leah, mke wa kwanza wa Yakobo. Onyesha ramani ya safari ya Yakobo na Paddan-aram iliyowekwa alama kwenye ramani.</w:t>
      </w:r>
    </w:p>
    <w:p>
      <w:pPr/>
      <w:r>
        <w:rPr>
          <w:lang w:val="sw_KE" w:bidi="sw_KE"/>
        </w:rPr>
      </w:r>
      <w:r>
        <w:rPr>
          <w:lang w:val="sw_KE" w:bidi="sw_KE"/>
        </w:rPr>
        <w:t>Wana wa Leah ni Rubeni, mwana mkubwa zaidi wa Yakobo, Simeoni, Lawi wa Yuda, Issachar na Zebulun.</w:t>
      </w:r>
    </w:p>
    <w:p>
      <w:pPr/>
      <w:r>
        <w:rPr>
          <w:lang w:val="sw_KE" w:bidi="sw_KE"/>
        </w:rPr>
      </w:r>
      <w:r>
        <w:rPr>
          <w:lang w:val="sw_KE" w:bidi="sw_KE"/>
        </w:rPr>
        <w:t>Wana wa Raheli ni Yusufu na Benyamini.</w:t>
      </w:r>
    </w:p>
    <w:p>
      <w:pPr/>
      <w:r>
        <w:rPr>
          <w:lang w:val="sw_KE" w:bidi="sw_KE"/>
        </w:rPr>
      </w:r>
      <w:r>
        <w:rPr>
          <w:lang w:val="sw_KE" w:bidi="sw_KE"/>
        </w:rPr>
        <w:t>Bilhah, mtumishi wa Raheli, ana wana 2, Dan na Naphtali.</w:t>
      </w:r>
    </w:p>
    <w:p>
      <w:pPr/>
      <w:r>
        <w:rPr>
          <w:lang w:val="sw_KE" w:bidi="sw_KE"/>
        </w:rPr>
      </w:r>
      <w:r>
        <w:rPr>
          <w:lang w:val="sw_KE" w:bidi="sw_KE"/>
        </w:rPr>
        <w:t>Zilpah, mtumishi wa Leah ana wana 2, Gad na Asher.</w:t>
      </w:r>
    </w:p>
    <w:p>
      <w:pPr/>
      <w:r>
        <w:rPr>
          <w:lang w:val="sw_KE" w:bidi="sw_KE"/>
        </w:rPr>
      </w:r>
      <w:r>
        <w:rPr>
          <w:lang w:val="sw_KE" w:bidi="sw_KE"/>
        </w:rPr>
        <w:t>Yakobo anahamisha kaya yake zaidi kusini na kuja Hebroni. Hebroni ni kilomita 24 kusini mwa Bethlehemu. Onyesha ramani na Bethlehemu na Hebroni zilizowekwa alama.</w:t>
      </w:r>
    </w:p>
    <w:p>
      <w:pPr/>
      <w:r>
        <w:rPr>
          <w:lang w:val="sw_KE" w:bidi="sw_KE"/>
        </w:rPr>
      </w:r>
      <w:r>
        <w:rPr>
          <w:lang w:val="sw_KE" w:bidi="sw_KE"/>
        </w:rPr>
        <w:t>Kwa wakati fulani, Isaka amehamia kutoka Beersheba kwa Hebroni. Hebroni ni ambapo Ibrahimu alinunua shamba na kutumia pango ambalo lilikuwa katika shamba ili kumzika Sarah. Hebroni ina majina mengine 2. Hebroni inaweza kuitwa Mamre au Kiriath-arba. Majina yote matatu yanarejelea mahali sawa. Ibrahimu na Isaka wote wawili wameishi katika Hebroni kama wageni au wageni. Hii ina maana kwamba hawakukuwa sehemu ya utamaduni wa ndani. Wakati Yakobo aliwasili katika Hebroni, Yakobo alimwona baba yake Isaka tena. Yakobo amerejea nyumbani. Hadithi haituambii Isaka ana umri gani wakati Yakobo anapata Hebroni.</w:t>
      </w:r>
    </w:p>
    <w:p>
      <w:pPr/>
      <w:r>
        <w:rPr>
          <w:lang w:val="sw_KE" w:bidi="sw_KE"/>
        </w:rPr>
      </w:r>
      <w:r>
        <w:rPr>
          <w:lang w:val="sw_KE" w:bidi="sw_KE"/>
        </w:rPr>
        <w:t>Isaka aliishi kuwa na umri wa miaka 180. Isaka alikuwa na umri wa miaka 100 wakati Esau alioa wanawake wa Hiti. Isaka alidhani alikuwa mzee na anaweza kufa wakati wowote wakati Isaka alitoa baraka kwa Yakobo. Isaka ameishi kwa muda mrefu sana.</w:t>
      </w:r>
    </w:p>
    <w:p>
      <w:pPr/>
      <w:r>
        <w:rPr>
          <w:lang w:val="sw_KE" w:bidi="sw_KE"/>
        </w:rPr>
      </w:r>
      <w:r>
        <w:rPr>
          <w:lang w:val="sw_KE" w:bidi="sw_KE"/>
        </w:rPr>
        <w:t>Simulizi inatumia picha za neno la mashairi ili kuelezea kifo cha Isaka. Baadhi ya tafsiri zinasema kwamba Isaka alipumua yake ya mwisho. Tafsiri zingine zinasema kwamba Isaka alikufa. Tafsiri zingine zinaweka misemo yote miwili pamoja na kusema Isaka alipumua pumzi yake ya mwisho na kufa. Isaka alijiunga na mababu wake kwa kifo au Isaka alikusanyika kwa watu wake. Isaka alikuwa mzee na kujaa siku au Isaka alikuwa na umri wa kukomaa. Taswira hizi za maneno zote zinamaanisha kwamba Isaka alikuwa mtu mzee na Isaka alikufa. Matumizi ya picha za neno yanamsaidia msikilizaji kuelewa kwamba Isaka alikuwa ameishi kwa muda mrefu sana. Sitisha na mjadili: Simulia hadithi ya mtu mzee sana ambaye alikufa. Unaelezea vipi maisha yake na kifo chake? Ni maneno gani au misemo unatumia ili kuelezea hii?</w:t>
      </w:r>
    </w:p>
    <w:p>
      <w:pPr/>
      <w:r>
        <w:rPr>
          <w:lang w:val="sw_KE" w:bidi="sw_KE"/>
        </w:rPr>
      </w:r>
      <w:r>
        <w:rPr>
          <w:lang w:val="sw_KE" w:bidi="sw_KE"/>
        </w:rPr>
        <w:t>Wakati Isaka alikufa, Esau alikuja na Yakobo na Esau pamoja walimzika baba yao. Hii ni sawa na wakati Ibrahimu alikufa na Isaka na Ishmaeli walikuja pamoja ili kumzika Ibrahimu.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anamwendea Migdal-eder. Rubeni analala na Bilhah</w:t>
      </w:r>
    </w:p>
    <w:p>
      <w:pPr/>
      <w:r>
        <w:rPr>
          <w:lang w:val="sw_KE" w:bidi="sw_KE"/>
        </w:rPr>
      </w:r>
      <w:r>
        <w:rPr>
          <w:b/>
          <w:lang w:val="sw_KE" w:bidi="sw_KE"/>
        </w:rPr>
        <w:t>Tukio la pili:</w:t>
      </w:r>
      <w:r>
        <w:rPr>
          <w:lang w:val="sw_KE" w:bidi="sw_KE"/>
        </w:rPr>
        <w:t xml:space="preserve"> Wake wa Yakobo wanaorodheshwa kwa jina na wana wa kila mama.</w:t>
      </w:r>
    </w:p>
    <w:p>
      <w:pPr/>
      <w:r>
        <w:rPr>
          <w:lang w:val="sw_KE" w:bidi="sw_KE"/>
        </w:rPr>
      </w:r>
      <w:r>
        <w:rPr>
          <w:b/>
          <w:lang w:val="sw_KE" w:bidi="sw_KE"/>
        </w:rPr>
        <w:t>Tukio la tatu:</w:t>
      </w:r>
      <w:r>
        <w:rPr>
          <w:lang w:val="sw_KE" w:bidi="sw_KE"/>
        </w:rPr>
        <w:t xml:space="preserve"> Yakobo anahamia Hebroni na kukutana na Isaka tena. Isaka anakufa katika umri wa miaka 180. Yakobo na Esau wanakuja pamoja ili kumzika Isaka.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Israeli au Yakobo</w:t>
      </w:r>
    </w:p>
    <w:p>
      <w:pPr>
        <w:pStyle w:val="ListBullet"/>
        <w:spacing w:line="240" w:lineRule="auto"/>
        <w:ind w:left="720"/>
      </w:pPr>
      <w:r>
        <w:rPr>
          <w:lang w:val="sw_KE" w:bidi="sw_KE"/>
        </w:rPr>
      </w:r>
      <w:r>
        <w:rPr>
          <w:lang w:val="sw_KE" w:bidi="sw_KE"/>
        </w:rPr>
        <w:t>Rubeni</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Leah na wanawe: Rubeni, Simeoni, Lawi, Yuda, Issakari, Zebuloni</w:t>
      </w:r>
    </w:p>
    <w:p>
      <w:pPr>
        <w:pStyle w:val="ListBullet"/>
        <w:spacing w:line="240" w:lineRule="auto"/>
        <w:ind w:left="720"/>
      </w:pPr>
      <w:r>
        <w:rPr>
          <w:lang w:val="sw_KE" w:bidi="sw_KE"/>
        </w:rPr>
      </w:r>
      <w:r>
        <w:rPr>
          <w:lang w:val="sw_KE" w:bidi="sw_KE"/>
        </w:rPr>
        <w:t>Raheli na wana wake: Yusufu na Benyamini</w:t>
      </w:r>
    </w:p>
    <w:p>
      <w:pPr>
        <w:pStyle w:val="ListBullet"/>
        <w:spacing w:line="240" w:lineRule="auto"/>
        <w:ind w:left="720"/>
      </w:pPr>
      <w:r>
        <w:rPr>
          <w:lang w:val="sw_KE" w:bidi="sw_KE"/>
        </w:rPr>
      </w:r>
      <w:r>
        <w:rPr>
          <w:lang w:val="sw_KE" w:bidi="sw_KE"/>
        </w:rPr>
        <w:t>Bilhah na wana wake: Dan na Naftali</w:t>
      </w:r>
    </w:p>
    <w:p>
      <w:pPr>
        <w:pStyle w:val="ListBullet"/>
        <w:spacing w:line="240" w:lineRule="auto"/>
        <w:ind w:left="720"/>
      </w:pPr>
      <w:r>
        <w:rPr>
          <w:lang w:val="sw_KE" w:bidi="sw_KE"/>
        </w:rPr>
      </w:r>
      <w:r>
        <w:rPr>
          <w:lang w:val="sw_KE" w:bidi="sw_KE"/>
        </w:rPr>
        <w:t>Zilpah na wana wake: Gad na Asher</w:t>
      </w:r>
    </w:p>
    <w:p>
      <w:pPr>
        <w:pStyle w:val="ListBullet"/>
        <w:spacing w:line="240" w:lineRule="auto"/>
        <w:ind w:left="720"/>
      </w:pPr>
      <w:r>
        <w:rPr>
          <w:lang w:val="sw_KE" w:bidi="sw_KE"/>
        </w:rPr>
      </w:r>
      <w:r>
        <w:rPr>
          <w:lang w:val="sw_KE" w:bidi="sw_KE"/>
        </w:rPr>
        <w:t>Esau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Israeli anahamisha kaya yake zaidi kusini na kusimama ili kufanya kambi zaidi ya Migdal-eder. Hii inarejelea mwelekeo wanaosafiri. Yakobo aliondoka Efrati au Bethlehemu na kuelekea kusini kuelekea Hebroni akipita Migdal-eder. Kisha baada ya kupita mnara huu, Yakobo alisimama kufanya kambi. Yakobo aliendelea kuishi mahali hapa kwa muda. Mnara ulikuwa alama inayojulikana wakati Yakobo alipita. Hatujui ambapo mnara huu ulikuwa.</w:t>
      </w:r>
    </w:p>
    <w:p>
      <w:pPr/>
      <w:r>
        <w:rPr>
          <w:lang w:val="sw_KE" w:bidi="sw_KE"/>
        </w:rPr>
      </w:r>
      <w:r>
        <w:rPr>
          <w:lang w:val="sw_KE" w:bidi="sw_KE"/>
        </w:rPr>
        <w:t>Wakati akiishi katika kambi karibu na Migdal-eder, Rubeni, ambaye ni mwana wa kwanza wa Yakobo, alilala na Bilhah, ambaye alikuwa mtumishi wa Raheli na mke wa Yakobo. Bilhah alikuwa mama ya 2 ya wana wa Yakobo. Wana hawa ni ndugu wa kambo kwa Rubeni. Maneno yaliyotumiwa hayaonyeshi nguvu yoyote au vurugu. Yakobo alijifunza kile Rubeni alikuwa amefanya lakini Yakobo hakumwadhibu Rubeni au Bilhah.</w:t>
      </w:r>
    </w:p>
    <w:p>
      <w:pPr/>
      <w:r>
        <w:rPr>
          <w:lang w:val="sw_KE" w:bidi="sw_KE"/>
        </w:rPr>
      </w:r>
      <w:r>
        <w:rPr>
          <w:lang w:val="sw_KE" w:bidi="sw_KE"/>
        </w:rPr>
        <w:t>Katika tukio la 2, Wake wa Yakobo na wana 12 wameorodheshwa. Katika tukio hili, unaweza kutaka kutumia baadhi ya vitu ili kuwakilisha kila mwana ili uweze kuona ni mwana gani wa mama gani.</w:t>
      </w:r>
    </w:p>
    <w:p>
      <w:pPr/>
      <w:r>
        <w:rPr>
          <w:lang w:val="sw_KE" w:bidi="sw_KE"/>
        </w:rPr>
      </w:r>
      <w:r>
        <w:rPr>
          <w:lang w:val="sw_KE" w:bidi="sw_KE"/>
        </w:rPr>
        <w:t>Wana wa Leah walikuwa Rubeni, Simeoni, Lawi wa Yuda, Issachar, na Zebuluni.</w:t>
      </w:r>
    </w:p>
    <w:p>
      <w:pPr/>
      <w:r>
        <w:rPr>
          <w:lang w:val="sw_KE" w:bidi="sw_KE"/>
        </w:rPr>
      </w:r>
      <w:r>
        <w:rPr>
          <w:lang w:val="sw_KE" w:bidi="sw_KE"/>
        </w:rPr>
        <w:t>Wana wa Raheli walikuwa Yusufu na Benyamini.</w:t>
      </w:r>
    </w:p>
    <w:p>
      <w:pPr/>
      <w:r>
        <w:rPr>
          <w:lang w:val="sw_KE" w:bidi="sw_KE"/>
        </w:rPr>
      </w:r>
      <w:r>
        <w:rPr>
          <w:lang w:val="sw_KE" w:bidi="sw_KE"/>
        </w:rPr>
        <w:t>Bilhah, mtumishi wa Raheli, ana wana 2: Dan na Naftali.</w:t>
      </w:r>
    </w:p>
    <w:p>
      <w:pPr/>
      <w:r>
        <w:rPr>
          <w:lang w:val="sw_KE" w:bidi="sw_KE"/>
        </w:rPr>
      </w:r>
      <w:r>
        <w:rPr>
          <w:lang w:val="sw_KE" w:bidi="sw_KE"/>
        </w:rPr>
        <w:t>Zilpah, mtumishi wa Leah ana wana 2: Gad na Asher.</w:t>
      </w:r>
    </w:p>
    <w:p>
      <w:pPr/>
      <w:r>
        <w:rPr>
          <w:lang w:val="sw_KE" w:bidi="sw_KE"/>
        </w:rPr>
      </w:r>
      <w:r>
        <w:rPr>
          <w:lang w:val="sw_KE" w:bidi="sw_KE"/>
        </w:rPr>
        <w:t>Wana hawajaorodheshwa kwa utaratibu wa kuzaliwa.</w:t>
      </w:r>
    </w:p>
    <w:p>
      <w:pPr/>
      <w:r>
        <w:rPr>
          <w:lang w:val="sw_KE" w:bidi="sw_KE"/>
        </w:rPr>
      </w:r>
      <w:r>
        <w:rPr>
          <w:lang w:val="sw_KE" w:bidi="sw_KE"/>
        </w:rPr>
        <w:t>Katika tukio la 3, Yakobo anahamisha kaya yake kwa Hebroni. Majina mengine ya Hebroni ni Mamre na Kiriath-arba. Wakati Yakobo anafika Hebroni, Yakobo anaungana tena na Isaka. Isaka sasa ni mzee sana. Katika umri wa miaka 180, Isaka alikufa.</w:t>
      </w:r>
    </w:p>
    <w:p>
      <w:pPr/>
      <w:r>
        <w:rPr>
          <w:lang w:val="sw_KE" w:bidi="sw_KE"/>
        </w:rPr>
      </w:r>
      <w:r>
        <w:rPr>
          <w:lang w:val="sw_KE" w:bidi="sw_KE"/>
        </w:rPr>
        <w:t>Zoezi la kutumia picha za neno ili kuelezea yafuatayo: Isaka alipumua pumzi yake ya mwisho. Isaka alikufa akiwa na umri mkubwa wa maisha. Isaka alikuwa amejaa miaka. Isaka alijiunga na mababu wake kwa kifo. Isaka alifariki na kuungana na watu wake. Isaka alikuwa mzee na ameishi maisha marefu.</w:t>
      </w:r>
    </w:p>
    <w:p>
      <w:pPr/>
      <w:r>
        <w:rPr>
          <w:lang w:val="sw_KE" w:bidi="sw_KE"/>
        </w:rPr>
      </w:r>
      <w:r>
        <w:rPr>
          <w:lang w:val="sw_KE" w:bidi="sw_KE"/>
        </w:rPr>
        <w:t>Simulia hadithi yako ya utamaduni kuhusu mtu mzee ambaye alikufa.</w:t>
      </w:r>
    </w:p>
    <w:p>
      <w:pPr/>
      <w:r>
        <w:rPr>
          <w:lang w:val="sw_KE" w:bidi="sw_KE"/>
        </w:rPr>
      </w:r>
      <w:r>
        <w:rPr>
          <w:lang w:val="sw_KE" w:bidi="sw_KE"/>
        </w:rPr>
        <w:t>Amua ni picha gani za maneno kutumia katika lugha yako ili kuwasaidia watu kuelewa kwamba Isaka alikufa.</w:t>
      </w:r>
    </w:p>
    <w:p>
      <w:pPr/>
      <w:r>
        <w:rPr>
          <w:lang w:val="sw_KE" w:bidi="sw_KE"/>
        </w:rPr>
      </w:r>
      <w:r>
        <w:rPr>
          <w:lang w:val="sw_KE" w:bidi="sw_KE"/>
        </w:rPr>
        <w:t>Esau alikuja Hebroni na Yakobo na Esau pamoja walimzika Yakobo.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Israeli au Yakobo</w:t>
      </w:r>
    </w:p>
    <w:p>
      <w:pPr>
        <w:pStyle w:val="ListBullet"/>
        <w:spacing w:line="240" w:lineRule="auto"/>
        <w:ind w:left="720"/>
      </w:pPr>
      <w:r>
        <w:rPr>
          <w:lang w:val="sw_KE" w:bidi="sw_KE"/>
        </w:rPr>
      </w:r>
      <w:r>
        <w:rPr>
          <w:lang w:val="sw_KE" w:bidi="sw_KE"/>
        </w:rPr>
        <w:t>Rubeni</w:t>
      </w:r>
    </w:p>
    <w:p>
      <w:pPr>
        <w:pStyle w:val="ListBullet"/>
        <w:spacing w:line="240" w:lineRule="auto"/>
        <w:ind w:left="720"/>
      </w:pPr>
      <w:r>
        <w:rPr>
          <w:lang w:val="sw_KE" w:bidi="sw_KE"/>
        </w:rPr>
      </w:r>
      <w:r>
        <w:rPr>
          <w:lang w:val="sw_KE" w:bidi="sw_KE"/>
        </w:rPr>
        <w:t>Bilhah</w:t>
      </w:r>
    </w:p>
    <w:p>
      <w:pPr>
        <w:pStyle w:val="ListBullet"/>
        <w:spacing w:line="240" w:lineRule="auto"/>
        <w:ind w:left="720"/>
      </w:pPr>
      <w:r>
        <w:rPr>
          <w:lang w:val="sw_KE" w:bidi="sw_KE"/>
        </w:rPr>
      </w:r>
      <w:r>
        <w:rPr>
          <w:lang w:val="sw_KE" w:bidi="sw_KE"/>
        </w:rPr>
        <w:t>Isaka</w:t>
      </w:r>
    </w:p>
    <w:p>
      <w:pPr>
        <w:pStyle w:val="ListBullet"/>
        <w:spacing w:line="240" w:lineRule="auto"/>
        <w:ind w:left="720"/>
      </w:pPr>
      <w:r>
        <w:rPr>
          <w:lang w:val="sw_KE" w:bidi="sw_KE"/>
        </w:rPr>
      </w:r>
      <w:r>
        <w:rPr>
          <w:lang w:val="sw_KE" w:bidi="sw_KE"/>
        </w:rPr>
        <w:t>Leah na wana wake: Rubeni, Simeoni, Lawi wa Yuda, Issachar, Zebuloni</w:t>
      </w:r>
    </w:p>
    <w:p>
      <w:pPr>
        <w:pStyle w:val="ListBullet"/>
        <w:spacing w:line="240" w:lineRule="auto"/>
        <w:ind w:left="720"/>
      </w:pPr>
      <w:r>
        <w:rPr>
          <w:lang w:val="sw_KE" w:bidi="sw_KE"/>
        </w:rPr>
      </w:r>
      <w:r>
        <w:rPr>
          <w:lang w:val="sw_KE" w:bidi="sw_KE"/>
        </w:rPr>
        <w:t>Raheli na wana wake: Yusufu na Benyamini</w:t>
      </w:r>
    </w:p>
    <w:p>
      <w:pPr>
        <w:pStyle w:val="ListBullet"/>
        <w:spacing w:line="240" w:lineRule="auto"/>
        <w:ind w:left="720"/>
      </w:pPr>
      <w:r>
        <w:rPr>
          <w:lang w:val="sw_KE" w:bidi="sw_KE"/>
        </w:rPr>
      </w:r>
      <w:r>
        <w:rPr>
          <w:lang w:val="sw_KE" w:bidi="sw_KE"/>
        </w:rPr>
        <w:t>Bilhah na wana wake: Dan na Naftali</w:t>
      </w:r>
    </w:p>
    <w:p>
      <w:pPr>
        <w:pStyle w:val="ListBullet"/>
        <w:spacing w:line="240" w:lineRule="auto"/>
        <w:ind w:left="720"/>
      </w:pPr>
      <w:r>
        <w:rPr>
          <w:lang w:val="sw_KE" w:bidi="sw_KE"/>
        </w:rPr>
      </w:r>
      <w:r>
        <w:rPr>
          <w:lang w:val="sw_KE" w:bidi="sw_KE"/>
        </w:rPr>
        <w:t>Zilpah na wana wake: Gad na Asher</w:t>
      </w:r>
    </w:p>
    <w:p>
      <w:pPr>
        <w:pStyle w:val="ListBullet"/>
        <w:spacing w:line="240" w:lineRule="auto"/>
        <w:ind w:left="720"/>
      </w:pPr>
      <w:r>
        <w:rPr>
          <w:lang w:val="sw_KE" w:bidi="sw_KE"/>
        </w:rPr>
      </w:r>
      <w:r>
        <w:rPr>
          <w:lang w:val="sw_KE" w:bidi="sw_KE"/>
        </w:rPr>
        <w:t>Esau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inapoigiza hadithi hii, sitisha katika sehemu fulani na sitisha kitendo.</w:t>
      </w:r>
    </w:p>
    <w:p>
      <w:pPr/>
      <w:r>
        <w:rPr>
          <w:lang w:val="sw_KE" w:bidi="sw_KE"/>
        </w:rPr>
      </w:r>
      <w:r>
        <w:rPr>
          <w:lang w:val="sw_KE" w:bidi="sw_KE"/>
        </w:rPr>
        <w:t>Katika tukio la 1, Israeli anahamisha familia yake kusini na kusimama kufanya kambi baada ya kupita mnara unaoitwa Midgal-eder. Wanabakia katika kambi hii kwa muda. Kisha Rubeni ambaye ni mwana mkubwa zaidi wa Yakobo analala na Bilhah, mmoja wa wake wa mtumishi wa Yakobo. Yakobo anajifunza kuhusu hii wakati mwingine baadaye.</w:t>
      </w:r>
    </w:p>
    <w:p>
      <w:pPr/>
      <w:r>
        <w:rPr>
          <w:lang w:val="sw_KE" w:bidi="sw_KE"/>
        </w:rPr>
      </w:r>
      <w:r>
        <w:rPr>
          <w:lang w:val="sw_KE" w:bidi="sw_KE"/>
        </w:rPr>
        <w:t>Sitisha kitendo: Muulize Rubeni, "Kwa nini umefanya kitu kama hicho?" Unaweza kusikia, "Baba yangu anazidi kuzeeka na hawezi kuongoza familia. Hakufanya chochote kuhusu Dinah wakati alishambuliwa. Tunahitaji uongozi wa kizazi kipya. Ni wakati wangu kuchukua uongozi wa familia. Baba anapaswa kunipa uongozi. Hii ni njia yangu ya kuchukua madaraka." Muulize Bilhah, "Unahisi vipi kuhusu kulala na Rubeni?" Unaweza kusikia, "Sidhani nilikuwa na uchaguzi. Najua sipaswi kufanya hivyo lakini ninaweza kukataa vipi Rubeni. Yeye ni mwana mkubwa zaidi wa Yakobo. Mimi ni suria tu." Muulize Yakobo, "Unahisi vipi sasa?" Unaweza kusikia, "Nina hasira na kukata tamaa. Rubeni hangepaswa kufanya hivyo. Simlaumu Bilhah. Rubeni ana makosa. Lakini nitasubiri mpaka baadaye ili kumwadhibu Rubeni. Sitaki kukasirisha familia yote sasa." Anzisha tena igizo.</w:t>
      </w:r>
    </w:p>
    <w:p>
      <w:pPr/>
      <w:r>
        <w:rPr>
          <w:lang w:val="sw_KE" w:bidi="sw_KE"/>
        </w:rPr>
      </w:r>
      <w:r>
        <w:rPr>
          <w:lang w:val="sw_KE" w:bidi="sw_KE"/>
        </w:rPr>
        <w:t>Katika tukio la 2, wana 12 wa Yakobo wanaorodheshwa na mama zao. Orodha haitunzi mpangilio sahihi wa kuzaliwa.</w:t>
      </w:r>
    </w:p>
    <w:p>
      <w:pPr>
        <w:pStyle w:val="ListBullet"/>
        <w:spacing w:line="240" w:lineRule="auto"/>
        <w:ind w:left="720"/>
      </w:pPr>
      <w:r>
        <w:rPr>
          <w:lang w:val="sw_KE" w:bidi="sw_KE"/>
        </w:rPr>
      </w:r>
      <w:r>
        <w:rPr>
          <w:lang w:val="sw_KE" w:bidi="sw_KE"/>
        </w:rPr>
        <w:t>Wana wa Leah: Rubeni, Simeoni, Lawi, Yuda, Issakari, Zebuloni</w:t>
      </w:r>
    </w:p>
    <w:p>
      <w:pPr>
        <w:pStyle w:val="ListBullet"/>
        <w:spacing w:line="240" w:lineRule="auto"/>
        <w:ind w:left="720"/>
      </w:pPr>
      <w:r>
        <w:rPr>
          <w:lang w:val="sw_KE" w:bidi="sw_KE"/>
        </w:rPr>
      </w:r>
      <w:r>
        <w:rPr>
          <w:lang w:val="sw_KE" w:bidi="sw_KE"/>
        </w:rPr>
        <w:t>Wana wa Raheli: Yusufu, Benyamini</w:t>
      </w:r>
    </w:p>
    <w:p>
      <w:pPr>
        <w:pStyle w:val="ListBullet"/>
        <w:spacing w:line="240" w:lineRule="auto"/>
        <w:ind w:left="720"/>
      </w:pPr>
      <w:r>
        <w:rPr>
          <w:lang w:val="sw_KE" w:bidi="sw_KE"/>
        </w:rPr>
      </w:r>
      <w:r>
        <w:rPr>
          <w:lang w:val="sw_KE" w:bidi="sw_KE"/>
        </w:rPr>
        <w:t>Wana wa Bilhah: Dan, Naftali</w:t>
      </w:r>
    </w:p>
    <w:p>
      <w:pPr>
        <w:pStyle w:val="ListBullet"/>
        <w:spacing w:line="240" w:lineRule="auto"/>
        <w:ind w:left="720"/>
      </w:pPr>
      <w:r>
        <w:rPr>
          <w:lang w:val="sw_KE" w:bidi="sw_KE"/>
        </w:rPr>
      </w:r>
      <w:r>
        <w:rPr>
          <w:lang w:val="sw_KE" w:bidi="sw_KE"/>
        </w:rPr>
        <w:t>Wana wa Zilpah, Gad, Asher</w:t>
      </w:r>
    </w:p>
    <w:p>
      <w:pPr/>
      <w:r>
        <w:rPr>
          <w:lang w:val="sw_KE" w:bidi="sw_KE"/>
        </w:rPr>
      </w:r>
      <w:r>
        <w:rPr>
          <w:lang w:val="sw_KE" w:bidi="sw_KE"/>
        </w:rPr>
        <w:t>Katika tukio la 3, Yakobo anawasili katika Hebroni. Isaka amehamia Hebroni. Yakobo na Isaka wanaungana tena.</w:t>
      </w:r>
    </w:p>
    <w:p>
      <w:pPr/>
      <w:r>
        <w:rPr>
          <w:lang w:val="sw_KE" w:bidi="sw_KE"/>
        </w:rPr>
      </w:r>
      <w:r>
        <w:rPr>
          <w:lang w:val="sw_KE" w:bidi="sw_KE"/>
        </w:rPr>
        <w:t>Kisha Isaka anavuta pumzi yake ya mwisho na baada ya kuishi kwa umri wa uzee mkubwa sana, anakusanywa ili kuwa na mababu wake. Isaka alikufa.</w:t>
      </w:r>
    </w:p>
    <w:p>
      <w:pPr/>
      <w:r>
        <w:rPr>
          <w:lang w:val="sw_KE" w:bidi="sw_KE"/>
        </w:rPr>
      </w:r>
      <w:r>
        <w:rPr>
          <w:lang w:val="sw_KE" w:bidi="sw_KE"/>
        </w:rPr>
        <w:t>Esau anakuja Hebroni na Yakobo na Esau wanamzika baba yao Isaka.</w:t>
      </w:r>
    </w:p>
    <w:p>
      <w:pPr/>
      <w:r>
        <w:rPr>
          <w:lang w:val="sw_KE" w:bidi="sw_KE"/>
        </w:rPr>
      </w:r>
      <w:r>
        <w:rPr>
          <w:lang w:val="sw_KE" w:bidi="sw_KE"/>
        </w:rPr>
        <w:t>Sitisha igizo: Muulize Yakobo, "Unahisi vipi sasa?" Unaweza kusikia, "Ninahuzunika. Nilikosa miaka mingi na baba yangu. Baba yangu alikuwa mtu mzuri. Nitamkosa sana. Baba yangu alinifundisha kuhusu Mungu na ninafurahi sana. Ninatamani kwamba ningekuwa na wakati zaidi na yeye." Muulize Esau, "Unahisi vipi sasa?" Unaweza kusikia, "Ninahuzunika. Nitamkosa baba yangu. Nimeishi mbali naye kwa miaka mingi lakini daima nilijua alikuwa hapa. Sasa kwa kwamba amekufa, inaacha shimo moyoni mwangu. Ninafurahi kwamba Yakobo na mimi tuliweza kuwa pamoja kwa mazishi yake. Tunaweza kuomboleza pamoja."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Israeli</w:t>
      </w:r>
      <w:r>
        <w:rPr>
          <w:lang w:val="sw_KE" w:bidi="sw_KE"/>
        </w:rPr>
        <w:t xml:space="preserve"> na </w:t>
      </w:r>
      <w:r>
        <w:rPr>
          <w:b/>
          <w:lang w:val="sw_KE" w:bidi="sw_KE"/>
        </w:rPr>
        <w:t>Yakobo</w:t>
      </w:r>
      <w:r>
        <w:rPr>
          <w:lang w:val="sw_KE" w:bidi="sw_KE"/>
        </w:rPr>
        <w:t xml:space="preserve"> wote wawili wanatumiwa katika simulizi hii. Hakikisha kwamba wasikilizaji wako wanajua kwamba Israeli na Yakobo ni mtu sawa.</w:t>
      </w:r>
    </w:p>
    <w:p>
      <w:pPr/>
      <w:r>
        <w:rPr>
          <w:lang w:val="sw_KE" w:bidi="sw_KE"/>
        </w:rPr>
      </w:r>
      <w:r>
        <w:rPr>
          <w:lang w:val="sw_KE" w:bidi="sw_KE"/>
        </w:rPr>
        <w:t xml:space="preserve">Yakobo alipiga kambi zaidi ya </w:t>
      </w:r>
      <w:r>
        <w:rPr>
          <w:b/>
          <w:lang w:val="sw_KE" w:bidi="sw_KE"/>
        </w:rPr>
        <w:t>Migdal-eder</w:t>
      </w:r>
      <w:r>
        <w:rPr>
          <w:lang w:val="sw_KE" w:bidi="sw_KE"/>
        </w:rPr>
        <w:t xml:space="preserve">. Hii ilikuwa mnara wa kuona. Jina linamaanisha </w:t>
      </w:r>
      <w:r>
        <w:rPr>
          <w:b/>
          <w:lang w:val="sw_KE" w:bidi="sw_KE"/>
        </w:rPr>
        <w:t>Mnara wa Mlinzi wa Kundi</w:t>
      </w:r>
      <w:r>
        <w:rPr>
          <w:lang w:val="sw_KE" w:bidi="sw_KE"/>
        </w:rPr>
        <w:t>. Baadhi ya tafsiri zinatumia jina kamili la Migdal-eder. Tafsiri zingine zinaiita Mnara wa Eder. Unaweza kuchagua kwa njia gani unataka kutafsiri hii.</w:t>
      </w:r>
    </w:p>
    <w:p>
      <w:pPr/>
      <w:r>
        <w:rPr>
          <w:lang w:val="sw_KE" w:bidi="sw_KE"/>
        </w:rPr>
      </w:r>
      <w:r>
        <w:rPr>
          <w:lang w:val="sw_KE" w:bidi="sw_KE"/>
        </w:rPr>
        <w:t xml:space="preserve">Rubeni alikuwa na mahusiano ya ngono na Bilhah ambaye alikuwa suria wa </w:t>
      </w:r>
      <w:r>
        <w:rPr>
          <w:b/>
          <w:lang w:val="sw_KE" w:bidi="sw_KE"/>
        </w:rPr>
        <w:t>Yakobo</w:t>
      </w:r>
      <w:r>
        <w:rPr>
          <w:lang w:val="sw_KE" w:bidi="sw_KE"/>
        </w:rPr>
        <w:t>. Suria ni mke asiye halali. Suria aliolewa lakini hakua na mamlaka sawa kama mke. Bilhah alikuwa mtumishi wa Raheli na Raheli alimpa Bilhah kwa Yakobo kama mke lakini alikuwa suria. Baadhi ya tamaduni zingesema kwamba Rubeni alilala na Bilhah. Wengine wanaweza kusema kwamba Rubeni analala na Bilhah. Rubeni alikuwa na mahusiano ya ngono na Bilhah. Chagua maneno yako au maneno kwa tendo hili la ngono ili iwe sahihi kwa kila mtu katika utamaduni wako kusikia.</w:t>
      </w:r>
    </w:p>
    <w:p>
      <w:pPr/>
      <w:r>
        <w:rPr>
          <w:lang w:val="sw_KE" w:bidi="sw_KE"/>
        </w:rPr>
      </w:r>
      <w:r>
        <w:rPr>
          <w:lang w:val="sw_KE" w:bidi="sw_KE"/>
        </w:rPr>
        <w:t>Isaka alikuwa na umri wa miaka 180 wakati Isaka alikufa. Simulizi inatumia taswira za kishairi ili kuelezea kifo cha Isaka. Ni taswira gani za maneno katika lugha yako ambazo ungetumia kumwelezea mtu ambaye ameishi maisha marefu?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36:1–19</w:t>
      </w:r>
      <w:r>
        <w:rPr>
          <w:lang w:val="sw_KE" w:bidi="sw_KE"/>
        </w:rPr>
      </w:r>
    </w:p>
    <w:p>
      <w:pPr>
        <w:pStyle w:val="Heading3"/>
      </w:pPr>
      <w:r>
        <w:rPr>
          <w:lang w:val="sw_KE" w:bidi="sw_KE"/>
        </w:rPr>
        <w:t>Sikiliza na Moyo</w:t>
      </w:r>
    </w:p>
    <w:p>
      <w:pPr/>
      <w:r>
        <w:rPr>
          <w:lang w:val="sw_KE" w:bidi="sw_KE"/>
        </w:rPr>
      </w:r>
      <w:r>
        <w:rPr>
          <w:lang w:val="sw_KE" w:bidi="sw_KE"/>
        </w:rPr>
        <w:t>Sikiliza Mwanzo 36:1–19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36:1–19</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inatuambia kuhusu vizazi vya Esau. Kama katika vifungu vya awali, neno vizazi linarejelea uzao wa Esau. Akaunti hii ya uzao wa Esau inatokea mara baada ya kifo cha Isaka. [Kama akaunti ya uzao wa Ishmaeli inatokea mara baada ya kifo cha baba yake Ibrahimu, akaunti hii ya uzao wa Esau inatokea mara baada ya kifo cha baba yake Isaka.]{.alama}</w:t>
      </w:r>
    </w:p>
    <w:p>
      <w:pPr/>
      <w:r>
        <w:rPr>
          <w:lang w:val="sw_KE" w:bidi="sw_KE"/>
        </w:rPr>
      </w:r>
      <w:r>
        <w:rPr>
          <w:lang w:val="sw_KE" w:bidi="sw_KE"/>
        </w:rPr>
        <w:t>Wakati Rebeka alikuwa mjamzito na mapacha, Esau na Yakobo, Mungu alimwambia Rebeka kwamba kila mwana angekuwa taifa. Ahadi ya Mungu kwa Ibrahimu imehamia kwa Yakobo na uzao wa Yakobo. Hata hivyo, Mungu pia anafanya taifa kubwa la uzao wa Esau kama Mungu alivyoahidi Rebeka, mama ya Esau. Simulizi hii inaorodhesha majina ya uzao wa Esau ambao walikuja kuwa viongozi wa ukoo.</w:t>
      </w:r>
    </w:p>
    <w:p>
      <w:pPr/>
      <w:r>
        <w:rPr>
          <w:lang w:val="sw_KE" w:bidi="sw_KE"/>
        </w:rPr>
      </w:r>
      <w:r>
        <w:rPr>
          <w:lang w:val="sw_KE" w:bidi="sw_KE"/>
        </w:rPr>
        <w:t>Esau alipewa jina la Edomu kama jina la pili. Edomu inamaanisha nyekundu. Kuna sababu mbili kwa nini Esau anaweza pia kuitwa Edomu. Wakati wa kuzaliwa, Esau alikuwa mwekundu sana. Pia, Esau aliuza haki yake ya kuzaliwa kwa Yakobo kwa bakuli la mchuzi mwekundu. Edomu pia ni jina la mkoa ambao una jiwe nyingi nyekundu. Uzao wa Esau wataitwa Waedomu.</w:t>
      </w:r>
    </w:p>
    <w:p>
      <w:pPr/>
      <w:r>
        <w:rPr>
          <w:lang w:val="sw_KE" w:bidi="sw_KE"/>
        </w:rPr>
      </w:r>
      <w:r>
        <w:rPr>
          <w:lang w:val="sw_KE" w:bidi="sw_KE"/>
        </w:rPr>
        <w:t>Onyesha ramani ambayo ina sehemu ya kusini ya Israeli ikiwa ni pamoja na eneo la Sinai na Yordani. Edomu na Seir, Waameleki na Beersheba wanapaswa kuwekwa alama kwenye ramani.</w:t>
      </w:r>
    </w:p>
    <w:p>
      <w:pPr/>
      <w:r>
        <w:rPr>
          <w:lang w:val="sw_KE" w:bidi="sw_KE"/>
        </w:rPr>
      </w:r>
      <w:r>
        <w:rPr>
          <w:lang w:val="sw_KE" w:bidi="sw_KE"/>
        </w:rPr>
        <w:t>Esau alioa wake wawili wa Wakanaani. Rebeka na Isaka walichukia wake wa Esau. Kisha Esau alioa binti ya Ishmaeli, mwana wa kwanza wa Ibrahimu. Majina ya wake wa Esau ni tofauti katika simulizi hii na simulizi ya awali ambapo wanatajwa. Hatujui kwa nini majina ni tofauti. Wakati Esau bado alikuwa akiishi katika Beersheba, wake wake walianza kuwa na watoto. Kila mke ana wana wake waliotajwa. Wana wote walikuwa wamezaliwa kabla ya Esau kuhamisha familia yake mbali na Beersheba. Wakati fulani, Esau alichukua wake wake na watoto pamoja na mifugo yake yote au makundi na mifugo na kuhamia Seir. Simulizi inasema Esau alihamia kwa sababu nchi haingesaidia wanyama wote wa Esau na wanyama wote wa Yakobo. Katika simulizi ya awali, Esau alihamia Seir wakati Yakobo alikuwa katika Harran. Hatujui hasa wakati Esau alihamia Seir.</w:t>
      </w:r>
    </w:p>
    <w:p>
      <w:pPr/>
      <w:r>
        <w:rPr>
          <w:lang w:val="sw_KE" w:bidi="sw_KE"/>
        </w:rPr>
      </w:r>
      <w:r>
        <w:rPr>
          <w:lang w:val="sw_KE" w:bidi="sw_KE"/>
        </w:rPr>
        <w:t>Rejelea ramani. Esau alikuwa akiishi katika Beersheba na Isaka. Esau alihamia Seir.</w:t>
      </w:r>
    </w:p>
    <w:p>
      <w:pPr/>
      <w:r>
        <w:rPr>
          <w:lang w:val="sw_KE" w:bidi="sw_KE"/>
        </w:rPr>
      </w:r>
      <w:r>
        <w:rPr>
          <w:lang w:val="sw_KE" w:bidi="sw_KE"/>
        </w:rPr>
        <w:t>Simulizi tena inatumia kifungu, "Hivi ni vizazi vya Esau." Baadhi ya tafsiri zinasema hawa ni uzao wa Esau. Tafsiri moja inasema kwamba hii ni mstari wa familia ya Esau. Sitisha na mjadili: Simulia hadithi kuhusu mababu au asili ya familia yako. Angalia ni maneno gani unayotumia ili kuelezea uhusiano na mtu wa kwanza unayeweza kukumbuka.</w:t>
      </w:r>
    </w:p>
    <w:p>
      <w:pPr/>
      <w:r>
        <w:rPr>
          <w:lang w:val="sw_KE" w:bidi="sw_KE"/>
        </w:rPr>
      </w:r>
      <w:r>
        <w:rPr>
          <w:lang w:val="sw_KE" w:bidi="sw_KE"/>
        </w:rPr>
        <w:t>Kila mke ana wana wake waliotajwa. Wake wawili wana wajukuu wao waliotajwa. Kulingana na simulizi kila mwana na kila mjukuu akawa kiongozi wa ukoo. Uzao ni mgawanyiko ndani ya kabila. Uzao ungekuwa na familia kadhaa na babu ya kawaida. Washiriki wa ukoo wangemfuata mkuu au kiongozi sawa. Sitisha na mjadili: Simulia hadithi kuhusu asili ya kikabila. Majina ya mababu wako ni muhimu vipi katika hadithi hii? Ni vizazi vingapi vya mababu unaweza kutaja Ni jukumu gani la mababu wako katika utamaduni wako leo?</w:t>
      </w:r>
    </w:p>
    <w:p>
      <w:pPr/>
      <w:r>
        <w:rPr>
          <w:lang w:val="sw_KE" w:bidi="sw_KE"/>
        </w:rPr>
      </w:r>
      <w:r>
        <w:rPr>
          <w:lang w:val="sw_KE" w:bidi="sw_KE"/>
        </w:rPr>
        <w:t>Mwana wa Esau Eliphaz alichukua suria ambaye jina lake alikuwa Timna. Suria ni wa chini kwa hadhi au chini ya muhimu kuliko mke. Timna alikuwa na mwana anayeitwa Amaleki. Uzao wa Amalek uliunda ukoo mkubwa ambao ulipigana dhidi ya uzao wa Yakobo kwa vizazi. Jina la Amalek litatumiwa katika vifungu vingine vingi. Onyesha ramani na wilaya ya Waamaleki iliyowekwa alama.</w:t>
      </w:r>
    </w:p>
    <w:p>
      <w:pPr/>
      <w:r>
        <w:rPr>
          <w:lang w:val="sw_KE" w:bidi="sw_KE"/>
        </w:rPr>
      </w:r>
      <w:r>
        <w:rPr>
          <w:lang w:val="sw_KE" w:bidi="sw_KE"/>
        </w:rPr>
        <w:t>Wana wa Esau na wajukuu waliunda makundi lakini walikuwa sehemu ya kabila sawa. Wote waliishi katika nchi inayoitwa Edomu. Edomu ni wilaya kaskazini tu ya Seir. Walikuja kujulikana kama Waedomu. Amaleki ni uzao pekee wa wilaya maalum na jina Amaleki. Rejelea ramani na Seir, Edomu na Amalek waliashiria</w:t>
      </w:r>
    </w:p>
    <w:p>
      <w:pPr/>
      <w:r>
        <w:rPr>
          <w:lang w:val="sw_KE" w:bidi="sw_KE"/>
        </w:rPr>
      </w:r>
      <w:r>
        <w:rPr>
          <w:lang w:val="sw_KE" w:bidi="sw_KE"/>
        </w:rPr>
        <w:t>Baadhi ya tafsiri zinarejelea kila uzao kama chifu. Chifu angekuwa kiongozi wa ukoo. Baadhi ya tafsiri zinasema kwamba hawa ni wana wa Esau. Wote hawakuwa wana wa Esau. Wengine walikuwa wajukuu. Hapa neno mwana lingemaanisha uzao wa mtu. Sitisha na mjadili: Simulia hadithi yako ya familia tena, kuanzia na babu ya kale zaidi ambayo unaweza kukumbuka. Unapoenda kupitia vizazi, zingatia maneno unayotumia ili kuelezea mahusiano na babu huyo wa kwanza.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Esau anaoa wake 3 na ana wana. Esau anahamia kutoka Beersheba hadi Seir.</w:t>
      </w:r>
    </w:p>
    <w:p>
      <w:pPr/>
      <w:r>
        <w:rPr>
          <w:lang w:val="sw_KE" w:bidi="sw_KE"/>
        </w:rPr>
      </w:r>
      <w:r>
        <w:rPr>
          <w:b/>
          <w:lang w:val="sw_KE" w:bidi="sw_KE"/>
        </w:rPr>
        <w:t>Tukio la pili:</w:t>
      </w:r>
      <w:r>
        <w:rPr>
          <w:lang w:val="sw_KE" w:bidi="sw_KE"/>
        </w:rPr>
        <w:t xml:space="preserve"> Hii ni orodha ya wake wote wa Esau na watoto wa kila mke.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Adah, binti ya Eloni Mhiti</w:t>
      </w:r>
    </w:p>
    <w:p>
      <w:pPr>
        <w:pStyle w:val="ListBullet"/>
        <w:spacing w:line="240" w:lineRule="auto"/>
        <w:ind w:left="720"/>
      </w:pPr>
      <w:r>
        <w:rPr>
          <w:lang w:val="sw_KE" w:bidi="sw_KE"/>
        </w:rPr>
      </w:r>
      <w:r>
        <w:rPr>
          <w:lang w:val="sw_KE" w:bidi="sw_KE"/>
        </w:rPr>
        <w:t>Oholibamah, binti ya Anah, mjukuu wa Zibeoni, Mhivi.</w:t>
      </w:r>
    </w:p>
    <w:p>
      <w:pPr>
        <w:pStyle w:val="ListBullet"/>
        <w:spacing w:line="240" w:lineRule="auto"/>
        <w:ind w:left="720"/>
      </w:pPr>
      <w:r>
        <w:rPr>
          <w:lang w:val="sw_KE" w:bidi="sw_KE"/>
        </w:rPr>
      </w:r>
      <w:r>
        <w:rPr>
          <w:lang w:val="sw_KE" w:bidi="sw_KE"/>
        </w:rPr>
        <w:t>Basemath, binti ya Ishmael na dada ya Nebaioth</w:t>
      </w:r>
    </w:p>
    <w:p>
      <w:pPr>
        <w:pStyle w:val="ListBullet"/>
        <w:spacing w:line="240" w:lineRule="auto"/>
        <w:ind w:left="720"/>
      </w:pPr>
      <w:r>
        <w:rPr>
          <w:lang w:val="sw_KE" w:bidi="sw_KE"/>
        </w:rPr>
      </w:r>
      <w:r>
        <w:rPr>
          <w:lang w:val="sw_KE" w:bidi="sw_KE"/>
        </w:rPr>
        <w:t>Mwana wa Adah, Eliphez</w:t>
      </w:r>
    </w:p>
    <w:p>
      <w:pPr>
        <w:pStyle w:val="ListBullet"/>
        <w:spacing w:line="240" w:lineRule="auto"/>
        <w:ind w:left="720"/>
      </w:pPr>
      <w:r>
        <w:rPr>
          <w:lang w:val="sw_KE" w:bidi="sw_KE"/>
        </w:rPr>
      </w:r>
      <w:r>
        <w:rPr>
          <w:lang w:val="sw_KE" w:bidi="sw_KE"/>
        </w:rPr>
        <w:t>Mwana wa Basemathi, Reuel</w:t>
      </w:r>
    </w:p>
    <w:p>
      <w:pPr>
        <w:pStyle w:val="ListBullet"/>
        <w:spacing w:line="240" w:lineRule="auto"/>
        <w:ind w:left="720"/>
      </w:pPr>
      <w:r>
        <w:rPr>
          <w:lang w:val="sw_KE" w:bidi="sw_KE"/>
        </w:rPr>
      </w:r>
      <w:r>
        <w:rPr>
          <w:lang w:val="sw_KE" w:bidi="sw_KE"/>
        </w:rPr>
        <w:t>Wana wa Oholibamah Jerush, Jalam, na Korah</w:t>
      </w:r>
    </w:p>
    <w:p>
      <w:pPr>
        <w:pStyle w:val="ListBullet"/>
        <w:spacing w:line="240" w:lineRule="auto"/>
        <w:ind w:left="720"/>
      </w:pPr>
      <w:r>
        <w:rPr>
          <w:lang w:val="sw_KE" w:bidi="sw_KE"/>
        </w:rPr>
      </w:r>
      <w:r>
        <w:rPr>
          <w:lang w:val="sw_KE" w:bidi="sw_KE"/>
        </w:rPr>
        <w:t>Eliphaz ana wana wanaoitwa Teman, Omar, Zepho, Gatam, na Kenaz. Eliphaz anamchukua suria anayeitwa Timna na ana mwana anayeitwa Amaleki.</w:t>
      </w:r>
    </w:p>
    <w:p>
      <w:pPr>
        <w:pStyle w:val="ListBullet"/>
        <w:spacing w:line="240" w:lineRule="auto"/>
        <w:ind w:left="720"/>
      </w:pPr>
      <w:r>
        <w:rPr>
          <w:lang w:val="sw_KE" w:bidi="sw_KE"/>
        </w:rPr>
      </w:r>
      <w:r>
        <w:rPr>
          <w:lang w:val="sw_KE" w:bidi="sw_KE"/>
        </w:rPr>
        <w:t>Roueli ana wana wanaoitwa Nahath, Zerah, Shammah na Mizzah.</w:t>
      </w:r>
    </w:p>
    <w:p>
      <w:pPr>
        <w:pStyle w:val="ListBullet"/>
        <w:spacing w:line="240" w:lineRule="auto"/>
        <w:ind w:left="720"/>
      </w:pPr>
      <w:r>
        <w:rPr>
          <w:lang w:val="sw_KE" w:bidi="sw_KE"/>
        </w:rPr>
      </w:r>
      <w:r>
        <w:rPr>
          <w:lang w:val="sw_KE" w:bidi="sw_KE"/>
        </w:rPr>
        <w:t>Wajukuu wa Oholibamah hawatajwi.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Esau anaoa wanawake wawili wa Wakanaani na ana wana pamoja nao. Kisha Esau anaoa Basemathi ambaye ni binti ya Ishmaeli, mwana wa kwanza wa Ibrahimu. Katika simulizi ya awali, tunajua kwamba Esau anaoa Basemathi kwa sababu Isaka na Rebeka wanawachukia wake wake wawili wa Wakanaani. Baada ya wana wa Esau kuzaliwa, Esau anahamisha familia yake kwa Seir. Yakobo alikuwa mbali katika Harran wakati Esau alihamisha familia yake. Simulizi inasema Esau alihamia kwa sababu hapakuwa na nchi ya kutosha ili kusaidia mifugo yote au mifugo na makundi ambayo Esau na Yakobo walikuwa nayo.</w:t>
      </w:r>
    </w:p>
    <w:p>
      <w:pPr/>
      <w:r>
        <w:rPr>
          <w:lang w:val="sw_KE" w:bidi="sw_KE"/>
        </w:rPr>
      </w:r>
      <w:r>
        <w:rPr>
          <w:lang w:val="sw_KE" w:bidi="sw_KE"/>
        </w:rPr>
        <w:t>Katika tukio la 2, kila mke anaorodheshwa na wana wake. Wake wawili wana wajukuu waliotajwa. Ili kutatua majina ya watu hawa, unaweza kucheza baadhi ya michezo au kutumia watu au vitu ili kuwakilisha kila jina.</w:t>
      </w:r>
    </w:p>
    <w:p>
      <w:pPr/>
      <w:r>
        <w:rPr>
          <w:lang w:val="sw_KE" w:bidi="sw_KE"/>
        </w:rPr>
      </w:r>
      <w:r>
        <w:rPr>
          <w:lang w:val="sw_KE" w:bidi="sw_KE"/>
        </w:rPr>
        <w:t>Adah, binti ya Eloni Mhiti ana mwana anayeitwa Eliphaz. Eliphaz ana wana wanaoitwa Teman, Omar, Zepho, Gatam na Kenaz. Eliphaz anachukua suria na ana mwana anayeitwa Amaleki.</w:t>
      </w:r>
    </w:p>
    <w:p>
      <w:pPr/>
      <w:r>
        <w:rPr>
          <w:lang w:val="sw_KE" w:bidi="sw_KE"/>
        </w:rPr>
      </w:r>
      <w:r>
        <w:rPr>
          <w:lang w:val="sw_KE" w:bidi="sw_KE"/>
        </w:rPr>
        <w:t>Oholibamah, binti ya Anah na mjukuu wa Zibeoni, Mhivi ana wana wanaoitwa Yeush, Jalam na Korah. Simulizi haina wajukuu kwa Oholibamah.</w:t>
      </w:r>
    </w:p>
    <w:p>
      <w:pPr/>
      <w:r>
        <w:rPr>
          <w:lang w:val="sw_KE" w:bidi="sw_KE"/>
        </w:rPr>
      </w:r>
      <w:r>
        <w:rPr>
          <w:lang w:val="sw_KE" w:bidi="sw_KE"/>
        </w:rPr>
        <w:t>Basemathi, binti ya Ishmaeli na dada ya Nebaiothi ana mwana anayeitwa Retureli. Roueli ana wana wanaoitwa Nahath, Zerah, Shammah na Mizzah.</w:t>
      </w:r>
    </w:p>
    <w:p>
      <w:pPr/>
      <w:r>
        <w:rPr>
          <w:lang w:val="sw_KE" w:bidi="sw_KE"/>
        </w:rPr>
      </w:r>
      <w:r>
        <w:rPr>
          <w:lang w:val="sw_KE" w:bidi="sw_KE"/>
        </w:rPr>
        <w:t>Simulizi inaendelea kwa kutaja koo ambazo zinakuja kutoka kwa kila mmoja wa wana. Kwa hatua hii uzao wa ziada unaitwa kwa Eliphaz. Jina Korah linawekwa katika orodha. Orodha ya ukoo inasema kwamba wote 7 wanatoka kwa mke wa Esau, Adah. Hata hivyo, Amalek anashuka kutoka kwa suria.</w:t>
      </w:r>
    </w:p>
    <w:p>
      <w:pPr/>
      <w:r>
        <w:rPr>
          <w:lang w:val="sw_KE" w:bidi="sw_KE"/>
        </w:rPr>
      </w:r>
      <w:r>
        <w:rPr>
          <w:lang w:val="sw_KE" w:bidi="sw_KE"/>
        </w:rPr>
        <w:t>Korah pia ni jina la mmoja wa wana wa Oholibama. Huyu ni mtu tofauti anayeitwa Korah.</w:t>
      </w:r>
    </w:p>
    <w:p>
      <w:pPr/>
      <w:r>
        <w:rPr>
          <w:lang w:val="sw_KE" w:bidi="sw_KE"/>
        </w:rPr>
      </w:r>
      <w:r>
        <w:rPr>
          <w:lang w:val="sw_KE" w:bidi="sw_KE"/>
        </w:rPr>
        <w:t>Simama na usaidie kikundi kubaini ni mama yupi aliye na wana gani. Mtu mmoja asimame kuwakilisha kila mke. Kisha kama kila mwana anavyoitwa jina, awe na mtu anayewakilisha mwana huyo anainuka na kujiunga na mama yake. Ikiwa huna watu wa kutosha, tumia aina fulani ya kitu kama vile vinyago au miamba au vijiti ili kuwakilisha kila mwana. Pia ungekuwa na mtu kuwakilisha Timna, suria ya Eliphaz ambaye ni mama ya Amaleki. Kila mtu anaweza kujifunza jina lake. Rudia hii mpaka kila mtu anaweza kuja ili kusimama kando ya mama yake.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Adah, binti ya Eloni Mhiti</w:t>
      </w:r>
    </w:p>
    <w:p>
      <w:pPr>
        <w:pStyle w:val="ListBullet"/>
        <w:spacing w:line="240" w:lineRule="auto"/>
        <w:ind w:left="720"/>
      </w:pPr>
      <w:r>
        <w:rPr>
          <w:lang w:val="sw_KE" w:bidi="sw_KE"/>
        </w:rPr>
      </w:r>
      <w:r>
        <w:rPr>
          <w:lang w:val="sw_KE" w:bidi="sw_KE"/>
        </w:rPr>
        <w:t>Oholibamah, binti ya Anah, mjukuu wa Zibeoni, Mhivi.</w:t>
      </w:r>
    </w:p>
    <w:p>
      <w:pPr>
        <w:pStyle w:val="ListBullet"/>
        <w:spacing w:line="240" w:lineRule="auto"/>
        <w:ind w:left="720"/>
      </w:pPr>
      <w:r>
        <w:rPr>
          <w:lang w:val="sw_KE" w:bidi="sw_KE"/>
        </w:rPr>
      </w:r>
      <w:r>
        <w:rPr>
          <w:lang w:val="sw_KE" w:bidi="sw_KE"/>
        </w:rPr>
        <w:t>Basemathi, binti ya Ishmaeli na dada ya Nebaiothi</w:t>
      </w:r>
    </w:p>
    <w:p>
      <w:pPr>
        <w:pStyle w:val="ListBullet"/>
        <w:spacing w:line="240" w:lineRule="auto"/>
        <w:ind w:left="720"/>
      </w:pPr>
      <w:r>
        <w:rPr>
          <w:lang w:val="sw_KE" w:bidi="sw_KE"/>
        </w:rPr>
      </w:r>
      <w:r>
        <w:rPr>
          <w:lang w:val="sw_KE" w:bidi="sw_KE"/>
        </w:rPr>
        <w:t>Mwana wa Adah, Eliphez</w:t>
      </w:r>
    </w:p>
    <w:p>
      <w:pPr>
        <w:pStyle w:val="ListBullet"/>
        <w:spacing w:line="240" w:lineRule="auto"/>
        <w:ind w:left="720"/>
      </w:pPr>
      <w:r>
        <w:rPr>
          <w:lang w:val="sw_KE" w:bidi="sw_KE"/>
        </w:rPr>
      </w:r>
      <w:r>
        <w:rPr>
          <w:lang w:val="sw_KE" w:bidi="sw_KE"/>
        </w:rPr>
        <w:t>Mwana wa Basemathi, Roueli</w:t>
      </w:r>
    </w:p>
    <w:p>
      <w:pPr>
        <w:pStyle w:val="ListBullet"/>
        <w:spacing w:line="240" w:lineRule="auto"/>
        <w:ind w:left="720"/>
      </w:pPr>
      <w:r>
        <w:rPr>
          <w:lang w:val="sw_KE" w:bidi="sw_KE"/>
        </w:rPr>
      </w:r>
      <w:r>
        <w:rPr>
          <w:lang w:val="sw_KE" w:bidi="sw_KE"/>
        </w:rPr>
        <w:t>Wana wa Oholibamah Jerush, Jalam, na Korah</w:t>
      </w:r>
    </w:p>
    <w:p>
      <w:pPr>
        <w:pStyle w:val="ListBullet"/>
        <w:spacing w:line="240" w:lineRule="auto"/>
        <w:ind w:left="720"/>
      </w:pPr>
      <w:r>
        <w:rPr>
          <w:lang w:val="sw_KE" w:bidi="sw_KE"/>
        </w:rPr>
      </w:r>
      <w:r>
        <w:rPr>
          <w:lang w:val="sw_KE" w:bidi="sw_KE"/>
        </w:rPr>
        <w:t>Eliphaz ana wana wanaoitwa Teman, Omar, Zepho, Gatam, na Kenaz. Eliphaz anamchukua suria anayeitwa Timna na ana mwana anayeitwa Amaleki.</w:t>
      </w:r>
    </w:p>
    <w:p>
      <w:pPr>
        <w:pStyle w:val="ListBullet"/>
        <w:spacing w:line="240" w:lineRule="auto"/>
        <w:ind w:left="720"/>
      </w:pPr>
      <w:r>
        <w:rPr>
          <w:lang w:val="sw_KE" w:bidi="sw_KE"/>
        </w:rPr>
      </w:r>
      <w:r>
        <w:rPr>
          <w:lang w:val="sw_KE" w:bidi="sw_KE"/>
        </w:rPr>
        <w:t>Roueli ana wana wanaoitwa Nahath, Zerah, Shammah na Mizzah.</w:t>
      </w:r>
    </w:p>
    <w:p>
      <w:pPr>
        <w:pStyle w:val="ListBullet"/>
        <w:spacing w:line="240" w:lineRule="auto"/>
        <w:ind w:left="720"/>
      </w:pPr>
      <w:r>
        <w:rPr>
          <w:lang w:val="sw_KE" w:bidi="sw_KE"/>
        </w:rPr>
      </w:r>
      <w:r>
        <w:rPr>
          <w:lang w:val="sw_KE" w:bidi="sw_KE"/>
        </w:rPr>
        <w:t>Wajukuu wa Oholibamah hawatajwi.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Esau anaoa wanawake 2 wa Wakanaani na ana wana pamoja nao. Kisha Esau anaoa Basemathi ambaye alikuwa binti ya Ishmaeli na dada ya Nebaiothi. Basemathi ana mwana.</w:t>
      </w:r>
    </w:p>
    <w:p>
      <w:pPr/>
      <w:r>
        <w:rPr>
          <w:lang w:val="sw_KE" w:bidi="sw_KE"/>
        </w:rPr>
      </w:r>
      <w:r>
        <w:rPr>
          <w:lang w:val="sw_KE" w:bidi="sw_KE"/>
        </w:rPr>
        <w:t>Sitisha kitendo: Muulize Esau, "Unahisi vipi kuhusu familia yako?" Unaweza kusikia, "Nina wavulana wenye afya. Ninafurahi." Au, "Sijui kwa nini wazazi wangu hawafurahi na familia yangu. Wake ni wanawake wazuri na wana wangu ni wenye afya." Muulize Esau, "Kwa nini ulioa Basemathi?" Unaweza kusikia, "Wazazi wangu hawapendi wake wangu wa Wakanaani. Nilidhani wangempenda binamu yangu ambaye ni binti ya mjomba wangu Ishmaeli lakini hawampendi pia. Siwezi tu kuwapendeza." Anzisha tena igizo.</w:t>
      </w:r>
    </w:p>
    <w:p>
      <w:pPr/>
      <w:r>
        <w:rPr>
          <w:lang w:val="sw_KE" w:bidi="sw_KE"/>
        </w:rPr>
      </w:r>
      <w:r>
        <w:rPr>
          <w:lang w:val="sw_KE" w:bidi="sw_KE"/>
        </w:rPr>
        <w:t>Esau anachukua wake wake 3 na watoto wake na kuondoka Beersheba kwa mahali inayoitwa Seir. Seir yuko katika nchi ya kilima na siku zingine zinasafiri kutoka Beersheba ambapo Isaka na Rebeka wanaishi.</w:t>
      </w:r>
    </w:p>
    <w:p>
      <w:pPr/>
      <w:r>
        <w:rPr>
          <w:lang w:val="sw_KE" w:bidi="sw_KE"/>
        </w:rPr>
      </w:r>
      <w:r>
        <w:rPr>
          <w:lang w:val="sw_KE" w:bidi="sw_KE"/>
        </w:rPr>
        <w:t>Sitisha kitendo: Muulize Esau, "Kwa nini ulihamia Seir?" Unaweza kusikia, "Familia yangu ni kubwa sana na nina makundi mengi sana ya kondoo na mbuzi ili kukaa hapa katika Beersheba. Hakuna maji ya kutosha na nyasi ili kusaidia familia yangu na familia ya Yakobo. Ni bora kwangu kuhama ili kusikue na migogoro kati yetu. Babu yangu alitengana na mpwa wake Lutu kwa hivyo ninajua ni kitu kizuri cha kufanya." Anzisha tena igizo.</w:t>
      </w:r>
    </w:p>
    <w:p>
      <w:pPr/>
      <w:r>
        <w:rPr>
          <w:lang w:val="sw_KE" w:bidi="sw_KE"/>
        </w:rPr>
      </w:r>
      <w:r>
        <w:rPr>
          <w:lang w:val="sw_KE" w:bidi="sw_KE"/>
        </w:rPr>
        <w:t>Tukio la 2 lina orodha ya wake na uzao wao. Kwa tukio hili, endelea kuwa na watu au vitu vinavyowakilisha kila mwana na mjukuu. Jinsi kila jina linavyotajwa, mtu au kitu kinachowakilisha jina hilo kinapaswa kuonekana karibu na mama yake au bibi yake. Endelea kufanya hivyo mpaka timu iwe na mahusiano wazi.</w:t>
      </w:r>
    </w:p>
    <w:p>
      <w:pPr/>
      <w:r>
        <w:rPr>
          <w:lang w:val="sw_KE" w:bidi="sw_KE"/>
        </w:rPr>
      </w:r>
      <w:r>
        <w:rPr>
          <w:lang w:val="sw_KE" w:bidi="sw_KE"/>
        </w:rPr>
        <w:t>Adah ana mwana anayeitwa Eliphaz. Eliphaz ana wana wanaoitwa Teman, Omar, Zepho, Kenaz na Gatam. Eliphaz alichukua suria anayeitwa Temna na kuwa na mwana anayeitwa Amaleki.</w:t>
      </w:r>
    </w:p>
    <w:p>
      <w:pPr/>
      <w:r>
        <w:rPr>
          <w:lang w:val="sw_KE" w:bidi="sw_KE"/>
        </w:rPr>
      </w:r>
      <w:r>
        <w:rPr>
          <w:lang w:val="sw_KE" w:bidi="sw_KE"/>
        </w:rPr>
        <w:t>Basemath alikuwa na mwana anayeitwa Reuel. Rueli alikuwa na wana wanaoitwa Nahath, Zerah, Shammah na Mizzah.</w:t>
      </w:r>
    </w:p>
    <w:p>
      <w:pPr/>
      <w:r>
        <w:rPr>
          <w:lang w:val="sw_KE" w:bidi="sw_KE"/>
        </w:rPr>
      </w:r>
      <w:r>
        <w:rPr>
          <w:lang w:val="sw_KE" w:bidi="sw_KE"/>
        </w:rPr>
        <w:t>Oholibamah alikuwa na wana waliitwa Jeush, Jalam na Korah. Wajukuu wa Oholibamah hawajaorodheshwa</w:t>
      </w:r>
    </w:p>
    <w:p>
      <w:pPr/>
      <w:r>
        <w:rPr>
          <w:lang w:val="sw_KE" w:bidi="sw_KE"/>
        </w:rPr>
      </w:r>
      <w:r>
        <w:rPr>
          <w:lang w:val="sw_KE" w:bidi="sw_KE"/>
        </w:rPr>
        <w:t>Simulizi linaorodhesha makabila yaliyoanzishwa kutoka kwa uzao wa Esau.</w:t>
      </w:r>
    </w:p>
    <w:p>
      <w:pPr/>
      <w:r>
        <w:rPr>
          <w:lang w:val="sw_KE" w:bidi="sw_KE"/>
        </w:rPr>
      </w:r>
      <w:r>
        <w:rPr>
          <w:lang w:val="sw_KE" w:bidi="sw_KE"/>
        </w:rPr>
        <w:t>Uzao kutoka kwa mke wa Esau Adah ni: Eliphaz ambaye ana uzao hawa: Teman, Omar, Zepho, Kenaz, Korah, Gatam na Amaleki. Katika orodha hii ya pili, Korah anaongezwa na mama ya Amalek hatajwi.</w:t>
      </w:r>
    </w:p>
    <w:p>
      <w:pPr/>
      <w:r>
        <w:rPr>
          <w:lang w:val="sw_KE" w:bidi="sw_KE"/>
        </w:rPr>
      </w:r>
      <w:r>
        <w:rPr>
          <w:lang w:val="sw_KE" w:bidi="sw_KE"/>
        </w:rPr>
        <w:t>Sitisha kitendo: Muulize Amaleki, "Unahisi vipi kusikia kwamba jina la mama yako lichachacha?" Unaweza kusikia, "Hainisumbua kabisa. Hawa ni ndugu zangu. Sote ni kutoka kwa baba yangu. Ninapaswa kuwa sawa wao na orodha hii inanifanya niwe sawa wao machoni pa kila mtu."</w:t>
      </w:r>
    </w:p>
    <w:p>
      <w:pPr/>
      <w:r>
        <w:rPr>
          <w:lang w:val="sw_KE" w:bidi="sw_KE"/>
        </w:rPr>
      </w:r>
      <w:r>
        <w:rPr>
          <w:lang w:val="sw_KE" w:bidi="sw_KE"/>
        </w:rPr>
        <w:t>Uzao wa Basemathi ni: Roueli ambaye alikuwa na wana hawa: Nahath, Zerah, Shammah na Mizzah.</w:t>
      </w:r>
    </w:p>
    <w:p>
      <w:pPr/>
      <w:r>
        <w:rPr>
          <w:lang w:val="sw_KE" w:bidi="sw_KE"/>
        </w:rPr>
      </w:r>
      <w:r>
        <w:rPr>
          <w:lang w:val="sw_KE" w:bidi="sw_KE"/>
        </w:rPr>
        <w:t>Uzao wa Oholibamah ni Yeush, Jalam na Korah.</w:t>
      </w:r>
    </w:p>
    <w:p>
      <w:pPr/>
      <w:r>
        <w:rPr>
          <w:lang w:val="sw_KE" w:bidi="sw_KE"/>
        </w:rPr>
      </w:r>
      <w:r>
        <w:rPr>
          <w:lang w:val="sw_KE" w:bidi="sw_KE"/>
        </w:rPr>
        <w:t>Uzao hawa wote waliunda makundi ambayo walitumia jina hili la babu kama jina la ukoo wao.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Tumia majina ya wake wa Esau kama yanavyotumiwa katika hadithi hii. Adah, binti ya Eloni Mhiti, Oholibamah, binti ya Anah, na Basemathi, binti ya Ishmaeli. Majina si sawa kama katika simulizi ya awali. Hata hivyo, watafiti wanaamini hawa ni wanawake sawa.</w:t>
      </w:r>
    </w:p>
    <w:p>
      <w:pPr/>
      <w:r>
        <w:rPr>
          <w:lang w:val="sw_KE" w:bidi="sw_KE"/>
        </w:rPr>
      </w:r>
      <w:r>
        <w:rPr>
          <w:lang w:val="sw_KE" w:bidi="sw_KE"/>
        </w:rPr>
        <w:t xml:space="preserve">Simulizi inazungumza kuhusu </w:t>
      </w:r>
      <w:r>
        <w:rPr>
          <w:b/>
          <w:lang w:val="sw_KE" w:bidi="sw_KE"/>
        </w:rPr>
        <w:t>vizazi</w:t>
      </w:r>
      <w:r>
        <w:rPr>
          <w:lang w:val="sw_KE" w:bidi="sw_KE"/>
        </w:rPr>
        <w:t xml:space="preserve"> vya Esau. Neno </w:t>
      </w:r>
      <w:r>
        <w:rPr>
          <w:lang w:val="sw_KE" w:bidi="sw_KE"/>
        </w:rPr>
        <w:t>vizazi</w:t>
      </w:r>
      <w:r>
        <w:rPr>
          <w:lang w:val="sw_KE" w:bidi="sw_KE"/>
        </w:rPr>
        <w:t xml:space="preserve"> linajadiliwa katika Faharasa Kuu. Hapa neno linazungumza kuhusu uzao wa Esau. Tumia maneno sawa uliyotumia katika vifungu vya awali.</w:t>
      </w:r>
    </w:p>
    <w:p>
      <w:pPr/>
      <w:r>
        <w:rPr>
          <w:lang w:val="sw_KE" w:bidi="sw_KE"/>
        </w:rPr>
      </w:r>
      <w:r>
        <w:rPr>
          <w:lang w:val="sw_KE" w:bidi="sw_KE"/>
        </w:rPr>
        <w:t>Esau sasa ana jina la pili. Jina hili halikutolewa kwa Esau kutoka kwa Mungu. Inaonekana kuwa jina la utani au jina la pili au jina la kawaida. Jina Edomu linamaanisha nyekundu. Eneo la Edomu lina mawe mengi mekundu. Wakati Esau alizaliwa, waligundua kwamba alionekana mwekundu. Esau aliuza haki yake ya kuzaliwa kwa bakuli la mchuzi mwekundu. Kumwita Esau "Edomu" au "nyekundu" kunaweza kuwa njia ya kukumbuka matukio haya ya awali. Uzao wa Esau hatimaye wakawa Waedomu.</w:t>
      </w:r>
    </w:p>
    <w:p>
      <w:pPr/>
      <w:r>
        <w:rPr>
          <w:lang w:val="sw_KE" w:bidi="sw_KE"/>
        </w:rPr>
      </w:r>
      <w:r>
        <w:rPr>
          <w:lang w:val="sw_KE" w:bidi="sw_KE"/>
        </w:rPr>
        <w:t xml:space="preserve">Orodha ya uzao wa Esau inamwita kila mwana na mjukuu kiongozi wa </w:t>
      </w:r>
      <w:r>
        <w:rPr>
          <w:b/>
          <w:lang w:val="sw_KE" w:bidi="sw_KE"/>
        </w:rPr>
        <w:t>ukoo</w:t>
      </w:r>
      <w:r>
        <w:rPr>
          <w:lang w:val="sw_KE" w:bidi="sw_KE"/>
        </w:rPr>
        <w:t xml:space="preserve">. Baadhi ya tafsiri zinatumia kifungu </w:t>
      </w:r>
      <w:r>
        <w:rPr>
          <w:b/>
          <w:lang w:val="sw_KE" w:bidi="sw_KE"/>
        </w:rPr>
        <w:t>Kiongozi wa Ukoo</w:t>
      </w:r>
      <w:r>
        <w:rPr>
          <w:lang w:val="sw_KE" w:bidi="sw_KE"/>
        </w:rPr>
        <w:t>. Hii ina maana kwamba kila mwana au mjukuu alikuwa na wazao wao na wazao hawa waliunda koo au makundi ya familia ambayo yaliangalia nyuma kwa babu mmoja kama mwanzilishi wao. Makundi yaliunda kabila linaloitwa Waedomu.</w:t>
      </w:r>
    </w:p>
    <w:p>
      <w:pPr/>
      <w:r>
        <w:rPr>
          <w:lang w:val="sw_KE" w:bidi="sw_KE"/>
        </w:rPr>
      </w:r>
      <w:r>
        <w:rPr>
          <w:lang w:val="sw_KE" w:bidi="sw_KE"/>
        </w:rPr>
        <w:t>Jina Korah linaorodheshwa kati ya uzao wa watu wawili. Hii ina maana kwamba kulikuwa na wanaume wawili tofauti wanaoitwa Korah ambao wanatoka kwa Esau.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36:20–30</w:t>
      </w:r>
      <w:r>
        <w:rPr>
          <w:lang w:val="sw_KE" w:bidi="sw_KE"/>
        </w:rPr>
      </w:r>
    </w:p>
    <w:p>
      <w:pPr>
        <w:pStyle w:val="Heading3"/>
      </w:pPr>
      <w:r>
        <w:rPr>
          <w:lang w:val="sw_KE" w:bidi="sw_KE"/>
        </w:rPr>
        <w:t>Sikiliza na Moyo</w:t>
      </w:r>
    </w:p>
    <w:p>
      <w:pPr/>
      <w:r>
        <w:rPr>
          <w:lang w:val="sw_KE" w:bidi="sw_KE"/>
        </w:rPr>
      </w:r>
      <w:r>
        <w:rPr>
          <w:lang w:val="sw_KE" w:bidi="sw_KE"/>
        </w:rPr>
        <w:t>Sikiliza kitabu cha mwanzo 36:20–30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36:20–30</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tulijifunza kuhusu uzao wa Esau. Hadithi inaendelea na orodha ya watu ambao waliishi katika Seir kabla ya Esau kuhamisha familia yake kwa mkoa huo. Seir ni sehemu ya milima ya Edomu. Rejelea ramani ambayo inaonyesha Edomu na Seir iliyowekwa alama.</w:t>
      </w:r>
    </w:p>
    <w:p>
      <w:pPr/>
      <w:r>
        <w:rPr>
          <w:lang w:val="sw_KE" w:bidi="sw_KE"/>
        </w:rPr>
      </w:r>
      <w:r>
        <w:rPr>
          <w:lang w:val="sw_KE" w:bidi="sw_KE"/>
        </w:rPr>
        <w:t>Mtu wa kwanza kuishi katika mkoa aliitwa Seir. Eneo lilichukua jina lake na kuwa mkoa wa Seir. Mtu anayeitwa Seir alikuwa kutoka kwa kabila la Horite. Seir alikuwa na uzao ambao waliunda koo. Baadhi ya tafsiri zinatumia neno wana. Hapa neno mwana halimaanishi kwamba kila mtu aliyeitwa alikuwa mwana wa Seir. Inamaanisha kwamba hawa ni uzao wa Seir. Koo ni kikundi cha watu wenye mzee wa ukoo wa pamoja. Makundi kadhaa yatajiunga pamoja ili kuwa kabila. Makabila kadhaa yatakuwa taifa.</w:t>
      </w:r>
    </w:p>
    <w:p>
      <w:pPr/>
      <w:r>
        <w:rPr>
          <w:lang w:val="sw_KE" w:bidi="sw_KE"/>
        </w:rPr>
      </w:r>
      <w:r>
        <w:rPr>
          <w:lang w:val="sw_KE" w:bidi="sw_KE"/>
        </w:rPr>
        <w:t>Lotani ana dada anayeitwa Timna. Wengine wanafikiri kwamba huyu ni mwanamke ambaye akawa suria ya Eliphaz na mama ya Amaleki. Watu wengine wanafikiri kwamba Timna huyu alikuwa mtu tofauti.</w:t>
      </w:r>
    </w:p>
    <w:p>
      <w:pPr/>
      <w:r>
        <w:rPr>
          <w:lang w:val="sw_KE" w:bidi="sw_KE"/>
        </w:rPr>
      </w:r>
      <w:r>
        <w:rPr>
          <w:lang w:val="sw_KE" w:bidi="sw_KE"/>
        </w:rPr>
        <w:t>Orodha ya kwanza ya majina inafanya kuonekana kama hawa ni ndugu. Simulizi inasema wao ni wana wa Seir. Hii ina maana kwamba wote walikuwa wa uzao wa Seir lakini hatujui kama walikuwa ndugu halisi au kutoka kwa kizazi sawa. Wao walikuwa viongozi wa ukoo lakini wanaweza hata kuwa vizazi tofauti.</w:t>
      </w:r>
    </w:p>
    <w:p>
      <w:pPr/>
      <w:r>
        <w:rPr>
          <w:lang w:val="sw_KE" w:bidi="sw_KE"/>
        </w:rPr>
      </w:r>
      <w:r>
        <w:rPr>
          <w:lang w:val="sw_KE" w:bidi="sw_KE"/>
        </w:rPr>
        <w:t>Baadhi ya majina katika orodha ya uzao yanarudiwa. Kwa mfano, kuna wanaume wawili wanaoitwa Anah. Zibeoni na Anah wote wawili wanapatikana katika orodha ya kwanza ya viongozi wa ukoo ambao ni uzao wa Seir. Hatujui uhusiano wao halisi. Wote walikuwa wametoka kwa Seir. Zibeoni pia ana mwana au uzao anayeitwa Anah. Anah huyu wa pili, uzao wa moja kwa moja wa Zibeoni, ndiye ambaye aligundua chemchemi za moto katika jangwa. Anah huyu wa pili pia ni baba au babu ya Oholibamah. Watafsiri wengine wanafikiri Oholibamah huyu ni mke wa Esau lakini wengine wanafikiri yeye ni mtu mwingine. Hatuwezi kujua kwa uhakika.</w:t>
      </w:r>
    </w:p>
    <w:p>
      <w:pPr/>
      <w:r>
        <w:rPr>
          <w:lang w:val="sw_KE" w:bidi="sw_KE"/>
        </w:rPr>
      </w:r>
      <w:r>
        <w:rPr>
          <w:lang w:val="sw_KE" w:bidi="sw_KE"/>
        </w:rPr>
        <w:t>Sitisha na mjadili: Simulia hadithi ya asili ya familia yako. Sikiliza wakati majina yanarudiwa. Unatofautisha vipi kati ya watu wenye jina sawa? Unaongeza ni maelezo gani ya ziada ili kuepuka kuchanganyikiwa kati ya watu wenye jina sawa?</w:t>
      </w:r>
    </w:p>
    <w:p>
      <w:pPr/>
      <w:r>
        <w:rPr>
          <w:lang w:val="sw_KE" w:bidi="sw_KE"/>
        </w:rPr>
      </w:r>
      <w:r>
        <w:rPr>
          <w:lang w:val="sw_KE" w:bidi="sw_KE"/>
        </w:rPr>
        <w:t>Jina Dishon pia linaonekana mara mbili. Dishon ni mmoja wa uzao wa moja kwa moja wa Seir au kiongozi wa ukoo. Dishoni ni jina la uzao wa Anah na kaka ya Oholibamah.</w:t>
      </w:r>
    </w:p>
    <w:p>
      <w:pPr/>
      <w:r>
        <w:rPr>
          <w:lang w:val="sw_KE" w:bidi="sw_KE"/>
        </w:rPr>
      </w:r>
      <w:r>
        <w:rPr>
          <w:lang w:val="sw_KE" w:bidi="sw_KE"/>
        </w:rPr>
        <w:t>Wakati Esau alihamisha familia yake kwa Seir, makundi haya yote yalikuwa yakiishi hapo. Hatimaye familia ya Esau ilichukua nchi kutoka kwa uzao wa Seir au kabila la Horite. Mkoa huo ukawa sehemu ya Edomu na kabila lililoishi pale likawa Waedomu walioitwa kwa jina la Esau.</w:t>
      </w:r>
    </w:p>
    <w:p>
      <w:pPr/>
      <w:r>
        <w:rPr>
          <w:lang w:val="sw_KE" w:bidi="sw_KE"/>
        </w:rPr>
      </w:r>
      <w:r>
        <w:rPr>
          <w:lang w:val="sw_KE" w:bidi="sw_KE"/>
        </w:rPr>
        <w:t>Simulizi hii inaanza na orodha ya viongozi wa ukoo na kumaliza na orodha sawa ya viongozi wa ukoo. Orodha ya kwanza inasema waliishi katika nchi ya Edomu. Orodha ya pili mwishoni mwa simulizi inasema waliishi katika nchi ya Seir. Seir ni sehemu ya Edomu. Tazama ramani tena.</w:t>
      </w:r>
      <w:r>
        <w:rPr>
          <w:lang w:val="sw_KE" w:bidi="sw_KE"/>
        </w:rPr>
      </w:r>
    </w:p>
    <w:p>
      <w:pPr>
        <w:pStyle w:val="Heading3"/>
      </w:pPr>
      <w:r>
        <w:rPr>
          <w:lang w:val="sw_KE" w:bidi="sw_KE"/>
        </w:rPr>
        <w:t>Kufafanua Matukio</w:t>
      </w:r>
    </w:p>
    <w:p>
      <w:pPr/>
      <w:r>
        <w:rPr>
          <w:lang w:val="sw_KE" w:bidi="sw_KE"/>
        </w:rPr>
      </w:r>
      <w:r>
        <w:rPr>
          <w:lang w:val="sw_KE" w:bidi="sw_KE"/>
        </w:rPr>
        <w:t>Sikiliza maandishi mara nyingine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Hii ni orodha ya makundi na uzao wao ambao waliishi katika Seir.</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Seir, babu ya kwanza</w:t>
      </w:r>
    </w:p>
    <w:p>
      <w:pPr>
        <w:pStyle w:val="ListBullet"/>
        <w:spacing w:line="240" w:lineRule="auto"/>
        <w:ind w:left="720"/>
      </w:pPr>
      <w:r>
        <w:rPr>
          <w:lang w:val="sw_KE" w:bidi="sw_KE"/>
        </w:rPr>
      </w:r>
      <w:r>
        <w:rPr>
          <w:lang w:val="sw_KE" w:bidi="sw_KE"/>
        </w:rPr>
        <w:t>Lotani</w:t>
      </w:r>
    </w:p>
    <w:p>
      <w:pPr>
        <w:pStyle w:val="ListBullet"/>
        <w:spacing w:line="240" w:lineRule="auto"/>
        <w:ind w:left="720"/>
      </w:pPr>
      <w:r>
        <w:rPr>
          <w:lang w:val="sw_KE" w:bidi="sw_KE"/>
        </w:rPr>
      </w:r>
      <w:r>
        <w:rPr>
          <w:lang w:val="sw_KE" w:bidi="sw_KE"/>
        </w:rPr>
        <w:t>Shobal</w:t>
      </w:r>
    </w:p>
    <w:p>
      <w:pPr>
        <w:pStyle w:val="ListBullet"/>
        <w:spacing w:line="240" w:lineRule="auto"/>
        <w:ind w:left="720"/>
      </w:pPr>
      <w:r>
        <w:rPr>
          <w:lang w:val="sw_KE" w:bidi="sw_KE"/>
        </w:rPr>
      </w:r>
      <w:r>
        <w:rPr>
          <w:lang w:val="sw_KE" w:bidi="sw_KE"/>
        </w:rPr>
        <w:t>Zibeoni</w:t>
      </w:r>
    </w:p>
    <w:p>
      <w:pPr>
        <w:pStyle w:val="ListBullet"/>
        <w:spacing w:line="240" w:lineRule="auto"/>
        <w:ind w:left="720"/>
      </w:pPr>
      <w:r>
        <w:rPr>
          <w:lang w:val="sw_KE" w:bidi="sw_KE"/>
        </w:rPr>
      </w:r>
      <w:r>
        <w:rPr>
          <w:lang w:val="sw_KE" w:bidi="sw_KE"/>
        </w:rPr>
        <w:t>Anah</w:t>
      </w:r>
    </w:p>
    <w:p>
      <w:pPr>
        <w:pStyle w:val="ListBullet"/>
        <w:spacing w:line="240" w:lineRule="auto"/>
        <w:ind w:left="720"/>
      </w:pPr>
      <w:r>
        <w:rPr>
          <w:lang w:val="sw_KE" w:bidi="sw_KE"/>
        </w:rPr>
      </w:r>
      <w:r>
        <w:rPr>
          <w:lang w:val="sw_KE" w:bidi="sw_KE"/>
        </w:rPr>
        <w:t>Dishon</w:t>
      </w:r>
    </w:p>
    <w:p>
      <w:pPr>
        <w:pStyle w:val="ListBullet"/>
        <w:spacing w:line="240" w:lineRule="auto"/>
        <w:ind w:left="720"/>
      </w:pPr>
      <w:r>
        <w:rPr>
          <w:lang w:val="sw_KE" w:bidi="sw_KE"/>
        </w:rPr>
      </w:r>
      <w:r>
        <w:rPr>
          <w:lang w:val="sw_KE" w:bidi="sw_KE"/>
        </w:rPr>
        <w:t>Ezer</w:t>
      </w:r>
    </w:p>
    <w:p>
      <w:pPr>
        <w:pStyle w:val="ListBullet"/>
        <w:spacing w:line="240" w:lineRule="auto"/>
        <w:ind w:left="720"/>
      </w:pPr>
      <w:r>
        <w:rPr>
          <w:lang w:val="sw_KE" w:bidi="sw_KE"/>
        </w:rPr>
      </w:r>
      <w:r>
        <w:rPr>
          <w:lang w:val="sw_KE" w:bidi="sw_KE"/>
        </w:rPr>
        <w:t>Dishan</w:t>
      </w:r>
    </w:p>
    <w:p>
      <w:pPr>
        <w:pStyle w:val="ListBullet"/>
        <w:spacing w:line="240" w:lineRule="auto"/>
        <w:ind w:left="720"/>
      </w:pPr>
      <w:r>
        <w:rPr>
          <w:lang w:val="sw_KE" w:bidi="sw_KE"/>
        </w:rPr>
      </w:r>
      <w:r>
        <w:rPr>
          <w:lang w:val="sw_KE" w:bidi="sw_KE"/>
        </w:rPr>
        <w:t>Wazao wa kila mtu aliyetajwa.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Aya hii ni orodha ya majina ya watu ambao waliunda koo. Wote wanatoka kwa Seir, Mhori. Cheza mchezo kwa kutumia watu au vitu ili kuwakilisha kila jina. Kama kila kiongozi wa ukoo anatajwa, watu wanaowakilisha uzao wake waje na kusimama na babu wa ukoo. Unaweza kufanya hivyo kama mti. Weka Seir chini ili kuwa mizizi au shina la mti. Matawi makubwa zaidi ni watu 7 waliotajwa kwenye orodha kama viongozi wa ukoo. Kisha matawi madogo au majani yanakuwa uzao unaofuata wa kila kiongozi. Tumia picha hii ili kuonyesha jinsi kabila kubwa linakuja kutoka kwa mtu mmoja. Ikiwa unatumia miamba, mwamba mkubwa ungekuwa Seir. Miamba saba ya ukubwa wa kati ingewekwa katika mstari ili kila mwamba una umuhimu sawa lakini unahusiana moja kwa moja na Seir. Kisha tumia miamba midogo inayotoka kwa kila mwamba wa kati ili kuwakilisha kila mmoja wa viongozi wa ukoo ambao wanatoka kwa mababu zao. Kwa njia hii, kikundi kinaweza kuona kwamba kila mtu ni mzawa wa Seir kama babu wa kawaida.</w:t>
      </w:r>
    </w:p>
    <w:p>
      <w:pPr/>
      <w:r>
        <w:rPr>
          <w:lang w:val="sw_KE" w:bidi="sw_KE"/>
        </w:rPr>
      </w:r>
      <w:r>
        <w:rPr>
          <w:lang w:val="sw_KE" w:bidi="sw_KE"/>
        </w:rPr>
        <w:t>Rudia hii mara nyingi kama inavyohitajika ili kutatua mahusiano.</w:t>
      </w:r>
    </w:p>
    <w:p>
      <w:pPr/>
      <w:r>
        <w:rPr>
          <w:lang w:val="sw_KE" w:bidi="sw_KE"/>
        </w:rPr>
      </w:r>
      <w:r>
        <w:rPr>
          <w:lang w:val="sw_KE" w:bidi="sw_KE"/>
        </w:rPr>
        <w:t>Wanawake wawili wanatajwa haswa. Wengine wanafikiri Timna alikuwa suria ya Eliphaz, mwana wa Esau. Alikuwa mama ya Amaleki. Wengine wanafikiri Oholibamah akawa mmoja wa wake wa Esau. Hatujui kama hawa ni wanawake sawa au wanawake tofauti wenye jina sawa.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tukio 1.</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Seir, babu wa kwanza</w:t>
      </w:r>
    </w:p>
    <w:p>
      <w:pPr>
        <w:pStyle w:val="ListBullet"/>
        <w:spacing w:line="240" w:lineRule="auto"/>
        <w:ind w:left="720"/>
      </w:pPr>
      <w:r>
        <w:rPr>
          <w:lang w:val="sw_KE" w:bidi="sw_KE"/>
        </w:rPr>
      </w:r>
      <w:r>
        <w:rPr>
          <w:lang w:val="sw_KE" w:bidi="sw_KE"/>
        </w:rPr>
        <w:t>Lotani</w:t>
      </w:r>
    </w:p>
    <w:p>
      <w:pPr>
        <w:pStyle w:val="ListBullet"/>
        <w:spacing w:line="240" w:lineRule="auto"/>
        <w:ind w:left="720"/>
      </w:pPr>
      <w:r>
        <w:rPr>
          <w:lang w:val="sw_KE" w:bidi="sw_KE"/>
        </w:rPr>
      </w:r>
      <w:r>
        <w:rPr>
          <w:lang w:val="sw_KE" w:bidi="sw_KE"/>
        </w:rPr>
        <w:t>Shobal</w:t>
      </w:r>
    </w:p>
    <w:p>
      <w:pPr>
        <w:pStyle w:val="ListBullet"/>
        <w:spacing w:line="240" w:lineRule="auto"/>
        <w:ind w:left="720"/>
      </w:pPr>
      <w:r>
        <w:rPr>
          <w:lang w:val="sw_KE" w:bidi="sw_KE"/>
        </w:rPr>
      </w:r>
      <w:r>
        <w:rPr>
          <w:lang w:val="sw_KE" w:bidi="sw_KE"/>
        </w:rPr>
        <w:t>Zibeoni</w:t>
      </w:r>
    </w:p>
    <w:p>
      <w:pPr>
        <w:pStyle w:val="ListBullet"/>
        <w:spacing w:line="240" w:lineRule="auto"/>
        <w:ind w:left="720"/>
      </w:pPr>
      <w:r>
        <w:rPr>
          <w:lang w:val="sw_KE" w:bidi="sw_KE"/>
        </w:rPr>
      </w:r>
      <w:r>
        <w:rPr>
          <w:lang w:val="sw_KE" w:bidi="sw_KE"/>
        </w:rPr>
        <w:t>Anah</w:t>
      </w:r>
    </w:p>
    <w:p>
      <w:pPr>
        <w:pStyle w:val="ListBullet"/>
        <w:spacing w:line="240" w:lineRule="auto"/>
        <w:ind w:left="720"/>
      </w:pPr>
      <w:r>
        <w:rPr>
          <w:lang w:val="sw_KE" w:bidi="sw_KE"/>
        </w:rPr>
      </w:r>
      <w:r>
        <w:rPr>
          <w:lang w:val="sw_KE" w:bidi="sw_KE"/>
        </w:rPr>
        <w:t>Dishoni</w:t>
      </w:r>
    </w:p>
    <w:p>
      <w:pPr>
        <w:pStyle w:val="ListBullet"/>
        <w:spacing w:line="240" w:lineRule="auto"/>
        <w:ind w:left="720"/>
      </w:pPr>
      <w:r>
        <w:rPr>
          <w:lang w:val="sw_KE" w:bidi="sw_KE"/>
        </w:rPr>
      </w:r>
      <w:r>
        <w:rPr>
          <w:lang w:val="sw_KE" w:bidi="sw_KE"/>
        </w:rPr>
        <w:t>Ezer</w:t>
      </w:r>
    </w:p>
    <w:p>
      <w:pPr>
        <w:pStyle w:val="ListBullet"/>
        <w:spacing w:line="240" w:lineRule="auto"/>
        <w:ind w:left="720"/>
      </w:pPr>
      <w:r>
        <w:rPr>
          <w:lang w:val="sw_KE" w:bidi="sw_KE"/>
        </w:rPr>
      </w:r>
      <w:r>
        <w:rPr>
          <w:lang w:val="sw_KE" w:bidi="sw_KE"/>
        </w:rPr>
        <w:t>Dishani</w:t>
      </w:r>
    </w:p>
    <w:p>
      <w:pPr>
        <w:pStyle w:val="ListBullet"/>
        <w:spacing w:line="240" w:lineRule="auto"/>
        <w:ind w:left="720"/>
      </w:pPr>
      <w:r>
        <w:rPr>
          <w:lang w:val="sw_KE" w:bidi="sw_KE"/>
        </w:rPr>
      </w:r>
      <w:r>
        <w:rPr>
          <w:lang w:val="sw_KE" w:bidi="sw_KE"/>
        </w:rPr>
        <w:t>Uzao wa kila mtu aliyetajwa</w:t>
      </w:r>
    </w:p>
    <w:p>
      <w:pPr/>
      <w:r>
        <w:rPr>
          <w:lang w:val="sw_KE" w:bidi="sw_KE"/>
        </w:rPr>
      </w:r>
      <w:r>
        <w:rPr>
          <w:lang w:val="sw_KE" w:bidi="sw_KE"/>
        </w:rPr>
        <w:t>Hakikisha timu imeigiza hadithi mara mbili. Wanapaswa kuigiza katika lugha wanayotafsiri. Kwanza, waache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zifanyiwe igizo na zisirukwe. Saidia timu kukumbuka sehemu za hadithi.</w:t>
      </w:r>
    </w:p>
    <w:p>
      <w:pPr/>
      <w:r>
        <w:rPr>
          <w:lang w:val="sw_KE" w:bidi="sw_KE"/>
        </w:rPr>
      </w:r>
      <w:r>
        <w:rPr>
          <w:lang w:val="sw_KE" w:bidi="sw_KE"/>
        </w:rPr>
        <w:t>Mara ya pili timu inapoigiza hadithi hii, sitisha katika sehemu fulani.</w:t>
      </w:r>
    </w:p>
    <w:p>
      <w:pPr/>
      <w:r>
        <w:rPr>
          <w:lang w:val="sw_KE" w:bidi="sw_KE"/>
        </w:rPr>
      </w:r>
      <w:r>
        <w:rPr>
          <w:lang w:val="sw_KE" w:bidi="sw_KE"/>
        </w:rPr>
        <w:t>Sitisha kitendo. Muulize mwigizaji anayeigiza "Unahisi vipi?" Unaweza kusikia mambo kama majibu tofauti. Anzisha tena kitendo.</w:t>
      </w:r>
    </w:p>
    <w:p>
      <w:pPr/>
      <w:r>
        <w:rPr>
          <w:lang w:val="sw_KE" w:bidi="sw_KE"/>
        </w:rPr>
      </w:r>
      <w:r>
        <w:rPr>
          <w:lang w:val="sw_KE" w:bidi="sw_KE"/>
        </w:rPr>
        <w:t>Katika simulizi hii Seir, Mhoriti ana wazao 7 ambao huwa viongozi wa ukoo.</w:t>
      </w:r>
    </w:p>
    <w:p>
      <w:pPr/>
      <w:r>
        <w:rPr>
          <w:lang w:val="sw_KE" w:bidi="sw_KE"/>
        </w:rPr>
      </w:r>
      <w:r>
        <w:rPr>
          <w:lang w:val="sw_KE" w:bidi="sw_KE"/>
        </w:rPr>
        <w:t>Sitisha kitendo: Muulize Seir, "Inakufanya uhisi vipi kuona wanaume hawa wengi watu wazima ambao wamekuwa viongozi wa ukoo?" Unaweza kusikia, "Ninajivunia wao wote." Wote ni wanaume wazuri na viongozi wazuri. Ni vizuri kujua kwamba familia yangu imekuwa imara sana na kikundi kikubwa kama hicho." Anzisha tena kitendo.</w:t>
      </w:r>
    </w:p>
    <w:p>
      <w:pPr/>
      <w:r>
        <w:rPr>
          <w:lang w:val="sw_KE" w:bidi="sw_KE"/>
        </w:rPr>
      </w:r>
      <w:r>
        <w:rPr>
          <w:lang w:val="sw_KE" w:bidi="sw_KE"/>
        </w:rPr>
        <w:t>Kama kila mzao anavyotajwa, mtu huyo anajiunga na mzazi wake wa moja kwa moja.</w:t>
      </w:r>
    </w:p>
    <w:p>
      <w:pPr/>
      <w:r>
        <w:rPr>
          <w:lang w:val="sw_KE" w:bidi="sw_KE"/>
        </w:rPr>
      </w:r>
      <w:r>
        <w:rPr>
          <w:lang w:val="sw_KE" w:bidi="sw_KE"/>
        </w:rPr>
        <w:t>Sitisha kitendo: Waulize watu mbalimbali wa ukoo: "Mnahisi vipi sasa kwamba mna ukoo ulipewa jina lenu?" Unaweza kusikia, "Ninajivunia familia yangu. Wana wangu wamefanya vizuri. Tunakuwa wenye nguvu na matajiri. Anzisha tena kitendo. Chukua kwamba Timna na Oholibamah ni wanawake sawa ambao wanaoleka katika familia ya Esau. Muulize Timna na Oholibamah, "Unahisi vipi sasa kwamba umeoa mgeni?" Unaweza kusikia, "Mume wangu ni mtu mzuri. Analeta utajiri mkubwa kwa familia yetu." Au, "Mume wangu anamwabudu Mungu mwingine. Siwezi kumwona Mungu ambaye anamwabudu. Ninahitaji kujua zaidi kuhusu Mungu huyo." Au, "Mume wangu anaendelea kutengana na familia yangu. Anaonekana kutaka kuwa tofauti."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Simulizi inaanza kwa kusema kwamba hawa ni </w:t>
      </w:r>
      <w:r>
        <w:rPr>
          <w:b/>
          <w:lang w:val="sw_KE" w:bidi="sw_KE"/>
        </w:rPr>
        <w:t>wana</w:t>
      </w:r>
      <w:r>
        <w:rPr>
          <w:lang w:val="sw_KE" w:bidi="sw_KE"/>
        </w:rPr>
        <w:t xml:space="preserve"> wa Seir, Mhorite. Horite anarejelea kabila ambalo Seir, mtu, alikuwa mshiriki wa kabla ya kwenda kuishi katika Seir, eneo hilo. Neno wana linaweza kuwa na maana tofauti kulingana na muktadha. Hapa, neno mwana linamaanisha uzao au kiongozi wa ukoo ambaye babu yake ni Seir. Neno mwana halimaanishi kwamba wanaume waliotajwa ni wana wote wa Seir na kwa hiyo ndugu. Wanaweza kuwa binamu au uhusiano mwingine. Tafsiri nyingi zinatumia neno wana. Baadhi ya tafsiri zinatumia neno viongozi wa ukoo.</w:t>
      </w:r>
    </w:p>
    <w:p>
      <w:pPr/>
      <w:r>
        <w:rPr>
          <w:lang w:val="sw_KE" w:bidi="sw_KE"/>
        </w:rPr>
      </w:r>
      <w:r>
        <w:rPr>
          <w:lang w:val="sw_KE" w:bidi="sw_KE"/>
        </w:rPr>
        <w:t>Seir ni jina la mtu wa kwanza ambaye aliishi katika mkoa huo. Ilikuwa jina la mkoa. Seir hatimaye akawa sehemu ya Edomu. Esau alikwenda kuishi katika Edomu. Watu wote katika simulizi hii waliishi katika Edomu kabla ya Esau kwenda pale ili kuishi.</w:t>
      </w:r>
    </w:p>
    <w:p>
      <w:pPr/>
      <w:r>
        <w:rPr>
          <w:lang w:val="sw_KE" w:bidi="sw_KE"/>
        </w:rPr>
      </w:r>
      <w:r>
        <w:rPr>
          <w:lang w:val="sw_KE" w:bidi="sw_KE"/>
        </w:rPr>
        <w:t>Baadhi ya majina yanarudiwa. Angalia kwamba mwandishi anatoa maelezo kuhusu mmoja wa watu hawa ili waweze kutambulika na kila mmoja na wasichanganyikiwe kama mtu sawa.</w:t>
      </w:r>
    </w:p>
    <w:p>
      <w:pPr/>
      <w:r>
        <w:rPr>
          <w:lang w:val="sw_KE" w:bidi="sw_KE"/>
        </w:rPr>
      </w:r>
      <w:r>
        <w:rPr>
          <w:lang w:val="sw_KE" w:bidi="sw_KE"/>
        </w:rPr>
        <w:t xml:space="preserve">Mtu mmoja anayeitwa Anah ni mtu ambaye </w:t>
      </w:r>
      <w:r>
        <w:rPr>
          <w:b/>
          <w:lang w:val="sw_KE" w:bidi="sw_KE"/>
        </w:rPr>
        <w:t>aligundua chemchemi</w:t>
      </w:r>
      <w:r>
        <w:rPr>
          <w:lang w:val="sw_KE" w:bidi="sw_KE"/>
        </w:rPr>
        <w:t xml:space="preserve"> za moto katika jangwa wakati alikuwa akilisha punda wake. Tafsiri nyingi zinasema chemchemi za moto. Hii ina maana kwamba maji ambayo yanakuja kutoka dunia ni ya joto, si baridi. Baadhi ya tafsiri zinasema tu chemchemi na tafsiri moja inatumia neno oasisi. </w:t>
      </w:r>
      <w:r>
        <w:rPr>
          <w:b/>
          <w:lang w:val="sw_KE" w:bidi="sw_KE"/>
        </w:rPr>
        <w:t>Oasisi</w:t>
      </w:r>
      <w:r>
        <w:rPr>
          <w:lang w:val="sw_KE" w:bidi="sw_KE"/>
        </w:rPr>
        <w:t xml:space="preserve"> ni mahali ambapo unaweza kupata maji katika jangwa. Jangwa kwa kawaida ni mahali kavu bila maji, lakini wakati mwingine kutakuwa na oasis ambapo kuna chemchemi za asili za maji.</w:t>
      </w:r>
    </w:p>
    <w:p>
      <w:pPr/>
      <w:r>
        <w:rPr>
          <w:lang w:val="sw_KE" w:bidi="sw_KE"/>
        </w:rPr>
      </w:r>
      <w:r>
        <w:rPr>
          <w:lang w:val="sw_KE" w:bidi="sw_KE"/>
        </w:rPr>
        <w:t>Timna na Oholibamah ni majina sawa na wanawake katika familia ya Esau. Hawa wanaweza kuwa wanawake sawa lakini wanaweza kuwa wanawake tofauti.</w:t>
      </w:r>
    </w:p>
    <w:p>
      <w:pPr/>
      <w:r>
        <w:rPr>
          <w:lang w:val="sw_KE" w:bidi="sw_KE"/>
        </w:rPr>
      </w:r>
      <w:r>
        <w:rPr>
          <w:lang w:val="sw_KE" w:bidi="sw_KE"/>
        </w:rPr>
        <w:t xml:space="preserve">Kila mtu aliyeorodheshwa akawa kiongozi wa </w:t>
      </w:r>
      <w:r>
        <w:rPr>
          <w:b/>
          <w:lang w:val="sw_KE" w:bidi="sw_KE"/>
        </w:rPr>
        <w:t>ukoo</w:t>
      </w:r>
      <w:r>
        <w:rPr>
          <w:lang w:val="sw_KE" w:bidi="sw_KE"/>
        </w:rPr>
        <w:t xml:space="preserve">. Hii ina maana kwamba uzao wake walimwangalia kumrudia kama babu yao </w:t>
      </w:r>
      <w:r>
        <w:rPr>
          <w:b/>
          <w:lang w:val="sw_KE" w:bidi="sw_KE"/>
        </w:rPr>
        <w:t>mwanzilishi</w:t>
      </w:r>
      <w:r>
        <w:rPr>
          <w:lang w:val="sw_KE" w:bidi="sw_KE"/>
        </w:rPr>
        <w:t>. Makundi haya yote yaliunda kabila la Horite la watu ambao waliishi katika mkoa wa Seir.</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36:31–43</w:t>
      </w:r>
      <w:r>
        <w:rPr>
          <w:lang w:val="sw_KE" w:bidi="sw_KE"/>
        </w:rPr>
      </w:r>
    </w:p>
    <w:p>
      <w:pPr>
        <w:pStyle w:val="Heading3"/>
      </w:pPr>
      <w:r>
        <w:rPr>
          <w:lang w:val="sw_KE" w:bidi="sw_KE"/>
        </w:rPr>
        <w:t>Sikiliza na Moyo</w:t>
      </w:r>
    </w:p>
    <w:p>
      <w:pPr/>
      <w:r>
        <w:rPr>
          <w:lang w:val="sw_KE" w:bidi="sw_KE"/>
        </w:rPr>
      </w:r>
      <w:r>
        <w:rPr>
          <w:lang w:val="sw_KE" w:bidi="sw_KE"/>
        </w:rPr>
        <w:t>Sikiliza kitabu cha mwanzo 36:31–43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36:31–43</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inamaliza sehemu kuhusu Edomu na uzao wa Esau. Simulizi hii inaorodhesha wafalme au watawala wa Edomu. Wafalme walitawala Edomu kabla ya uzao wa Yakobo ambao wanaitwa Waisraeli walikuwa na wafalme ili kuwatawala.</w:t>
      </w:r>
    </w:p>
    <w:p>
      <w:pPr/>
      <w:r>
        <w:rPr>
          <w:lang w:val="sw_KE" w:bidi="sw_KE"/>
        </w:rPr>
      </w:r>
      <w:r>
        <w:rPr>
          <w:lang w:val="sw_KE" w:bidi="sw_KE"/>
        </w:rPr>
        <w:t>Hii ni orodha ya wafalme nane wa Edomu. Kila mfalme alifuata mfalme aliyemtangulia kwa mpangilio wa urithi.</w:t>
      </w:r>
    </w:p>
    <w:p>
      <w:pPr/>
      <w:r>
        <w:rPr>
          <w:lang w:val="sw_KE" w:bidi="sw_KE"/>
        </w:rPr>
      </w:r>
      <w:r>
        <w:rPr>
          <w:lang w:val="sw_KE" w:bidi="sw_KE"/>
        </w:rPr>
        <w:t>Inaonekana wafalme wa Edomu walichaguliwa. Kila mfalme anaorodheshwa na baba yake anaorodheshwa na mahali pake pa kuzaliwa au ambapo alikuja kutoka imeorodheshwa Mfalme si mwana wa mfalme wa awali. Kwa kawaida wakati kuna wafalme, ufalme unapita kutoka kwa baba hadi kwa mwana. Katika simulizi hii, kila mfalme anatoka mahali tofauti na baba tofauti. Hii ina maana kwamba wafalme walichaguliwa au kuchaguliwa. Mara baada ya mfalme kuchaguliwa, kwa kawaida angetawala mpaka alikufa. Inaonekana kwamba kila mfalme alitawala kutoka eneo ambapo mfalme huyo alizaliwa.</w:t>
      </w:r>
    </w:p>
    <w:p>
      <w:pPr/>
      <w:r>
        <w:rPr>
          <w:lang w:val="sw_KE" w:bidi="sw_KE"/>
        </w:rPr>
      </w:r>
      <w:r>
        <w:rPr>
          <w:lang w:val="sw_KE" w:bidi="sw_KE"/>
        </w:rPr>
        <w:t>Sitisha na mjadili: Wakati mtawala anakufa katika utamaduni wako, mtawala anayefuata anachaguliwa vipi? Uongozi unapita vipi kwa kizazi kijao?</w:t>
      </w:r>
    </w:p>
    <w:p>
      <w:pPr/>
      <w:r>
        <w:rPr>
          <w:lang w:val="sw_KE" w:bidi="sw_KE"/>
        </w:rPr>
      </w:r>
      <w:r>
        <w:rPr>
          <w:lang w:val="sw_KE" w:bidi="sw_KE"/>
        </w:rPr>
        <w:t>Mfalme Jobab alikuwa kutoka Bozrah. Bozrah ulikuwa mji muhimu katika Edomu.</w:t>
      </w:r>
    </w:p>
    <w:p>
      <w:pPr/>
      <w:r>
        <w:rPr>
          <w:lang w:val="sw_KE" w:bidi="sw_KE"/>
        </w:rPr>
      </w:r>
      <w:r>
        <w:rPr>
          <w:lang w:val="sw_KE" w:bidi="sw_KE"/>
        </w:rPr>
        <w:t>Onyesha ramani na mji wa Bozrah uliowekwa alama. Utarejelea ramani hii mara kadhaa ili kugundua majina ya mahali yaliyotajwa unapofanya kazi kupitia simulizi hii.</w:t>
      </w:r>
    </w:p>
    <w:p>
      <w:pPr/>
      <w:r>
        <w:rPr>
          <w:lang w:val="sw_KE" w:bidi="sw_KE"/>
        </w:rPr>
      </w:r>
      <w:r>
        <w:rPr>
          <w:lang w:val="sw_KE" w:bidi="sw_KE"/>
        </w:rPr>
        <w:t>Mfalme Husham alikuwa kutoka nchi ya Timan. Wateja wa Temani waliishi kusini mwa Edomu.</w:t>
      </w:r>
    </w:p>
    <w:p>
      <w:pPr/>
      <w:r>
        <w:rPr>
          <w:lang w:val="sw_KE" w:bidi="sw_KE"/>
        </w:rPr>
      </w:r>
      <w:r>
        <w:rPr>
          <w:lang w:val="sw_KE" w:bidi="sw_KE"/>
        </w:rPr>
        <w:t>Onyesha ramani na Edomu na Seir walioweka alama.</w:t>
      </w:r>
    </w:p>
    <w:p>
      <w:pPr/>
      <w:r>
        <w:rPr>
          <w:lang w:val="sw_KE" w:bidi="sw_KE"/>
        </w:rPr>
      </w:r>
      <w:r>
        <w:rPr>
          <w:lang w:val="sw_KE" w:bidi="sw_KE"/>
        </w:rPr>
        <w:t>Kuna wafalme wawili wanaoitwa Hadad. Hawa ni wanaume tofauti kutoka miji tofauti lakini wana jina sawa.</w:t>
      </w:r>
    </w:p>
    <w:p>
      <w:pPr/>
      <w:r>
        <w:rPr>
          <w:lang w:val="sw_KE" w:bidi="sw_KE"/>
        </w:rPr>
      </w:r>
      <w:r>
        <w:rPr>
          <w:lang w:val="sw_KE" w:bidi="sw_KE"/>
        </w:rPr>
        <w:t>Mfalme wa kwanza Hadad alikuwa mfalme ambaye aliwashinda Wamidiani katika nchi ya Moabu. Midiani alikuwa mmoja wa wana wa Ibrahimu, alizaliwa baada ya Sarah kufariki na Ibrahimu kuoa Keturah. Hii ina maana kwamba Wamidiani na Waedomu walikuwa binamu. Kutoka kwa simulizi hii, inaonekana kwamba Wamidiani walikwenda Moabu ili kushambulia watu hapo. Mfalme Hadad alisafiri kutoka Edomu ili kupigana na Midiani katika nchi ya Moabu.</w:t>
      </w:r>
    </w:p>
    <w:p>
      <w:pPr/>
      <w:r>
        <w:rPr>
          <w:lang w:val="sw_KE" w:bidi="sw_KE"/>
        </w:rPr>
      </w:r>
      <w:r>
        <w:rPr>
          <w:lang w:val="sw_KE" w:bidi="sw_KE"/>
        </w:rPr>
        <w:t>Onyesha ramani na maeneo ya Moabu, Edomu na Midiani yaliyowekwa alama.</w:t>
      </w:r>
    </w:p>
    <w:p>
      <w:pPr/>
      <w:r>
        <w:rPr>
          <w:lang w:val="sw_KE" w:bidi="sw_KE"/>
        </w:rPr>
      </w:r>
      <w:r>
        <w:rPr>
          <w:lang w:val="sw_KE" w:bidi="sw_KE"/>
        </w:rPr>
        <w:t>Mfalme Shauli alikuwa kutoka kwa mji wa Rehoboth-kwa-mto. Hatujui ni mto gani huu ulikuwa. Wengine wamedhani inaweza kuwa Mto Euphrates ambao ni katika nchi ya sasa ya Iraq. Hii ni mbali sana na Edomu kwa mfalme kutawala juu ya Edomu. Kwa hivyo, mji huu na mto ziko mahali fulani katika nchi ya Edomu.</w:t>
      </w:r>
    </w:p>
    <w:p>
      <w:pPr/>
      <w:r>
        <w:rPr>
          <w:lang w:val="sw_KE" w:bidi="sw_KE"/>
        </w:rPr>
      </w:r>
      <w:r>
        <w:rPr>
          <w:lang w:val="sw_KE" w:bidi="sw_KE"/>
        </w:rPr>
        <w:t>Mke mmoja tu au malkia anatajwa. Yeye ni mke wa Mfalme wa pili Hadad. Baba yake na babu wanaorodheshwa pamoja naye.</w:t>
      </w:r>
    </w:p>
    <w:p>
      <w:pPr/>
      <w:r>
        <w:rPr>
          <w:lang w:val="sw_KE" w:bidi="sw_KE"/>
        </w:rPr>
      </w:r>
      <w:r>
        <w:rPr>
          <w:lang w:val="sw_KE" w:bidi="sw_KE"/>
        </w:rPr>
        <w:t>Sitisha na mjadili: Ni lini baba ya mwanamke na babu wangeorodheshwa na jina lake katika utamaduni wako? Umuhimu ungekuwa nini?</w:t>
      </w:r>
    </w:p>
    <w:p>
      <w:pPr/>
      <w:r>
        <w:rPr>
          <w:lang w:val="sw_KE" w:bidi="sw_KE"/>
        </w:rPr>
      </w:r>
      <w:r>
        <w:rPr>
          <w:lang w:val="sw_KE" w:bidi="sw_KE"/>
        </w:rPr>
        <w:t>Wafalme wengine walitawala kutoka miji yao. Hatujui eneo halisi la miji hii leo.</w:t>
      </w:r>
    </w:p>
    <w:p>
      <w:pPr/>
      <w:r>
        <w:rPr>
          <w:lang w:val="sw_KE" w:bidi="sw_KE"/>
        </w:rPr>
      </w:r>
      <w:r>
        <w:rPr>
          <w:lang w:val="sw_KE" w:bidi="sw_KE"/>
        </w:rPr>
        <w:t>Mwishoni mwa simulizi hii, mwandishi anarudi kwa Esau na kuorodhesha viongozi wa ukoo ambao wanatoka kwa Esau. Waliishi katika maeneo ambayo yaliitwa kwa jina lao. Uzao pia uliitwa kwa jina la mkuu wa kwanza. Baadhi ya tafsiri zinatumia mkuu na wengine wanatumia kiongozi wa ukoo. Huyu ni mtu sawa. Inavutia kwamba orodha ni pamoja na majina ya Timna, ambaye alikuwa suria wa mwana wa Esau Eliphaz, na Oholibama, ambaye alikuwa mke wa Esau. Majina 4 tu ya kwenye orodha hii yalikuwa kwenye orodha ya awali ya uzao wa Esau. Majina haya yanaweza kurejelea wakuu wa ukoo ambao walikuja baada ya wale katika orodha ya kwanza.</w:t>
      </w:r>
    </w:p>
    <w:p>
      <w:pPr/>
      <w:r>
        <w:rPr>
          <w:lang w:val="sw_KE" w:bidi="sw_KE"/>
        </w:rPr>
      </w:r>
      <w:r>
        <w:rPr>
          <w:lang w:val="sw_KE" w:bidi="sw_KE"/>
        </w:rPr>
        <w:t>Sitisha na mjadili: Ongea kuhusu jinsi eneo lako lilifanywa na kabila lako. Rudi kwa babu yako wa kawaida. Watu walitengeneza vipi makabila? Majina ya vijiji na wilaya katika eneo lako yalitoka wapi?</w:t>
      </w:r>
    </w:p>
    <w:p>
      <w:pPr/>
      <w:r>
        <w:rPr>
          <w:lang w:val="sw_KE" w:bidi="sw_KE"/>
        </w:rPr>
      </w:r>
      <w:r>
        <w:rPr>
          <w:lang w:val="sw_KE" w:bidi="sw_KE"/>
        </w:rPr>
        <w:t>Sehemu ya kwanza ya simulizi hii inazungumza kuhusu wafalme. Sehemu hii ya mwisho inazungumza kuhusu viongozi wa ukoo. Wafalme wangetawala juu ya eneo lote. Kiongozi wa ukoo angetawala ukoo wake. Uzao ni kikundi cha familia na babu wa kawaida. Viongozi wa ukoo wote walikuwa wa uzao wa Esau. Hatujui kama wafalme pia walikuwa uzao wa Esau.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Orodha ya wafalme 8 wa Edomu.</w:t>
      </w:r>
    </w:p>
    <w:p>
      <w:pPr/>
      <w:r>
        <w:rPr>
          <w:lang w:val="sw_KE" w:bidi="sw_KE"/>
        </w:rPr>
      </w:r>
      <w:r>
        <w:rPr>
          <w:b/>
          <w:lang w:val="sw_KE" w:bidi="sw_KE"/>
        </w:rPr>
        <w:t>Tukio la pili:</w:t>
      </w:r>
      <w:r>
        <w:rPr>
          <w:lang w:val="sw_KE" w:bidi="sw_KE"/>
        </w:rPr>
        <w:t xml:space="preserve"> Orodha ya mwisho ya makundi na wakuu wao ambao wanatoka kwa Esau.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Orodha ya wafalme 8</w:t>
      </w:r>
    </w:p>
    <w:p>
      <w:pPr>
        <w:pStyle w:val="ListBullet"/>
        <w:spacing w:line="240" w:lineRule="auto"/>
        <w:ind w:left="720"/>
      </w:pPr>
      <w:r>
        <w:rPr>
          <w:lang w:val="sw_KE" w:bidi="sw_KE"/>
        </w:rPr>
      </w:r>
      <w:r>
        <w:rPr>
          <w:lang w:val="sw_KE" w:bidi="sw_KE"/>
        </w:rPr>
        <w:t>Orodha ya viongozi wa ukoo 11 kutoka kwa Waedomu. Waedomu wanatoka kwa Esau.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una uhamisho wa nguvu kwa utaratibu kutoka kwa mfalme mmoja hadi mwingine. Kuna wafalme 8 katika orodha.</w:t>
      </w:r>
    </w:p>
    <w:p>
      <w:pPr/>
      <w:r>
        <w:rPr>
          <w:lang w:val="sw_KE" w:bidi="sw_KE"/>
        </w:rPr>
      </w:r>
      <w:r>
        <w:rPr>
          <w:lang w:val="sw_KE" w:bidi="sw_KE"/>
        </w:rPr>
        <w:t>Mfalme wa kwanza Hadad alishinda Wamidiani katika Moabu</w:t>
      </w:r>
    </w:p>
    <w:p>
      <w:pPr/>
      <w:r>
        <w:rPr>
          <w:lang w:val="sw_KE" w:bidi="sw_KE"/>
        </w:rPr>
      </w:r>
      <w:r>
        <w:rPr>
          <w:lang w:val="sw_KE" w:bidi="sw_KE"/>
        </w:rPr>
        <w:t>Mfalme wa pili Hadad pia ni pamoja na mke wake na jina la baba yake na babu.</w:t>
      </w:r>
    </w:p>
    <w:p>
      <w:pPr/>
      <w:r>
        <w:rPr>
          <w:lang w:val="sw_KE" w:bidi="sw_KE"/>
        </w:rPr>
      </w:r>
      <w:r>
        <w:rPr>
          <w:lang w:val="sw_KE" w:bidi="sw_KE"/>
        </w:rPr>
        <w:t>Mstari wa wakati kwa wafalme hawa hautolewi. Hatujui wakati mfalme wa kwanza alianza kutawala. Tunajua kwamba wafalme hawa walitawala Edomu kabla ya Waisraeli kuwa na mfalme. Wafalme walichaguliwa au kuchaguliwa badala ya kurithi kiti cha enzi kutoka kwa baba yao.</w:t>
      </w:r>
    </w:p>
    <w:p>
      <w:pPr/>
      <w:r>
        <w:rPr>
          <w:lang w:val="sw_KE" w:bidi="sw_KE"/>
        </w:rPr>
      </w:r>
      <w:r>
        <w:rPr>
          <w:lang w:val="sw_KE" w:bidi="sw_KE"/>
        </w:rPr>
        <w:t>Katika tukio la pili, uzao wa Esau ambao walikuja viongozi wa ukoo wameorodheshwa Tuna majina 11 ikiwa ni pamoja na wanawake wawili.</w:t>
      </w:r>
    </w:p>
    <w:p>
      <w:pPr/>
      <w:r>
        <w:rPr>
          <w:lang w:val="sw_KE" w:bidi="sw_KE"/>
        </w:rPr>
      </w:r>
      <w:r>
        <w:rPr>
          <w:lang w:val="sw_KE" w:bidi="sw_KE"/>
        </w:rPr>
        <w:t>Viongozi wa ukoo au uzao wa Esau wameorodheshwa Haya si majina sawa kama katika orodha ya kwanza. Kati ya majina 11, 4 ni kutoka kwa orodha ya kwanza. Wake wawili wanajumuishwa katika orodha. Eneo ambalo watu hawa waliishi liliitwa kwa jina lao. Uzao ulichukua jina lao. Makundi haya yote yaliunda kabila la Waedomu.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Esau</w:t>
      </w:r>
    </w:p>
    <w:p>
      <w:pPr>
        <w:pStyle w:val="ListBullet"/>
        <w:spacing w:line="240" w:lineRule="auto"/>
        <w:ind w:left="720"/>
      </w:pPr>
      <w:r>
        <w:rPr>
          <w:lang w:val="sw_KE" w:bidi="sw_KE"/>
        </w:rPr>
      </w:r>
      <w:r>
        <w:rPr>
          <w:lang w:val="sw_KE" w:bidi="sw_KE"/>
        </w:rPr>
        <w:t>Orodha ya wafalme 8</w:t>
      </w:r>
    </w:p>
    <w:p>
      <w:pPr>
        <w:pStyle w:val="ListBullet"/>
        <w:spacing w:line="240" w:lineRule="auto"/>
        <w:ind w:left="720"/>
      </w:pPr>
      <w:r>
        <w:rPr>
          <w:lang w:val="sw_KE" w:bidi="sw_KE"/>
        </w:rPr>
      </w:r>
      <w:r>
        <w:rPr>
          <w:lang w:val="sw_KE" w:bidi="sw_KE"/>
        </w:rPr>
        <w:t>Orodha ya viongozi wa ukoo 11 kutoka kwa Waedomu</w:t>
      </w:r>
    </w:p>
    <w:p>
      <w:pPr/>
      <w:r>
        <w:rPr>
          <w:lang w:val="sw_KE" w:bidi="sw_KE"/>
        </w:rPr>
      </w:r>
      <w:r>
        <w:rPr>
          <w:lang w:val="sw_KE" w:bidi="sw_KE"/>
        </w:rPr>
        <w:t>Hakikisha timu imeigiza hadithi mara mbili. Wanapaswa kuigiza katika lugha wanayotafsiri. Kwanza, waache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kwanza, kila mfalme anachaguliwa na kutawala kutoka kwa mji wake.</w:t>
      </w:r>
    </w:p>
    <w:p>
      <w:pPr/>
      <w:r>
        <w:rPr>
          <w:lang w:val="sw_KE" w:bidi="sw_KE"/>
        </w:rPr>
      </w:r>
      <w:r>
        <w:rPr>
          <w:lang w:val="sw_KE" w:bidi="sw_KE"/>
        </w:rPr>
        <w:t>Sitisha kitendo: muulize kila mfalme, "Unahisi vipi kuhusu kuwa mfalme wa Waedomu?" Unaweza kusikia, "Ninaheshimiwa kuteuliwa. Nitajaribu kutawala kwa hekima." Au, "ni zamu ya kijiji changu kuwa na mfalme. Ninafikiri tutafanya vizuri." Au, "Ninatamani mwana wangu angeweza kunifuata. " Lakini njia yetu ni kumchagua mfalme mpya kutoka kwa kijiji kingine." Anzisha tena igizo.</w:t>
      </w:r>
    </w:p>
    <w:p>
      <w:pPr/>
      <w:r>
        <w:rPr>
          <w:lang w:val="sw_KE" w:bidi="sw_KE"/>
        </w:rPr>
      </w:r>
      <w:r>
        <w:rPr>
          <w:lang w:val="sw_KE" w:bidi="sw_KE"/>
        </w:rPr>
        <w:t>Mfalme wa kwanza Hadad anaenda Moabu ili kupigana na Midiani.</w:t>
      </w:r>
    </w:p>
    <w:p>
      <w:pPr/>
      <w:r>
        <w:rPr>
          <w:lang w:val="sw_KE" w:bidi="sw_KE"/>
        </w:rPr>
      </w:r>
      <w:r>
        <w:rPr>
          <w:lang w:val="sw_KE" w:bidi="sw_KE"/>
        </w:rPr>
        <w:t>Sitisha kitendo: Muulize Mfalme Hadad, "Kwa nini uko katika Moabu? Kwa nini uliacha Edomu ili kupigana na Midiani? Unahisi vipi kuhusu kupigana na binamu zako?" Unaweza kusikia, "Wamidiani ni maadui wangu pia. Walisafiri kupitia nchi yangu ili kufika Moabu. Ninapaswa kuwazuia hapa au watatushambulia pia. Hawatendi kama binamu. Watatushambulia. Ni lazima tujitetea." Anzisha tena igizo.</w:t>
      </w:r>
    </w:p>
    <w:p>
      <w:pPr/>
      <w:r>
        <w:rPr>
          <w:lang w:val="sw_KE" w:bidi="sw_KE"/>
        </w:rPr>
      </w:r>
      <w:r>
        <w:rPr>
          <w:lang w:val="sw_KE" w:bidi="sw_KE"/>
        </w:rPr>
        <w:t>Mfalme wa pili Hadad anakuja kutawala na mke wake Mehetabel.</w:t>
      </w:r>
    </w:p>
    <w:p>
      <w:pPr/>
      <w:r>
        <w:rPr>
          <w:lang w:val="sw_KE" w:bidi="sw_KE"/>
        </w:rPr>
      </w:r>
      <w:r>
        <w:rPr>
          <w:lang w:val="sw_KE" w:bidi="sw_KE"/>
        </w:rPr>
        <w:t>Sitisha kitendo: Muulize Mehetabel, "Baba yako na babu yako wanahisi vipi sasa kwamba wewe ni malkia?" Unaweza kusikia, "Wana furaha. Nitakuwa malkia mzuri. Nitamsaidia mume wangu kutawala juu ya eneo hili." Anzisha tena igizo.</w:t>
      </w:r>
    </w:p>
    <w:p>
      <w:pPr/>
      <w:r>
        <w:rPr>
          <w:lang w:val="sw_KE" w:bidi="sw_KE"/>
        </w:rPr>
      </w:r>
      <w:r>
        <w:rPr>
          <w:lang w:val="sw_KE" w:bidi="sw_KE"/>
        </w:rPr>
        <w:t>Tukio la 2 linaorodhesha viongozi 11 wa ukoo waliotokana na Esau. Kuwa na mtu kusimama ili kuwakilisha kila kiongozi wa ukoo. Au unaweza kutumia vinyago au vitu ili kuwakilisha kila kiongozi. Chora ramani ya Edomu na uweke kila kiongozi katika mahali tofauti. Hii ni kuonyesha jinsi makundi yalikua na kuchukua nchi ya Edomu.</w:t>
      </w:r>
    </w:p>
    <w:p>
      <w:pPr/>
      <w:r>
        <w:rPr>
          <w:lang w:val="sw_KE" w:bidi="sw_KE"/>
        </w:rPr>
      </w:r>
      <w:r>
        <w:rPr>
          <w:lang w:val="sw_KE" w:bidi="sw_KE"/>
        </w:rPr>
        <w:t>Sitisha kitendo: Muulize viongozi tofauti wa ukoo, "Unahisi vipi kuhusu eneo hili kwa ukoo wako?" Unaweza kusikia, "Ninapenda eneo hili. Kuna nyasi ya kutosha kwa wanyama na maji ya kutosha. Tunaweza kufanikiwa hapa. Ninafurahi tuna eneo hili." Au, "Hii ni nzuri na jamaa wangu wako karibu na kutosha ili kusaidia kama mtu yeyote anatushambulia." Waulize viongozi wa ukoo, "Mnafikiria nini kuhusu babu wenu, Esau?" Unaweza kusikia, "Esau alikuwa mtu mzuri. Alikuja hapa na kuchukua nchi hii kwa ajili yetu. Esau alitufundisha mambo mengi. Esau alikuwa mtu mzuri."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Hii ni orodha ya wafalme wa Edomu. </w:t>
      </w:r>
      <w:r>
        <w:rPr>
          <w:b/>
          <w:lang w:val="sw_KE" w:bidi="sw_KE"/>
        </w:rPr>
        <w:t>Mfalme</w:t>
      </w:r>
      <w:r>
        <w:rPr>
          <w:lang w:val="sw_KE" w:bidi="sw_KE"/>
        </w:rPr>
        <w:t xml:space="preserve"> alitawala juu ya nchi yote. Inaonekana kwamba wafalme hawa walichaguliwa na hawakuurithi kutoka kwa baba kama inavyotokea katika maeneo mengi na wafalme. Kila mfalme ana baba yake anayeitwa na jina la mji ambapo alitawala. Mfalme aliishi katika mji huo lakini alitawala Edomu yote.</w:t>
      </w:r>
    </w:p>
    <w:p>
      <w:pPr/>
      <w:r>
        <w:rPr>
          <w:lang w:val="sw_KE" w:bidi="sw_KE"/>
        </w:rPr>
      </w:r>
      <w:r>
        <w:rPr>
          <w:lang w:val="sw_KE" w:bidi="sw_KE"/>
        </w:rPr>
        <w:t>Mfalme wa kwanza Hadad alipigana na kushinda Wamidiani katika nchi ya Moabu. Wamidiani ni uzao wa Ibrahimu na kwa hiyo jamaa wa Waedomu. Simulizi haitaja uhusiano huu. Wamidiani wataonekana tena katika maandiko. Moabu ni jina la mkoa kama Edomu ni jina la mkoa. Moabu ataonekana tena mara nyingi katika maandiko.</w:t>
      </w:r>
    </w:p>
    <w:p>
      <w:pPr/>
      <w:r>
        <w:rPr>
          <w:lang w:val="sw_KE" w:bidi="sw_KE"/>
        </w:rPr>
      </w:r>
      <w:r>
        <w:rPr>
          <w:lang w:val="sw_KE" w:bidi="sw_KE"/>
        </w:rPr>
        <w:t>Mke wa pili Hadad Mehetabel ana baba yake na babu yake waliotajwa. Babu pengine angekuwa baba ya baba yake. Tumia majina sahihi ya jamaa ili kuelezea uhusiano huu.</w:t>
      </w:r>
    </w:p>
    <w:p>
      <w:pPr/>
      <w:r>
        <w:rPr>
          <w:lang w:val="sw_KE" w:bidi="sw_KE"/>
        </w:rPr>
      </w:r>
      <w:r>
        <w:rPr>
          <w:lang w:val="sw_KE" w:bidi="sw_KE"/>
        </w:rPr>
        <w:t xml:space="preserve">Uzao wa Esau ambao walikuja viongozi wa </w:t>
      </w:r>
      <w:r>
        <w:rPr>
          <w:b/>
          <w:lang w:val="sw_KE" w:bidi="sw_KE"/>
        </w:rPr>
        <w:t>ukoo</w:t>
      </w:r>
      <w:r>
        <w:rPr>
          <w:lang w:val="sw_KE" w:bidi="sw_KE"/>
        </w:rPr>
        <w:t xml:space="preserve"> wameorodheshwa Simulizi hainaelezea kwa nini majina ni tofauti na orodha ya kwanza. Timna ni suria wa Eliphaz, mwana wa Esau. Oholibama ni mmoja wa wake wa Esau. Majina ya viongozi hawa wa ukoo pia yakawa jina la eneo ambapo ukoo ulikuwa. Koo ni mkusanyiko wa familia zenye mwanzo wa pamoja. Makundi kadhaa yangeunda kabila. Makabila kadhaa yangeunda taifa.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sehemu ya maandishi kama kikundi kwa lugha yako.</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vya bahati nasibu, harakati au ubao wake wa hadithi ili kumsaidia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la sehemu ya maandishi la nani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37:1–11</w:t>
      </w:r>
      <w:r>
        <w:rPr>
          <w:lang w:val="sw_KE" w:bidi="sw_KE"/>
        </w:rPr>
      </w:r>
    </w:p>
    <w:p>
      <w:pPr>
        <w:pStyle w:val="Heading3"/>
      </w:pPr>
      <w:r>
        <w:rPr>
          <w:lang w:val="sw_KE" w:bidi="sw_KE"/>
        </w:rPr>
        <w:t>Sikiliza na Moyo</w:t>
      </w:r>
    </w:p>
    <w:p>
      <w:pPr/>
      <w:r>
        <w:rPr>
          <w:lang w:val="sw_KE" w:bidi="sw_KE"/>
        </w:rPr>
      </w:r>
      <w:r>
        <w:rPr>
          <w:lang w:val="sw_KE" w:bidi="sw_KE"/>
        </w:rPr>
        <w:t>Sikiliza kitabu cha mwanzo 37:1–11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37:1–11</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inaanza akaunti ya vizazi vya Yakobo. Kama tulivyoona kabla, neno vizazi lina maana tofauti. Hapa neno vizazi linamaanisha hadithi ya familia ya Yakobo. Neno vizazi katika simulizi hii halimaanishi mababu au orodha ya wazao.</w:t>
      </w:r>
    </w:p>
    <w:p>
      <w:pPr/>
      <w:r>
        <w:rPr>
          <w:lang w:val="sw_KE" w:bidi="sw_KE"/>
        </w:rPr>
      </w:r>
      <w:r>
        <w:rPr>
          <w:lang w:val="sw_KE" w:bidi="sw_KE"/>
        </w:rPr>
        <w:t>Simulizi ya maandishi inabadilisha hadithi kutoka kwa Esau kwa Yakobo. Simulizi hii inaanza hadithi ya simulizi ya Yakobo na wana wake. Yakobo aliishi katika nchi ya Kanaani. Hii ina maana kwamba Yakobo hakusudia kuhamia tena kwa mahali pengine. Isaka, baba ya Yakobo, alikuwa amekaa katika nchi ya Kanaani. Hii ina maana kwamba Isaka hakukaa pale lakini alihamia na kuishi kama mpotovu au mgeni katika nchi. Hadithi inaanza kwa kulinganisha Yakobo na Isaka.</w:t>
      </w:r>
    </w:p>
    <w:p>
      <w:pPr/>
      <w:r>
        <w:rPr>
          <w:lang w:val="sw_KE" w:bidi="sw_KE"/>
        </w:rPr>
      </w:r>
      <w:r>
        <w:rPr>
          <w:lang w:val="sw_KE" w:bidi="sw_KE"/>
        </w:rPr>
        <w:t>Simulizi inatumia majina mawili kwa Yakobo. Wakati mwingine, simulizi inamwita Yakobo. Mara nyingine, simulizi inamwita Israeli. Majina yote mawili, Yakobo na Israeli, yanarejelea mtu sawa.</w:t>
      </w:r>
    </w:p>
    <w:p>
      <w:pPr/>
      <w:r>
        <w:rPr>
          <w:lang w:val="sw_KE" w:bidi="sw_KE"/>
        </w:rPr>
      </w:r>
      <w:r>
        <w:rPr>
          <w:lang w:val="sw_KE" w:bidi="sw_KE"/>
        </w:rPr>
        <w:t>Kama hadithi inapoanza, tunajifunza kwamba Yusufu, mwana wa Raheli, mke ambaye Yakobo alimpenda, ana miaka 17. Yusufu ni mwana wa kumi na moja aliyezaliwa kwa Yakobo. Yeye yuko kando ya mwana mdogo zaidi. Hii ina maana kwamba wana wengine 10 wa Yakobo wote ni watu wazima wakati hadithi hii inaanza. Benyamini tu, mwana mdogo zaidi, ni mdogo kuliko Yusufu. Yusufu alikuwa akifanya kazi kama mchungaji. Hii ina maana kwamba Yusufu alikuwa katika mashamba akichukua makundi ya kondoo na mbuzi. Yusufu alifanya kazi na ndugu zake wanne wa nusu, wana wa Bilhah, mtumishi wa Raheli na Zilpah, mtumishi wa Leah. Wana wa Bilhah walikuwa Dan na Naftali. Wana wa Zilpah walikuwa Gad na Asher. Wana hawa pia walikuwa wakifanya mambo ambayo yalikuwa mabaya na Yusufu aliripoti mambo haya kwa baba yake, Yakobo.</w:t>
      </w:r>
    </w:p>
    <w:p>
      <w:pPr/>
      <w:r>
        <w:rPr>
          <w:lang w:val="sw_KE" w:bidi="sw_KE"/>
        </w:rPr>
      </w:r>
      <w:r>
        <w:rPr>
          <w:lang w:val="sw_KE" w:bidi="sw_KE"/>
        </w:rPr>
        <w:t>Sitisha na mjadili: Simulia hadithi kuhusu watoto wakifanya vibaya au kufanya kitu ambacho kinaweza kusababisha aibu kwa familia ikiwa kitagundulika. Mtoto mmoja anaenda kwa wazazi na kuelezea kile watoto wengine wanafanya. Kwa matokeo, wazazi wanawaadhibu watoto wengine kwa tabia yao mbaya. Watoto hao wanahisi vipi kuhusu mtoto mmoja ambaye alikwenda na kuwaambia wazazi kile kilichotokea?</w:t>
      </w:r>
    </w:p>
    <w:p>
      <w:pPr/>
      <w:r>
        <w:rPr>
          <w:lang w:val="sw_KE" w:bidi="sw_KE"/>
        </w:rPr>
      </w:r>
      <w:r>
        <w:rPr>
          <w:lang w:val="sw_KE" w:bidi="sw_KE"/>
        </w:rPr>
        <w:t>Yakobo, ambaye pia anamwita Israeli, alimpenda Yusufu zaidi kuliko wana wengine. Yusufu alizaliwa katika umri wa uzee wa Yakobo. Hatujui hasa Yakobo alikuwa na umri gani wakati Yusufu alizaliwa lakini Yusufu alikuwa mwana wa kumi na moja alizaliwa. Yusufu alizaliwa wakati Yakobo aliishi katika Harran. Yakobo alimpenda Raheli ambaye alikuwa mama ya Yusufu. Ilikuwa muda mrefu baada ya Yusufu kuzaliwa kabla ya Raheli kuwa na mtoto wake wa pili, Benyamini. Hii ina maana kwamba Yusufu alikuwa mtoto mdogo zaidi au mtoto wa familia kwa idadi ya miaka kadhaa.</w:t>
      </w:r>
    </w:p>
    <w:p>
      <w:pPr/>
      <w:r>
        <w:rPr>
          <w:lang w:val="sw_KE" w:bidi="sw_KE"/>
        </w:rPr>
      </w:r>
      <w:r>
        <w:rPr>
          <w:lang w:val="sw_KE" w:bidi="sw_KE"/>
        </w:rPr>
        <w:t>Sitisha na mjadili: Katika utamaduni wako, mtoto wa familia au mtoto mdogo zaidi anatendewa vipi? Ndugu wazee na dada wanafikiri nini kuhusu mtoto huyu mdogo zaidi?</w:t>
      </w:r>
    </w:p>
    <w:p>
      <w:pPr/>
      <w:r>
        <w:rPr>
          <w:lang w:val="sw_KE" w:bidi="sw_KE"/>
        </w:rPr>
      </w:r>
      <w:r>
        <w:rPr>
          <w:lang w:val="sw_KE" w:bidi="sw_KE"/>
        </w:rPr>
        <w:t>Sitisha na mjadili: Wakati wanandoa wana mtoto baada ya muda mrefu wa kusubiri mtoto, ni nini kinatokea kwa mtoto huyo? Mtoto huyo anatendewa vipi?</w:t>
      </w:r>
    </w:p>
    <w:p>
      <w:pPr/>
      <w:r>
        <w:rPr>
          <w:lang w:val="sw_KE" w:bidi="sw_KE"/>
        </w:rPr>
      </w:r>
      <w:r>
        <w:rPr>
          <w:lang w:val="sw_KE" w:bidi="sw_KE"/>
        </w:rPr>
        <w:t>Sitisha na mjadili: Ni nini kinatokea katika familia wakati wazazi wanampenda mtoto mmoja zaidi kuliko watoto wengine?</w:t>
      </w:r>
    </w:p>
    <w:p>
      <w:pPr/>
      <w:r>
        <w:rPr>
          <w:lang w:val="sw_KE" w:bidi="sw_KE"/>
        </w:rPr>
      </w:r>
      <w:r>
        <w:rPr>
          <w:lang w:val="sw_KE" w:bidi="sw_KE"/>
        </w:rPr>
        <w:t>Yakobo alimpa Yusufu vazi maalum au kanzu ambayo pengine ilikuwa na mikono mirefu. Pengine ilikuwa kama kanzu ambayo ilifika kwenye magoti. Pengine ilikuwa na kitambaa maalum au mapambo kwenye vazi. Vazi hili linaweza kuelezewa kama kupambwa au kudhani au kupendeza au kuvutia. Vazi linaweza kuwa na rangi tofauti zilizofutwa katika nyenzo. Wengine wanafikiri hii inaweza kuwa vazi kama mfalme angevaa. Kuvaa vazi hili kungemweka Yusufu kando kama mtu maalum. Hakuna mwana mwingine alikuwa na vazi kama hii. Ndugu walimchukia au hawampendi Yusufu kwa sababu Yakobo alimpenda Yusufu zaidi kuliko wengine. Ndugu hawakuweza kuzungumza neno la fadhili kwa Yusufu. Hawakuweza kuzungumza kwa urahisi na Yusufu. Hii ina maana walikuwa wakizungumza na Yusufu kwa njia isiyo ya fadhili au isiyo ya kirafiki.</w:t>
      </w:r>
    </w:p>
    <w:p>
      <w:pPr/>
      <w:r>
        <w:rPr>
          <w:lang w:val="sw_KE" w:bidi="sw_KE"/>
        </w:rPr>
      </w:r>
      <w:r>
        <w:rPr>
          <w:lang w:val="sw_KE" w:bidi="sw_KE"/>
        </w:rPr>
        <w:t>Sitisha na mjadili: Simulia hadithi kuhusu familia ambapo wazazi wanampenda mtoto mmoja zaidi ya wengine. Watoto wengine wanazungumza vipi na mtu ambaye ni kipenzi cha baba?</w:t>
      </w:r>
    </w:p>
    <w:p>
      <w:pPr/>
      <w:r>
        <w:rPr>
          <w:lang w:val="sw_KE" w:bidi="sw_KE"/>
        </w:rPr>
      </w:r>
      <w:r>
        <w:rPr>
          <w:lang w:val="sw_KE" w:bidi="sw_KE"/>
        </w:rPr>
        <w:t>Onyesha picha ya kanzu ilishonwa maalum au iliyochapishwa au kuwekwa maridadi kama vile mkuu au kiongozi anaweza kuwa amevaa katika nyakati za kale.</w:t>
      </w:r>
    </w:p>
    <w:p>
      <w:pPr/>
      <w:r>
        <w:rPr>
          <w:lang w:val="sw_KE" w:bidi="sw_KE"/>
        </w:rPr>
      </w:r>
      <w:r>
        <w:rPr>
          <w:lang w:val="sw_KE" w:bidi="sw_KE"/>
        </w:rPr>
        <w:t>Yusufu alikuwa na ndoto na kuwaambia ndugu zake kuhusu ndoto. Yusufu alikuwa na usingizi wakati alikuwa na ndoto. Hii ni mara ya kwanza ndoto inatajwa bila Mungu kuzungumza. Katika nyakati za kale, watu wengi waliamini kwamba ndoto zilikuwa maelezo kutoka kwa Mungu na zinapaswa kuchukuliwa kwa umakini sana hata kama Mungu hakusema. Ndoto mara nyingi zilijazwa na ishara na zinahitaji mtu kutafsiri au kuelezea kile ndoto inamaanisha. Yusufu hakuomba tafsiri lakini aliwaambia tu ndugu zake kuhusu ndoto yake. Alama katika ndoto zilikuwa vifungu vya ngano. Wakati wa kuvuna ngano, watu wangekata mabua na kuweka mabua mengi pamoja ili kutengeneza kifungu ambacho kinaweza kubeba. Katika ndoto hii, vifungu kumi vya ngano vinainama kwa kifungu kimoja cha ngano. Ndugu mara moja walitafsiri ndoto kama kumaanisha kwamba siku moja Yusufu angetawala juu ya familia. Ndugu walimchukia Yusufu hata zaidi au kwa chuki kali baada ya kusikia kuhusu ndoto.</w:t>
      </w:r>
    </w:p>
    <w:p>
      <w:pPr/>
      <w:r>
        <w:rPr>
          <w:lang w:val="sw_KE" w:bidi="sw_KE"/>
        </w:rPr>
      </w:r>
      <w:r>
        <w:rPr>
          <w:lang w:val="sw_KE" w:bidi="sw_KE"/>
        </w:rPr>
        <w:t>Sitisha na mjadili: simulia hadithi kuhusu mwana ambaye ni mtoto kipenzi. Sikiliza jinsi wengine wanavyoelezea mwana huyu na tabia yake. Wanataka kufanya nini na mwana huyu anayependwa? Wanataka kumtendea vipi?</w:t>
      </w:r>
    </w:p>
    <w:p>
      <w:pPr/>
      <w:r>
        <w:rPr>
          <w:lang w:val="sw_KE" w:bidi="sw_KE"/>
        </w:rPr>
      </w:r>
      <w:r>
        <w:rPr>
          <w:lang w:val="sw_KE" w:bidi="sw_KE"/>
        </w:rPr>
        <w:t>Onyesha picha ya miganda ya ngano au ngano katika vifungu.</w:t>
      </w:r>
    </w:p>
    <w:p>
      <w:pPr/>
      <w:r>
        <w:rPr>
          <w:lang w:val="sw_KE" w:bidi="sw_KE"/>
        </w:rPr>
      </w:r>
      <w:r>
        <w:rPr>
          <w:lang w:val="sw_KE" w:bidi="sw_KE"/>
        </w:rPr>
        <w:t>Yusufu alikuwa na ndoto ya pili na wakati huu Yusufu alimwambia Yakobo kuhusu ndoto na pia ndugu zake. Hata Yakobo alikuwa na hasira na Yusufu kuhusu ndoto. Yakobo alizungumza kwa ukali na Yusufu wakati Yusufu alimwambia Yakobo kuhusu ndoto hiyo. Yakobo alidhani kwamba jua na mwezi zinawakilisha Yakobo na Raheli wakati nyota 11 zinawakilisha wana wengine. Yakobo alidhani ndoto ya pili ilimaanisha kwamba Yusufu angetawala siku moja juu ya familia yote ikiwa ni pamoja na Yakobo. Ndugu walikuwa na wivu wakati walisikia kuhusu ndoto ya pili. Kisha Yakobo hakuwa na hakika kuhusu maana kwa sababu Yakobo alijiuliza ndoto zilimaanisha nini.</w:t>
      </w:r>
    </w:p>
    <w:p>
      <w:pPr/>
      <w:r>
        <w:rPr>
          <w:lang w:val="sw_KE" w:bidi="sw_KE"/>
        </w:rPr>
      </w:r>
      <w:r>
        <w:rPr>
          <w:lang w:val="sw_KE" w:bidi="sw_KE"/>
        </w:rPr>
        <w:t>Sitisha na mjadili: Ongea kuhusu ndoto katika utamaduni wako. Watu wanahisi vipi kuhusu ndoto? Wanasema nini kuhusu ndoto zao? Nani anatafsiri ndoto?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Tukio hili linaanza hadithi ya Yusufu. Yusufu ana miaka 17 na anafanya kazi kwa ndugu zake wa nusu ambao ni wana wa Bilhah na Zilpah. Yusufu anaripoti shughuli zao kwa Yakobo.</w:t>
      </w:r>
    </w:p>
    <w:p>
      <w:pPr/>
      <w:r>
        <w:rPr>
          <w:lang w:val="sw_KE" w:bidi="sw_KE"/>
        </w:rPr>
      </w:r>
      <w:r>
        <w:rPr>
          <w:b/>
          <w:lang w:val="sw_KE" w:bidi="sw_KE"/>
        </w:rPr>
        <w:t>Tukio la pili:</w:t>
      </w:r>
      <w:r>
        <w:rPr>
          <w:lang w:val="sw_KE" w:bidi="sw_KE"/>
        </w:rPr>
        <w:t xml:space="preserve"> Yakobo anampa Yusufu kanzu maalum au kanzu ambayo inamwambia kila mtu kwamba Yusufu ni anayependwa zaidi. Ndugu wana wivu.</w:t>
      </w:r>
    </w:p>
    <w:p>
      <w:pPr/>
      <w:r>
        <w:rPr>
          <w:lang w:val="sw_KE" w:bidi="sw_KE"/>
        </w:rPr>
      </w:r>
      <w:r>
        <w:rPr>
          <w:b/>
          <w:lang w:val="sw_KE" w:bidi="sw_KE"/>
        </w:rPr>
        <w:t>Tukio la tatu:</w:t>
      </w:r>
      <w:r>
        <w:rPr>
          <w:lang w:val="sw_KE" w:bidi="sw_KE"/>
        </w:rPr>
        <w:t xml:space="preserve"> Yusufu ana ndoto ambayo inaonekana kwamba Yusufu atatawala juu ya ndugu zake. Yusufu anawaambia kuhusu ndoto hiyo. Wana hasira.</w:t>
      </w:r>
    </w:p>
    <w:p>
      <w:pPr/>
      <w:r>
        <w:rPr>
          <w:lang w:val="sw_KE" w:bidi="sw_KE"/>
        </w:rPr>
      </w:r>
      <w:r>
        <w:rPr>
          <w:b/>
          <w:lang w:val="sw_KE" w:bidi="sw_KE"/>
        </w:rPr>
        <w:t>Tukio la nne:</w:t>
      </w:r>
      <w:r>
        <w:rPr>
          <w:lang w:val="sw_KE" w:bidi="sw_KE"/>
        </w:rPr>
        <w:t xml:space="preserve"> Yusufu ana ndoto nyingine kwamba wakati huu inafanya kuonekana kama Yusufu atatawala juu ya wazazi wake na pia ndugu zake. Kila mtu ikiwa ni pamoja na Yakobo ana hasira.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 pia alimwita Israeli</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Wana wa Bilhah na Zilpah</w:t>
      </w:r>
    </w:p>
    <w:p>
      <w:pPr>
        <w:pStyle w:val="ListBullet"/>
        <w:spacing w:line="240" w:lineRule="auto"/>
        <w:ind w:left="720"/>
      </w:pPr>
      <w:r>
        <w:rPr>
          <w:lang w:val="sw_KE" w:bidi="sw_KE"/>
        </w:rPr>
      </w:r>
      <w:r>
        <w:rPr>
          <w:lang w:val="sw_KE" w:bidi="sw_KE"/>
        </w:rPr>
        <w:t>Ndugu wengine au wana wa Leah</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Unapofanya kazi kupitia matukio katika hadithi hii, angalia kwamba hisia za chuki na wivu ambazo ndugu wanahisi kwa Yusufu zinaonekana kuongezeka kwa kiwango cha kila tukio. Ndugu walimchukia Yusufu. Ndugu walikuwa na wivu kwa Yusufu. Ndugu walimchukia Yusufu hata zaidi. Ndugu walikuwa na wivu kwa Yusufu. Yakobo haonekani kuwa na ufahamu wa jinsi ndugu walikuwa wakihisi kwa Yusufu. Yakobo hafanyi chochote ili kupunguza chuki au hisia za wivu. Kumbuka kwamba ndugu 10 wakubwa wa kambo wote ni watu wazima. Yusufu ana miaka 17 mwanzoni mwa hadithi, ambayo ina maana kwamba ndugu zake wa kambo wote wana umri wa zaidi ya miaka 17 au ni watu wazima.</w:t>
      </w:r>
    </w:p>
    <w:p>
      <w:pPr/>
      <w:r>
        <w:rPr>
          <w:lang w:val="sw_KE" w:bidi="sw_KE"/>
        </w:rPr>
      </w:r>
      <w:r>
        <w:rPr>
          <w:lang w:val="sw_KE" w:bidi="sw_KE"/>
        </w:rPr>
        <w:t>Katika tukio la kwanza, Yakobo anatembea katika nchi ya Kanaani. Hii ni tofauti na baba yake Isaka ambaye hakuwahi kukaa katika Kanaani. Isaka alibakia mgeni wakati wote alipokuwa akiishi Kana. Simulizi inasema kwamba hii ni akaunti ya Yakobo na familia yake lakini inakua haraka katika hadithi ya Yusufu. Yusufu ni mhusika mkuu katika simulizi hii.</w:t>
      </w:r>
    </w:p>
    <w:p>
      <w:pPr/>
      <w:r>
        <w:rPr>
          <w:lang w:val="sw_KE" w:bidi="sw_KE"/>
        </w:rPr>
      </w:r>
      <w:r>
        <w:rPr>
          <w:lang w:val="sw_KE" w:bidi="sw_KE"/>
        </w:rPr>
        <w:t>Yusufu alikuwa na umri wa miaka 17 mwanzoni mwa hadithi hii. Hii ina maana kwamba Yusufu ana umri wa kutosha kufanya kazi kama mchungaji au kutunza makundi. Yusufu alifanya kazi kimsingi na wana wa Bilhah na Zilpah. Bilhah na Zilpah walikuwa masuria. Kila mmoja alikuwa na wana wawili. Yusufu alifanya kazi na wana hawa ambao ni ndugu wa kambo wa Yusufu na kuripoti kile walikuwa wakifanya kwa Yakobo. Inaonekana, wana hawa walikuwa wakifanya mambo mabaya au mambo ambayo yanaweza kuleta aibu kwa Yakobo na familia yote. Hatujui kama ripoti ambazo Yusufu alikuwa akitoa kwa Yakobo zilikuwa za kweli au la. Hatujui kwa nini Yusufu alifanya kazi na wana hawa. Hatujui Yakobo alifanya nini na maelezo ambayo Yusufu aliripoti kuhusu ndugu zake wa kambo wanne.</w:t>
      </w:r>
    </w:p>
    <w:p>
      <w:pPr/>
      <w:r>
        <w:rPr>
          <w:lang w:val="sw_KE" w:bidi="sw_KE"/>
        </w:rPr>
      </w:r>
      <w:r>
        <w:rPr>
          <w:lang w:val="sw_KE" w:bidi="sw_KE"/>
        </w:rPr>
        <w:t>Katika tukio la pili, Yakobo anampenda Yusufu zaidi kuliko wana wengine. Yusufu ni mwana anayependwa. Yusufu alizaliwa katika umri wa uzee wa Yakobo. Hatuna uhakika kuhusu umri wa Yakobo wakati Yusufu alizaliwa. Yosefu ni mwana namba 11 na mwana wa kwanza wa Raheli. Yakobo alimpenda Raheli. Yusufu alizaliwa wakati Yakobo bado aliishi katika Harran. Yakobo alikuwa na vazi maalum au kanzu iliyotengenezwa kwa ajili Yusufu. Wakati Yusufu alivaa vazi hili, kila mtu alijua kwamba Yusufu alikuwa maalum na kwamba Yakobo alimpenda Yusufu zaidi. Hakuna mwana mwingine aliyekuwa na kitu kama vazi hili la kuvaa. Ndugu wote walikuwa na wivu. Ndugu hawakuweza kuzungumza na Yusufu kwa njia nzuri au ya fadhili.</w:t>
      </w:r>
    </w:p>
    <w:p>
      <w:pPr/>
      <w:r>
        <w:rPr>
          <w:lang w:val="sw_KE" w:bidi="sw_KE"/>
        </w:rPr>
      </w:r>
      <w:r>
        <w:rPr>
          <w:lang w:val="sw_KE" w:bidi="sw_KE"/>
        </w:rPr>
        <w:t>Katika tukio la tatu, Yusufu ana ndoto. Hii ni ndoto ambayo Mungu hazungumzi. Watu wa kale waliamini kwamba ndoto zilikuwa ujumbe kutoka kwa Mungu na zinapaswa kuchukuliwa kwa umakini sana. Kwa kawaida mtu angetafsiri ishara ya ndoto. Yusufu alielezea ndoto yake kwa ndugu zake na walielewa maana yake mara moja. Hawakuhitaji mtu kutafsiri ndoto. Ndugu walidhani kwamba Yusufu alikuwa akisema kwamba siku moja Yusufu angekuwa mtawala wa familia. Yusufu alikuwa mwana namba 11. Kwa kawaida, mwana wa kwanza alichukua uongozi wa familia wakati baba alikufa. Ndugu wakawa na hasira sana wakati walisikia kuhusu ndoto hii. Ndugu walianza kuuliza maswali ambayo hayahitaji jibu. Ikiwa lugha yako haitumii aina hizi za maswali, unaweza kuweka maswali yao kama taarifa chanya. Ndugu walimchukia Yusufu. Chuki ni hisia kali. Hadithi inasema kwamba ndugu walimchukia Yusufu hata zaidi kwa sababu ya jinsi Yusufu alivyozungumza kuhusu ndoto.</w:t>
      </w:r>
    </w:p>
    <w:p>
      <w:pPr/>
      <w:r>
        <w:rPr>
          <w:lang w:val="sw_KE" w:bidi="sw_KE"/>
        </w:rPr>
      </w:r>
      <w:r>
        <w:rPr>
          <w:lang w:val="sw_KE" w:bidi="sw_KE"/>
        </w:rPr>
        <w:t>Katika tukio la nne, Yusufu ana ndoto nyingine. Ndoto ilihusisha vitu vya ziada ambavyo vilionekana kuwakilisha wazazi wa Yusufu na pia ndugu zake. Wakati huu Yusufu alisimulia ndoto kwa Yakobo na pia kwa ndugu. Wakati Yusufu aliwaambia kuhusu ndoto, Yusufu alianza kwa kusema "Sikiliza" au "tazama." Kutumia neno kama hii ina maana kwamba Yusufu anapanga kusema kitu cha kushangaza au kisichotarajiwa. Yusufu anataka tahadhari yao kabla ya kuzungumza. Mara moja tena, ndugu na Yakobo waliweza kutafsiri maana ya alama bila kuwa na mtu wa kutafsiri ndoto. Yakobo na ndugu waliamini kwamba Yusufu alikuwa akisema kwamba siku moja Yusufu angetawala juu ya familia. Hata Yakobo alikuwa na hasira na Yusufu kuhusu ndoto hii. Ndugu walikuwa na wivu kwa Yusufu. Yakobo alishangaa kuhusu maana ya ndoto.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 pia alimwita Israeli</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Wana wa Bilhah na Zilpah</w:t>
      </w:r>
    </w:p>
    <w:p>
      <w:pPr>
        <w:pStyle w:val="ListBullet"/>
        <w:spacing w:line="240" w:lineRule="auto"/>
        <w:ind w:left="720"/>
      </w:pPr>
      <w:r>
        <w:rPr>
          <w:lang w:val="sw_KE" w:bidi="sw_KE"/>
        </w:rPr>
      </w:r>
      <w:r>
        <w:rPr>
          <w:lang w:val="sw_KE" w:bidi="sw_KE"/>
        </w:rPr>
        <w:t>Ndugu wengine au wana wa Leah.</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Yakobo ametulia katika Kanaani. Yusufu ana miaka 17 na ameanza kufanya kazi kama mchungaji anayeongoza makundi ya kondoo na mbuzi. Yusufu anafanya kazi kwa ndugu zake wa kambo ambao ni wana wa Bilhah na Zilpah. Yusufu anaona ndugu zake wakifanya mambo mabaya na kuripoti mambo haya kwa Yakobo.</w:t>
      </w:r>
    </w:p>
    <w:p>
      <w:pPr/>
      <w:r>
        <w:rPr>
          <w:lang w:val="sw_KE" w:bidi="sw_KE"/>
        </w:rPr>
      </w:r>
      <w:r>
        <w:rPr>
          <w:lang w:val="sw_KE" w:bidi="sw_KE"/>
        </w:rPr>
        <w:t>Simamisha kitendo: Waulize ndugu, "Mnahisi vipi kuhusu Yusufu wakati anamwambia baba yenu kile mnachofanya?" Unaweza kusikia, "Yeye ni msimulizi wa hadithi. Hapaswi kuwa na ripoti kuhusu sisi hivi. Yeye ni mvulana aliyeharibiwa. Anafanya hivyo ili Baba atampenda zaidi." Muulize Yakobo, "Unahisi vipi wakati Yusufu anakuambia kile wana wako wanafanya?" Unaweza kusikia, "Ninafurahi ananiambia kile wanachofanya. Ninapaswa kujua ili niweze kuwazuia kuleta aibu kwa familia na matendo yao. Wao si wavulana wazuri." Muulize Yusufu, "Kwa nini unaripoti kuhusu ndugu zako kwa baba yako?" Unaweza kusikia, "Ninapaswa kumwambia baba yangu kile wanachofanya. Anapaswa kujua. Wanapaswa kuishi vyema. Wanaenda kutuaibisha sisi sote." Anzisha tena igizo.</w:t>
      </w:r>
    </w:p>
    <w:p>
      <w:pPr/>
      <w:r>
        <w:rPr>
          <w:lang w:val="sw_KE" w:bidi="sw_KE"/>
        </w:rPr>
      </w:r>
      <w:r>
        <w:rPr>
          <w:lang w:val="sw_KE" w:bidi="sw_KE"/>
        </w:rPr>
        <w:t>Katika tukio la 2, Yakobo ana vazi maalum au kanzu iliyotengenezwa na kumpa Yusufu. Hii ni aina ya vazi ambalo kiongozi au mtawala angevaa na inamweka Yusufu mbali na wengine. Ndugu wanamchukia Yusufu wakati wanamwona. Wanamchukia Yusufu kwa sababu Yakobo anampenda Yusufu zaidi. Hawawezi kuzungumza kwa njia nzuri kwa Yusufu.</w:t>
      </w:r>
    </w:p>
    <w:p>
      <w:pPr/>
      <w:r>
        <w:rPr>
          <w:lang w:val="sw_KE" w:bidi="sw_KE"/>
        </w:rPr>
      </w:r>
      <w:r>
        <w:rPr>
          <w:lang w:val="sw_KE" w:bidi="sw_KE"/>
        </w:rPr>
        <w:t>Sitisha kitendo: Muulize Yakobo, "Kwa nini ulimpa Yusufu vazi hili maalum?" Unaweza kusikia, "Yusufu ni mvulana mzuri. Ananiambia kile kinachoendelea. Nilitaka kumpa kitu maalum." Waulize baadhi ya ndugu: "Mnahisi vipi wakati unamwona Yusufu amevaa vazi hilo maalum?" Unaweza kusikia, "Inanifanya niwe na hasira sana! " Yeye ni mvulana aliyeharibiwa, mvulana wa baba. Kwa nini baba yetu anampenda zaidi? Yeye hastahili hili. Yeye si bora kuliko sisi. Anaficha tu kile anachofanya kutoka kwa Baba." Anzisha tena igizo.</w:t>
      </w:r>
    </w:p>
    <w:p>
      <w:pPr/>
      <w:r>
        <w:rPr>
          <w:lang w:val="sw_KE" w:bidi="sw_KE"/>
        </w:rPr>
      </w:r>
      <w:r>
        <w:rPr>
          <w:lang w:val="sw_KE" w:bidi="sw_KE"/>
        </w:rPr>
        <w:t>Katika tukio la 3, Yusufu ana ndoto maalum. Yusufu anawaambia ndugu zake kuhusu ndoto na wanamchukia kwa hii. Ndugu wanamchukia Yusufu kwa sababu ya ndoto na kwa sababu ya njia Yusufu alizungumza kuhusu ndoto.</w:t>
      </w:r>
    </w:p>
    <w:p>
      <w:pPr/>
      <w:r>
        <w:rPr>
          <w:lang w:val="sw_KE" w:bidi="sw_KE"/>
        </w:rPr>
      </w:r>
      <w:r>
        <w:rPr>
          <w:lang w:val="sw_KE" w:bidi="sw_KE"/>
        </w:rPr>
        <w:t>Sitisha kitendo: Waulize ndugu, "Kwa nini unamchukia Yusufu sana?" Unaweza kusikia, "Anafikiri ataenda kuwa mkuu wa familia siku moja. Hiyo haitatokea kamwe. Yeye si mwana mkubwa zaidi. Anapaswa kunitumikia, siyo kutarajia kwamba nimtumikie yeye. Yeye ni mgumu sana! Siwezi hata kusimama ili kumwangalia." Anzisha tena igizo.</w:t>
      </w:r>
    </w:p>
    <w:p>
      <w:pPr/>
      <w:r>
        <w:rPr>
          <w:lang w:val="sw_KE" w:bidi="sw_KE"/>
        </w:rPr>
      </w:r>
      <w:r>
        <w:rPr>
          <w:lang w:val="sw_KE" w:bidi="sw_KE"/>
        </w:rPr>
        <w:t>Katika tukio la 4, Yakobo ana ndoto nyingine. Wakati huu alama zinaonekana kuonyesha kwamba Yusufu pia atatawala juu ya wazazi wake kwa wakati fulani katika siku zijazo. Yusufu anamwambia Yakobo na ndugu zake kuhusu ndoto hiyo. Hata Yakobo ana hasira na Yusufu.</w:t>
      </w:r>
    </w:p>
    <w:p>
      <w:pPr/>
      <w:r>
        <w:rPr>
          <w:lang w:val="sw_KE" w:bidi="sw_KE"/>
        </w:rPr>
      </w:r>
      <w:r>
        <w:rPr>
          <w:lang w:val="sw_KE" w:bidi="sw_KE"/>
        </w:rPr>
        <w:t>Sitisha kitendo: Muulize Yakobo, "Unahisi vipi kuhusu Yusufu sasa?" Unaweza kusikia, "Ninampenda Yusufu lakini sipendi ndoto hii na jinsi anavyozungumza kuhusu ndoto hii. Hii si sahihi. Yusufu anahitaji kuwa makini zaidi kwa njia anayozungumza na mimi na ndugu zake." Muulize Yusufu, "Unahisi vipi sasa?" Unaweza kusikia, "Kwa nini kila mtu ana hasira nami? Ninawaambia tu ndoto yangu. Siwezi kudhibiti ndoto zangu. Inaonekana kama huu ni ujumbe na ninapaswa kuwaambia kuhusu hilo. Ni mbaya sana wana chuki sana." Waulize ndugu, "Unahisi vipi kuhusu Yusufu sasa?" Unaweza kusikia, "Yeye ni mzuri kupita kiasi." Hata baba yetu anaona kwamba hii ni kupita kiasi. Tunahitaji kufanya kitu kuhusu Yusufu ili kumweka kumrudia katika mahali pake. Hakuna njia tutamruhusu kutawala juu ya sisi wengine. Ninatamani Baba angemwadhibu.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inatumia majina Yakobo na Israeli kwa kubadilishana wakati wa kuzungumza kuhusu Yakobo. Hakikisha kwamba ni wazi kwamba huyu ni mtu yule yule.</w:t>
      </w:r>
    </w:p>
    <w:p>
      <w:pPr/>
      <w:r>
        <w:rPr>
          <w:lang w:val="sw_KE" w:bidi="sw_KE"/>
        </w:rPr>
      </w:r>
      <w:r>
        <w:rPr>
          <w:lang w:val="sw_KE" w:bidi="sw_KE"/>
        </w:rPr>
        <w:t xml:space="preserve">Yakobo anakaa katika Kanaani. Isaka ambaye ni baba wa Yakobo alikaa kwa muda katika nchi ya Kanaani kama mgeni au mhamiaji. Tumia maneno sawa kwa </w:t>
      </w:r>
      <w:r>
        <w:rPr>
          <w:b/>
          <w:lang w:val="sw_KE" w:bidi="sw_KE"/>
        </w:rPr>
        <w:t>mgeni</w:t>
      </w:r>
      <w:r>
        <w:rPr>
          <w:lang w:val="sw_KE" w:bidi="sw_KE"/>
        </w:rPr>
        <w:t xml:space="preserve"> au </w:t>
      </w:r>
      <w:r>
        <w:rPr>
          <w:b/>
          <w:lang w:val="sw_KE" w:bidi="sw_KE"/>
        </w:rPr>
        <w:t>mgeni wa kigeni</w:t>
      </w:r>
      <w:r>
        <w:rPr>
          <w:lang w:val="sw_KE" w:bidi="sw_KE"/>
        </w:rPr>
        <w:t xml:space="preserve"> kama ulivyotumia katika vifungu vya awali. Mgeni linajadiliwa katika Faharasa Kuu.</w:t>
      </w:r>
    </w:p>
    <w:p>
      <w:pPr/>
      <w:r>
        <w:rPr>
          <w:lang w:val="sw_KE" w:bidi="sw_KE"/>
        </w:rPr>
      </w:r>
      <w:r>
        <w:rPr>
          <w:lang w:val="sw_KE" w:bidi="sw_KE"/>
        </w:rPr>
        <w:t xml:space="preserve">Hizi ni </w:t>
      </w:r>
      <w:r>
        <w:rPr>
          <w:b/>
          <w:lang w:val="sw_KE" w:bidi="sw_KE"/>
        </w:rPr>
        <w:t>vizazi</w:t>
      </w:r>
      <w:r>
        <w:rPr>
          <w:lang w:val="sw_KE" w:bidi="sw_KE"/>
        </w:rPr>
        <w:t xml:space="preserve"> vya Yakobo. Vizazi vinajadiliwa katika Faharasa Kuu. Hapa neno vizazi linamaanisha maelezo au simulizi ya familia ya Yakobo. Hii si orodha ya ukoo.</w:t>
      </w:r>
    </w:p>
    <w:p>
      <w:pPr/>
      <w:r>
        <w:rPr>
          <w:lang w:val="sw_KE" w:bidi="sw_KE"/>
        </w:rPr>
      </w:r>
      <w:r>
        <w:rPr>
          <w:lang w:val="sw_KE" w:bidi="sw_KE"/>
        </w:rPr>
        <w:t xml:space="preserve">Yusufu aliangalia makundi au kufanya kazi kama mchungaji. Yusufu anachukua jukumu kwa wanyama kama vile Yakobo alivyofanya na kama ndugu zake wamefanya. Yusufu anafanya kazi kwa </w:t>
      </w:r>
      <w:r>
        <w:rPr>
          <w:b/>
          <w:lang w:val="sw_KE" w:bidi="sw_KE"/>
        </w:rPr>
        <w:t>ndugu zake wa nusu</w:t>
      </w:r>
      <w:r>
        <w:rPr>
          <w:lang w:val="sw_KE" w:bidi="sw_KE"/>
        </w:rPr>
        <w:t>. Tumia maneno sawa uliyo nayo katika simulizi za awali ili kuelezea mahusiano haya ya familia. Ndugu wa nusu wanamaanisha kwamba ndugu wana baba sawa lakini mama tofauti.</w:t>
      </w:r>
    </w:p>
    <w:p>
      <w:pPr/>
      <w:r>
        <w:rPr>
          <w:lang w:val="sw_KE" w:bidi="sw_KE"/>
        </w:rPr>
      </w:r>
      <w:r>
        <w:rPr>
          <w:lang w:val="sw_KE" w:bidi="sw_KE"/>
        </w:rPr>
        <w:t>Yakobo alimpa Yusufu joho zuri au vazi la kifahari. Maelezo ya vazi si wazi. Hii inaweza kuwa vazi au kanzu ambayo urefu wake unafikia magoti. Iliweza kuwa na manga mirefu. Inaweza kuwa imefumwa au kuwa na mapambo yaliyoshonwa. Inaweza kuwa rangi zaidi ya moja. Vazi lilikuwa la kupambwa au la ajabu au nzuri. Mtawala au kiongozi angevaa vazi kama hilo. Vazi hili linamweka Yusufu tofauti na wengine. Wakati ndugu waliona vazi hili kwa Yusufu, waliguswa kwa chuki kwa Yusufu.</w:t>
      </w:r>
    </w:p>
    <w:p>
      <w:pPr/>
      <w:r>
        <w:rPr>
          <w:lang w:val="sw_KE" w:bidi="sw_KE"/>
        </w:rPr>
      </w:r>
      <w:r>
        <w:rPr>
          <w:lang w:val="sw_KE" w:bidi="sw_KE"/>
        </w:rPr>
        <w:t>Onyesha picha ya kanzu tena.</w:t>
      </w:r>
    </w:p>
    <w:p>
      <w:pPr/>
      <w:r>
        <w:rPr>
          <w:lang w:val="sw_KE" w:bidi="sw_KE"/>
        </w:rPr>
      </w:r>
      <w:r>
        <w:rPr>
          <w:lang w:val="sw_KE" w:bidi="sw_KE"/>
        </w:rPr>
        <w:t>Ndugu walimchukia Yusufu na walikuwa na wivu kwa Yusufu. Chuki ni hisia kali. Maneno mengine ambayo yanaweza kuelezea hisia ni pamoja na kudharau au kuchukia. Hisia zinaonekana kuongezeka kwa nguvu kupitia simulizi hii. Ndugu wanamchukia Yusufu. Hawawezi kuzungumza maneno mazuri au ya fadhili kwa Yusufu. Walimchukia Yusufu hata zaidi. Wao walikuwa na wivu kwa Yusufu. Unaweza kuwa na maneno katika lugha yako ambayo yanaonyesha hisia zinazoongezeka. Au unaweza kuwa na njia za kuzungumza kuhusu chuki ambayo inaonyesha jinsi chuki hii ilikuwa inakua kwa nguvu.</w:t>
      </w:r>
    </w:p>
    <w:p>
      <w:pPr/>
      <w:r>
        <w:rPr>
          <w:lang w:val="sw_KE" w:bidi="sw_KE"/>
        </w:rPr>
      </w:r>
      <w:r>
        <w:rPr>
          <w:lang w:val="sw_KE" w:bidi="sw_KE"/>
        </w:rPr>
        <w:t xml:space="preserve">Yusufu ana </w:t>
      </w:r>
      <w:r>
        <w:rPr>
          <w:b/>
          <w:lang w:val="sw_KE" w:bidi="sw_KE"/>
        </w:rPr>
        <w:t>ndoto</w:t>
      </w:r>
      <w:r>
        <w:rPr>
          <w:lang w:val="sw_KE" w:bidi="sw_KE"/>
        </w:rPr>
        <w:t>. Hii ina maana kwamba Yusufu alikuwa amelala wakati alikuwa na ndoto. Ndoto ilikuwa na alama ambazo zinawakilisha watu. Hakuna mtu alitafsiri ndoto kwa Yusufu na familia yake. Wakati walisikia kuhusu ndoto, walijua kwamba alama zinawakilisha ndugu na wazazi. Mungu hakusema katika ndoto hii. Watu wa kale waliamini kwamba ndoto zilikuwa ujumbe kutoka kwa Mungu. Walichukua ndoto kwa umakini. Tumia neno sawa kwa ndoto kama vile umetumia katika vifungu vya awali. Ndoto zinajadiliwa katika faharasa kuu.</w:t>
      </w:r>
    </w:p>
    <w:p>
      <w:pPr/>
      <w:r>
        <w:rPr>
          <w:lang w:val="sw_KE" w:bidi="sw_KE"/>
        </w:rPr>
      </w:r>
      <w:r>
        <w:rPr>
          <w:lang w:val="sw_KE" w:bidi="sw_KE"/>
        </w:rPr>
        <w:t>Ndoto ya kwanza ya Yusufu ilihusisha vifungu au magamba ya ngano. Watu wanakata mabua ya ngano na kuyafunga pamoja ili kutengeneza kifungu kikubwa ambacho kinaweza kubebwa hadi mahali ambapo ngano ingetolewa kutoka kwenye mabua. Yusufu alisema kwamba katika ndoto vifungu 10 viliinama kwa kifungu kimoja. Ndugu walitafsiri ndoto hii kama kila kifungu kinawakilisha mmoja wa ndugu na kifungu kimoja ambacho kilisimama peke yake kinawakilisha Yusufu.</w:t>
      </w:r>
    </w:p>
    <w:p>
      <w:pPr/>
      <w:r>
        <w:rPr>
          <w:lang w:val="sw_KE" w:bidi="sw_KE"/>
        </w:rPr>
      </w:r>
      <w:r>
        <w:rPr>
          <w:lang w:val="sw_KE" w:bidi="sw_KE"/>
        </w:rPr>
        <w:t>Onyesha picha ya kifungu cha ngano tena.</w:t>
      </w:r>
    </w:p>
    <w:p>
      <w:pPr/>
      <w:r>
        <w:rPr>
          <w:lang w:val="sw_KE" w:bidi="sw_KE"/>
        </w:rPr>
      </w:r>
      <w:r>
        <w:rPr>
          <w:b/>
          <w:lang w:val="sw_KE" w:bidi="sw_KE"/>
        </w:rPr>
        <w:t>Vyombo vya habari vinahitaji:</w:t>
      </w:r>
    </w:p>
    <w:p>
      <w:pPr/>
      <w:r>
        <w:rPr>
          <w:lang w:val="sw_KE" w:bidi="sw_KE"/>
        </w:rPr>
      </w:r>
      <w:r>
        <w:rPr>
          <w:lang w:val="sw_KE" w:bidi="sw_KE"/>
        </w:rPr>
        <w:t>Picha ya koti au vazi lililopambwa au kushonwa kwa mapambo maalum kama vile kiongozi angeweza kuvaa katika nyakati za kale. Uchoraji wa Misri wa kipindi hiki unaonyesha Wakanaani waliovaa vizuri wakiwa wamevaa mavazi ya mikono mirefu yaliyo na mapambo ya kushonwa, pamoja na shali yenye nyuzi za pembeni iliyoviringishwa kwa mwelekeo wa mwinamo kutoka kiunoni hadi magotini.</w:t>
      </w:r>
    </w:p>
    <w:p>
      <w:pPr/>
      <w:r>
        <w:rPr>
          <w:lang w:val="sw_KE" w:bidi="sw_KE"/>
        </w:rPr>
      </w:r>
      <w:r>
        <w:rPr>
          <w:lang w:val="sw_KE" w:bidi="sw_KE"/>
        </w:rPr>
        <w:t>Picha ya miganda ya ngano au vifungu vya ngano.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37:12–36</w:t>
      </w:r>
      <w:r>
        <w:rPr>
          <w:lang w:val="sw_KE" w:bidi="sw_KE"/>
        </w:rPr>
      </w:r>
    </w:p>
    <w:p>
      <w:pPr>
        <w:pStyle w:val="Heading3"/>
      </w:pPr>
      <w:r>
        <w:rPr>
          <w:lang w:val="sw_KE" w:bidi="sw_KE"/>
        </w:rPr>
        <w:t>Sikiliza na Moyo</w:t>
      </w:r>
    </w:p>
    <w:p>
      <w:pPr/>
      <w:r>
        <w:rPr>
          <w:lang w:val="sw_KE" w:bidi="sw_KE"/>
        </w:rPr>
      </w:r>
      <w:r>
        <w:rPr>
          <w:lang w:val="sw_KE" w:bidi="sw_KE"/>
        </w:rPr>
        <w:t>Sikiliza kitabu cha mwanzo 37:12–36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37:12–36</w:t>
      </w:r>
    </w:p>
    <w:p>
      <w:pPr/>
      <w:r>
        <w:rPr>
          <w:lang w:val="sw_KE" w:bidi="sw_KE"/>
        </w:rPr>
      </w:r>
      <w:r>
        <w:rPr>
          <w:lang w:val="sw_KE" w:bidi="sw_KE"/>
        </w:rPr>
        <w:t>Sikiliza maandishi mara moja katika toleo rahisi zaidi kuelewa.</w:t>
      </w:r>
    </w:p>
    <w:p>
      <w:pPr/>
      <w:r>
        <w:rPr>
          <w:lang w:val="sw_KE" w:bidi="sw_KE"/>
        </w:rPr>
      </w:r>
      <w:r>
        <w:rPr>
          <w:lang w:val="sw_KE" w:bidi="sw_KE"/>
        </w:rPr>
        <w:t>Simulizi ya awali ilianza hadithi ya Yusufu ambaye alikuwa mwana kipenzi wa Yakobo. Yusufu alikuwa na ndoto maalum ambazo zilifanya ionekane kana kwamba Yusufu angetawala juu ya familia katika siku zijazo. Yakobo alimpa Yusufu kanzu maalum ili kuvaa. Ndugu 10 wa Yusufu wakubwa wakawa na hasira zaidi na wivu katika hadithi. Simulizi hii ni hadithi ya simulizi ambayo inaendeleza hadithi ya Yusufu.</w:t>
      </w:r>
    </w:p>
    <w:p>
      <w:pPr/>
      <w:r>
        <w:rPr>
          <w:lang w:val="sw_KE" w:bidi="sw_KE"/>
        </w:rPr>
      </w:r>
      <w:r>
        <w:rPr>
          <w:lang w:val="sw_KE" w:bidi="sw_KE"/>
        </w:rPr>
        <w:t>Yakobo bado alikuwa akiishi katika eneo la Hebroni. Ndugu wakubwa walichukua makundi na kwenda Shekemu ili kupata nyasi na maji. Baada ya muda kuwa umepita Yakobo alitaka habari ya mifugo na ya wana wake. Yakobo alimwambia Yusufu kwenda kwa Shekemu ili kupata ndugu zake na kuleta habari zao. Yusufu anaonekana alikwenda kwenye safari hii peke yake. Shekemu iko takriban maili 50 au Kilomita 80 kutoka Hebroni. Yusufu aliwasili katika Shekemu na kugundua kwamba ndugu zake walikuwa wamehamia Dothani. Dothani iko takriban maili 15 au Kilomita 24 zaidi kaskazini. Yusufu aliendelea kwenye njia yake ili kutafuta ndugu zake. Ndugu zake walikuwa wakiweka makundi yao ya kondoo na mbuzi katika nyasi za wazi nje ya miji hii.</w:t>
      </w:r>
    </w:p>
    <w:p>
      <w:pPr/>
      <w:r>
        <w:rPr>
          <w:lang w:val="sw_KE" w:bidi="sw_KE"/>
        </w:rPr>
      </w:r>
      <w:r>
        <w:rPr>
          <w:lang w:val="sw_KE" w:bidi="sw_KE"/>
        </w:rPr>
        <w:t>Onyesha ramani ya Israeli ambayo Hebroni, Shekemu na Dothani walitia alama.</w:t>
      </w:r>
    </w:p>
    <w:p>
      <w:pPr/>
      <w:r>
        <w:rPr>
          <w:lang w:val="sw_KE" w:bidi="sw_KE"/>
        </w:rPr>
      </w:r>
      <w:r>
        <w:rPr>
          <w:lang w:val="sw_KE" w:bidi="sw_KE"/>
        </w:rPr>
        <w:t>Wakati ndugu walimwona Yusufu akikuja, waliwazia kumuua Yusufu. Walimwita Yusufu muotaji kwa sababu ya ndoto ambazo Yusufu alikuwa amekuwa nazo kuhusu kutawala juu ya familia yake. Reubeni, ambaye ni mwana wa kwanza wa Yakobo, hakutaka kumuua Yusufu. Reubeni alipendekeza kwamba Yusufu awekwe katika kisima tupu. Shimo ni chombo cha chini ya ardhi kinachotumiwa kukusanya na kuhifadhi maji ya mvua. Shimo linaumbwa kama chupa ya pande zote na shingo nyembamba au juu katika ngazi ya ardhi. Kwa kawaida jiwe lingewekwa juu ya ufunguzi. Tafsiri zingine zinaiita kisima kavu au shimo.</w:t>
      </w:r>
    </w:p>
    <w:p>
      <w:pPr/>
      <w:r>
        <w:rPr>
          <w:lang w:val="sw_KE" w:bidi="sw_KE"/>
        </w:rPr>
      </w:r>
      <w:r>
        <w:rPr>
          <w:lang w:val="sw_KE" w:bidi="sw_KE"/>
        </w:rPr>
        <w:t>Onyesha picha ya kisima.</w:t>
      </w:r>
    </w:p>
    <w:p>
      <w:pPr/>
      <w:r>
        <w:rPr>
          <w:lang w:val="sw_KE" w:bidi="sw_KE"/>
        </w:rPr>
      </w:r>
      <w:r>
        <w:rPr>
          <w:lang w:val="sw_KE" w:bidi="sw_KE"/>
        </w:rPr>
        <w:t>Yusufu hangeweza kutoka kwenye kisima au kisima kilichokauka peke yake. Ikiwa ndugu walimwacha hapo, angekufa. Shimo au kisima kilikuwa kavu ambayo ina maana kwamba Yusufu hangekuwa na maji ya kunywa. Reubeni alipanga kumwokoa Yusufu na kumtuma Yusufu kumrudia Yakobo.</w:t>
      </w:r>
    </w:p>
    <w:p>
      <w:pPr/>
      <w:r>
        <w:rPr>
          <w:lang w:val="sw_KE" w:bidi="sw_KE"/>
        </w:rPr>
      </w:r>
      <w:r>
        <w:rPr>
          <w:lang w:val="sw_KE" w:bidi="sw_KE"/>
        </w:rPr>
        <w:t>Ndugu walikuwa wakila chakula cha mchana wakati waliona msafara wa wafanyabiashara wa Ishmaeli. Msafara ni kikundi cha watu wanaosafiri pamoja. Wafanyabiashara wa Ishmaeli wanamaanisha kwamba wafanyabiashara hawa walitoka kwa Ishmaeli ambaye alikuwa mwana wa kwanza wa Ibrahimu. Ishmaeli pia ni jina la jumla kwa wafanyabiashara wote katika eneo hili. Kikundi hiki cha wafanyabiashara kilikuwa katika Gileadi ambayo iko upande wa mashariki wa Mto Yordani. Yakobo alikuwa amekutana na Labani katika Gileadi.</w:t>
      </w:r>
    </w:p>
    <w:p>
      <w:pPr/>
      <w:r>
        <w:rPr>
          <w:lang w:val="sw_KE" w:bidi="sw_KE"/>
        </w:rPr>
      </w:r>
      <w:r>
        <w:rPr>
          <w:lang w:val="sw_KE" w:bidi="sw_KE"/>
        </w:rPr>
        <w:t>Onyesha ramani na Gileadi iliyowekwa alama juu yake. Hii ni ramani sawa na uliyokuwa ukitumia kwa simulizi hii.</w:t>
      </w:r>
    </w:p>
    <w:p>
      <w:pPr/>
      <w:r>
        <w:rPr>
          <w:lang w:val="sw_KE" w:bidi="sw_KE"/>
        </w:rPr>
      </w:r>
      <w:r>
        <w:rPr>
          <w:lang w:val="sw_KE" w:bidi="sw_KE"/>
        </w:rPr>
        <w:t>Moja ya njia za kawaida za msafara kati ya Misri na nchi za Mashariki au maeneo yalikuja karibu na Dothani na Shekemu. Wafanyabiashara walibeba gundi, zeri na resini ya kunukia ambazo zinatoa harufu nzuri. Watu wa Misri walipenda harufu hizi. Wamisri wangetumia bidhaa hizi ili kutengeneza manukato na kama dawa. Bidhaa hizi tatu zinatoka kwa miti.</w:t>
      </w:r>
    </w:p>
    <w:p>
      <w:pPr/>
      <w:r>
        <w:rPr>
          <w:lang w:val="sw_KE" w:bidi="sw_KE"/>
        </w:rPr>
      </w:r>
      <w:r>
        <w:rPr>
          <w:lang w:val="sw_KE" w:bidi="sw_KE"/>
        </w:rPr>
        <w:t>Onyesha picha ya mti wenye resini ikitiririka kutoka kwake.</w:t>
      </w:r>
    </w:p>
    <w:p>
      <w:pPr/>
      <w:r>
        <w:rPr>
          <w:lang w:val="sw_KE" w:bidi="sw_KE"/>
        </w:rPr>
      </w:r>
      <w:r>
        <w:rPr>
          <w:lang w:val="sw_KE" w:bidi="sw_KE"/>
        </w:rPr>
        <w:t>Yuda alipendekeza kumuza Yusufu kama mtumwa kwa wafanyabiashara. Yuda alikuwa kaka mdogo wa Reubeni na mama yao alikuwa Leah. Yuda aliuliza swali ambalo halihitaji jibu. Yuda aliuliza, "Tutapata nini ikiwa tutamwua kaka yetu na kufunika damu yake?" Yuda hataki kumuua Yusufu. Yuda anaamini kwamba itakuwa vigumu kuficha hatia yao katika kumuua Yusufu. Kisha Yuda anatoa taswira ya maneno kuhusu hatia. Yuda alisema kwamba ikiwa walimwua Yusufu, damu yake ingekuwa kwenye dhamiri yao. Yuda inamaanisha wangekuwa na dhamiri ya hatia.</w:t>
      </w:r>
    </w:p>
    <w:p>
      <w:pPr/>
      <w:r>
        <w:rPr>
          <w:lang w:val="sw_KE" w:bidi="sw_KE"/>
        </w:rPr>
      </w:r>
      <w:r>
        <w:rPr>
          <w:lang w:val="sw_KE" w:bidi="sw_KE"/>
        </w:rPr>
        <w:t>Sitisha na mjadili. Simulia hadithi ya mtu kumuua mtu. Sikiliza maneno na misemo iliyotumiwa kuelezea jinsi muuaji anahisi baadaye. Ni maneno au picha gani zinatumiwa ili kuelezea hisia zake za kutubu au hatia.</w:t>
      </w:r>
    </w:p>
    <w:p>
      <w:pPr/>
      <w:r>
        <w:rPr>
          <w:lang w:val="sw_KE" w:bidi="sw_KE"/>
        </w:rPr>
      </w:r>
      <w:r>
        <w:rPr>
          <w:lang w:val="sw_KE" w:bidi="sw_KE"/>
        </w:rPr>
        <w:t>Yuda anawaambia ndugu kwamba Yusufu ni mwili wao na damu yao wenyewe. Hii ni picha ya neno ambayo ina maana kwamba Yusufu anashiriki baba sawa na wao. Wana uhusiano wa kimwili.</w:t>
      </w:r>
    </w:p>
    <w:p>
      <w:pPr/>
      <w:r>
        <w:rPr>
          <w:lang w:val="sw_KE" w:bidi="sw_KE"/>
        </w:rPr>
      </w:r>
      <w:r>
        <w:rPr>
          <w:lang w:val="sw_KE" w:bidi="sw_KE"/>
        </w:rPr>
        <w:t>Sitisha na mjadili. Simulia hadithi kuhusu familia yako. Unatumia picha za neno gani ili kuelezea mahusiano katika hadithi hii?</w:t>
      </w:r>
    </w:p>
    <w:p>
      <w:pPr/>
      <w:r>
        <w:rPr>
          <w:lang w:val="sw_KE" w:bidi="sw_KE"/>
        </w:rPr>
      </w:r>
      <w:r>
        <w:rPr>
          <w:lang w:val="sw_KE" w:bidi="sw_KE"/>
        </w:rPr>
        <w:t>Ndugu walimwuza Yusufu kwa vipande 20 vya fedha. Hii ingekuwa takriban ½ pauni au gramu 230. Hii ilikuwa bei ya kawaida kwa mtumwa kwa wakati huu. Wafanyabiashara walimchukua Yusufu kwa Misri. Yusufu sasa alikuwa mtumwa. Wafanyabiashara walimiliki Yusufu. Yusufu hakuwa na uhuru wa kuondoka.</w:t>
      </w:r>
    </w:p>
    <w:p>
      <w:pPr/>
      <w:r>
        <w:rPr>
          <w:lang w:val="sw_KE" w:bidi="sw_KE"/>
        </w:rPr>
      </w:r>
      <w:r>
        <w:rPr>
          <w:lang w:val="sw_KE" w:bidi="sw_KE"/>
        </w:rPr>
        <w:t>Simulizi inatumia majina mawili kwa wafanyabiashara. Waishmaeli walikuwa uzao wa Ishmaeli. Wamidiani walikuwa uzao wa Ibrahimu kutoka kwa mke wake wa pili, Keturah. Watu wengi wanaamini kwamba Waishmaeli walikuwa jina la jumla zaidi na Wamidiani jina maalum zaidi kwa watu sawa. Kulikuwa na msafara mmoja tu wa wafanyabiashara ambao walipita.</w:t>
      </w:r>
    </w:p>
    <w:p>
      <w:pPr/>
      <w:r>
        <w:rPr>
          <w:lang w:val="sw_KE" w:bidi="sw_KE"/>
        </w:rPr>
      </w:r>
      <w:r>
        <w:rPr>
          <w:lang w:val="sw_KE" w:bidi="sw_KE"/>
        </w:rPr>
        <w:t>Reubeni hakuwa na kundi la ndugu wakati walipomuuza Yusufu kwa wafanyabiashara Wamidiani. Hatujui ambapo Reubeni alikuwa lakini huenda alikuwa akichunguza kondoo katika mashamba. Reubeni alikuwa akipanga kumwokoa Yusufu na kumpeleka kwa Yakobo. Wakati Reubeni alipoona kwamba Yusufu hayupo, Reubeni alihuzunika sana na kurarua mavazi yake. Katika wakati huu watu ambao waliomboleza kifo au kupoteza kwa mtu kwa kawaida walirarua mavazi yao ili kuashiria huzuni zao.</w:t>
      </w:r>
    </w:p>
    <w:p>
      <w:pPr/>
      <w:r>
        <w:rPr>
          <w:lang w:val="sw_KE" w:bidi="sw_KE"/>
        </w:rPr>
      </w:r>
      <w:r>
        <w:rPr>
          <w:lang w:val="sw_KE" w:bidi="sw_KE"/>
        </w:rPr>
        <w:t>Ndugu waliamua kumuua mbuzi mdogo na kuchochea kanzu maalum ya Yusufu katika damu na kupeleka kanzu kwa Yakobo. Wakati Yakobo aliona koti hiyo, Yakobo alitambua mara moja kwamba hii ilikuwa kanzu maalum ya Yusufu, kanzu ambayo Yakobo alikuwa amempa Yusufu. Yakobo alifanya mazoea yote ya kawaida ya kuomboleza ya wakati huo. Yakobo alirarua mavazi yake. Yakobo alilia. Yakobo alivaa kitambaa cha gunia. Gunia ni nyenzo iliyotengenezwa kutoka kwa nywele za mbuzi au ngamia na ilikuwa ngumu sana kuvaa. Watu wa kuomboleza kwa kawaida wanavaa nguo ya gunia kwa siku nyingi.</w:t>
      </w:r>
    </w:p>
    <w:p>
      <w:pPr/>
      <w:r>
        <w:rPr>
          <w:lang w:val="sw_KE" w:bidi="sw_KE"/>
        </w:rPr>
      </w:r>
      <w:r>
        <w:rPr>
          <w:lang w:val="sw_KE" w:bidi="sw_KE"/>
        </w:rPr>
        <w:t>Onyesha picha ya kitambaa cha gunia. Sitisha na mjadili. Simulia hadithi kuhusu mtu katika familia ambaye alikufa. Eleza kile wanafamilia mbalimbali walifanya kuonyesha huzuni yao kutokana na kifo hiki. Kuomboleza kwa kawaida kunadumu kwa muda gani?</w:t>
      </w:r>
    </w:p>
    <w:p>
      <w:pPr/>
      <w:r>
        <w:rPr>
          <w:lang w:val="sw_KE" w:bidi="sw_KE"/>
        </w:rPr>
      </w:r>
      <w:r>
        <w:rPr>
          <w:lang w:val="sw_KE" w:bidi="sw_KE"/>
        </w:rPr>
        <w:t>Yakobo aliamini kwamba mnyama pori alikuwa amemuua na kumla Yusufu. Yakobo aliomboleza kwa muda mrefu. Wana na mabinti wote wa Yakobo walijaribu kumfariji Yakobo, lakini Yakobo alikataa kufarijiwa. Hii ina maana kwamba ndugu ambao walimuuza Yusufu walijaribu kumfariji Yakobo. Yakobo alisema, "Nitakwenda Sheoli au nitakwenda kwa kaburi langu nikimwomboleza Yusufu. Hii ina maana kwamba Yakobo ataomboleza kwa maisha yake yote. Sheoli ni jina la mahali ambapo watu walikwenda baada ya kifo.</w:t>
      </w:r>
    </w:p>
    <w:p>
      <w:pPr/>
      <w:r>
        <w:rPr>
          <w:lang w:val="sw_KE" w:bidi="sw_KE"/>
        </w:rPr>
      </w:r>
      <w:r>
        <w:rPr>
          <w:lang w:val="sw_KE" w:bidi="sw_KE"/>
        </w:rPr>
        <w:t>Wafanyabiashara walimpeleka Yusufu Misri na kumuuza Yusufu kwa mtu anayeitwa Potifa. Potifa alikuwa afisa wa Farao, mfalme wa Misri. Potifa alikuwa nahodha wa walinzi wa kifalme.</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b/>
          <w:lang w:val="sw_KE" w:bidi="sw_KE"/>
        </w:rPr>
        <w:t>Tukio la kwanza:</w:t>
      </w:r>
      <w:r>
        <w:rPr>
          <w:lang w:val="sw_KE" w:bidi="sw_KE"/>
        </w:rPr>
        <w:t xml:space="preserve"> Ndugu wanachukua makundi na kwenda kupata nyasi na maji. Baada ya muda, Yakobo anamtuma Yusufu ili kupata habari zao. Yusufu anasafiri kwa Shekemu na kisha kwa Dothani ili kupata ndugu wake.</w:t>
      </w:r>
    </w:p>
    <w:p>
      <w:pPr/>
      <w:r>
        <w:rPr>
          <w:lang w:val="sw_KE" w:bidi="sw_KE"/>
        </w:rPr>
      </w:r>
      <w:r>
        <w:rPr>
          <w:b/>
          <w:lang w:val="sw_KE" w:bidi="sw_KE"/>
        </w:rPr>
        <w:t>Tukio la pili:</w:t>
      </w:r>
      <w:r>
        <w:rPr>
          <w:lang w:val="sw_KE" w:bidi="sw_KE"/>
        </w:rPr>
        <w:t xml:space="preserve"> Ndugu wanamwona Yusufu akikuja na kupanga kumuua Yusufu. Reubeni anawashawishi ndugu kumweka Yusufu katika kisima kavu badala yake.</w:t>
      </w:r>
    </w:p>
    <w:p>
      <w:pPr/>
      <w:r>
        <w:rPr>
          <w:lang w:val="sw_KE" w:bidi="sw_KE"/>
        </w:rPr>
      </w:r>
      <w:r>
        <w:rPr>
          <w:b/>
          <w:lang w:val="sw_KE" w:bidi="sw_KE"/>
        </w:rPr>
        <w:t>Tukio la tatu:</w:t>
      </w:r>
      <w:r>
        <w:rPr>
          <w:lang w:val="sw_KE" w:bidi="sw_KE"/>
        </w:rPr>
        <w:t xml:space="preserve"> Yusufu anawasili, ndugu wanachukua kanzu yake na kumweka Yusufu katika kisima kavu. Ndugu wanaketi chini ili kula. Wanaona msafara wa kundi la wafanyabiashara wakija na kuamua kumuuza Yusufu kwa wafanyabiashara ambao wanaenda Misri. Yusufu anapelekwa Misri.</w:t>
      </w:r>
    </w:p>
    <w:p>
      <w:pPr/>
      <w:r>
        <w:rPr>
          <w:lang w:val="sw_KE" w:bidi="sw_KE"/>
        </w:rPr>
      </w:r>
      <w:r>
        <w:rPr>
          <w:b/>
          <w:lang w:val="sw_KE" w:bidi="sw_KE"/>
        </w:rPr>
        <w:t>Tukio la nne:</w:t>
      </w:r>
      <w:r>
        <w:rPr>
          <w:lang w:val="sw_KE" w:bidi="sw_KE"/>
        </w:rPr>
        <w:t xml:space="preserve"> Reubeni anaona kwamba Yusufu anaondoka na kuomboleza. Kisha ndugu wanamwua mbuzi mdogo, kuzamisha kanzu katika damu na kutuma kanzu kwa Yakobo.</w:t>
      </w:r>
    </w:p>
    <w:p>
      <w:pPr/>
      <w:r>
        <w:rPr>
          <w:lang w:val="sw_KE" w:bidi="sw_KE"/>
        </w:rPr>
      </w:r>
      <w:r>
        <w:rPr>
          <w:b/>
          <w:lang w:val="sw_KE" w:bidi="sw_KE"/>
        </w:rPr>
        <w:t>Tukio la tano:</w:t>
      </w:r>
      <w:r>
        <w:rPr>
          <w:lang w:val="sw_KE" w:bidi="sw_KE"/>
        </w:rPr>
        <w:t xml:space="preserve"> Yakobo anatambua kanzu kama kanzu ya Yusufu. Yakobo anaamini mnyama pori amemuua na kumla Yusufu. Yakobo anaomboleza kwa muda mrefu.</w:t>
      </w:r>
    </w:p>
    <w:p>
      <w:pPr/>
      <w:r>
        <w:rPr>
          <w:lang w:val="sw_KE" w:bidi="sw_KE"/>
        </w:rPr>
      </w:r>
      <w:r>
        <w:rPr>
          <w:b/>
          <w:lang w:val="sw_KE" w:bidi="sw_KE"/>
        </w:rPr>
        <w:t>Tukio la sita:</w:t>
      </w:r>
      <w:r>
        <w:rPr>
          <w:lang w:val="sw_KE" w:bidi="sw_KE"/>
        </w:rPr>
        <w:t xml:space="preserve"> Yusufu anawasili katika Misri. Mtu anayeitwa Potifa anamnunua Yusufu.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Mtu asiyejulikana</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Ndugu wengine 8 wa kiume</w:t>
      </w:r>
    </w:p>
    <w:p>
      <w:pPr>
        <w:pStyle w:val="ListBullet"/>
        <w:spacing w:line="240" w:lineRule="auto"/>
        <w:ind w:left="720"/>
      </w:pPr>
      <w:r>
        <w:rPr>
          <w:lang w:val="sw_KE" w:bidi="sw_KE"/>
        </w:rPr>
      </w:r>
      <w:r>
        <w:rPr>
          <w:lang w:val="sw_KE" w:bidi="sw_KE"/>
        </w:rPr>
        <w:t>Wafanyabiashara wa Ishmaeli/Wamidiani</w:t>
      </w:r>
    </w:p>
    <w:p>
      <w:pPr>
        <w:pStyle w:val="ListBullet"/>
        <w:spacing w:line="240" w:lineRule="auto"/>
        <w:ind w:left="720"/>
      </w:pPr>
      <w:r>
        <w:rPr>
          <w:lang w:val="sw_KE" w:bidi="sw_KE"/>
        </w:rPr>
      </w:r>
      <w:r>
        <w:rPr>
          <w:lang w:val="sw_KE" w:bidi="sw_KE"/>
        </w:rPr>
        <w:t>Potifa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mwanzo wa hadithi katika simulizi ya awali, Yusufu ana miaka 17. Hatujui umri wake halisi wakati anawasili katika Misri. Ndugu kumi kati ya ndugu wa Yusufu ni wakubwa kuliko Yusufu. Hii ina maana kwamba wote kumi kati yao wangekuwa watu wazima. Wanaume hawa watu wazima walipanga kumuua kaka yao. Wanaume hawa walimtumia Yakobo koti la Yusufu lililozamishwa katika damu. Wanaume hawa walimwona baba yao, Yakobo, akiomboleza kifo cha Yusufu. Wanaume hawa watu wazima walijua kwamba Yusufu pengine bado alikuwa hai na katika Misri.</w:t>
      </w:r>
    </w:p>
    <w:p>
      <w:pPr/>
      <w:r>
        <w:rPr>
          <w:lang w:val="sw_KE" w:bidi="sw_KE"/>
        </w:rPr>
      </w:r>
      <w:r>
        <w:rPr>
          <w:lang w:val="sw_KE" w:bidi="sw_KE"/>
        </w:rPr>
        <w:t>Ndugu walikwenda kwa Shekemu ili kulisha kondoo. Shekemu ni ambapo Ibrahimu alisimama kwanza alipowasili katika Kanaani. Shekemu ni ambapo Yakobo alipiga kambi na kununua shamba. Dinah alibakwa katika Shekemu. Baada ya ndugu kuwaua wanaume wote wa Shekemu na kuwateka mateka wanawake wote na watoto, Yakobo aliondoka Shekemu na hatimaye kwenda Hebroni. Hatujui ni miaka mingapi imepita kati ya tukio la ubakaji wa Dinah na ndugu wanachukua kondoo wao kwa Shekemu ili kupata nyasi na maji.</w:t>
      </w:r>
    </w:p>
    <w:p>
      <w:pPr/>
      <w:r>
        <w:rPr>
          <w:lang w:val="sw_KE" w:bidi="sw_KE"/>
        </w:rPr>
      </w:r>
      <w:r>
        <w:rPr>
          <w:lang w:val="sw_KE" w:bidi="sw_KE"/>
        </w:rPr>
        <w:t>Katika tukio la 1, wana 10 wa Yakobo wakubwa wanamwacha Yakobo na Yusufu katika Hebroni. Benyamini hatajwi. Wanachukua makundi na kwenda kutafuta malisho bora au nyasi na maji. Kwanza wanakwenda Shekemu na kisha kwa Dothani. Yakobo anamtuma Yusufu ili kujua hali yao na jinsi wanavyoendelea. Yakobo anataka habari zake. Inaonekana, Yusufu anaenda kwenye safari hii ya maili 50 au kilomita 80 peke yake. Dothan iko maili 15 au kilomita 24 zaidi kuelekea kaskazini. Hatujui ni siku ngapi ilichukua kwa Yusufu kupata ndugu zake. Katika Shekemu, mtu alimwona Yusufu akizunguka na kumwambia Yusufu ambapo ndugu walikuwa wamekwenda. Yusufu alienda kule Dothani.</w:t>
      </w:r>
    </w:p>
    <w:p>
      <w:pPr/>
      <w:r>
        <w:rPr>
          <w:lang w:val="sw_KE" w:bidi="sw_KE"/>
        </w:rPr>
      </w:r>
      <w:r>
        <w:rPr>
          <w:lang w:val="sw_KE" w:bidi="sw_KE"/>
        </w:rPr>
        <w:t>Katika tukio la 2, ndugu wanamwona Yusufu akikuja kwao na kupanga kumuua Yusufu. Reubeni anawashawishi ndugu kumweka Yusufu katika kisima kavu badala yake. Reubeni anapanga kumwokoa Yusufu na kumtuma Yusufu kumrudia Yakobo.</w:t>
      </w:r>
    </w:p>
    <w:p>
      <w:pPr/>
      <w:r>
        <w:rPr>
          <w:lang w:val="sw_KE" w:bidi="sw_KE"/>
        </w:rPr>
      </w:r>
      <w:r>
        <w:rPr>
          <w:lang w:val="sw_KE" w:bidi="sw_KE"/>
        </w:rPr>
        <w:t>Katika tukio la 3, Yusufu anawasili katika kambi yao. Ndugu wanamkamata Yusufu, wanamchukua kanzu yake nzuri kutoka kwake, na kumtupa katika kisima kavu.</w:t>
      </w:r>
    </w:p>
    <w:p>
      <w:pPr/>
      <w:r>
        <w:rPr>
          <w:lang w:val="sw_KE" w:bidi="sw_KE"/>
        </w:rPr>
      </w:r>
      <w:r>
        <w:rPr>
          <w:lang w:val="sw_KE" w:bidi="sw_KE"/>
        </w:rPr>
        <w:t>Sitisha na mjadili: Unapofanya vitendo kwa sehemu hii ya hadithi, unaelezea na uangalie maneno ya vurugu unayotumia. Kwa Kiingereza, tunaweza kuweka kitu, kurusha kitu, au kutupa kitu. Kurusha ni nguvu sana kuliko kutupa na kutupa ni nguvu sana kuliko kuweka.</w:t>
      </w:r>
    </w:p>
    <w:p>
      <w:pPr/>
      <w:r>
        <w:rPr>
          <w:lang w:val="sw_KE" w:bidi="sw_KE"/>
        </w:rPr>
      </w:r>
      <w:r>
        <w:rPr>
          <w:lang w:val="sw_KE" w:bidi="sw_KE"/>
        </w:rPr>
        <w:t>Ndugu wanaketi chini ili kula. Inaonekana Reubeni yuko mahali pengine wakati hii inatokea. Ndugu wanaona msafara unakaribia. Yuda anawashawishi ndugu kwamba ni bora kumuuza Yusufu kwa wafanyabiashara hawa kuliko kumuua Yusufu. Wanamuuza Yusufu kwa vipande 20 vya fedha, bei ya kawaida kwa mtumwa. Ndugu wanamchukua Yusufu kutoka kwa kisima na wafanyabiashara wanamchukua Yusufu kwa Misri.</w:t>
      </w:r>
    </w:p>
    <w:p>
      <w:pPr/>
      <w:r>
        <w:rPr>
          <w:lang w:val="sw_KE" w:bidi="sw_KE"/>
        </w:rPr>
      </w:r>
      <w:r>
        <w:rPr>
          <w:lang w:val="sw_KE" w:bidi="sw_KE"/>
        </w:rPr>
        <w:t>Katika tukio la 4, Reubeni anarudi na kugundua kwamba Yusufu hayupo. Reubeni anararua mavazi yake ili kuonyesha huzuni yake. Kisha ndugu wanamuua mbuzi mdogo na kuweka vazi la Yusufu katika damu. Walimrudishia Yakobo koti hili. Walituma ujumbe na kanzu: Tazama kile tulichopata. Kanzu hii ni mali ya Yusufu, siyo? Swali lao ni moja ya maswali hayo ambayo hayahitaji jibu. Unaweza kuifanya kama taarifa chanya bila swali.</w:t>
      </w:r>
    </w:p>
    <w:p>
      <w:pPr/>
      <w:r>
        <w:rPr>
          <w:lang w:val="sw_KE" w:bidi="sw_KE"/>
        </w:rPr>
      </w:r>
      <w:r>
        <w:rPr>
          <w:lang w:val="sw_KE" w:bidi="sw_KE"/>
        </w:rPr>
        <w:t>Katika tukio la 5, Yakobo anaamini kwamba mnyama pori amemuua na kumla Yusufu. Yakobo anaingia katika kuomboleza. Yakobo analia. Yakobo anararua mavazi yake. Yakobo anavalia kitambaa cha gunia. Wana wa Yakobo na mabinti walijaribu kumfariji Yakobo, lakini Yakobo hangefarijiwa. Binti pekee aliyetajwa kwa jina alikuwa Dinah katika simulizi ya awali lakini Yakobo alikuwa na mabinti wengine na mabinti wakwe. Ndugu hawajamwambia Yakobo kile walikuwa wamefanya kwa Yusufu. Yakobo anasema, "Nitaomboleza mpaka nitakapokufa." Yakobo anatumia mfano wa picha kuelezea hili. Yakobo anasema nitaomboleza mpaka nitakapoenda kaburini mwangu. Baadhi ya tafsiri zinatumia neno Sheoli ambalo ni jina la mahali pa wafu.</w:t>
      </w:r>
    </w:p>
    <w:p>
      <w:pPr/>
      <w:r>
        <w:rPr>
          <w:lang w:val="sw_KE" w:bidi="sw_KE"/>
        </w:rPr>
      </w:r>
      <w:r>
        <w:rPr>
          <w:lang w:val="sw_KE" w:bidi="sw_KE"/>
        </w:rPr>
        <w:t>Katika tukio la 6, Yusufu anawasili katika Misri. Mtu anayeitwa Potifa anamnunua Yusufu. Potifa ni mtu muhimu katika huduma ya mfalme wa Misri. Potifa ni kamanda wa walinzi wa kifalme.</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Mtu asiyejulikana</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Ndugu wengine 8</w:t>
      </w:r>
    </w:p>
    <w:p>
      <w:pPr>
        <w:pStyle w:val="ListBullet"/>
        <w:spacing w:line="240" w:lineRule="auto"/>
        <w:ind w:left="720"/>
      </w:pPr>
      <w:r>
        <w:rPr>
          <w:lang w:val="sw_KE" w:bidi="sw_KE"/>
        </w:rPr>
      </w:r>
      <w:r>
        <w:rPr>
          <w:lang w:val="sw_KE" w:bidi="sw_KE"/>
        </w:rPr>
        <w:t>Wafanyabiashara wa Ishmaeli/Wamidiani</w:t>
      </w:r>
    </w:p>
    <w:p>
      <w:pPr>
        <w:pStyle w:val="ListBullet"/>
        <w:spacing w:line="240" w:lineRule="auto"/>
        <w:ind w:left="720"/>
      </w:pPr>
      <w:r>
        <w:rPr>
          <w:lang w:val="sw_KE" w:bidi="sw_KE"/>
        </w:rPr>
      </w:r>
      <w:r>
        <w:rPr>
          <w:lang w:val="sw_KE" w:bidi="sw_KE"/>
        </w:rPr>
        <w:t>Potifa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Sitisha igizo. Muulize mwigizaji anayeigiza jukumu, "Unahisi vipi?" Unaweza kusikia mambo kama majibu tofauti. Anzisha tena igizo.</w:t>
      </w:r>
    </w:p>
    <w:p>
      <w:pPr/>
      <w:r>
        <w:rPr>
          <w:lang w:val="sw_KE" w:bidi="sw_KE"/>
        </w:rPr>
      </w:r>
      <w:r>
        <w:rPr>
          <w:lang w:val="sw_KE" w:bidi="sw_KE"/>
        </w:rPr>
        <w:t>Katika tukio la 1, wana 10 wa Yakobo wakubwa wamechukua kondoo ili kupata malisho kwa ajili yao. Baada ya muda, Yakobo anamtuma Yusufu ili kupata ndugu wake, kupata habari zao na kurudi kumwambia Yakobo.</w:t>
      </w:r>
    </w:p>
    <w:p>
      <w:pPr/>
      <w:r>
        <w:rPr>
          <w:lang w:val="sw_KE" w:bidi="sw_KE"/>
        </w:rPr>
      </w:r>
      <w:r>
        <w:rPr>
          <w:lang w:val="sw_KE" w:bidi="sw_KE"/>
        </w:rPr>
        <w:t>Sitisha kitendo: Muulize Yakobo, "Je, una wasiwasi kuhusu kumtuma Yusufu peke yake?" Unaweza kusikia, "Hakuna mtu atamsumbua Yusufu. Wote watajua Yusufu ni mwana wangu. Kanzu hiyo itamlinda. Hakuna kitakachotokea kwake." Muulize Yusufu, "Unahisi vipi kuhusu kwenda kuwatafuta ndugu zako?" Unaweza kusikia, "Ninafurahi. Ninapata nafasi ya kwenda kufanya jambo kwa ajili ya baba yangu. Ananiweka nyumbani. Ninataka kuwa na majukumu kama ndugu zangu." Waulize ndugu, "Unahisi vipi kuhusu kurudi Shekemu?" Unaweza kusikia, "Sina wasiwasi. Hawatatusumbua. Watu pale wanajua kutuacha pekee yetu." Anzisha tena igizo.</w:t>
      </w:r>
    </w:p>
    <w:p>
      <w:pPr/>
      <w:r>
        <w:rPr>
          <w:lang w:val="sw_KE" w:bidi="sw_KE"/>
        </w:rPr>
      </w:r>
      <w:r>
        <w:rPr>
          <w:lang w:val="sw_KE" w:bidi="sw_KE"/>
        </w:rPr>
        <w:t>Katika tukio la 2, ndugu wanamwona Yusufu akikuja na kupanga kumuua Yusufu. Reubeni anawashawishi kuwawekea Yusufu katika kisima kavu badala yake. Reubeni anapanga kurudi baadaye na kumchukua Yusufu kutoka kwa kisima na kumpeleka kwa Yakobo.</w:t>
      </w:r>
    </w:p>
    <w:p>
      <w:pPr/>
      <w:r>
        <w:rPr>
          <w:lang w:val="sw_KE" w:bidi="sw_KE"/>
        </w:rPr>
      </w:r>
      <w:r>
        <w:rPr>
          <w:lang w:val="sw_KE" w:bidi="sw_KE"/>
        </w:rPr>
        <w:t>Katika tukio la 3, ndugu wanamkamata Yusufu, wanamvua vazi la Yusufu, na kumtupa Yusufu katika kisima kavu.</w:t>
      </w:r>
    </w:p>
    <w:p>
      <w:pPr/>
      <w:r>
        <w:rPr>
          <w:lang w:val="sw_KE" w:bidi="sw_KE"/>
        </w:rPr>
      </w:r>
      <w:r>
        <w:rPr>
          <w:lang w:val="sw_KE" w:bidi="sw_KE"/>
        </w:rPr>
        <w:t>Sitisha kitendo: Muulize Yusufu, "Unahisi vipi sasa?" Unaweza kusikia, "Nimekasirika." Kwa nini wanitendea hivi? Mimi ni kaka yao. Nina njaa na kiu. Hawana haki ya kufanya hivyo. Nitamwambia baba yangu nitakapofika nyumbani kuhusu walichofanya. Waulize ndugu, "Unahisi vipi sasa?" Unaweza kusikia, "Vyema! Tumemweka mtoto huyo aliyeharibiwa katika nafasi pake. Atajifunza kuuliza kama yeye ni mfalme juu yetu." Anzisha tena igizo.</w:t>
      </w:r>
    </w:p>
    <w:p>
      <w:pPr/>
      <w:r>
        <w:rPr>
          <w:lang w:val="sw_KE" w:bidi="sw_KE"/>
        </w:rPr>
      </w:r>
      <w:r>
        <w:rPr>
          <w:lang w:val="sw_KE" w:bidi="sw_KE"/>
        </w:rPr>
        <w:t>Wafanyabiashara wanawasili na Yuda anawashawishi ndugu wengine kumuza Yusufu kama mtumwa. Wanamvuta Yusufu kutoka kwa kisima kavu na kumuuza Yusufu. Wafanyabiashara wanampeleka Yusufu kwa Misri.</w:t>
      </w:r>
    </w:p>
    <w:p>
      <w:pPr/>
      <w:r>
        <w:rPr>
          <w:lang w:val="sw_KE" w:bidi="sw_KE"/>
        </w:rPr>
      </w:r>
      <w:r>
        <w:rPr>
          <w:lang w:val="sw_KE" w:bidi="sw_KE"/>
        </w:rPr>
        <w:t>Sitisha kitendo: Muulize Yusufu, "Unahisi vipi sasa?" Unaweza kusikia, "Ninaogopa. Sijui ambapo wananipeleka. Ninataka kwenda nyumbani. Ninataka kuwa na baba yangu." Anzisha tena igizo.</w:t>
      </w:r>
    </w:p>
    <w:p>
      <w:pPr/>
      <w:r>
        <w:rPr>
          <w:lang w:val="sw_KE" w:bidi="sw_KE"/>
        </w:rPr>
      </w:r>
      <w:r>
        <w:rPr>
          <w:lang w:val="sw_KE" w:bidi="sw_KE"/>
        </w:rPr>
        <w:t>Katika tukio la 4, Reubeni anawasili na kupata kwamba Yusufu ameuzwa. Reubeni anararua mavazi yake kama ishara ya huzuni.</w:t>
      </w:r>
    </w:p>
    <w:p>
      <w:pPr/>
      <w:r>
        <w:rPr>
          <w:lang w:val="sw_KE" w:bidi="sw_KE"/>
        </w:rPr>
      </w:r>
      <w:r>
        <w:rPr>
          <w:lang w:val="sw_KE" w:bidi="sw_KE"/>
        </w:rPr>
        <w:t>Sitisha kitendo: Muulize Reubeni, "Kwa nini unaomboleza kuhusu hii?" Unaweza kusikia, "Nilikuwa naenda kumwokoa Yusufu kutoka kwa kisima na kumtuma nyumbani. Sasa, tutafanya nini kuhusu baba yetu? Ni nini kitatokea kwetu? Hiki ni kitu cha kutisha ambacho tumefanya. Yusufu ni kaka yetu." Au, "Mimi ni mwana mkubwa zaidi. Ni jukumu langu kutunza familia. Ninapaswa pia kumtunza Yusufu." Anzisha tena igizo.</w:t>
      </w:r>
    </w:p>
    <w:p>
      <w:pPr/>
      <w:r>
        <w:rPr>
          <w:lang w:val="sw_KE" w:bidi="sw_KE"/>
        </w:rPr>
      </w:r>
      <w:r>
        <w:rPr>
          <w:lang w:val="sw_KE" w:bidi="sw_KE"/>
        </w:rPr>
        <w:t>Katika tukio la 5, ndugu wanamuua mbuzi mdogo, kutia kanzu ya Yusufu katika damu, na kuituma kanzu kwa Yakobo. Yakobo anafikiri kwamba mnyama pori amemla Yusufu. Yakobo anaomboleza. Wana wa Yakobo na mabinti wanajaribu kumfariji Yakobo. Hakuna mtu anaweza kumfariji Yakobo.</w:t>
      </w:r>
    </w:p>
    <w:p>
      <w:pPr/>
      <w:r>
        <w:rPr>
          <w:lang w:val="sw_KE" w:bidi="sw_KE"/>
        </w:rPr>
      </w:r>
      <w:r>
        <w:rPr>
          <w:lang w:val="sw_KE" w:bidi="sw_KE"/>
        </w:rPr>
        <w:t>Sitisha igizo: Muulize Yakobo, "Unahisi vipi sasa?" Unaweza kusikia, "Ninahuzunika sana. Mwana wangu, mwana wa Raheli, mwana wangu kipenzi amekufa. Kwa nini nilimruhusu kuendelea kwenye safari hiyo? Kwa nini nilimtuma ili kuwatafuta ndugu zake? Ikiwa ningemweka nyumbani, bado angekuwa na mimi. Oo, mwana wangu! Sitawaacha kuomboleza kwa ajili yako." Waulize ndugu, "Unahisi vipi sasa?" Unaweza kusikia, "Inanifanya niwe na huzuni kumwona baba yangu hivi. Ninatamani hatungefanya hivyo kwa Yusufu." Au, "Yusufu alipata kile alichostahili. Baba anapaswa kutambua bado ana sisi sote na kuridhika." Au "Nilitaka kumwadhibu Yusufu, lakini sikudhani kuhusu jinsi hii ingemfanya baba yetu aomboleze. Ninaogopa kwa ajili yake. Anaomboleza sana." Anzisha tena igizo.</w:t>
      </w:r>
    </w:p>
    <w:p>
      <w:pPr/>
      <w:r>
        <w:rPr>
          <w:lang w:val="sw_KE" w:bidi="sw_KE"/>
        </w:rPr>
      </w:r>
      <w:r>
        <w:rPr>
          <w:lang w:val="sw_KE" w:bidi="sw_KE"/>
        </w:rPr>
        <w:t>Katika tukio la 6, Yusufu anawasili katika Misri. Wafanyabiashara wanamuuza Yusufu. Mtu muhimu anayeitwa Potifa anamnunua Yusufu.</w:t>
      </w:r>
    </w:p>
    <w:p>
      <w:pPr/>
      <w:r>
        <w:rPr>
          <w:lang w:val="sw_KE" w:bidi="sw_KE"/>
        </w:rPr>
      </w:r>
      <w:r>
        <w:rPr>
          <w:lang w:val="sw_KE" w:bidi="sw_KE"/>
        </w:rPr>
        <w:t>Sitisha kitendo: Muulize Yusufu, "Unahisi vipi sasa?" Unaweza kusikia, "Ninaogopa. Sijui kile cha kufanya. Niko katika mahali hapa pa kigeni. Sizungumzi lugha yao. Sijawahi kula chakula kama hivi. Sipendi kuishi katika nyumba. Kuna harufu nyingi mbaya sana. Kuna kelele nyingi sana. Ninakosa nyumba yangu. Ninakosa familia yangu. Ninataka kwenda nyumbani."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Wana wa Yakobo wanakwenda Shekemu ili </w:t>
      </w:r>
      <w:r>
        <w:rPr>
          <w:b/>
          <w:lang w:val="sw_KE" w:bidi="sw_KE"/>
        </w:rPr>
        <w:t>kulisha</w:t>
      </w:r>
      <w:r>
        <w:rPr>
          <w:lang w:val="sw_KE" w:bidi="sw_KE"/>
        </w:rPr>
        <w:t xml:space="preserve"> </w:t>
      </w:r>
      <w:r>
        <w:rPr>
          <w:b/>
          <w:lang w:val="sw_KE" w:bidi="sw_KE"/>
        </w:rPr>
        <w:t>makundi.</w:t>
      </w:r>
      <w:r>
        <w:rPr>
          <w:lang w:val="sw_KE" w:bidi="sw_KE"/>
        </w:rPr>
        <w:t xml:space="preserve"> Hii ina maana kwamba walikwenda kupata nyasi za kutosha na maji kwa kondoo. Malisho ni shamba ambapo wanyama wanaweza kula nyasi. Makundi ni makundi ya wanyama kama kondoo na mbuzi.</w:t>
      </w:r>
    </w:p>
    <w:p>
      <w:pPr/>
      <w:r>
        <w:rPr>
          <w:lang w:val="sw_KE" w:bidi="sw_KE"/>
        </w:rPr>
      </w:r>
      <w:r>
        <w:rPr>
          <w:lang w:val="sw_KE" w:bidi="sw_KE"/>
        </w:rPr>
        <w:t>Sitisha na uonyeshe picha ya kondoo katika malisho.</w:t>
      </w:r>
    </w:p>
    <w:p>
      <w:pPr/>
      <w:r>
        <w:rPr>
          <w:lang w:val="sw_KE" w:bidi="sw_KE"/>
        </w:rPr>
      </w:r>
      <w:r>
        <w:rPr>
          <w:lang w:val="sw_KE" w:bidi="sw_KE"/>
        </w:rPr>
        <w:t xml:space="preserve">Ndugu walimchukua Yusufu na kuondoa kanzu yake maalum ambayo Yakobo alikuwa amempa Yusufu. Tumia neno lilelile kwa koti kama ulivyotumia katika sehemu ya awali. Kisha wanamweka Yusufu katika </w:t>
      </w:r>
      <w:r>
        <w:rPr>
          <w:b/>
          <w:lang w:val="sw_KE" w:bidi="sw_KE"/>
        </w:rPr>
        <w:t>kisima kavu</w:t>
      </w:r>
      <w:r>
        <w:rPr>
          <w:lang w:val="sw_KE" w:bidi="sw_KE"/>
        </w:rPr>
        <w:t>. Baadhi ya tafsiri zinatumia tangi la maji. Baadhi ya tafsiri zinasema kisima kavu. Baadhi ya tafsiri zinasema shimo. Hii ilikuwa chini ya ardhi au chini katika ardhi. Shimo lilifanywa ili kukusanya maji ya mvua ili kuwe na maji kwa kondoo wakati wa msimu wa kiangazi. Kisima kilikua kikavu. Hakukuwa na njia Yusufu angeweza kuondoka kutoka kisimani peke yake. Mtu alipaswa kumvuta Yusufu nje. Hakukuwa na maji katika kisima au kisima. Bila maji, Yusufu angekufa kwa muda wa siku 3. Mwandishi anaelezea mchakato wa kumkamata Yusufu, kumvua nguo yake na kumtupa katika kisima kavu. Mwandishi anatumia maneno ya vurugu na maneno ya nguvu. Hii haikuwa tendo la upole. Walimkamata Yusufu, walimvua Yusufu, na kumtupa Yusufu katika kisima kikavu. Chagua maneno ambayo yanaelezea matendo ya vurugu ya ndugu.</w:t>
      </w:r>
    </w:p>
    <w:p>
      <w:pPr/>
      <w:r>
        <w:rPr>
          <w:lang w:val="sw_KE" w:bidi="sw_KE"/>
        </w:rPr>
      </w:r>
      <w:r>
        <w:rPr>
          <w:lang w:val="sw_KE" w:bidi="sw_KE"/>
        </w:rPr>
        <w:t>Sitisha na mjadili: Eleza tukio la kila mmoja. Sikiliza uchaguzi wa neno unaotumia ili kuelezea vurugu.</w:t>
      </w:r>
    </w:p>
    <w:p>
      <w:pPr/>
      <w:r>
        <w:rPr>
          <w:lang w:val="sw_KE" w:bidi="sw_KE"/>
        </w:rPr>
      </w:r>
      <w:r>
        <w:rPr>
          <w:lang w:val="sw_KE" w:bidi="sw_KE"/>
        </w:rPr>
        <w:t>Onyesha picha ya kanzu maalum ya Yusufu. []{.sahihi}</w:t>
      </w:r>
    </w:p>
    <w:p>
      <w:pPr/>
      <w:r>
        <w:rPr>
          <w:lang w:val="sw_KE" w:bidi="sw_KE"/>
        </w:rPr>
      </w:r>
      <w:r>
        <w:rPr>
          <w:lang w:val="sw_KE" w:bidi="sw_KE"/>
        </w:rPr>
        <w:t xml:space="preserve">Msafara ulikuwa unachukua </w:t>
      </w:r>
      <w:r>
        <w:rPr>
          <w:b/>
          <w:lang w:val="sw_KE" w:bidi="sw_KE"/>
        </w:rPr>
        <w:t>fizi,</w:t>
      </w:r>
      <w:r>
        <w:rPr>
          <w:lang w:val="sw_KE" w:bidi="sw_KE"/>
        </w:rPr>
        <w:t xml:space="preserve"> </w:t>
      </w:r>
      <w:r>
        <w:rPr>
          <w:b/>
          <w:lang w:val="sw_KE" w:bidi="sw_KE"/>
        </w:rPr>
        <w:t>zeri</w:t>
      </w:r>
      <w:r>
        <w:rPr>
          <w:lang w:val="sw_KE" w:bidi="sw_KE"/>
        </w:rPr>
        <w:t xml:space="preserve"> na </w:t>
      </w:r>
      <w:r>
        <w:rPr>
          <w:b/>
          <w:lang w:val="sw_KE" w:bidi="sw_KE"/>
        </w:rPr>
        <w:t>manemane</w:t>
      </w:r>
      <w:r>
        <w:rPr>
          <w:lang w:val="sw_KE" w:bidi="sw_KE"/>
        </w:rPr>
        <w:t xml:space="preserve"> kwa Misri. Uzi au resini ni dutu nata ambayo inakuja kutoka kwa mti au kijiti. Baadhi ya tafsiri zinarejelea bidhaa hizi. Tafsiri zingine zinasema kwamba msafara ulikuwa na aina tofauti za viungo. Bidhaa hizi hazikuwa aina ya viungo ambavyo watu wanaongeza kwa chakula. Badala yake hawa walitumiwa katika uvumba, manukato na dawa.</w:t>
      </w:r>
    </w:p>
    <w:p>
      <w:pPr/>
      <w:r>
        <w:rPr>
          <w:lang w:val="sw_KE" w:bidi="sw_KE"/>
        </w:rPr>
      </w:r>
      <w:r>
        <w:rPr>
          <w:lang w:val="sw_KE" w:bidi="sw_KE"/>
        </w:rPr>
        <w:t>Yuda anauliza ndugu zake swali ambalo halihitaji jibu. Yuda anauliza, "Kwa nini tunapaswa kumwaga damu yoyote?" Unaweza kusema hii kwa njia nzuri, "Hatuhitaji kumwaga damu yoyote." Hatutapata chochote kutoka kwa kumuua kaka yetu.</w:t>
      </w:r>
    </w:p>
    <w:p>
      <w:pPr/>
      <w:r>
        <w:rPr>
          <w:lang w:val="sw_KE" w:bidi="sw_KE"/>
        </w:rPr>
      </w:r>
      <w:r>
        <w:rPr>
          <w:lang w:val="sw_KE" w:bidi="sw_KE"/>
        </w:rPr>
        <w:t>Wakati ndugu kwanza waliona msafara, walisema kwamba hawa walikuwa wafanyabiashara wa Ishmaeli. Ishmaeli alikuwa neno lililotumiwa kurejelea wafanyabiashara wote ambao walitumia misafara na kwenda kurudi na kurudi pamoja na njia za biashara. Wamidiani walikuwa kikundi kimoja cha watu ambao walifanya kazi kama wafanyabiashara hivi. Waishmaeli ni neno la jumla na Wamidiani wangekuwa jina maalum la kikundi. Mwandishi anatumia neno Waishmaeli mpaka wafanyabiashara watawasili. Njia moja ya kusema hii ni, "Kisha ndugu wanaona Waishmaeli ambao walikuwa wafanyabiashara wa Midiani." Kuna msafara mmoja tu wa wafanyabiashara katika hadithi hii.</w:t>
      </w:r>
    </w:p>
    <w:p>
      <w:pPr/>
      <w:r>
        <w:rPr>
          <w:lang w:val="sw_KE" w:bidi="sw_KE"/>
        </w:rPr>
      </w:r>
      <w:r>
        <w:rPr>
          <w:lang w:val="sw_KE" w:bidi="sw_KE"/>
        </w:rPr>
        <w:t>Wakati Reubeni anagundua kwamba Yusufu ameuza, Reubeni anauliza swali ambalo hatarajii jibu. Unaweza kutafsiri hii kama swali au kubadilisha kuwa taarifa nzuri. "Nifanye nini sasa?" Au "Sijui nini cha kufanya."</w:t>
      </w:r>
    </w:p>
    <w:p>
      <w:pPr/>
      <w:r>
        <w:rPr>
          <w:lang w:val="sw_KE" w:bidi="sw_KE"/>
        </w:rPr>
      </w:r>
      <w:r>
        <w:rPr>
          <w:lang w:val="sw_KE" w:bidi="sw_KE"/>
        </w:rPr>
        <w:t>Reubeni anararua vazi lake kwa huzuni wakati anapogundua Yusufu hayupo. Yakobo anararua vazi lake kwa huzuni wakati Yakobo anafikiri kwamba Yusufu amekufa. Maneno ya kawaida ya huzuni wakati huu ni pamoja na kurarua nguo, kuvaa nguo ya gunia, kulia na kuweka vumbi au majivu juu ya kichwa. Simulizi haisemi kwamba Yakobo alijitupa vumbi au majivu juu yake mwenyewe. Kitambaa cha gunia ni aina ya nyenzo iliyotengenezwa kutoka kwa nywele za mbuzi na si raha sana kuvaa.</w:t>
      </w:r>
    </w:p>
    <w:p>
      <w:pPr/>
      <w:r>
        <w:rPr>
          <w:lang w:val="sw_KE" w:bidi="sw_KE"/>
        </w:rPr>
      </w:r>
      <w:r>
        <w:rPr>
          <w:b/>
          <w:lang w:val="sw_KE" w:bidi="sw_KE"/>
        </w:rPr>
        <w:t>Sheoli</w:t>
      </w:r>
      <w:r>
        <w:rPr>
          <w:lang w:val="sw_KE" w:bidi="sw_KE"/>
        </w:rPr>
        <w:t xml:space="preserve"> ni jina la mahali ambapo wafu wanaenda. Yakobo anasema, "Nitaomboleza mpaka nitakapoenda Sheoli." Tafsiri zingine zinasema, "Nitaomboleza mpaka nife" au "mpaka nitakapoenda kaburini mwangu." Neno Sheoli linajadiliwa katika faharasa kuu.</w:t>
      </w:r>
    </w:p>
    <w:p>
      <w:pPr/>
      <w:r>
        <w:rPr>
          <w:lang w:val="sw_KE" w:bidi="sw_KE"/>
        </w:rPr>
      </w:r>
      <w:r>
        <w:rPr>
          <w:lang w:val="sw_KE" w:bidi="sw_KE"/>
        </w:rPr>
        <w:t>Potifa ni afisa wa Farao, mfalme wa Misri. Farao ni cheo kilichotolewa kwa Wafalme wa Misri.</w:t>
      </w:r>
    </w:p>
    <w:p>
      <w:pPr/>
      <w:r>
        <w:rPr>
          <w:lang w:val="sw_KE" w:bidi="sw_KE"/>
        </w:rPr>
      </w:r>
      <w:r>
        <w:rPr>
          <w:lang w:val="sw_KE" w:bidi="sw_KE"/>
        </w:rPr>
        <w:t>Jumba la kifalme ni ambapo mfalme anaishi. Walinzi wa kifalme wangekuwa kikundi cha askari wenye kazi ya kumlinda mfalme na nyumba yake au ambapo anaishi. Kwa sababu Potifa ni nahodha wa mlinzi huyu, Potifa ni mtu muhimu sana.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38:1–30</w:t>
      </w:r>
      <w:r>
        <w:rPr>
          <w:lang w:val="sw_KE" w:bidi="sw_KE"/>
        </w:rPr>
      </w:r>
    </w:p>
    <w:p>
      <w:pPr>
        <w:pStyle w:val="Heading3"/>
      </w:pPr>
      <w:r>
        <w:rPr>
          <w:lang w:val="sw_KE" w:bidi="sw_KE"/>
        </w:rPr>
        <w:t>Sikiliza na Moyo</w:t>
      </w:r>
    </w:p>
    <w:p>
      <w:pPr/>
      <w:r>
        <w:rPr>
          <w:lang w:val="sw_KE" w:bidi="sw_KE"/>
        </w:rPr>
      </w:r>
      <w:r>
        <w:rPr>
          <w:lang w:val="sw_KE" w:bidi="sw_KE"/>
        </w:rPr>
        <w:t>Sikiliza kitabu cha mwanzo 38:1–30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38:1–30</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inakatiza hadithi ya Yusufu ili kutoa taarifa ya simulizi ya familia ya Yuda. Yuda ni mwana wa nne wa Yakobo. Leah ni mama ya Yuda. Yuda aliokoa maisha ya Yusufu kwa kupendekeza kwa ndugu zake kwamba wanamuuza Yusufu kama mtumwa kwa wafanyabiashara wa Midiani wanaopita. Hadithi hii inatokea wakati mwingine baada ya Yusufu kuondoka kuelekea Misri.</w:t>
      </w:r>
    </w:p>
    <w:p>
      <w:pPr/>
      <w:r>
        <w:rPr>
          <w:lang w:val="sw_KE" w:bidi="sw_KE"/>
        </w:rPr>
      </w:r>
      <w:r>
        <w:rPr>
          <w:lang w:val="sw_KE" w:bidi="sw_KE"/>
        </w:rPr>
        <w:t>Yuda alikwenda chini kutoka Hebron ili kuishi katika Abdullam. Abdullam iko kaskazini magharibi ya Hebroni katika mwinuko wa chini kuliko Hebroni. Yakobo alikuwa akiishi katika Hebroni. Baada ya Yuda kuhamia kwa Abdullam, Yuda alioa mwanamke Mkanaani. Ibrahimu, Isaka na Yakobo walikuwa waangalifu wasiooe wanawake wa Wakanaani. Wakanaani walishiriki katika ibada ya sanamu. Yuda na mke wake Mkanaani walikuwa na wana 3. Mke aliwataja wana wote watatu. Wa kwanza aliitwa Er. Wa pili aliitwa Onan. Yule wa tatu aliitwa Shelah.</w:t>
      </w:r>
    </w:p>
    <w:p>
      <w:pPr/>
      <w:r>
        <w:rPr>
          <w:lang w:val="sw_KE" w:bidi="sw_KE"/>
        </w:rPr>
      </w:r>
      <w:r>
        <w:rPr>
          <w:lang w:val="sw_KE" w:bidi="sw_KE"/>
        </w:rPr>
        <w:t>Sitisha na mjadili: Nani anawaPA watoto katika familia yako? Nani anamchagua mchumba kwa wana? Onyesha ramani na Hebroni, Abdullam na Timnah ilivyoashiriwa</w:t>
      </w:r>
    </w:p>
    <w:p>
      <w:pPr/>
      <w:r>
        <w:rPr>
          <w:lang w:val="sw_KE" w:bidi="sw_KE"/>
        </w:rPr>
      </w:r>
      <w:r>
        <w:rPr>
          <w:lang w:val="sw_KE" w:bidi="sw_KE"/>
        </w:rPr>
        <w:t>Yuda alipanga kwa mwana wake mkubwa zaidi, Er, kuoa mwanamke wa Mkanaani anayeitwa Tamar. Hii ina maana kwamba Yuda alimchagulia bibi harusi mwana wake. Er alikuwa mtu mwovu. Kwa sababu Er alikuwa mwovu, Yahweh alimfanya Er kufa. Er alikufa bila kuwa na watoto wowote. Hii ilimfanya Tamar kuwa mjane bila watoto ambayo ilikuwa nafasi ngumu kwa mwanamke katika Mashariki ya Kale ya Kati. Wajane hawakurithi chochote kutoka kwa waume wao. Hawakuwa na njia ya kupata pesa. Familia ya mume wa mjane ilitakiwa kupata mume mwingine kwa mjane kutoka kwa familia ya mume. Kusudi lilikuwa kwa mjane kuwa na mtoto ambaye angekuwa wa mume aliyekufa na kurithi sehemu yake. Kwa kawaida mjane hakurudi kwa wazazi wake.</w:t>
      </w:r>
    </w:p>
    <w:p>
      <w:pPr/>
      <w:r>
        <w:rPr>
          <w:lang w:val="sw_KE" w:bidi="sw_KE"/>
        </w:rPr>
      </w:r>
      <w:r>
        <w:rPr>
          <w:lang w:val="sw_KE" w:bidi="sw_KE"/>
        </w:rPr>
        <w:t>Yuda alimwambia mwana wake wa pili, Onan, kuoa Tamar na kuwa na mwana na Tamar. Mwana huyu angerithi sehemu ya Er. Hii inaitwa ndoa ya urithi ambayo ni aina maalum ya ndoa. Katika ndoa ya urithi, kaka ya mume aliyekufa angelala na mjane. Mwana yeyote aliyezaliwa angetangazwa kuwa mwana wa mtu aliyekufa na angerithi sehemu ya mtu aliyekufa. Mara baada ya Tamar kuwa na mwana, jukumu la Onan kwa Tamar kama mume lingemalizika. Aina hii ya ndoa ilikuwa mazoezi ya kawaida katika Mashariki ya Kale ya Mashariki ya Kati. Onan hakutaka kuwa na baba ambaye hangekuwa mrithi wake mwenyewe. Ikiwa Er hakuwa na mrithi, sehemu ya Onan ya urithi wa baba yake ingekuwa kubwa zaidi. Onan alifanya aina ya udhibiti wa kuzaliwa inayojulikana kwa wakati huu. Onan alikwenda kulala na Tamar lakini alijiondoa wakati wa mchakato wa kufanya ngono ili mbegu yake au manii ilianguka kwenye ardhi. Hii ilifanya isiwezekane kwa Tamar kuwa mjamzito. Onan alikuwa akiasi Yuda. Onan pia alikuwa akivunja sheria ya ndoa ya wakati huo. Yahweh aliona uasi wa Onan kuwa uovu na kumfanya Onan kufa.</w:t>
      </w:r>
    </w:p>
    <w:p>
      <w:pPr/>
      <w:r>
        <w:rPr>
          <w:lang w:val="sw_KE" w:bidi="sw_KE"/>
        </w:rPr>
      </w:r>
      <w:r>
        <w:rPr>
          <w:lang w:val="sw_KE" w:bidi="sw_KE"/>
        </w:rPr>
        <w:t>Sitisha na mjadili: urithi unagawanywa vipi katika familia yako? Ni nini kinatokea wakati mwana anakufa bila warithi?</w:t>
      </w:r>
    </w:p>
    <w:p>
      <w:pPr/>
      <w:r>
        <w:rPr>
          <w:lang w:val="sw_KE" w:bidi="sw_KE"/>
        </w:rPr>
      </w:r>
      <w:r>
        <w:rPr>
          <w:lang w:val="sw_KE" w:bidi="sw_KE"/>
        </w:rPr>
        <w:t>Mwana wa tatu wa Yuda Shelah alikuwa mdogo sana ili kuoa Tamar. Yuda alimtuma Tamar kurudi kwa wazazi wake. Yuda alimwambia Tamar kubaki mjane. Yuda aliahidi Tamar kwamba Shelah angefikia umri wa kukomaa, Yuda angemwita Tamar. Yuda hakusudia kutimiza ahadi yake. Yuda alikuwa na hofu kwamba Shelah angekufa pia. Kisha mke wa Yuda alikufa.</w:t>
      </w:r>
    </w:p>
    <w:p>
      <w:pPr/>
      <w:r>
        <w:rPr>
          <w:lang w:val="sw_KE" w:bidi="sw_KE"/>
        </w:rPr>
      </w:r>
      <w:r>
        <w:rPr>
          <w:lang w:val="sw_KE" w:bidi="sw_KE"/>
        </w:rPr>
        <w:t>Sasa Yuda ilipaswa kwenda kupitia wakati wa kuomboleza. Hii ni wakati maalum wakati mtu anaomboleza kifo cha mmoja wa familia. Yuda alipaswa kuvaa mavazi maalum, kulia, kutupa vumbi au majivu kwenye kichwa chake, na kurarua mavazi yake ili kuonyesha huzuni yake. Wakati wa Yuda wa kuomboleza ulikuwa umekwisha, alikwenda Timnah ili kukata kondoo wake manyoya.</w:t>
      </w:r>
    </w:p>
    <w:p>
      <w:pPr/>
      <w:r>
        <w:rPr>
          <w:lang w:val="sw_KE" w:bidi="sw_KE"/>
        </w:rPr>
      </w:r>
      <w:r>
        <w:rPr>
          <w:lang w:val="sw_KE" w:bidi="sw_KE"/>
        </w:rPr>
        <w:t>Onyesha ramani na Adullam na Timnah walioweka alama.</w:t>
      </w:r>
    </w:p>
    <w:p>
      <w:pPr/>
      <w:r>
        <w:rPr>
          <w:lang w:val="sw_KE" w:bidi="sw_KE"/>
        </w:rPr>
      </w:r>
      <w:r>
        <w:rPr>
          <w:lang w:val="sw_KE" w:bidi="sw_KE"/>
        </w:rPr>
        <w:t>Tamar alikuwa na ufahamu kwamba Shelah alikuwa na umri wa kutosha kuoa na kwamba Yuda hakuwa ametimiza ahadi yake. Wajane walivaa mavazi maalum ambayo yalionyesha kila mtu kwamba walikuwa wajane. Tamar alivua nguo za ujane wake na kujifunika kwa pazia ili Yuda asitambua kwamba huyu alikuwa Tamar. Tamar alikwenda upande wa barabara na kusubiri Yuda kupita. Yuda alidhani Tamar alikuwa kahaba. Kahaba ni mtu ambaye anatoa ngono kwa pesa. Katika Mashariki ya Kati ya kale, Wakanaani walikuwa na makahaba wa hekalu. Hekalu au madhabahu lilikuwa mahali pa ibada ya miungu wa Kikanaani. Wanaume wangetembelea mahekalu au makahaba wa ibada ya hekalu kabla ya nyakati muhimu katika msimu wa kilimo kama vile kupanda, kunyowa manyoya ya kondoo, na kuzaa kondoo wachanga. Waliamini kwamba kufanya ngono na kahaba wa hekalu kungesababisha mazao ya rutuba au kondoo wa rutuba. Hatujui kama Yuda aliamini hii au alitaka tu kufanya ngono na kahaba.</w:t>
      </w:r>
    </w:p>
    <w:p>
      <w:pPr/>
      <w:r>
        <w:rPr>
          <w:lang w:val="sw_KE" w:bidi="sw_KE"/>
        </w:rPr>
      </w:r>
      <w:r>
        <w:rPr>
          <w:lang w:val="sw_KE" w:bidi="sw_KE"/>
        </w:rPr>
        <w:t>Yuda alijitolea kumlipa Tamar mbuzi mdogo kama Tamar angefanya ngono na Yuda. Tamar alidai kwamba Yuda ampe vitu 3 vya kibinafsi ambavyo vingekuwa mali ya Yuda pekee. Tamar alidai muhuri, kamba na fimbo ambayo Yuda alikuwa nayo. Wanaume walibeba muhuri wa silinda kwenye kamba shingoni mwao na kuitumia kutia saini hati kwa kuubonyeza kwenye udongo. Muhuri huu ulikuwa wa kipekee kwa kila mtu ambaye alikuwa nao. Fimbo ya Yuda au fimbo ya kutembea ingekuwa na alama zilizochongwa ndani yake ili kutambua kama mali ya Yuda. Tamar alisema angeweka vitu hivi mpaka Yuda atakapomtuma mbuzi. Hata hivyo, wakati Yuda alimtuma mbuzi, hakuna mtu angeweza kumpata kahaba. Yuda hakujua kwamba kahaba alikuwa Tamar. Yuda hakumtafuta kahaba kwa mara ya pili.</w:t>
      </w:r>
    </w:p>
    <w:p>
      <w:pPr/>
      <w:r>
        <w:rPr>
          <w:lang w:val="sw_KE" w:bidi="sw_KE"/>
        </w:rPr>
      </w:r>
      <w:r>
        <w:rPr>
          <w:lang w:val="sw_KE" w:bidi="sw_KE"/>
        </w:rPr>
        <w:t>Onyesha picha ya muhuri wa kuchora.</w:t>
      </w:r>
    </w:p>
    <w:p>
      <w:pPr/>
      <w:r>
        <w:rPr>
          <w:lang w:val="sw_KE" w:bidi="sw_KE"/>
        </w:rPr>
      </w:r>
      <w:r>
        <w:rPr>
          <w:lang w:val="sw_KE" w:bidi="sw_KE"/>
        </w:rPr>
        <w:t>Miezi mitatu baadaye mtu alimwambia Yuda kwamba Tamar alikuwa mjamzito. Yuda aliamuru kwamba Tamar auawe kwa kuchomwa moto. Yuda alidhani kwamba Tamar alikuwa ameishi kama kahaba. Walipokuwa wakimchukua Tamar ili kumwua, Tamar aliweza kutuma muhuri, kamba na fimbo ambayo ilikuwa ya Yuda kurudi kwa Yuda. Tamar alimwambia Yuda kwamba mtu ambaye alimiliki vitu hivi alikuwa baba wa mtoto wake. Yuda alitambua kwamba vitu vilikuwa vyake. Yuda alielewa kwamba Yuda alikuwa baba wa mtoto mchanga wa Tamar. Yuda alisema, "Tamar ni mwenye haki zaidi kuliko mimi." Hapa mwenye haki ina maana kuwa asiye na lawama au bila hatia au asiye na makosa. Yuda alikuwa akisema kwamba Tamar alikuwa amefanya kitu sahihi kwa kupata mtoto ili kumrithi kwa Er. Yuda alikuwa amefanya kitu kibaya kwa sababu Yuda hakuwa amempa Tamar mwana wake Shelah ili kumpa mtoto kwa urithi wa Er.</w:t>
      </w:r>
    </w:p>
    <w:p>
      <w:pPr/>
      <w:r>
        <w:rPr>
          <w:lang w:val="sw_KE" w:bidi="sw_KE"/>
        </w:rPr>
      </w:r>
      <w:r>
        <w:rPr>
          <w:lang w:val="sw_KE" w:bidi="sw_KE"/>
        </w:rPr>
        <w:t>Tamar alikuwa na mapacha. Mkono wa pacha mmoja ulitoka kwenye njia ya uzazi. Mkunga alifunga kamba nyekundu karibu na kifundo cha mkono kwa sababu mkunga alidhani huyu alikuwa akizaliwa kwanza. Ilikuwa muhimu kuhakikisha ni mtoto gani anazaliwa kwanza kwa sheria za urithi. Lakini mkono ulirudi njia ya uzazi na mtoto wa pili, ambaye kwa kweli alizaliwa kwanza, akawa wa kwanza kuzaliwa. Mtoto huyu aliitwa Perez kwa sababu alijitokeza kwa nguvu na kuzaliwa kwanza. Walimwita mtoto wa pili Zerah.</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7.</w:t>
      </w:r>
    </w:p>
    <w:p>
      <w:pPr/>
      <w:r>
        <w:rPr>
          <w:lang w:val="sw_KE" w:bidi="sw_KE"/>
        </w:rPr>
      </w:r>
      <w:r>
        <w:rPr>
          <w:b/>
          <w:lang w:val="sw_KE" w:bidi="sw_KE"/>
        </w:rPr>
        <w:t>Tukio la kwanza:</w:t>
      </w:r>
      <w:r>
        <w:rPr>
          <w:lang w:val="sw_KE" w:bidi="sw_KE"/>
        </w:rPr>
        <w:t xml:space="preserve"> Yuda anahamia kutoka Hebroni hadi Adulamu, anaoa mwanamke wa Mkanaani na ana wana 3.</w:t>
      </w:r>
    </w:p>
    <w:p>
      <w:pPr/>
      <w:r>
        <w:rPr>
          <w:lang w:val="sw_KE" w:bidi="sw_KE"/>
        </w:rPr>
      </w:r>
      <w:r>
        <w:rPr>
          <w:b/>
          <w:lang w:val="sw_KE" w:bidi="sw_KE"/>
        </w:rPr>
        <w:t>Tukio la pili:</w:t>
      </w:r>
      <w:r>
        <w:rPr>
          <w:lang w:val="sw_KE" w:bidi="sw_KE"/>
        </w:rPr>
        <w:t xml:space="preserve"> Yuda anapanga ndoa ya mwana wake wa kwanza kwa Tamar. Mwana wa kwanza anakufa. Yuda anamwambia mwana wa pili kuoa Tamar. Anakataa kuwa baba wa mtoto pamoja na Tamar kisha anakufa. Yuda anamtuma Tamar kurudi kwa wazazi wake.</w:t>
      </w:r>
    </w:p>
    <w:p>
      <w:pPr/>
      <w:r>
        <w:rPr>
          <w:lang w:val="sw_KE" w:bidi="sw_KE"/>
        </w:rPr>
      </w:r>
      <w:r>
        <w:rPr>
          <w:b/>
          <w:lang w:val="sw_KE" w:bidi="sw_KE"/>
        </w:rPr>
        <w:t>Tukio la tatu:</w:t>
      </w:r>
      <w:r>
        <w:rPr>
          <w:lang w:val="sw_KE" w:bidi="sw_KE"/>
        </w:rPr>
        <w:t xml:space="preserve"> Miaka mingine baadaye, mke wa Yuda anakufa. Yuda anaenda kusimamia kunyoa kondoo wake.</w:t>
      </w:r>
    </w:p>
    <w:p>
      <w:pPr/>
      <w:r>
        <w:rPr>
          <w:lang w:val="sw_KE" w:bidi="sw_KE"/>
        </w:rPr>
      </w:r>
      <w:r>
        <w:rPr>
          <w:b/>
          <w:lang w:val="sw_KE" w:bidi="sw_KE"/>
        </w:rPr>
        <w:t>Tukio la nne:</w:t>
      </w:r>
      <w:r>
        <w:rPr>
          <w:lang w:val="sw_KE" w:bidi="sw_KE"/>
        </w:rPr>
        <w:t xml:space="preserve"> Tamar anajua kwamba Yuda hajamtuma mwana wake wa tatu kwa Tamar. Tamar anachukua mavazi yake ya ujane, anajifanya kama kahaba, na analala na Yuda.</w:t>
      </w:r>
    </w:p>
    <w:p>
      <w:pPr/>
      <w:r>
        <w:rPr>
          <w:lang w:val="sw_KE" w:bidi="sw_KE"/>
        </w:rPr>
      </w:r>
      <w:r>
        <w:rPr>
          <w:b/>
          <w:lang w:val="sw_KE" w:bidi="sw_KE"/>
        </w:rPr>
        <w:t>Tukio la tano:</w:t>
      </w:r>
      <w:r>
        <w:rPr>
          <w:lang w:val="sw_KE" w:bidi="sw_KE"/>
        </w:rPr>
        <w:t xml:space="preserve"> Yuda anajaribu kumlipa kahaba lakini hakuna mtu anayeweza kumpata.</w:t>
      </w:r>
    </w:p>
    <w:p>
      <w:pPr/>
      <w:r>
        <w:rPr>
          <w:lang w:val="sw_KE" w:bidi="sw_KE"/>
        </w:rPr>
      </w:r>
      <w:r>
        <w:rPr>
          <w:b/>
          <w:lang w:val="sw_KE" w:bidi="sw_KE"/>
        </w:rPr>
        <w:t>Tukio la sita:</w:t>
      </w:r>
      <w:r>
        <w:rPr>
          <w:lang w:val="sw_KE" w:bidi="sw_KE"/>
        </w:rPr>
        <w:t xml:space="preserve"> Yuda anagundua kwamba Tamar ni mjamzito. Yuda anagundua kuwa yeye ni baba wa mtoto wa Tamar.</w:t>
      </w:r>
    </w:p>
    <w:p>
      <w:pPr/>
      <w:r>
        <w:rPr>
          <w:lang w:val="sw_KE" w:bidi="sw_KE"/>
        </w:rPr>
      </w:r>
      <w:r>
        <w:rPr>
          <w:lang w:val="sw_KE" w:bidi="sw_KE"/>
        </w:rPr>
        <w:t xml:space="preserve">Tukio la </w:t>
      </w:r>
      <w:r>
        <w:rPr>
          <w:b/>
          <w:lang w:val="sw_KE" w:bidi="sw_KE"/>
        </w:rPr>
        <w:t>saba:</w:t>
      </w:r>
      <w:r>
        <w:rPr>
          <w:lang w:val="sw_KE" w:bidi="sw_KE"/>
        </w:rPr>
        <w:t xml:space="preserve"> Tamar anazaa mapacha.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Mke wa Yuda, binti ya Shua</w:t>
      </w:r>
    </w:p>
    <w:p>
      <w:pPr>
        <w:pStyle w:val="ListBullet"/>
        <w:spacing w:line="240" w:lineRule="auto"/>
        <w:ind w:left="720"/>
      </w:pPr>
      <w:r>
        <w:rPr>
          <w:lang w:val="sw_KE" w:bidi="sw_KE"/>
        </w:rPr>
      </w:r>
      <w:r>
        <w:rPr>
          <w:lang w:val="sw_KE" w:bidi="sw_KE"/>
        </w:rPr>
        <w:t>Er</w:t>
      </w:r>
    </w:p>
    <w:p>
      <w:pPr>
        <w:pStyle w:val="ListBullet"/>
        <w:spacing w:line="240" w:lineRule="auto"/>
        <w:ind w:left="720"/>
      </w:pPr>
      <w:r>
        <w:rPr>
          <w:lang w:val="sw_KE" w:bidi="sw_KE"/>
        </w:rPr>
      </w:r>
      <w:r>
        <w:rPr>
          <w:lang w:val="sw_KE" w:bidi="sw_KE"/>
        </w:rPr>
        <w:t>Onan</w:t>
      </w:r>
    </w:p>
    <w:p>
      <w:pPr>
        <w:pStyle w:val="ListBullet"/>
        <w:spacing w:line="240" w:lineRule="auto"/>
        <w:ind w:left="720"/>
      </w:pPr>
      <w:r>
        <w:rPr>
          <w:lang w:val="sw_KE" w:bidi="sw_KE"/>
        </w:rPr>
      </w:r>
      <w:r>
        <w:rPr>
          <w:lang w:val="sw_KE" w:bidi="sw_KE"/>
        </w:rPr>
        <w:t>Shelah</w:t>
      </w:r>
    </w:p>
    <w:p>
      <w:pPr>
        <w:pStyle w:val="ListBullet"/>
        <w:spacing w:line="240" w:lineRule="auto"/>
        <w:ind w:left="720"/>
      </w:pPr>
      <w:r>
        <w:rPr>
          <w:lang w:val="sw_KE" w:bidi="sw_KE"/>
        </w:rPr>
      </w:r>
      <w:r>
        <w:rPr>
          <w:lang w:val="sw_KE" w:bidi="sw_KE"/>
        </w:rPr>
        <w:t>Tamar</w:t>
      </w:r>
    </w:p>
    <w:p>
      <w:pPr>
        <w:pStyle w:val="ListBullet"/>
        <w:spacing w:line="240" w:lineRule="auto"/>
        <w:ind w:left="720"/>
      </w:pPr>
      <w:r>
        <w:rPr>
          <w:lang w:val="sw_KE" w:bidi="sw_KE"/>
        </w:rPr>
      </w:r>
      <w:r>
        <w:rPr>
          <w:lang w:val="sw_KE" w:bidi="sw_KE"/>
        </w:rPr>
        <w:t>Hirah, Mwadulami</w:t>
      </w:r>
    </w:p>
    <w:p>
      <w:pPr>
        <w:pStyle w:val="ListBullet"/>
        <w:spacing w:line="240" w:lineRule="auto"/>
        <w:ind w:left="720"/>
      </w:pPr>
      <w:r>
        <w:rPr>
          <w:lang w:val="sw_KE" w:bidi="sw_KE"/>
        </w:rPr>
      </w:r>
      <w:r>
        <w:rPr>
          <w:lang w:val="sw_KE" w:bidi="sw_KE"/>
        </w:rPr>
        <w:t>Wanaume ambao waliishi katika Enaim</w:t>
      </w:r>
    </w:p>
    <w:p>
      <w:pPr>
        <w:pStyle w:val="ListBullet"/>
        <w:spacing w:line="240" w:lineRule="auto"/>
        <w:ind w:left="720"/>
      </w:pPr>
      <w:r>
        <w:rPr>
          <w:lang w:val="sw_KE" w:bidi="sw_KE"/>
        </w:rPr>
      </w:r>
      <w:r>
        <w:rPr>
          <w:lang w:val="sw_KE" w:bidi="sw_KE"/>
        </w:rPr>
        <w:t>Mkunga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Hadithi hii ya simulizi inatokea baada ya Yusufu kuuzwa kama mtumwa na kupelekwa Misri. Hatujui wakati hadithi hii ilitokea.</w:t>
      </w:r>
    </w:p>
    <w:p>
      <w:pPr/>
      <w:r>
        <w:rPr>
          <w:lang w:val="sw_KE" w:bidi="sw_KE"/>
        </w:rPr>
      </w:r>
      <w:r>
        <w:rPr>
          <w:lang w:val="sw_KE" w:bidi="sw_KE"/>
        </w:rPr>
        <w:t>Yuda anashuka kwa Adulamu na kupanda hadi Timnah. Mwelekeo huu unarejelea mwinuko wa mlima. Hebroni ilikuwa mwinuko wa juu kuliko Adulamu kwa hiyo Yuda alikwenda chini. Ni takriban maili 15, au kilomita 24, kati ya Hebroni na Adullam. Timnah iko juu kuliko Adulamu kwa hiyo Yuda alikwenda Timnah. Ni takriban maili 4, au kilomita 7, kati ya Adullam na Timnah. Shelah alizaliwa katika Kezib. Kezib ni takriban maili 3, au kilomita 5, kutoka Adullam.</w:t>
      </w:r>
    </w:p>
    <w:p>
      <w:pPr/>
      <w:r>
        <w:rPr>
          <w:lang w:val="sw_KE" w:bidi="sw_KE"/>
        </w:rPr>
      </w:r>
      <w:r>
        <w:rPr>
          <w:lang w:val="sw_KE" w:bidi="sw_KE"/>
        </w:rPr>
        <w:t>Tazama ramani kuonyesha Hebroni, Adullam na Timnah.</w:t>
      </w:r>
    </w:p>
    <w:p>
      <w:pPr/>
      <w:r>
        <w:rPr>
          <w:lang w:val="sw_KE" w:bidi="sw_KE"/>
        </w:rPr>
      </w:r>
      <w:r>
        <w:rPr>
          <w:lang w:val="sw_KE" w:bidi="sw_KE"/>
        </w:rPr>
        <w:t>Katika tukio la kwanza, Yuda alihamia mji kaskazini magharibi wa Hebron lakini kwa mwinuko wa chini. Yuda alibakia na mtu anayeitwa Hirah. Yuda aliona binti wa Shua na kumwoa yeye. Alikuwa mwanamke Mkanaani. Wao walikuwa na wana 3: Er, Onan, na Shelah.</w:t>
      </w:r>
    </w:p>
    <w:p>
      <w:pPr/>
      <w:r>
        <w:rPr>
          <w:lang w:val="sw_KE" w:bidi="sw_KE"/>
        </w:rPr>
      </w:r>
      <w:r>
        <w:rPr>
          <w:lang w:val="sw_KE" w:bidi="sw_KE"/>
        </w:rPr>
        <w:t>Katika tukio la pili, mwana wa Yuda Er ana umri wa kutosha kuoa na Yuda anamchagua Tamar, mwanamke Mkanaani, kuwa mke wake. Yahweh aliona kwamba Er alikuwa mwovu na kuchukua maisha ya Er. Hatujui kwa njia gani Er alikuwa mwovu. Er hakuwa na mwana wa kumrithi. Yuda alimwambia Onan amwoe Tamar ili Tamar apate mwana ambaye angekuwa mrithi wa Er. Onan alitumia njia ya uzazi wa mpango ili kuhakikisha kwamba Tamar hakupata mimba. Onan alifanya hivyo mara nyingi. Yahweh alichukizwa na uasi wa Onan na kuchukua maisha ya Onan. Yuda alimtuma Tamar nyumbani kwa wazazi wake ili kusubiri mpaka Shelah awe na umri wa kutosha kuoa. Lakini Yuda hakukusudia Shelah kuoa Tamar. Hii ni maelezo ya ziada kwa wasikilizaji. Hakuna mtu alimwambia Tamar kuhusu nia ya Yuda kuhusu mwana wa Yuda Shelah.</w:t>
      </w:r>
    </w:p>
    <w:p>
      <w:pPr/>
      <w:r>
        <w:rPr>
          <w:lang w:val="sw_KE" w:bidi="sw_KE"/>
        </w:rPr>
      </w:r>
      <w:r>
        <w:rPr>
          <w:lang w:val="sw_KE" w:bidi="sw_KE"/>
        </w:rPr>
        <w:t>Katika tukio la tatu, mke wa Yuda anakufa. Hii inatokea miaka kadhaa baadaye kwa sababu Shelah sasa ana umri wa kutosha kuoa, lakini Yuda hajamtuma kumwita Tamar. Baada ya wakati wa kuomboleza kukamilika, Yuda na rafiki yake Hirah wanakwenda Timnah ili kusimamia kunyoa kondoo wake.</w:t>
      </w:r>
    </w:p>
    <w:p>
      <w:pPr/>
      <w:r>
        <w:rPr>
          <w:lang w:val="sw_KE" w:bidi="sw_KE"/>
        </w:rPr>
      </w:r>
      <w:r>
        <w:rPr>
          <w:lang w:val="sw_KE" w:bidi="sw_KE"/>
        </w:rPr>
        <w:t>Katika tukio la nne, Tamar anajua kwamba Shelah ana umri wa kutosha kuoa na kwamba Yuda hajamwita Tamar. Tamar anachukua mavazi yake ya ujane, anafunika uso wake na pazia, na anaketi kando ya barabara ambapo Yuda atamwona. Yuda anafikiri Tamar ni kahaba na anajitolea kumlipa mbuzi mdogo kama Tamar atafanya mapenzi na Yuda. Tamar anadai kwamba Yuda ataacha muhuri wake, kamba, na fimbo ya kutembea, kama dhamana ya kwamba mbuzi atakuja. Kisha Tamar analala na Yuda.</w:t>
      </w:r>
    </w:p>
    <w:p>
      <w:pPr/>
      <w:r>
        <w:rPr>
          <w:lang w:val="sw_KE" w:bidi="sw_KE"/>
        </w:rPr>
      </w:r>
      <w:r>
        <w:rPr>
          <w:lang w:val="sw_KE" w:bidi="sw_KE"/>
        </w:rPr>
        <w:t>Katika tukio la tano, Yuda anamtuma Hirah, Mwadulami, na mbuzi mdogo ili kumlipa mwanamke na kupata tena muhuri, kamba, na fimbo ya Yuda. Hirah hampati tena kahaba huyo. Wanaume wa Enaim wanamwambia Hirah kwamba hakuna kahaba hapo. Yuda aliamua kumruhusu mwanamke kubaki na muhuri, kamba, na kijiti. Yuda alidhani kila mtu angemcheka ikiwa alikwenda tena ili kumtafuta kahaba.</w:t>
      </w:r>
    </w:p>
    <w:p>
      <w:pPr/>
      <w:r>
        <w:rPr>
          <w:lang w:val="sw_KE" w:bidi="sw_KE"/>
        </w:rPr>
      </w:r>
      <w:r>
        <w:rPr>
          <w:lang w:val="sw_KE" w:bidi="sw_KE"/>
        </w:rPr>
        <w:t>Katika sehemu ya sita, miezi mitatu baadaye, Yuda anasikia kwamba Tamar ni mjamzito. Yuda anadai kwamba Tamar auawe kwa kuchomwa moto. Tamar alitumana muhuri, kamba, na fimbo kwa Yuda. Tamar alisema, "Baba wa mtoto wangu ni mmiliki wa vitu hivi." Yuda anatambua kwamba Yuda ndiye baba wa mtoto wa Tamar. Yuda anasema kwamba Tamar amefanya kitu sahihi kwa kupata ujauzito ili mume wake awe na mrithi. Yuda alikuwa amefanya kitu kibaya kwa kutohakikisha kwamba Tamar alikuwa na mtoto. Yuda hakulala na Tamar tena.</w:t>
      </w:r>
    </w:p>
    <w:p>
      <w:pPr/>
      <w:r>
        <w:rPr>
          <w:lang w:val="sw_KE" w:bidi="sw_KE"/>
        </w:rPr>
      </w:r>
      <w:r>
        <w:rPr>
          <w:lang w:val="sw_KE" w:bidi="sw_KE"/>
        </w:rPr>
        <w:t>Katika tukio la saba, Tamar anapata mapacha. Mkono wa mtoto mmoja unatoka na mkunga anafikiri huyu atakuwa wa kwanza kuzaliwa na kufunga kamba nyekundu karibu na mkono wa mtoto. Lakini mkono unarudi kwenye njia ya uzazi na mtoto mwingine anazaliwa kwanza. Mzaliwa wa kwanza anaitwa Perez na mzaliwa wa pili anaitwa Zerah.</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7.</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Mke wa Yuda, binti ya Shua</w:t>
      </w:r>
    </w:p>
    <w:p>
      <w:pPr>
        <w:pStyle w:val="ListBullet"/>
        <w:spacing w:line="240" w:lineRule="auto"/>
        <w:ind w:left="720"/>
      </w:pPr>
      <w:r>
        <w:rPr>
          <w:lang w:val="sw_KE" w:bidi="sw_KE"/>
        </w:rPr>
      </w:r>
      <w:r>
        <w:rPr>
          <w:lang w:val="sw_KE" w:bidi="sw_KE"/>
        </w:rPr>
        <w:t>Er</w:t>
      </w:r>
    </w:p>
    <w:p>
      <w:pPr>
        <w:pStyle w:val="ListBullet"/>
        <w:spacing w:line="240" w:lineRule="auto"/>
        <w:ind w:left="720"/>
      </w:pPr>
      <w:r>
        <w:rPr>
          <w:lang w:val="sw_KE" w:bidi="sw_KE"/>
        </w:rPr>
      </w:r>
      <w:r>
        <w:rPr>
          <w:lang w:val="sw_KE" w:bidi="sw_KE"/>
        </w:rPr>
        <w:t>Onan</w:t>
      </w:r>
    </w:p>
    <w:p>
      <w:pPr>
        <w:pStyle w:val="ListBullet"/>
        <w:spacing w:line="240" w:lineRule="auto"/>
        <w:ind w:left="720"/>
      </w:pPr>
      <w:r>
        <w:rPr>
          <w:lang w:val="sw_KE" w:bidi="sw_KE"/>
        </w:rPr>
      </w:r>
      <w:r>
        <w:rPr>
          <w:lang w:val="sw_KE" w:bidi="sw_KE"/>
        </w:rPr>
        <w:t>Shelah</w:t>
      </w:r>
    </w:p>
    <w:p>
      <w:pPr>
        <w:pStyle w:val="ListBullet"/>
        <w:spacing w:line="240" w:lineRule="auto"/>
        <w:ind w:left="720"/>
      </w:pPr>
      <w:r>
        <w:rPr>
          <w:lang w:val="sw_KE" w:bidi="sw_KE"/>
        </w:rPr>
      </w:r>
      <w:r>
        <w:rPr>
          <w:lang w:val="sw_KE" w:bidi="sw_KE"/>
        </w:rPr>
        <w:t>Tamar</w:t>
      </w:r>
    </w:p>
    <w:p>
      <w:pPr>
        <w:pStyle w:val="ListBullet"/>
        <w:spacing w:line="240" w:lineRule="auto"/>
        <w:ind w:left="720"/>
      </w:pPr>
      <w:r>
        <w:rPr>
          <w:lang w:val="sw_KE" w:bidi="sw_KE"/>
        </w:rPr>
      </w:r>
      <w:r>
        <w:rPr>
          <w:lang w:val="sw_KE" w:bidi="sw_KE"/>
        </w:rPr>
        <w:t>Hirah, Mwadulami</w:t>
      </w:r>
    </w:p>
    <w:p>
      <w:pPr>
        <w:pStyle w:val="ListBullet"/>
        <w:spacing w:line="240" w:lineRule="auto"/>
        <w:ind w:left="720"/>
      </w:pPr>
      <w:r>
        <w:rPr>
          <w:lang w:val="sw_KE" w:bidi="sw_KE"/>
        </w:rPr>
      </w:r>
      <w:r>
        <w:rPr>
          <w:lang w:val="sw_KE" w:bidi="sw_KE"/>
        </w:rPr>
        <w:t>Wanaume ambao waliishi katika Enaim</w:t>
      </w:r>
    </w:p>
    <w:p>
      <w:pPr>
        <w:pStyle w:val="ListBullet"/>
        <w:spacing w:line="240" w:lineRule="auto"/>
        <w:ind w:left="720"/>
      </w:pPr>
      <w:r>
        <w:rPr>
          <w:lang w:val="sw_KE" w:bidi="sw_KE"/>
        </w:rPr>
      </w:r>
      <w:r>
        <w:rPr>
          <w:lang w:val="sw_KE" w:bidi="sw_KE"/>
        </w:rPr>
        <w:t>Mkunga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kwanza, Yuda anamwendea Adulamu na kuoa mwanamke wa Mkanaani.</w:t>
      </w:r>
    </w:p>
    <w:p>
      <w:pPr/>
      <w:r>
        <w:rPr>
          <w:lang w:val="sw_KE" w:bidi="sw_KE"/>
        </w:rPr>
      </w:r>
      <w:r>
        <w:rPr>
          <w:lang w:val="sw_KE" w:bidi="sw_KE"/>
        </w:rPr>
        <w:t>Sitisha kitendo: Muulize Yuda, "Unafikiri baba yako atahisi vipi kuhusu wewe kuoa mwanamke wa Mkanaani?" Unaweza kusikia, "Hatakuwa na furaha. Baba yangu anataka tukae kwa utengano na Wakanaani. Lakini yeye ni mrembo na atakuwa mke mzuri kwangu." Anzisha tena igizo.</w:t>
      </w:r>
    </w:p>
    <w:p>
      <w:pPr/>
      <w:r>
        <w:rPr>
          <w:lang w:val="sw_KE" w:bidi="sw_KE"/>
        </w:rPr>
      </w:r>
      <w:r>
        <w:rPr>
          <w:lang w:val="sw_KE" w:bidi="sw_KE"/>
        </w:rPr>
        <w:t>Yuda na mke wake wana wana 3. Mke anawaita Er, Onan na Shelah.</w:t>
      </w:r>
    </w:p>
    <w:p>
      <w:pPr/>
      <w:r>
        <w:rPr>
          <w:lang w:val="sw_KE" w:bidi="sw_KE"/>
        </w:rPr>
      </w:r>
      <w:r>
        <w:rPr>
          <w:lang w:val="sw_KE" w:bidi="sw_KE"/>
        </w:rPr>
        <w:t>Katika tukio la 2, Yuda anapanga kwa Er kuoa mwanamke wa Mkanaani anayeitwa Tamar. Yahweh aliona kwamba Er alikuwa mtu mwovu. Yahweh alichukua maisha ya Er. Tamar alikuwa mjane bila mtoto. Yuda alimwambia Onan, mwana wa pili, kulala na Tamar na kumpa Tamar mwana.</w:t>
      </w:r>
    </w:p>
    <w:p>
      <w:pPr/>
      <w:r>
        <w:rPr>
          <w:lang w:val="sw_KE" w:bidi="sw_KE"/>
        </w:rPr>
      </w:r>
      <w:r>
        <w:rPr>
          <w:lang w:val="sw_KE" w:bidi="sw_KE"/>
        </w:rPr>
        <w:t>Sitisha kitendo: Muulize Yuda, "Kwa nini unataka mrithi kwa Er?" Unaweza kusikia, "Er anapaswa kuwa na mrithi. Kwa njia hii Tamar atakuwa na mtu wa kumtunza. Tunapaswa kumhudumia mjane. Anzisha tena igizo.</w:t>
      </w:r>
    </w:p>
    <w:p>
      <w:pPr/>
      <w:r>
        <w:rPr>
          <w:lang w:val="sw_KE" w:bidi="sw_KE"/>
        </w:rPr>
      </w:r>
      <w:r>
        <w:rPr>
          <w:lang w:val="sw_KE" w:bidi="sw_KE"/>
        </w:rPr>
        <w:t>Mwana angezingatiwa kuwa mrithi wa Er. Onan alikataa kumzaa mtoto ambaye angezingatiwa kuwa mtoto wa kaka yake Er. Onan alifanya udhibiti wa kuzalisha ili kuepuka kumpa Tamar mtoto.</w:t>
      </w:r>
    </w:p>
    <w:p>
      <w:pPr/>
      <w:r>
        <w:rPr>
          <w:lang w:val="sw_KE" w:bidi="sw_KE"/>
        </w:rPr>
      </w:r>
      <w:r>
        <w:rPr>
          <w:lang w:val="sw_KE" w:bidi="sw_KE"/>
        </w:rPr>
        <w:t>Sitisha kitendo: Muulize Onan, "Kwa nini hutaki kumpa mwana kwa kaka yako, Er?" Unaweza kusikia, "Er amekufa. Ikiwa ninampa mwana kwa Tamar, mwana huyo atarithi sehemu ya Er. Sehemu yangu itakuwa chini. Sitaki kumzaa mtoto ambaye atakuwa mrithi wa mtu mwingine. Anzisha tena igizo.</w:t>
      </w:r>
    </w:p>
    <w:p>
      <w:pPr/>
      <w:r>
        <w:rPr>
          <w:lang w:val="sw_KE" w:bidi="sw_KE"/>
        </w:rPr>
      </w:r>
      <w:r>
        <w:rPr>
          <w:lang w:val="sw_KE" w:bidi="sw_KE"/>
        </w:rPr>
        <w:t>Kwa sababu Onan alikuwa muasi, Yahweh alimfanya Onan kufa. Shelah, mwana wa tatu, alikuwa mdogo sana ili kuoa Tamar. Yuda alimtuma Tamar kurudi kwa wazazi wake. Yuda aliahidi Tamar kwamba Shelah angeoa Tamar wakati Shelah alikuwa na umri wa kutosha. Yuda hakusudia kutimiza ahadi hii.</w:t>
      </w:r>
    </w:p>
    <w:p>
      <w:pPr/>
      <w:r>
        <w:rPr>
          <w:lang w:val="sw_KE" w:bidi="sw_KE"/>
        </w:rPr>
      </w:r>
      <w:r>
        <w:rPr>
          <w:lang w:val="sw_KE" w:bidi="sw_KE"/>
        </w:rPr>
        <w:t>Katika tukio la 3, mke wa Yuda anakufa. Yuda alidhibitisha wakati wa kawaida wa kuomboleza. Kisha Yuda anaenda kusimamia kunyoa kondoo.</w:t>
      </w:r>
    </w:p>
    <w:p>
      <w:pPr/>
      <w:r>
        <w:rPr>
          <w:lang w:val="sw_KE" w:bidi="sw_KE"/>
        </w:rPr>
      </w:r>
      <w:r>
        <w:rPr>
          <w:lang w:val="sw_KE" w:bidi="sw_KE"/>
        </w:rPr>
        <w:t>Katika tukio la 4, Tamar anatambua kwamba Yuda hataki Shelah kuoa Tamar. Tamar anajua kwamba Yuda anapita karibu na nyumba ya Tamar ili kwenda kwa kukata kondoo. Tamar anatoa mavazi yake ya ujane. Tamar anajifunika na mtandio. Tamar anaketi kando ya barabara ili Yuda aweze kufikiria kwamba Tamar ni kahaba.</w:t>
      </w:r>
    </w:p>
    <w:p>
      <w:pPr/>
      <w:r>
        <w:rPr>
          <w:lang w:val="sw_KE" w:bidi="sw_KE"/>
        </w:rPr>
      </w:r>
      <w:r>
        <w:rPr>
          <w:lang w:val="sw_KE" w:bidi="sw_KE"/>
        </w:rPr>
        <w:t>Sitisha kitendo: Muulize Tamar, "Unahisi vipi sasa?" Unaweza kusikia, "Nina hasira na kukata tamaa. Baba mkwe wangu aliahidi na hajatunza ahadi yake. Sipendi kuwa na tabia kama kahaba lakini sina budi. Ni lazima nipate mwana." Anzisha tena igizo.</w:t>
      </w:r>
    </w:p>
    <w:p>
      <w:pPr/>
      <w:r>
        <w:rPr>
          <w:lang w:val="sw_KE" w:bidi="sw_KE"/>
        </w:rPr>
      </w:r>
      <w:r>
        <w:rPr>
          <w:lang w:val="sw_KE" w:bidi="sw_KE"/>
        </w:rPr>
        <w:t>Wakati Yuda anasimama na kupendekeza kulipa ngono na kahaba kando ya barabara, Yuda hajui kwamba mwanamke huyu ni Tamar. Yuda anajitolea kulipa mbuzi mdogo. Tamar anadai ahadi au vitu vya kutunza mpaka mbuzi mdogo awasili. Tamar anadai vitu ambavyo vinatambulisha Yuda.</w:t>
      </w:r>
    </w:p>
    <w:p>
      <w:pPr/>
      <w:r>
        <w:rPr>
          <w:lang w:val="sw_KE" w:bidi="sw_KE"/>
        </w:rPr>
      </w:r>
      <w:r>
        <w:rPr>
          <w:lang w:val="sw_KE" w:bidi="sw_KE"/>
        </w:rPr>
        <w:t>Sitisha kitendo: Muulize Tamar, "Kwa nini unadai vitu ambavyo vinatambulisha Yuda?" Unaweza kusikia, “Ninatumaini nitakuwa mjamzito kutokana na tukio hili.” Yuda atanihukumu ikiwa ninafanya hivyo. Ninahitaji vitu hivi ili kuthibitisha baba ni nani. Wakati Yuda anatambua kuwa yeye ni baba, Yuda hatanidhuru. Anzisha tena igizo.</w:t>
      </w:r>
    </w:p>
    <w:p>
      <w:pPr/>
      <w:r>
        <w:rPr>
          <w:lang w:val="sw_KE" w:bidi="sw_KE"/>
        </w:rPr>
      </w:r>
      <w:r>
        <w:rPr>
          <w:lang w:val="sw_KE" w:bidi="sw_KE"/>
        </w:rPr>
        <w:t>Yuda alikubali kumpa mwanamke vitu vitatu na kisha kuwa na ngono na kahaba. Yuda aliondoka na kwenda kukata manyoya ya kondoo. Tamar alikwenda nyumbani na kuvaa tena mavazi yake ya mjane. Yuda hakujua kwamba alikuwa amefanya ngono na Tamar.</w:t>
      </w:r>
    </w:p>
    <w:p>
      <w:pPr/>
      <w:r>
        <w:rPr>
          <w:lang w:val="sw_KE" w:bidi="sw_KE"/>
        </w:rPr>
      </w:r>
      <w:r>
        <w:rPr>
          <w:lang w:val="sw_KE" w:bidi="sw_KE"/>
        </w:rPr>
        <w:t>Katika tukio la 5, Yuda anamtuma Hirah kumpa kahaba mbuzi mdogo na kuchukua vitu vya kibinafsi vya Yuda. Wanaume wa mji wanamwambia Hirah kwamba hakuna kahaba katika eneo hilo. Yuda anaamua kumruhusu mwanamke kutunza vitu. Yuda anafikiri watu watacheka Yuda ikiwa ataenda tena ili kumtafuta mwanamke huyo.</w:t>
      </w:r>
    </w:p>
    <w:p>
      <w:pPr/>
      <w:r>
        <w:rPr>
          <w:lang w:val="sw_KE" w:bidi="sw_KE"/>
        </w:rPr>
      </w:r>
      <w:r>
        <w:rPr>
          <w:lang w:val="sw_KE" w:bidi="sw_KE"/>
        </w:rPr>
        <w:t>Katika tukio la 6, Tamar anakuwa mjamzito na watu wanajua kuhusu mimba. Mtu anamwambia Yuda kwamba Tamar ni mjamzito. Yuda anafikiri kwamba Tamar amekuwa akifanya kama kahaba na anasema kwamba Tamar anapaswa kuchomwa moto. Kwa hatua hiyo, Tamar anatuma vitu vitatu vya kibinafsi ambavyo ni mali ya Yuda kurudi kwa Yuda. Yuda anatambua kwamba Yuda ni baba ya mtoto wa Tamar. Yuda kisha anasema kwamba Tamar hana lawama. Yuda ni mtu ambaye amefanya makosa.</w:t>
      </w:r>
    </w:p>
    <w:p>
      <w:pPr/>
      <w:r>
        <w:rPr>
          <w:lang w:val="sw_KE" w:bidi="sw_KE"/>
        </w:rPr>
      </w:r>
      <w:r>
        <w:rPr>
          <w:lang w:val="sw_KE" w:bidi="sw_KE"/>
        </w:rPr>
        <w:t>Sitisha kitendo: Muulize Yuda, "Unahisi vipi sasa?" Unaweza kusikia, "Ninajuta kwamba sikufanyia Tamar kama ninavyopaswa. Tamar amefanya kitu sahihi. Nilikuwa na makosa katika matendo yangu." Anzisha tena igizo.</w:t>
      </w:r>
    </w:p>
    <w:p>
      <w:pPr/>
      <w:r>
        <w:rPr>
          <w:lang w:val="sw_KE" w:bidi="sw_KE"/>
        </w:rPr>
      </w:r>
      <w:r>
        <w:rPr>
          <w:lang w:val="sw_KE" w:bidi="sw_KE"/>
        </w:rPr>
        <w:t>Katika tukio la 7, Tamar ana mapacha. Mzaliwa wa kwanza anaitwa Perez.</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Maandishi yanarejelea mara mbili kwa </w:t>
      </w:r>
      <w:r>
        <w:rPr>
          <w:b/>
          <w:lang w:val="sw_KE" w:bidi="sw_KE"/>
        </w:rPr>
        <w:t>Yahweh</w:t>
      </w:r>
      <w:r>
        <w:rPr>
          <w:lang w:val="sw_KE" w:bidi="sw_KE"/>
        </w:rPr>
        <w:t>. Tumia neno lile kwa Yahweh ulilotumia katika vifungu vya awali. Yahwe inajadiliwa katika faharasa kuu.</w:t>
      </w:r>
    </w:p>
    <w:p>
      <w:pPr/>
      <w:r>
        <w:rPr>
          <w:lang w:val="sw_KE" w:bidi="sw_KE"/>
        </w:rPr>
      </w:r>
      <w:r>
        <w:rPr>
          <w:lang w:val="sw_KE" w:bidi="sw_KE"/>
        </w:rPr>
        <w:t>Kuna idadi ya maneno ya uhusiano wa ngono katika maandishi haya. Tafsiri tofauti zinatumia misemo kama vile kushiriki ngono au kulala kimapenzi kwa maana kwamba alikuwa na mahusiano ya kingono na mwanamke. Utahitaji kutumia maneno yanayokubalika kijamii kwa utamaduni wako.</w:t>
      </w:r>
    </w:p>
    <w:p>
      <w:pPr/>
      <w:r>
        <w:rPr>
          <w:lang w:val="sw_KE" w:bidi="sw_KE"/>
        </w:rPr>
      </w:r>
      <w:r>
        <w:rPr>
          <w:lang w:val="sw_KE" w:bidi="sw_KE"/>
        </w:rPr>
        <w:t>Sitisha na mjadili: Simulia visa vya matukio ya kingono kama hivi katika hadithi. Sikiliza maneno na misemo unayotumia ili kuifanya iwe sawa kuzungumza kuhusu mambo haya hadharani.</w:t>
      </w:r>
    </w:p>
    <w:p>
      <w:pPr/>
      <w:r>
        <w:rPr>
          <w:lang w:val="sw_KE" w:bidi="sw_KE"/>
        </w:rPr>
      </w:r>
      <w:r>
        <w:rPr>
          <w:lang w:val="sw_KE" w:bidi="sw_KE"/>
        </w:rPr>
        <w:t>Yuda inarejelea sheria ambayo inahitaji kwamba kaka alale na mjane wa kaka yake ili kumpa mrithi. Mtoto aliyezaliwa angekuwa mrithi wa kaka aliyekufa si mrithi wa mtu ambaye kwa kweli alimzaa mtoto. Yuda haitoi jina la sheria hii. Hii ilikuwa sheria ya Levirate na ilikuwa desturi ya kawaida katika Mashariki ya Kati ya kale.</w:t>
      </w:r>
    </w:p>
    <w:p>
      <w:pPr/>
      <w:r>
        <w:rPr>
          <w:lang w:val="sw_KE" w:bidi="sw_KE"/>
        </w:rPr>
      </w:r>
      <w:r>
        <w:rPr>
          <w:lang w:val="sw_KE" w:bidi="sw_KE"/>
        </w:rPr>
        <w:t>Onan hataki kuwa na mtoto na Tamar ambaye angezingatiwa kuwa mrithi wa Er. Onan anatumia aina ya udhibiti wa kuzaliwa. Hii ina maana kwamba Onan aliondoka wakati wa mchakato wa ngono na kumwaga mbegu yake au manii kwenye ardhi. Hili lilifanya isiwezekane kwa Tamar kuwa mjamzito. Kwa mtoto kutengenezwa, manii ya mtu inapaswa kuingia mwili wa mwanamke. Tamaduni nyingi zinapata njia za kuelezea mchakato huu ambao unakubalika kusema katika kila kikundi.</w:t>
      </w:r>
    </w:p>
    <w:p>
      <w:pPr/>
      <w:r>
        <w:rPr>
          <w:lang w:val="sw_KE" w:bidi="sw_KE"/>
        </w:rPr>
      </w:r>
      <w:r>
        <w:rPr>
          <w:lang w:val="sw_KE" w:bidi="sw_KE"/>
        </w:rPr>
        <w:t>Sitisha na mjadili: Ongea kuhusu hali sawa katika utamaduni wako. Angalia maneno unayotumia ili kuelezea kitendo. Unasemaje hili ili nyanya yako akubali kulisikiliza?</w:t>
      </w:r>
    </w:p>
    <w:p>
      <w:pPr/>
      <w:r>
        <w:rPr>
          <w:lang w:val="sw_KE" w:bidi="sw_KE"/>
        </w:rPr>
      </w:r>
      <w:r>
        <w:rPr>
          <w:lang w:val="sw_KE" w:bidi="sw_KE"/>
        </w:rPr>
        <w:t xml:space="preserve">Dhambi ya Onan ilikuwa kwamba Onan alikataa kutoa mrithi kwa kaka yake aliyekufa. Onan aliasi baba yake. Yahweh alichukua maisha ya Onan kwa sababu Onan alikataa kutoa mrithi kwa kaka yake. Yahweh alisema kwamba kile Onan alifanya kilikuwa kibaya au </w:t>
      </w:r>
      <w:r>
        <w:rPr>
          <w:b/>
          <w:lang w:val="sw_KE" w:bidi="sw_KE"/>
        </w:rPr>
        <w:t>kiovu</w:t>
      </w:r>
      <w:r>
        <w:rPr>
          <w:lang w:val="sw_KE" w:bidi="sw_KE"/>
        </w:rPr>
        <w:t>. Uovu unajadiliwa katika faharasa kuu.</w:t>
      </w:r>
    </w:p>
    <w:p>
      <w:pPr/>
      <w:r>
        <w:rPr>
          <w:lang w:val="sw_KE" w:bidi="sw_KE"/>
        </w:rPr>
      </w:r>
      <w:r>
        <w:rPr>
          <w:lang w:val="sw_KE" w:bidi="sw_KE"/>
        </w:rPr>
        <w:t xml:space="preserve">Wakati Yuda alikutana na Tamar kando ya barabara, Yuda hakumtambua Tamar. Tamar alikuwa ametoa nguo zake za mjane na kuvaa mavazi mengine ili kumshawishi Yuda kufanya mapenzi naye. Tamar pia alifunika uso wake na mtandio. Yuda alidhani Tamar alikuwa </w:t>
      </w:r>
      <w:r>
        <w:rPr>
          <w:b/>
          <w:lang w:val="sw_KE" w:bidi="sw_KE"/>
        </w:rPr>
        <w:t>kahaba</w:t>
      </w:r>
      <w:r>
        <w:rPr>
          <w:lang w:val="sw_KE" w:bidi="sw_KE"/>
        </w:rPr>
        <w:t xml:space="preserve">. Kahaba ni mtu ambaye anauza mwili wake kwa ngono. Baadhi ya tafsiri zinatumia neno kahaba. </w:t>
      </w:r>
      <w:r>
        <w:rPr>
          <w:b/>
          <w:lang w:val="sw_KE" w:bidi="sw_KE"/>
        </w:rPr>
        <w:t>Kahaba</w:t>
      </w:r>
      <w:r>
        <w:rPr>
          <w:lang w:val="sw_KE" w:bidi="sw_KE"/>
        </w:rPr>
        <w:t xml:space="preserve"> alikuwa mwanamke ambaye alikuwa akijitolea kwa ukahaba kama sehemu ya ibada katika kaburi la uzazi au hekalu. Wakanaani wana mahekalu mengi au madhabahu mengi. Kahaba angekuwa mwanamke yeyote anayejiuza kwa ngono. Kahaba alikuwa mwanamke aliyefanya ukahaba kwa lengo la kumtumikia mungu maalum wa kipagani au mungu wa bandia. Unahitaji kupata maneno ili kutumia ambayo unaweza kutumia na watu wote. Yuda alidhani kwamba kahaba alifanya kazi kwa hekalu la kipagani la uzazi.</w:t>
      </w:r>
    </w:p>
    <w:p>
      <w:pPr/>
      <w:r>
        <w:rPr>
          <w:lang w:val="sw_KE" w:bidi="sw_KE"/>
        </w:rPr>
      </w:r>
      <w:r>
        <w:rPr>
          <w:lang w:val="sw_KE" w:bidi="sw_KE"/>
        </w:rPr>
        <w:t xml:space="preserve">Wakati Tamar alikutana na Yuda kando ya barabara, Yuda alidhani Tamar alikuwa kahaba na kujitolea kulipa kwa ajili ya ngono naye. Tamar alidai dhamana au </w:t>
      </w:r>
      <w:r>
        <w:rPr>
          <w:b/>
          <w:lang w:val="sw_KE" w:bidi="sw_KE"/>
        </w:rPr>
        <w:t>ahadi</w:t>
      </w:r>
      <w:r>
        <w:rPr>
          <w:lang w:val="sw_KE" w:bidi="sw_KE"/>
        </w:rPr>
        <w:t xml:space="preserve">. Dhamana au ahadi ingekuwa kipengee cha thamani kilichoachwa ili kuhakikisha kwamba malipo yaliyoahidiwa yalilipwa kwa kweli. Yuda aliahidi kulipa mbuzi mdogo kama bei. Tamar alitaka Yuda aache kitu kwa Tamar ambacho kingekuwa cha thamani. Kwa njia hii, ikiwa Yuda hakumtuma mbuzi, Tamar bado angekuwa na kitu cha thamani. Tamar aliomba muhuri wa Yuda, kamba na fimbo. </w:t>
      </w:r>
      <w:r>
        <w:rPr>
          <w:b/>
          <w:lang w:val="sw_KE" w:bidi="sw_KE"/>
        </w:rPr>
        <w:t>Muhuri</w:t>
      </w:r>
      <w:r>
        <w:rPr>
          <w:lang w:val="sw_KE" w:bidi="sw_KE"/>
        </w:rPr>
        <w:t xml:space="preserve"> ulikuwa na chupa ambayo ilikuwa na uchoraji juu yake ambao uliwakilisha Yuda. Yuda alivaa hii kwenye kamba karibu na shingo yake. Wakati Yuda alihitaji kuweka sahihi kwenye kitu, angeshinikiza chupa hii katika udongo. Kila mtu angetambua kwamba angeweka sahihi hii ilikuwa ya Yuda. Fimbo ya kutembea ingekuwa na uchongaji kwenye fimbo ambayo kila mtu angetambua. Kwa kuomba vitu hivi, Tamar aliweza kutambua mtu ambaye alikuja na kufanya ngono naye.</w:t>
      </w:r>
    </w:p>
    <w:p>
      <w:pPr/>
      <w:r>
        <w:rPr>
          <w:lang w:val="sw_KE" w:bidi="sw_KE"/>
        </w:rPr>
      </w:r>
      <w:r>
        <w:rPr>
          <w:lang w:val="sw_KE" w:bidi="sw_KE"/>
        </w:rPr>
        <w:t>Onyesha picha ya muhuri wa chupa hii tena.</w:t>
      </w:r>
    </w:p>
    <w:p>
      <w:pPr/>
      <w:r>
        <w:rPr>
          <w:lang w:val="sw_KE" w:bidi="sw_KE"/>
        </w:rPr>
      </w:r>
      <w:r>
        <w:rPr>
          <w:lang w:val="sw_KE" w:bidi="sw_KE"/>
        </w:rPr>
        <w:t xml:space="preserve">Yuda anajifunza kwamba Tamar alilala na Yuda ili kuwa na mtoto kama mrithi kwa Er. Yuda anasema kwamba matendo ya Tamar ni </w:t>
      </w:r>
      <w:r>
        <w:rPr>
          <w:b/>
          <w:lang w:val="sw_KE" w:bidi="sw_KE"/>
        </w:rPr>
        <w:t>haki</w:t>
      </w:r>
      <w:r>
        <w:rPr>
          <w:lang w:val="sw_KE" w:bidi="sw_KE"/>
        </w:rPr>
        <w:t>. Uadilifu unajadiliwa katika faharasa kuu. Katika kesi hii, Yuda anasema kwamba Tamar hakuwa na lawama katika matendo yake. Tamar hakuwa na hatia. Tamar alifanya haya kwa sababu sahihi. Yuda anasema kwamba Tamar ni mwenye haki zaidi akimaanisha asiye na hatia zaidi au asiye na lawama zaidi kuliko Yuda. Yuda alishindwa katika kazi yake ili kutoa mume kwa Tamar na mrithi kwa Er. Tamar alikuwa amefanya haya pekee yake ili kufanya hii kutokea.</w:t>
      </w:r>
    </w:p>
    <w:p>
      <w:pPr/>
      <w:r>
        <w:rPr>
          <w:lang w:val="sw_KE" w:bidi="sw_KE"/>
        </w:rPr>
      </w:r>
      <w:r>
        <w:rPr>
          <w:lang w:val="sw_KE" w:bidi="sw_KE"/>
        </w:rPr>
        <w:t>Wakati mtoto wa Tamar alizaliwa, waligundua kwamba alikuwa na mapacha. Wakati mkono ulitoka kwenye njia ya uzazi, mkunga alidhani kwamba huyu alikuwa mtoto wa kwanza na kuunganisha utepe nyekundu karibu na mkono ili kutambua mzaliwa wa kwanza. Katika utamaduni huo, wana wa kwanza walikuwa na haki na marupurupu na pia majukumu. Ilikuwa muhimu kujua ni pacha gani alikuwa mzaliwa wa kwanza kwa haki za urithi. Mtoto mwingine kwa kweli alikuwa mzaliwa wa kwanza. Kamba nyekundu ilisaidia kuhakikisha ni mtoto gani alikuwa mtoto wa kwanza kuzaliwa.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39:1–23</w:t>
      </w:r>
      <w:r>
        <w:rPr>
          <w:lang w:val="sw_KE" w:bidi="sw_KE"/>
        </w:rPr>
      </w:r>
    </w:p>
    <w:p>
      <w:pPr>
        <w:pStyle w:val="Heading3"/>
      </w:pPr>
      <w:r>
        <w:rPr>
          <w:lang w:val="sw_KE" w:bidi="sw_KE"/>
        </w:rPr>
        <w:t>Sikiliza na Moyo</w:t>
      </w:r>
    </w:p>
    <w:p>
      <w:pPr/>
      <w:r>
        <w:rPr>
          <w:lang w:val="sw_KE" w:bidi="sw_KE"/>
        </w:rPr>
      </w:r>
      <w:r>
        <w:rPr>
          <w:lang w:val="sw_KE" w:bidi="sw_KE"/>
        </w:rPr>
        <w:t>Sikiliza kitabu cha mwanzo 39:1–23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39:1–23</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inarudi kwenye hadithi ya Yusufu. Hii ni akaunti ya simulizi ya kile kilichotokea kwa Yusufu wakati aliwasili katika Misri na miaka michache ya kwanza ambayo Yusufu aliishi katika Misri.</w:t>
      </w:r>
    </w:p>
    <w:p>
      <w:pPr/>
      <w:r>
        <w:rPr>
          <w:lang w:val="sw_KE" w:bidi="sw_KE"/>
        </w:rPr>
      </w:r>
      <w:r>
        <w:rPr>
          <w:lang w:val="sw_KE" w:bidi="sw_KE"/>
        </w:rPr>
        <w:t>Onyesha ramani ya Kanaani na Misri.</w:t>
      </w:r>
    </w:p>
    <w:p>
      <w:pPr/>
      <w:r>
        <w:rPr>
          <w:lang w:val="sw_KE" w:bidi="sw_KE"/>
        </w:rPr>
      </w:r>
      <w:r>
        <w:rPr>
          <w:lang w:val="sw_KE" w:bidi="sw_KE"/>
        </w:rPr>
        <w:t>Simulizi inatumia jina la jumla kwa wafanyabiashara, Waishmaeli. Katika simulizi ya awali ya Yusufu, mwandishi aliwaita wafanyabiashara Waishmaeli na Wamidiani. Waishmaeli ni neno la jumla kwa wafanyabiashara wote. Wakati waliwasili katika Misri, Waishmaeli walimwuza Yusufu kwa mtu anayeitwa Potifa ambaye alikuwa nahodha wa walinzi kwa Farao, mfalme wa Misri. Hii ina maana kwamba Potifa alikuwa na jukumu la usalama wa jumba la kifalme na wote ambao waliishi katika jumba la kifalme. Wafalme wa Misri walitumia cheo cha Farao.</w:t>
      </w:r>
    </w:p>
    <w:p>
      <w:pPr/>
      <w:r>
        <w:rPr>
          <w:lang w:val="sw_KE" w:bidi="sw_KE"/>
        </w:rPr>
      </w:r>
      <w:r>
        <w:rPr>
          <w:lang w:val="sw_KE" w:bidi="sw_KE"/>
        </w:rPr>
        <w:t>Yahweh alikuwa na Yusufu. Kifungu hiki kinarudiwa mara 4 katika simulizi hii. Kila wakati, kifungu kinatuambia kwamba Yahweh alisababisha kitu kizuri kutokea kwa Yusufu. Yahweh alimfanya Yusufu kufanikiwa au kuwa na mafanikio katika kila kitu ambacho Yusufu alifanya. Yusufu alianza kama mtumwa wa jumla. Kisha Potifa alimfanya Yusufu kuwa msaidizi wa kibinafsi wa Potifa. Kisha Potifa anamweka Yusufu kama msimamizi wa kaya ya Potifa na kila kitu ambacho Potifa alimiliki. Mara baada ya Potifa kumweka Yusufu kuwa msimamizi wa kaya ya Potifa, Mungu pia alimfanikisha Potifa. Yahweh alibariki nyumba ya Potifa kwa sababu ya Yusufu. Hii ina maana kwamba kila kitu katika nyumba ya Potifa na katika biashara yake kilikimbia kwa urahisi na kustawi. Potifa alitambua kwamba Yahweh alikuwa akimbariki Potifa kwa sababu ya Yusufu. Potifa anamweka Yusufu kuwa msimamizi wa kila kitu Potifa alimiliki. Yusufu alijali kila kitu kwa Potifa ili Potifa alipaswa kuwa na wasiwasi tu kuhusu kile alitaka kula. Wamisri hawangeruhusu wageni kupika chakula chao.</w:t>
      </w:r>
    </w:p>
    <w:p>
      <w:pPr/>
      <w:r>
        <w:rPr>
          <w:lang w:val="sw_KE" w:bidi="sw_KE"/>
        </w:rPr>
      </w:r>
      <w:r>
        <w:rPr>
          <w:lang w:val="sw_KE" w:bidi="sw_KE"/>
        </w:rPr>
        <w:t>Yusufu alikuwa mtu mzuri na aliyejengwa vizuri. Mke wa Potifa alimwangalia Yusufu na alitaka kulala na Yusufu. Mke wa Potifa alisema, "Njoo ulale nami." Au "Njoo ulale nami." Sitisha na mjadili: Simulia hadithi kuhusu mwanamke anayejaribu kumpata kijana ili kuja na kufanya ngono naye. Ni maneno gani na misemo gani unayotumia ili kuelezea kile anataka? Unazungumza vipi kuhusu hii kwa heshima ili wote kuelewa lakini hakuna mtu anayekasirika na lugha iliyotumiwa?</w:t>
      </w:r>
    </w:p>
    <w:p>
      <w:pPr/>
      <w:r>
        <w:rPr>
          <w:lang w:val="sw_KE" w:bidi="sw_KE"/>
        </w:rPr>
      </w:r>
      <w:r>
        <w:rPr>
          <w:lang w:val="sw_KE" w:bidi="sw_KE"/>
        </w:rPr>
        <w:t>Yusufu alikataa kulala na mke wa Potifa. Yusufu alielezea jinsi Potifa alikuwa amemwamini Yusufu na kaya yote. Potifa alimpa Yusufu udhibiti wa kila kitu isipokuwa mke wa Potifa. Yusufu anasema kwamba kulala na mke wa Potifa kungekuwa mwovu na dhambi kubwa dhidi ya Mungu. Dhambi ni tendo la uasi kwa Mungu. Kulingana na simulizi hii, mke wa Potifa hakubali kukataliwa kwa Yusufu. Mke wa Potifa aliendelea siku baada ya siku akijaribu kumfanya Yusufu kulala naye. Yusufu alikataa kila wakati mke wa Potifa aliuliza.</w:t>
      </w:r>
    </w:p>
    <w:p>
      <w:pPr/>
      <w:r>
        <w:rPr>
          <w:lang w:val="sw_KE" w:bidi="sw_KE"/>
        </w:rPr>
      </w:r>
      <w:r>
        <w:rPr>
          <w:lang w:val="sw_KE" w:bidi="sw_KE"/>
        </w:rPr>
        <w:t>Kisha siku moja, Yusufu alikuwa peke yake katika nyumba akifanya kazi fulani. Mke wa Potifa alimshika Yusufu kwa shati au kanzu. Hii ilikuwa vazi la nje lililovaliwa na wanaume. Vazi hilo lilikuwa kubwa vya kutosha na huru kiasi cha kutosha kwamba Yusufu aliweza kulivua na kukimbia, akiliacha vazi hilo mikononi mwa mke wa Potifa. Kanzu ingekuwa vazi rahisi lililovaliwa na watumwa. Kanzu haikuwa maalum kama kanzu ya Yusufu ambayo Yakobo alimpa Yusufu. Mke wa Potifa aliwaambia watumishi wake kwamba Yusufu alikuwa amejaribu kumbaka na kutumia kanzu kama ushahidi. Mke wa Potifa aliweka kanzu na kuonyesha kwa Potifa na kurudia shutuma ya jaribio la ubakaji. Mke wa Potifa pia alimshtaki au kumlaumu Potifa kwa njia aliyozungumza. Mke wa Potifa alisema, "Mtumwa huyo Mwebrania umemleta katika nyumba..." Kiebrania ni jina lingine linalotumika kwa Waisraeli au wazao wa Yakobo. Mke wa Potifa anasema kwamba Potifa anawajibika kwa sababu Potifa ndiye ambaye alimleta Yusufu kufanya kazi katika nyumba.</w:t>
      </w:r>
    </w:p>
    <w:p>
      <w:pPr/>
      <w:r>
        <w:rPr>
          <w:lang w:val="sw_KE" w:bidi="sw_KE"/>
        </w:rPr>
      </w:r>
      <w:r>
        <w:rPr>
          <w:lang w:val="sw_KE" w:bidi="sw_KE"/>
        </w:rPr>
        <w:t>Wakati mke wa Potifa alizungumza kuhusu Yusufu kuwa mtumwa wa Kiebrania, anakuwa hasi au anazungumza kuhusu Yusufu kwa njia mbaya sana au njia hasi. Mke wa Potifa anasema kwamba Yusufu ni mgeni, mtu wa darasa la chini. Yusufu hana ustaarabu.</w:t>
      </w:r>
    </w:p>
    <w:p>
      <w:pPr/>
      <w:r>
        <w:rPr>
          <w:lang w:val="sw_KE" w:bidi="sw_KE"/>
        </w:rPr>
      </w:r>
      <w:r>
        <w:rPr>
          <w:lang w:val="sw_KE" w:bidi="sw_KE"/>
        </w:rPr>
        <w:t>Sitisha na mjadili: Simulia hadithi kuhusu mhamiaji au mgeni ambaye alikuja kijijini. Unatumia maneno gani ili kuelezea mtu huyu? Ikiwa unataka kufanya watu wafikiri yeye ni mtu mbaya, unamwelezea vipi?</w:t>
      </w:r>
    </w:p>
    <w:p>
      <w:pPr/>
      <w:r>
        <w:rPr>
          <w:lang w:val="sw_KE" w:bidi="sw_KE"/>
        </w:rPr>
      </w:r>
      <w:r>
        <w:rPr>
          <w:lang w:val="sw_KE" w:bidi="sw_KE"/>
        </w:rPr>
        <w:t>Mke wa Potifa alidanganya kwa watumishi na kwa Potifa. Mke wa Potifa alisema kwamba Yusufu aliacha shati yake au vazi kando yake wakati Yusufu alikimbia kutoka chumba. Hii si taarifa ya kweli. Mke wa Potifa alikuwa na shati au vazi na Yusufu aliondoka na kukimbia kuondoka vazi mikononi mwake. Kuacha vazi kando ya mke wa Potifa kungemaanisha kwamba Yusufu alichukua vazi na kuiweka upande mmoja kabla ya kumkaribia mke wa Potifa. Yusufu hakuvua kanzu yake au vazi lake. Mke wa Potifa aling'oa vazi la Yusufu wakati Yusufu alijaribu kujinasua kutoka kwake na kukimbia.</w:t>
      </w:r>
    </w:p>
    <w:p>
      <w:pPr/>
      <w:r>
        <w:rPr>
          <w:lang w:val="sw_KE" w:bidi="sw_KE"/>
        </w:rPr>
      </w:r>
      <w:r>
        <w:rPr>
          <w:lang w:val="sw_KE" w:bidi="sw_KE"/>
        </w:rPr>
        <w:t>Potifa alisikia hadithi kutoka kwa mke wake na alikuwa na hasira. Hasira ni neno kali kwa hisia kali.</w:t>
      </w:r>
    </w:p>
    <w:p>
      <w:pPr/>
      <w:r>
        <w:rPr>
          <w:lang w:val="sw_KE" w:bidi="sw_KE"/>
        </w:rPr>
      </w:r>
      <w:r>
        <w:rPr>
          <w:lang w:val="sw_KE" w:bidi="sw_KE"/>
        </w:rPr>
        <w:t>Sitisha na mjadili: Simulia hadithi kuhusu mtu ambaye ana hasira. Tumia maneno tofauti ili kuelezea hasira mtu anahisi. Je, unaweza kuhesabu maneno kwa utaratibu kutoka kwa wazimu tu hadi hasira sana kwa hasira sana? Utataka kutumia neno lako la nguvu zaidi kwa hasira wakati unazungumza kuhusu jinsi Potifa anavyogusa.</w:t>
      </w:r>
    </w:p>
    <w:p>
      <w:pPr/>
      <w:r>
        <w:rPr>
          <w:lang w:val="sw_KE" w:bidi="sw_KE"/>
        </w:rPr>
      </w:r>
      <w:r>
        <w:rPr>
          <w:lang w:val="sw_KE" w:bidi="sw_KE"/>
        </w:rPr>
        <w:t>Potifa alimtupa Yusufu gerezani. Elewa kwamba Potifa hakumpa Yusufu fursa ya kujitetea. Potifa hakumwuliza Yusufu kile kilichotokea. Yusufu hakufanyishwa kesi. Yusufu aliwekwa gerezani hata ingawa Yusufu hakuwa amefanya chochote kibaya. Watu wengine wanafikiri kwamba Potifa hakuwa na imani kamili na mke wake. Ikiwa Potifa angemwamini mke wake kabisa, Potifa angemuua Yusufu. Utekelezaji ulikuwa adhabu ya kawaida kwa ubakaji au jaribio la ubakaji. Badala yake, Potifa anamweka Yusufu gerezani.</w:t>
      </w:r>
    </w:p>
    <w:p>
      <w:pPr/>
      <w:r>
        <w:rPr>
          <w:lang w:val="sw_KE" w:bidi="sw_KE"/>
        </w:rPr>
      </w:r>
      <w:r>
        <w:rPr>
          <w:lang w:val="sw_KE" w:bidi="sw_KE"/>
        </w:rPr>
        <w:t>Potifa anamweka Yusufu katika gereza ambapo wafungwa wa mfalme waliwekwa. Potifa alimtupa Yusufu gerezani. Kumtupa mtu ni tendo la nguvu au la vurugu. Potifa alikuwa na hisia kali wakati Potifa alimweka Yusufu gerezani. Potifa anamweka Yusufu katika gereza ambapo hali ingekuwa bora kidogo kuliko gereza la kawaida. Wakati katika gereza hili, Yusufu alikutana na watu ambao walimtumikia mfalme.</w:t>
      </w:r>
    </w:p>
    <w:p>
      <w:pPr/>
      <w:r>
        <w:rPr>
          <w:lang w:val="sw_KE" w:bidi="sw_KE"/>
        </w:rPr>
      </w:r>
      <w:r>
        <w:rPr>
          <w:lang w:val="sw_KE" w:bidi="sw_KE"/>
        </w:rPr>
        <w:t>Yahweh alikuwa na Yusufu katika gereza. Hii ni marudio ya kifungu hiki. Yahweh alikuwa na Yusufu katika nyumba ya Potifa na kumfanya Yusufu kufanikiwa. Katika simulizi hii, kuna sentensi ya ziada ya kuongezea ambayo inasema, Yahweh alionyesha upendo wake usio na kushindwa kwa Yusufu. Yahweh alimfanya Yusufu kuwa mpendwa wa mlinzi wa gereza. Mlinzi wa gereza anamweka Yusufu kuwa msimamizi wa wafungwa wengine. Mlinzi wa gereza anamweka Yusufu kuwa msimamizi wa kila kitu katika gereza. Yusufu alitunza kila kitu. Yahweh alikuwa na Yusufu na kumfanya Yusufu kufanikiwa katika kila kitu Yusufu alifanya.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b/>
          <w:lang w:val="sw_KE" w:bidi="sw_KE"/>
        </w:rPr>
        <w:t>Tukio la kwanza:</w:t>
      </w:r>
      <w:r>
        <w:rPr>
          <w:lang w:val="sw_KE" w:bidi="sw_KE"/>
        </w:rPr>
        <w:t xml:space="preserve"> Yusufu anawasili katika Misri. Potifa anamnunua Yusufu.</w:t>
      </w:r>
    </w:p>
    <w:p>
      <w:pPr/>
      <w:r>
        <w:rPr>
          <w:lang w:val="sw_KE" w:bidi="sw_KE"/>
        </w:rPr>
      </w:r>
      <w:r>
        <w:rPr>
          <w:b/>
          <w:lang w:val="sw_KE" w:bidi="sw_KE"/>
        </w:rPr>
        <w:t>Tukio la pili:</w:t>
      </w:r>
      <w:r>
        <w:rPr>
          <w:lang w:val="sw_KE" w:bidi="sw_KE"/>
        </w:rPr>
        <w:t xml:space="preserve"> Yusufu anafanya kazi katika nyumba ya Potifa. Yahweh yuko na Yusufu. Potifa anamweka Yusufu katika malipo ya kaya yote na kila kitu Potifa anamiliki.</w:t>
      </w:r>
    </w:p>
    <w:p>
      <w:pPr/>
      <w:r>
        <w:rPr>
          <w:lang w:val="sw_KE" w:bidi="sw_KE"/>
        </w:rPr>
      </w:r>
      <w:r>
        <w:rPr>
          <w:b/>
          <w:lang w:val="sw_KE" w:bidi="sw_KE"/>
        </w:rPr>
        <w:t>Tukio la tatu:</w:t>
      </w:r>
      <w:r>
        <w:rPr>
          <w:lang w:val="sw_KE" w:bidi="sw_KE"/>
        </w:rPr>
        <w:t xml:space="preserve"> Mke wa Potifa anaona kwamba Yusufu ni mzuri na anataka kulala na Yusufu. Yusufu anakataa.</w:t>
      </w:r>
    </w:p>
    <w:p>
      <w:pPr/>
      <w:r>
        <w:rPr>
          <w:lang w:val="sw_KE" w:bidi="sw_KE"/>
        </w:rPr>
      </w:r>
      <w:r>
        <w:rPr>
          <w:lang w:val="sw_KE" w:bidi="sw_KE"/>
        </w:rPr>
        <w:t xml:space="preserve">Tukio la </w:t>
      </w:r>
      <w:r>
        <w:rPr>
          <w:b/>
          <w:lang w:val="sw_KE" w:bidi="sw_KE"/>
        </w:rPr>
        <w:t>nne:</w:t>
      </w:r>
      <w:r>
        <w:rPr>
          <w:lang w:val="sw_KE" w:bidi="sw_KE"/>
        </w:rPr>
        <w:t xml:space="preserve"> Mke wa Potifa anamkamata Yusufu. Yusufu anakimbia kuacha kanzu yake mikononi mwake. Mke wa Potifa anawaambia watumishi kwamba Yusufu alijaribu kumbaka.</w:t>
      </w:r>
    </w:p>
    <w:p>
      <w:pPr/>
      <w:r>
        <w:rPr>
          <w:lang w:val="sw_KE" w:bidi="sw_KE"/>
        </w:rPr>
      </w:r>
      <w:r>
        <w:rPr>
          <w:b/>
          <w:lang w:val="sw_KE" w:bidi="sw_KE"/>
        </w:rPr>
        <w:t>Tukio la tano:</w:t>
      </w:r>
      <w:r>
        <w:rPr>
          <w:lang w:val="sw_KE" w:bidi="sw_KE"/>
        </w:rPr>
        <w:t xml:space="preserve"> Wakati Potifa anawasili nyumbani, mke wa Potifa anamshtaki Yusufu kwa kujaribu kubakwa na kutoa kanzu kama ushahidi. Potifa anachukua kwa kumweka Yusufu gerezani.</w:t>
      </w:r>
    </w:p>
    <w:p>
      <w:pPr/>
      <w:r>
        <w:rPr>
          <w:lang w:val="sw_KE" w:bidi="sw_KE"/>
        </w:rPr>
      </w:r>
      <w:r>
        <w:rPr>
          <w:b/>
          <w:lang w:val="sw_KE" w:bidi="sw_KE"/>
        </w:rPr>
        <w:t>Tukio la sita:</w:t>
      </w:r>
      <w:r>
        <w:rPr>
          <w:lang w:val="sw_KE" w:bidi="sw_KE"/>
        </w:rPr>
        <w:t xml:space="preserve"> Yahweh yuko na Yusufu gerezani. Yusufu anafanikiwa katika kila kitu anachofanya. Mlinzi wa gereza anamweka Yusufu katika malipo ya wafungwa wengine na kila kitu katika gereza.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Potifa</w:t>
      </w:r>
    </w:p>
    <w:p>
      <w:pPr>
        <w:pStyle w:val="ListBullet"/>
        <w:spacing w:line="240" w:lineRule="auto"/>
        <w:ind w:left="720"/>
      </w:pPr>
      <w:r>
        <w:rPr>
          <w:lang w:val="sw_KE" w:bidi="sw_KE"/>
        </w:rPr>
      </w:r>
      <w:r>
        <w:rPr>
          <w:lang w:val="sw_KE" w:bidi="sw_KE"/>
        </w:rPr>
        <w:t>Mke wa Potifa</w:t>
      </w:r>
    </w:p>
    <w:p>
      <w:pPr>
        <w:pStyle w:val="ListBullet"/>
        <w:spacing w:line="240" w:lineRule="auto"/>
        <w:ind w:left="720"/>
      </w:pPr>
      <w:r>
        <w:rPr>
          <w:lang w:val="sw_KE" w:bidi="sw_KE"/>
        </w:rPr>
      </w:r>
      <w:r>
        <w:rPr>
          <w:lang w:val="sw_KE" w:bidi="sw_KE"/>
        </w:rPr>
        <w:t>Watumishi wengine</w:t>
      </w:r>
    </w:p>
    <w:p>
      <w:pPr>
        <w:pStyle w:val="ListBullet"/>
        <w:spacing w:line="240" w:lineRule="auto"/>
        <w:ind w:left="720"/>
      </w:pPr>
      <w:r>
        <w:rPr>
          <w:lang w:val="sw_KE" w:bidi="sw_KE"/>
        </w:rPr>
      </w:r>
      <w:r>
        <w:rPr>
          <w:lang w:val="sw_KE" w:bidi="sw_KE"/>
        </w:rPr>
        <w:t>Mlinzi wa gereza</w:t>
      </w:r>
    </w:p>
    <w:p>
      <w:pPr>
        <w:pStyle w:val="ListBullet"/>
        <w:spacing w:line="240" w:lineRule="auto"/>
        <w:ind w:left="720"/>
      </w:pPr>
      <w:r>
        <w:rPr>
          <w:lang w:val="sw_KE" w:bidi="sw_KE"/>
        </w:rPr>
      </w:r>
      <w:r>
        <w:rPr>
          <w:lang w:val="sw_KE" w:bidi="sw_KE"/>
        </w:rPr>
        <w:t>Wafungwa wengine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Tafsiri kadhaa zinatumia neno "sasa" kama neno la utangulizi kwa simulizi hii. Neno "sasa" ni neno la kuunganisha ambalo linarejelea Yusufu kuuzwa kama mtumwa. Hadithi ya Yuda na Tamar iliingilia hadithi ya Yusufu. Mwandishi anatumia neno hili la kuunganisha ili kutuleta kwa hadithi ya Yusufu.</w:t>
      </w:r>
    </w:p>
    <w:p>
      <w:pPr/>
      <w:r>
        <w:rPr>
          <w:lang w:val="sw_KE" w:bidi="sw_KE"/>
        </w:rPr>
      </w:r>
      <w:r>
        <w:rPr>
          <w:lang w:val="sw_KE" w:bidi="sw_KE"/>
        </w:rPr>
        <w:t>Washameli wanamchukua Yusufu chini kuelekea Misri. Neno la mwelekeo "chini" linamaanisha kwamba Waishmaeli wanakwenda kutoka mwinuko wa juu wa milima katika Kanaani chini kwa usawa wa bahari katika Misri.</w:t>
      </w:r>
    </w:p>
    <w:p>
      <w:pPr/>
      <w:r>
        <w:rPr>
          <w:lang w:val="sw_KE" w:bidi="sw_KE"/>
        </w:rPr>
      </w:r>
      <w:r>
        <w:rPr>
          <w:lang w:val="sw_KE" w:bidi="sw_KE"/>
        </w:rPr>
        <w:t>Yusufu anaanza jibu lake kwa mke wa Potifa kwa neno kama "tazama" au "angalia." Neno hili linaipa kipaumbele kwa kitu muhimu ambacho Yusufu anakaribia kusema.</w:t>
      </w:r>
    </w:p>
    <w:p>
      <w:pPr/>
      <w:r>
        <w:rPr>
          <w:lang w:val="sw_KE" w:bidi="sw_KE"/>
        </w:rPr>
      </w:r>
      <w:r>
        <w:rPr>
          <w:lang w:val="sw_KE" w:bidi="sw_KE"/>
        </w:rPr>
        <w:t>Yusufu anatumia swali ambalo halihitaji jibu wakati Yusufu anasema, "Ninaweza kufanya vipi kitu kiovu kama hicho?" Hii inaweza kubadilishwa kuwa taarifa chanya kama vile "Siwezi kufanya kitu kiovu kama hicho."</w:t>
      </w:r>
    </w:p>
    <w:p>
      <w:pPr/>
      <w:r>
        <w:rPr>
          <w:lang w:val="sw_KE" w:bidi="sw_KE"/>
        </w:rPr>
      </w:r>
      <w:r>
        <w:rPr>
          <w:lang w:val="sw_KE" w:bidi="sw_KE"/>
        </w:rPr>
        <w:t>Katika tukio la 1, tafsiri kadhaa zinatumia neno "sasa" kama neno la utangulizi kwa simulizi hii. Neno "sasa" ni neno la kuunganisha ambalo linarejelea Yusufu kuuzwa kama mtumwa. Hadithi ya Yuda na Tamar iliingilia hadithi ya Yusufu. Mwandishi anatumia neno hili la kuunganisha ili kutuleta kwa hadithi ya Yusufu.</w:t>
      </w:r>
    </w:p>
    <w:p>
      <w:pPr/>
      <w:r>
        <w:rPr>
          <w:lang w:val="sw_KE" w:bidi="sw_KE"/>
        </w:rPr>
      </w:r>
      <w:r>
        <w:rPr>
          <w:lang w:val="sw_KE" w:bidi="sw_KE"/>
        </w:rPr>
        <w:t>Washameli wanamchukua Yusufu chini kuelekea Misri. Neno la mwelekeo "chini" linamaanisha kwamba Waishmaeli wanakwenda kutoka mwinuko wa juu wa milima katika Kanaani chini kwa usawa wa bahari katika Misri. Yusufu anawasili katika Misri. Potifa, ambaye ni mtu muhimu, anamnunua Yusufu. Potifa ni nahodha wa walinzi wa kifalme. Potifa ana jukumu la kumlinda mfalme na kaya yake yote na kuhakikisha wako salama.</w:t>
      </w:r>
    </w:p>
    <w:p>
      <w:pPr/>
      <w:r>
        <w:rPr>
          <w:lang w:val="sw_KE" w:bidi="sw_KE"/>
        </w:rPr>
      </w:r>
      <w:r>
        <w:rPr>
          <w:lang w:val="sw_KE" w:bidi="sw_KE"/>
        </w:rPr>
        <w:t>Katika tukio la 2, Yusufu anaanza kufanya kazi katika nyumba ya Potifa. Yahweh yuko na Yusufu. Kila kitu Yusufu anafanya anafanikiwa Potifa anatambua kwamba Yahweh anamfanya Yusufu kufanikiwa. Potifa anamweka Yusufu kama msimamizi wa kaya ya Potifa. Mara moja, Yahweh anambariki Potifa pia. Kila kitu katika nyumba kinaendelea vizuri. Mazao ya Potifa na mifugo yananawiri. Potifa anamfanya Yusufu kuwajibika kabisa kwa kila kitu.</w:t>
      </w:r>
    </w:p>
    <w:p>
      <w:pPr/>
      <w:r>
        <w:rPr>
          <w:lang w:val="sw_KE" w:bidi="sw_KE"/>
        </w:rPr>
      </w:r>
      <w:r>
        <w:rPr>
          <w:lang w:val="sw_KE" w:bidi="sw_KE"/>
        </w:rPr>
        <w:t>Katika tukio la 3, mke wa Potifa anaona kwamba Yusufu ni mzuri na mwenye umejengwa vizuri. Mke wa Potifa anamwomba Yusufu kulala naye. Yusufu anakataa. Yusufu anaanza jibu lake kwa mke wa Potifa kwa neno kama "tazama" au "angalia." Neno hili linavuta kipaumbele kwa kitu muhimu ambacho Yusufu anakaribia kusema. Yusufu anasema hii ingekuwa kitu kiovu cha kufanya na dhambi kubwa dhidi ya Mungu. Yusufu anatumia swali ambalo halihitaji jibu wakati Yusufu anasema, "Ninaweza kufanya vipi kitu kiovu kama hicho?" Hii inaweza kubadilishwa kuwa taarifa chanya kama vile "Siwezi kufanya kitu kiovu kama hicho. Yusufu anakataa kulala na mke wa Potifa. Mke wa Potifa anaendelea katika kumwomba Yusufu kulala na yeye siku baada ya siku. Yusufu daima anakataa.</w:t>
      </w:r>
    </w:p>
    <w:p>
      <w:pPr/>
      <w:r>
        <w:rPr>
          <w:lang w:val="sw_KE" w:bidi="sw_KE"/>
        </w:rPr>
      </w:r>
      <w:r>
        <w:rPr>
          <w:lang w:val="sw_KE" w:bidi="sw_KE"/>
        </w:rPr>
        <w:t>Katika tukio la 4, siku moja, mke wa Potifa anamkamata Yusufu katika nyumba peke yake. Mke wa Potifa anashikilia kanzu ya Yusufu au vazi. Yusufu anajiondoa kwenye vazi na kukimbia, akiliacha vazi mikononi mwake. Mke wa Potifa anawaita watumishi. Watumishi wanakuja na mke wa Potifa anamshtaki Yusufu kwa jaribio la ubakaji. Mke wa Potifa anasema kwamba Yusufu alikimbia wakati alipiga kelele na kuacha kanzu yake nyuma. Namna mke wa Potifa anavyosema hii inatoa taswira kwamba Yusufu alivua kanzu yake. Yusufu hakuvua kanzu hiyo. Vazi lilichomoka wakati mke wa Potifa alilishika huku Yusufu akikimbia.</w:t>
      </w:r>
    </w:p>
    <w:p>
      <w:pPr/>
      <w:r>
        <w:rPr>
          <w:lang w:val="sw_KE" w:bidi="sw_KE"/>
        </w:rPr>
      </w:r>
      <w:r>
        <w:rPr>
          <w:lang w:val="sw_KE" w:bidi="sw_KE"/>
        </w:rPr>
        <w:t>Katika tukio la 5, mke wa Potifa anasubiri mpaka Potifa anapowasili nyumbani. Kisha mke wa Potifa anamshtaki Yusufu kwa kujaribu kumbaka. Mke wa Potifa anatumia lugha ambayo ina maana kwamba Yusufu ni mgeni, mtu wa darasa la chini na asiye kistaarabu. Mke wa Potifa pia anamlaumu Potifa kwa sababu Potifa ni mtu ambaye alimleta Yusufu kwa nyumba. Mke wa Potifa anaonyesha kanzu ya Potifa Yusufu au vazi kama uthibitisho kwamba shutuma yake ni kweli. Wakati Potifa anasikia kile Yusufu alifanya, Potifa anakuwa na hasira.</w:t>
      </w:r>
    </w:p>
    <w:p>
      <w:pPr/>
      <w:r>
        <w:rPr>
          <w:lang w:val="sw_KE" w:bidi="sw_KE"/>
        </w:rPr>
      </w:r>
      <w:r>
        <w:rPr>
          <w:lang w:val="sw_KE" w:bidi="sw_KE"/>
        </w:rPr>
        <w:t>Katika tukio la 6, Potifa anamtupa Yusufu gerezani. Kumtupa mtu gerezani ni tendo kali, linalojitolea sana kuliko kuweka au kutuma. Yusufu, ambaye hana hatia kabisa, sasa yuko gerezani. Gereza hili ni gereza maalum. Wafungwa wa mfalme waliwekwa katika gereza hili. Yahweh yuko na Yusufu katika gereza. Yahweh anafanya kila kitu Yusufu anafanya ili kufanikiwa. Yahweh anamwonyesha Yusufu upendo usio na kushindwa wa wa Yahweh. Yahweh alimfanya mlinzi gereza kutambua kile Yusufu alikuwa akifanya. Hivi karibuni gereza anamweka Yusufu kuwa msimamizi wa wafungwa na kisha anasimamia kila kitu ambacho kilitokea katika gereza. Yahweh alikuwa na Yusufu na kusababisha kila kitu Yusufu alifanya ili kufanikiwa.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Potifa</w:t>
      </w:r>
    </w:p>
    <w:p>
      <w:pPr>
        <w:pStyle w:val="ListBullet"/>
        <w:spacing w:line="240" w:lineRule="auto"/>
        <w:ind w:left="720"/>
      </w:pPr>
      <w:r>
        <w:rPr>
          <w:lang w:val="sw_KE" w:bidi="sw_KE"/>
        </w:rPr>
      </w:r>
      <w:r>
        <w:rPr>
          <w:lang w:val="sw_KE" w:bidi="sw_KE"/>
        </w:rPr>
        <w:t>Mke wa Potifa</w:t>
      </w:r>
    </w:p>
    <w:p>
      <w:pPr>
        <w:pStyle w:val="ListBullet"/>
        <w:spacing w:line="240" w:lineRule="auto"/>
        <w:ind w:left="720"/>
      </w:pPr>
      <w:r>
        <w:rPr>
          <w:lang w:val="sw_KE" w:bidi="sw_KE"/>
        </w:rPr>
      </w:r>
      <w:r>
        <w:rPr>
          <w:lang w:val="sw_KE" w:bidi="sw_KE"/>
        </w:rPr>
        <w:t>Watumishi wengine</w:t>
      </w:r>
    </w:p>
    <w:p>
      <w:pPr>
        <w:pStyle w:val="ListBullet"/>
        <w:spacing w:line="240" w:lineRule="auto"/>
        <w:ind w:left="720"/>
      </w:pPr>
      <w:r>
        <w:rPr>
          <w:lang w:val="sw_KE" w:bidi="sw_KE"/>
        </w:rPr>
      </w:r>
      <w:r>
        <w:rPr>
          <w:lang w:val="sw_KE" w:bidi="sw_KE"/>
        </w:rPr>
        <w:t>Mlinzi wa gereza</w:t>
      </w:r>
    </w:p>
    <w:p>
      <w:pPr>
        <w:pStyle w:val="ListBullet"/>
        <w:spacing w:line="240" w:lineRule="auto"/>
        <w:ind w:left="720"/>
      </w:pPr>
      <w:r>
        <w:rPr>
          <w:lang w:val="sw_KE" w:bidi="sw_KE"/>
        </w:rPr>
      </w:r>
      <w:r>
        <w:rPr>
          <w:lang w:val="sw_KE" w:bidi="sw_KE"/>
        </w:rPr>
        <w:t>Wafungwa wengine</w:t>
      </w:r>
    </w:p>
    <w:p>
      <w:pPr/>
      <w:r>
        <w:rPr>
          <w:lang w:val="sw_KE" w:bidi="sw_KE"/>
        </w:rPr>
      </w:r>
      <w:r>
        <w:rPr>
          <w:lang w:val="sw_KE" w:bidi="sw_KE"/>
        </w:rPr>
        <w:t>Hakikisha timu imeigiza hadithi mara mbili. Wanapaswa kuigiza katika lugha wanayotafsiri. Kwanza, waambie timu waigize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1, Yusufu anawasili katika Misri. Potifa, afisa wa Misri, anamnunua Yusufu kama mtumwa ili kufanya kazi katika nyumba ya Potifa.</w:t>
      </w:r>
    </w:p>
    <w:p>
      <w:pPr/>
      <w:r>
        <w:rPr>
          <w:lang w:val="sw_KE" w:bidi="sw_KE"/>
        </w:rPr>
      </w:r>
      <w:r>
        <w:rPr>
          <w:lang w:val="sw_KE" w:bidi="sw_KE"/>
        </w:rPr>
        <w:t>Katika tukio la 2, Yusufu anaanza kufanya kazi katika nyumba ya Potifa. Yahweh yuko na Yusufu na kila kitu Yusufu anafanya kinafanikiwa Potifa anatambua kwamba Yahweh yuko na Yusufu, na anamweka Yusufu msimamizi wa kaya. Kisha Yahweh anambariki Potifa. Potifa anampa Yusufu jukumu kamili kwa kila kitu Potifa anamiliki.</w:t>
      </w:r>
    </w:p>
    <w:p>
      <w:pPr/>
      <w:r>
        <w:rPr>
          <w:lang w:val="sw_KE" w:bidi="sw_KE"/>
        </w:rPr>
      </w:r>
      <w:r>
        <w:rPr>
          <w:lang w:val="sw_KE" w:bidi="sw_KE"/>
        </w:rPr>
        <w:t>Sitisha kitendo: Muulize Yusufu, "Unajua vipi kwamba Mungu yuko pamoja nawe?" Unaweza kusikia, "Kila kitu ninachofanya kinafanikiwa. Ninajifunza jinsi ya kusimamia mambo haya yote ya ajabu na watu wa ajabu. Nimejifunza hata lugha. Kila mtu anaonekana kufurahishwa na kazi yangu. Najua Mungu ananisaidia katika hili kwa sababu singejua kile cha kufanya peke yangu. Muulize Potifa, "Unajua vipi kwamba Yahweh yuko na Yusufu? Umeona nini?" Unaweza kusikia, "Sijui Mungu wa Yusufu, lakini ninajua kwamba Yusufu anafanya vizuri sana. Kila kitu anachofanya ni sahihi. Yusufu ni mwaminifu. Yusufu anaona kile kinachohitaji kufanywa na kuhakikisha kwamba kinafanyika. Sijawahi kuwa na mtumwa kama Yusufu huko nyuma." Anzisha tena igizo.</w:t>
      </w:r>
    </w:p>
    <w:p>
      <w:pPr/>
      <w:r>
        <w:rPr>
          <w:lang w:val="sw_KE" w:bidi="sw_KE"/>
        </w:rPr>
      </w:r>
      <w:r>
        <w:rPr>
          <w:lang w:val="sw_KE" w:bidi="sw_KE"/>
        </w:rPr>
        <w:t>Katika tukio la 3, mke wa Potifa anamgundua Yusufu kuwa kijana mzuri. Mke wa Potifa anataka kulala na Yusufu lakini Yusufu anakataa kulala naye. Mke wa Potifa anaendelea kila siku kumwomba Yusufu kulala naye.</w:t>
      </w:r>
    </w:p>
    <w:p>
      <w:pPr/>
      <w:r>
        <w:rPr>
          <w:lang w:val="sw_KE" w:bidi="sw_KE"/>
        </w:rPr>
      </w:r>
      <w:r>
        <w:rPr>
          <w:lang w:val="sw_KE" w:bidi="sw_KE"/>
        </w:rPr>
        <w:t>Sitisha kitendo: Muulize Yusufu, "Unahisi nini sasa? Kwa nini hutalala na mke wa Potiphar? Unaweza kusikia, "Ingekuwa vibaya kulala naye. Ameolewa na bwana wangu. Ananiamini na kila kitu alichonacho. Siwezi kumsaliti uaminifu wake hivi. Kulala na yeye kungemaanisha kuasi Mungu. Ninatamani angeniacha peke yangu. Siwezi kumwambia mtu yeyote kuhusu tatizo hili kwa sababu yeye ni mke wa Potifa." Muulize mke wa Potifa, "Kwa nini unataka kulala na Yusufu?" Unaweza kusikia, "Nina upweke na yeye ni mzuri sana." Ninajisikia kuchoka. Sina chochote cha kufanya. Ingenifurahisha kulala na Yusufu. Ingemfanya mume wangu kuniona zaidi." Anzisha tena igizo.</w:t>
      </w:r>
    </w:p>
    <w:p>
      <w:pPr/>
      <w:r>
        <w:rPr>
          <w:lang w:val="sw_KE" w:bidi="sw_KE"/>
        </w:rPr>
      </w:r>
      <w:r>
        <w:rPr>
          <w:lang w:val="sw_KE" w:bidi="sw_KE"/>
        </w:rPr>
        <w:t>Katika tukio la 4, Yusufu anafanya kazi peke yake katika nyumba. Mke wa Potifa anakuja na kunyakua kanzu ya Yusufu au shati. Mke wa Potifa anamwamuru Yusufu kulala naye. Yusufu anatoa kanzu na kukimbia kutoka kwenye nyumba. Yusufu anawacha kanzu katika mikono ya mke wa Potifa. Mke wa Potifa aliwaita watumishi waje Wakati watumishi wa kiume waliwasili, mke wa Potifa aliwaambia kwamba Yusufu alikuwa amejaribu kumbaka. Mke wa Potifa aliwaonyesha kanzu ya Yusufu kama ushahidi kwamba Yusufu alikuwa amefanya hivyo.</w:t>
      </w:r>
    </w:p>
    <w:p>
      <w:pPr/>
      <w:r>
        <w:rPr>
          <w:lang w:val="sw_KE" w:bidi="sw_KE"/>
        </w:rPr>
      </w:r>
      <w:r>
        <w:rPr>
          <w:lang w:val="sw_KE" w:bidi="sw_KE"/>
        </w:rPr>
        <w:t>Sitisha kitendo: Muulize Yusufu, "Unahisi nini sasa?" Unaweza kusikia, "Ninaogopa. Sikufanya chochote kibaya, lakini ana kanzu yangu. Yeye ananishtaki na hakuna mashahidi wa kuthibitisha kuwa mimi sina hatia. Sijui kile kitatokea kwangu." Muulize mke wa Potifa, "Kwa nini unamshtaki Yusufu hivi?" Unaweza kusikia, "Yusufu alikataa amri yangu. Yusufu ni mtumwa. Yusufu ni lazima anitii. Yusufu alinikataa na kukataa kulala nami. Sitamsamehe Yusufu kwa hii. Ninatumaini Yusufu atapata adhabu ya kutisha." Anzisha tena igizo.</w:t>
      </w:r>
    </w:p>
    <w:p>
      <w:pPr/>
      <w:r>
        <w:rPr>
          <w:lang w:val="sw_KE" w:bidi="sw_KE"/>
        </w:rPr>
      </w:r>
      <w:r>
        <w:rPr>
          <w:lang w:val="sw_KE" w:bidi="sw_KE"/>
        </w:rPr>
        <w:t>Katika tukio la 5, Potifa anarudi nyumbani. Mke wa Potifa alimwambia Potifa kwamba Yusufu alijaribu kumbaka. Mke wa Potifa alionyesha kanzu ya Yusufu kwa Potifa kama ushahidi. Mke wa Potifa alimrejelea Yusufu kama mtumwa huyo Mwebrania. Kwa kutumia maneno haya, mke wa Potifa anasema kwamba Yusufu ni mgeni, wa darasa la chini, na asiye mwaminifu. Kisha mke wa Potifa anamlaumu Potifa kwa kumkumbusha Potifa kwamba Potifa alimleta Yusufu katika nyumba na kumpa Yusufu nafasi ya mamlaka. Potifa anapata hasira kali na kumtupa Yusufu gerezani.</w:t>
      </w:r>
    </w:p>
    <w:p>
      <w:pPr/>
      <w:r>
        <w:rPr>
          <w:lang w:val="sw_KE" w:bidi="sw_KE"/>
        </w:rPr>
      </w:r>
      <w:r>
        <w:rPr>
          <w:lang w:val="sw_KE" w:bidi="sw_KE"/>
        </w:rPr>
        <w:t>Sitisha kitendo: Muulize Potifa, "Unahisi vipi sasa?" Unaweza kusikia, "Nina hasira sana. Nilimwamini Yusufu na kila kitu. Yusufu anathubutu vipi kufanya kitu hiki cha kutisha!" "Au, "Nimekasirika lakini sijui ni nani yuko sahihi na ni nani yuko na kosa hapa." Sijui kama Yusufu alifanya kitu hiki cha kutisha, lakini Yusufu ni lazima aondoke nyumbani bila kujali. Ninamweka Yusufu katika gereza ambapo Yusufu atatendewa vizuri. Sijui kile cha kufikiria kwa mke wangu." Muulize mke wa Potifa, "Unahisi nini sasa?" Unaweza kusikia, "Ninafurahi Yusufu amekwenda gerezani. Yusufu alinikataa." Anzisha tena igizo.</w:t>
      </w:r>
    </w:p>
    <w:p>
      <w:pPr/>
      <w:r>
        <w:rPr>
          <w:lang w:val="sw_KE" w:bidi="sw_KE"/>
        </w:rPr>
      </w:r>
      <w:r>
        <w:rPr>
          <w:lang w:val="sw_KE" w:bidi="sw_KE"/>
        </w:rPr>
        <w:t>Katika tukio la 6, Yusufu anaenda gerezani ambapo wafungwa wa mfalme waliwekwa. Yahweh alikuwa na Yusufu na kumfanya Yusufu kufanikiwa. Yahweh alimfanya Yusufu kuwa mpendwa wa mkuu wa gereza. Mlinzi wa gereza anamweka Yusufu kama msimamizi wa wafungwa wengine na kila kitu katika gereza.</w:t>
      </w:r>
    </w:p>
    <w:p>
      <w:pPr/>
      <w:r>
        <w:rPr>
          <w:lang w:val="sw_KE" w:bidi="sw_KE"/>
        </w:rPr>
      </w:r>
      <w:r>
        <w:rPr>
          <w:lang w:val="sw_KE" w:bidi="sw_KE"/>
        </w:rPr>
        <w:t>Sitisha kitendo: Muulize mlinzi wa gereza, "Kwa nini unafurahi sana na Yusufu?" Unaweza kusikia, "Yusufu anafanya kila kitu ninachoomba kwa uaminifu na kazi nzuri. Sijawahi kumwona mfungwa kama Yusufu kabla. Mungu wa Yusufu anaonekana kumbariki Yusufu. Kwa kuwa Yusufu yuko madarakani, ninaweza kupumzika na kutofanya chochote. Muulize Yusufu, "Unajua vipi Yahweh yuko pamoja nawe hapa katika gereza?" Unaweza kusikia, "Mungu ananionyesha jinsi ya kufanya mambo ambayo sikujua jinsi ya kufanya. Mlinzi wa gereza anafurahi na kazi yangu. Mlinzi wa gereza amenipatia nafasi ya juu hapa ili niwe raha zaidi. Ninaamini Mungu amesababisha hii kutokea."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Simulizi inatumia jina </w:t>
      </w:r>
      <w:r>
        <w:rPr>
          <w:b/>
          <w:lang w:val="sw_KE" w:bidi="sw_KE"/>
        </w:rPr>
        <w:t>Yahweh</w:t>
      </w:r>
      <w:r>
        <w:rPr>
          <w:lang w:val="sw_KE" w:bidi="sw_KE"/>
        </w:rPr>
        <w:t xml:space="preserve"> na jina la </w:t>
      </w:r>
      <w:r>
        <w:rPr>
          <w:b/>
          <w:lang w:val="sw_KE" w:bidi="sw_KE"/>
        </w:rPr>
        <w:t>Mungu</w:t>
      </w:r>
      <w:r>
        <w:rPr>
          <w:lang w:val="sw_KE" w:bidi="sw_KE"/>
        </w:rPr>
        <w:t xml:space="preserve">. Wakati wa kuzungumza kuhusu Yusufu, simulizi inatumia Yahweh. Wakati Yusufu anazungumza na Mmisri, simulizi inamtumia Mungu. Yusufu anatumia jina la Mungu wakati Yusufu anazungumza na mke wa Potifa. Haya ni majina mawili ya Mungu yuleyule. Neno </w:t>
      </w:r>
      <w:r>
        <w:rPr>
          <w:lang w:val="sw_KE" w:bidi="sw_KE"/>
        </w:rPr>
        <w:t>Yahweh</w:t>
      </w:r>
      <w:r>
        <w:rPr>
          <w:lang w:val="sw_KE" w:bidi="sw_KE"/>
        </w:rPr>
        <w:t xml:space="preserve"> na </w:t>
      </w:r>
      <w:r>
        <w:rPr>
          <w:lang w:val="sw_KE" w:bidi="sw_KE"/>
        </w:rPr>
        <w:t>Mungu</w:t>
      </w:r>
      <w:r>
        <w:rPr>
          <w:lang w:val="sw_KE" w:bidi="sw_KE"/>
        </w:rPr>
        <w:t xml:space="preserve"> linajadiliwa katika Faharasa Kuu. Tumia majina sawa na uliyo nayo katika simulizi za awali.</w:t>
      </w:r>
    </w:p>
    <w:p>
      <w:pPr/>
      <w:r>
        <w:rPr>
          <w:lang w:val="sw_KE" w:bidi="sw_KE"/>
        </w:rPr>
      </w:r>
      <w:r>
        <w:rPr>
          <w:lang w:val="sw_KE" w:bidi="sw_KE"/>
        </w:rPr>
        <w:t>Wafanyabiashara wa Ishmaeli walimuuza Yusufu kwa Potifa. Tumia neno lile kwa Waishmaeli ambalo ulilotumia katika simulizi ya awali.</w:t>
      </w:r>
    </w:p>
    <w:p>
      <w:pPr/>
      <w:r>
        <w:rPr>
          <w:lang w:val="sw_KE" w:bidi="sw_KE"/>
        </w:rPr>
      </w:r>
      <w:r>
        <w:rPr>
          <w:lang w:val="sw_KE" w:bidi="sw_KE"/>
        </w:rPr>
        <w:t xml:space="preserve">Yahweh </w:t>
      </w:r>
      <w:r>
        <w:rPr>
          <w:b/>
          <w:lang w:val="sw_KE" w:bidi="sw_KE"/>
        </w:rPr>
        <w:t>alimbariki</w:t>
      </w:r>
      <w:r>
        <w:rPr>
          <w:lang w:val="sw_KE" w:bidi="sw_KE"/>
        </w:rPr>
        <w:t xml:space="preserve"> Potifa baada ya Potifa kumweka Yusufu msimamizi wa kaya. Neno </w:t>
      </w:r>
      <w:r>
        <w:rPr>
          <w:lang w:val="sw_KE" w:bidi="sw_KE"/>
        </w:rPr>
        <w:t>bariki</w:t>
      </w:r>
      <w:r>
        <w:rPr>
          <w:lang w:val="sw_KE" w:bidi="sw_KE"/>
        </w:rPr>
        <w:t xml:space="preserve"> linajadiliwa katika faharasa kuu. Tumia neno sawa kwa kubariki kama vile umetumia katika vifungu vya awali. Mazao ya Potifa na mifugo </w:t>
      </w:r>
      <w:r>
        <w:rPr>
          <w:b/>
          <w:lang w:val="sw_KE" w:bidi="sw_KE"/>
        </w:rPr>
        <w:t>yalistawi</w:t>
      </w:r>
      <w:r>
        <w:rPr>
          <w:lang w:val="sw_KE" w:bidi="sw_KE"/>
        </w:rPr>
        <w:t>. Kustawi ni kufanya vizuri sana na kuongezeka kwa ukubwa au kiasi. Hii ina maana kwamba Potifa alikuwa na mavuno mazuri. Wanyama wake wote waliongezeka kwa idadi na walikuwa wanyama wenye afya. Potifa alitambua kwamba baraka hizi zote zilikuwa kutoka kwa Yahweh.</w:t>
      </w:r>
    </w:p>
    <w:p>
      <w:pPr/>
      <w:r>
        <w:rPr>
          <w:lang w:val="sw_KE" w:bidi="sw_KE"/>
        </w:rPr>
      </w:r>
      <w:r>
        <w:rPr>
          <w:lang w:val="sw_KE" w:bidi="sw_KE"/>
        </w:rPr>
        <w:t>Potifa hakumpa Yusufu udhibiti juu ya chakula ambacho Potifa alikula. Wengi wanaamini kwamba Wamisri walidhani kwamba wasio Wamisri hawangeweza kuandaa chakula kwa usahihi. Potifa hangemwamini mtu yeyote ambaye si Mmisri kuandaa chakula.</w:t>
      </w:r>
    </w:p>
    <w:p>
      <w:pPr/>
      <w:r>
        <w:rPr>
          <w:lang w:val="sw_KE" w:bidi="sw_KE"/>
        </w:rPr>
      </w:r>
      <w:r>
        <w:rPr>
          <w:lang w:val="sw_KE" w:bidi="sw_KE"/>
        </w:rPr>
        <w:t>Mke wa Potifa alijaribu kumfanya Yusufu alale naye. Tafsiri tofauti zinatumia njia tofauti ili kusema hii kwa heshima. "Njoo ulale nami. Njoo kitandani nami. Fanya mapenzi nami. Njoo ulale nami." Hizi ni njia tofauti za kusema kwa heshima kitu sawa. Tumia njia ya heshima ya kuzungumza ili kuelezea hii ambayo ungetumia katika utamaduni wako wakati wa kuzungumza kwa ujumla na watu.</w:t>
      </w:r>
    </w:p>
    <w:p>
      <w:pPr/>
      <w:r>
        <w:rPr>
          <w:lang w:val="sw_KE" w:bidi="sw_KE"/>
        </w:rPr>
      </w:r>
      <w:r>
        <w:rPr>
          <w:lang w:val="sw_KE" w:bidi="sw_KE"/>
        </w:rPr>
        <w:t>Yusufu anasema kwamba kulala na mke wa Potifa kungekuwa kitu kiovu au kibaya cha kufanya. Mungu alikuwa bado hajatoa sheria. Lakini Yusufu alijua kwamba Mungu alikuwa ameweka mipaka karibu na ndoa. Yusufu alijua kwamba waume na wake walipaswa kulala tu pamoja na si wengine nje ya ndoa.</w:t>
      </w:r>
    </w:p>
    <w:p>
      <w:pPr/>
      <w:r>
        <w:rPr>
          <w:lang w:val="sw_KE" w:bidi="sw_KE"/>
        </w:rPr>
      </w:r>
      <w:r>
        <w:rPr>
          <w:lang w:val="sw_KE" w:bidi="sw_KE"/>
        </w:rPr>
        <w:t xml:space="preserve">Yusufu anasema kwamba kulala na mke wa Potifa kungekuwa dhambi kubwa </w:t>
      </w:r>
      <w:r>
        <w:rPr>
          <w:b/>
          <w:lang w:val="sw_KE" w:bidi="sw_KE"/>
        </w:rPr>
        <w:t>dhidi</w:t>
      </w:r>
      <w:r>
        <w:rPr>
          <w:lang w:val="sw_KE" w:bidi="sw_KE"/>
        </w:rPr>
        <w:t xml:space="preserve"> ya Mungu. Dhambi ni tendo la uasi dhidi ya Mungu. Hakikisha kwamba neno unalotumia si neno kwa tendo moja la dhambi kama vile kusahau kufuata hitaji la kidini au kuomba sala. </w:t>
      </w:r>
      <w:r>
        <w:rPr>
          <w:lang w:val="sw_KE" w:bidi="sw_KE"/>
        </w:rPr>
        <w:t>Dhambi</w:t>
      </w:r>
      <w:r>
        <w:rPr>
          <w:lang w:val="sw_KE" w:bidi="sw_KE"/>
        </w:rPr>
        <w:t xml:space="preserve"> inajadiliwa katika Faharasa Kuu. Tumia neno sawa kwa dhambi kama vile umetumia katika vifungu vya awali.</w:t>
      </w:r>
    </w:p>
    <w:p>
      <w:pPr/>
      <w:r>
        <w:rPr>
          <w:lang w:val="sw_KE" w:bidi="sw_KE"/>
        </w:rPr>
      </w:r>
      <w:r>
        <w:rPr>
          <w:lang w:val="sw_KE" w:bidi="sw_KE"/>
        </w:rPr>
        <w:t xml:space="preserve">Wakati Potifa alisikia kwamba Yusufu alikuwa amejaribu kumbaka mke wa Potifa, Potifa alijibu kwa </w:t>
      </w:r>
      <w:r>
        <w:rPr>
          <w:b/>
          <w:lang w:val="sw_KE" w:bidi="sw_KE"/>
        </w:rPr>
        <w:t>hasira</w:t>
      </w:r>
      <w:r>
        <w:rPr>
          <w:lang w:val="sw_KE" w:bidi="sw_KE"/>
        </w:rPr>
        <w:t>. Potifa alikuwa na hasira. Hii ni neno la nguvu sana kwa hasira. Potifa alimtupa Yusufu gerezani. Kumtupa mtu gerezani ni tendo kali. Unahitaji kutumia maneno yenye nguvu ya vitendo katika sehemu hii ya hadithi.</w:t>
      </w:r>
    </w:p>
    <w:p>
      <w:pPr/>
      <w:r>
        <w:rPr>
          <w:lang w:val="sw_KE" w:bidi="sw_KE"/>
        </w:rPr>
      </w:r>
      <w:r>
        <w:rPr>
          <w:lang w:val="sw_KE" w:bidi="sw_KE"/>
        </w:rPr>
        <w:t>Gereza lilikuwa gereza la mfalme. Hii ilikuwa gereza maalum kwa wale ambao walikuwa karibu na mfalme au kumtumikia mfalme kwa njia fulani. Gereza hili, wakati bado gereza, pengine halikuwa mbaya kama magereza ya kawaida yalivyokuwa.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40:1–23</w:t>
      </w:r>
      <w:r>
        <w:rPr>
          <w:lang w:val="sw_KE" w:bidi="sw_KE"/>
        </w:rPr>
      </w:r>
    </w:p>
    <w:p>
      <w:pPr>
        <w:pStyle w:val="Heading3"/>
      </w:pPr>
      <w:r>
        <w:rPr>
          <w:lang w:val="sw_KE" w:bidi="sw_KE"/>
        </w:rPr>
        <w:t>Sikiliza na Moyo</w:t>
      </w:r>
    </w:p>
    <w:p>
      <w:pPr/>
      <w:r>
        <w:rPr>
          <w:lang w:val="sw_KE" w:bidi="sw_KE"/>
        </w:rPr>
      </w:r>
      <w:r>
        <w:rPr>
          <w:lang w:val="sw_KE" w:bidi="sw_KE"/>
        </w:rPr>
        <w:t>Sikiliza kitabu cha mwanzo 40:1–23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usichopenda au usichofahamu?</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Unamfahamu nani ambaye anahitaji kusikiliza simulizi hii?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40:1–23</w:t>
      </w:r>
    </w:p>
    <w:p>
      <w:pPr/>
      <w:r>
        <w:rPr>
          <w:lang w:val="sw_KE" w:bidi="sw_KE"/>
        </w:rPr>
      </w:r>
      <w:r>
        <w:rPr>
          <w:lang w:val="sw_KE" w:bidi="sw_KE"/>
        </w:rPr>
        <w:t>Sikiliza maandishi mara moja katika toleo rahisi zaidi kuelewa.</w:t>
      </w:r>
    </w:p>
    <w:p>
      <w:pPr/>
      <w:r>
        <w:rPr>
          <w:lang w:val="sw_KE" w:bidi="sw_KE"/>
        </w:rPr>
      </w:r>
      <w:r>
        <w:rPr>
          <w:lang w:val="sw_KE" w:bidi="sw_KE"/>
        </w:rPr>
        <w:t>Wakati simulizi hii inaanza Yusufu yuko gerezani. Potifa alimtupa Yusufu gerezani baada ya mke wa Potifa kumshtaki Yusufu kwa kujaribu kumbaka. Hatujui ni muda gani Yusufu amekuwa katika gereza hili. Tunajua kwamba Yusufu sasa anasimamia wafungwa na kila kitu ambacho kinatokea katika gereza. Hii ni hadithi ya simulizi.</w:t>
      </w:r>
    </w:p>
    <w:p>
      <w:pPr/>
      <w:r>
        <w:rPr>
          <w:lang w:val="sw_KE" w:bidi="sw_KE"/>
        </w:rPr>
      </w:r>
      <w:r>
        <w:rPr>
          <w:lang w:val="sw_KE" w:bidi="sw_KE"/>
        </w:rPr>
        <w:t>Farao ni jina lililotolewa kwa wafalme wa Misri. Kila mfalme ana cheo cha Farao kilichoambatana na jina lake. Watumishi wawili wa Farao walifanya kitu ambacho hakijampendeza mfalme. Walimkosea mfalme. Hatujui kile walifanya. Wanaume hawa wawili walikuwa na nyadhifa muhimu. Mtu mmoja alikuwa mlezi mkuu wa kikombe. Hii ina maana kwamba mtu huyu alikuwa na jukumu la kuandaa chochote mfalme alikunywa. Mlezi mkuu wa kikombe alipaswa kuonja kinywaji kabla ya kumpa mfalme ili kuhakikisha kinywaji hakuwa na sumu ndani yake. Mtu mwingine alikuwa mtengenezaji mkuu. Mtu huyu alikuwa na jukumu la kuoka mkate na keki ambazo mfalme alikula. [Wanaume hawa wawili walikuwa wakuu, ikimaanisha kwamba wengine walitumikia chini yao ambao pia walitumikia vinywaji na kufanya kazi katika kuoka.]{.alama}</w:t>
      </w:r>
    </w:p>
    <w:p>
      <w:pPr/>
      <w:r>
        <w:rPr>
          <w:lang w:val="sw_KE" w:bidi="sw_KE"/>
        </w:rPr>
      </w:r>
      <w:r>
        <w:rPr>
          <w:lang w:val="sw_KE" w:bidi="sw_KE"/>
        </w:rPr>
        <w:t>Wanaume hawa waliwekwa katika gereza la nahodha wa walinzi. Nahodha wa walinzi alikuwa na jukumu la usalama wa jumba la kifalme na wote ambao waliishi katika jumba la kifalme. Gereza lilikuwa katika jumba la nahodha wa walinzi. Gereza lilikuwa sehemu ya jumba la kifalme lakini si sehemu ambapo nahodha wa walinzi aliishi. Ilikuwa gereza. Yusufu alikuwa katika gereza hili sawa. Potifa alikuwa na cheo cha nahodha wa walinzi wakati Potifa alimnunua Yusufu kama mtumwa. Potifa alikuwa nahodha wa walinzi wakati Potifa alimweka Yusufu gerezani. Wengine wanafikiri kwamba nahodha huyu wa sasa wa walinzi ni Potifa, lakini hatuna jina kwa nahodha huyu wa sasa wa walinzi.. Wengine wanafikiri kwamba mtu mwingine sasa ni nahodha wa walinzi wa kifalme. Kumbuka wakati fulani umepita tangu Potifa kumweka Yusufu gerezani. Tafsiri nyingi zinatumia cheo cha nahodha wa walinzi na hazitumii jina la Potifa. Nahodha wa walinzi alimpa Yusufu kuwatunza wafungwa hawa wawili. Wafungwa hawa wawili walikuwa wanaume muhimu. Kwa hivyo, Yusufu alikuwa na kazi muhimu katika kuwatunza wanaume hawa wawili. Walibakia gerezani kwa muda.</w:t>
      </w:r>
    </w:p>
    <w:p>
      <w:pPr/>
      <w:r>
        <w:rPr>
          <w:lang w:val="sw_KE" w:bidi="sw_KE"/>
        </w:rPr>
      </w:r>
      <w:r>
        <w:rPr>
          <w:lang w:val="sw_KE" w:bidi="sw_KE"/>
        </w:rPr>
        <w:t>Usiku mmoja mnyweshaji mkuu wa mfalme na mwokaji mkuu kila mmoja alikuwa na ndoto. Hii ina maana kwamba walikuwa na usingizi wakati walikuwa na ndoto. Wakati Yusufu aliona wanaume wawili siku iliyofuata, Yusufu alitambua kwamba kila mtu alionekana kusumbuliwa kuhusu kitu. Yusufu aliwauliza kwa nini walionekana kuwa na wasiwasi sana. Wanaume walielezea kwamba kila mmoja alikuwa na ndoto ambayo hakuna mtu angeweza kutafsiri. Yusufu alielezea kwamba Mungu tu anaweza kutafsiri ndoto. Wakati wa kuzungumza na Wamisri, Yusufu anatumia neno la jumla kwa Mungu lakini si jina la kibinafsi la Yusufu kwa Mungu wakati wa kuzungumza kuhusu Mungu. Kutafsiri ndoto ina maana kuelezea kile alama zinamaanisha na kutoa maana ya jumla ya ndoto. Kisha Yusufu alimwomba kila mtu kuelezea ndoto yake.</w:t>
      </w:r>
    </w:p>
    <w:p>
      <w:pPr/>
      <w:r>
        <w:rPr>
          <w:lang w:val="sw_KE" w:bidi="sw_KE"/>
        </w:rPr>
      </w:r>
      <w:r>
        <w:rPr>
          <w:lang w:val="sw_KE" w:bidi="sw_KE"/>
        </w:rPr>
        <w:t>Sitisha na mjadili: Ongea kuhusu ndoto katika utamaduni wako. Watu wanaamini nini kuhusu ndoto? Nani anaelezea kile ndoto inamaanisha?</w:t>
      </w:r>
    </w:p>
    <w:p>
      <w:pPr/>
      <w:r>
        <w:rPr>
          <w:lang w:val="sw_KE" w:bidi="sw_KE"/>
        </w:rPr>
      </w:r>
      <w:r>
        <w:rPr>
          <w:lang w:val="sw_KE" w:bidi="sw_KE"/>
        </w:rPr>
        <w:t>Kila mwanaume anapomwambia Yusufu ndoto yake, Yusufu anatumia picha ya maneno ili kuanza maelezo yake. Yusufu anasema, Farao atainua kichwa chako. Hii ni picha ya neno ambayo ina maana Farao atakuita katika uwepo wake. Siku tatu baadaye, Farao aliinua vichwa vya wanaume hao wawili. Hii ina maana kwamba wanaume wote wawili waliletwa katika uwepo wa Farao. Kisha Farao alimrudishia mlezi wa kikombe kwa nafasi yake. Farao aliamurisha muokaji auliwe.</w:t>
      </w:r>
    </w:p>
    <w:p>
      <w:pPr/>
      <w:r>
        <w:rPr>
          <w:lang w:val="sw_KE" w:bidi="sw_KE"/>
        </w:rPr>
      </w:r>
      <w:r>
        <w:rPr>
          <w:lang w:val="sw_KE" w:bidi="sw_KE"/>
        </w:rPr>
        <w:t>Sitisha na mjadili: Simulia hadithi kuhusu mtu muhimu kama mfalme au mkuu au kiongozi wa ukoo ambaye anawaita watumishi ili kuja kwake. Je, mfalme au kiongozi anatumia maneno au misemo maalum kwa wito huu? Je, hizi ni picha za maneno? Ungeelezea vipi kile kilichotokea ili kila mtu aelewe maana?</w:t>
      </w:r>
    </w:p>
    <w:p>
      <w:pPr/>
      <w:r>
        <w:rPr>
          <w:lang w:val="sw_KE" w:bidi="sw_KE"/>
        </w:rPr>
      </w:r>
      <w:r>
        <w:rPr>
          <w:lang w:val="sw_KE" w:bidi="sw_KE"/>
        </w:rPr>
        <w:t>Mlezi mkuu wa kikombe aliona mzabibu katika ndoto yake. Yusufu alielezea kile ndoto ilimaanisha. Ndoto ilitoa habari njema kwa mbeba kikombe. Mlezi wa kikombe angerudi kwa nafasi yake kumtumikia mfalme.</w:t>
      </w:r>
    </w:p>
    <w:p>
      <w:pPr/>
      <w:r>
        <w:rPr>
          <w:lang w:val="sw_KE" w:bidi="sw_KE"/>
        </w:rPr>
      </w:r>
      <w:r>
        <w:rPr>
          <w:lang w:val="sw_KE" w:bidi="sw_KE"/>
        </w:rPr>
        <w:t>Onyesha picha ya mzabibu na matawi kadhaa kuja kutoka kwake. Mzabibu unapaswa kuwa na nguzo ya zabibu zilizoiva zikining'inia kutoka kwa mzabibu.</w:t>
      </w:r>
    </w:p>
    <w:p>
      <w:pPr/>
      <w:r>
        <w:rPr>
          <w:lang w:val="sw_KE" w:bidi="sw_KE"/>
        </w:rPr>
      </w:r>
      <w:r>
        <w:rPr>
          <w:lang w:val="sw_KE" w:bidi="sw_KE"/>
        </w:rPr>
        <w:t>Onyesha picha ya mtu akikamua shada la zabibu kwa mkono. Picha inapaswa kujumuisha kikombe na juisi ikitiririka kutoka kwa mkono hadi kikombe.</w:t>
      </w:r>
    </w:p>
    <w:p>
      <w:pPr/>
      <w:r>
        <w:rPr>
          <w:lang w:val="sw_KE" w:bidi="sw_KE"/>
        </w:rPr>
      </w:r>
      <w:r>
        <w:rPr>
          <w:lang w:val="sw_KE" w:bidi="sw_KE"/>
        </w:rPr>
        <w:t>Yusufu alimwuliza mbeba kikombe wakati anarudi kwenye huduma ya mfalme ili kumwambia mfalme kuhusu Yusufu. Yusufu anasema, "Nilitekwa nyara, au niliibiwa, au nililetwa kwa nguvu." Maneno haya ni njia tofauti za kusema kitu sawa. Maneno haya yanaonyesha kwamba Yusufu hakuja Misri kwa mapenzi yake mwenyewe. Kumteka mtu ni kumchukua mtu kwa nguvu na kumbeba mbali. Utekaji nyara kwa kawaida unahusisha mtoto lakini sasa inamaanisha mtu yeyote ambaye anachukuliwa mateka na kubebwa kutoka nyumbani kwake.</w:t>
      </w:r>
    </w:p>
    <w:p>
      <w:pPr/>
      <w:r>
        <w:rPr>
          <w:lang w:val="sw_KE" w:bidi="sw_KE"/>
        </w:rPr>
      </w:r>
      <w:r>
        <w:rPr>
          <w:lang w:val="sw_KE" w:bidi="sw_KE"/>
        </w:rPr>
        <w:t>Yusufu alimwambia mbeba kikombe, "Sistahili kuwa hapa." Yusufu anamaanisha, sistahili kuwa gerezani. Sina hatia. Sikufanya chochote kibaya. Yusufu anatumia neno gereza ambalo ni neno la nguvu ili kuonyesha kwamba Yusufu ametendewa vibaya. Yusufu anasema, "Mimi ni kutoka nchi ya Waebrania." Hii ina maana kwamba Yusufu anatoka nchi ya Kanaani. Kiebrania ni lugha ambayo Yakobo na uzao wake wanazungumza. Waebrania ni jina lingine lililotumiwa kwa uzao wa Yakobo. Nchi ya Waebrania ni nchi ya Kanaani ambapo watu ambao wanazungumza Kiebrania wanaishi. Yusufu anamwambia mbeba kikombe kwamba Yusufu ni mgeni katika Misri. Baadaye, wakati mbebaji wa kikombe anazungumza na mfalme kuhusu Yusufu, mbebaji wa kikombe atakumbuka kwamba Yusufu ni mgeni.</w:t>
      </w:r>
    </w:p>
    <w:p>
      <w:pPr/>
      <w:r>
        <w:rPr>
          <w:lang w:val="sw_KE" w:bidi="sw_KE"/>
        </w:rPr>
      </w:r>
      <w:r>
        <w:rPr>
          <w:lang w:val="sw_KE" w:bidi="sw_KE"/>
        </w:rPr>
        <w:t>Mtengaji kisha anaelezea ndoto yake. Mtengaji anaona vikapu vitatu vinavyojazwa na vitamini ambavyo ni mikate midogo, tamu inayozaliwa na unga, iliyowekwa kwenye kichwa chake. Ndege wanaruka kote ili kula vitafunio. Yusufu anaelezea maana ya ndoto hii pia. Ndoto ina maana kwamba mwokaji atakufa. Yusufu anasema kwamba mfalme atakata kichwa cha mwokaji. Kisha mwili wa mwokaji utatundikwa kwenye mti mkali na kuondoka pale kwa ndege kuja na kuchukua mwili. Kuchoma mtu kunamaanisha kuweka mwisho mkali wa mti kupitia mwili. Mwili kisha ungetundika kutoka mwisho wa mti. Ndege ambao wangekuja kula mwili wangekuwa ndege wa mawindo kama vile tai ambao wanakula wanyama wafu. Pamoja na mwili uliochukuliwa kwa mifupa, Wamisri waliamini kwamba mtu hangeweza kufikia kutokufa. Mtu huyu hangeweza kuishi milele katika dunia ya wafu. Hii ina maana kwamba mfalme alikuwa anamwadhibu mwokaji sana.</w:t>
      </w:r>
    </w:p>
    <w:p>
      <w:pPr/>
      <w:r>
        <w:rPr>
          <w:lang w:val="sw_KE" w:bidi="sw_KE"/>
        </w:rPr>
      </w:r>
      <w:r>
        <w:rPr>
          <w:lang w:val="sw_KE" w:bidi="sw_KE"/>
        </w:rPr>
        <w:t>Onyesha picha ya vikapu 3 vilivyojazwa na vitafunio vilivyopangwa juu kwa juu.</w:t>
      </w:r>
    </w:p>
    <w:p>
      <w:pPr/>
      <w:r>
        <w:rPr>
          <w:lang w:val="sw_KE" w:bidi="sw_KE"/>
        </w:rPr>
      </w:r>
      <w:r>
        <w:rPr>
          <w:lang w:val="sw_KE" w:bidi="sw_KE"/>
        </w:rPr>
        <w:t>Farao alitumia sherehe ya kuzaliwa kwake kama wakati wa kumleta mbeba kikombe na mwokaji kutoka gerezani. Mbeba kikombe alirudi katika nafasi yake kama mnyweshaji mkuu wa kikombe wa Farao. Hata hivyo, mbeba kikombe alisahau yote kuhusu Yusufu. Muokaji wa mikate aliuawa. Yusufu alibakia gerezani.</w:t>
      </w:r>
    </w:p>
    <w:p>
      <w:pPr/>
      <w:r>
        <w:rPr>
          <w:lang w:val="sw_KE" w:bidi="sw_KE"/>
        </w:rPr>
      </w:r>
      <w:r>
        <w:rPr>
          <w:lang w:val="sw_KE" w:bidi="sw_KE"/>
        </w:rPr>
        <w:t>Sitisha na mjadili: Kiongozi wako anasherehekea vipi matukio maalum kama siku za kuzaliwa?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5.</w:t>
      </w:r>
    </w:p>
    <w:p>
      <w:pPr/>
      <w:r>
        <w:rPr>
          <w:lang w:val="sw_KE" w:bidi="sw_KE"/>
        </w:rPr>
      </w:r>
      <w:r>
        <w:rPr>
          <w:b/>
          <w:lang w:val="sw_KE" w:bidi="sw_KE"/>
        </w:rPr>
        <w:t>Tukio la kwanza:</w:t>
      </w:r>
      <w:r>
        <w:rPr>
          <w:lang w:val="sw_KE" w:bidi="sw_KE"/>
        </w:rPr>
        <w:t xml:space="preserve"> Farao anakuwa na hasira na mkuu wa mbeba kikombe wake na mkuu wa uokaji na kuwatoa gerezani. Nahodha wa walinzi anampa Yusufu jukumu la kutunza wanaume wawili.</w:t>
      </w:r>
    </w:p>
    <w:p>
      <w:pPr/>
      <w:r>
        <w:rPr>
          <w:lang w:val="sw_KE" w:bidi="sw_KE"/>
        </w:rPr>
      </w:r>
      <w:r>
        <w:rPr>
          <w:b/>
          <w:lang w:val="sw_KE" w:bidi="sw_KE"/>
        </w:rPr>
        <w:t>Tukio la pili:</w:t>
      </w:r>
      <w:r>
        <w:rPr>
          <w:lang w:val="sw_KE" w:bidi="sw_KE"/>
        </w:rPr>
        <w:t xml:space="preserve"> Yusufu anaona kwamba wanaume wawili wanaonekana kusumbuliwa kuhusu jambo fulani. Yusufu anauliza kile ambacho kimetokea. Kila mtu amekuwa na ndoto na hakuna anayeweza kutafsiri ndoto hiyo.</w:t>
      </w:r>
    </w:p>
    <w:p>
      <w:pPr/>
      <w:r>
        <w:rPr>
          <w:lang w:val="sw_KE" w:bidi="sw_KE"/>
        </w:rPr>
      </w:r>
      <w:r>
        <w:rPr>
          <w:b/>
          <w:lang w:val="sw_KE" w:bidi="sw_KE"/>
        </w:rPr>
        <w:t>Tukio la tatu:</w:t>
      </w:r>
      <w:r>
        <w:rPr>
          <w:lang w:val="sw_KE" w:bidi="sw_KE"/>
        </w:rPr>
        <w:t xml:space="preserve"> Mnyweshaji mkuu anaelezea ndoto yake. Yusufu anatafsiri ndoto. Yusufu anamwomba mnyweshaji wa mfalme kumweleza mfalme kuhusu Yusufu.</w:t>
      </w:r>
    </w:p>
    <w:p>
      <w:pPr/>
      <w:r>
        <w:rPr>
          <w:lang w:val="sw_KE" w:bidi="sw_KE"/>
        </w:rPr>
      </w:r>
      <w:r>
        <w:rPr>
          <w:b/>
          <w:lang w:val="sw_KE" w:bidi="sw_KE"/>
        </w:rPr>
        <w:t>Tukio la nne:</w:t>
      </w:r>
      <w:r>
        <w:rPr>
          <w:lang w:val="sw_KE" w:bidi="sw_KE"/>
        </w:rPr>
        <w:t xml:space="preserve"> Muokaji mkuu anaelezea ndoto yake. Yusufu anatafsiri ndoto.</w:t>
      </w:r>
    </w:p>
    <w:p>
      <w:pPr/>
      <w:r>
        <w:rPr>
          <w:lang w:val="sw_KE" w:bidi="sw_KE"/>
        </w:rPr>
      </w:r>
      <w:r>
        <w:rPr>
          <w:b/>
          <w:lang w:val="sw_KE" w:bidi="sw_KE"/>
        </w:rPr>
        <w:t>Tukio la tano:</w:t>
      </w:r>
      <w:r>
        <w:rPr>
          <w:lang w:val="sw_KE" w:bidi="sw_KE"/>
        </w:rPr>
        <w:t xml:space="preserve"> Wanaume wote wawili wanaondoka gerezani. Maelezo ya Yusufu ya kila ndoto yanakua kweli. Mlezi mkuu wa kikombe anasahau kuhusu Yusufu.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Nahodha wa walinzi.</w:t>
      </w:r>
    </w:p>
    <w:p>
      <w:pPr>
        <w:pStyle w:val="ListBullet"/>
        <w:spacing w:line="240" w:lineRule="auto"/>
        <w:ind w:left="720"/>
      </w:pPr>
      <w:r>
        <w:rPr>
          <w:lang w:val="sw_KE" w:bidi="sw_KE"/>
        </w:rPr>
      </w:r>
      <w:r>
        <w:rPr>
          <w:lang w:val="sw_KE" w:bidi="sw_KE"/>
        </w:rPr>
        <w:t>Farao au mfalme wa Misri</w:t>
      </w:r>
    </w:p>
    <w:p>
      <w:pPr>
        <w:pStyle w:val="ListBullet"/>
        <w:spacing w:line="240" w:lineRule="auto"/>
        <w:ind w:left="720"/>
      </w:pPr>
      <w:r>
        <w:rPr>
          <w:lang w:val="sw_KE" w:bidi="sw_KE"/>
        </w:rPr>
      </w:r>
      <w:r>
        <w:rPr>
          <w:lang w:val="sw_KE" w:bidi="sw_KE"/>
        </w:rPr>
        <w:t>Mkuu wa Mbebakikombe</w:t>
      </w:r>
    </w:p>
    <w:p>
      <w:pPr>
        <w:pStyle w:val="ListBullet"/>
        <w:spacing w:line="240" w:lineRule="auto"/>
        <w:ind w:left="720"/>
      </w:pPr>
      <w:r>
        <w:rPr>
          <w:lang w:val="sw_KE" w:bidi="sw_KE"/>
        </w:rPr>
      </w:r>
      <w:r>
        <w:rPr>
          <w:lang w:val="sw_KE" w:bidi="sw_KE"/>
        </w:rPr>
        <w:t>Muokaji mkuu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Simulizi inaanza na kifungu cha wakati au mpito. Hii inaonyesha kwamba wakati fulani umepita. Yusufu amekuwa gerezani kwa muda wakati hadithi hii inaanza. Hatujui ni muda gani Yusufu amekuwa gerezani. Wakati watumishi wawili wa mfalme wanawasili katika gereza, pia wanakaa pale kwa muda. Hatujui ni muda gani watumishi wawili wa mfalme walikuwa gerezani kabla ya simulizi hii kuanza.</w:t>
      </w:r>
    </w:p>
    <w:p>
      <w:pPr/>
      <w:r>
        <w:rPr>
          <w:lang w:val="sw_KE" w:bidi="sw_KE"/>
        </w:rPr>
      </w:r>
      <w:r>
        <w:rPr>
          <w:lang w:val="sw_KE" w:bidi="sw_KE"/>
        </w:rPr>
        <w:t>Katika tukio la kwanza, Farao anakuwa na hasira na watumishi wake wawili. Mlezi mkuu wa kikombe na mkuu wa waokaji wamefanya kitu ili kumkosea mfalme. Mfalme anatuma wanaume wote wawili gerezani na wanawekwa katika gereza lile lile na Yusufu. Gereza liko katika jumba la nahodha wa walinzi. Nahodha wa walinzi alimpa Yusufu jukumu la kutunza watumishi wawili wa mfalme. Katika simulizi ya awali, Potifa alikuwa nahodha wa walinzi. Jina la nahodha wa mlinzi halikutajwa katika simulizi hii. Hatujui nahodha wa walinzi ni nani. Walibakia katika gereza kwa muda fulani.</w:t>
      </w:r>
    </w:p>
    <w:p>
      <w:pPr/>
      <w:r>
        <w:rPr>
          <w:lang w:val="sw_KE" w:bidi="sw_KE"/>
        </w:rPr>
      </w:r>
      <w:r>
        <w:rPr>
          <w:lang w:val="sw_KE" w:bidi="sw_KE"/>
        </w:rPr>
        <w:t>Katika tukio la pili, Yusufu anagundua asubuhi moja kwamba watumishi wawili wanaonekana kukasirika kuhusu kitu fulani. Yusufu aliwauliza kile ambacho kimetokea. Kila mtu amekuwa na ndoto, na hakuna mtu anaweza kuelezea ndoto. Yusufu alielezea kwamba Mungu tu anaweza kutafsiri ndoto. Wakati Yusufu anasema kwamba Mungu tu anaweza kuelezea ndoto, Yusufu anauliza swali ambalo halihitaji jibu. Hii inaweza kubadilishwa kuwa taarifa nzuri. Mungu pekee ndiye anaweza kutafsiri ndoto. Swali hili au taarifa inaonyesha kwamba Yusufu anaamini kwamba Mungu wake anaweza kufasiri ndoto. Yusufu anaelezea ujasiri kwa Mungu. Yusufu alimwomba kila mwanamume kumwambia ndoto yake mwenyewe.</w:t>
      </w:r>
    </w:p>
    <w:p>
      <w:pPr/>
      <w:r>
        <w:rPr>
          <w:lang w:val="sw_KE" w:bidi="sw_KE"/>
        </w:rPr>
      </w:r>
      <w:r>
        <w:rPr>
          <w:lang w:val="sw_KE" w:bidi="sw_KE"/>
        </w:rPr>
        <w:t>Katika tukio la tatu, mlezi mkuu wa kikombe anaelezea ndoto yake. Mnyweshaji mkuu aliona mzabibu wenye matawi matatu. Mzabibu ulizalisha makundi ya zabibu. Mnyweshaji mkuu wa mfalme alichukua kishada cha zabibu mkononi mwake. Msimamizi mkuu wa vinywaji alifinya zabibu. Sharubati kutoka kwa zabibu ilijaza kikombe cha divai ya mfalme. Mlezi mkuu wa kikombe alitoa kikombe kilichojaa sharubati kwa Farao. Yusufu aliweza kuelezea ndoto hiyo. Yusufu alisema kwamba katika siku tatu, mlezi angerudi kwa huduma yake kwa Farao. Yusufu alimwomba mbeba kikombe kumkumbuka Yusufu na kumwambia mfalme kuhusu Yusufu. Yusufu alisema, "Sina hatia." Katika simulizi hii, Yusufu anamwambia mlezi mkuu wa kikombe kwamba Yusufu alitekwa au kuchukuliwa kwa nguvu kutoka kwa nchi yake ya asili. Tunajua kwamba ndugu walimwuza Yusufu kama mtumwa kwa wafanyabiashara wa Ishmaeli ambao walikuwa wakipita. Hatujui kile Yusufu alijua kuhusu jinsi alichukuliwa Misri.</w:t>
      </w:r>
    </w:p>
    <w:p>
      <w:pPr/>
      <w:r>
        <w:rPr>
          <w:lang w:val="sw_KE" w:bidi="sw_KE"/>
        </w:rPr>
      </w:r>
      <w:r>
        <w:rPr>
          <w:lang w:val="sw_KE" w:bidi="sw_KE"/>
        </w:rPr>
        <w:t>Katika tukio la nne, muokaji mkuu alielezea ndoto yake kwa Yusufu. Mwokaji aliona vikapu vitatu vilivyojaa vitobosha vikiwa vimepangwa juu ya kichwa chake. Ndege walikuwa wakija kula vitobosha kutoka kwa kikapu cha juu. Yusufu alielezea kwamba katika siku tatu, Farao atamuua muokaji wake. Farao ataamuru kichwa cha mwokaji kikatwe na kisha kutundika mwili wa mwokaji kwenye mti. Ndege wa mawindo watakuja na kula nyama kutoka kwa mifupa.</w:t>
      </w:r>
    </w:p>
    <w:p>
      <w:pPr/>
      <w:r>
        <w:rPr>
          <w:lang w:val="sw_KE" w:bidi="sw_KE"/>
        </w:rPr>
      </w:r>
      <w:r>
        <w:rPr>
          <w:lang w:val="sw_KE" w:bidi="sw_KE"/>
        </w:rPr>
        <w:t>Katika tukio la tano, siku ya kuzaliwa ya Farao inatokea siku tatu baada ya Yusufu kuelezea ndoto. Farao anatengeneza karamu ili kusherehekea siku ya kuzaliwa kwake. Farao aliwaalika maafisa wake na wafanyikazi kwa karamu. Kisha Farao aliomba kwamba mnyweshaji mkuu na mkuu wa waokaji waje kutoka gerezani. Kila kitu ambacho Yusufu alisema kingetokea cha kweli kama Yusufu alivyosema. Mlezi mkuu wa kikombe alirudi kwa nafasi yake ya kumtumikia mfalme. Mfalme alikuwa na muokaji mkuu wa muokaji alikatwa kichwa na mwili wake kutundikwa kwenye mti. Mlezi mkuu wa kikombe alisahau kuhusu Yusufu. Mlezi mkuu wa kikombe hakumwambia Farao kuhusu Yusufu.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5.</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Nahodha wa walinzi.</w:t>
      </w:r>
    </w:p>
    <w:p>
      <w:pPr>
        <w:pStyle w:val="ListBullet"/>
        <w:spacing w:line="240" w:lineRule="auto"/>
        <w:ind w:left="720"/>
      </w:pPr>
      <w:r>
        <w:rPr>
          <w:lang w:val="sw_KE" w:bidi="sw_KE"/>
        </w:rPr>
      </w:r>
      <w:r>
        <w:rPr>
          <w:lang w:val="sw_KE" w:bidi="sw_KE"/>
        </w:rPr>
        <w:t>Farao au mfalme wa Misri</w:t>
      </w:r>
    </w:p>
    <w:p>
      <w:pPr>
        <w:pStyle w:val="ListBullet"/>
        <w:spacing w:line="240" w:lineRule="auto"/>
        <w:ind w:left="720"/>
      </w:pPr>
      <w:r>
        <w:rPr>
          <w:lang w:val="sw_KE" w:bidi="sw_KE"/>
        </w:rPr>
      </w:r>
      <w:r>
        <w:rPr>
          <w:lang w:val="sw_KE" w:bidi="sw_KE"/>
        </w:rPr>
        <w:t>Mkuu wa Mbeba</w:t>
      </w:r>
    </w:p>
    <w:p>
      <w:pPr>
        <w:pStyle w:val="ListBullet"/>
        <w:spacing w:line="240" w:lineRule="auto"/>
        <w:ind w:left="720"/>
      </w:pPr>
      <w:r>
        <w:rPr>
          <w:lang w:val="sw_KE" w:bidi="sw_KE"/>
        </w:rPr>
      </w:r>
      <w:r>
        <w:rPr>
          <w:lang w:val="sw_KE" w:bidi="sw_KE"/>
        </w:rPr>
        <w:t>Muokaji mkuu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mnyweshaji mkuu na mwokaji mkuu wamemkosea Farao. Farao anawaweka gerezani. Wanaume hawa wawili wako katika gereza la nahodha wa walinzi wa kifalme. Yusufu yuko katika gereza hili sawa. Nahodha wa walinzi anamgawia Yusufu kutunza watumishi hawa wawili wa mfalme.</w:t>
      </w:r>
    </w:p>
    <w:p>
      <w:pPr/>
      <w:r>
        <w:rPr>
          <w:lang w:val="sw_KE" w:bidi="sw_KE"/>
        </w:rPr>
      </w:r>
      <w:r>
        <w:rPr>
          <w:lang w:val="sw_KE" w:bidi="sw_KE"/>
        </w:rPr>
        <w:t>Sitisha kitendo: Muulize Yusufu, "Unahisi vipi sasa kwamba umekuwa gerezani kwa muda?" Unaweza kusikia, "Ninahuzunika kwamba bado niko gerezani lakini ninajua kwamba Yahweh yuko pamoja nami. Nimepewa mamlaka mengi juu ya gereza na jinsi inavyoendeshwa. Hali yangu ni nzuri kama zinaweza kuwa nami bado katika gereza. Ninashukuru sana kwamba Yahweh amenisaidia." Anzisha tena igizo.</w:t>
      </w:r>
    </w:p>
    <w:p>
      <w:pPr/>
      <w:r>
        <w:rPr>
          <w:lang w:val="sw_KE" w:bidi="sw_KE"/>
        </w:rPr>
      </w:r>
      <w:r>
        <w:rPr>
          <w:lang w:val="sw_KE" w:bidi="sw_KE"/>
        </w:rPr>
        <w:t>Katika tukio la 2, Yusufu anaona kwamba watumishi wawili wa mfalme wanaonekana kuwa na wasiwasi kuhusu kitu. Yusufu anasimama ili kuwauliza kwa nini wanaonekana kuwa na wasiwasi. Watumishi wawili wanaelezea kwamba kila mmoja wao alikuwa na ndoto na hakuna mtu anayeweza kuelezea ndoto hizo. Yusufu anasema, "Kutafsiri ndoto ni kazi ya Mungu. Hebu nieleze kuhusu ndoto zako."</w:t>
      </w:r>
    </w:p>
    <w:p>
      <w:pPr/>
      <w:r>
        <w:rPr>
          <w:lang w:val="sw_KE" w:bidi="sw_KE"/>
        </w:rPr>
      </w:r>
      <w:r>
        <w:rPr>
          <w:lang w:val="sw_KE" w:bidi="sw_KE"/>
        </w:rPr>
        <w:t>Sitisha kitendo: Muulize Yusufu, "Unahisi vipi sasa?" Unaweza kusikia, "Nina hakika kwamba Mungu wangu atanisaidia. Najua kwamba Mungu wangu ni mkubwa zaidi. Mungu wangu anaweza kutafsiri ndoto. Ninaamini kwamba Mungu wangu atanisaidia." Anzisha tena igizo.</w:t>
      </w:r>
    </w:p>
    <w:p>
      <w:pPr/>
      <w:r>
        <w:rPr>
          <w:lang w:val="sw_KE" w:bidi="sw_KE"/>
        </w:rPr>
      </w:r>
      <w:r>
        <w:rPr>
          <w:lang w:val="sw_KE" w:bidi="sw_KE"/>
        </w:rPr>
        <w:t>Katika tukio la 3, mlezi mkuu wa kikombe anaelezea ndoto yake kwa Yusufu. Yusufu anaelezea kwamba ndoto ina maana kwamba mtengenezaji wa kikombe atarudi kwenye nafasi yake ya huduma kwa mfalme. Wakati wa mlezi wa kikombe katika gereza unamalizika. Kisha Yusufu anamwomba mbeba kikombe kumwambia mfalme kuhusu Yusufu. Yusufu anasema, "Niko gerezani lakini sistahili kuwa hapa."</w:t>
      </w:r>
    </w:p>
    <w:p>
      <w:pPr/>
      <w:r>
        <w:rPr>
          <w:lang w:val="sw_KE" w:bidi="sw_KE"/>
        </w:rPr>
      </w:r>
      <w:r>
        <w:rPr>
          <w:lang w:val="sw_KE" w:bidi="sw_KE"/>
        </w:rPr>
        <w:t>Sitisha kitendo: Muulize mbebaji wa kikombe, "Unahisi vipi wakati unasikia habari hii?" Unaweza kusikia, "Ninafurahi sana. Sikufanya chochote kibaya. Sijui kwa nini mfalme ananiweka gerezani. Ninafurahi kwamba ninarudi kwa huduma ya mfalme." Muulize Yusufu, "Kwa nini unamwomba mbeba kikombe kumwambia mfalme kuhusu wewe? Unafikiri mfalme anaweza kufanya nini?" Unaweza kusikia, "Ninatumaini mfalme atazama hali yangu na kunichukua kutoka kwa gereza hili. Sitaki kuwa hapa kwa maisha yangu yote. Sikufanya chochote ili kustahili gerezani." Muulize mtengenezaji wa kikombe, "Unahisi vipi baada ya kusikia maelezo ya ndoto ya mbeba kikombe?" Unaweza kusikia, "Ninatumaini maelezo yangu ni mazuri sana. Ninataka kuondoka hapa na kurudi kwa huduma ya mfalme." Anzisha tena igizo.</w:t>
      </w:r>
    </w:p>
    <w:p>
      <w:pPr/>
      <w:r>
        <w:rPr>
          <w:lang w:val="sw_KE" w:bidi="sw_KE"/>
        </w:rPr>
      </w:r>
      <w:r>
        <w:rPr>
          <w:lang w:val="sw_KE" w:bidi="sw_KE"/>
        </w:rPr>
        <w:t>Katika tukio la 4, mtengaji mkuu anaelezea ndoto yake. Yusufu anatoa maana ya ndoto. Muokaji wa mikate atakufa. Mfalme atakuwa na kichwa cha mwokaji kukata na kisha kutunza mwili wa mwokaji kwenye mti ili ndege wa mawazo waweze kula mwili.</w:t>
      </w:r>
    </w:p>
    <w:p>
      <w:pPr/>
      <w:r>
        <w:rPr>
          <w:lang w:val="sw_KE" w:bidi="sw_KE"/>
        </w:rPr>
      </w:r>
      <w:r>
        <w:rPr>
          <w:lang w:val="sw_KE" w:bidi="sw_KE"/>
        </w:rPr>
        <w:t>Sitisha kitendo: Muulize mokaji, "Unahisi vipi wakati unasikia maelezo haya?" Unaweza kusikia, "Ninakasirika sana. Sistahili hii. Ninahitaji kuelezea kwa mfalme kile kilichotokea. Hii si haki. Ninatumaini ninaweza kubadilisha akili ya mfalme kwenye hii." Anzisha tena igizo.</w:t>
      </w:r>
    </w:p>
    <w:p>
      <w:pPr/>
      <w:r>
        <w:rPr>
          <w:lang w:val="sw_KE" w:bidi="sw_KE"/>
        </w:rPr>
      </w:r>
      <w:r>
        <w:rPr>
          <w:lang w:val="sw_KE" w:bidi="sw_KE"/>
        </w:rPr>
        <w:t>Katika tukio la 5, Farao anasherehekea siku yake ya kuzaliwa na karamu. Hii inatokea siku 3 baada ya Yusufu kuelezea ndoto. Farao anamwita mkuu wa mnyweshaji na mkuu wa waokaji kuja kutoka gerezani. Farao anamrudishia mlezi mkuu wa kikombe kwa mahali pake pa huduma. Farao anamkata mkuu wa waokaji kichwa na kuutundika mwili wake kwenye mti. Kila kitu kilitokea kama Yusufu alivyosema ingefanyika. Mlezi mkuu wa kikombe alisahau kuhusu Yusufu. Mlezi mkuu hakumbuki kumwambia mfalme kuhusu Yusufu.</w:t>
      </w:r>
    </w:p>
    <w:p>
      <w:pPr/>
      <w:r>
        <w:rPr>
          <w:lang w:val="sw_KE" w:bidi="sw_KE"/>
        </w:rPr>
      </w:r>
      <w:r>
        <w:rPr>
          <w:lang w:val="sw_KE" w:bidi="sw_KE"/>
        </w:rPr>
        <w:t>Sitisha kitendo: Muulize mlezi wa kikombe, "Kwa nini ulimsahau Yusufu?" Unaweza kusikia, "Nilikuwa na furaha sana kutoka kwa gereza hilo kwamba nilisahau tu kila kitu. Sikutaka kufanya chochote ili kuniweka katika hatari tena. Nilisahau kila kitu ambacho Yusufu alifanya kwa ajili yangu." Muulize Yusufu, "Unahisi vipi sasa?" Unaweza kusikia, "Nadhani mlezi mkuu wa kikombe huenda amesahau kumwambia mfalme kuhusu mimi." Bado niko hapa. Sijasikia chochote kutoka nje. Ni lazima niwe namwamini Yahweh. Najua kwamba Yahweh yuko pamoja nami. Kwa namna fulani Yahweh atafanya kazi hii yote. Nitaweka imani yangu na tumaini langu kwa siku zijazo na Yahweh."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Gereza ni sehemu ya jumba la nahodha wa walinzi. Ni gerezani. Wale katika gereza hawakuwa na uhuru wa kuondoka. Wafungwa maalum kama watumishi wa mfalme waliwekwa katika gereza hili. Hii ni gereza ambapo Potifa anamweka Yusufu. Hata hivyo, wakati umepita. Hatujui jina la nahodha wa sasa wa walinzi wa kifalme.</w:t>
      </w:r>
    </w:p>
    <w:p>
      <w:pPr/>
      <w:r>
        <w:rPr>
          <w:lang w:val="sw_KE" w:bidi="sw_KE"/>
        </w:rPr>
      </w:r>
      <w:r>
        <w:rPr>
          <w:lang w:val="sw_KE" w:bidi="sw_KE"/>
        </w:rPr>
        <w:t>Kuna marejeleo mawili kwa wakati katika simulizi hii. Katika mwanzo wa simulizi, wakati fulani umepita tangu Yusufu alitiwa gerezani. Kisha watumishi wawili walikuwa katika gereza kwa muda kabla ya kuwa na ndoto zao. Hatujui kiasi halisi cha wakati ambao umepita. Inaweza kuwa wiki au miezi au miaka. Neno la kifungu cha wakati ni neno la jumla.</w:t>
      </w:r>
    </w:p>
    <w:p>
      <w:pPr/>
      <w:r>
        <w:rPr>
          <w:lang w:val="sw_KE" w:bidi="sw_KE"/>
        </w:rPr>
      </w:r>
      <w:r>
        <w:rPr>
          <w:lang w:val="sw_KE" w:bidi="sw_KE"/>
        </w:rPr>
        <w:t xml:space="preserve">Kila mtumishi alikuwa na </w:t>
      </w:r>
      <w:r>
        <w:rPr>
          <w:b/>
          <w:lang w:val="sw_KE" w:bidi="sw_KE"/>
        </w:rPr>
        <w:t>ndoto</w:t>
      </w:r>
      <w:r>
        <w:rPr>
          <w:lang w:val="sw_KE" w:bidi="sw_KE"/>
        </w:rPr>
        <w:t xml:space="preserve">. Ndoto zinatokea usiku au wakati mtu analala usingizi. Tumia neno sawa kwa ndoto kama ulivyo nayo katika vifungu vya awali. Neno </w:t>
      </w:r>
      <w:r>
        <w:rPr>
          <w:lang w:val="sw_KE" w:bidi="sw_KE"/>
        </w:rPr>
        <w:t>ndoto</w:t>
      </w:r>
      <w:r>
        <w:rPr>
          <w:lang w:val="sw_KE" w:bidi="sw_KE"/>
        </w:rPr>
        <w:t xml:space="preserve"> linajadiliwa katika Faharasa Kuu.</w:t>
      </w:r>
    </w:p>
    <w:p>
      <w:pPr/>
      <w:r>
        <w:rPr>
          <w:lang w:val="sw_KE" w:bidi="sw_KE"/>
        </w:rPr>
      </w:r>
      <w:r>
        <w:rPr>
          <w:lang w:val="sw_KE" w:bidi="sw_KE"/>
        </w:rPr>
        <w:t xml:space="preserve">Yusufu anaelezea kwamba </w:t>
      </w:r>
      <w:r>
        <w:rPr>
          <w:b/>
          <w:lang w:val="sw_KE" w:bidi="sw_KE"/>
        </w:rPr>
        <w:t>Mungu</w:t>
      </w:r>
      <w:r>
        <w:rPr>
          <w:lang w:val="sw_KE" w:bidi="sw_KE"/>
        </w:rPr>
        <w:t xml:space="preserve"> tu anaweza kutafsiri ndoto. Tumia neno lile kwa Mungu ulilotumia katika vifungu vingine. Neno </w:t>
      </w:r>
      <w:r>
        <w:rPr>
          <w:lang w:val="sw_KE" w:bidi="sw_KE"/>
        </w:rPr>
        <w:t>Mungu</w:t>
      </w:r>
      <w:r>
        <w:rPr>
          <w:lang w:val="sw_KE" w:bidi="sw_KE"/>
        </w:rPr>
        <w:t xml:space="preserve"> linajadiliwa katika Faharasa Kuu.</w:t>
      </w:r>
    </w:p>
    <w:p>
      <w:pPr/>
      <w:r>
        <w:rPr>
          <w:lang w:val="sw_KE" w:bidi="sw_KE"/>
        </w:rPr>
      </w:r>
      <w:r>
        <w:rPr>
          <w:lang w:val="sw_KE" w:bidi="sw_KE"/>
        </w:rPr>
        <w:t>Wakati Yusufu anasema kwamba Mungu tu anaweza kuelezea ndoto, Yusufu anauliza swali ambalo halihitaji jibu. Hii inaweza kubadilishwa kuwa taarifa nzuri. Mungu pekee ndiye anaweza kutafsiri ndoto.</w:t>
      </w:r>
    </w:p>
    <w:p>
      <w:pPr/>
      <w:r>
        <w:rPr>
          <w:lang w:val="sw_KE" w:bidi="sw_KE"/>
        </w:rPr>
      </w:r>
      <w:r>
        <w:rPr>
          <w:lang w:val="sw_KE" w:bidi="sw_KE"/>
        </w:rPr>
        <w:t xml:space="preserve">Wakati Yusufu alielezea kwa mbeba kikombe jinsi Yusufu alikuwa amekuja gerezani, Yusufu alisema, "Niliibiwa kutoka kwa nchi ya Waebrania." Tafsiri moja inatumia neno </w:t>
      </w:r>
      <w:r>
        <w:rPr>
          <w:b/>
          <w:lang w:val="sw_KE" w:bidi="sw_KE"/>
        </w:rPr>
        <w:t>kutekwa</w:t>
      </w:r>
      <w:r>
        <w:rPr>
          <w:lang w:val="sw_KE" w:bidi="sw_KE"/>
        </w:rPr>
        <w:t>. Kutekwa nyara kunamaanisha kumchukua mtu kwa nguvu. Utekaji nyara pia unahusisha kulipa jumla ya pesa kwa kuachiwa kwa mtu huyo. Yusufu anasema kwamba Yusufu alifanywa kuja Misri kinyume cha mapenzi ya Yusufu.</w:t>
      </w:r>
    </w:p>
    <w:p>
      <w:pPr/>
      <w:r>
        <w:rPr>
          <w:lang w:val="sw_KE" w:bidi="sw_KE"/>
        </w:rPr>
      </w:r>
      <w:r>
        <w:rPr>
          <w:b/>
          <w:lang w:val="sw_KE" w:bidi="sw_KE"/>
        </w:rPr>
        <w:t>Kiebrania</w:t>
      </w:r>
      <w:r>
        <w:rPr>
          <w:lang w:val="sw_KE" w:bidi="sw_KE"/>
        </w:rPr>
        <w:t xml:space="preserve"> ni lugha ambayo Yakobo na familia ya Yakobo wanazungumza. Watu wa Kiebrania ni neno lingine kwa Waisraeli au uzao wa Yakobo. Nchi ya Waebrania ni sawa na nchi ya Kanaani. Unaweza pia kusema kwamba walinichukua au kunichukua kutoka kwa nchi ya Waebrania.</w:t>
      </w:r>
    </w:p>
    <w:p>
      <w:pPr/>
      <w:r>
        <w:rPr>
          <w:lang w:val="sw_KE" w:bidi="sw_KE"/>
        </w:rPr>
      </w:r>
      <w:r>
        <w:rPr>
          <w:lang w:val="sw_KE" w:bidi="sw_KE"/>
        </w:rPr>
        <w:t>Farao atainua kichwa chako ni neno picha ya neno iliyotumiwa mara tatu katika simulizi hii. Hii ni usemi ambao una maana kwamba unawaita katika uwepo wa mfalme. Baadhi ya tafsiri zinatumia maneno "kuinua kichwa chako" bila maelezo. Tafsiri zingine zinatumia na kuongeza "zitakuita kwa mfalme." Tafsiri zingine hazitumii neno picha lakini zinasema tu, "mfalme atakuita kwa uwepo wake." Tafsiri moja haitaji neno picha lakini inamwambia kila mtu kile kitakachotokea kwake.</w:t>
      </w:r>
    </w:p>
    <w:p>
      <w:pPr/>
      <w:r>
        <w:rPr>
          <w:lang w:val="sw_KE" w:bidi="sw_KE"/>
        </w:rPr>
      </w:r>
      <w:r>
        <w:rPr>
          <w:lang w:val="sw_KE" w:bidi="sw_KE"/>
        </w:rPr>
        <w:t>Wakati Yusufu anamwomba mbeba kikombe kumwambia Farao kuhusu yeye, anasema kwamba hajafanya chochote ili kustahili kuwa katika gereza hili. Neno Yusufu anatumia kwa gereza hapa ni neno lenye nguvu sana ambalo linamaanisha shimo au mahali isiyo na starehe sana. Ni neno sawa ambalo linaelezea ambapo ndugu wa Yusufu walimweka wakati walimtupa katika kisima kavu. Gereza hata katika jumba la nahodha wa walinzi lingekuwa mahali pa kutisha. Wakati gereza la Yusufu linaweza kuwa mbaya kama baadhi ya magereza katika Misri, bado ni gereza na Yusufu anahisi kama gereza au shimo.</w:t>
      </w:r>
    </w:p>
    <w:p>
      <w:pPr/>
      <w:r>
        <w:rPr>
          <w:lang w:val="sw_KE" w:bidi="sw_KE"/>
        </w:rPr>
      </w:r>
      <w:r>
        <w:rPr>
          <w:lang w:val="sw_KE" w:bidi="sw_KE"/>
        </w:rPr>
        <w:t xml:space="preserve">Farao alitumia sherehe za kuzaliwa kama wakati wa kuleta watumishi kutoka gerezani. Farao anatengeneza </w:t>
      </w:r>
      <w:r>
        <w:rPr>
          <w:b/>
          <w:lang w:val="sw_KE" w:bidi="sw_KE"/>
        </w:rPr>
        <w:t>karamu</w:t>
      </w:r>
      <w:r>
        <w:rPr>
          <w:lang w:val="sw_KE" w:bidi="sw_KE"/>
        </w:rPr>
        <w:t>. Karamu ni chakula rasmi maalum sana kinachofanana na dhifa. Karamu kwa kawaida ni sherehe ya kitu. Kwa sababu hii ilikuwa karamu, kungekuwa na watu wengi walikuwepo ili kuona kile Farao alifanya kwa mbeba kikombe na muokaji.</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41:1–36</w:t>
      </w:r>
      <w:r>
        <w:rPr>
          <w:lang w:val="sw_KE" w:bidi="sw_KE"/>
        </w:rPr>
      </w:r>
    </w:p>
    <w:p>
      <w:pPr>
        <w:pStyle w:val="Heading3"/>
      </w:pPr>
      <w:r>
        <w:rPr>
          <w:lang w:val="sw_KE" w:bidi="sw_KE"/>
        </w:rPr>
        <w:t>Sikiliza na Moyo</w:t>
      </w:r>
    </w:p>
    <w:p>
      <w:pPr/>
      <w:r>
        <w:rPr>
          <w:lang w:val="sw_KE" w:bidi="sw_KE"/>
        </w:rPr>
      </w:r>
      <w:r>
        <w:rPr>
          <w:lang w:val="sw_KE" w:bidi="sw_KE"/>
        </w:rPr>
        <w:t>Sikiliza kitabu cha mwanzo 41:1–36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41:1–36</w:t>
      </w:r>
    </w:p>
    <w:p>
      <w:pPr/>
      <w:r>
        <w:rPr>
          <w:lang w:val="sw_KE" w:bidi="sw_KE"/>
        </w:rPr>
      </w:r>
      <w:r>
        <w:rPr>
          <w:lang w:val="sw_KE" w:bidi="sw_KE"/>
        </w:rPr>
        <w:t>Sikiliza maandishi mara moja katika toleo rahisi zaidi kuelewa.</w:t>
      </w:r>
    </w:p>
    <w:p>
      <w:pPr/>
      <w:r>
        <w:rPr>
          <w:lang w:val="sw_KE" w:bidi="sw_KE"/>
        </w:rPr>
      </w:r>
      <w:r>
        <w:rPr>
          <w:lang w:val="sw_KE" w:bidi="sw_KE"/>
        </w:rPr>
        <w:t>Imekuwa miaka 2 kamili au siku 730 tangu Yusufu alitafsiri ndoto ya mkuu wa mzaaji kikombe na ndoto ya mkuu wa muokaji. Yusufu bado yuko gerezani. Mbeba kikombe alisahau kuhusu Yusufu. Hii ni hadithi ya simulizi ya sehemu inayofuata ya hadithi ya Yusufu.</w:t>
      </w:r>
    </w:p>
    <w:p>
      <w:pPr/>
      <w:r>
        <w:rPr>
          <w:lang w:val="sw_KE" w:bidi="sw_KE"/>
        </w:rPr>
      </w:r>
      <w:r>
        <w:rPr>
          <w:lang w:val="sw_KE" w:bidi="sw_KE"/>
        </w:rPr>
        <w:t>Mwishoni mwa miaka 2, mfalme wa Misri alikuwa na ndoto. Hatukumbuki ndoto zetu nyingi. Ndoto hizi ambazo mfalme wa Misri alikuwa nazo zilikuwa za kawaida na za kutisha. Ndoto ilikuwa ya kushangaza sana na isiyo ya kawaida kwamba mfalme aliamka baada ya ndoto ya kwanza. Mfalme wa Misri alikumbuka ndoto na maelezo wakati mfalme aliamka. Farao ni cheo kilichotolewa kwa wafalme wote wa Misri. Hatujui jina hili la Farao. Baadhi ya tafsiri zinatumia Farao na zingine zinatumia mfalme wa Misri. Mfalme wa Misri aliona katika ndoto yake kwamba alikuwa amesimama kando ya Mto Nile. Mto Nile ni mto mkuu wa Misri. Mto Nile unapita kutoka mwisho mmoja hadi mwingine wa Misri. Mto Nile unatoa maji mengi kwa Misri. Ndoto ya mfalme wa Misri ilikuwa ya ajabu kwa mfalme. Mfalme wa Misri aliona ng'ombe 7 wenye afya. Kisha mfalme aliona ng'ombe 7 wasio na afya wakila ng'ombe 7 wenye afya. Ng'ombe wagonjwa au ng'ombe wakonde walibakia wakiwa wadogo hata baada ya kula ng'ombe wenye afya. Ng'ombe kwa kawaida hawali nyama. Ng'ombe wanakula nyasi. Ng'ombe walikuja kutoka mto ambapo walikuwa wakilishwa kwenye nyasi za marashi. Hii ina maana kwamba walikuwa katika hatua ya chini kando ya mto au pengine kusimama katika maji kando ya mto na kupanda juu ya benki kuelekea ambapo mfalme alikuwa amesimama. Mfalme wa Misri hangeweza kuelewa maana ya ndoto yake.</w:t>
      </w:r>
    </w:p>
    <w:p>
      <w:pPr/>
      <w:r>
        <w:rPr>
          <w:lang w:val="sw_KE" w:bidi="sw_KE"/>
        </w:rPr>
      </w:r>
      <w:r>
        <w:rPr>
          <w:lang w:val="sw_KE" w:bidi="sw_KE"/>
        </w:rPr>
        <w:t>Onyesha picha ya ng'ombe aliyenona. Onyesha picha ya ng'ombe mwenye njaa. Onyesha picha ya nyasi za marsh ambayo inamea karibu na Nile katika Misri. Onyesha ramani ya Misri na Mto Nile.</w:t>
      </w:r>
    </w:p>
    <w:p>
      <w:pPr/>
      <w:r>
        <w:rPr>
          <w:lang w:val="sw_KE" w:bidi="sw_KE"/>
        </w:rPr>
      </w:r>
      <w:r>
        <w:rPr>
          <w:lang w:val="sw_KE" w:bidi="sw_KE"/>
        </w:rPr>
        <w:t>Baada ya ndoto ya kwanza, mfalme wa Misri alilala tena. Kulala ni neno picha ya neno ambayo inaelezea mchakato wa kwenda kulala. Mfalme hakuanguka. Mfalme alikuwa amelala kwenye kitanda chake. Sitisha na mjadili: Simulia hadithi kuhusu mtu anayekwenda kulala. Ni maneno gani au picha za neno unatumia ili kuelezea mchakato?</w:t>
      </w:r>
    </w:p>
    <w:p>
      <w:pPr/>
      <w:r>
        <w:rPr>
          <w:lang w:val="sw_KE" w:bidi="sw_KE"/>
        </w:rPr>
      </w:r>
      <w:r>
        <w:rPr>
          <w:lang w:val="sw_KE" w:bidi="sw_KE"/>
        </w:rPr>
        <w:t>Wakati wa usiku huo mfalme alikuwa na ndoto ya pili ambayo mfalme aliona nafaka ya afya. Kisha mfalme aliona nafaka kavu, iliyokauka ikameza nafaka yenye afya. Upepo wa mashariki ulikuwa umekausha nafaka iliyonyauka. Katika Misri upepo wa mashariki ungekuja kutoka jangwa. Upepo wa mashariki katika Misri ungekuwa upepo wa moto, kavu ambao unachukua maji kutoka kwa chochote kinachopiga.</w:t>
      </w:r>
    </w:p>
    <w:p>
      <w:pPr/>
      <w:r>
        <w:rPr>
          <w:lang w:val="sw_KE" w:bidi="sw_KE"/>
        </w:rPr>
      </w:r>
      <w:r>
        <w:rPr>
          <w:lang w:val="sw_KE" w:bidi="sw_KE"/>
        </w:rPr>
        <w:t>Onyesha picha ya nafaka ambayo ni yenye afya na vichwa vimejazwa na nafaka. Onyesha picha ya nafaka ambayo imeharibiwa na jua na ukavu.</w:t>
      </w:r>
    </w:p>
    <w:p>
      <w:pPr/>
      <w:r>
        <w:rPr>
          <w:lang w:val="sw_KE" w:bidi="sw_KE"/>
        </w:rPr>
      </w:r>
      <w:r>
        <w:rPr>
          <w:lang w:val="sw_KE" w:bidi="sw_KE"/>
        </w:rPr>
        <w:t>Wakati mfalme aliamka asubuhi iliyofuata, roho ya mfalme au akili ilikuwa na wasiwasi. Mfalme alisumbuliwa katika akili yake kwa sababu mfalme hangeweza kuelewa maana ya ndoto. Mfalme alikuwa na ndoto ya mara mbili. Hii ni isiyo ya kawaida sana. Kila ndoto ilikuwa tofauti kwa maelezo lakini ilibeba ujumbe sawa. Mfalme na wale wanaosikia kuhusu ndoto wangesumbuliwa na ndoto. Ndoto hizo mbili zinafanya ziwe za kusumbua zaidi kwao. Katika Misri, mfalme alizingatiwa kuwa mungu na hakuhitaji ndoto ili kutafsiriwa. Mfalme huyu alihitaji mtu ili kufasiri ndoto zake. Hii ilikuwa isiyo ya kawaida. Mfalme aliwaita waganga wake na wanaume wenye hekima lakini hakuna yeyote kati yao anayeweza kuelezea maana ya ndoto. Wachawi walitumia nguvu maalum ili kudhibiti asili. Wanaume wenye hekima walikuwa makuhani wa Misri wenye maarifa maalum au hekima. Makundi haya mawili yalikuwa wasomi wa Misri na yalitakiwa kujibu maswali yoyote ambayo mfalme angeweza kuwa nayo. Wachawi hawa na wanaume wenye hekima mara nyingi walitafsiri au kutoa maelezo kwa ndoto. Wakati huu, waganga na wanaume wenye hekima hawakuweza kupata maelezo.</w:t>
      </w:r>
    </w:p>
    <w:p>
      <w:pPr/>
      <w:r>
        <w:rPr>
          <w:lang w:val="sw_KE" w:bidi="sw_KE"/>
        </w:rPr>
      </w:r>
      <w:r>
        <w:rPr>
          <w:lang w:val="sw_KE" w:bidi="sw_KE"/>
        </w:rPr>
        <w:t>Sitisha na mjadili: Simulia hadithi kuhusu ndoto ya kutisha. Uligundua vipi kile ndoto hii ilimaanisha nini? Watu katika utamaduni wako wanafanya nini na ndoto za kutia wasiwasi?</w:t>
      </w:r>
    </w:p>
    <w:p>
      <w:pPr/>
      <w:r>
        <w:rPr>
          <w:lang w:val="sw_KE" w:bidi="sw_KE"/>
        </w:rPr>
      </w:r>
      <w:r>
        <w:rPr>
          <w:lang w:val="sw_KE" w:bidi="sw_KE"/>
        </w:rPr>
        <w:t>Kwa hatua hii, mlezi mkuu wa kikombe alimkumbuka Yusufu. Mtoa kikombe alimwambia mfalme kile Yusufu alikuwa amesema kuhusu mtoa kikombe na ndoto za mwokaji gerezani. Maelezo ya Yusufu ya ndoto yalikuwa ya kweli. Mbeba kikombe alimtaja Yusufu kama Kiebrania mdogo. Kiebrania ni lugha ambayo familia ya Yakobo ilizungumza. Kiebrania ni neno lingine kwa uzao wa Yakobo. Mfalme alituma kwa Yusufu. Yusufu bado alikuwa gerezani.</w:t>
      </w:r>
    </w:p>
    <w:p>
      <w:pPr/>
      <w:r>
        <w:rPr>
          <w:lang w:val="sw_KE" w:bidi="sw_KE"/>
        </w:rPr>
      </w:r>
      <w:r>
        <w:rPr>
          <w:lang w:val="sw_KE" w:bidi="sw_KE"/>
        </w:rPr>
        <w:t>Walimleta Yusufu kutoka gerezani au gerezani. Shimo la gerezani ni neno lingine kwa gerezani. Yusufu alibadilisha mavazi yake na kunyoa kabla ya kuja mbele ya mfalme. Yusufu anavaa mavazi ambayo yangekubalika kuvaa mbele ya mfalme. Yusufu alinyoa ndevu zake na pengine kunyoa kichwa chake. Kwa hivyo, wakati Yusufu alikuja mbele ya mfalme, Yusufu alionekana kuwa Mmisri zaidi. Mfalme anamwambia Yusufu kwamba Yusufu atatafsiri ndoto ambazo mfalme alikuwa na wakati wa usiku. Yusufu anaelezea kwa mfalme kwamba Mungu tu anaweza kutafsiri ndoto. Huu ni ujumbe sawa ambao Yusufu alitoa kwa mbeba kikombe na mwokaji katika gereza.</w:t>
      </w:r>
    </w:p>
    <w:p>
      <w:pPr/>
      <w:r>
        <w:rPr>
          <w:lang w:val="sw_KE" w:bidi="sw_KE"/>
        </w:rPr>
      </w:r>
      <w:r>
        <w:rPr>
          <w:lang w:val="sw_KE" w:bidi="sw_KE"/>
        </w:rPr>
        <w:t>Mfalme anaelezea ndoto zake. Angalia kwamba maelezo ni tofauti kidogo na mara ya kwanza tuliyasikia. Baada ya kusikia kuhusu ndoto, Yusufu anaelezea maana ya ndoto. Yusufu anasema kwamba ndoto zote mbili zinamaanisha kitu sawa. Kutakuwa na njaa kali katika Misri. Njaa ni wakati ambapo mazao hayazai na hakuna chakula. Sababu moja ya njaa ni ukame au ukosefu wa mvua. Mazao yanahitaji maji ya kutosha ili kukua na kuzalisha matunda mazuri. Yusufu anasema kwamba Mungu amefichua kwa mfalme wa Misri kwamba njaa inakuja ili mfalme aweze kuandaa na kuwa na chakula kwa watu. Yusufu anaelezea kwamba Mungu ameamuru kwamba njaa hii itatokea. Mungu amefichua mpango huu kwa mfalme ili mfalme aweze kuandaa nchi.</w:t>
      </w:r>
    </w:p>
    <w:p>
      <w:pPr/>
      <w:r>
        <w:rPr>
          <w:lang w:val="sw_KE" w:bidi="sw_KE"/>
        </w:rPr>
      </w:r>
      <w:r>
        <w:rPr>
          <w:lang w:val="sw_KE" w:bidi="sw_KE"/>
        </w:rPr>
        <w:t>Kutakuwa na miaka 7 ya mavuno mengi au mafanikio. Mafanikio yanamaanisha kwamba kila mtu ana chakula cha kutosha na ziada. Maisha yatakuwa mazuri. Watu watapata utajiri. Miaka saba ya njaa itafuata miaka 7 ya mafanikio. Njaa itakuwa kali sana kwamba watu watasahau wakati wa mafanikio.</w:t>
      </w:r>
    </w:p>
    <w:p>
      <w:pPr/>
      <w:r>
        <w:rPr>
          <w:lang w:val="sw_KE" w:bidi="sw_KE"/>
        </w:rPr>
      </w:r>
      <w:r>
        <w:rPr>
          <w:lang w:val="sw_KE" w:bidi="sw_KE"/>
        </w:rPr>
        <w:t>Sitisha na mjadili: Je, umewahi kuwa na wakati wa njaa katika nchi yako? Eleza Ni nini kilichosababisha njaa? Vita au ukame au ugonjwa? Watu walifanya nini?</w:t>
      </w:r>
    </w:p>
    <w:p>
      <w:pPr/>
      <w:r>
        <w:rPr>
          <w:lang w:val="sw_KE" w:bidi="sw_KE"/>
        </w:rPr>
      </w:r>
      <w:r>
        <w:rPr>
          <w:lang w:val="sw_KE" w:bidi="sw_KE"/>
        </w:rPr>
        <w:t>Baada ya kuelezea maana ya ndoto, Yusufu alimwambia mfalme kile mfalme anapaswa kufanya ili kujiandaa kwa njaa. Yusufu alisema mfalme anapaswa kumweka mtu mwenye akili na hekima kusimamia nchi yote ya Misri. Mfalme anapaswa kuteua wasimamizi wa ndani ili kukusanya 1/5 ya nafaka kila mwaka na kuiweka katika maghala mpaka njaa ije. Kwa njia hii, kutakuwa na chakula kwa watu wakati wa njaa.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b/>
          <w:lang w:val="sw_KE" w:bidi="sw_KE"/>
        </w:rPr>
        <w:t>Tukio la kwanza:</w:t>
      </w:r>
      <w:r>
        <w:rPr>
          <w:lang w:val="sw_KE" w:bidi="sw_KE"/>
        </w:rPr>
        <w:t xml:space="preserve"> Mfalme ana ndoto 2.</w:t>
      </w:r>
    </w:p>
    <w:p>
      <w:pPr/>
      <w:r>
        <w:rPr>
          <w:lang w:val="sw_KE" w:bidi="sw_KE"/>
        </w:rPr>
      </w:r>
      <w:r>
        <w:rPr>
          <w:b/>
          <w:lang w:val="sw_KE" w:bidi="sw_KE"/>
        </w:rPr>
        <w:t>Tukio la pili:</w:t>
      </w:r>
      <w:r>
        <w:rPr>
          <w:lang w:val="sw_KE" w:bidi="sw_KE"/>
        </w:rPr>
        <w:t xml:space="preserve"> Hakuna mtu anaweza kuelezea maana ya ndoto za mfalme.</w:t>
      </w:r>
    </w:p>
    <w:p>
      <w:pPr/>
      <w:r>
        <w:rPr>
          <w:lang w:val="sw_KE" w:bidi="sw_KE"/>
        </w:rPr>
      </w:r>
      <w:r>
        <w:rPr>
          <w:b/>
          <w:lang w:val="sw_KE" w:bidi="sw_KE"/>
        </w:rPr>
        <w:t>Tukio la tatu:</w:t>
      </w:r>
      <w:r>
        <w:rPr>
          <w:lang w:val="sw_KE" w:bidi="sw_KE"/>
        </w:rPr>
        <w:t xml:space="preserve"> Mbeba kikombe anamkumbuka Yusufu.</w:t>
      </w:r>
    </w:p>
    <w:p>
      <w:pPr/>
      <w:r>
        <w:rPr>
          <w:lang w:val="sw_KE" w:bidi="sw_KE"/>
        </w:rPr>
      </w:r>
      <w:r>
        <w:rPr>
          <w:b/>
          <w:lang w:val="sw_KE" w:bidi="sw_KE"/>
        </w:rPr>
        <w:t>Tukio la nne:</w:t>
      </w:r>
      <w:r>
        <w:rPr>
          <w:lang w:val="sw_KE" w:bidi="sw_KE"/>
        </w:rPr>
        <w:t xml:space="preserve"> Yusufu anabadilisha mavazi yake, anyoa, na anakuja mbele ya mfalme.</w:t>
      </w:r>
    </w:p>
    <w:p>
      <w:pPr/>
      <w:r>
        <w:rPr>
          <w:lang w:val="sw_KE" w:bidi="sw_KE"/>
        </w:rPr>
      </w:r>
      <w:r>
        <w:rPr>
          <w:b/>
          <w:lang w:val="sw_KE" w:bidi="sw_KE"/>
        </w:rPr>
        <w:t>Tukio la tano:</w:t>
      </w:r>
      <w:r>
        <w:rPr>
          <w:lang w:val="sw_KE" w:bidi="sw_KE"/>
        </w:rPr>
        <w:t xml:space="preserve"> Mfalme anaelezea ndoto zake kwa Yusufu.</w:t>
      </w:r>
    </w:p>
    <w:p>
      <w:pPr/>
      <w:r>
        <w:rPr>
          <w:lang w:val="sw_KE" w:bidi="sw_KE"/>
        </w:rPr>
      </w:r>
      <w:r>
        <w:rPr>
          <w:b/>
          <w:lang w:val="sw_KE" w:bidi="sw_KE"/>
        </w:rPr>
        <w:t>Tukio la sita:</w:t>
      </w:r>
      <w:r>
        <w:rPr>
          <w:lang w:val="sw_KE" w:bidi="sw_KE"/>
        </w:rPr>
        <w:t xml:space="preserve"> Yusufu anaelezea maana ya ndoto za mfalme. Yusufu anafanya pendekezo kwa mfalme.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Wachawi na wanaume wenye hekima wa Misri</w:t>
      </w:r>
    </w:p>
    <w:p>
      <w:pPr>
        <w:pStyle w:val="ListBullet"/>
        <w:spacing w:line="240" w:lineRule="auto"/>
        <w:ind w:left="720"/>
      </w:pPr>
      <w:r>
        <w:rPr>
          <w:lang w:val="sw_KE" w:bidi="sw_KE"/>
        </w:rPr>
      </w:r>
      <w:r>
        <w:rPr>
          <w:lang w:val="sw_KE" w:bidi="sw_KE"/>
        </w:rPr>
        <w:t>Mbeba mkuu wa kikombe</w:t>
      </w:r>
    </w:p>
    <w:p>
      <w:pPr>
        <w:pStyle w:val="ListBullet"/>
        <w:spacing w:line="240" w:lineRule="auto"/>
        <w:ind w:left="720"/>
      </w:pPr>
      <w:r>
        <w:rPr>
          <w:lang w:val="sw_KE" w:bidi="sw_KE"/>
        </w:rPr>
      </w:r>
      <w:r>
        <w:rPr>
          <w:lang w:val="sw_KE" w:bidi="sw_KE"/>
        </w:rPr>
        <w:t>Yusufu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miaka 2 kamili imepita tangu mbebaji wa kikombe kuondoka gerezani. Yusufu bado yuko gerezani. Mfalme wa Misri ana ndoto 2 ambazo ni za kushangaza na zisizo za kawaida. Mfalme anaamka baada ya ndoto ya kwanza. Mfalme analala usingizi. Mfalme anaamka baada ya ndoto ya pili. Mwandishi anatumia mtu wa tatu ili kuripoti ndoto za mfalme. Mwandishi anasema, "Aliona ng'ombe 7." Mwandishi anaripoti ndoto zote mbili kwa njia hii.</w:t>
      </w:r>
    </w:p>
    <w:p>
      <w:pPr/>
      <w:r>
        <w:rPr>
          <w:lang w:val="sw_KE" w:bidi="sw_KE"/>
        </w:rPr>
      </w:r>
      <w:r>
        <w:rPr>
          <w:lang w:val="sw_KE" w:bidi="sw_KE"/>
        </w:rPr>
        <w:t>Pamoja na ndoto ya mfalme, mwandishi anatumia neno ili kuanzisha kila sehemu ya ndoto ambayo inaonyesha kwamba kitu cha kushangaza au kisicho cha kawaida kitatokea. Katika Kiingereza neno ni "tazama."</w:t>
      </w:r>
    </w:p>
    <w:p>
      <w:pPr/>
      <w:r>
        <w:rPr>
          <w:lang w:val="sw_KE" w:bidi="sw_KE"/>
        </w:rPr>
      </w:r>
      <w:r>
        <w:rPr>
          <w:lang w:val="sw_KE" w:bidi="sw_KE"/>
        </w:rPr>
        <w:t>Sitisha na simulia hadithi kuhusu kitu kisicho cha kawaida kinatokea. Sikiliza jinsi msimulizi wa hadithi anatambulisha au kuzingatia pointi zisizo za kawaida au za kushangaza.</w:t>
      </w:r>
    </w:p>
    <w:p>
      <w:pPr/>
      <w:r>
        <w:rPr>
          <w:lang w:val="sw_KE" w:bidi="sw_KE"/>
        </w:rPr>
      </w:r>
      <w:r>
        <w:rPr>
          <w:lang w:val="sw_KE" w:bidi="sw_KE"/>
        </w:rPr>
        <w:t>Katika tukio la pili, mfalme anaamka asubuhi baada ya ndoto na kusumbuliwa sana na ndoto. Mfalme anawaita waganga wake na wanaume wenye hekima ili kuelezea ndoto. Hakuna mtu anaweza kuelezea ndoto za mfalme.</w:t>
      </w:r>
    </w:p>
    <w:p>
      <w:pPr/>
      <w:r>
        <w:rPr>
          <w:lang w:val="sw_KE" w:bidi="sw_KE"/>
        </w:rPr>
      </w:r>
      <w:r>
        <w:rPr>
          <w:lang w:val="sw_KE" w:bidi="sw_KE"/>
        </w:rPr>
        <w:t>Katika tukio la tatu, mkuu wa kikombe anakumbuka kwamba Yusufu aliweza kutafsiri ndoto ya mkuu wa kikombe wakati alikuwa gerezani. Yusufu pia alitafsiri ndoto ya mkuu wa mokaji. Yusufu alitoa maana sahihi ya kila ndoto. Mlezi wa kikombe anaelezea yote ambayo yalitokea katika gereza na Yusufu kwa mfalme. Mfalme mara moja alituma kwa Yusufu.</w:t>
      </w:r>
    </w:p>
    <w:p>
      <w:pPr/>
      <w:r>
        <w:rPr>
          <w:lang w:val="sw_KE" w:bidi="sw_KE"/>
        </w:rPr>
      </w:r>
      <w:r>
        <w:rPr>
          <w:lang w:val="sw_KE" w:bidi="sw_KE"/>
        </w:rPr>
        <w:t>Katika tukio la nne, Yusufu anabadilisha mavazi yake. Yusufu anyoa ndevu zake. Yusufu pengine ananyoa kichwa chake. Yusufu anakuja katika uwepo wa mfalme. Mfalme anamwambia Yusufu kwamba Yusufu atatafsiri ndoto za mfalme. Yusufu anaelezea kwamba Mungu ni mtu pekee ambaye anaweza kutafsiri ndoto.</w:t>
      </w:r>
    </w:p>
    <w:p>
      <w:pPr/>
      <w:r>
        <w:rPr>
          <w:lang w:val="sw_KE" w:bidi="sw_KE"/>
        </w:rPr>
      </w:r>
      <w:r>
        <w:rPr>
          <w:lang w:val="sw_KE" w:bidi="sw_KE"/>
        </w:rPr>
        <w:t>Katika tukio la tano, mfalme anamwambia Yusufu ndoto mbili. Angalia maelezo ambayo ni tofauti kidogo katika simulizi hii. Mara ya kwanza, mwandishi anatumia mtu wa tatu ili kuelezea ndoto. Kwa mfano, "Aliona ng'ombe 7 wenye afya." Wakati mfalme anaripoti ndoto kwa Yusufu, hotuba inakuwa mtu wa kwanza. Mfalme anasema, "Nimeona ng'ombe 7 wenye afya." Mfalme anaongeza ufafanuzi kuhusu kile mfalme anafikiri. Mfalme anaongeza, "Sijawahi kuona wanyama wanaofanana vibaya kama hao katika nchi yote ya Misri." Mfalme anaongeza ufafanuzi zaidi kama anavyoelezea ndoto yake. Mfalme anafanya hivyo wakati wa kuripoti ndoto ya pili kuhusu nafaka. Mfalme anaelezea kwamba waganga na wanaume wenye hekima wa Misri hawawezi kuelezea maana ya ndoto.</w:t>
      </w:r>
    </w:p>
    <w:p>
      <w:pPr/>
      <w:r>
        <w:rPr>
          <w:lang w:val="sw_KE" w:bidi="sw_KE"/>
        </w:rPr>
      </w:r>
      <w:r>
        <w:rPr>
          <w:lang w:val="sw_KE" w:bidi="sw_KE"/>
        </w:rPr>
        <w:t>Katika tukio la sita, Yusufu anaelezea kwamba ndoto mbili ni ndoto moja au kwamba ndoto hizo mbili zina maana sawa. Mungu ataenda kutuma njaa kwa Misri na Mungu anamwambia mfalme kuhusu njaa mapema. Yusufu anaelezea kwamba Mungu ameamuru kwamba njaa hii itatokea. Kutakuwa na miaka 7 ya ustawi mkubwa ikifuatiwa na miaka 7 ya njaa kubwa au njaa kali. Mungu anamwambia mfalme kuhusu hii mapema ili mfalme aweze kufanya mipango ya kuhifadhi chakula cha ziada wakati wa miaka ya mafanikio. Yusufu anamwambia mfalme kwamba kuwa na ndoto mbili na ujumbe sawa ina maana kwamba Mungu ameamuru au kuamua kwamba matukio haya yatatokea. Kisha Yusufu anafanya pendekezo kwa mfalme. Mfalme anapaswa kupata mtu mwenye hekima na akili na kumweka mtu huyu kuwa msimamizi wa nchi yote ya Misri. Mfalme anapaswa pia kuteua wasimamizi ili kukusanya 1/5 ya nafaka yote kila mwaka na kuweka nafaka hiyo ya ziada katika maghala. Kisha wakati njaa inaanza kutakuwa na chakula katika Misri.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Wachawi na wanaume wenye hekima wa Misri</w:t>
      </w:r>
    </w:p>
    <w:p>
      <w:pPr>
        <w:pStyle w:val="ListBullet"/>
        <w:spacing w:line="240" w:lineRule="auto"/>
        <w:ind w:left="720"/>
      </w:pPr>
      <w:r>
        <w:rPr>
          <w:lang w:val="sw_KE" w:bidi="sw_KE"/>
        </w:rPr>
      </w:r>
      <w:r>
        <w:rPr>
          <w:lang w:val="sw_KE" w:bidi="sw_KE"/>
        </w:rPr>
        <w:t>Mbeba mkuu wa kikombe</w:t>
      </w:r>
    </w:p>
    <w:p>
      <w:pPr>
        <w:pStyle w:val="ListBullet"/>
        <w:spacing w:line="240" w:lineRule="auto"/>
        <w:ind w:left="720"/>
      </w:pPr>
      <w:r>
        <w:rPr>
          <w:lang w:val="sw_KE" w:bidi="sw_KE"/>
        </w:rPr>
      </w:r>
      <w:r>
        <w:rPr>
          <w:lang w:val="sw_KE" w:bidi="sw_KE"/>
        </w:rPr>
        <w:t>Yusufu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Mara ya pili timu inaigiza hadithi hii, sitisha katika sehemu fulani.</w:t>
      </w:r>
    </w:p>
    <w:p>
      <w:pPr/>
      <w:r>
        <w:rPr>
          <w:lang w:val="sw_KE" w:bidi="sw_KE"/>
        </w:rPr>
      </w:r>
      <w:r>
        <w:rPr>
          <w:lang w:val="sw_KE" w:bidi="sw_KE"/>
        </w:rPr>
        <w:t>Katika tukio la 1, mfalme ana ndoto mbili ambazo ni za kushangaza na zisizo za kawaida. Mfalme anaona ng'ombe 7 wenye afya wakiliwa na ng'ombe 7 wembamba. Kisha mfalme anaona mabua 7 yenye afya ya nafaka yanayoliwa na mabua 7 makavu na yaliyokauka.</w:t>
      </w:r>
    </w:p>
    <w:p>
      <w:pPr/>
      <w:r>
        <w:rPr>
          <w:lang w:val="sw_KE" w:bidi="sw_KE"/>
        </w:rPr>
      </w:r>
      <w:r>
        <w:rPr>
          <w:lang w:val="sw_KE" w:bidi="sw_KE"/>
        </w:rPr>
        <w:t>Sitisha kitendo: Muulize mfalme, "Unahisi vipi kuhusu ndoto hizi?" Unaweza kusikia, "Ndoto hizi zilikuwa za kusumbua. Sijawahi kuwa na ndoto kama hizo kabla. Sijui zinamaanisha nini. Ninatumaini mtu anaweza kunielezea hayo. Anzisha tena igizo.</w:t>
      </w:r>
    </w:p>
    <w:p>
      <w:pPr/>
      <w:r>
        <w:rPr>
          <w:lang w:val="sw_KE" w:bidi="sw_KE"/>
        </w:rPr>
      </w:r>
      <w:r>
        <w:rPr>
          <w:lang w:val="sw_KE" w:bidi="sw_KE"/>
        </w:rPr>
        <w:t>Katika tukio la 2, mfalme anawaita waganga na wanaume wenye hekima waje. Mfalme anawaambia waganga hawa na wanaume wenye hekima kuhusu ndoto. Hakuna mtu anaweza kuelezea ndoto kwa mfalme.</w:t>
      </w:r>
    </w:p>
    <w:p>
      <w:pPr/>
      <w:r>
        <w:rPr>
          <w:lang w:val="sw_KE" w:bidi="sw_KE"/>
        </w:rPr>
      </w:r>
      <w:r>
        <w:rPr>
          <w:lang w:val="sw_KE" w:bidi="sw_KE"/>
        </w:rPr>
        <w:t>Sitisha kitendo: Muulize mtu mwenye hekima au mchawi, "Kwa nini huwezi kutafsiri ndoto hizi?" Unaweza kusikia, “Sijawahi kusikia chochote cha ajabu sana.” Hizi ni alama kwa hakika, lakini sijui kile wanachoashiria. Ninashangaa kama mfalme hakumbuki ndoto yake kwa usahihi. Hakuna mtu anaweza kuelezea ng'ombe kula ng'ombe na nafaka kula nafaka. Anzisha tena igizo.</w:t>
      </w:r>
    </w:p>
    <w:p>
      <w:pPr/>
      <w:r>
        <w:rPr>
          <w:lang w:val="sw_KE" w:bidi="sw_KE"/>
        </w:rPr>
      </w:r>
      <w:r>
        <w:rPr>
          <w:lang w:val="sw_KE" w:bidi="sw_KE"/>
        </w:rPr>
        <w:t>Katika tukio la 3, mnyweshaji mkuu wa kikombe anakumbuka ghafla wakati wake gerezani wakati yeye na mkuu wa muokaji walikuwa na ndoto za ajabu. Yusufu aliweza kutafsiri ndoto na zilikuja kuwa kweli kama Yusufu alivyosema. Mlezi mkuu wa kikombe alielezea yote ambayo ilikuwa imetokea kwa mfalme. Mfalme alimwita Yusufu ili kuja mbele ya mfalme.</w:t>
      </w:r>
    </w:p>
    <w:p>
      <w:pPr/>
      <w:r>
        <w:rPr>
          <w:lang w:val="sw_KE" w:bidi="sw_KE"/>
        </w:rPr>
      </w:r>
      <w:r>
        <w:rPr>
          <w:lang w:val="sw_KE" w:bidi="sw_KE"/>
        </w:rPr>
        <w:t>Katika tukio la 4, Yusufu anajiandaa kuja mbele ya mfalme. Yusufu anabadilisha mavazi. Yusufu ananyoa ndevu zake. Yusufu pengine ananyoa kichwa chake. Yusufu anakuja mbele ya mfalme. Mfalme anamwambia Yusufu kwamba mfalme alikuwa na ndoto na Yusufu atafsiri ndoto hiyo. Yusufu anaelezea kwamba Mungu tu anaweza kutafsiri ndoto.</w:t>
      </w:r>
    </w:p>
    <w:p>
      <w:pPr/>
      <w:r>
        <w:rPr>
          <w:lang w:val="sw_KE" w:bidi="sw_KE"/>
        </w:rPr>
      </w:r>
      <w:r>
        <w:rPr>
          <w:lang w:val="sw_KE" w:bidi="sw_KE"/>
        </w:rPr>
        <w:t>Katika tukio la 5, mfalme anamwambia Yusufu ndoto mbili. Mfalme anatoa maelezo ya ziada au mawazo kuhusu ndoto kama mfalme anavyowaambia. Mfalme anaelezea kwamba hakuna mtu ambaye ameweza kuelezea ndoto au kutoa tafsiri ya ndoto.</w:t>
      </w:r>
    </w:p>
    <w:p>
      <w:pPr/>
      <w:r>
        <w:rPr>
          <w:lang w:val="sw_KE" w:bidi="sw_KE"/>
        </w:rPr>
      </w:r>
      <w:r>
        <w:rPr>
          <w:lang w:val="sw_KE" w:bidi="sw_KE"/>
        </w:rPr>
        <w:t>Sitisha kitendo: Muulize mfalme, “Kwa nini unamwambia Yusufu ndoto zako?” Yusufu alikuambia kwamba Mungu tu anaweza kutoa maana." Unaweza kusikia, „Najua lakini Yusufu alielezea ndoto za kushangaza na za ajabu kwa mbeba kikombe na mwokaji.“ Hakuna mtu mwingine katika Misri yote anaweza kunisaidia. Pengine mtu huyu anaweza. Anaonekana kuwa tofauti na wengine. Angalau alikuwa mwaminifu na uwezo wake kutoka mwanzo." Muulize Yusufu, "Unahisi vipi sasa?" Unaweza kusikia, "Sikuogopa. Mungu amekuwa pamoja nami tangu nilipowasili katika nchi hii. Ninafikiri Mungu yuko pamoja nami sasa. Ninamngoja Mungu kuniambia kile hii yote inamaanisha." Anzisha tena igizo.</w:t>
      </w:r>
    </w:p>
    <w:p>
      <w:pPr/>
      <w:r>
        <w:rPr>
          <w:lang w:val="sw_KE" w:bidi="sw_KE"/>
        </w:rPr>
      </w:r>
      <w:r>
        <w:rPr>
          <w:lang w:val="sw_KE" w:bidi="sw_KE"/>
        </w:rPr>
        <w:t>Katika tukio la 6, Yusufu anaelezea maana ya ndoto za mfalme. Ndoto hizo mbili zina maana sawa. Kutakuwa na miaka 7 ya ustawi na chakula cha ziada kinafuatiwa na miaka 7 ya njaa kali. Mungu ameamuru njaa. Mungu ametuma ndoto ili kumwambia mfalme kwamba njaa inakuja ili mfalme aweze kuandaa Misri na kuhifadhi chakula cha ziada kwa matumizi wakati wa njaa.</w:t>
      </w:r>
    </w:p>
    <w:p>
      <w:pPr/>
      <w:r>
        <w:rPr>
          <w:lang w:val="sw_KE" w:bidi="sw_KE"/>
        </w:rPr>
      </w:r>
      <w:r>
        <w:rPr>
          <w:lang w:val="sw_KE" w:bidi="sw_KE"/>
        </w:rPr>
        <w:t>Kisha Yusufu anafanya pendekezo kwa mfalme. Yusufu anapendekeza kwamba mfalme anapaswa kupata mtu mwenye hekima na akili kuwa msimamizi wa Misri yote. Mfalme anapaswa pia kuteua wasimamizi juu ya nchi. Wakati wa miaka ya mafanikio, wanaume hawa watahakikisha kwamba 1/5 ya nafaka yote inahifadhiwa katika maghala kwa matumizi ya baadaye. Wakati njaa inakuja, kutakuwa na chakula katika Misri.</w:t>
      </w:r>
    </w:p>
    <w:p>
      <w:pPr/>
      <w:r>
        <w:rPr>
          <w:lang w:val="sw_KE" w:bidi="sw_KE"/>
        </w:rPr>
      </w:r>
      <w:r>
        <w:rPr>
          <w:lang w:val="sw_KE" w:bidi="sw_KE"/>
        </w:rPr>
        <w:t>Sitisha kitendo: Muulize Yusufu, "Kwa nini ulipendekeza kwamba mfalme alimteua mtu wa hekima na mwenye busara juu ya Misri?" Unaweza kusikia, "Mungu amemwambia mfalme kujiandaa kwa ajili ya njaa. Hii ni njia bora ya kujiandaa. Ninatumaini mfalme atanichagua mimi. Lakini hata kama mfalme atamchagua mtu mwingine, hii bado inahitaji kufanyika. Ninatumaini mfalme atanichagua ili kusaidia kwa mpango huu wa chakula ili niweze kuondoka gerezani." Muulize mfalme, "Unahisi vipi sasa?" Unaweza kusikia, "Kile Yusufu amesema kinaeleweka sana. Sijui kijana huyu alipata hekima yake wapi, lakini anaonekana mwenye hekima sana. Hii ni pendekezo zuri. Ikiwa njaa kali inakuja, tunahitaji kujiandaa na kwa njia hii ina maana kwangu. Ni lazima niangalie mtu mwenye hekima na akili ili kuongoza hii kama Yusufu anavyosema. Muulize mbeba kikombe, "Unahisi vipi sasa kwamba umemwona Yusufu tena baada ya miaka 2?" Unaweza kusikia, "Ninaona aibu kwamba nilikua nimesahau kuhusu Yusufu. Yusufu alinisaidia na sikumsaidia Yusufu. Bado, ninafurahi kwamba nilikumbuka leo. Ninatumaini mfalme anakumbuka kwamba mimi ndiye niliyependekeza kumwita Yusufu. Hii inapaswa kunisaidia kuboresha maoni ya mfalme kunihusu.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Baadhi ya tafsiri zinatumia </w:t>
      </w:r>
      <w:r>
        <w:rPr>
          <w:b/>
          <w:lang w:val="sw_KE" w:bidi="sw_KE"/>
        </w:rPr>
        <w:t>Farao</w:t>
      </w:r>
      <w:r>
        <w:rPr>
          <w:lang w:val="sw_KE" w:bidi="sw_KE"/>
        </w:rPr>
        <w:t xml:space="preserve">. Tafsiri zingine zinatumia </w:t>
      </w:r>
      <w:r>
        <w:rPr>
          <w:b/>
          <w:lang w:val="sw_KE" w:bidi="sw_KE"/>
        </w:rPr>
        <w:t>Mfalme wa Misri</w:t>
      </w:r>
      <w:r>
        <w:rPr>
          <w:lang w:val="sw_KE" w:bidi="sw_KE"/>
        </w:rPr>
        <w:t>. Baadhi ya tafsiri zinatumia maneno yote mawili. Farao ni cheo ambacho mfalme wa Misri alitumia. Hatujui jina la mfalme. Unapaswa kutumia cheo sawa kwa mfalme ambacho umetumia katika vifungu vya awali.</w:t>
      </w:r>
    </w:p>
    <w:p>
      <w:pPr/>
      <w:r>
        <w:rPr>
          <w:lang w:val="sw_KE" w:bidi="sw_KE"/>
        </w:rPr>
      </w:r>
      <w:r>
        <w:rPr>
          <w:lang w:val="sw_KE" w:bidi="sw_KE"/>
        </w:rPr>
        <w:t xml:space="preserve">Mfalme alikuwa na </w:t>
      </w:r>
      <w:r>
        <w:rPr>
          <w:b/>
          <w:lang w:val="sw_KE" w:bidi="sw_KE"/>
        </w:rPr>
        <w:t>ndoto</w:t>
      </w:r>
      <w:r>
        <w:rPr>
          <w:lang w:val="sw_KE" w:bidi="sw_KE"/>
        </w:rPr>
        <w:t>. Hii ina maana kwamba mfalme alikuwa amelala wakati alikuwa na ndoto. Ndoto zinafafanuliwa katika faharasa kuu. Tumia neno sawa kwa ndoto kama vile umetumia katika vifungu vya awali.</w:t>
      </w:r>
    </w:p>
    <w:p>
      <w:pPr/>
      <w:r>
        <w:rPr>
          <w:lang w:val="sw_KE" w:bidi="sw_KE"/>
        </w:rPr>
      </w:r>
      <w:r>
        <w:rPr>
          <w:lang w:val="sw_KE" w:bidi="sw_KE"/>
        </w:rPr>
        <w:t>Mfalme alilala. Hii ni picha ya neno ikimaanisha kwamba mfalme alirudi kulala. Mfalme alikuwa amelala kwenye kitanda chake. Mfalme hakuanguka popote. Tumia picha ya neno ambayo ni ya asili kwa lugha yako ili kuelezea mchakato wa kwenda kulala.</w:t>
      </w:r>
    </w:p>
    <w:p>
      <w:pPr/>
      <w:r>
        <w:rPr>
          <w:lang w:val="sw_KE" w:bidi="sw_KE"/>
        </w:rPr>
      </w:r>
      <w:r>
        <w:rPr>
          <w:lang w:val="sw_KE" w:bidi="sw_KE"/>
        </w:rPr>
        <w:t>Mto Nile ni jina la mto ambao unasambaza maji kwa Misri. Tumia neno ambalo lugha yako inatumia kwa mto huu. Hii ni mara ya kwanza kutajwa kwa Mto Nile.</w:t>
      </w:r>
    </w:p>
    <w:p>
      <w:pPr/>
      <w:r>
        <w:rPr>
          <w:lang w:val="sw_KE" w:bidi="sw_KE"/>
        </w:rPr>
      </w:r>
      <w:r>
        <w:rPr>
          <w:lang w:val="sw_KE" w:bidi="sw_KE"/>
        </w:rPr>
        <w:t>Simulizi inatumia neno maalum ili kuonyesha kwamba sehemu inayofuata ni ya kipekee au ya kushangaza. Simulizi inasema "</w:t>
      </w:r>
      <w:r>
        <w:rPr>
          <w:b/>
          <w:lang w:val="sw_KE" w:bidi="sw_KE"/>
        </w:rPr>
        <w:t>tazama</w:t>
      </w:r>
      <w:r>
        <w:rPr>
          <w:lang w:val="sw_KE" w:bidi="sw_KE"/>
        </w:rPr>
        <w:t>." Hii inaonyesha kwamba kitu kipya au kisicho cha kawaida kinakaribia kutokea.</w:t>
      </w:r>
    </w:p>
    <w:p>
      <w:pPr/>
      <w:r>
        <w:rPr>
          <w:lang w:val="sw_KE" w:bidi="sw_KE"/>
        </w:rPr>
      </w:r>
      <w:r>
        <w:rPr>
          <w:lang w:val="sw_KE" w:bidi="sw_KE"/>
        </w:rPr>
        <w:t>Sitisha na simulia hadithi kuhusu ndoto isiyo ya kawaida. Angalia maneno yaliyotumiwa ili kuanzisha mambo yasiyo ya kawaida au ya kushangaza ambayo yanatokea.</w:t>
      </w:r>
    </w:p>
    <w:p>
      <w:pPr/>
      <w:r>
        <w:rPr>
          <w:lang w:val="sw_KE" w:bidi="sw_KE"/>
        </w:rPr>
      </w:r>
      <w:r>
        <w:rPr>
          <w:lang w:val="sw_KE" w:bidi="sw_KE"/>
        </w:rPr>
        <w:t>Mfalme aliona ng'ombe wenye afya, wanene. Ng'ombe hawa walikuwa na chakula cha kutosha. Walionekana kuwa na afya nzuri. Mfalme aliona ng'ombe wembamba na wagonjwa. Ng'ombe hawa hawakuwa na chakula cha kutosha kula. Walionekana kama walikuwa na njaa. Ng'ombe walikuwa wembamba sana. Maelezo hapa yanapaswa kuonyesha tofauti kati ya ng'ombe wenye afya, wanaolishwa vizuri na ng'ombe wembamba na wagonjwa. Ng'ombe kwa kawaida hawali nyama. Kwamba ng'ombe wembamba wanakula ng'ombe walionona ni sehemu ya kile kinachosumbua sana kuhusu ndoto hii.</w:t>
      </w:r>
    </w:p>
    <w:p>
      <w:pPr/>
      <w:r>
        <w:rPr>
          <w:lang w:val="sw_KE" w:bidi="sw_KE"/>
        </w:rPr>
      </w:r>
      <w:r>
        <w:rPr>
          <w:lang w:val="sw_KE" w:bidi="sw_KE"/>
        </w:rPr>
        <w:t>Onyesha picha tena za ng'ombe wenye afya na wasio na afya. Tazama picha na kupata njia za kuelezea wanyama na nafaka ambayo inatoa kulinganisha kama vile ng'ombe mmoja alikuwa amenona, mwingine alikuwa amekonda.</w:t>
      </w:r>
    </w:p>
    <w:p>
      <w:pPr/>
      <w:r>
        <w:rPr>
          <w:lang w:val="sw_KE" w:bidi="sw_KE"/>
        </w:rPr>
      </w:r>
      <w:r>
        <w:rPr>
          <w:lang w:val="sw_KE" w:bidi="sw_KE"/>
        </w:rPr>
        <w:t>Mfalme aliona nafaka ambayo ilikuwa minene na kukua kwa uzuri kwenye bua. Kisha mfalme aliona nafaka ambayo ilikuwa kavu na kunyauka. Mishina ilikuwa imejikunja na kukauka. Kukauka na kunyauka kunamaanisha kwamba maji yameondolewa kutoka kwa bua. Shina la mmea imekauka na haiwezi kusimama. Hii ina maana kwamba upepo wa mashariki ulikuwa umechukua maji yote kutoka kwa nafaka. Upepo wa mashariki katika Misri unavuma kutoka jangwa. Upepo huu ni wa moto na mkavu. Upepo wa mashariki unavuta maji kutoka hewani na kumwacha kila mtu akihisi kiu. Nafaka zisizo na afya zilikula au kumeza nafaka za afya. Nafaka haiwezi kula nafaka zingine. Hakikisha kuonyesha tofauti kati ya nafaka yenye afya na nafaka isiyo na afya.</w:t>
      </w:r>
    </w:p>
    <w:p>
      <w:pPr/>
      <w:r>
        <w:rPr>
          <w:lang w:val="sw_KE" w:bidi="sw_KE"/>
        </w:rPr>
      </w:r>
      <w:r>
        <w:rPr>
          <w:lang w:val="sw_KE" w:bidi="sw_KE"/>
        </w:rPr>
        <w:t>Onyesha picha tena za nafaka yenye afya na isiyo na afya. Eleza nafaka kwa kutumia maneno ya kulinganisha.</w:t>
      </w:r>
    </w:p>
    <w:p>
      <w:pPr/>
      <w:r>
        <w:rPr>
          <w:lang w:val="sw_KE" w:bidi="sw_KE"/>
        </w:rPr>
      </w:r>
      <w:r>
        <w:rPr>
          <w:lang w:val="sw_KE" w:bidi="sw_KE"/>
        </w:rPr>
        <w:t xml:space="preserve">Mfalme aliwaita </w:t>
      </w:r>
      <w:r>
        <w:rPr>
          <w:b/>
          <w:lang w:val="sw_KE" w:bidi="sw_KE"/>
        </w:rPr>
        <w:t>waganga</w:t>
      </w:r>
      <w:r>
        <w:rPr>
          <w:lang w:val="sw_KE" w:bidi="sw_KE"/>
        </w:rPr>
        <w:t xml:space="preserve"> wake na wanaume wenye hekima. Wachawi walitumia nguvu maalum ili kudhibiti baadhi ya sehemu za asili. Mchawi wa maajabu alipaswa kutafsiri ndoto na ishara za matukio au dalili. Mchawi alikuwa na jukumu la kutengeneza dawa ili kutibu magonjwa fulani. Simulizi haidhinishi matumizi ya uchawi. Simulizi inatuambia kile mfalme alifanya bila mafanikio kabla ya kumuita Yusufu. Yusufu hakutumia uchawi wakati wa kutoa maelezo ya ndoto. Tazama faharasa kuu kwa mjadala kuhusu waganga.</w:t>
      </w:r>
    </w:p>
    <w:p>
      <w:pPr/>
      <w:r>
        <w:rPr>
          <w:lang w:val="sw_KE" w:bidi="sw_KE"/>
        </w:rPr>
      </w:r>
      <w:r>
        <w:rPr>
          <w:lang w:val="sw_KE" w:bidi="sw_KE"/>
        </w:rPr>
        <w:t>Wanaume wenye hekima walikuwa na maarifa maalum au hekima. Wanaume wa hekima na wachawi walikuwa na jukumu la kujibu maswali yote ya mfalme.</w:t>
      </w:r>
    </w:p>
    <w:p>
      <w:pPr/>
      <w:r>
        <w:rPr>
          <w:lang w:val="sw_KE" w:bidi="sw_KE"/>
        </w:rPr>
      </w:r>
      <w:r>
        <w:rPr>
          <w:lang w:val="sw_KE" w:bidi="sw_KE"/>
        </w:rPr>
        <w:t>Makundi mawili: Wanaume wenye hekima na waganga walitakiwa kujibu maswali yoyote ambayo mfalme anaweza kuwa nayo.</w:t>
      </w:r>
    </w:p>
    <w:p>
      <w:pPr/>
      <w:r>
        <w:rPr>
          <w:lang w:val="sw_KE" w:bidi="sw_KE"/>
        </w:rPr>
      </w:r>
      <w:r>
        <w:rPr>
          <w:lang w:val="sw_KE" w:bidi="sw_KE"/>
        </w:rPr>
        <w:t xml:space="preserve">Yusufu anaelezea kwamba ndoto mara mbili au ndoto 2 inamaanisha kwamba Mungu ameamuru kwamba njaa </w:t>
      </w:r>
      <w:r>
        <w:rPr>
          <w:b/>
          <w:lang w:val="sw_KE" w:bidi="sw_KE"/>
        </w:rPr>
        <w:t>itakuja</w:t>
      </w:r>
      <w:r>
        <w:rPr>
          <w:lang w:val="sw_KE" w:bidi="sw_KE"/>
        </w:rPr>
        <w:t>. Njaa ni wakati ambapo hakuna chakula cha kutosha kwa watu. Bila chakula, watu na wanyama wanakufa kwa njaa. Baadhi ya sababu za kawaida za njaa ni pamoja na ukame, vita, na ugonjwa. Yusufu hasemi kwa nini Mungu ameamuru njaa hii. Mungu anamwonya mfalme ili mfalme aweze kuandaa na kuokoa Misri.</w:t>
      </w:r>
    </w:p>
    <w:p>
      <w:pPr/>
      <w:r>
        <w:rPr>
          <w:lang w:val="sw_KE" w:bidi="sw_KE"/>
        </w:rPr>
      </w:r>
      <w:r>
        <w:rPr>
          <w:lang w:val="sw_KE" w:bidi="sw_KE"/>
        </w:rPr>
        <w:t>Yusufu aliwasilisha mpango kwa mfalme. Yusufu alipendekeza kwamba mfalme anachagua mtu mwenye hekima na akili kuwa juu ya Misri yote. Yusufu alipendekeza kwamba mfalme atateua wasimamizi kuwa na jukumu la kukusanya na kuhifadhi nafaka ya ziada wakati wa miaka 7 ya mafanikio.</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41:37–57</w:t>
      </w:r>
      <w:r>
        <w:rPr>
          <w:lang w:val="sw_KE" w:bidi="sw_KE"/>
        </w:rPr>
      </w:r>
    </w:p>
    <w:p>
      <w:pPr>
        <w:pStyle w:val="Heading3"/>
      </w:pPr>
      <w:r>
        <w:rPr>
          <w:lang w:val="sw_KE" w:bidi="sw_KE"/>
        </w:rPr>
        <w:t>Sikiliza na Moyo</w:t>
      </w:r>
    </w:p>
    <w:p>
      <w:pPr/>
      <w:r>
        <w:rPr>
          <w:lang w:val="sw_KE" w:bidi="sw_KE"/>
        </w:rPr>
      </w:r>
      <w:r>
        <w:rPr>
          <w:lang w:val="sw_KE" w:bidi="sw_KE"/>
        </w:rPr>
        <w:t>Sikiliza kitabu cha Mwanzo 41:37–57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KUWEKA ukumbi</w:t>
      </w:r>
    </w:p>
    <w:p>
      <w:pPr/>
      <w:r>
        <w:rPr>
          <w:lang w:val="sw_KE" w:bidi="sw_KE"/>
        </w:rPr>
      </w:r>
      <w:r>
        <w:rPr>
          <w:lang w:val="sw_KE" w:bidi="sw_KE"/>
        </w:rPr>
        <w:t xml:space="preserve">Mwanzo </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la mwisho, mfalme wa Misri alikuwa na ndoto ambazo hakuna mganga wake au watu wenye hekima angeweza kuelezea. Mbeba mkuu wa kikombe alikumbuka kwamba Yusufu alikuwa ametafsiri kwa usahihi ndoto kwa mleba wa kikombe wakati alikuwa gerezani. Mleba wa kikombe alimwambia mfalme kuhusu Yusufu. Mfalme alituma Yusufu ili kuja mbele ya mfalme. Yusufu alimpa mfalme maana ya ndoto za mfalme. Simulizi hii ni muendelezo wa simulizi wa hadithi ya Yusufu.</w:t>
      </w:r>
    </w:p>
    <w:p>
      <w:pPr/>
      <w:r>
        <w:rPr>
          <w:lang w:val="sw_KE" w:bidi="sw_KE"/>
        </w:rPr>
      </w:r>
      <w:r>
        <w:rPr>
          <w:lang w:val="sw_KE" w:bidi="sw_KE"/>
        </w:rPr>
        <w:t>Mfalme wa Misri pia anaitwa Farao. Mfalme alipenda mpango wa chakula ambao Yusufu alipendekeza kusimamia njaa inayokuja. Njaa ni uhaba wa chakula kwa kipindi cha muda fulani. Ikiwa hakuna chakula, watu na wanyama watakufa. Mfalme alisema kwamba hakuna mtu alikuwa na Roho wa Mungu juu yake kama Yusufu. Mfalme anamaanisha kwamba Yusufu ana nguvu au uwezo wa kufanya kazi na nguvu hii inakuja kutoka kwa Mungu. Mfalme anaamini kwamba Mungu ametoa hekima ya Mungu kwa Yusufu.</w:t>
      </w:r>
    </w:p>
    <w:p>
      <w:pPr/>
      <w:r>
        <w:rPr>
          <w:lang w:val="sw_KE" w:bidi="sw_KE"/>
        </w:rPr>
      </w:r>
      <w:r>
        <w:rPr>
          <w:lang w:val="sw_KE" w:bidi="sw_KE"/>
        </w:rPr>
        <w:t>Sitisha na mjadili: Unahitaji kuchagua mtu kwa kazi muhimu sana. Ni aina gani za uwezo au sifa gani za mtu huyo utaangalia? Utajua vipi kwamba mtu huyu mmoja ni bora kwa kazi?</w:t>
      </w:r>
    </w:p>
    <w:p>
      <w:pPr/>
      <w:r>
        <w:rPr>
          <w:lang w:val="sw_KE" w:bidi="sw_KE"/>
        </w:rPr>
      </w:r>
      <w:r>
        <w:rPr>
          <w:lang w:val="sw_KE" w:bidi="sw_KE"/>
        </w:rPr>
        <w:t>Mfalme anabainisha kwamba Roho wa Mungu anampa Yusufu uwezo maalum au nguvu baada ya Yusufu kupendekeza mpango wa kutoa chakula kwa Misri wakati wa njaa. Mfalme anaona Roho wa Mungu kama kumpa Yusufu uwezo maalum au maarifa katika jinsi ya kusimamia mpango wa serikali. Kisha mfalme anamteua Yusufu kwa malipo ya Misri yote. Mfalme ni mtu pekee ambaye ana mamlaka zaidi kuliko Yusufu. Sasa kila mtu katika Misri isipokuwa mfalme ni lazima kuinama mbele ya Yusufu.</w:t>
      </w:r>
    </w:p>
    <w:p>
      <w:pPr/>
      <w:r>
        <w:rPr>
          <w:lang w:val="sw_KE" w:bidi="sw_KE"/>
        </w:rPr>
      </w:r>
      <w:r>
        <w:rPr>
          <w:lang w:val="sw_KE" w:bidi="sw_KE"/>
        </w:rPr>
        <w:t>Mfalme aliweka pete ya muhuri kwenye kidole cha Yusufu. Mfalme angetumia pete hii ili kuweka sahihi hati muhimu. Jina la mfalme lingechongwa katika jiwe. Nyaraka muhimu zingekuwa kwenye udongo na pete ingesukumwa kwenye udongo kama sahihi. Kila mtu angetambua sahihi ya mfalme. Kwa kutoa pete hii kwa Yusufu, kisha chochote ambacho Yusufu alitia saini kingekuwa katika jina la mfalme. Watu wangemtii Yusufu kwa sababu Yusufu alikuwa akizungumza katika jina la mfalme. Vitu vingine ambavyo mfalme alimpa Yusufu kama vile mavazi ya kitani na mnyororo wa dhahabu karibu na shingo yake, ilionyesha cheo kipya cha Yusufu na wadhifa. Mnyororo unaweza kuwa mnyororo wa muda mrefu ambao ulining'inizwa kwa huru au unaweza kuwa mkufu wa dhahabu. Mfalme alimpa Yusufu gari la farasi ili apande, na watu walikimbia mbele wakawaambia wenyeji wapige magoti wakati Yusufu alipokuwa akipita.</w:t>
      </w:r>
    </w:p>
    <w:p>
      <w:pPr/>
      <w:r>
        <w:rPr>
          <w:lang w:val="sw_KE" w:bidi="sw_KE"/>
        </w:rPr>
      </w:r>
      <w:r>
        <w:rPr>
          <w:lang w:val="sw_KE" w:bidi="sw_KE"/>
        </w:rPr>
        <w:t>Sitisha na uonyeshe picha ya pete ya farao. Onyesha picha ya gari la farasi. Onyesha picha ya kitambaa cha kitani au mavazi yaliyotengenezwa kwa kitambaa kizuri cha kitani. Onyesha picha ya mtu aliyevaa mnyororo wa dhahabu karibu na shingo yake. Onyesha picha ya kamba ya dhahabu ya Misri iliyovaliwa wakati wa Farao. Sitisha na mjadili: Ni mavazi gani maalum na vito viongozi katika utamaduni wako wanavaa ili kuonyesha mamlaka yao? Sitisha na mjadili: Eleza mchakato wa kufunga kiongozi wa kisiasa katika nafasi mpya katika utamaduni wako. Eleza alama za ofisi zilizotumiwa katika sherehe.</w:t>
      </w:r>
    </w:p>
    <w:p>
      <w:pPr/>
      <w:r>
        <w:rPr>
          <w:lang w:val="sw_KE" w:bidi="sw_KE"/>
        </w:rPr>
      </w:r>
      <w:r>
        <w:rPr>
          <w:lang w:val="sw_KE" w:bidi="sw_KE"/>
        </w:rPr>
        <w:t>Mfalme alimpa Yusufu jina la Misri, Zafenath-paneah ambayo pengine ina maana Mungu anazungumza na kuishi. Kisha mfalme alimpa Yusufu mke. Mke wa Yusufu aliitwa Asenath. Asenath ni binti ya Potifera. Potifera alikuwa kuhani wa On ambacho kilikuwa kituo cha ibada ya jua. Potifera alikuwa mmoja wa wanaume wenye nguvu zaidi katika Misri. Kwa kuoa Asenath, Yusufu alipandishwa cheo na kuingizwa katika tabaka la wakuu wa Misri.</w:t>
      </w:r>
    </w:p>
    <w:p>
      <w:pPr/>
      <w:r>
        <w:rPr>
          <w:lang w:val="sw_KE" w:bidi="sw_KE"/>
        </w:rPr>
      </w:r>
      <w:r>
        <w:rPr>
          <w:lang w:val="sw_KE" w:bidi="sw_KE"/>
        </w:rPr>
        <w:t>Simama na jadiliana: Simulia hadithi kuhusu mtu muhimu sana anayekuja kijijini kwenu. Watu wanaonyesha vipi heshima yao kwa mtu huyu muhimu?</w:t>
      </w:r>
    </w:p>
    <w:p>
      <w:pPr/>
      <w:r>
        <w:rPr>
          <w:lang w:val="sw_KE" w:bidi="sw_KE"/>
        </w:rPr>
      </w:r>
      <w:r>
        <w:rPr>
          <w:lang w:val="sw_KE" w:bidi="sw_KE"/>
        </w:rPr>
        <w:t>Yusufu alikuwa na umri wa miaka 30 alipokuwa akitoka gerezani na kuchukua uongozi wa Misri yote. Katika simulizi ya awali, Yusufu alikuwa na umri wa miaka 17 wakati alikuwa akifanya kazi kama mchungaji na ndugu zake. Miaka 13 imepita na Yusufu kama mtumwa na kisha katika gereza. Hatujui ni miaka mingapi ya hiyo iliyokuwa katika nyumba ya Potifa na mingapi iliyotumika gerezani.</w:t>
      </w:r>
    </w:p>
    <w:p>
      <w:pPr/>
      <w:r>
        <w:rPr>
          <w:lang w:val="sw_KE" w:bidi="sw_KE"/>
        </w:rPr>
      </w:r>
      <w:r>
        <w:rPr>
          <w:lang w:val="sw_KE" w:bidi="sw_KE"/>
        </w:rPr>
        <w:t>Kitu cha kwanza alichofanya Yusufu baada ya kuondoka mbele ya mfalme ilikuwa kukagua Misri yote. Kisha Yusufu alianza mchakato wa kuhifadhi nafaka ya ziada. Kulikuwa na nafaka nyingi sana kwamba ilikuwa kama mchanga kwenye pwani ya bahari. Hii ni picha ya neno. Inamaanisha kwamba kulikuwa na nafaka nyingi sana, haikuwezekani kuhesabu au kujua ni kiasi gani hasa. Kulikuwa na nafaka nyingi sana kwamba Yusufu aliacha kujaribu kutunza rekodi zake. Kulikuwa na nafaka nyingi sana kwamba Yusufu hangeweza kupima.</w:t>
      </w:r>
    </w:p>
    <w:p>
      <w:pPr/>
      <w:r>
        <w:rPr>
          <w:lang w:val="sw_KE" w:bidi="sw_KE"/>
        </w:rPr>
      </w:r>
      <w:r>
        <w:rPr>
          <w:lang w:val="sw_KE" w:bidi="sw_KE"/>
        </w:rPr>
        <w:t>Sitisha na mjadili: Ongea kuhusu kiasi cha kupita kiasi cha mazao kama vile nafaka au mahindi. Unatumia picha za maneno gani kuelezea milima ya nafaka?</w:t>
      </w:r>
    </w:p>
    <w:p>
      <w:pPr/>
      <w:r>
        <w:rPr>
          <w:lang w:val="sw_KE" w:bidi="sw_KE"/>
        </w:rPr>
      </w:r>
      <w:r>
        <w:rPr>
          <w:lang w:val="sw_KE" w:bidi="sw_KE"/>
        </w:rPr>
        <w:t>Wakati wa miaka 7 ya mavuno mengi, Yusufu na mke wake Asenath walikuwa na wana 2. Yusufu alimwita mwana wa kwanza Manase ambayo ina maana kusababisha kusahau. Yusufu alimwita mwana wa pili Efraim ambayo ina maana kuwa na matunda. Yusufu alisema, "Mungu amenifanya nisahau matatizo yangu yote na Mungu amenifanya niwe na matunda katika nchi ya huzuni yangu."</w:t>
      </w:r>
    </w:p>
    <w:p>
      <w:pPr/>
      <w:r>
        <w:rPr>
          <w:lang w:val="sw_KE" w:bidi="sw_KE"/>
        </w:rPr>
      </w:r>
      <w:r>
        <w:rPr>
          <w:lang w:val="sw_KE" w:bidi="sw_KE"/>
        </w:rPr>
        <w:t>Simama na mjadili: Nani anawapa watoto majina katika utamaduni wako? Majina yanachaguliwa vipi?</w:t>
      </w:r>
    </w:p>
    <w:p>
      <w:pPr/>
      <w:r>
        <w:rPr>
          <w:lang w:val="sw_KE" w:bidi="sw_KE"/>
        </w:rPr>
      </w:r>
      <w:r>
        <w:rPr>
          <w:lang w:val="sw_KE" w:bidi="sw_KE"/>
        </w:rPr>
        <w:t>Baada ya miaka 7 ya mavuno mengi, njaa ilianza. Hatujui ni nini kilichosababisha njaa. Katika Misri kungekuwa na maji ya kutosha kwa mazao kwa sababu Mto Nile unafurika kila mwaka. Nchi za karibu zingetegemea zaidi mvua. Sababu zingine zinaweza kuwa mazao ya magonjwa au uvamizi wa wadudu. Vita vinaweza kusababisha njaa lakini hakuna kutajwa vita katika kifungu hiki. Kwa sababu fulani, mazao yalishindwa kuzalisha nafaka nzuri.</w:t>
      </w:r>
    </w:p>
    <w:p>
      <w:pPr/>
      <w:r>
        <w:rPr>
          <w:lang w:val="sw_KE" w:bidi="sw_KE"/>
        </w:rPr>
      </w:r>
      <w:r>
        <w:rPr>
          <w:lang w:val="sw_KE" w:bidi="sw_KE"/>
        </w:rPr>
        <w:t>Sitisha na mjadili: Simulia hadithi kuhusu wakati wa njaa katika utamaduni wako. Ni nini kilichotokea kwa watu? Walipata wapi chakula?</w:t>
      </w:r>
    </w:p>
    <w:p>
      <w:pPr/>
      <w:r>
        <w:rPr>
          <w:lang w:val="sw_KE" w:bidi="sw_KE"/>
        </w:rPr>
      </w:r>
      <w:r>
        <w:rPr>
          <w:lang w:val="sw_KE" w:bidi="sw_KE"/>
        </w:rPr>
        <w:t>Hatimaye watu hawakuwa na chakula. Wakati watu walimwomba mfalme chakula, mfalme aliwaambia waende kwa Yusufu kwa chakula. Yusufu alikuwa na nafaka ya ziada iliyohifadhiwa katika maghala yote ya Misri. Yusufu alifungua maghala na kuwapa watu chakula. Watu walikuja kutoka nchi zingine ili kununua chakula kwa sababu njaa ilikuwa kali katika nchi hizo pia.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Mfalme anaamua Yusufu anapaswa kusimamia mpango wa chakula ili kujiandaa kwa njaa. Mfalme anamfanya Yusufu wa pili katika amri ya Misri. Mfalme anampa Yusufu alama za ofisi. Mfalme anampa Yusufu mke.</w:t>
      </w:r>
    </w:p>
    <w:p>
      <w:pPr/>
      <w:r>
        <w:rPr>
          <w:lang w:val="sw_KE" w:bidi="sw_KE"/>
        </w:rPr>
      </w:r>
      <w:r>
        <w:rPr>
          <w:lang w:val="sw_KE" w:bidi="sw_KE"/>
        </w:rPr>
        <w:t xml:space="preserve">Tukio la </w:t>
      </w:r>
      <w:r>
        <w:rPr>
          <w:b/>
          <w:lang w:val="sw_KE" w:bidi="sw_KE"/>
        </w:rPr>
        <w:t>pili:</w:t>
      </w:r>
      <w:r>
        <w:rPr>
          <w:lang w:val="sw_KE" w:bidi="sw_KE"/>
        </w:rPr>
        <w:t xml:space="preserve"> Yusufu anakagua Misri yote. Yusufu anahifadhi nafaka yote ya ziada.</w:t>
      </w:r>
    </w:p>
    <w:p>
      <w:pPr/>
      <w:r>
        <w:rPr>
          <w:lang w:val="sw_KE" w:bidi="sw_KE"/>
        </w:rPr>
      </w:r>
      <w:r>
        <w:rPr>
          <w:lang w:val="sw_KE" w:bidi="sw_KE"/>
        </w:rPr>
        <w:t xml:space="preserve">Tukio la </w:t>
      </w:r>
      <w:r>
        <w:rPr>
          <w:b/>
          <w:lang w:val="sw_KE" w:bidi="sw_KE"/>
        </w:rPr>
        <w:t>tatu:</w:t>
      </w:r>
      <w:r>
        <w:rPr>
          <w:lang w:val="sw_KE" w:bidi="sw_KE"/>
        </w:rPr>
        <w:t xml:space="preserve"> Joseph ana wana wawili. Yusufu anamkumbuka Mungu wakati anapowapa kila mwana jina.</w:t>
      </w:r>
    </w:p>
    <w:p>
      <w:pPr/>
      <w:r>
        <w:rPr>
          <w:lang w:val="sw_KE" w:bidi="sw_KE"/>
        </w:rPr>
      </w:r>
      <w:r>
        <w:rPr>
          <w:b/>
          <w:lang w:val="sw_KE" w:bidi="sw_KE"/>
        </w:rPr>
        <w:t>Tukio la nne:</w:t>
      </w:r>
      <w:r>
        <w:rPr>
          <w:lang w:val="sw_KE" w:bidi="sw_KE"/>
        </w:rPr>
        <w:t xml:space="preserve"> Njaa inaanza na ni kali. Kuna chakula katika Misri. Watu wanakuja kutoka nchi za karibu ili kununua chakula kutoka Misri.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Mfalme wa Misri au Farao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Asenath</w:t>
      </w:r>
    </w:p>
    <w:p>
      <w:pPr>
        <w:pStyle w:val="ListBullet"/>
        <w:spacing w:line="240" w:lineRule="auto"/>
        <w:ind w:left="720"/>
      </w:pPr>
      <w:r>
        <w:rPr>
          <w:lang w:val="sw_KE" w:bidi="sw_KE"/>
        </w:rPr>
      </w:r>
      <w:r>
        <w:rPr>
          <w:lang w:val="sw_KE" w:bidi="sw_KE"/>
        </w:rPr>
        <w:t>Potifera, kuhani wa On</w:t>
      </w:r>
    </w:p>
    <w:p>
      <w:pPr>
        <w:pStyle w:val="ListBullet"/>
        <w:spacing w:line="240" w:lineRule="auto"/>
        <w:ind w:left="720"/>
      </w:pPr>
      <w:r>
        <w:rPr>
          <w:lang w:val="sw_KE" w:bidi="sw_KE"/>
        </w:rPr>
      </w:r>
      <w:r>
        <w:rPr>
          <w:lang w:val="sw_KE" w:bidi="sw_KE"/>
        </w:rPr>
        <w:t>Manase</w:t>
      </w:r>
    </w:p>
    <w:p>
      <w:pPr>
        <w:pStyle w:val="ListBullet"/>
        <w:spacing w:line="240" w:lineRule="auto"/>
        <w:ind w:left="720"/>
      </w:pPr>
      <w:r>
        <w:rPr>
          <w:lang w:val="sw_KE" w:bidi="sw_KE"/>
        </w:rPr>
      </w:r>
      <w:r>
        <w:rPr>
          <w:lang w:val="sw_KE" w:bidi="sw_KE"/>
        </w:rPr>
        <w:t>Efraim</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mfalme anauliza swali kuhusu Yusufu ambayo haitaji jibu. Ikiwa ni lazima, unaweza kufanya hii kuwa taarifa nzuri. Hatuwezi kupata mtu yeyote mwingine kama anayehitimu kama Yusufu kwa sababu Yusufu ana Roho wa Mungu ndani yake.</w:t>
      </w:r>
    </w:p>
    <w:p>
      <w:pPr/>
      <w:r>
        <w:rPr>
          <w:lang w:val="sw_KE" w:bidi="sw_KE"/>
        </w:rPr>
      </w:r>
      <w:r>
        <w:rPr>
          <w:lang w:val="sw_KE" w:bidi="sw_KE"/>
        </w:rPr>
        <w:t>Mfalme anampa Yusufu alama kadhaa za cheo chake na ofisi. Unapoigiza hii, fikiria kama sherehe ya kuweka mtu katika nafasi ya juu ya nguvu. Mfalme anatoa ishara za mamlaka moja kwa wakati. Yusufu anaweza kuwa anapiga magoti au anaweza kuwa kusimama. Maafisa wanasimama kando ya mfalme na kuangalia. Matendo ya mfalme yanaonekana kama sherehe ili kumpa Yusufu cheo na mamlaka ya ofisi hii. Mfalme anampa Yusufu pete ya muhuri ya mfalme, ambayo ni pete iliyotumiwa kuweka sahihi hati muhimu. Mfalme anampa Yusufu mavazi mazuri ya kitani ili kuvaa. Mfalme anampa Yusufu mnyororo wa dhahabu au kamba ya dhahabu ili kuvaa. Mfalme anampa Yusufu gari na amri kwamba watu wanapaswa kupiga magoti wakati Yusufu anapita. Mfalme anampa Yusufu jina la Misri, Zafenath-paneah.</w:t>
      </w:r>
    </w:p>
    <w:p>
      <w:pPr/>
      <w:r>
        <w:rPr>
          <w:lang w:val="sw_KE" w:bidi="sw_KE"/>
        </w:rPr>
      </w:r>
      <w:r>
        <w:rPr>
          <w:lang w:val="sw_KE" w:bidi="sw_KE"/>
        </w:rPr>
        <w:t>Mfalme alimpa Yusufu Asenath, binti ya Potifera, kama mke. Jina Potifera ni karibu sana na jina Potifa ambaye alikuwa nahodha wa walinzi wa kifalme na kununua Yusufu kama mtumwa wakati Yusufu aliwasili kwanza katika Misri. Potifera ni kuhani muhimu sana. Hawa si wanaume wale wale. Itakuwa muhimu kusema majina mawili kwa njia ambayo hakutakuwa na kuchanganyikiwa au kufikiri kwamba wanaume hawa wawili ni mtu sawa.</w:t>
      </w:r>
    </w:p>
    <w:p>
      <w:pPr/>
      <w:r>
        <w:rPr>
          <w:lang w:val="sw_KE" w:bidi="sw_KE"/>
        </w:rPr>
      </w:r>
      <w:r>
        <w:rPr>
          <w:lang w:val="sw_KE" w:bidi="sw_KE"/>
        </w:rPr>
        <w:t>Yusufu alikuwa na umri wa miaka 30 wakati Yusufu aliondoka gerezani na kuanza kumtumikia mfalme. Hii ina maana kwamba miaka 13 imepita tangu Yusufu alikuwa akifanya kazi na ndugu zake kama mchungaji.</w:t>
      </w:r>
    </w:p>
    <w:p>
      <w:pPr/>
      <w:r>
        <w:rPr>
          <w:lang w:val="sw_KE" w:bidi="sw_KE"/>
        </w:rPr>
      </w:r>
      <w:r>
        <w:rPr>
          <w:lang w:val="sw_KE" w:bidi="sw_KE"/>
        </w:rPr>
        <w:t>Katika tukio la pili, kama tendo lake la kwanza baada ya kuondoka mfalme, Yusufu anatoka ili kukagua Misri yote. Kisha miaka 7 ya mavuno mazuri yanaanza. Yusufu anakusanya nafaka ya ziada. Kuna nafaka nyingi sana kwamba Yusufu anaacha kuipima. Nafaka ni kama mchanga kwenye pwani ya bahari—mengi sana ili kuhesabu.</w:t>
      </w:r>
    </w:p>
    <w:p>
      <w:pPr/>
      <w:r>
        <w:rPr>
          <w:lang w:val="sw_KE" w:bidi="sw_KE"/>
        </w:rPr>
      </w:r>
      <w:r>
        <w:rPr>
          <w:lang w:val="sw_KE" w:bidi="sw_KE"/>
        </w:rPr>
        <w:t>Katika tukio la tatu, Yusufu na mke wake Asenath wana wana 2. Yusufu anamwita mwana wa kwanza Manase. Yusufu anasema, "Mungu amenifanya nisahau mateso yangu na familia ya baba yangu." Yusufu anamwita mwana wa pili Efraim. Yusufu anasema, "Mungu amenifanya niwe na matunda katika nchi hii ya huzuni yangu."</w:t>
      </w:r>
    </w:p>
    <w:p>
      <w:pPr/>
      <w:r>
        <w:rPr>
          <w:lang w:val="sw_KE" w:bidi="sw_KE"/>
        </w:rPr>
      </w:r>
      <w:r>
        <w:rPr>
          <w:lang w:val="sw_KE" w:bidi="sw_KE"/>
        </w:rPr>
        <w:t>Katika tukio la nne, miaka saba ya mwisho mzuri wa mavuno na njaa inaanza. Njaa ni kali. Njaa ni pamoja na nchi karibu na Misri. Watu hawana chakula kwa sababu mavuno yanashindwa. Wakati watu wanamlilia mfalme kwa msaada, mfalme anawaambia kwenda kwa Yusufu. Yusufu alifungua maghala. Kulikuwa na chakula cha kutosha kwa Misri yote na kwa nchi jirani. Yusufu alitoa nafaka kwa watu wa Misri. Watu walikuja kutoka nchi za karibu ili kununua nafaka kutoka kwa Yusufu.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Mfalme wa Misri, au Farao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Asenath</w:t>
      </w:r>
    </w:p>
    <w:p>
      <w:pPr>
        <w:pStyle w:val="ListBullet"/>
        <w:spacing w:line="240" w:lineRule="auto"/>
        <w:ind w:left="720"/>
      </w:pPr>
      <w:r>
        <w:rPr>
          <w:lang w:val="sw_KE" w:bidi="sw_KE"/>
        </w:rPr>
      </w:r>
      <w:r>
        <w:rPr>
          <w:lang w:val="sw_KE" w:bidi="sw_KE"/>
        </w:rPr>
        <w:t>Potifera, kuhani wa On</w:t>
      </w:r>
    </w:p>
    <w:p>
      <w:pPr>
        <w:pStyle w:val="ListBullet"/>
        <w:spacing w:line="240" w:lineRule="auto"/>
        <w:ind w:left="720"/>
      </w:pPr>
      <w:r>
        <w:rPr>
          <w:lang w:val="sw_KE" w:bidi="sw_KE"/>
        </w:rPr>
      </w:r>
      <w:r>
        <w:rPr>
          <w:lang w:val="sw_KE" w:bidi="sw_KE"/>
        </w:rPr>
        <w:t>Manase</w:t>
      </w:r>
    </w:p>
    <w:p>
      <w:pPr>
        <w:pStyle w:val="ListBullet"/>
        <w:spacing w:line="240" w:lineRule="auto"/>
        <w:ind w:left="720"/>
      </w:pPr>
      <w:r>
        <w:rPr>
          <w:lang w:val="sw_KE" w:bidi="sw_KE"/>
        </w:rPr>
      </w:r>
      <w:r>
        <w:rPr>
          <w:lang w:val="sw_KE" w:bidi="sw_KE"/>
        </w:rPr>
        <w:t>Efraim</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mfalme anawauliza maafisa wake, "Je, tunaweza kupata mtu yeyote mwingine kujazwa na Roho wa Mungu kama Yusufu?" Hii inaweza kuwa taarifa chanya badala ya swali. "Hatuwezi kupata mtu yeyote mwingine ambaye anajazwa na Roho wa Mungu kama Yusufu."</w:t>
      </w:r>
    </w:p>
    <w:p>
      <w:pPr/>
      <w:r>
        <w:rPr>
          <w:lang w:val="sw_KE" w:bidi="sw_KE"/>
        </w:rPr>
      </w:r>
      <w:r>
        <w:rPr>
          <w:lang w:val="sw_KE" w:bidi="sw_KE"/>
        </w:rPr>
        <w:t>Sitisha igizo: Muulize mfalme, "Unaona nini katika Yusufu ambayo huoni katika wengine? Ni nini kinachokufanya ufikirie Yusufu ana Roho wa Mungu ndani yake?" Unaweza kusikia, "Ni wazi kwamba Yusufu amepata vifaa vya Mungu na kupewa vipawa. Hakuna mtu anakuja kwa uwezo huu peke yake." Muulize mfalme, "Ulisema kwamba Yusufu ana Roho ya Mungu juu yake baada ya Yusufu kufanya mapendekezo ya kuvuna nafaka ya ziada. Hukusema hii baada ya Yusufu kuelezea ndoto." Unaweza kusikia, "Wanaume wengi wa hekima na waganga wanaelezea ndoto. Sijawahi kuona mtu ambaye hana elimu au uzoefu ana hekima kama hiyo. Ni lazima iwe kutoka kwa Mungu." Anzisha tena igizo.</w:t>
      </w:r>
    </w:p>
    <w:p>
      <w:pPr/>
      <w:r>
        <w:rPr>
          <w:lang w:val="sw_KE" w:bidi="sw_KE"/>
        </w:rPr>
      </w:r>
      <w:r>
        <w:rPr>
          <w:lang w:val="sw_KE" w:bidi="sw_KE"/>
        </w:rPr>
        <w:t>Mfalme anamteua Yusufu kuwa msimamizi wa Misri yote. Mfalme tu atakuwa na mamlaka zaidi kuliko Yusufu. Hata maafisa wa mfalme ni lazima wawatii maagizo kutoka kwa Yusufu. Mfalme anampa Yusufu alama za mamlaka mpya ya Yusufu. Mfalme anampa Yusufu pete yake mwenyewe ya muhuri, mavazi mazuri ya kitani ili kuvaa, mnyororo wa dhahabu au kamba ili kuvaa karibu na shingo ya Yusufu, na gari la kupanda ndani.</w:t>
      </w:r>
    </w:p>
    <w:p>
      <w:pPr/>
      <w:r>
        <w:rPr>
          <w:lang w:val="sw_KE" w:bidi="sw_KE"/>
        </w:rPr>
      </w:r>
      <w:r>
        <w:rPr>
          <w:lang w:val="sw_KE" w:bidi="sw_KE"/>
        </w:rPr>
        <w:t>Sitisha igizo: Muulize Yusufu, "Unahisi vipi unapopokea alama hizi za mamlaka?" Unaweza kusikia, "Sijui nini cha kufikiria. Sikuwahi kufikiria ningeweza kutoka gerezani kwa nafasi hii. Nilitumaini kutoka gerezani lakini sikutarajia kitu kama hivi. Nina unyenyekevu. Ninahitaji Mungu kuendelea kuwa pamoja nami. Mungu ni mtu ambaye alinisaidia kufanikiwa katika nyumba ya Potifa na katika gereza. Ninahitaji Mungu kunisaidia sasa." Anzisha tena igizo.</w:t>
      </w:r>
    </w:p>
    <w:p>
      <w:pPr/>
      <w:r>
        <w:rPr>
          <w:lang w:val="sw_KE" w:bidi="sw_KE"/>
        </w:rPr>
      </w:r>
      <w:r>
        <w:rPr>
          <w:lang w:val="sw_KE" w:bidi="sw_KE"/>
        </w:rPr>
        <w:t>Mfalme alimpa Yusufu mke. Yeye ni Asenath, binti ya Potifera, kuhani wa On.</w:t>
      </w:r>
    </w:p>
    <w:p>
      <w:pPr/>
      <w:r>
        <w:rPr>
          <w:lang w:val="sw_KE" w:bidi="sw_KE"/>
        </w:rPr>
      </w:r>
      <w:r>
        <w:rPr>
          <w:lang w:val="sw_KE" w:bidi="sw_KE"/>
        </w:rPr>
        <w:t>Sitisha igizo: Muulize Yusufu, "Unahisi vipi kuhusu ndoa hii?" Unaweza kusikia, "Ninamshukuru kwa mfalme kwa kunipa mke kama huyo. Familia yake ni yenye nguvu sana na hii inisaidia. Hajui Mungu. Ni lazima nifundishe kuhusu Mungu. Sitaki watoto wangu kuabudu miungu mingine." Anzisha tena igizo.</w:t>
      </w:r>
    </w:p>
    <w:p>
      <w:pPr/>
      <w:r>
        <w:rPr>
          <w:lang w:val="sw_KE" w:bidi="sw_KE"/>
        </w:rPr>
      </w:r>
      <w:r>
        <w:rPr>
          <w:lang w:val="sw_KE" w:bidi="sw_KE"/>
        </w:rPr>
        <w:t>Katika tukio la 2, Yusufu anatoka ili kukagua Misri yote. Kisha Yusufu anaanza kukusanya nafaka ya ziada kutoka kwa kila mavuno. Yusufu anahifadhi nafaka kama maandalizi ya njaa. Kuna nafaka nyingi sana kwamba Yusufu hawezi kupima yote.</w:t>
      </w:r>
    </w:p>
    <w:p>
      <w:pPr/>
      <w:r>
        <w:rPr>
          <w:lang w:val="sw_KE" w:bidi="sw_KE"/>
        </w:rPr>
      </w:r>
      <w:r>
        <w:rPr>
          <w:lang w:val="sw_KE" w:bidi="sw_KE"/>
        </w:rPr>
        <w:t>Katika tukio la 3, Yusufu ana wana wawili. Yusufu anamwita mwana wa kwanza Manase. Yusufu anasema, "Mungu alinifanya nisahau matatizo yangu yote na kila mtu katika familia ya baba yangu." Yusufu alimwita mwana wa pili Efraim na kusema, "Mungu amenibariki kwa mafanikio katika nchi ya matatizo yangu."</w:t>
      </w:r>
    </w:p>
    <w:p>
      <w:pPr/>
      <w:r>
        <w:rPr>
          <w:lang w:val="sw_KE" w:bidi="sw_KE"/>
        </w:rPr>
      </w:r>
      <w:r>
        <w:rPr>
          <w:lang w:val="sw_KE" w:bidi="sw_KE"/>
        </w:rPr>
        <w:t>Sitisha igizo: Muulize Yusufu, "Unaona Mungu akikusaidia vipi?" Unaweza kusikia, "Mungu amenisaidia kusahau mambo mabaya ambayo yalitokea hapa katika Misri na hata wakati nilikuwa nyumbani. Mungu amenisaidia kusahau hilo ili nisiendelee kulifikiria na kuliruhusu kuharibu maisha yangu sasa. Mungu amenibariki. Hata hapa katika Misri ambapo nimeteseka, Mungu amenibariki na kunisaidia kuwasaidia wengine. Kuwasaidia wengine na kufanya kazi yangu vizuri ni kama wakati mti wa matunda unazalisha matunda mazuri kula. Ninahitaji kumshukuru Mungu." Anzisha tena igizo.</w:t>
      </w:r>
    </w:p>
    <w:p>
      <w:pPr/>
      <w:r>
        <w:rPr>
          <w:lang w:val="sw_KE" w:bidi="sw_KE"/>
        </w:rPr>
      </w:r>
      <w:r>
        <w:rPr>
          <w:lang w:val="sw_KE" w:bidi="sw_KE"/>
        </w:rPr>
        <w:t>Katika tukio la 4, miaka saba ya mavuno inamalizika na njaa inaanza. Kama tu Mungu alivyosema, njaa ni kali. Mavuno yanakosa kuzalisha nafaka yoyote. Hakuna mtu ana chakula. Watu wanamlilia mfalme kwa msaada na mfalme anawaambia kwenda kwa Yusufu. Yusufu anaanza kusambaza nafaka ambayo ilihifadhiwa na watu wana chakula cha kula. Watu kutoka nchi za jirani hawana chakula. Watu hawa wanakuja Misri na kununua chakula.</w:t>
      </w:r>
    </w:p>
    <w:p>
      <w:pPr/>
      <w:r>
        <w:rPr>
          <w:lang w:val="sw_KE" w:bidi="sw_KE"/>
        </w:rPr>
      </w:r>
      <w:r>
        <w:rPr>
          <w:lang w:val="sw_KE" w:bidi="sw_KE"/>
        </w:rPr>
        <w:t>Sitisha igizo: Muulize mfalme, "Unahisi vipi sasa?" Unaweza kusikia, "Ninafurahi sana nilimteua Yusufu kuwa msimamizi wa mpango huu wa chakula. Tazama jinsi inakwenda vizuri. Tuna chakula cha kutosha kwa Misri na kwa wale karibu na Misri. Mungu alikuwa kwa kweli na Yusufu. Yusufu alipewa hekima ili Yusufu aweze kusimamia haya yote. Nilifanya kitu sahihi ili kumchagua Yusufu." Muulize Yusufu, "Unahisi vipi sasa?" Unaweza kusikia, "Ninahisi vizuri kuhusu kile kinachotokea. Mungu alituambia njaa hii ilikuwa inakuja na Mungu alinisaidia kujiandaa kwa ajili yake. Ninafurahi ninaweza kusaidia watu. Ninafurahi sana Mungu ameendelea kuwa pamoja nami na kunisaidia kujua kile cha kufanya."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Mfalme wa Misri pia anaitwa Farao. Baadhi ya tafsiri zinatumia Farao, wengine wanatumia mfalme na wengine wanatumia maneno yote mawili. Tumia jina ambalo umekuwa ukitumia.</w:t>
      </w:r>
    </w:p>
    <w:p>
      <w:pPr/>
      <w:r>
        <w:rPr>
          <w:lang w:val="sw_KE" w:bidi="sw_KE"/>
        </w:rPr>
      </w:r>
      <w:r>
        <w:rPr>
          <w:lang w:val="sw_KE" w:bidi="sw_KE"/>
        </w:rPr>
        <w:t xml:space="preserve">Mfalme alisema kwamba Yusufu alikuwa na </w:t>
      </w:r>
      <w:r>
        <w:rPr>
          <w:b/>
          <w:lang w:val="sw_KE" w:bidi="sw_KE"/>
        </w:rPr>
        <w:t>Roho</w:t>
      </w:r>
      <w:r>
        <w:rPr>
          <w:lang w:val="sw_KE" w:bidi="sw_KE"/>
        </w:rPr>
        <w:t xml:space="preserve"> wa Mungu ndani yake. Roho Mtakatifu anajadiliwa katika faharasa kuu. Katika simulizi hii, mfalme anaona kwamba Yusufu ana uwezo maalum au hekima maalum au nguvu ambayo ni lazima kuja kutoka kwa Mungu. Kwa sababu ya hekima hii au nguvu ambayo Yusufu ana, mfalme anaweza kutafuta Misri yote lakini hatapata mtu anayehitimu bora kuliko Yusufu.</w:t>
      </w:r>
    </w:p>
    <w:p>
      <w:pPr/>
      <w:r>
        <w:rPr>
          <w:lang w:val="sw_KE" w:bidi="sw_KE"/>
        </w:rPr>
      </w:r>
      <w:r>
        <w:rPr>
          <w:lang w:val="sw_KE" w:bidi="sw_KE"/>
        </w:rPr>
        <w:t>Mfalme alimpa Yusufu alama kadhaa za nguvu au ofisi ambayo Yusufu angekuwa nayo. Picha inayoelezewa ni kama ile ya kufunga mkuu mpya au gavana mpya au mfalme mpya au rais mpya. Mfalme anampa Yusufu kila kitu, kitu kimoja kwa wakati. Pete ya muhuri ilikuwa na jina la mfalme lilichongwa ndani yake. Yusufu angetumia pete hii ili kusaini hati kwa kubonyeza pete katika udongo. Kila mtu angetambua hii kama sahihi ya mfalme. Watu wa nguvu ya juu au nafasi walivaa mavazi mazuri ya kitani. Maafisa muhimu sana wangevaa mnyororo wa dhahabu au kamba ya dhahabu. Hatujui hasa mnyororo huu wa dhahabu au kamba kuonekana nini. Unahitaji kutumia neno la jumla ili kuelezea hili. Gari lilikuwa gari maalum lililotumiwa tu na wa pili katika amri ya Misri. Kila mtu alipaswa kupiga magoti wakati gari lilipita.</w:t>
      </w:r>
    </w:p>
    <w:p>
      <w:pPr/>
      <w:r>
        <w:rPr>
          <w:lang w:val="sw_KE" w:bidi="sw_KE"/>
        </w:rPr>
      </w:r>
      <w:r>
        <w:rPr>
          <w:lang w:val="sw_KE" w:bidi="sw_KE"/>
        </w:rPr>
        <w:t>Sitisha na uonyeshe picha ya pete ya farao. Onyesha picha ya gari. Onyesha picha ya kitambaa cha kitani au mavazi yaliyotengenezwa kwa kitambaa kizuri cha kitani. Onyesha picha ya mtu aliyevaa mnyororo wa dhahabu karibu na shingo yake. Onyesha picha ya kamba ya dhahabu ya Misri iliyovaliwa wakati wa Farao.</w:t>
      </w:r>
    </w:p>
    <w:p>
      <w:pPr/>
      <w:r>
        <w:rPr>
          <w:lang w:val="sw_KE" w:bidi="sw_KE"/>
        </w:rPr>
      </w:r>
      <w:r>
        <w:rPr>
          <w:lang w:val="sw_KE" w:bidi="sw_KE"/>
        </w:rPr>
        <w:t>Mfalme alisema kwamba hakuna mtu katika Misri angeinua mkono au mguu bila idhini ya Yusufu. Hii ni picha ya neno. Hii ina maana kwamba hakuna mtu angeweza kufanya chochote muhimu katika nchi bila ruhusa ya Yusufu.</w:t>
      </w:r>
    </w:p>
    <w:p>
      <w:pPr/>
      <w:r>
        <w:rPr>
          <w:lang w:val="sw_KE" w:bidi="sw_KE"/>
        </w:rPr>
      </w:r>
      <w:r>
        <w:rPr>
          <w:lang w:val="sw_KE" w:bidi="sw_KE"/>
        </w:rPr>
        <w:t xml:space="preserve">Wakati Yusufu anawaita wana wake, Yusufu anaiita jina la </w:t>
      </w:r>
      <w:r>
        <w:rPr>
          <w:b/>
          <w:lang w:val="sw_KE" w:bidi="sw_KE"/>
        </w:rPr>
        <w:t>Mungu</w:t>
      </w:r>
      <w:r>
        <w:rPr>
          <w:lang w:val="sw_KE" w:bidi="sw_KE"/>
        </w:rPr>
        <w:t>. Mungu anaelezewa katika faharasa kuu. Tumia neno sawa kwa Mungu ambalo umekuwa ukitumia.</w:t>
      </w:r>
    </w:p>
    <w:p>
      <w:pPr/>
      <w:r>
        <w:rPr>
          <w:lang w:val="sw_KE" w:bidi="sw_KE"/>
        </w:rPr>
      </w:r>
      <w:r>
        <w:rPr>
          <w:lang w:val="sw_KE" w:bidi="sw_KE"/>
        </w:rPr>
        <w:t>Wakati wa kutaja Efraimu, Yusufu anasema, "Mungu amenifanya niwe na matunda katika nchi ya huzuni yangu." Tafsiri zingine zinatumia neno mateso au taabu. Maneno haya yanarejelea Misri. Wanaelezea kile Yusufu anahisi kuhusu miaka ambayo Yusufu ametumia kama mtumwa na gerezani.</w:t>
      </w:r>
    </w:p>
    <w:p>
      <w:pPr/>
      <w:r>
        <w:rPr>
          <w:lang w:val="sw_KE" w:bidi="sw_KE"/>
        </w:rPr>
      </w:r>
      <w:r>
        <w:rPr>
          <w:lang w:val="sw_KE" w:bidi="sw_KE"/>
        </w:rPr>
        <w:t xml:space="preserve">Baada ya miaka ya mavuno mengi, njaa </w:t>
      </w:r>
      <w:r>
        <w:rPr>
          <w:b/>
          <w:lang w:val="sw_KE" w:bidi="sw_KE"/>
        </w:rPr>
        <w:t>ilianza</w:t>
      </w:r>
      <w:r>
        <w:rPr>
          <w:lang w:val="sw_KE" w:bidi="sw_KE"/>
        </w:rPr>
        <w:t>. Njaa ina maana kwamba watu na wanyama wana njaa kwa sababu hakuna chakula. Baadhi ya sababu za njaa ni pamoja na, ukosefu wa maji kwa mazao, ugonjwa wa mazao, wadudu, au vita. Tumia neno sawa kwa njaa kama ulivyotumia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42:1–26</w:t>
      </w:r>
      <w:r>
        <w:rPr>
          <w:lang w:val="sw_KE" w:bidi="sw_KE"/>
        </w:rPr>
      </w:r>
    </w:p>
    <w:p>
      <w:pPr>
        <w:pStyle w:val="Heading3"/>
      </w:pPr>
      <w:r>
        <w:rPr>
          <w:lang w:val="sw_KE" w:bidi="sw_KE"/>
        </w:rPr>
        <w:t>Sikiliza na Moyo</w:t>
      </w:r>
    </w:p>
    <w:p>
      <w:pPr/>
      <w:r>
        <w:rPr>
          <w:lang w:val="sw_KE" w:bidi="sw_KE"/>
        </w:rPr>
      </w:r>
      <w:r>
        <w:rPr>
          <w:lang w:val="sw_KE" w:bidi="sw_KE"/>
        </w:rPr>
        <w:t>Sikiliza Mwanzo 42:1–26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42:1–26</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Yusufu alihifadhi nafaka ya ziada wakati wa miaka 7 ya mavuno mengi. Wakati njaa ilianza, njaa ilikuwa kali na katika nchi jirani. Yakobo na familia ya Yakobo walikuwa wakiteseka na njaa. Hii ni simulizi ya akaunti ya sehemu inayofuata ya hadithi ya Yusufu.</w:t>
      </w:r>
    </w:p>
    <w:p>
      <w:pPr/>
      <w:r>
        <w:rPr>
          <w:lang w:val="sw_KE" w:bidi="sw_KE"/>
        </w:rPr>
      </w:r>
      <w:r>
        <w:rPr>
          <w:lang w:val="sw_KE" w:bidi="sw_KE"/>
        </w:rPr>
        <w:t>Njaa ni kali katika Kanaani na chakula kinapita. Hakuna chochote kilichobaki cha kula. Yakobo anasikia kwamba kuna nafaka katika Misri na kuwatuma wana wake 10 wakubwa ili kununua nafaka kwa familia. Yakobo hangemruhusu Benyamini kwenda na wengine kule Misri. Benyamini alikuwa mwana wa pili wa Raheli. Yakobo alimpenda Raheli. Yakobo anaamini kwamba Yusufu, kaka ya Benyamini, amekufa. Yakobo anamweka Benyamini katika Kanaani kwa hofu kwamba madhara fulani yanaweza kutokea kwa Benyamini katika Misri. Onyesha ramani ya Kanaani na Misri na njia kati ya Hebroni na Misri iliyowekwa alama.</w:t>
      </w:r>
    </w:p>
    <w:p>
      <w:pPr/>
      <w:r>
        <w:rPr>
          <w:lang w:val="sw_KE" w:bidi="sw_KE"/>
        </w:rPr>
      </w:r>
      <w:r>
        <w:rPr>
          <w:lang w:val="sw_KE" w:bidi="sw_KE"/>
        </w:rPr>
        <w:t>Wakati ndugu wanawasili katika Misri, wanakutana na Yusufu. Yusufu ni gavana wa Misri yote na anayestahili kuuza nafaka. Wakati ndugu walikuja kwa Yusufu, waliinama mbele ya Yusufu na nyuso zao kwa ardhi. Sitisha na mjadili: Simulia hadithi kuhusu mtu kukutana na mtu wa pili mwenye nguvu zaidi katika nchi yako. Mtu huyu anamsalimu vipi mtu huyo mwenye nguvu?</w:t>
      </w:r>
    </w:p>
    <w:p>
      <w:pPr/>
      <w:r>
        <w:rPr>
          <w:lang w:val="sw_KE" w:bidi="sw_KE"/>
        </w:rPr>
      </w:r>
      <w:r>
        <w:rPr>
          <w:lang w:val="sw_KE" w:bidi="sw_KE"/>
        </w:rPr>
        <w:t>Wakati Yusufu aliona ndugu zake wanainama, Yusufu alikumbuka ndoto ambazo Yusufu alikuwa nazo kama mvulana. Kila ndoto ilionekana kutabiri kwamba ndugu wangeinama kwa Yusufu siku moja. Yusufu aliwajua ndugu zake. Ndugu wote walikuwa wanaume wazima wakati Yusufu mara ya mwisho kuwaona. Ndugu wangekuwa wamevalia kwa njia sawa na kuwa na ndevu. Ndugu hawakumtambua Yusufu. Yusufu alivaa kama gavana muhimu wa Misri. Wakati ndugu wa mwisho waliona Yusufu, Yusufu bado alikuwa mvulana wa takriban umri wa miaka 17 na alichukuliwa kama mtumwa. Sasa Yusufu ni takriban umri wa miaka 40. Sitisha na mjadili: Simulia hadithi kuhusu mtu ambaye ana umri kutoka kwa kijana kwa mtu wa umri wa kati. Kuonekana kwake na hata uso wake umebadilika vipi?</w:t>
      </w:r>
    </w:p>
    <w:p>
      <w:pPr/>
      <w:r>
        <w:rPr>
          <w:lang w:val="sw_KE" w:bidi="sw_KE"/>
        </w:rPr>
      </w:r>
      <w:r>
        <w:rPr>
          <w:lang w:val="sw_KE" w:bidi="sw_KE"/>
        </w:rPr>
        <w:t>Yusufu anazungumza kwa ukali kwa ndugu zake. Baadhi ya tafsiri zinasema kwamba Yusufu alizungumza takriban au kwa fujo. Yusufu anawashtaki ndugu kwa kuwa wapelelezi. Mpelelezi ni mtu ambaye anakuja kwa siri ili kukusanya maelezo maalum kwa kusudi hasi kama vile kusaidia kwa vita au kuiba kitu. Yusufu anasema ndugu wanajaribu kugundua udhaifu wa Misri au ambapo ingewezekana kushambulia Misri.</w:t>
      </w:r>
    </w:p>
    <w:p>
      <w:pPr/>
      <w:r>
        <w:rPr>
          <w:lang w:val="sw_KE" w:bidi="sw_KE"/>
        </w:rPr>
      </w:r>
      <w:r>
        <w:rPr>
          <w:lang w:val="sw_KE" w:bidi="sw_KE"/>
        </w:rPr>
        <w:t>Wakati ndugu wanazungumza na Yusufu, wanatumia neno, "bwana wangu." Bwana wangu ni cheo ambacho kinaonyesha heshima. Maneno mengine ya heshima yanaweza kuwa Mheshimiwa au Bwana. Maneno haya yanamaanisha kwamba Yusufu, kama gavana, alikuwa na nafasi ya juu au hadhi kuliko ndugu. Sitisha na mjadili: Simulia hadithi kuhusu mtu ambaye anakwenda kwa mkuu wa kijiji au gavana wa mkoa ili kuomba kitu. Mtu huyu anatumia maneno gani ya heshima wakati wa kuzungumza moja kwa moja kwa mkuu au gavana?</w:t>
      </w:r>
    </w:p>
    <w:p>
      <w:pPr/>
      <w:r>
        <w:rPr>
          <w:lang w:val="sw_KE" w:bidi="sw_KE"/>
        </w:rPr>
      </w:r>
      <w:r>
        <w:rPr>
          <w:lang w:val="sw_KE" w:bidi="sw_KE"/>
        </w:rPr>
        <w:t>Ndugu 10 wanaelezea kwamba ni jumla 12 na baba sawa. Kuelezea kwamba ni kutoka kwa baba mmoja ni njia ya kuelezea kwamba hawawezi kuwa wapelelezi. Hakuna mtu angetuma wana wake wote kama wapelelezi na kuhatarisha kupoteza wana wake wote. Ndugu 10 wanasema kwamba kaka mmoja aliachwa nyumbani na baba yao na kaka mwingine ametoweka au hayuko tena. Wanamaanisha kwamba Yusufu amekufa. Kusema kwamba mtu hayupo tena au si pamoja nao ni njia ya heshima ya kusema kwamba amefariki. Sitisha na mjadili: Simulia hadithi kuhusu mtu ambaye alikufa wakati fulani uliopita. Sikiliza kwa makini jinsi mwandishi wa hadithi anasema kwamba mtu amekufa.</w:t>
      </w:r>
    </w:p>
    <w:p>
      <w:pPr/>
      <w:r>
        <w:rPr>
          <w:lang w:val="sw_KE" w:bidi="sw_KE"/>
        </w:rPr>
      </w:r>
      <w:r>
        <w:rPr>
          <w:lang w:val="sw_KE" w:bidi="sw_KE"/>
        </w:rPr>
        <w:t>Wakati Yusufu anazungumza na ndugu tena, Yusufu anatumia kiapo. Kiapo kinaongezwa kwa ahadi ili watu wajue ni lazima waweke makubaliano yao na kwamba haiwezi kubadilishwa. Yusufu aliapa kwa maisha ya mfalme. Katika kuapa kwa jina la mfalme kama huyu Yusufu anasema kwamba hii itatokea kwa kweli. Katika utamaduni huo na wakati, kuapa kwa mfalme ilikuwa njia ya kusisitiza kwamba ahadi hii ni kubwa. Yusufu pia alikuwa akitoa hadhi ya kisheria kwa ahadi yake. Yusufu alikuwa akisema kwamba ndugu wangeadhibiwa kama hawakutii amri ya Yusufu. Yusufu anarudi kiapo anazungumza na ndugu. Sitisha na mjadili: Simulia hadithi kuhusu mtu ambaye anatoa tamko muhimu sana. Ulijua vipi kwamba mtu huyu anakusudia kufanya kile alisema? Ni maneno au misemo gani alitumia kukusaidia kuelewa kwamba hili ni jambo muhimu?</w:t>
      </w:r>
    </w:p>
    <w:p>
      <w:pPr/>
      <w:r>
        <w:rPr>
          <w:lang w:val="sw_KE" w:bidi="sw_KE"/>
        </w:rPr>
      </w:r>
      <w:r>
        <w:rPr>
          <w:lang w:val="sw_KE" w:bidi="sw_KE"/>
        </w:rPr>
        <w:t>Yusufu anaweka ndugu wote 10 katika gereza kwa siku 3. Kisha Yusufu anazungumza nao tena. Yusufu anasema, "Mimi ni mtu anayemwogopa Mungu." Hii ina maana kwamba Yusufu anaheshimu au kumdhamini Mungu. Yusufu anawaambia ndugu kwamba Yusufu anamheshimu Mungu yule ambaye wanamwabudu. Yusufu hatimaye anadai kwamba kaka mmoja anabaki katika gereza wakati wengine wanakwenda na kupata kaka yao mdogo na kurudi. Ndugu wanazungumza kati yao na kwa lugha yao ya asili. Yusufu anaelewa kile wanachosema. Ndugu hawajui kwamba Yusufu anaweza kuelewa lugha yao. Yusufu aliwasikiliza ndugu wanapokiri kwamba walikuwa wamefanya makosa wakati walimuuza Yusufu kama mtumwa. Yusufu aligeuka kando na kuanza kulia. Hii ina maana kwamba Yusufu alikwenda kutoka kwa macho yao na kulia. Yusufu alikuwa amesikia na kuelewa kukiri kwao ya kufanya makosa kwa Yusufu. Yusufu hakuwaruhusu kujua kwamba alikuwa ameelewa.</w:t>
      </w:r>
    </w:p>
    <w:p>
      <w:pPr/>
      <w:r>
        <w:rPr>
          <w:lang w:val="sw_KE" w:bidi="sw_KE"/>
        </w:rPr>
      </w:r>
      <w:r>
        <w:rPr>
          <w:lang w:val="sw_KE" w:bidi="sw_KE"/>
        </w:rPr>
        <w:t>Reubeni alitumia picha mbili za neno wakati wa kuzungumza na ndugu zake. Reubeni aliuliza swali ambalo halihitaji jibu. Reubeni alisema, niliambia usiwe na dhambi dhidi ya mvulana. Hapa neno dhambi linamaanisha kuumiza au kufanya makosa kwa mtu mwingine. Kisha Reubeni anasema, tunapaswa kujibu kwa damu yake. Damu ni taswira ya maneno kwa maisha. Ndugu hawakumuua Yusufu. Waliuza Yusufu kama mtumwa na kumwona akiondoka kuelekea Misri. Wao wanahusika na kifo cha Yusufu. Ndugu wote wanaamini kwamba Yusufu amekufa. Imekuwa zaidi ya miaka 20 tangu Yusufu kuondoka Kanaani kama mtumwa.</w:t>
      </w:r>
    </w:p>
    <w:p>
      <w:pPr/>
      <w:r>
        <w:rPr>
          <w:lang w:val="sw_KE" w:bidi="sw_KE"/>
        </w:rPr>
      </w:r>
      <w:r>
        <w:rPr>
          <w:lang w:val="sw_KE" w:bidi="sw_KE"/>
        </w:rPr>
        <w:t>Yusufu aliweka Simioni katika gereza na kuwatuma wengine nyumbani na magunia ya nafaka. Yusufu aliamuru watumishi kuweka pesa ya kila mtu kwa nafaka juu ya gunia la nafaka la kila mtu. Ndugu, sasa 9 kwa jumla, walisafiri kurudi Kanaani. Ndugu wa 10 alibakia katika Misri kama mfungwa.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Njaa ni kali katika Kanaani. Yakobo anatuma wana wake 10 wakubwa Misri ili kununua nafaka.</w:t>
      </w:r>
    </w:p>
    <w:p>
      <w:pPr/>
      <w:r>
        <w:rPr>
          <w:lang w:val="sw_KE" w:bidi="sw_KE"/>
        </w:rPr>
      </w:r>
      <w:r>
        <w:rPr>
          <w:b/>
          <w:lang w:val="sw_KE" w:bidi="sw_KE"/>
        </w:rPr>
        <w:t>Tukio la pili:</w:t>
      </w:r>
      <w:r>
        <w:rPr>
          <w:lang w:val="sw_KE" w:bidi="sw_KE"/>
        </w:rPr>
        <w:t xml:space="preserve"> Ndugu 10 wanawasili katika Misri na kukutana na Yusufu. Yusufu anawashtaki kuwa wapelelezi. Yusufu anaweka ndugu 10 katika gereza kwa siku 3.</w:t>
      </w:r>
    </w:p>
    <w:p>
      <w:pPr/>
      <w:r>
        <w:rPr>
          <w:lang w:val="sw_KE" w:bidi="sw_KE"/>
        </w:rPr>
      </w:r>
      <w:r>
        <w:rPr>
          <w:b/>
          <w:lang w:val="sw_KE" w:bidi="sw_KE"/>
        </w:rPr>
        <w:t>Sehemu ya tatu:</w:t>
      </w:r>
      <w:r>
        <w:rPr>
          <w:lang w:val="sw_KE" w:bidi="sw_KE"/>
        </w:rPr>
        <w:t xml:space="preserve"> Mwishoni mwa siku 3, Yusufu ana mkutano mwingine na ndugu. Yusufu anasikia ndugu wakikiri hatia yao kwa kumtendea Yusufu. Yusufu anageuka kando na kulia. Yusufu anaweka Simioni katika gereza na kuwatuma ndugu wengine 9 kurudi Kanaani.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Mfasiri kwa Yusufu</w:t>
      </w:r>
    </w:p>
    <w:p>
      <w:pPr>
        <w:pStyle w:val="ListBullet"/>
        <w:spacing w:line="240" w:lineRule="auto"/>
        <w:ind w:left="720"/>
      </w:pPr>
      <w:r>
        <w:rPr>
          <w:lang w:val="sw_KE" w:bidi="sw_KE"/>
        </w:rPr>
      </w:r>
      <w:r>
        <w:rPr>
          <w:lang w:val="sw_KE" w:bidi="sw_KE"/>
        </w:rPr>
        <w:t>Benyamini anatajwa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Tukio la 1 linaanza na njaa kufikia Kanaani. Yakobo anasikia kwamba kuna nafaka katika Misri. Kisha Yakobo anauliza swali ambalo halihitaji jibu. Hii inaweza kuwa taarifa chanya kama vile "Nyote mmesimama kote kutazama." Yakobo anatuma wana 10 wakubwa kwa Misri ili kununua nafaka kwa familia. Yakobo anatumia neno la kupata kipaumbele kama Yakobo anaanza kuzungumza na wana wake. Yakobo anasema "tazama." Yakobo anaweka Benyamini nyumbani. Yakobo anaogopa kitu kinaweza kutokea kwa Benyamini.</w:t>
      </w:r>
    </w:p>
    <w:p>
      <w:pPr/>
      <w:r>
        <w:rPr>
          <w:lang w:val="sw_KE" w:bidi="sw_KE"/>
        </w:rPr>
      </w:r>
      <w:r>
        <w:rPr>
          <w:lang w:val="sw_KE" w:bidi="sw_KE"/>
        </w:rPr>
        <w:t>Sitisha na mjadili: Simulia hadithi kuhusu baba kuzungumza na wana wake. Baba ana maelezo muhimu ya kutoa kwa wana. Angalia maneno ambayo baba anatumia ili kupata tahadhari yao.</w:t>
      </w:r>
    </w:p>
    <w:p>
      <w:pPr/>
      <w:r>
        <w:rPr>
          <w:lang w:val="sw_KE" w:bidi="sw_KE"/>
        </w:rPr>
      </w:r>
      <w:r>
        <w:rPr>
          <w:lang w:val="sw_KE" w:bidi="sw_KE"/>
        </w:rPr>
        <w:t>Katika tukio la 2, wakati ndugu wanawasili katika Misri, wanakutana na Yusufu, ambaye ni gavana wa Misri. Ndugu hawamtambui Yusufu wakati wanamwona Yusufu. Yusufu alikuwa na miaka 17 wakati ndugu wa mwisho kumwona. Yusufu alikuwa na umri wa miaka 30 wakati Yusufu alikua wa pili kwa amri katika Misri. Kulikuwa na miaka 7 ya mavuno mengi. Njaa imekuwa ikiendelea kwa muda mrefu wa kutosha kwa ndugu kuishiwa na chakula. Hii ina maana kwamba Yusufu bado alikuwa mvulana, wakati ndugu walipomwona mara ya mwisho. Lakini sasa, Yusufu ni mtu wa makamo mwenye umri wa miaka 40. Kwa kuongeza, Yusufu ana jina la Misri, anavaa kama Mmisri, anazungumza kimisri na ana nafasi muhimu zaidi katika Misri yote kumfuata mfalme. Ndugu wanainama na nyuso kwa sakafu wakati wanakutana na Yusufu.</w:t>
      </w:r>
    </w:p>
    <w:p>
      <w:pPr/>
      <w:r>
        <w:rPr>
          <w:lang w:val="sw_KE" w:bidi="sw_KE"/>
        </w:rPr>
      </w:r>
      <w:r>
        <w:rPr>
          <w:lang w:val="sw_KE" w:bidi="sw_KE"/>
        </w:rPr>
        <w:t>Yusufu anatambua ndugu zake. Wote walikuwa wanaume wazima wakati Yusufu aliwaona mara ya mwisho . Wangevaa kwa njia sawa. Wangekuwa na ndevu kama walivyokuwa nao wakati Yusufu aliona wa mwisho. Yusufu anaelewa lugha yao. Simulizi inatuambia mwishoni kwamba Yusufu alizungumza na wao kupitia mkalimani. Kila kitu Yusufu anasema ni na mkalimani. Mkalimani anamwambia Yusufu kile ndugu wanasema.</w:t>
      </w:r>
    </w:p>
    <w:p>
      <w:pPr/>
      <w:r>
        <w:rPr>
          <w:lang w:val="sw_KE" w:bidi="sw_KE"/>
        </w:rPr>
      </w:r>
      <w:r>
        <w:rPr>
          <w:lang w:val="sw_KE" w:bidi="sw_KE"/>
        </w:rPr>
        <w:t>Wakati Yusufu anazungumza na ndugu zake, Yusufu anazungumza kwa sauti kali na kuwashtaki kwa kuwa wapelelezi. Sauti ya ukali ni mkali au mbaya. Ndugu wanaelezea familia yao kwa kutumia neno picha ili kuonyesha kwamba Yusufu amekufa. Yusufu anatumia kiapo au kuapa kwa maisha ya mfalme wakati wa kuzungumza na ndugu. Yusufu anasema kwamba ndugu 9 ni lazima wabaki katika Misri wakati kaka mmoja anarudi Kanaani ili kupata kaka mdogo zaidi. Yusufu anasema hii ni njia pekee ya kujua kama wanasimulia ukweli. Yusufu anatumia kiapo hiki mara mbili. Yusufu anawashtaki ndugu tena kwa kuwa wapelelezi na kuwaweka katika gereza kwa siku 3.</w:t>
      </w:r>
    </w:p>
    <w:p>
      <w:pPr/>
      <w:r>
        <w:rPr>
          <w:lang w:val="sw_KE" w:bidi="sw_KE"/>
        </w:rPr>
      </w:r>
      <w:r>
        <w:rPr>
          <w:lang w:val="sw_KE" w:bidi="sw_KE"/>
        </w:rPr>
        <w:t>Katika tukio la 3, Yusufu analeta ndugu 10 kutoka gerezani na tena kuwashtaki kwa kuwa wapelelezi. Yusufu anasikia ndugu wakizungumza na kila mmoja. Wanakubali kwamba walikuwa na makosa katika matibabu yao ya Yusufu. Reubeni anatumia maneno ya picha ili kuelezea kile kilichotokea. Reubeni anawakumbusha kwamba waliona jinsi Yusufu alivyokuwa na dhiki walipomuuza yeye kama mtumwa. Kisha Reubeni anawakumbusha ndugu zake kwamba wamemdhuru Yusufu na wanawajibika moja kwa moja kwa kifo cha Yusufu.</w:t>
      </w:r>
    </w:p>
    <w:p>
      <w:pPr/>
      <w:r>
        <w:rPr>
          <w:lang w:val="sw_KE" w:bidi="sw_KE"/>
        </w:rPr>
      </w:r>
      <w:r>
        <w:rPr>
          <w:lang w:val="sw_KE" w:bidi="sw_KE"/>
        </w:rPr>
        <w:t>Yusufu anasikiliza ndugu wakizungumza, ndugu hawajui kwamba Yusufu anaweza kuelewa kile wanachosema. Yusufu analemewa na hisia. Yusufu anageuka kando na kulia. Hii ina maana kwamba ndugu hawaoni Yusufu akilia. Yusufu anapata tena utulivu wake na kuzungumza na ndugu tena. Kupata tena utulivu wako ina maana kwamba unakuwa mtulivu na wa kawaida tena.</w:t>
      </w:r>
    </w:p>
    <w:p>
      <w:pPr/>
      <w:r>
        <w:rPr>
          <w:lang w:val="sw_KE" w:bidi="sw_KE"/>
        </w:rPr>
      </w:r>
      <w:r>
        <w:rPr>
          <w:lang w:val="sw_KE" w:bidi="sw_KE"/>
        </w:rPr>
        <w:t>Yusufu alichagua Simioni kama kaka waw kuweka katika gereza wakati wengine 9 walirudi Kanaani. Yusufu aliamuru watumishi wake kujaza magunia yao ya nafaka na kuweka mifuko ya pesa kila mtu alikuwa amelipa katika gunia lake. Yusufu aliwapa mambo waliyohitaji kwa safari ya kurudi Kanaani. Ndugu wale 9 walirudi Kanaani.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Mfasiri kwa Yusufu</w:t>
      </w:r>
    </w:p>
    <w:p>
      <w:pPr>
        <w:pStyle w:val="ListBullet"/>
        <w:spacing w:line="240" w:lineRule="auto"/>
        <w:ind w:left="720"/>
      </w:pPr>
      <w:r>
        <w:rPr>
          <w:lang w:val="sw_KE" w:bidi="sw_KE"/>
        </w:rPr>
      </w:r>
      <w:r>
        <w:rPr>
          <w:lang w:val="sw_KE" w:bidi="sw_KE"/>
        </w:rPr>
        <w:t>Benyamini anatajwa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njaa ni kali katika Kanaani. Familia ya Yakobo inaishiwa na chakula. Yakobo amesikia kwamba kuna nafaka katika Misri. Yakobo anatuma wana wake 10 wakubwa kwa Misri ili kununua nafaka. Yakobo anaweka Benyamini nyumbani.</w:t>
      </w:r>
    </w:p>
    <w:p>
      <w:pPr/>
      <w:r>
        <w:rPr>
          <w:lang w:val="sw_KE" w:bidi="sw_KE"/>
        </w:rPr>
      </w:r>
      <w:r>
        <w:rPr>
          <w:lang w:val="sw_KE" w:bidi="sw_KE"/>
        </w:rPr>
        <w:t>Sitisha igizo: Muulize Yakobo, "Kwa nini hutamruhusu Benyamini kwenda na wengine?" Unaweza kusikia, "Benjamin ndiye pekee niliye naye kutoka kwa Raheli." Ni lazima niweke Benyamini karibu nami." Waulize ndugu, "Mnahisi vipi kuhusu Benyamini?" Unaweza kusikia, "Yeye ni mdogo zaidi. Ni sawa kwa baba yetu kumpendelea. Yeye ni kaka wa Yusufu. Tunajua baba anampenda zaidi. Baada ya kupoteza Yusufu, ni ya kawaida kwamba angempenda Benyamini." Muulize Benyamini, "Unahisi vipi kuhusu kukaa na baba yako?" Unaweza kusikia, "Ningependa kwenda na wengine. Nimekua sasa. Lakini baba yangu anahitaji mmoja wetu ili kukaa pamoja naye. Nitafanya wajibu wangu na kukaa hapa." Anzisha tena igizo.</w:t>
      </w:r>
    </w:p>
    <w:p>
      <w:pPr/>
      <w:r>
        <w:rPr>
          <w:lang w:val="sw_KE" w:bidi="sw_KE"/>
        </w:rPr>
      </w:r>
      <w:r>
        <w:rPr>
          <w:lang w:val="sw_KE" w:bidi="sw_KE"/>
        </w:rPr>
        <w:t>Katika tukio la 2, ndugu 10 wanawasili katika Misri ili kununua nafaka. Wanakutana na gavana ambaye ni Yusufu. Ndugu wanainama na nyuso zao kwenye sakafu. Ndugu hawamtambui Yusufu. Yusufu aliwatambua na kuzungumza kwa ukali nao.</w:t>
      </w:r>
    </w:p>
    <w:p>
      <w:pPr/>
      <w:r>
        <w:rPr>
          <w:lang w:val="sw_KE" w:bidi="sw_KE"/>
        </w:rPr>
      </w:r>
      <w:r>
        <w:rPr>
          <w:lang w:val="sw_KE" w:bidi="sw_KE"/>
        </w:rPr>
        <w:t>Sitisha igizo: Muulize Yusufu, "Unahisi vipi kuona ndugu zako wakiinama hivi?" Unaweza kusikia, "Ninakumbuka ndoto zangu zilizotabiri kwamba hii ingetokea siku fulani na sasa imekuwa. Wote wanaonekana kwa afya nzuri. Hawanitambui, kwa hiyo ninaweza kujua hali yao na ya baba yetu bila wao kujua. Ninataka pia kujua kama ni sawa au kama wamekuwa watu bora." Waulize ndugu, "Mnahisi vipi kukutana na gavana?" Unaweza kusikia, "Yeye ni mtu muhimu. Ni heshima kukutana naye. Sikuwahi kufikiri tutafanya hivyo. Sisi ni wachungaji tu na si muhimu kabisa. Ninashangaa kwa nini alikuja ili kuzungumza na sisi." Anzisha tena igizo.</w:t>
      </w:r>
    </w:p>
    <w:p>
      <w:pPr/>
      <w:r>
        <w:rPr>
          <w:lang w:val="sw_KE" w:bidi="sw_KE"/>
        </w:rPr>
      </w:r>
      <w:r>
        <w:rPr>
          <w:lang w:val="sw_KE" w:bidi="sw_KE"/>
        </w:rPr>
        <w:t>Yusufu anawashtaki ndugu kwa kuwa wapelelezi. Hata baada ya ndugu kuelezea kwamba wote wana baba sawa, Yusufu anaendelea kusisitiza kwamba ni wapelelezi. Yusufu anadai kwamba 9 kati yao wanakwenda gerezani wakati mtu anakwenda kupata kaka mdogo. Yusufu anaapa kiapo kwenye maisha ya mfalme. Yusufu anatuma ndugu wote 10 kwa gereza kwa siku 3.</w:t>
      </w:r>
    </w:p>
    <w:p>
      <w:pPr/>
      <w:r>
        <w:rPr>
          <w:lang w:val="sw_KE" w:bidi="sw_KE"/>
        </w:rPr>
      </w:r>
      <w:r>
        <w:rPr>
          <w:lang w:val="sw_KE" w:bidi="sw_KE"/>
        </w:rPr>
        <w:t>Sitisha igizo: Muulize ndugu, "Mnahisi vipi sasa?" Unaweza kusikia, "Ninaogopa. Tuna familia zetu na baba yetu na watumishi wetu wote nyumbani. Ni nini kama gavana huyu anaamini sisi ni wapelelezi na tumeua. Ni nini kitatokea kwa familia zetu?" Au, "Ninaogopa kwamba hii inatokea kwetu kwa sababu tulikuwa wabaya sana na Yusufu. Mungu anatuadhibu kwa matendo yetu ya kutisha miaka hiyo yote iliyopita." Muulize Yusufu, "Kwa nini uwaweka gerezani kwa siku 3?" Unaweza kusikia, "Ninahitaji kujua wao ni nini sasa. Ninahitaji kupata hofu sana kwamba wanasahau kudanganya na nitaona wahusika wao wa kweli sasa." Anzisha tena igizo.</w:t>
      </w:r>
    </w:p>
    <w:p>
      <w:pPr/>
      <w:r>
        <w:rPr>
          <w:lang w:val="sw_KE" w:bidi="sw_KE"/>
        </w:rPr>
      </w:r>
      <w:r>
        <w:rPr>
          <w:lang w:val="sw_KE" w:bidi="sw_KE"/>
        </w:rPr>
        <w:t>Katika tukio la 3, Yusufu analeta kutoka gerezani na kuwatuma 9 kati yao kurudi Kanaani. Yusufu anasema, "Mimi ni mtu anayemwogopa Mungu." Yusufu anawaambia kwamba mtu ni lazima kubaki gerezani wakati wanakwenda kupata kaka yao mdogo. Yusufu anaweza kuelewa wakati ndugu wanazungumza lugha yao. Yusufu amekuwa akitumia mkalimani wakati wa kuzungumza na ndugu. Ndugu hawajui kwamba Yusufu anaweza kuelewa lugha yao. Yusufu anasikia ndugu wakizungumza na Yusufu anatambua kwamba ndugu wanajua kwamba walikuwa na makosa wakati walimuuza Yusufu kama mtumwa. Yusufu analia baada ya kusikia ndugu wakizungumza.</w:t>
      </w:r>
    </w:p>
    <w:p>
      <w:pPr/>
      <w:r>
        <w:rPr>
          <w:lang w:val="sw_KE" w:bidi="sw_KE"/>
        </w:rPr>
      </w:r>
      <w:r>
        <w:rPr>
          <w:lang w:val="sw_KE" w:bidi="sw_KE"/>
        </w:rPr>
        <w:t>Sitisha igizo: Muulize Yusufu, "Kwa nini unalia?" Unaweza kusikia, "Wamebadilika! Wanajua kile walichofanya kwangu kilikuwa kibaya. Ninafikiri kuhusu yote ambayo yametokea kwangu tangu wakati huo. Siko tayari kufichua mimi ni nani lakini ninafurahi wamebadilika." Waulize ndugu, "Kwa nini unafikiri gavana anafanya hivyo kwako?" Unaweza kusikia, "Ninafikiri tunaadhibiwa sasa kwa kile tulichofanya kwa Yusufu. Hatukupaswa kamwe kuuza Yusufu kama mtumwa. Tuliona baba yetu akiomboleza na ni kosa letu. Hii ni kwa nini mambo haya yanatokea." Anzisha tena igizo.</w:t>
      </w:r>
    </w:p>
    <w:p>
      <w:pPr/>
      <w:r>
        <w:rPr>
          <w:lang w:val="sw_KE" w:bidi="sw_KE"/>
        </w:rPr>
      </w:r>
      <w:r>
        <w:rPr>
          <w:lang w:val="sw_KE" w:bidi="sw_KE"/>
        </w:rPr>
        <w:t>Yusufu aliweka Simioni katika gereza. Ndugu wengine 9 waliondoka kurejea Kanaani.</w:t>
      </w:r>
    </w:p>
    <w:p>
      <w:pPr/>
      <w:r>
        <w:rPr>
          <w:lang w:val="sw_KE" w:bidi="sw_KE"/>
        </w:rPr>
      </w:r>
      <w:r>
        <w:rPr>
          <w:lang w:val="sw_KE" w:bidi="sw_KE"/>
        </w:rPr>
        <w:t>Sitisha igizo: Muulize Simeoni, "Unahisi vipi sasa?" Unaweza kusikia, "Ninaogopa. Sitaki kuwa gerezani. Je, itakuwaje wasiporudi? Je itakuaaje nikiwachwa kufia gerezani? Sijui jinsi nitastahimili maisha hapa. Siwezi kuzungumza lugha hii na sipendi chakula chao. Daima nimelala katika hema. Ninaogopa nitakufa kabla ya kurudi."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Njaa </w:t>
      </w:r>
      <w:r>
        <w:rPr>
          <w:b/>
          <w:lang w:val="sw_KE" w:bidi="sw_KE"/>
        </w:rPr>
        <w:t>inaendelea</w:t>
      </w:r>
      <w:r>
        <w:rPr>
          <w:lang w:val="sw_KE" w:bidi="sw_KE"/>
        </w:rPr>
        <w:t>. Tumia neno lile lile kwa njaa ambalo umetumia katika simulizi za awali.</w:t>
      </w:r>
    </w:p>
    <w:p>
      <w:pPr/>
      <w:r>
        <w:rPr>
          <w:lang w:val="sw_KE" w:bidi="sw_KE"/>
        </w:rPr>
      </w:r>
      <w:r>
        <w:rPr>
          <w:lang w:val="sw_KE" w:bidi="sw_KE"/>
        </w:rPr>
        <w:t xml:space="preserve">Yakobo anatumia neno </w:t>
      </w:r>
      <w:r>
        <w:rPr>
          <w:b/>
          <w:lang w:val="sw_KE" w:bidi="sw_KE"/>
        </w:rPr>
        <w:t>tazama</w:t>
      </w:r>
      <w:r>
        <w:rPr>
          <w:lang w:val="sw_KE" w:bidi="sw_KE"/>
        </w:rPr>
        <w:t xml:space="preserve"> ili kupata umakini wa wana wake. Baadhi ya tafsiri hazitumii neno hili lakini zinatoa tu maelekezo ya Yakobo kwenda kupata nafaka. Tumia maneno sahihi kwa lugha yako.</w:t>
      </w:r>
    </w:p>
    <w:p>
      <w:pPr/>
      <w:r>
        <w:rPr>
          <w:lang w:val="sw_KE" w:bidi="sw_KE"/>
        </w:rPr>
      </w:r>
      <w:r>
        <w:rPr>
          <w:lang w:val="sw_KE" w:bidi="sw_KE"/>
        </w:rPr>
        <w:t xml:space="preserve">Yusufu ni </w:t>
      </w:r>
      <w:r>
        <w:rPr>
          <w:b/>
          <w:lang w:val="sw_KE" w:bidi="sw_KE"/>
        </w:rPr>
        <w:t>gavana</w:t>
      </w:r>
      <w:r>
        <w:rPr>
          <w:lang w:val="sw_KE" w:bidi="sw_KE"/>
        </w:rPr>
        <w:t xml:space="preserve"> wa Misri. Gavana ni mtawala juu ya eneo chini ya mamlaka ya mfalme. Mfalme alimteua Yusufu kwa nafasi hii baada ya Yusufu kutafsiri ndoto za mfalme na kupendekeza mpango wa chakula.</w:t>
      </w:r>
    </w:p>
    <w:p>
      <w:pPr/>
      <w:r>
        <w:rPr>
          <w:lang w:val="sw_KE" w:bidi="sw_KE"/>
        </w:rPr>
      </w:r>
      <w:r>
        <w:rPr>
          <w:lang w:val="sw_KE" w:bidi="sw_KE"/>
        </w:rPr>
        <w:t>Ndugu wanamzungumzia Yusufu kama "</w:t>
      </w:r>
      <w:r>
        <w:rPr>
          <w:b/>
          <w:lang w:val="sw_KE" w:bidi="sw_KE"/>
        </w:rPr>
        <w:t>bwana wangu</w:t>
      </w:r>
      <w:r>
        <w:rPr>
          <w:lang w:val="sw_KE" w:bidi="sw_KE"/>
        </w:rPr>
        <w:t>." Bwana wangu ni cheo cha heshima au heshima iliyotolewa kwa mtu wa hadhi ya juu au mamlaka. Maneno mengine yanaweza kuwa bwana au mkuu.</w:t>
      </w:r>
    </w:p>
    <w:p>
      <w:pPr/>
      <w:r>
        <w:rPr>
          <w:lang w:val="sw_KE" w:bidi="sw_KE"/>
        </w:rPr>
      </w:r>
      <w:r>
        <w:rPr>
          <w:lang w:val="sw_KE" w:bidi="sw_KE"/>
        </w:rPr>
        <w:t xml:space="preserve">Yusufu anazungumza kwa ukali au anatumia sauti kali katika kuzungumza na ndugu zake. Yusufu </w:t>
      </w:r>
      <w:r>
        <w:rPr>
          <w:b/>
          <w:lang w:val="sw_KE" w:bidi="sw_KE"/>
        </w:rPr>
        <w:t>alikumbuka</w:t>
      </w:r>
      <w:r>
        <w:rPr>
          <w:lang w:val="sw_KE" w:bidi="sw_KE"/>
        </w:rPr>
        <w:t xml:space="preserve"> ndoto ambazo Yusufu alikuwa nazo akiwa mvulana. Tumia neno sawa kwa ndoto ambalo umetumia katika simulizi za awali. </w:t>
      </w:r>
      <w:r>
        <w:rPr>
          <w:lang w:val="sw_KE" w:bidi="sw_KE"/>
        </w:rPr>
        <w:t>Ndoto</w:t>
      </w:r>
      <w:r>
        <w:rPr>
          <w:lang w:val="sw_KE" w:bidi="sw_KE"/>
        </w:rPr>
        <w:t xml:space="preserve"> zinajadiliwa katika Faharasa Kuu.</w:t>
      </w:r>
    </w:p>
    <w:p>
      <w:pPr/>
      <w:r>
        <w:rPr>
          <w:lang w:val="sw_KE" w:bidi="sw_KE"/>
        </w:rPr>
      </w:r>
      <w:r>
        <w:rPr>
          <w:lang w:val="sw_KE" w:bidi="sw_KE"/>
        </w:rPr>
        <w:t>Ndugu 10 wanamwambia Yusufu kwamba mmoja wa ndugu amepotea au hayuko tena pamoja nao. Wanamaanisha kwamba kaka huyu amekufa. Katika lugha fulani, kusema kwamba mtu ni mfu inaonekana kuwa na uzito sana. Lugha inatumia usemi ambao una maana kwamba mtu amekufa. Hakikisha kwamba unatafsiri hii ili kumaanisha kwamba kaka amekufa. Ndugu 10 wanaamini kwamba Yusufu amekufa. Ndugu 10 hawajui kwamba Yusufu yuko hai na kuzungumza nao.</w:t>
      </w:r>
    </w:p>
    <w:p>
      <w:pPr/>
      <w:r>
        <w:rPr>
          <w:lang w:val="sw_KE" w:bidi="sw_KE"/>
        </w:rPr>
      </w:r>
      <w:r>
        <w:rPr>
          <w:lang w:val="sw_KE" w:bidi="sw_KE"/>
        </w:rPr>
        <w:t xml:space="preserve">Yusufu anasema "Mimi ni mtu anayemwogopa Mungu." Yusufu anamaanisha, "Mimi ni mtu ambaye namwogopa </w:t>
      </w:r>
      <w:r>
        <w:rPr>
          <w:b/>
          <w:lang w:val="sw_KE" w:bidi="sw_KE"/>
        </w:rPr>
        <w:t>Mungu</w:t>
      </w:r>
      <w:r>
        <w:rPr>
          <w:lang w:val="sw_KE" w:bidi="sw_KE"/>
        </w:rPr>
        <w:t xml:space="preserve">." Yusufu anazungumza kuhusu Mungu. Tumia jina sawa kwa Mungu ulilotumia katika simulizi za awali. </w:t>
      </w:r>
      <w:r>
        <w:rPr>
          <w:lang w:val="sw_KE" w:bidi="sw_KE"/>
        </w:rPr>
        <w:t>Mungu</w:t>
      </w:r>
      <w:r>
        <w:rPr>
          <w:lang w:val="sw_KE" w:bidi="sw_KE"/>
        </w:rPr>
        <w:t xml:space="preserve"> anajadiliwa katika Faharasa Kuu. </w:t>
      </w:r>
      <w:r>
        <w:rPr>
          <w:lang w:val="sw_KE" w:bidi="sw_KE"/>
        </w:rPr>
        <w:t>Hofu ya Mungu</w:t>
      </w:r>
      <w:r>
        <w:rPr>
          <w:lang w:val="sw_KE" w:bidi="sw_KE"/>
        </w:rPr>
        <w:t xml:space="preserve"> inajadiliwa katika Faharasa Kuu.</w:t>
      </w:r>
    </w:p>
    <w:p>
      <w:pPr/>
      <w:r>
        <w:rPr>
          <w:lang w:val="sw_KE" w:bidi="sw_KE"/>
        </w:rPr>
      </w:r>
      <w:r>
        <w:rPr>
          <w:lang w:val="sw_KE" w:bidi="sw_KE"/>
        </w:rPr>
        <w:t xml:space="preserve">Reubeni anatumia picha mbili za neno wakati wa kuzungumza na ndugu. Reubeni anasema, "Tulifanya </w:t>
      </w:r>
      <w:r>
        <w:rPr>
          <w:b/>
          <w:lang w:val="sw_KE" w:bidi="sw_KE"/>
        </w:rPr>
        <w:t>dhambi</w:t>
      </w:r>
      <w:r>
        <w:rPr>
          <w:lang w:val="sw_KE" w:bidi="sw_KE"/>
        </w:rPr>
        <w:t xml:space="preserve"> dhidi ya mvulana huyo." Reubeni aliuliza hii kama swali ambalo halihitaji jibu. Unaweza kutumia hii kama taarifa chanya. </w:t>
      </w:r>
      <w:r>
        <w:rPr>
          <w:lang w:val="sw_KE" w:bidi="sw_KE"/>
        </w:rPr>
        <w:t>Dhambi</w:t>
      </w:r>
      <w:r>
        <w:rPr>
          <w:lang w:val="sw_KE" w:bidi="sw_KE"/>
        </w:rPr>
        <w:t xml:space="preserve"> inajadiliwa katika Faharasa Kuu. Hapa Reubeni anasema, "Niliwaambia msimdhuru au kufanya makosa dhidi ya mvulana huyo." Tendo la madhara ni kinyume na Yusufu. Ungetumia neno 'dhambi' kama ulivyotumia katika sehemu zingine.</w:t>
      </w:r>
    </w:p>
    <w:p>
      <w:pPr/>
      <w:r>
        <w:rPr>
          <w:lang w:val="sw_KE" w:bidi="sw_KE"/>
        </w:rPr>
      </w:r>
      <w:r>
        <w:rPr>
          <w:lang w:val="sw_KE" w:bidi="sw_KE"/>
        </w:rPr>
        <w:t xml:space="preserve">Reubeni pia alisema, "Lazima tujibu kwa sababu ya damu </w:t>
      </w:r>
      <w:r>
        <w:rPr>
          <w:b/>
          <w:lang w:val="sw_KE" w:bidi="sw_KE"/>
        </w:rPr>
        <w:t>yake</w:t>
      </w:r>
      <w:r>
        <w:rPr>
          <w:lang w:val="sw_KE" w:bidi="sw_KE"/>
        </w:rPr>
        <w:t xml:space="preserve">." Reubeni anamaanisha kwamba wanawajibika kwa kifo cha Yusufu, au wanaadhibiwa kwa kifo cha Yusufu. Damu ni neno picha ili kuonyesha maisha ya Yusufu. Damu mara nyingi inatumiwa kama neno linaloonyesha uhai katika maandiko. Ndugu hawakumwua Yusufu. Reubeni anasema wao wanawajibika kwa kifo cha Yusufu kwa sababu walimuuza Yusufu kama mtumwa. Rubeni anaamini Yusufu amekufa na anaamini kwamba matendo ya ndugu ndiyo yaliyosababisha kifo cha Yusufu. Reubeni anasema, "Tutateseka kwa kifo chake" au "Tutalipia kifo chake." </w:t>
      </w:r>
      <w:r>
        <w:rPr>
          <w:lang w:val="sw_KE" w:bidi="sw_KE"/>
        </w:rPr>
        <w:t>Damu</w:t>
      </w:r>
      <w:r>
        <w:rPr>
          <w:lang w:val="sw_KE" w:bidi="sw_KE"/>
        </w:rPr>
        <w:t xml:space="preserve"> inajadiliwa katika Faharasa Kuu.</w:t>
      </w:r>
    </w:p>
    <w:p>
      <w:pPr/>
      <w:r>
        <w:rPr>
          <w:lang w:val="sw_KE" w:bidi="sw_KE"/>
        </w:rPr>
      </w:r>
      <w:r>
        <w:rPr>
          <w:lang w:val="sw_KE" w:bidi="sw_KE"/>
        </w:rPr>
        <w:t xml:space="preserve">Yusufu anatumia </w:t>
      </w:r>
      <w:r>
        <w:rPr>
          <w:b/>
          <w:lang w:val="sw_KE" w:bidi="sw_KE"/>
        </w:rPr>
        <w:t>kiapo</w:t>
      </w:r>
      <w:r>
        <w:rPr>
          <w:lang w:val="sw_KE" w:bidi="sw_KE"/>
        </w:rPr>
        <w:t xml:space="preserve"> wakati wa kuzungumza na ndugu. </w:t>
      </w:r>
      <w:r>
        <w:rPr>
          <w:lang w:val="sw_KE" w:bidi="sw_KE"/>
        </w:rPr>
        <w:t>Kiapo</w:t>
      </w:r>
      <w:r>
        <w:rPr>
          <w:lang w:val="sw_KE" w:bidi="sw_KE"/>
        </w:rPr>
        <w:t xml:space="preserve"> kinajadiliwa katika Faharasa Kuu. Tumia neno sawa kwa kiapo ambalo umetumia katika simulizi zingine. Yusufu anasema kwa maisha ya Farao au kwa maisha ya mfalme. </w:t>
      </w:r>
      <w:r>
        <w:rPr>
          <w:b/>
          <w:lang w:val="sw_KE" w:bidi="sw_KE"/>
        </w:rPr>
        <w:t>Farao</w:t>
      </w:r>
      <w:r>
        <w:rPr>
          <w:lang w:val="sw_KE" w:bidi="sw_KE"/>
        </w:rPr>
        <w:t xml:space="preserve"> ni cheo cha mfalme wa Misri. Tumia neno sawa kwa mfalme ambalo umekuwa ukitumia.</w:t>
      </w:r>
    </w:p>
    <w:p>
      <w:pPr/>
      <w:r>
        <w:rPr>
          <w:lang w:val="sw_KE" w:bidi="sw_KE"/>
        </w:rPr>
      </w:r>
      <w:r>
        <w:rPr>
          <w:lang w:val="sw_KE" w:bidi="sw_KE"/>
        </w:rPr>
        <w:t xml:space="preserve">Yusufu anaweka ndugu 10 katika gereza kwa siku 3. Kisha Yusufu anaweka Simioni katika </w:t>
      </w:r>
      <w:r>
        <w:rPr>
          <w:b/>
          <w:lang w:val="sw_KE" w:bidi="sw_KE"/>
        </w:rPr>
        <w:t>gereza</w:t>
      </w:r>
      <w:r>
        <w:rPr>
          <w:lang w:val="sw_KE" w:bidi="sw_KE"/>
        </w:rPr>
        <w:t xml:space="preserve"> mpaka ndugu watakaporudi na Benjamini. Tumia neno sawa kwa gereza ambalo umetumia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42:27–38</w:t>
      </w:r>
      <w:r>
        <w:rPr>
          <w:lang w:val="sw_KE" w:bidi="sw_KE"/>
        </w:rPr>
      </w:r>
    </w:p>
    <w:p>
      <w:pPr>
        <w:pStyle w:val="Heading3"/>
      </w:pPr>
      <w:r>
        <w:rPr>
          <w:lang w:val="sw_KE" w:bidi="sw_KE"/>
        </w:rPr>
        <w:t>Sikiliza na Moyo</w:t>
      </w:r>
    </w:p>
    <w:p>
      <w:pPr/>
      <w:r>
        <w:rPr>
          <w:lang w:val="sw_KE" w:bidi="sw_KE"/>
        </w:rPr>
      </w:r>
      <w:r>
        <w:rPr>
          <w:lang w:val="sw_KE" w:bidi="sw_KE"/>
        </w:rPr>
        <w:t>Sikiliza Mwanzo 42:27–38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42:27–38</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Yusufu aliweka Simioni katika gereza na kuwatuma wengine nyumbani na magunia ya nafaka. Yusufu aliwaambia ndugu kwamba ni lazima kuleta Benyamini katika Misri. Simioni atakuwa katika gereza mpaka Benyamini atakapokuja. Yusufu aliamuru watumishi kuweka pesa ya kila mtu kwa nafaka juu ya gunia la mtu huyo mwenye nafaka. Ndugu, sasa 9 kwa jumla, walisafiri kurudi Kanaani. Ndugu wa 10^, Simioni, alibakia katika Misri kama mfungwa. Hii ni akaunti ya simulizi ya sehemu inayofuata ya hadithi ya Yusufu.</w:t>
      </w:r>
    </w:p>
    <w:p>
      <w:pPr/>
      <w:r>
        <w:rPr>
          <w:lang w:val="sw_KE" w:bidi="sw_KE"/>
        </w:rPr>
      </w:r>
      <w:r>
        <w:rPr>
          <w:lang w:val="sw_KE" w:bidi="sw_KE"/>
        </w:rPr>
        <w:t>Ndugu 9 walisafiri kurudi Kanaani. Waliposimama usiku, mmoja wa ndugu alifungua mfuko wake wa nafaka ili kulisha punda wake. Hii ni mara ya kwanza ambapo punda anatajwa. Ndugu walichukua punda pamoja nao kuelekea Misri ili kubeba nafaka kurudi Kanaani.</w:t>
      </w:r>
    </w:p>
    <w:p>
      <w:pPr/>
      <w:r>
        <w:rPr>
          <w:lang w:val="sw_KE" w:bidi="sw_KE"/>
        </w:rPr>
      </w:r>
      <w:r>
        <w:rPr>
          <w:lang w:val="sw_KE" w:bidi="sw_KE"/>
        </w:rPr>
        <w:t>Ndugu alipata pesa yake juu kwenye gunia la nafaka. Hii ni pesa aliyolipa kwa nafaka. Wakati ndugu 9 waliona pesa hii, mioyo yao ilizama. Hii ni neno la taswira ili kuelezea kuwa na hofu au kuogopa sana. Hofu ni kubwa sana kwamba inahisi kama moyo umeanguka chini kwa tumbo au moyo umesimama.</w:t>
      </w:r>
    </w:p>
    <w:p>
      <w:pPr/>
      <w:r>
        <w:rPr>
          <w:lang w:val="sw_KE" w:bidi="sw_KE"/>
        </w:rPr>
      </w:r>
      <w:r>
        <w:rPr>
          <w:lang w:val="sw_KE" w:bidi="sw_KE"/>
        </w:rPr>
        <w:t>Sitisha na mjadili: simulia hadithi kuhusu mtu ambaye aligundua au kuona kitu ambacho kilimfanya kuhisi hofu au kuwa na hofu sana. Ni neno gani la taswira ambalo mtu huyu anatumia ili kuelezea hisia?</w:t>
      </w:r>
    </w:p>
    <w:p>
      <w:pPr/>
      <w:r>
        <w:rPr>
          <w:lang w:val="sw_KE" w:bidi="sw_KE"/>
        </w:rPr>
      </w:r>
      <w:r>
        <w:rPr>
          <w:lang w:val="sw_KE" w:bidi="sw_KE"/>
        </w:rPr>
        <w:t>Onyesha picha ya punda.</w:t>
      </w:r>
    </w:p>
    <w:p>
      <w:pPr/>
      <w:r>
        <w:rPr>
          <w:lang w:val="sw_KE" w:bidi="sw_KE"/>
        </w:rPr>
      </w:r>
      <w:r>
        <w:rPr>
          <w:lang w:val="sw_KE" w:bidi="sw_KE"/>
        </w:rPr>
        <w:t>Ndugu waligeukiana na kuuliza swali ambalo halihitaji jibu. Walisema, "Mungu amefanya nini kwetu?" Maandishi yanaonekana kana kwamba kila mmoja anamwuliza ndugu yake swali hili. Wanajua kwamba wako katika hali ya hatari. Wanafikiri wanaadhibiwa kwa kile walichomfanyia Yusufu. Kwa baadhi ya lugha, hii inaweza kuwa taarifa nzuri, "Mungu amefanya hivyo kwa ajili yetu."</w:t>
      </w:r>
    </w:p>
    <w:p>
      <w:pPr/>
      <w:r>
        <w:rPr>
          <w:lang w:val="sw_KE" w:bidi="sw_KE"/>
        </w:rPr>
      </w:r>
      <w:r>
        <w:rPr>
          <w:lang w:val="sw_KE" w:bidi="sw_KE"/>
        </w:rPr>
        <w:t>Waliendelea siku iliyofuata kwenye safari yao ili kurudi Kanaani. Hatujui ni siku ngapi safari ilichukua.</w:t>
      </w:r>
    </w:p>
    <w:p>
      <w:pPr/>
      <w:r>
        <w:rPr>
          <w:lang w:val="sw_KE" w:bidi="sw_KE"/>
        </w:rPr>
      </w:r>
      <w:r>
        <w:rPr>
          <w:lang w:val="sw_KE" w:bidi="sw_KE"/>
        </w:rPr>
        <w:t>Sitisha na uonyeshe ramani ya Misri na Kanaani. Njia inayowezekana inapaswa kuwekwa alama kwenye ramani.</w:t>
      </w:r>
    </w:p>
    <w:p>
      <w:pPr/>
      <w:r>
        <w:rPr>
          <w:lang w:val="sw_KE" w:bidi="sw_KE"/>
        </w:rPr>
      </w:r>
      <w:r>
        <w:rPr>
          <w:lang w:val="sw_KE" w:bidi="sw_KE"/>
        </w:rPr>
        <w:t>Wakati waliwasili nyumbani, walimwambia Yakobo kila kitu ambacho kilikuwa kimetokea wakiwa Misri. Wakati wa kumwambia Yakobo hadithi, wanarudia kifungu ambacho walitumia katika Misri. Ndugu mmoja hayuko tena pamoja nasi. Hii ni njia moja ya kusema kwamba Yusufu amekufa. Wote wanaamini kwamba Yusufu ni mfu.</w:t>
      </w:r>
    </w:p>
    <w:p>
      <w:pPr/>
      <w:r>
        <w:rPr>
          <w:lang w:val="sw_KE" w:bidi="sw_KE"/>
        </w:rPr>
      </w:r>
      <w:r>
        <w:rPr>
          <w:lang w:val="sw_KE" w:bidi="sw_KE"/>
        </w:rPr>
        <w:t>Baada ya kumwambia Yakobo hadithi ya yote ambayo yaliyotokea katika Misri, wanafungua magunia yao ya nafaka na kupata pesa ya kila mtu katika gunia lake. Ndugu 9 pamoja na Yakobo wote wanaogopa. Hii ni hofu kubwa. Neno kutishwa ni moja ya maneno yenye nguvu zaidi ya kuelezea hofu.</w:t>
      </w:r>
    </w:p>
    <w:p>
      <w:pPr/>
      <w:r>
        <w:rPr>
          <w:lang w:val="sw_KE" w:bidi="sw_KE"/>
        </w:rPr>
      </w:r>
      <w:r>
        <w:rPr>
          <w:lang w:val="sw_KE" w:bidi="sw_KE"/>
        </w:rPr>
        <w:t>Sitisha na mjadili: Simulia hadithi kuhusu mtu ambaye anapata hofu kubwa. Hadithi inapaswa kuwa na aina kadhaa tofauti za hofu. Angalia tofauti za neno au njia za kuelezea viwango tofauti vya hofu. Msimulizi wa hadithi alitumia neno gani ili kuelezea hofu mbaya zaidi?</w:t>
      </w:r>
    </w:p>
    <w:p>
      <w:pPr/>
      <w:r>
        <w:rPr>
          <w:lang w:val="sw_KE" w:bidi="sw_KE"/>
        </w:rPr>
      </w:r>
      <w:r>
        <w:rPr>
          <w:lang w:val="sw_KE" w:bidi="sw_KE"/>
        </w:rPr>
        <w:t>Yakobo anaona pesa katika magunia. Yakobo amesikia hadithi ya kile kilichotokea katika Misri. Yakobo anaamini kwamba Simioni sasa amekufa au atakufa katika gereza. Yakobo anawalaumu hao wengine 9 kwa kumwibia Yakobo wana wake wote. Yakobo anasema, Yusufu hayuko tena. Simioni hayuko tena. Hii ina maana kwamba Yakobo anafikiri Yusufu na Simioni sasa ni wafu. Kusema kwamba mtu hayupo tena ni njia moja ya heshima ya kusema kwamba mtu amekufa. Sitisha na jadilini: Simulia hadithi ya mtu aliyekufa au mtu mwenye wanafamilia kadhaa ambao wamekufa. Mtu anatumia maneno au misemo gani ili kuelezea wale ambao wamekufa?</w:t>
      </w:r>
    </w:p>
    <w:p>
      <w:pPr/>
      <w:r>
        <w:rPr>
          <w:lang w:val="sw_KE" w:bidi="sw_KE"/>
        </w:rPr>
      </w:r>
      <w:r>
        <w:rPr>
          <w:lang w:val="sw_KE" w:bidi="sw_KE"/>
        </w:rPr>
        <w:t>Reubeni anajitolea kuwajibika kwa Benyamini. Reubeni anajitolea kumruhusu Yakobo kuua wana wawili wa Reubeni kama Reubeni atashindwa kumleta Benyamini nyumbani salama. Utoaji huu ni kuonyesha jinsi Reubeni anachukua ahadi yake kwa umakini ili kuleta Benyamini salama nyumbani. Reubeni yuko tayari kuhatarisha maisha ya wana wake wawili ili kuhakikisha kwamba Benyamini anarudi kwa Yakobo.</w:t>
      </w:r>
    </w:p>
    <w:p>
      <w:pPr/>
      <w:r>
        <w:rPr>
          <w:lang w:val="sw_KE" w:bidi="sw_KE"/>
        </w:rPr>
      </w:r>
      <w:r>
        <w:rPr>
          <w:lang w:val="sw_KE" w:bidi="sw_KE"/>
        </w:rPr>
        <w:t>Yakobo anakataa kukubali pendekezo la Reubeni. Yakobo anasema kwamba Benyamini hatakwenda Misri. Yakobo anasema kwamba Yusufu amekufa na Benyamini ndiye pekee aliyebaki kwa Yakobo. Yusufu na Benyamini ni wana wa Raheli, mke ambaye Yakobo alimpenda. Yakobo anaamini kwamba Yusufu amekufa. Kwa hivyo, Benyamini ni mwana pekee wa Raheli aliyesalia.</w:t>
      </w:r>
    </w:p>
    <w:p>
      <w:pPr/>
      <w:r>
        <w:rPr>
          <w:lang w:val="sw_KE" w:bidi="sw_KE"/>
        </w:rPr>
      </w:r>
      <w:r>
        <w:rPr>
          <w:lang w:val="sw_KE" w:bidi="sw_KE"/>
        </w:rPr>
        <w:t>Yakobo anasema, "ungeshusha nywele zangu za kijivu kwa huzuni kwa Sheoli." Yakobo anarejelea nywele zake za kijivu kama njia ya kusema kwamba Yakobo ni mtu mzee. Yakobo anasema kwamba Yakobo atakufa kutoka kwa huzuni au huzuni kama Benyamini pia amekufa. Sheol ni mahali ambapo wafu wanakwenda. Sheol ni neno lingine la kaburi. Yakobo anasema, "Nitakufa kwa huzuni na kuzikwa katika kaburi langu."</w:t>
      </w:r>
    </w:p>
    <w:p>
      <w:pPr/>
      <w:r>
        <w:rPr>
          <w:lang w:val="sw_KE" w:bidi="sw_KE"/>
        </w:rPr>
      </w:r>
      <w:r>
        <w:rPr>
          <w:lang w:val="sw_KE" w:bidi="sw_KE"/>
        </w:rPr>
        <w:t>Sitisha na mjadili: Simulia hadithi ya mtu mzee ambaye yuko karibu kufa. Mtu mzee anazungumza vipi kuhusu kifo chake na kile anatarajia kutokea? Sikiliza kwa makini maneno mtu huyo anatumia ili kuelezea kile anafikiri kitatokea.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Ndugu wanaondoka Misri na kuelekea Kanaani. Wanapumzika usiku wa kwanza na kugundua pesa za kununua nafaka katika gunia la mmoja wao. Wanaogopa sana.</w:t>
      </w:r>
    </w:p>
    <w:p>
      <w:pPr/>
      <w:r>
        <w:rPr>
          <w:lang w:val="sw_KE" w:bidi="sw_KE"/>
        </w:rPr>
      </w:r>
      <w:r>
        <w:rPr>
          <w:b/>
          <w:lang w:val="sw_KE" w:bidi="sw_KE"/>
        </w:rPr>
        <w:t>Tukio la pili:</w:t>
      </w:r>
      <w:r>
        <w:rPr>
          <w:lang w:val="sw_KE" w:bidi="sw_KE"/>
        </w:rPr>
        <w:t xml:space="preserve"> Ndugu 9 wanawasili katika Kanaani na kumwambia Yakobo yote ambayo yametokea wao.</w:t>
      </w:r>
    </w:p>
    <w:p>
      <w:pPr/>
      <w:r>
        <w:rPr>
          <w:lang w:val="sw_KE" w:bidi="sw_KE"/>
        </w:rPr>
      </w:r>
      <w:r>
        <w:rPr>
          <w:b/>
          <w:lang w:val="sw_KE" w:bidi="sw_KE"/>
        </w:rPr>
        <w:t>Tukio la tatu:</w:t>
      </w:r>
      <w:r>
        <w:rPr>
          <w:lang w:val="sw_KE" w:bidi="sw_KE"/>
        </w:rPr>
        <w:t xml:space="preserve"> Wanatoa nafaka kwenye magunia yao na kugundua kwamba kila mmoja wa 9 ana pesa yake katika gunia. Yakobo na wana wake 9 wanaogopa. Yakobo anakataa kumruhusu Benjamini kwenda Misri.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Simioni anatajwa</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Benjamini anatajwa</w:t>
      </w:r>
    </w:p>
    <w:p>
      <w:pPr>
        <w:pStyle w:val="ListBullet"/>
        <w:spacing w:line="240" w:lineRule="auto"/>
        <w:ind w:left="720"/>
      </w:pPr>
      <w:r>
        <w:rPr>
          <w:lang w:val="sw_KE" w:bidi="sw_KE"/>
        </w:rPr>
      </w:r>
      <w:r>
        <w:rPr>
          <w:lang w:val="sw_KE" w:bidi="sw_KE"/>
        </w:rPr>
        <w:t>Yusufu anatajwa kama gavana wa Misri</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ndugu walianza kurudi Kanaani. Ndugu wanapumzika kwa usiku. Ndugu mmoja anafungua gunia lake la nafaka na kupata pesa. Ndugu walikuwa na hofu sana. Simulizi inatumia neno picha "mioyo yao ilizama." Hii inaonekana kama moyo unaanguka kutoka mahali pake katika kifua kwa tumbo au chini. Ni taswira ya neno inayoonyesha hofu kubwa. Hatujui ni siku ngapi safari ya kurudi Kanaani ilichukua.</w:t>
      </w:r>
    </w:p>
    <w:p>
      <w:pPr/>
      <w:r>
        <w:rPr>
          <w:lang w:val="sw_KE" w:bidi="sw_KE"/>
        </w:rPr>
      </w:r>
      <w:r>
        <w:rPr>
          <w:lang w:val="sw_KE" w:bidi="sw_KE"/>
        </w:rPr>
        <w:t>Katika tukio la 2, ndugu wanawasili katika Kanaani na kumwambia Yakobo yote ambayo yalitokea. Wanapozungumza, wanarudia jinsi walivyosema kwamba Yusufu amekufa. Walisema, kaka mmoja hayuko tena pamoja nasi. Wanamwambia Yakobo kwamba gavana alizungumza nao kwa ukali. Wanamwambia Yakobo kwamba walimwambia gavana kwamba wote walikuwa na baba sawa. Hii ni njia ya kusema kwamba wao sio wapelelezi. Hakuna mtu angetuma wana wote 12 kama wapelelezi na kuhatarisha wana wake wote kuuawa au kuwekwa gerezani.</w:t>
      </w:r>
    </w:p>
    <w:p>
      <w:pPr/>
      <w:r>
        <w:rPr>
          <w:lang w:val="sw_KE" w:bidi="sw_KE"/>
        </w:rPr>
      </w:r>
      <w:r>
        <w:rPr>
          <w:lang w:val="sw_KE" w:bidi="sw_KE"/>
        </w:rPr>
        <w:t>Wanaelezea kwa Yakobo kwamba Simioni alipaswa kubaki katika Misri na katika gereza mpaka watakaporudi Misri na Benjamini. Waliomwambia Yakobo kwamba ili kuweza kumtoa Simioni gerezani, wangehitaji kumpeleka Benjamini Misri.</w:t>
      </w:r>
    </w:p>
    <w:p>
      <w:pPr/>
      <w:r>
        <w:rPr>
          <w:lang w:val="sw_KE" w:bidi="sw_KE"/>
        </w:rPr>
      </w:r>
      <w:r>
        <w:rPr>
          <w:lang w:val="sw_KE" w:bidi="sw_KE"/>
        </w:rPr>
        <w:t>Katika tukio la 3, baada ya kumwambia Yakobo yote yaliyotokea, walipakua nafaka na kugundua kwamba pesa ya kila mtu ilikuwa imewekwa katika magunia ya nafaka. Yakobo na kaka tisa waliogopa sana walipoona pesa.</w:t>
      </w:r>
    </w:p>
    <w:p>
      <w:pPr/>
      <w:r>
        <w:rPr>
          <w:lang w:val="sw_KE" w:bidi="sw_KE"/>
        </w:rPr>
      </w:r>
      <w:r>
        <w:rPr>
          <w:lang w:val="sw_KE" w:bidi="sw_KE"/>
        </w:rPr>
        <w:t>Yakobo aliwaambia wengine kwamba walitaka kumwibia Yakobo watoto wake wote. Yakobo anaamini Yusufu amekufa. Yakobo anaamini Simioni atakufa katika gereza. Yakobo anaogopa kwamba kama Benjamini anakwenda Misri, kitu kibaya kitatokea kwa Benamini.</w:t>
      </w:r>
    </w:p>
    <w:p>
      <w:pPr/>
      <w:r>
        <w:rPr>
          <w:lang w:val="sw_KE" w:bidi="sw_KE"/>
        </w:rPr>
      </w:r>
      <w:r>
        <w:rPr>
          <w:lang w:val="sw_KE" w:bidi="sw_KE"/>
        </w:rPr>
        <w:t>Reubeni, mwana mkubwa zaidi, anajitolea kuchukua jukumu kwa Benjamini. Reubeni anaahidi kumtunza Benjamini na kumleta Benjamini kurudi kwa Yakobo. Reubeni anatoa wana wake wawili kwa Yakobo kama Reubeni atashindwa katika ahadi hii.</w:t>
      </w:r>
    </w:p>
    <w:p>
      <w:pPr/>
      <w:r>
        <w:rPr>
          <w:lang w:val="sw_KE" w:bidi="sw_KE"/>
        </w:rPr>
      </w:r>
      <w:r>
        <w:rPr>
          <w:lang w:val="sw_KE" w:bidi="sw_KE"/>
        </w:rPr>
        <w:t>Yakobo anatumia neno picha ili kuelezea hisia zake kuhusu kumruhusu Benjamini kwenda Misri. Yakobo anasema yeye ni mtu mzee. Yakobo anasema kwamba wana wale 9 watamfanya Yakobo kufa kwa huzuni.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Simioni anatajwa</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Benjamini anatajwa</w:t>
      </w:r>
    </w:p>
    <w:p>
      <w:pPr>
        <w:pStyle w:val="ListBullet"/>
        <w:spacing w:line="240" w:lineRule="auto"/>
        <w:ind w:left="720"/>
      </w:pPr>
      <w:r>
        <w:rPr>
          <w:lang w:val="sw_KE" w:bidi="sw_KE"/>
        </w:rPr>
      </w:r>
      <w:r>
        <w:rPr>
          <w:lang w:val="sw_KE" w:bidi="sw_KE"/>
        </w:rPr>
        <w:t>Yusufu anatajwa kama gavana wa Misri</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kwanza, ndugu 9 wapo kwenye njia yao ya kurudi Kanaani. Wamemwacha Simioni katika gereza katika Misri. Usiku wa kwanza wa safari, wakati wanasimama kupumzika usiku, kaka mmoja anafungua mfuko wake wa nafaka ili kupata chakula kwa punda wake. Anagundua kwamba mfuko wake wa pesa ambao alilipa kwa nafaka uko katika gunia la nafaka. Anawaambia wengine. Wote wanahisi mioyo yao inazama. Wanaulizana, "Mungu amefanya nini kwetu?"</w:t>
      </w:r>
    </w:p>
    <w:p>
      <w:pPr/>
      <w:r>
        <w:rPr>
          <w:lang w:val="sw_KE" w:bidi="sw_KE"/>
        </w:rPr>
      </w:r>
      <w:r>
        <w:rPr>
          <w:lang w:val="sw_KE" w:bidi="sw_KE"/>
        </w:rPr>
        <w:t>Sitisha igizo: Muulize kaka ambaye alipata pesa, "Unahisi vipi sasa?" Unaweza kusikia, "Ninaogopa. Nililipa pesa hii kwa nafaka. Ilipatikanaje katika gunia langu? Nitashtakiwa kwa kuiba pesa hizi. Nitakamatwa na kuwekwa gerezani na kufia huko. Sijui jinsi pesa hii ilipatikana hapa. Ni nini kitatokea?" Waulize wengine, "Mnahisi vipi sasa?" Unaweza kusikia, "Ninaogopa. Sielewi kile Mungu anafanya hapa. Najua tulifanya makosa na Yusufu lakini imekuwa zaidi ya miaka 20. Kwa nini hii yote inatokea sasa? Sijui nini cha kufanya kuhusu hii." Anzisha tena igizo.</w:t>
      </w:r>
    </w:p>
    <w:p>
      <w:pPr/>
      <w:r>
        <w:rPr>
          <w:lang w:val="sw_KE" w:bidi="sw_KE"/>
        </w:rPr>
      </w:r>
      <w:r>
        <w:rPr>
          <w:lang w:val="sw_KE" w:bidi="sw_KE"/>
        </w:rPr>
        <w:t>Katika tukio la pili, ndugu 9 wanawasili katika Kanaani na kuanza kuelezea kwa Yakobo kile kilichotokea katika Misri. Yakobo anajifunza kwamba Simioni ameachwa katika Misri katika gereza. Yakobo anagundua kwamba Benjamini ni lazima aenda Misri ili Simioni kuachiliwa huru kutoka gerezani.</w:t>
      </w:r>
    </w:p>
    <w:p>
      <w:pPr/>
      <w:r>
        <w:rPr>
          <w:lang w:val="sw_KE" w:bidi="sw_KE"/>
        </w:rPr>
      </w:r>
      <w:r>
        <w:rPr>
          <w:lang w:val="sw_KE" w:bidi="sw_KE"/>
        </w:rPr>
        <w:t>Sitisha igizo: Muulize Yakobo, "Unahisi vipi sasa?" Unaweza kusikia, "Hii ni ya kutisha. Sijui nini cha kufanya. Ikiwa ninamruhusu Benjamini kuondoka, ninaweza kupoteza wana wote wawili. Ikiwa nitamkatalia Benjamini hapa, Simioni atakufa. Siwezi kumruhusu Benjamini kuondoka. Benjamini ni kila kitu nilicho nacho kutoka kwa Raheli. Ni lazima niwe na Benjamini pamoja nami. Ninawezaje kumruhusu Simioni kufa? Hii ni hali ya kutisha." Anzisha tena igizo.</w:t>
      </w:r>
    </w:p>
    <w:p>
      <w:pPr/>
      <w:r>
        <w:rPr>
          <w:lang w:val="sw_KE" w:bidi="sw_KE"/>
        </w:rPr>
      </w:r>
      <w:r>
        <w:rPr>
          <w:lang w:val="sw_KE" w:bidi="sw_KE"/>
        </w:rPr>
        <w:t>Katika tukio la tatu, ndugu 9 wanapakua magunia yao ya nafaka. Wanapomaliza kumwaga magunia, wanagundua kwamba pesa ya kila mwanamume iko juu ya gunia lake. Yakobo na ndugu zake 9 wote wanaogopa.</w:t>
      </w:r>
    </w:p>
    <w:p>
      <w:pPr/>
      <w:r>
        <w:rPr>
          <w:lang w:val="sw_KE" w:bidi="sw_KE"/>
        </w:rPr>
      </w:r>
      <w:r>
        <w:rPr>
          <w:lang w:val="sw_KE" w:bidi="sw_KE"/>
        </w:rPr>
        <w:t>Sitisha igizo: Muulize Yakobo, "Kwa nini unaogopa sana sasa?" Unaweza kusikia, "Hii si kawaida. Watawashtaki wana wangu kwa kuiba. Hawakuiba. Walilipia nafaka. Sijui kile tutafanya. Tutaweza kurudi vipi ili kumpata Simioni? Hii ina maana kwamba Simioni atakufa katika gereza kule Misri. Sielewi kwa nini hii inatokea." Anzisha tena igizo.</w:t>
      </w:r>
    </w:p>
    <w:p>
      <w:pPr/>
      <w:r>
        <w:rPr>
          <w:lang w:val="sw_KE" w:bidi="sw_KE"/>
        </w:rPr>
      </w:r>
      <w:r>
        <w:rPr>
          <w:lang w:val="sw_KE" w:bidi="sw_KE"/>
        </w:rPr>
        <w:t>Yakobo anawatuhumu wanawe kwa kumwibia watoto wake. Yusufu amekufa. Simioni amekufa. Sasa wanataka kumchukua Benjamini. Yakobo anazungumza kwa fujo. Hawajui kile ambacho kimetokea kwa Simeoni.</w:t>
      </w:r>
    </w:p>
    <w:p>
      <w:pPr/>
      <w:r>
        <w:rPr>
          <w:lang w:val="sw_KE" w:bidi="sw_KE"/>
        </w:rPr>
      </w:r>
      <w:r>
        <w:rPr>
          <w:lang w:val="sw_KE" w:bidi="sw_KE"/>
        </w:rPr>
        <w:t>Reubeni ni mwana wa kiume mkubwa kwa umri. Reubeni anaahidi kumtunza Benjamini. Reubeni anatoa wana wake wawili kwa Yakobo kama Benjamini hatarudi. Yakobo anakataa kumruhusu Benjamini kwenda Misri.</w:t>
      </w:r>
    </w:p>
    <w:p>
      <w:pPr/>
      <w:r>
        <w:rPr>
          <w:lang w:val="sw_KE" w:bidi="sw_KE"/>
        </w:rPr>
      </w:r>
      <w:r>
        <w:rPr>
          <w:lang w:val="sw_KE" w:bidi="sw_KE"/>
        </w:rPr>
        <w:t>Sitisha igizo: Waulize ndugu, "Mnahisi vipi wakati mnasikia baba yenu akisema kwamba Benyamini hatakwenda Misri?" Unaweza kusikia, "Ni kawaida. Daima amewapenda watoto wa Raheli zaidi kuliko sisi. Ataweka Benjamini na kumwacha Simioni afe. Hiyo ni uchaguzi wa kutisha. Pia sisi ni wenye makosa. Sisi ndio tuliosababisha yeye kumpoteza Yusufu. Hili ni kosa letu pia. Tutakuwa wenye kuwajibika kama Simioni atakufa." Au, "Ninafikiri tunapaswa kusubiri kidogo ili apate kushinda hasira na huzuni yake, kisha tumkaribie tena." Pengine ataona sababu na kutambua hatuwezi kumwacha Simioni kufa gerezani. Pengine atamwamini Reubeni." Au, "Laiti tungeweza kumwambia yote ambayo tulifanya na Yusufu. " Inaweza kumsaidia kujua. Sijui. Inaweza kumsababisha kufa kwa huzuni ikiwa atajua jinsi tulivyo wabaya kwa kweli. Ninafikiri hatuwezi kumwambia. Tunapaswa tu kumtazama akiomboleza." Anzisha tena igizo.</w:t>
      </w:r>
    </w:p>
    <w:p>
      <w:pPr/>
      <w:r>
        <w:rPr>
          <w:lang w:val="sw_KE" w:bidi="sw_KE"/>
        </w:rPr>
      </w:r>
      <w:r>
        <w:rPr>
          <w:lang w:val="sw_KE" w:bidi="sw_KE"/>
        </w:rPr>
        <w:t>Yakobo anamaliza hotuba yake kwa kusema kwamba chochote kinachotokea kwa Benjamini kitamfanya Yakobo, mtu mzee mwenye nywele za kijivu, kufa kutoka kwa huzuni.</w:t>
      </w:r>
    </w:p>
    <w:p>
      <w:pPr/>
      <w:r>
        <w:rPr>
          <w:lang w:val="sw_KE" w:bidi="sw_KE"/>
        </w:rPr>
      </w:r>
      <w:r>
        <w:rPr>
          <w:lang w:val="sw_KE" w:bidi="sw_KE"/>
        </w:rPr>
        <w:t>Sitisha kitendo: Waulize ndugu, "Mnahisi vipi wakati mnasikia baba yenu akizungumza hivi?" Unaweza kusikia, "Ninajihukumu sana. Najua nina sehemu ya lawama kwa hili kwa sababu ya kile nilichomfanyia Joseph. Nilidhani baba yetu angekufa kutokana na huzuni kwa Yusufu. Ikiwa kitu kitatokea kwa Benjamini, pengine atakufa kwa huzuni na itakuwa kwa sehemu ya kosa langu.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Wakati ndugu walipata pesa katika moja ya magunia ya nafaka, mioyo yao ilizama. Hii ni taswira ya maneno ili kuelezea hofu iliyokithiri. Ikiwa una taswira kama hizo za neno katika lugha yako, unaweza kutumia hapa.</w:t>
      </w:r>
    </w:p>
    <w:p>
      <w:pPr/>
      <w:r>
        <w:rPr>
          <w:lang w:val="sw_KE" w:bidi="sw_KE"/>
        </w:rPr>
      </w:r>
      <w:r>
        <w:rPr>
          <w:lang w:val="sw_KE" w:bidi="sw_KE"/>
        </w:rPr>
        <w:t xml:space="preserve">Ndugu waliuliza, "Mungu amefanya </w:t>
      </w:r>
      <w:r>
        <w:rPr>
          <w:b/>
          <w:lang w:val="sw_KE" w:bidi="sw_KE"/>
        </w:rPr>
        <w:t>nini</w:t>
      </w:r>
      <w:r>
        <w:rPr>
          <w:lang w:val="sw_KE" w:bidi="sw_KE"/>
        </w:rPr>
        <w:t xml:space="preserve"> kwetu?" Neno hili kwa Mungu ni neno la kawaida kwa Mungu ambalo umekuwa ukitumia. </w:t>
      </w:r>
      <w:r>
        <w:rPr>
          <w:lang w:val="sw_KE" w:bidi="sw_KE"/>
        </w:rPr>
        <w:t>Mungu</w:t>
      </w:r>
      <w:r>
        <w:rPr>
          <w:lang w:val="sw_KE" w:bidi="sw_KE"/>
        </w:rPr>
        <w:t xml:space="preserve"> anajadiliwa katika Faharasa Kuu. Hii ni swali ambalo hauhitaji jibu. Swali linaweza kubadilishwa katika taarifa chanya.</w:t>
      </w:r>
    </w:p>
    <w:p>
      <w:pPr/>
      <w:r>
        <w:rPr>
          <w:lang w:val="sw_KE" w:bidi="sw_KE"/>
        </w:rPr>
      </w:r>
      <w:r>
        <w:rPr>
          <w:lang w:val="sw_KE" w:bidi="sw_KE"/>
        </w:rPr>
        <w:t>Simulizi hii inatumia kifungu, Yusufu ameondoka au Yusufu hayupo mara kadhaa zaidi. Hii ni njia ya kusema kwamba Yusufu amekufa. Yakobo anatumia kifungu sawa ili kuzungumza kuhusu Simioni. Tumia njia sahihi ya kiutamaduni ili kusema kwamba Yusufu amekufa.</w:t>
      </w:r>
    </w:p>
    <w:p>
      <w:pPr/>
      <w:r>
        <w:rPr>
          <w:lang w:val="sw_KE" w:bidi="sw_KE"/>
        </w:rPr>
      </w:r>
      <w:r>
        <w:rPr>
          <w:lang w:val="sw_KE" w:bidi="sw_KE"/>
        </w:rPr>
        <w:t xml:space="preserve">Yakobo anasema kwamba kupoteza Benjamini kungesababisha Yakobo, mzee, kufa kwa huzuni na kwenda kwa </w:t>
      </w:r>
      <w:r>
        <w:rPr>
          <w:b/>
          <w:lang w:val="sw_KE" w:bidi="sw_KE"/>
        </w:rPr>
        <w:t>Sheol</w:t>
      </w:r>
      <w:r>
        <w:rPr>
          <w:lang w:val="sw_KE" w:bidi="sw_KE"/>
        </w:rPr>
        <w:t xml:space="preserve"> au kwenda kwa kaburi lake. Sheoli ni jina la mahali ambapo wafu wanakwenda. </w:t>
      </w:r>
      <w:r>
        <w:rPr>
          <w:lang w:val="sw_KE" w:bidi="sw_KE"/>
        </w:rPr>
        <w:t>Sheoli</w:t>
      </w:r>
      <w:r>
        <w:rPr>
          <w:lang w:val="sw_KE" w:bidi="sw_KE"/>
        </w:rPr>
        <w:t xml:space="preserve"> inajadiliwa katika Faharasa Kuu. Tumia neno lilelile la Sheol ambalo umetumia katika vifungu vingine.</w:t>
      </w:r>
    </w:p>
    <w:p>
      <w:pPr/>
      <w:r>
        <w:rPr>
          <w:lang w:val="sw_KE" w:bidi="sw_KE"/>
        </w:rPr>
      </w:r>
      <w:r>
        <w:rPr>
          <w:lang w:val="sw_KE" w:bidi="sw_KE"/>
        </w:rPr>
        <w:t>Yakobo anazungumza kuhusu nywele zake nyeupe au nywele zake za kijivu. Hii ni njia ya kusema kwamba Yakobo ni mtu mzee.</w:t>
      </w:r>
      <w:r>
        <w:rPr>
          <w:lang w:val="sw_KE" w:bidi="sw_KE"/>
        </w:rPr>
      </w:r>
    </w:p>
    <w:p>
      <w:pPr>
        <w:pStyle w:val="Heading3"/>
      </w:pPr>
      <w:r>
        <w:rPr>
          <w:lang w:val="sw_KE" w:bidi="sw_KE"/>
        </w:rPr>
        <w:t>Kunena Neno</w:t>
      </w:r>
    </w:p>
    <w:p>
      <w:pPr/>
      <w:r>
        <w:rPr>
          <w:lang w:val="sw_KE" w:bidi="sw_KE"/>
        </w:rPr>
      </w:r>
      <w:r>
        <w:rPr>
          <w:lang w:val="sw_KE" w:bidi="sw_KE"/>
        </w:rPr>
        <w:t>Sikiliza toleo la sauti la kifungu hiki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43:1–34</w:t>
      </w:r>
      <w:r>
        <w:rPr>
          <w:lang w:val="sw_KE" w:bidi="sw_KE"/>
        </w:rPr>
      </w:r>
    </w:p>
    <w:p>
      <w:pPr>
        <w:pStyle w:val="Heading3"/>
      </w:pPr>
      <w:r>
        <w:rPr>
          <w:lang w:val="sw_KE" w:bidi="sw_KE"/>
        </w:rPr>
        <w:t>Sikiliza na Moyo</w:t>
      </w:r>
    </w:p>
    <w:p>
      <w:pPr/>
      <w:r>
        <w:rPr>
          <w:lang w:val="sw_KE" w:bidi="sw_KE"/>
        </w:rPr>
      </w:r>
      <w:r>
        <w:rPr>
          <w:lang w:val="sw_KE" w:bidi="sw_KE"/>
        </w:rPr>
        <w:t>Sikiliza Mwanzo 43:1–34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43:1–34</w:t>
      </w:r>
    </w:p>
    <w:p>
      <w:pPr/>
      <w:r>
        <w:rPr>
          <w:lang w:val="sw_KE" w:bidi="sw_KE"/>
        </w:rPr>
      </w:r>
      <w:r>
        <w:rPr>
          <w:lang w:val="sw_KE" w:bidi="sw_KE"/>
        </w:rPr>
        <w:t>Sikiliza maandishi mara moja katika toleo rahisi zaidi kuelewa.</w:t>
      </w:r>
    </w:p>
    <w:p>
      <w:pPr/>
      <w:r>
        <w:rPr>
          <w:lang w:val="sw_KE" w:bidi="sw_KE"/>
        </w:rPr>
      </w:r>
      <w:r>
        <w:rPr>
          <w:lang w:val="sw_KE" w:bidi="sw_KE"/>
        </w:rPr>
        <w:t>Njaa iliendelea na ilikuwa kali. Hatujui ni muda gani umepita tangu simulizi ya awali. Yakobo na familia yake wamekula karibu nafaka yote ambayo ndugu walikuwa wameleta kutoka Misri. Nchi ya Kanaani haikuwa na chakula. Simulizi hii ni akaunti ya simulizi ya sehemu inayofuata ya hadithi ya Yusufu.</w:t>
      </w:r>
    </w:p>
    <w:p>
      <w:pPr/>
      <w:r>
        <w:rPr>
          <w:lang w:val="sw_KE" w:bidi="sw_KE"/>
        </w:rPr>
      </w:r>
      <w:r>
        <w:rPr>
          <w:lang w:val="sw_KE" w:bidi="sw_KE"/>
        </w:rPr>
        <w:t>Tafsiri nyingi zinatumia jina lingine la Yakobo, Israeli, katika simulizi hii. Mungu alimpa Yakobo jina mpya, Israeli, wakati Yakobo alipigana na Mungu usiku wote. Yakobo na Israeli ni mtu mmoja.</w:t>
      </w:r>
    </w:p>
    <w:p>
      <w:pPr/>
      <w:r>
        <w:rPr>
          <w:lang w:val="sw_KE" w:bidi="sw_KE"/>
        </w:rPr>
      </w:r>
      <w:r>
        <w:rPr>
          <w:lang w:val="sw_KE" w:bidi="sw_KE"/>
        </w:rPr>
        <w:t>Wanapojadili kwenda kurudi Misri, Yuda, mwana wa nne wa Yakobo na Leah, anakuwa msemaji wa ndugu. Katika simulizi ya awali, Reubeni, mwana mkubwa zaidi, alikuwa msemaji. Hakuna maelezo kwa mabadiliko haya. Unaposikiliza simulizi hii, inaonekana kama Yakobo anafanya kila kitu Yakobo anaweza kufanya ili kuepuka kutuma Benjamini au kuchelewesha kutuma Benjamini kule Misri na wana wengine. Sitisha na mjadili: Simulia hadithi kuhusu mtu ambaye hakutaka kufanya kitu. Eleza njia ambazo mtu huyu alichelewesha au kusababisha kuchelewesha katika kufanya kazi.</w:t>
      </w:r>
    </w:p>
    <w:p>
      <w:pPr/>
      <w:r>
        <w:rPr>
          <w:lang w:val="sw_KE" w:bidi="sw_KE"/>
        </w:rPr>
      </w:r>
      <w:r>
        <w:rPr>
          <w:lang w:val="sw_KE" w:bidi="sw_KE"/>
        </w:rPr>
        <w:t>Yuda anamkumbusha Yakobo kwamba Benjamini ni lazima kwenda Misri na wengine [kwa sababu gavana alikuwa amesema kwamba hangewapa nafaka zaidi isipokuwa Benjamini aje Misri.]{.alama} Gavana alikuwa amesema kwamba hakutakuwa na nafaka isipokuwa Benjamini kuja Misri. Yuda anasema kwamba bila nafaka zaidi, kila mtu ikiwa ni pamoja na Benjamini atakufa kwa njaa. Kufa kwa njaa ina maana kufa kutokana na ukosefu wa chakula. Yakobo ni lazima aamue kama kujihatarisha kwa ajili ya Benjamini kwenda Misri au kuruhusu familia yote kufa kwa njaa katika Kanaani. Yuda anajitolea kuwa na jukumu la usalama wa Benjamini. Yuda anamwambia Yakobo kwamba wanapoteza wakati na kuchelewa kwa majadiliano haya yote. Kupoteza wakati ni neno picha ambalo lina maana kwamba wakati unapita bila chochote kufanyika. Hatimaye, Yakobo anakubali kumruhusu Benjamini kwenda Misri.</w:t>
      </w:r>
    </w:p>
    <w:p>
      <w:pPr/>
      <w:r>
        <w:rPr>
          <w:lang w:val="sw_KE" w:bidi="sw_KE"/>
        </w:rPr>
      </w:r>
      <w:r>
        <w:rPr>
          <w:lang w:val="sw_KE" w:bidi="sw_KE"/>
        </w:rPr>
        <w:t>Yakobo anawaambia wana kwamba ni lazima wapeleke zawadi ya bidhaa bora za Kanaani. Hivi vilikuwa vitu vya gharama kubwa zaidi kupatikana kwa Yakobo. Zeri, asali na aina mbili za karanga zilikuwa zinapatikana katika Kanaani. Viungo na manemane, zilitoka nchi zingine na zilikuwa ghali sana. Ufizi, zeri na resini ya harufu nzuri ilitoa manukato mazuri. Watu wa Misri walipenda harufu hii. Wamisri wangetumia bidhaa hizi ili kutengeneza manukato na kama dawa. Bidhaa hizi zote zinakuja kutoka kwa miti. Manemane pia anakuja kutoka kwa miti. Yakobo anatarajia zawadi hizi kununua neema kutoka kwa gavana. Sitisha na mjadili: Ni bidhaa gani kutoka kwa nchi yako ungechukua kama zawadi ili kumvutia kiongozi muhimu?</w:t>
      </w:r>
    </w:p>
    <w:p>
      <w:pPr/>
      <w:r>
        <w:rPr>
          <w:lang w:val="sw_KE" w:bidi="sw_KE"/>
        </w:rPr>
      </w:r>
      <w:r>
        <w:rPr>
          <w:lang w:val="sw_KE" w:bidi="sw_KE"/>
        </w:rPr>
        <w:t>Sitisha na uonyeshe picha ya mti wenye resini inayotiririka kutoka kwake. Onyesha picha ya asali. Onyesha picha ya manemane. Onyesha picha ya karanga za pistachi. Onyesha picha ya milozi.</w:t>
      </w:r>
    </w:p>
    <w:p>
      <w:pPr/>
      <w:r>
        <w:rPr>
          <w:lang w:val="sw_KE" w:bidi="sw_KE"/>
        </w:rPr>
      </w:r>
      <w:r>
        <w:rPr>
          <w:lang w:val="sw_KE" w:bidi="sw_KE"/>
        </w:rPr>
        <w:t>Yakobo anawaambia wana kuchukua pesa mara dufu kwa ajili ya nafaka wakati wanakwenda Misri. Kiasi hiki cha mara dufu cha pesa iko katika sehemu mbili. Kwanza ni pesa ambayo ilirudishwa kwao wakati walikwenda kwa mara ya kwanza ili kununua nafaka. Pili, pia ni kuchukua pesa za kutosha ili kununua nafaka zaidi. Hatimaye, Yakobo anasema kwamba Benjamini anaweza kwenda na wengine Misri.</w:t>
      </w:r>
    </w:p>
    <w:p>
      <w:pPr/>
      <w:r>
        <w:rPr>
          <w:lang w:val="sw_KE" w:bidi="sw_KE"/>
        </w:rPr>
      </w:r>
      <w:r>
        <w:rPr>
          <w:lang w:val="sw_KE" w:bidi="sw_KE"/>
        </w:rPr>
        <w:t>Baada ya maelekezo haya yote, Yakobo anatangaza baraka juu ya wana wake. Yakobo anasema Mungu mwenye nguvu awape rehema mnanapoenda. Mungu wa Nguvu Zote ni tafsiri ya El-Shaddai. Shaddai inamaanisha nguvu. Hii ni jina lingine la Mungu. Yakobo anamwomba El Shaddai kuwapa rehema au kuonyesha rehema kwa wana ili Simioni aaachiliwe kutoka gerezani na Benjamini atarudi kwa Yakobo. Onyesha ramani ya Kanaani na Misri na njia kutoka Kanaani hadi Misri iliyowekwa alama.</w:t>
      </w:r>
    </w:p>
    <w:p>
      <w:pPr/>
      <w:r>
        <w:rPr>
          <w:lang w:val="sw_KE" w:bidi="sw_KE"/>
        </w:rPr>
      </w:r>
      <w:r>
        <w:rPr>
          <w:lang w:val="sw_KE" w:bidi="sw_KE"/>
        </w:rPr>
        <w:t>Ndugu wanachukua Benjamini na kwenda Misri. Wakati wanawasili, wanajiwasilisha kwa gavana, Yusufu. Yusufu anasema kwamba watakula na Yusufu saa sita mchana. Meneja wa nyumba ya Yusufu anawapeleka ndugu kwa jumba la kifalme la Yusufu. Wanaingiwa na hofu kwa hii. Wanafikiri kwamba watakwenda kuuzwa kama watumwa kwa sababu ya pesa ya nafaka ambayo ilirudishwa kwao. Wanaamini mtu anakwenda kuwahukumu kwa wizi.</w:t>
      </w:r>
    </w:p>
    <w:p>
      <w:pPr/>
      <w:r>
        <w:rPr>
          <w:lang w:val="sw_KE" w:bidi="sw_KE"/>
        </w:rPr>
      </w:r>
      <w:r>
        <w:rPr>
          <w:lang w:val="sw_KE" w:bidi="sw_KE"/>
        </w:rPr>
        <w:t>Ndugu walimkaribia msimamizi wa nyumba. Msimamizi alikuwa kichwa cha watumishi wa kaya na katika nafasi ya uaminifu. Yusufu alimwamini mtu huyu. Ndugu walizungumza na msimamizi na kutumia neno la heshima. Walisema, "Bwana wangu," ambayo ni neno la heshima lililotumiwa kuzungumza na mtu wa hadhi ya juu. Njia zingine za kuzungumza na mtu kama huyo zingekuwa kusema bwana au mkuu. Ndugu wanaelezea kwa msimamizi kuhusu pesa kuwa katika magunia yao.</w:t>
      </w:r>
    </w:p>
    <w:p>
      <w:pPr/>
      <w:r>
        <w:rPr>
          <w:lang w:val="sw_KE" w:bidi="sw_KE"/>
        </w:rPr>
      </w:r>
      <w:r>
        <w:rPr>
          <w:lang w:val="sw_KE" w:bidi="sw_KE"/>
        </w:rPr>
        <w:t>Msimamizi anawaambia "Mungu wako, Mungu wa baba yako ni lazima awe amefanya hivyo." Msimamizi anazungumza kuhusu Mungu, Mungu yule ambaye Yakobo na familia yake walimwabudu. Msimamizi analeta kaka yao Simioni kutoka gerezani.</w:t>
      </w:r>
    </w:p>
    <w:p>
      <w:pPr/>
      <w:r>
        <w:rPr>
          <w:lang w:val="sw_KE" w:bidi="sw_KE"/>
        </w:rPr>
      </w:r>
      <w:r>
        <w:rPr>
          <w:lang w:val="sw_KE" w:bidi="sw_KE"/>
        </w:rPr>
        <w:t>Msimamizi aliwakaribisha kwa nyumba na ishara za ukarimu mzuri. Msimamizi aliwapa maji ili kuosha miguu yao na chakula kwa punda wao.</w:t>
      </w:r>
    </w:p>
    <w:p>
      <w:pPr/>
      <w:r>
        <w:rPr>
          <w:lang w:val="sw_KE" w:bidi="sw_KE"/>
        </w:rPr>
      </w:r>
      <w:r>
        <w:rPr>
          <w:lang w:val="sw_KE" w:bidi="sw_KE"/>
        </w:rPr>
        <w:t>Sitisha na mjadili: Simulia kuhusu wageni ambao walikuja nyumbani kwako kutoka mbali sana. Ni nini kilifanywa ili kufanya wageni wakaribishwe?</w:t>
      </w:r>
    </w:p>
    <w:p>
      <w:pPr/>
      <w:r>
        <w:rPr>
          <w:lang w:val="sw_KE" w:bidi="sw_KE"/>
        </w:rPr>
      </w:r>
      <w:r>
        <w:rPr>
          <w:lang w:val="sw_KE" w:bidi="sw_KE"/>
        </w:rPr>
        <w:t>Onyesha picha ya punda.</w:t>
      </w:r>
    </w:p>
    <w:p>
      <w:pPr/>
      <w:r>
        <w:rPr>
          <w:lang w:val="sw_KE" w:bidi="sw_KE"/>
        </w:rPr>
      </w:r>
      <w:r>
        <w:rPr>
          <w:lang w:val="sw_KE" w:bidi="sw_KE"/>
        </w:rPr>
        <w:t>Ndugu walitoa zawadi yao kwa Yusufu wakati Yusufu aliwasili saa sita mchana. Ndugu waliinama chini kwa ardhi mbele ya Yusufu. Yusufu aliuliza ndugu kuhusu baba yao. Kisha Yusufu aliona Benjamini. Yusufu alitamka baraka kwa Benjamini. Yusufu alisema, "Na Mungu awe na neema kwako, mwana wangu." Yusufu anatumia usemi huu wa mwana kwa sababu Benjamini ni mdogo.</w:t>
      </w:r>
    </w:p>
    <w:p>
      <w:pPr/>
      <w:r>
        <w:rPr>
          <w:lang w:val="sw_KE" w:bidi="sw_KE"/>
        </w:rPr>
      </w:r>
      <w:r>
        <w:rPr>
          <w:lang w:val="sw_KE" w:bidi="sw_KE"/>
        </w:rPr>
        <w:t>Yusufu anaona Benjamini, mwana wa mama wa Yusufu mwenyewe na analemewa na hisia zake. Mwana wa mama ya Yusufu mwenyewe ina maana kwamba Yusufu na Benjamini walikuwa ndugu kamili. Walishiriki mama na baba mmoja. Ndugu wengine walishiriki baba na Yusufu na Benjamini, lakini walikuwa na mama tofauti.</w:t>
      </w:r>
    </w:p>
    <w:p>
      <w:pPr/>
      <w:r>
        <w:rPr>
          <w:lang w:val="sw_KE" w:bidi="sw_KE"/>
        </w:rPr>
      </w:r>
      <w:r>
        <w:rPr>
          <w:lang w:val="sw_KE" w:bidi="sw_KE"/>
        </w:rPr>
        <w:t>Sitisha na mjadili: Simulia hadithi kuhusu familia ambayo ina ndugu wengi kutoka kwa mama tofauti lakini baba sawa. Eleza uhusiano kati ya kila mmoja wa ndugu. Angalia maneno unayotumia ili kuelezea kaka kutoka kwa mama sawa na kaka kutoka kwa mama tofauti.</w:t>
      </w:r>
    </w:p>
    <w:p>
      <w:pPr/>
      <w:r>
        <w:rPr>
          <w:lang w:val="sw_KE" w:bidi="sw_KE"/>
        </w:rPr>
      </w:r>
      <w:r>
        <w:rPr>
          <w:lang w:val="sw_KE" w:bidi="sw_KE"/>
        </w:rPr>
        <w:t>Yusufu alilemewa na hisia. Yusufu hakuwa na uwezo wa kudhibiti hisia zake. Baada ya kulia kwa muda, Yusufu alipata tena udhibiti wa hisia zake. Yusufu aliosha uso wake na kurudi chumbani.</w:t>
      </w:r>
    </w:p>
    <w:p>
      <w:pPr/>
      <w:r>
        <w:rPr>
          <w:lang w:val="sw_KE" w:bidi="sw_KE"/>
        </w:rPr>
      </w:r>
      <w:r>
        <w:rPr>
          <w:lang w:val="sw_KE" w:bidi="sw_KE"/>
        </w:rPr>
        <w:t>Sitisha na mjadili: Simulia hadithi kuhusu mtu ambaye alikuja nyumbani baada ya kuwa mbali muda mrefu Watu walionyesha hisia gani? Jamaa wa karibu waliguswa vipi kwa kuwasili huku?</w:t>
      </w:r>
    </w:p>
    <w:p>
      <w:pPr/>
      <w:r>
        <w:rPr>
          <w:lang w:val="sw_KE" w:bidi="sw_KE"/>
        </w:rPr>
      </w:r>
      <w:r>
        <w:rPr>
          <w:lang w:val="sw_KE" w:bidi="sw_KE"/>
        </w:rPr>
        <w:t>Wakati chakula kilitolewa, Yusufu alihudumiwa katika meza moja. Wamisri waliketi katika meza tofauti. Ndugu wote walikuwa wameketi katika meza moja. Yusufu aliwapa viti na kuketi, wote 11, kulingana na umri wao. Ndugu walishangazwa na hili. Yusufu alimpa Benjamini mara 5 ya chakula ambacho aliwapa wengine.</w:t>
      </w:r>
    </w:p>
    <w:p>
      <w:pPr/>
      <w:r>
        <w:rPr>
          <w:lang w:val="sw_KE" w:bidi="sw_KE"/>
        </w:rPr>
      </w:r>
      <w:r>
        <w:rPr>
          <w:lang w:val="sw_KE" w:bidi="sw_KE"/>
        </w:rPr>
        <w:t>Wamisri hawakula na ndugu hao. Wamisri waliwadharau Waebrania na kukataa kula pamoja nao.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6.</w:t>
      </w:r>
    </w:p>
    <w:p>
      <w:pPr/>
      <w:r>
        <w:rPr>
          <w:lang w:val="sw_KE" w:bidi="sw_KE"/>
        </w:rPr>
      </w:r>
      <w:r>
        <w:rPr>
          <w:lang w:val="sw_KE" w:bidi="sw_KE"/>
        </w:rPr>
        <w:t xml:space="preserve">Tukio la </w:t>
      </w:r>
      <w:r>
        <w:rPr>
          <w:b/>
          <w:lang w:val="sw_KE" w:bidi="sw_KE"/>
        </w:rPr>
        <w:t>kwanza:</w:t>
      </w:r>
      <w:r>
        <w:rPr>
          <w:lang w:val="sw_KE" w:bidi="sw_KE"/>
        </w:rPr>
        <w:t xml:space="preserve"> Njaa inaendelea. Familia ya Yakobo imekula nafaka zaidi ambayo ndugu walinunua katika Misri. Wao wanahitaji kurudi ili kupata nafaka zaidi, lakini Yakobo anasita kumruhusu Benjamini kuondoka. Yuda anajitolea kuchukua jukumu kwa Benjamini. Hatimaye, Yakobo anamruhusu Benjamini kwenda Misri. Ndugu wanaondoka kwenda Misri na zawadi na pesa.</w:t>
      </w:r>
    </w:p>
    <w:p>
      <w:pPr/>
      <w:r>
        <w:rPr>
          <w:lang w:val="sw_KE" w:bidi="sw_KE"/>
        </w:rPr>
      </w:r>
      <w:r>
        <w:rPr>
          <w:b/>
          <w:lang w:val="sw_KE" w:bidi="sw_KE"/>
        </w:rPr>
        <w:t>Tukio la pili:</w:t>
      </w:r>
      <w:r>
        <w:rPr>
          <w:lang w:val="sw_KE" w:bidi="sw_KE"/>
        </w:rPr>
        <w:t xml:space="preserve"> Ndugu wanawasili katika Misri na kukutana na Yusufu. Yusufu anawakabidhi kwa mtumishi mkuu wa nyumba yake. Mtumishi anachukua ndugu kwa jumba la kifalme la Yusufu.</w:t>
      </w:r>
    </w:p>
    <w:p>
      <w:pPr/>
      <w:r>
        <w:rPr>
          <w:lang w:val="sw_KE" w:bidi="sw_KE"/>
        </w:rPr>
      </w:r>
      <w:r>
        <w:rPr>
          <w:b/>
          <w:lang w:val="sw_KE" w:bidi="sw_KE"/>
        </w:rPr>
        <w:t>Tukio la tatu:</w:t>
      </w:r>
      <w:r>
        <w:rPr>
          <w:lang w:val="sw_KE" w:bidi="sw_KE"/>
        </w:rPr>
        <w:t xml:space="preserve"> Ndugu wanaelezea kwa msimamizi mkuu kuhusu pesa ambazo walipata katika magunia yao ya nafaka. Msimamizi anawapeleka katika jumba la kifalme na kuwapa maji ili kuosha miguu yao na chakula kwa punda. Simioni ambaye amekuwa katika gereza anajiunga na ndugu.</w:t>
      </w:r>
    </w:p>
    <w:p>
      <w:pPr/>
      <w:r>
        <w:rPr>
          <w:lang w:val="sw_KE" w:bidi="sw_KE"/>
        </w:rPr>
      </w:r>
      <w:r>
        <w:rPr>
          <w:b/>
          <w:lang w:val="sw_KE" w:bidi="sw_KE"/>
        </w:rPr>
        <w:t>Tukio la nne:</w:t>
      </w:r>
      <w:r>
        <w:rPr>
          <w:lang w:val="sw_KE" w:bidi="sw_KE"/>
        </w:rPr>
        <w:t xml:space="preserve"> Yusufu anakuja nyumbani. Ndugu wanampa Yusufu zawadi zao. Yusufu anaona Benjamini na anashindwa na hisia.</w:t>
      </w:r>
    </w:p>
    <w:p>
      <w:pPr/>
      <w:r>
        <w:rPr>
          <w:lang w:val="sw_KE" w:bidi="sw_KE"/>
        </w:rPr>
      </w:r>
      <w:r>
        <w:rPr>
          <w:b/>
          <w:lang w:val="sw_KE" w:bidi="sw_KE"/>
        </w:rPr>
        <w:t>Tukio la tano:</w:t>
      </w:r>
      <w:r>
        <w:rPr>
          <w:lang w:val="sw_KE" w:bidi="sw_KE"/>
        </w:rPr>
        <w:t xml:space="preserve"> Yusufu anakimbia kutoka kwenye chumba cha mkutano na kwenda kwenye chumba cha faragha ili kulia. Yusufu anapata tena utulivu wake na kurudi kwa ndugu.</w:t>
      </w:r>
    </w:p>
    <w:p>
      <w:pPr/>
      <w:r>
        <w:rPr>
          <w:lang w:val="sw_KE" w:bidi="sw_KE"/>
        </w:rPr>
      </w:r>
      <w:r>
        <w:rPr>
          <w:b/>
          <w:lang w:val="sw_KE" w:bidi="sw_KE"/>
        </w:rPr>
        <w:t>Tukio la sita:</w:t>
      </w:r>
      <w:r>
        <w:rPr>
          <w:lang w:val="sw_KE" w:bidi="sw_KE"/>
        </w:rPr>
        <w:t xml:space="preserve"> Ndugu wanakula chakula na Yusufu lakini katika meza tofauti. Yusufu anawaketisha kulingana na umri. Wamisri wanakataa kula na ndugu.</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 aliitwa Israeli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Benjamini anatajwa</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Msimamizi mkuu wa nyumba ya Yusufu</w:t>
      </w:r>
    </w:p>
    <w:p>
      <w:pPr>
        <w:pStyle w:val="ListBullet"/>
        <w:spacing w:line="240" w:lineRule="auto"/>
        <w:ind w:left="720"/>
      </w:pPr>
      <w:r>
        <w:rPr>
          <w:lang w:val="sw_KE" w:bidi="sw_KE"/>
        </w:rPr>
      </w:r>
      <w:r>
        <w:rPr>
          <w:lang w:val="sw_KE" w:bidi="sw_KE"/>
        </w:rPr>
        <w:t>Wamisri wengine</w:t>
      </w:r>
    </w:p>
    <w:p>
      <w:pPr>
        <w:pStyle w:val="ListBullet"/>
        <w:spacing w:line="240" w:lineRule="auto"/>
        <w:ind w:left="720"/>
      </w:pPr>
      <w:r>
        <w:rPr>
          <w:lang w:val="sw_KE" w:bidi="sw_KE"/>
        </w:rPr>
      </w:r>
      <w:r>
        <w:rPr>
          <w:lang w:val="sw_KE" w:bidi="sw_KE"/>
        </w:rPr>
        <w:t>Watumishi ambao walihudumia karamu</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wakati fulani umepita tangu ndugu waliporudi Kanaani. Njaa inaendelea kuwa kali. Familia imekula karibu nafaka yote ambayo ndugu walirudisha tena Kanaani. Yakobo anawaambia wana wake kwenda kurudi Misri ili kupata chakula zaidi. Yuda anaanza kuzungumza kama msemaji wa ndugu. Yuda anawasilisha seti ya uchaguzi na matokeo tofauti. Yuda anasema "Kama" ikifuatiwa na taarifa. Ikiwa unafanya hivyo, basi hii itatokea. Hii ni njia ya kuwasilisha uchaguzi. Yakobo ni lazima aamue ikiwa atamruhusu Benjamini kwenda Misri au la.</w:t>
      </w:r>
    </w:p>
    <w:p>
      <w:pPr/>
      <w:r>
        <w:rPr>
          <w:lang w:val="sw_KE" w:bidi="sw_KE"/>
        </w:rPr>
      </w:r>
      <w:r>
        <w:rPr>
          <w:lang w:val="sw_KE" w:bidi="sw_KE"/>
        </w:rPr>
        <w:t>Sitisha na mjadili: Simulia hadithi ambayo mtu lazima kuchagua kati ya mambo mawili. Kila chaguo ina matokeo tofauti. Angalia jinsi mwandishi wa hadithi anawasilisha chaguzi na matokeo ya kila chaguo.</w:t>
      </w:r>
    </w:p>
    <w:p>
      <w:pPr/>
      <w:r>
        <w:rPr>
          <w:lang w:val="sw_KE" w:bidi="sw_KE"/>
        </w:rPr>
      </w:r>
      <w:r>
        <w:rPr>
          <w:lang w:val="sw_KE" w:bidi="sw_KE"/>
        </w:rPr>
        <w:t>Kisha Yuda anamkumbusha Yakobo kwamba gavana alikuwa amesema, "Huwezi kuona uso wangu tena, isipokuwa kaka yako yuko pamoja nawe." Hili ni taswira ya picha ambayo ina maana kwamba gavana hatapokea ndugu katika Misri. Ikiwa wanakwenda Misri bila Benjamini, hawatapata nafaka yao na kaka yao Simioni atabaki gerezani.</w:t>
      </w:r>
    </w:p>
    <w:p>
      <w:pPr/>
      <w:r>
        <w:rPr>
          <w:lang w:val="sw_KE" w:bidi="sw_KE"/>
        </w:rPr>
      </w:r>
      <w:r>
        <w:rPr>
          <w:lang w:val="sw_KE" w:bidi="sw_KE"/>
        </w:rPr>
        <w:t>Kisha Yuda anataja kitu ambacho kinaweza kutokea. Yuda anasema, "Ikiwa tusingechelewa" au "Ikiwa tusingepoteza wakati huu wote." Yuda anazungumza kuhusu kitu ambacho kinaweza kutokea lakini haikutokea.</w:t>
      </w:r>
    </w:p>
    <w:p>
      <w:pPr/>
      <w:r>
        <w:rPr>
          <w:lang w:val="sw_KE" w:bidi="sw_KE"/>
        </w:rPr>
      </w:r>
      <w:r>
        <w:rPr>
          <w:lang w:val="sw_KE" w:bidi="sw_KE"/>
        </w:rPr>
        <w:t>Sitisha na mjadili: Simulia hadithi kuhusu kitu ambacho huenda kilitokea katika siku za nyuma lakini hakikutokea. Angalia jinsi mtu anazungumza kuhusu tukio katika siku za awali. Mtu huyu anaelezea vipi uwezekano huu ili kila mtu ajue haikutokea?</w:t>
      </w:r>
    </w:p>
    <w:p>
      <w:pPr/>
      <w:r>
        <w:rPr>
          <w:lang w:val="sw_KE" w:bidi="sw_KE"/>
        </w:rPr>
      </w:r>
      <w:r>
        <w:rPr>
          <w:lang w:val="sw_KE" w:bidi="sw_KE"/>
        </w:rPr>
        <w:t>Yakobo hatimaye anakubali kumruhusu Benyamini kwenda Misri. Yakobo anasisitiza kwamba ndugu wapeleke pesa mara mbili kwa nafaka na kuchukua zawadi kwa gavana.</w:t>
      </w:r>
    </w:p>
    <w:p>
      <w:pPr/>
      <w:r>
        <w:rPr>
          <w:lang w:val="sw_KE" w:bidi="sw_KE"/>
        </w:rPr>
      </w:r>
      <w:r>
        <w:rPr>
          <w:lang w:val="sw_KE" w:bidi="sw_KE"/>
        </w:rPr>
        <w:t>Yakobo anatangaza baraka kwa ndugu kabla ya kuondoka. Yakobo anasema, "Na Mungu wa Nguvu au El-Shaddai akupe rehema." Yakobo anaomba kwamba Simioni atafunguliwa kutoka gerezani na kwamba Benjamini atarudi salama kwa Kanaani. Yakobo anakubali kwamba anaweza kupoteza wana wake zaidi ikiwa ni pamoja na Benjamini katika safari hii. Yakobo anasema hii kwa njia ambayo inaonyesha kwamba Yakobo amefanya uamuzi mgumu sana. Yakobo anajua kwamba anaweza kupoteza wana wake zaidi. Yakobo anakubali hii kwa sababu wanahitaji chakula kwa familia yote—wanawake na watoto.</w:t>
      </w:r>
    </w:p>
    <w:p>
      <w:pPr/>
      <w:r>
        <w:rPr>
          <w:lang w:val="sw_KE" w:bidi="sw_KE"/>
        </w:rPr>
      </w:r>
      <w:r>
        <w:rPr>
          <w:lang w:val="sw_KE" w:bidi="sw_KE"/>
        </w:rPr>
        <w:t>Sitisha na mjadili: Simulia hadithi kuhusu mtu ambaye anapaswa kufanya uamuzi mgumu sana ambao unaweza kusababisha kifo cha watu mmoja au zaidi. Mtu huyu anazungumza vipi kuhusu uamuzi huu? Mtu anajilazimisha vipi kukubali uamuzi huu alioufanya?</w:t>
      </w:r>
    </w:p>
    <w:p>
      <w:pPr/>
      <w:r>
        <w:rPr>
          <w:lang w:val="sw_KE" w:bidi="sw_KE"/>
        </w:rPr>
      </w:r>
      <w:r>
        <w:rPr>
          <w:lang w:val="sw_KE" w:bidi="sw_KE"/>
        </w:rPr>
        <w:t>Katika tukio la 2, ndugu wanawasili katika Misri na pesa yao na zawadi zao kwa gavana. Wakati Yusufu aliona kwamba Benjamini alikuwa pamoja nao, Yusufu alimwambia msimamizi wake mkuu kwamba wanaume wangekula chakula cha mchana na Yusufu. Yusufu alimwambia msimamizi kumuua mnyama na kuandaa karamu kubwa. Ndugu waliogopa wakati walitambua walikuwa wakienda kwa jumba la kifalme la gavana. Wao walikuwa na hofu kwamba gavana angewashtumu kwa kuiba na kuwafanya watumwa.</w:t>
      </w:r>
    </w:p>
    <w:p>
      <w:pPr/>
      <w:r>
        <w:rPr>
          <w:lang w:val="sw_KE" w:bidi="sw_KE"/>
        </w:rPr>
      </w:r>
      <w:r>
        <w:rPr>
          <w:lang w:val="sw_KE" w:bidi="sw_KE"/>
        </w:rPr>
        <w:t>Katika tukio la 3, ndugu walizungumza na msimamizi mkuu kwenye kiingilio cha jumba. Walielezea kuhusu kupata pesa katika magunia yao baada ya safari ya kwanza. Msimamizi aliwaambia kwamba hii ni lazima iwe kutoka kwa Mungu kwa sababu msimamizi alikumbuka wao kulipia nafaka hiyo. Msimamizi aliamrisha Simioni kutoka gerezani. Msimamizi aliwapa maji ili kuosha miguu yao na chakula kwa punda wao. Ndugu waliandaa zawadi yao kwa gavana.</w:t>
      </w:r>
    </w:p>
    <w:p>
      <w:pPr/>
      <w:r>
        <w:rPr>
          <w:lang w:val="sw_KE" w:bidi="sw_KE"/>
        </w:rPr>
      </w:r>
      <w:r>
        <w:rPr>
          <w:lang w:val="sw_KE" w:bidi="sw_KE"/>
        </w:rPr>
        <w:t>Katika tukio la 4, Yusufu alikuja nyumbani. Ndugu walimpa Yusufu zawadi zao. Ndugu waliinama chini kwa ardhi kabla ya Yusufu. Yusufu aliuliza kuhusu baba yao. Kisha Yusufu aliuliza kuhusu Benjamini. Yusufu alitamka baraka kwa Benjamini. Yusufu alisema, "Na Mungu awe na neema kwako, mwana wangu." Hii inaweza kusemwa kama, 'Mungu awe na neema kwako, kijana.' Benjamini ni ndugu wa Yusufu. Hapa, neno mwana linaonyesha kwamba Benjamini ni mdogo kuliko Yusufu ambaye yuko katika miaka yake ya arobaini.</w:t>
      </w:r>
    </w:p>
    <w:p>
      <w:pPr/>
      <w:r>
        <w:rPr>
          <w:lang w:val="sw_KE" w:bidi="sw_KE"/>
        </w:rPr>
      </w:r>
      <w:r>
        <w:rPr>
          <w:lang w:val="sw_KE" w:bidi="sw_KE"/>
        </w:rPr>
        <w:t>Katika tukio la 5, Yusufu analemewa na hisia na kuondoka haraka chumbani. Yusufu anakwenda kwenye chumba cha faragha na kuvunjika kihisia na kulia. Yusufu aliondoka chumbani kwa sababu Yusufu hakuwa na uwezo wa kudhibiti hisia zake. Yusufu aliharakisha kutoka kwa chumba au kuondoka chumbani kwa haraka. Tafsiri zingine zinatumia maneno kama vile kuharakisha kutoka, au kukimbia kwa haraka. Yusufu alikwenda kwa chumba chake mwenyewe ili kulia. Mwandishi anasema kwamba Yusufu alijawa sana na hisia zake kiasi kwamba alilazimika kutoka haraka chumbani ili asilie mbele ya ndugu zake. Baadhi ya tafsiri zinasema kwamba Yusufu alivunjika moyo na kulia. Hii ni taswira ya neno ambayo ina maana kwamba Yusufu alipoteza udhibiti wa hisia zake. Baada ya kulia, Yusufu anapata udhibiti, anaosha uso wake, na kurudi kwa wengine.</w:t>
      </w:r>
    </w:p>
    <w:p>
      <w:pPr/>
      <w:r>
        <w:rPr>
          <w:lang w:val="sw_KE" w:bidi="sw_KE"/>
        </w:rPr>
      </w:r>
      <w:r>
        <w:rPr>
          <w:lang w:val="sw_KE" w:bidi="sw_KE"/>
        </w:rPr>
        <w:t>Katika tukio la 6, kila mtu anakula karamu. Yusufu anaketi katika meza kando yake mwenyewe. Wamisri katika chumba wanakula katika meza nyingine kwa sababu wanawadharau Waebrania. Ndugu 11 wote wanakula pamoja katika meza moja. Yusufu anaweka viti kulingana na umri. Ndugu walishangaa kwamba Yusufu, gavana, angeweza kuwaweka kwa umri hivi. Yusufu alijaza sahani zao na chakula kutoka kwa meza yake mwenyewe. Wahudumu walimhudumia Yusufu katika meza yake na ndugu katika meza yao. Yusufu alimpa Benjamini chakula mara 5 zaidi ya wengine. Simulizi inamalizika na ndugu wakila na kunywa kwa uhuru na Yusufu mpaka wakawa na furaha.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6.</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 aliita Israeli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Benjamini anatajwa</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Msimamizi mkuu wa nyumba ya Yusufu</w:t>
      </w:r>
    </w:p>
    <w:p>
      <w:pPr>
        <w:pStyle w:val="ListBullet"/>
        <w:spacing w:line="240" w:lineRule="auto"/>
        <w:ind w:left="720"/>
      </w:pPr>
      <w:r>
        <w:rPr>
          <w:lang w:val="sw_KE" w:bidi="sw_KE"/>
        </w:rPr>
      </w:r>
      <w:r>
        <w:rPr>
          <w:lang w:val="sw_KE" w:bidi="sw_KE"/>
        </w:rPr>
        <w:t>Wamisri wengine</w:t>
      </w:r>
    </w:p>
    <w:p>
      <w:pPr>
        <w:pStyle w:val="ListBullet"/>
        <w:spacing w:line="240" w:lineRule="auto"/>
        <w:ind w:left="720"/>
      </w:pPr>
      <w:r>
        <w:rPr>
          <w:lang w:val="sw_KE" w:bidi="sw_KE"/>
        </w:rPr>
      </w:r>
      <w:r>
        <w:rPr>
          <w:lang w:val="sw_KE" w:bidi="sw_KE"/>
        </w:rPr>
        <w:t>Watumishi ambao walihudumu kwenye karamu</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Yakobo na familia yake wanaishiwa na chakula. Ndugu ni lazima kurudi Misri ili kupata chakula zaidi au familia itakufa njaa. Yakobo anachelewa na kuchelewesha kuondoka kwao. Yakobo hataki kumruhusu Benjamini kwenda Misri. Yuda anajitolea kuchukua jukumu kwa Benjamini.</w:t>
      </w:r>
    </w:p>
    <w:p>
      <w:pPr/>
      <w:r>
        <w:rPr>
          <w:lang w:val="sw_KE" w:bidi="sw_KE"/>
        </w:rPr>
      </w:r>
      <w:r>
        <w:rPr>
          <w:lang w:val="sw_KE" w:bidi="sw_KE"/>
        </w:rPr>
        <w:t>Sitisha igizo: Muulize Yakobo, "Kwa nini hutamruhusu Benjamini kwenda Misri?" Unaweza kusikia, "Ninaogopa hatarudi kwangu. Nimempoteza Yusufu. Siwezi kuvumilia kupoteza Benjamini. Ninafikiri Simioni pengine ni mfu. Nani anaweza kuishi katika gereza la Misri? Ninafikiri gavana huyu ana kitu kibaya amepanga na ninaogopa." Muulize Yuda, "Kwa nini unajitolea kumsimamia Benjamini?" Unaweza kusikia, "Mimi ni mtu ambaye nilipendekeza kuuzwa kwa Yusufu kama mtumwa. Ni kosa langu kwamba Yusufu amekufa. Ninapaswa kuwajibika. Kwa kuongezea, tunapaswa kupata chakula zaidi au wake wetu wote na watoto watakufa. Siwezi kuruhusu hiyo kutokea. Baba lazima amruhusu Benjamini aondoke." Anzisha tena igizo.</w:t>
      </w:r>
    </w:p>
    <w:p>
      <w:pPr/>
      <w:r>
        <w:rPr>
          <w:lang w:val="sw_KE" w:bidi="sw_KE"/>
        </w:rPr>
      </w:r>
      <w:r>
        <w:rPr>
          <w:lang w:val="sw_KE" w:bidi="sw_KE"/>
        </w:rPr>
        <w:t>Yakobo alisisitiza kwamba ndugu wapeleke pesa mara dufu kwa nafaka. Yakobo pia alisisitiza kwamba ndugu wapeleke zawadi ya gharama kubwa kwa gavana. Yakobo alitoa ruhusa kwa Benjamini kwenda na ndugu zake. Yakobo alitamka baraka kwa ndugu hao kabla ya kuondoka. Yakobo alimwita El-Shaddai au Mungu wa Mwenyezi ili kuonyesha rehema juu yao na kupata Simioni ametoka gerezani na kuleta Benjamini Kanaani.</w:t>
      </w:r>
    </w:p>
    <w:p>
      <w:pPr/>
      <w:r>
        <w:rPr>
          <w:lang w:val="sw_KE" w:bidi="sw_KE"/>
        </w:rPr>
      </w:r>
      <w:r>
        <w:rPr>
          <w:lang w:val="sw_KE" w:bidi="sw_KE"/>
        </w:rPr>
        <w:t>Sitisha igizo: Muulize Yakobo, 'Unahisi vipi sasa?" Unaweza kusikia, "Ninaogopa. Ninataka kumwamini Mungu ashughulikie jambo hili. Lakini Mungu alimruhusu Yusufu kufa. Ninataka kuamini kwamba yote itakuwa sawa. Ninaogopa tu. Ni vigumu kuamini sasa." Waulize ndugu, "Mlihisi vipi kusikia baraka?" Unaweza kusikia, "Ninafurahi kufikiria kwamba Mungu wa Yote anatuangalia. Mungu ni mwenye nguvu zote. Ninahitaji baraka hii. Ninahitaji rehema ya Mungu kwa sababu ya mambo ambayo nimefanya katika siku za awali." Anzisha tena igizo.</w:t>
      </w:r>
    </w:p>
    <w:p>
      <w:pPr/>
      <w:r>
        <w:rPr>
          <w:lang w:val="sw_KE" w:bidi="sw_KE"/>
        </w:rPr>
      </w:r>
      <w:r>
        <w:rPr>
          <w:lang w:val="sw_KE" w:bidi="sw_KE"/>
        </w:rPr>
        <w:t>Katika tukio la 2, ndugu wanakutana na Yusufu. Yusufu anaona kwamba Benjamini yuko pamoja na ndugu. Yusufu anatuma ndugu kwa jumba lake na kumwambia msimamizi wake mkuu kuwatunza. Yusufu anamwambia msimamizi mkuu kuandaa karamu kwa ajili ya ndugu. Ndugu wanatambua kwamba wanakwenda kwenye jumba la gavana. Ndugu wanaogopa kwamba Yusufu anakusudia kuwashtaki kwa kuiba na kuwafanya watumwa.</w:t>
      </w:r>
    </w:p>
    <w:p>
      <w:pPr/>
      <w:r>
        <w:rPr>
          <w:lang w:val="sw_KE" w:bidi="sw_KE"/>
        </w:rPr>
      </w:r>
      <w:r>
        <w:rPr>
          <w:lang w:val="sw_KE" w:bidi="sw_KE"/>
        </w:rPr>
        <w:t>Sitisha igizo: Muulize msimamizi mkuu, "Unahisi vipi kuhusu hili?" Unaweza kusikia, "Sijui wanaume hawa ni nani, lakini gavana anaonekana kuwa na nia nao. Wanaonekana kama wanaume wa kawaida kutoka Kanaani. Ninashangaa kwa nini gavana anaonyesha kama ni watu muhimu. Afadhali niwatendee vizuri. Sitaki bwana wangu kuwa na hasira nami. Amesema niandae karamu kwa hivyo nitatayarisha karamu." Anzisha tena igizo.</w:t>
      </w:r>
    </w:p>
    <w:p>
      <w:pPr/>
      <w:r>
        <w:rPr>
          <w:lang w:val="sw_KE" w:bidi="sw_KE"/>
        </w:rPr>
      </w:r>
      <w:r>
        <w:rPr>
          <w:lang w:val="sw_KE" w:bidi="sw_KE"/>
        </w:rPr>
        <w:t>Katika tukio la 3, ndugu wanawasili katika kasri. Wanaelezea kuhusu kupata pesa waliyokuwa wamelipa kwa nafaka katika magunia yao njiani wakielekea nyumbani. Wamerudisha pesa hiyo. Msimamizi anawaambia kwamba pesa lazima ziwe zimetoka kwa Mungu kwa sababu msimamizi anakumbuka kwamba walilipia nafaka. Msimamizi anamwachilia Simioni kutoka gerezani. Simioni anajiunga na wengine.</w:t>
      </w:r>
    </w:p>
    <w:p>
      <w:pPr/>
      <w:r>
        <w:rPr>
          <w:lang w:val="sw_KE" w:bidi="sw_KE"/>
        </w:rPr>
      </w:r>
      <w:r>
        <w:rPr>
          <w:lang w:val="sw_KE" w:bidi="sw_KE"/>
        </w:rPr>
        <w:t>Sitisha igizo: Muulize Simeoni, "Unahisi vipi sasa?" Unaweza kusikia, "Ninafurahi sana. Nilidhani baba yangu hangemruhusu Benjamini kuja na ningekufa katika gereza hilo. Nilitendewa vyema ingawa ilikuwa gerezani. Ninafurahi sana kuwa huru tena." Anzisha tena igizo.</w:t>
      </w:r>
    </w:p>
    <w:p>
      <w:pPr/>
      <w:r>
        <w:rPr>
          <w:lang w:val="sw_KE" w:bidi="sw_KE"/>
        </w:rPr>
      </w:r>
      <w:r>
        <w:rPr>
          <w:lang w:val="sw_KE" w:bidi="sw_KE"/>
        </w:rPr>
        <w:t>Katika tukio la 4, Yusufu anakuja nyumbani kwa karamu. Yusufu anakutana na kuzungumza na ndugu zake. Ndugu wanatoa zawadi yao na kuinama chini mbele ya Yusufu. Yusufu anauliza kuhusu baba yao. Yusufu anaona Benjamini na anasema, "Na Mungu awe na neema kwako, mwana wangu."</w:t>
      </w:r>
    </w:p>
    <w:p>
      <w:pPr/>
      <w:r>
        <w:rPr>
          <w:lang w:val="sw_KE" w:bidi="sw_KE"/>
        </w:rPr>
      </w:r>
      <w:r>
        <w:rPr>
          <w:lang w:val="sw_KE" w:bidi="sw_KE"/>
        </w:rPr>
        <w:t>Sitisha igizo: Muulize Benyamini, "Unahisi vipi baada ya kusikia baraka hiyo?" Unaweza kusikia, "Nilipenda kile alisema. Ninashangaa kwa nini alizungumza nami hivi. Inaonekan ajabu." Anzisha tena igizo.</w:t>
      </w:r>
    </w:p>
    <w:p>
      <w:pPr/>
      <w:r>
        <w:rPr>
          <w:lang w:val="sw_KE" w:bidi="sw_KE"/>
        </w:rPr>
      </w:r>
      <w:r>
        <w:rPr>
          <w:lang w:val="sw_KE" w:bidi="sw_KE"/>
        </w:rPr>
        <w:t>Katika tukio la 5, Yusufu anapoteza udhibiti wa hisia zake na kukimbia kutoka kwa chumba ili kulia katika chumba cha faragha. Yusufu anapata udhibiti wake mwenyewe na kurudi kwa wengine.</w:t>
      </w:r>
    </w:p>
    <w:p>
      <w:pPr/>
      <w:r>
        <w:rPr>
          <w:lang w:val="sw_KE" w:bidi="sw_KE"/>
        </w:rPr>
      </w:r>
      <w:r>
        <w:rPr>
          <w:lang w:val="sw_KE" w:bidi="sw_KE"/>
        </w:rPr>
        <w:t>Katika tukio la 6, Yusufu anawaketisha ndugu kulingana na umri wao. Yusufu anaagiza watumishi kuwahudumia ndugu zake na kuwapakulia chakula kutoka kwa meza ya Yusufu mwenyewe. Yusufu anampa Benjamini mara 5 ya chakula kama wengine.</w:t>
      </w:r>
    </w:p>
    <w:p>
      <w:pPr/>
      <w:r>
        <w:rPr>
          <w:lang w:val="sw_KE" w:bidi="sw_KE"/>
        </w:rPr>
      </w:r>
      <w:r>
        <w:rPr>
          <w:lang w:val="sw_KE" w:bidi="sw_KE"/>
        </w:rPr>
        <w:t>Sitisha igizo: Waulize ndugu, "Mnahisi vipi sasa?" Unaweza kusikia, "Sielewi matendo ya mtu huyu. Anakimbia kutoka kwenye chumba. Anarudi ndani mbio. Anatualika kwa karamu. Hatakula katika meza pamoja nasi. Anaonekana kujua umri wetu. Mtu huyu ni nani? Kwa nini anatutendea hivi? Lakini nitafurahi karamu hii."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Njaa ilikuwa kali katika nchi. Baadhi ya tafsiri zinatumia tu neno ardhi na si jina la nchi. Tafsiri zingine zinajumuisha Kanaani katika tafsiri. Nchi inarejelea Kanaani ambapo Yakobo na wana wake wanaishi. Tumia neno sawa kwa </w:t>
      </w:r>
      <w:r>
        <w:rPr>
          <w:b/>
          <w:lang w:val="sw_KE" w:bidi="sw_KE"/>
        </w:rPr>
        <w:t>njaa</w:t>
      </w:r>
      <w:r>
        <w:rPr>
          <w:lang w:val="sw_KE" w:bidi="sw_KE"/>
        </w:rPr>
        <w:t xml:space="preserve"> ambalo umetumia katika simulizi za awali.</w:t>
      </w:r>
    </w:p>
    <w:p>
      <w:pPr/>
      <w:r>
        <w:rPr>
          <w:lang w:val="sw_KE" w:bidi="sw_KE"/>
        </w:rPr>
      </w:r>
      <w:r>
        <w:rPr>
          <w:lang w:val="sw_KE" w:bidi="sw_KE"/>
        </w:rPr>
        <w:t xml:space="preserve">Simulizi inatumia </w:t>
      </w:r>
      <w:r>
        <w:rPr>
          <w:b/>
          <w:lang w:val="sw_KE" w:bidi="sw_KE"/>
        </w:rPr>
        <w:t>Israeli</w:t>
      </w:r>
      <w:r>
        <w:rPr>
          <w:lang w:val="sw_KE" w:bidi="sw_KE"/>
        </w:rPr>
        <w:t xml:space="preserve"> kama jina la Yakobo. Baadhi ya tafsiri zinatumia jina Israeli bila kutaja jina Yakobo. Baadhi ya tafsiri zinachagua kusema, Yakobo ambaye aliitwa Israeli. Kwa njia hii, wanafanya wazi kwamba Israeli na Yakobo ni mtu mmoja na kukumbuka kwamba Mungu alimpa Yakobo jina hili mpya. Israeli inajadiliwa katika faharasa kuu.</w:t>
      </w:r>
    </w:p>
    <w:p>
      <w:pPr/>
      <w:r>
        <w:rPr>
          <w:lang w:val="sw_KE" w:bidi="sw_KE"/>
        </w:rPr>
      </w:r>
      <w:r>
        <w:rPr>
          <w:lang w:val="sw_KE" w:bidi="sw_KE"/>
        </w:rPr>
        <w:t>Yakobo aliwaambia wana kuchukua zawadi ya zeri, asali, fizi, resini ya harufu, karanga za pistachio na mlozi. Baadhi ya tafsiri zinatumia maneno ya jumla kama vile marhamu, manukato, na karanga. Hizi zilikuwa vitu vya gharama kubwa. Ufizi na resini zilitumiwa kutengeneza manukato. Wafanyabiashara wa Ishmaeli ambao walinunua Yusufu kama mtumwa walikuwa wakipeleka zeri na gusi na resini kwa Misri.</w:t>
      </w:r>
    </w:p>
    <w:p>
      <w:pPr/>
      <w:r>
        <w:rPr>
          <w:lang w:val="sw_KE" w:bidi="sw_KE"/>
        </w:rPr>
      </w:r>
      <w:r>
        <w:rPr>
          <w:lang w:val="sw_KE" w:bidi="sw_KE"/>
        </w:rPr>
        <w:t>Sitisha na uonyeshe picha ya mti wa resini ikitoka kwake. Onyesha picha ya asali.</w:t>
      </w:r>
    </w:p>
    <w:p>
      <w:pPr/>
      <w:r>
        <w:rPr>
          <w:lang w:val="sw_KE" w:bidi="sw_KE"/>
        </w:rPr>
      </w:r>
      <w:r>
        <w:rPr>
          <w:lang w:val="sw_KE" w:bidi="sw_KE"/>
        </w:rPr>
        <w:t>Onyesha picha ya manemane. Onyesha picha ya karanga za pistachi. Onyesha picha ya milozi.</w:t>
      </w:r>
    </w:p>
    <w:p>
      <w:pPr/>
      <w:r>
        <w:rPr>
          <w:lang w:val="sw_KE" w:bidi="sw_KE"/>
        </w:rPr>
      </w:r>
      <w:r>
        <w:rPr>
          <w:lang w:val="sw_KE" w:bidi="sw_KE"/>
        </w:rPr>
        <w:t xml:space="preserve">Yakobo alitamka </w:t>
      </w:r>
      <w:r>
        <w:rPr>
          <w:b/>
          <w:lang w:val="sw_KE" w:bidi="sw_KE"/>
        </w:rPr>
        <w:t>baraka</w:t>
      </w:r>
      <w:r>
        <w:rPr>
          <w:lang w:val="sw_KE" w:bidi="sw_KE"/>
        </w:rPr>
        <w:t xml:space="preserve"> kwa wana wake kabla ya kuondoka. Baraka inajadiliwa katika faharasa kuu. Yusufu wakati aliona Benjamini pia alitangaza baraka kwa Benjamini. Baraka hizi ni kwa namna ya sala.</w:t>
      </w:r>
    </w:p>
    <w:p>
      <w:pPr/>
      <w:r>
        <w:rPr>
          <w:lang w:val="sw_KE" w:bidi="sw_KE"/>
        </w:rPr>
      </w:r>
      <w:r>
        <w:rPr>
          <w:lang w:val="sw_KE" w:bidi="sw_KE"/>
        </w:rPr>
        <w:t xml:space="preserve">Yakobo anasema Mungu Mwenyezi awape rehema mnapoenda. Mungu wa Nguvu Zote ni tafsiri ya </w:t>
      </w:r>
      <w:r>
        <w:rPr>
          <w:b/>
          <w:lang w:val="sw_KE" w:bidi="sw_KE"/>
        </w:rPr>
        <w:t>El-Shaddai</w:t>
      </w:r>
      <w:r>
        <w:rPr>
          <w:lang w:val="sw_KE" w:bidi="sw_KE"/>
        </w:rPr>
        <w:t>. Shaddai inamaanisha nguvu. Hili ni jina lingine la Mungu. Baadhi ya tafsiri zinatumia jina El Shaddai bila kutafsiri maana. El Shaddai inajadiliwa katika faharasa kuu. Tumia jina sawa ulilotumia katika simulizi za awali.</w:t>
      </w:r>
    </w:p>
    <w:p>
      <w:pPr/>
      <w:r>
        <w:rPr>
          <w:lang w:val="sw_KE" w:bidi="sw_KE"/>
        </w:rPr>
      </w:r>
      <w:r>
        <w:rPr>
          <w:lang w:val="sw_KE" w:bidi="sw_KE"/>
        </w:rPr>
        <w:t xml:space="preserve">Yakobo alimwomba El Shaddai kuonyesha </w:t>
      </w:r>
      <w:r>
        <w:rPr>
          <w:b/>
          <w:lang w:val="sw_KE" w:bidi="sw_KE"/>
        </w:rPr>
        <w:t>rehema</w:t>
      </w:r>
      <w:r>
        <w:rPr>
          <w:lang w:val="sw_KE" w:bidi="sw_KE"/>
        </w:rPr>
        <w:t xml:space="preserve"> kwa wana wake. Rehema inazungumziwa katika faharasa kuu. Rehema ina maana kuwa na huruma kwa mtu. Katika mfano huu, Yakobo anamwomba Mungu kuwa mzuri kwa wana wake ili wote waweze kurudi nyumbani.</w:t>
      </w:r>
    </w:p>
    <w:p>
      <w:pPr/>
      <w:r>
        <w:rPr>
          <w:lang w:val="sw_KE" w:bidi="sw_KE"/>
        </w:rPr>
      </w:r>
      <w:r>
        <w:rPr>
          <w:lang w:val="sw_KE" w:bidi="sw_KE"/>
        </w:rPr>
        <w:t>Wakati ndugu wanazungumza na kiongozi wa watumishi au kiongozi cha wafanyi kazi wa kaya wa Yusufu, wanatumia cheo "</w:t>
      </w:r>
      <w:r>
        <w:rPr>
          <w:b/>
          <w:lang w:val="sw_KE" w:bidi="sw_KE"/>
        </w:rPr>
        <w:t>bwana wangu</w:t>
      </w:r>
      <w:r>
        <w:rPr>
          <w:lang w:val="sw_KE" w:bidi="sw_KE"/>
        </w:rPr>
        <w:t>." Hii ni cheo sawa ambacho ndugu walitumia wakati walizungumza na gavana kwenye safari yao ya kwanza. Hii ni cheo cha heshima. Njia zingine za kusema hii ingekuwa kusema, bwana au mkuu. Tafsiri hii kwa njia sawa na uliyofanya katika simulizi ya awali.</w:t>
      </w:r>
    </w:p>
    <w:p>
      <w:pPr/>
      <w:r>
        <w:rPr>
          <w:lang w:val="sw_KE" w:bidi="sw_KE"/>
        </w:rPr>
      </w:r>
      <w:r>
        <w:rPr>
          <w:lang w:val="sw_KE" w:bidi="sw_KE"/>
        </w:rPr>
        <w:t xml:space="preserve">Msimamizi mkuu au kiongozi wa watumishi wa kaya wa Yusufu aliwaambia ndugu kwamba </w:t>
      </w:r>
      <w:r>
        <w:rPr>
          <w:b/>
          <w:lang w:val="sw_KE" w:bidi="sw_KE"/>
        </w:rPr>
        <w:t>Mungu</w:t>
      </w:r>
      <w:r>
        <w:rPr>
          <w:lang w:val="sw_KE" w:bidi="sw_KE"/>
        </w:rPr>
        <w:t>, Mungu wa baba yako ni lazima awe amefanya hivyo. Kisha Yusufu anaomba kwamba Mungu kuwa na neema kwa Benjamini. Hii ni jina la kawaida la Mungu. Tohara inajadiliwa katika faharasa kuu. Tumia jina sawa kwa Mungu ambalo ulikuwa nalo katika simulizi za awali.</w:t>
      </w:r>
    </w:p>
    <w:p>
      <w:pPr/>
      <w:r>
        <w:rPr>
          <w:lang w:val="sw_KE" w:bidi="sw_KE"/>
        </w:rPr>
      </w:r>
      <w:r>
        <w:rPr>
          <w:lang w:val="sw_KE" w:bidi="sw_KE"/>
        </w:rPr>
        <w:t>Watumishi wa Misri waliwadharau Waebrania na kukataa kula pamoja nao. Kiebrania ni lugha ambayo Yakobo na wana wake walizungumza. Pia waliitwa Waebrania. Tumia neno sawa kwa Kiebrania ambalo umetumia kabla.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44:1–13</w:t>
      </w:r>
      <w:r>
        <w:rPr>
          <w:lang w:val="sw_KE" w:bidi="sw_KE"/>
        </w:rPr>
      </w:r>
    </w:p>
    <w:p>
      <w:pPr>
        <w:pStyle w:val="Heading3"/>
      </w:pPr>
      <w:r>
        <w:rPr>
          <w:lang w:val="sw_KE" w:bidi="sw_KE"/>
        </w:rPr>
        <w:t>Sikiliza na Moyo</w:t>
      </w:r>
    </w:p>
    <w:p>
      <w:pPr/>
      <w:r>
        <w:rPr>
          <w:lang w:val="sw_KE" w:bidi="sw_KE"/>
        </w:rPr>
      </w:r>
      <w:r>
        <w:rPr>
          <w:lang w:val="sw_KE" w:bidi="sw_KE"/>
        </w:rPr>
        <w:t>Sikiliza Mwanzo 44:1–13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44:1–13</w:t>
      </w:r>
    </w:p>
    <w:p>
      <w:pPr/>
      <w:r>
        <w:rPr>
          <w:lang w:val="sw_KE" w:bidi="sw_KE"/>
        </w:rPr>
      </w:r>
      <w:r>
        <w:rPr>
          <w:lang w:val="sw_KE" w:bidi="sw_KE"/>
        </w:rPr>
        <w:t>Sikiliza maandishi mara moja katika toleo rahisi zaidi kuelewa.</w:t>
      </w:r>
    </w:p>
    <w:p>
      <w:pPr/>
      <w:r>
        <w:rPr>
          <w:lang w:val="sw_KE" w:bidi="sw_KE"/>
        </w:rPr>
      </w:r>
      <w:r>
        <w:rPr>
          <w:lang w:val="sw_KE" w:bidi="sw_KE"/>
        </w:rPr>
        <w:t>Katika simulizi ya awali, Yusufu aliwapa ndugu karamu katika jumba la kifalme la Yusufu. Asubuhi iliyofuata, ndugu walikuwa tayari kurudi Kanaani. Simulizi hii ni akaunti ya simulizi ya sehemu inayofuata ya hadithi ya Yusufu.</w:t>
      </w:r>
    </w:p>
    <w:p>
      <w:pPr/>
      <w:r>
        <w:rPr>
          <w:lang w:val="sw_KE" w:bidi="sw_KE"/>
        </w:rPr>
      </w:r>
      <w:r>
        <w:rPr>
          <w:lang w:val="sw_KE" w:bidi="sw_KE"/>
        </w:rPr>
        <w:t>Yusufu anamwambia msimamizi wake, au meneja wa nyumba kumpa kila mtu nafaka nyingi kama punda anaweza kubeba. Msimamizi anapaswa kuweka pesa ambayo kila mtu amelipa ndani ya sehemu ya juu ya gunia lake la nafaka. Kila kaka alikuwa ameleta pesa kwa nafaka ya kwanza na pia pesa ili kununua nafaka mpya. Msimamizi angeweka pesa hizi zote katika magunia ya kila mtu.</w:t>
      </w:r>
    </w:p>
    <w:p>
      <w:pPr/>
      <w:r>
        <w:rPr>
          <w:lang w:val="sw_KE" w:bidi="sw_KE"/>
        </w:rPr>
      </w:r>
      <w:r>
        <w:rPr>
          <w:lang w:val="sw_KE" w:bidi="sw_KE"/>
        </w:rPr>
        <w:t>Yusufu pia anamwambia msimamizi kuweka kikombe cha fedha cha Yusufu juu ya gunia la Benjamini. Kikombe hiki kilikuwa kikombe cha uaguzi. Wamisri wangemwaga mafuta na maji katika kikombe na kuangalia ili kuona mchanganyiko ulifanyika. Wamisri wangesoma mafunzo ili kuelezea siku zijazo. Simulizi haisemi kwamba Yusufu kwa kweli alitumia kikombe ili kutabiri siku zijazo. Yusufu alikuwa na kikombe na angeweza kutumia. Msimamizi anafanya kila kitu ambacho Yusufu anamwambia kufanya.</w:t>
      </w:r>
    </w:p>
    <w:p>
      <w:pPr/>
      <w:r>
        <w:rPr>
          <w:lang w:val="sw_KE" w:bidi="sw_KE"/>
        </w:rPr>
      </w:r>
      <w:r>
        <w:rPr>
          <w:lang w:val="sw_KE" w:bidi="sw_KE"/>
        </w:rPr>
        <w:t>Sitisha na mjadili: Simulia hadithi kuhusu mtu tajiri ambaye ana watumishi wengi. Mtu huyu ana mtumishi mmoja ambaye anasimamia watumishi wengine wote na kila kitu ambacho kinatokea katika nyumba ya mtu. Msimulizi wa hadithi anampa mtu huyu cheo gani? Eleza kiasi cha uaminifu mwanaume alionao kwa mtumishi wake mkuu. Onyesha picha ya punda aliyebeba gunia ya nafaka. Onyesha picha ya kikombe cha fedha kilichotumiwa kwa uaguzi.</w:t>
      </w:r>
    </w:p>
    <w:p>
      <w:pPr/>
      <w:r>
        <w:rPr>
          <w:lang w:val="sw_KE" w:bidi="sw_KE"/>
        </w:rPr>
      </w:r>
      <w:r>
        <w:rPr>
          <w:lang w:val="sw_KE" w:bidi="sw_KE"/>
        </w:rPr>
        <w:t>Ndugu waliamka alfajiri na kuondoka na punda wao waliobeba mizigo. Alfajiri ni wakati mwanga wa siku unaanza asubuhi. Alfajiri ni kabla ya kuchomoza kwa jua. Alfajiri ni mara tu mwanga wa kutosha unapoonekana. Mara tu ndugu walipoondoka mjini, Yusufu alimwambia msimamizi wake kuwafuatilia na kuuliza kwa nini walikuwa wameiba kikombe cha fedha cha bwana. Kikombe cha fedha kilikuwa kitu cha thamani. Wamisri walitumia vikombe kama hivi ili kutabiri siku zijazo. Yusufu haelezei kwa msimamizi wake au meneja wa nyumba kwa nini Yusufu anafanya hii yote kwa wanaume hawa. Yusufu hajamwambia meneja wa nyumba wanaume hawa ni nani.</w:t>
      </w:r>
    </w:p>
    <w:p>
      <w:pPr/>
      <w:r>
        <w:rPr>
          <w:lang w:val="sw_KE" w:bidi="sw_KE"/>
        </w:rPr>
      </w:r>
      <w:r>
        <w:rPr>
          <w:lang w:val="sw_KE" w:bidi="sw_KE"/>
        </w:rPr>
        <w:t>Sitisha na mjadili: Simulia hadithi ya wezi ambao walikimbia na kile walichochukua. Watu wengine wa ndani wanawafuata wezi ili kujaribu kuwakamata na kupata mambo ya kuibiwa. Zingatia maneno yaliyotumiwa ili kuelezea kile kinatokea.</w:t>
      </w:r>
    </w:p>
    <w:p>
      <w:pPr/>
      <w:r>
        <w:rPr>
          <w:lang w:val="sw_KE" w:bidi="sw_KE"/>
        </w:rPr>
      </w:r>
      <w:r>
        <w:rPr>
          <w:lang w:val="sw_KE" w:bidi="sw_KE"/>
        </w:rPr>
        <w:t>Msimamizi anafanya hasa kama Yusufu alivyomwambia kufanya. Msimamizi anamtii Yusufu. Msimamizi hajui kwamba wanaume hawa ni ndugu wa Yusufu. Msimamizi anajua kwamba Yusufu anawatendea wanaume hawa kwa njia maalum.</w:t>
      </w:r>
    </w:p>
    <w:p>
      <w:pPr/>
      <w:r>
        <w:rPr>
          <w:lang w:val="sw_KE" w:bidi="sw_KE"/>
        </w:rPr>
      </w:r>
      <w:r>
        <w:rPr>
          <w:lang w:val="sw_KE" w:bidi="sw_KE"/>
        </w:rPr>
        <w:t>Sitisha na kukaguli: Orodhesha mambo yote ya ajabu au yasiyo ya kawaida ambayo Yusufu amemwomba mtu huyu kufanya kwa ndugu wa Yusufu. Ni pamoja na safari ya kwanza kwa Misri na safari hii ya pili.</w:t>
      </w:r>
    </w:p>
    <w:p>
      <w:pPr/>
      <w:r>
        <w:rPr>
          <w:lang w:val="sw_KE" w:bidi="sw_KE"/>
        </w:rPr>
      </w:r>
      <w:r>
        <w:rPr>
          <w:lang w:val="sw_KE" w:bidi="sw_KE"/>
        </w:rPr>
        <w:t>Msimamizi mkuu aliwafikia ndugu na kuwatuhumu kama Yusufu alivyomwambia afanye. Yusufu alitaka msimamizi kuwaambia ndugu, "Kwa nini umerudisha uovu kwa mema?" Njia nyingine ya kusema hii ni, "Bwana alikusaidia lakini umefanya kitu kiovu" au "umelipa mema ambayo tulifanya kwa kufanya kitu kiovu."</w:t>
      </w:r>
    </w:p>
    <w:p>
      <w:pPr/>
      <w:r>
        <w:rPr>
          <w:lang w:val="sw_KE" w:bidi="sw_KE"/>
        </w:rPr>
      </w:r>
      <w:r>
        <w:rPr>
          <w:lang w:val="sw_KE" w:bidi="sw_KE"/>
        </w:rPr>
        <w:t>Sitisha na mjadili: Igiza hadithi ambayo mtu anafanya tendo la fadhili kwa mtu mwingine. Mtu huyo wa pili anajibu kwa kufanya kitu kibaya kwa mtu wa kwanza. Mtu huyu wa kwanza anazungumza vipi na mtu wa pili? Angalia njia anayozungumza na mtu ambaye alifanya kitu kibaya.</w:t>
      </w:r>
    </w:p>
    <w:p>
      <w:pPr/>
      <w:r>
        <w:rPr>
          <w:lang w:val="sw_KE" w:bidi="sw_KE"/>
        </w:rPr>
      </w:r>
      <w:r>
        <w:rPr>
          <w:lang w:val="sw_KE" w:bidi="sw_KE"/>
        </w:rPr>
        <w:t>Ndugu wanachanganyikiwa. Hawajui kwa nini mwangalizi anawashtaki hivi. Ndugu wanajiita watumishi wakati wanamjibu msimamizi. Hii ni njia ya heshima ya kuzungumza na mtu ambaye ana mamlaka zaidi. Ndugu wanamkumbusha msimamizi kwamba walikuwa wamerudisha pesa kutoka kwa safari ya kwanza ya Misri. Wanaonyesha mshangao wao na mfululizo wa maswali ambayo hayahitaji jibu. Wanauliza, "Kwa nini tunafanya hivyo?" "Je, hatukurudisha pesa kabla?" "Kwa nini tungeiba fedha au dhahabu kutoka kwa bwana?"</w:t>
      </w:r>
    </w:p>
    <w:p>
      <w:pPr/>
      <w:r>
        <w:rPr>
          <w:lang w:val="sw_KE" w:bidi="sw_KE"/>
        </w:rPr>
      </w:r>
      <w:r>
        <w:rPr>
          <w:lang w:val="sw_KE" w:bidi="sw_KE"/>
        </w:rPr>
        <w:t>Sitisha na mjadili: Simulia hadithi ambayo mtu ameshtakiwa kwa uongo kwa kufanya kitu. Mtu huyu anajitetea vipi? Je, anauliza maswali ambayo hayahitaji jibu? Je, anatoa mfululizo wa taarifa?</w:t>
      </w:r>
    </w:p>
    <w:p>
      <w:pPr/>
      <w:r>
        <w:rPr>
          <w:lang w:val="sw_KE" w:bidi="sw_KE"/>
        </w:rPr>
      </w:r>
      <w:r>
        <w:rPr>
          <w:lang w:val="sw_KE" w:bidi="sw_KE"/>
        </w:rPr>
        <w:t>Ndugu wanasema kwamba kama msimamizi anapata kikombe cha fedha katika mmoja wa mali ya ndugu, basi kaka huyo anapaswa kufa na wengine kuwa watumwa. Hii ni njia ya kuelezea kwa nguvu kwamba ndugu hawajaiba kikombe. Ndugu hawaamini kwamba kikombe kitapatikana kati ya magunia yao.</w:t>
      </w:r>
    </w:p>
    <w:p>
      <w:pPr/>
      <w:r>
        <w:rPr>
          <w:lang w:val="sw_KE" w:bidi="sw_KE"/>
        </w:rPr>
      </w:r>
      <w:r>
        <w:rPr>
          <w:lang w:val="sw_KE" w:bidi="sw_KE"/>
        </w:rPr>
        <w:t>Ndugu wanachukua magunia yao ya nafaka kutoka kwa punda na kufungua magunia ili magunia yaweze kukaguliwa. Kwa hatua hii, meneja wa nyumba au msimamizi anajua ambapo kikombe cha fedha kiko. Anaweka katika gunia la Benjamini. Hata hivyo, meneja wa nyumba anapitia mchakato wa kutafuta kila gunia kutoka kwa mkubwa zaidi kwa mdogo zaidi. Hii inaongeza igizo kwa hadithi yote.</w:t>
      </w:r>
    </w:p>
    <w:p>
      <w:pPr/>
      <w:r>
        <w:rPr>
          <w:lang w:val="sw_KE" w:bidi="sw_KE"/>
        </w:rPr>
      </w:r>
      <w:r>
        <w:rPr>
          <w:lang w:val="sw_KE" w:bidi="sw_KE"/>
        </w:rPr>
        <w:t>Wakati msimamizi anapata kikombe cha fedha katika gunia la Benjamini la nafaka, ndugu wanararua mavazi yao kwa kukata tamaa. Kuirarua mavazi yao ilikuwa njia ya kawaida ya kitamaduni ili kuelezea hisia kali au huzuni. Ndugu wanaelezea huzuni kwa sababu kupata kikombe katika gunia la Benjamini ina maana kwamba Benjamini lazima afe. Au angalau, Benjamin atakuwa katika gereza katika Misri. Gavana hataamini kwamba Benjamini hana hatia ya wizi au kwamba Benjamini hakuchukua kikombe. Hawana maelezo ya jinsi kikombe kiliingia katika gunia ya Benjamini ya nafaka. Ndugu wako katika hali ya kukata tamaa kwa sababu wanajua kile ambacho habari hii itamfanyia Yakobo. Ndugu wote wanapakia tena punda zao na kurudi mji huo. Ndugu hawamwachi Benjamini.</w:t>
      </w:r>
    </w:p>
    <w:p>
      <w:pPr/>
      <w:r>
        <w:rPr>
          <w:lang w:val="sw_KE" w:bidi="sw_KE"/>
        </w:rPr>
      </w:r>
      <w:r>
        <w:rPr>
          <w:lang w:val="sw_KE" w:bidi="sw_KE"/>
        </w:rPr>
        <w:t>Sitisha na mjadili: Simulia hadithi kuhusu mtu ambaye alishtakiwa kimakosa kwa kufanya kitu. Angalia mwenendo wa mtu aliyeshtakiwa.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Yusufu anamwambia msimamizi mkuu kuandaa magunia ya nafaka kwa ndugu 11. Msimamizi anafanya kama Yusufu alivyosema.</w:t>
      </w:r>
    </w:p>
    <w:p>
      <w:pPr/>
      <w:r>
        <w:rPr>
          <w:lang w:val="sw_KE" w:bidi="sw_KE"/>
        </w:rPr>
      </w:r>
      <w:r>
        <w:rPr>
          <w:b/>
          <w:lang w:val="sw_KE" w:bidi="sw_KE"/>
        </w:rPr>
        <w:t>Tukio la pili:</w:t>
      </w:r>
      <w:r>
        <w:rPr>
          <w:lang w:val="sw_KE" w:bidi="sw_KE"/>
        </w:rPr>
        <w:t xml:space="preserve"> Ndugu wanaondoka alfajiri. Wanapoondoka mjini, Yusufu anamtuma msimamizi mkuu nyuma yao ili kuwashtaki kwa kuiba kikombe cha Yusufu.</w:t>
      </w:r>
    </w:p>
    <w:p>
      <w:pPr/>
      <w:r>
        <w:rPr>
          <w:lang w:val="sw_KE" w:bidi="sw_KE"/>
        </w:rPr>
      </w:r>
      <w:r>
        <w:rPr>
          <w:b/>
          <w:lang w:val="sw_KE" w:bidi="sw_KE"/>
        </w:rPr>
        <w:t>Tukio la tatu:</w:t>
      </w:r>
      <w:r>
        <w:rPr>
          <w:lang w:val="sw_KE" w:bidi="sw_KE"/>
        </w:rPr>
        <w:t xml:space="preserve"> Msimamizi anawakamata ndugu 11 na kuwashtaki kwa kuiba kikombe cha fedha cha Yusufu. Ndugu wanasisitiza kuwa hawana hatia. Msimamizi anapata kikombe katika gunia la Benjamini. Ndugu wanararua mavazi yao kwa kukata tamaa na kurudi mjini.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Msimamizi mkuu wa Yusufu</w:t>
      </w:r>
    </w:p>
    <w:p>
      <w:pPr>
        <w:pStyle w:val="ListBullet"/>
        <w:spacing w:line="240" w:lineRule="auto"/>
        <w:ind w:left="720"/>
      </w:pPr>
      <w:r>
        <w:rPr>
          <w:lang w:val="sw_KE" w:bidi="sw_KE"/>
        </w:rPr>
      </w:r>
      <w:r>
        <w:rPr>
          <w:lang w:val="sw_KE" w:bidi="sw_KE"/>
        </w:rPr>
        <w:t>Benjamini</w:t>
      </w:r>
    </w:p>
    <w:p>
      <w:pPr>
        <w:pStyle w:val="ListBullet"/>
        <w:spacing w:line="240" w:lineRule="auto"/>
        <w:ind w:left="720"/>
      </w:pPr>
      <w:r>
        <w:rPr>
          <w:lang w:val="sw_KE" w:bidi="sw_KE"/>
        </w:rPr>
      </w:r>
      <w:r>
        <w:rPr>
          <w:lang w:val="sw_KE" w:bidi="sw_KE"/>
        </w:rPr>
        <w:t>Ndugu wengine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igizo linafuata karamu katika nyumba ya Yusufu. Yusufu anamwambia msimamizi wake mkuu kuwapa ndugu nafaka nyingi kama wanaweza kuweka juu ya punda na punda kubeba. Ikiwa mzigo ni mzito sana, punda hataweza kutembea na mzigo juu ya mgongo wake. Kisha Yusufu anamwambia msimamizi kuweka pesa ya kila mtu katika gunia lake la nafaka. Hii inapaswa kuwa pesa yote ambayo wanaume walileta Misri. Walileta pesa ambayo ilikuwa imerudishwa kwao kutoka kwa safari ya kwanza na pia pesa ili kulipia nafaka kwenye safari hii. Yusufu anamwambia msimamizi kuweka kikombe cha fedha cha Yusufu katika gunia la Benjamini. Yusufu haelezei kwa nini Yusufu anataka mambo haya kufanyika. Msimamizi alifanya kila kitu kama Yusufu alimwambia kufanya.</w:t>
      </w:r>
    </w:p>
    <w:p>
      <w:pPr/>
      <w:r>
        <w:rPr>
          <w:lang w:val="sw_KE" w:bidi="sw_KE"/>
        </w:rPr>
      </w:r>
      <w:r>
        <w:rPr>
          <w:lang w:val="sw_KE" w:bidi="sw_KE"/>
        </w:rPr>
        <w:t>Katika tukio la 2, asubuhi iliyofuata, ndugu 11 wanaamka na kuondoka alfajiri. Yusufu alisubiri mpaka walipokuwa wameondoka tu mjini na kisha kumtuma msimamizi mkuu kumfuata ndugu. Yusufu alimwambia msimamizi mkuu kuwashtaki ndugu kwa kuiba kikombe cha fedha cha Yusufu. Yusufu alimwambia msimamizi kila kitu cha kusema.</w:t>
      </w:r>
    </w:p>
    <w:p>
      <w:pPr/>
      <w:r>
        <w:rPr>
          <w:lang w:val="sw_KE" w:bidi="sw_KE"/>
        </w:rPr>
      </w:r>
      <w:r>
        <w:rPr>
          <w:lang w:val="sw_KE" w:bidi="sw_KE"/>
        </w:rPr>
        <w:t>Katika tukio la 3, msimamizi mkuu anawafikia ndugu 11 tu nje ya mji. Punda walibeba magunia mazito ya nafaka ambayo ina maana kwamba ndugu walisafiri kwa mwendo wa polepole. Msimamizi anaweza kutembea haraka na kuwafikia ndugu.</w:t>
      </w:r>
    </w:p>
    <w:p>
      <w:pPr/>
      <w:r>
        <w:rPr>
          <w:lang w:val="sw_KE" w:bidi="sw_KE"/>
        </w:rPr>
      </w:r>
      <w:r>
        <w:rPr>
          <w:lang w:val="sw_KE" w:bidi="sw_KE"/>
        </w:rPr>
        <w:t>Msimamizi alisema kila kitu ambacho Yusufu alikuwa amemwambia kusema. Ndugu walikanusha kuiba chochote. Ndugu wanauliza mfululizo wa maswali ambayo hayahitaji jibu. Maswali haya yanaweza kuwekwa katika namna ya taarifa. Kwa mfano, "Je, hatukurudisha pesa tuliyopata katika magunia yetu?" Swali hili linaweza kuelezea vyema kama, "Tulirejesha pesa tuliyopata katika magunia yetu."</w:t>
      </w:r>
    </w:p>
    <w:p>
      <w:pPr/>
      <w:r>
        <w:rPr>
          <w:lang w:val="sw_KE" w:bidi="sw_KE"/>
        </w:rPr>
      </w:r>
      <w:r>
        <w:rPr>
          <w:lang w:val="sw_KE" w:bidi="sw_KE"/>
        </w:rPr>
        <w:t>Ndugu wote wanasema kwamba hakuna mtu ameiba kikombe. Ndugu wanasema kwamba kama msimamizi anaweza kupata kikombe katika magunia yao yoyote, mwizi atakufa na wengine kuwa watumwa wa gavana. Matendo ya ndugu yanaonyesha kwamba wanaamini kwamba wote hawana hatia. Meneja wa nyumba au msimamizi anasema, "Hiyo ni haki, lakini mtu tu ambaye aliiba kikombe atakuwa mtumwa wangu." Kwa kusema hivyo meneja wa nyumba anakubali pendekezo lao la kuwa watumwa lakini kisha anasema kwamba mtu mwenye hatia tu atakuwa mtumwa. Meneja wa nyumba anafanya adhabu kuwa ndogo.</w:t>
      </w:r>
    </w:p>
    <w:p>
      <w:pPr/>
      <w:r>
        <w:rPr>
          <w:lang w:val="sw_KE" w:bidi="sw_KE"/>
        </w:rPr>
      </w:r>
      <w:r>
        <w:rPr>
          <w:lang w:val="sw_KE" w:bidi="sw_KE"/>
        </w:rPr>
        <w:t>Ndugu kwa hiari na haraka walishusha magunia ya nafaka. Ndugu walifungua kila gunia ili mwangalizi aweze kutafuta kikombe. Msimamizi anajua ambapo kikombe kilipo. Msimamizi aliweka kikombe katika gunia la Benjamini kabla ya magunia kupakiwa. Hata hivyo, msimamizi anaanza na magunia ya mwana mkubwa zaidi na kusonga kupitia magunia yote 11 mpaka atakapofika kwenye gunia la Benyamini. Msimamizi alipata kikombe katika gunia la Benjamini. Ndugu walikuwa wamekata tamaa na kurarua mavazi yao. Walipakia magunia nyuma kwa punda na ndugu wote walirudi ili kukutana na Yusufu.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Msimamizi mkuu wa Yusufu</w:t>
      </w:r>
    </w:p>
    <w:p>
      <w:pPr>
        <w:pStyle w:val="ListBullet"/>
        <w:spacing w:line="240" w:lineRule="auto"/>
        <w:ind w:left="720"/>
      </w:pPr>
      <w:r>
        <w:rPr>
          <w:lang w:val="sw_KE" w:bidi="sw_KE"/>
        </w:rPr>
      </w:r>
      <w:r>
        <w:rPr>
          <w:lang w:val="sw_KE" w:bidi="sw_KE"/>
        </w:rPr>
        <w:t>Benjamini</w:t>
      </w:r>
    </w:p>
    <w:p>
      <w:pPr>
        <w:pStyle w:val="ListBullet"/>
        <w:spacing w:line="240" w:lineRule="auto"/>
        <w:ind w:left="720"/>
      </w:pPr>
      <w:r>
        <w:rPr>
          <w:lang w:val="sw_KE" w:bidi="sw_KE"/>
        </w:rPr>
      </w:r>
      <w:r>
        <w:rPr>
          <w:lang w:val="sw_KE" w:bidi="sw_KE"/>
        </w:rPr>
        <w:t>Ndugu wengine</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Yusufu anamwambia msimamizi kujaza magunia ya ndugu kwa nafaka nyingi kama punda wanaweza kubeba. Yusufu anamwambia msimamizi kuweka pesa ya kila mtu juu ya gunia lake la nafaka. Yusufu anamwambia msimamizi kuweka kikombe cha fedha cha Yusufu katika gunia la Benjamini. Msimamizi alifanya kila kitu ambacho Yusufu alisema afanye.</w:t>
      </w:r>
    </w:p>
    <w:p>
      <w:pPr/>
      <w:r>
        <w:rPr>
          <w:lang w:val="sw_KE" w:bidi="sw_KE"/>
        </w:rPr>
      </w:r>
      <w:r>
        <w:rPr>
          <w:lang w:val="sw_KE" w:bidi="sw_KE"/>
        </w:rPr>
        <w:t>Sitisha igizo: Muulize msimamizi, "Unahisi vipi kuhusu matendo haya?" Unaweza kusikia, "Sielewi kwa nini gavana anafanya mambo haya. Anawatendea wanaume hawa kwa tofauti sana na wanaume wengine wowote. Inaonekana kama ni lazima awajue kwa namna fulani, lakini sijui wakati angekutana nao. Kwa hakika anajua umri wao. Ni ya ajabu sana. Inaonekana kama anawajaribu kwa njia fulani. Yeye ni bwana mzuri kwa hiyo ninatii maelekezo yake." Muulize Yusufu, "Kwa nini unafanya mambo haya?" Unaweza kusikia, "Ninahitaji kujua zaidi kuhusu tabia ya ndugu zangu sasa. Wanaonekana kama wamekuwa wanaume wazuri lakini ni lazima niwe na uhakika. Ninataka kujua kile watafanya kuhusu Benjamini. Ninataka kujua kama wanajali sana kuhusu huzuni ya baba yao. Siwezi kuwaamini mpaka nijue mambo haya." Anzisha tena igizo.</w:t>
      </w:r>
    </w:p>
    <w:p>
      <w:pPr/>
      <w:r>
        <w:rPr>
          <w:lang w:val="sw_KE" w:bidi="sw_KE"/>
        </w:rPr>
      </w:r>
      <w:r>
        <w:rPr>
          <w:lang w:val="sw_KE" w:bidi="sw_KE"/>
        </w:rPr>
        <w:t>Katika tukio la 2, ndugu 11 wanaondoka alfajiri. Muda mfupi baada ya kuondoka, Yusufu alimwambia msimamizi kwenda kuwafuata ndugu. Yusufu alisema kwamba msimamizi alistahili kuwashtaki ndugu kwa kuiba kikombe cha Yusufu. Yusufu alimwambia msimamizi kusema, "Kwa nini umenilipia fadhili yangu na uovu? Kwa nini umeiba kikombe cha uaguzi wa bwana wangu?"</w:t>
      </w:r>
    </w:p>
    <w:p>
      <w:pPr/>
      <w:r>
        <w:rPr>
          <w:lang w:val="sw_KE" w:bidi="sw_KE"/>
        </w:rPr>
      </w:r>
      <w:r>
        <w:rPr>
          <w:lang w:val="sw_KE" w:bidi="sw_KE"/>
        </w:rPr>
        <w:t>Sitisha igizo: Muulize msimamizi, "Unahisi vipi kuhusu kazi hii?" Unaweza kusikia, "Sipendi kuwashtaki hivi. Najua hawakuiba kikombe. Sijui kwa nini gavana anajaribu kuwatisha hivi. Lakini nitafanya kile gavana ananiambia kufanya. Ninafikiri ana sababu nzuri. Sijui tu ni nini." Anzisha tena igizo.</w:t>
      </w:r>
    </w:p>
    <w:p>
      <w:pPr/>
      <w:r>
        <w:rPr>
          <w:lang w:val="sw_KE" w:bidi="sw_KE"/>
        </w:rPr>
      </w:r>
      <w:r>
        <w:rPr>
          <w:lang w:val="sw_KE" w:bidi="sw_KE"/>
        </w:rPr>
        <w:t>Katika tukio la 3, msimamizi anawafikia ndugu tu nje ya mji. Msimamizi alisema kila kitu ambacho Yusufu alikuwa amemwambia kusema. Ndugu hawakuelewa. Ndugu waliuliza maswali kadhaa ambayo hayakuhitaji jibu. Kisha ndugu walisema kwamba kama msimamizi angeweza kupata kikombe kati ya mali yao, mtu ambaye aliiba kikombe anapaswa kufa na wengine kuwa watumwa. Msimamizi alijibu kwamba mtu tu ambaye aliiba kikombe angekuwa mtumwa. Wengine wangekuwa huru.</w:t>
      </w:r>
    </w:p>
    <w:p>
      <w:pPr/>
      <w:r>
        <w:rPr>
          <w:lang w:val="sw_KE" w:bidi="sw_KE"/>
        </w:rPr>
      </w:r>
      <w:r>
        <w:rPr>
          <w:lang w:val="sw_KE" w:bidi="sw_KE"/>
        </w:rPr>
        <w:t>Sitisha igizo: Waulize ndugu, "Mnahisi vipi sasa?" Unaweza kusikia, "Nimechanganyikiwa. Sijui kwa nini anatulaumu. Hakuna yeyote kati yetu aliyeiba chochote. Tulijaribu kurudisha pesa lakini hawangechukua. Kikombe hiki ni nini? Sikumbuki kuona kikombe." Anzisha tena igizo.</w:t>
      </w:r>
    </w:p>
    <w:p>
      <w:pPr/>
      <w:r>
        <w:rPr>
          <w:lang w:val="sw_KE" w:bidi="sw_KE"/>
        </w:rPr>
      </w:r>
      <w:r>
        <w:rPr>
          <w:lang w:val="sw_KE" w:bidi="sw_KE"/>
        </w:rPr>
        <w:t>Ndugu walishusha magunia ya nafaka. Msimamizi aliangalia magunia kuanzia na gunia ya mkubwa zaidi na kufanya kazi kwa gunia wa mdogo zaidi. Msimamizi alipata kikombe katika gunia la Benjamini. Ndugu walirarua mavazi yao ili kuashiria kukata tamaa yao. Walipakia punda na kurudi kwa Yusufu.</w:t>
      </w:r>
    </w:p>
    <w:p>
      <w:pPr/>
      <w:r>
        <w:rPr>
          <w:lang w:val="sw_KE" w:bidi="sw_KE"/>
        </w:rPr>
      </w:r>
      <w:r>
        <w:rPr>
          <w:lang w:val="sw_KE" w:bidi="sw_KE"/>
        </w:rPr>
        <w:t>Sitisha igizo: Muulize msimamizi, "Kwa nini ulitafuta magunia yote na kutafuta katika mfuko wa Benjamini mwisho?" Unaweza kusikia, "Inaonekana kwangu kwamba gavana anajaribu wanaume hawa. Niliamua kutenda kama nilikuwa nikikagua vyote. Ikiwa ningekwenda moja kwa moja kwa gunia ya Benjamini, ingekuwa ya tuhuma. Sitaki wajue kwamba niliweka kikombe katika gunia la Benjamin. Muulize Benjamini, "Unahisi vipi sasa?" Unaweza kusikia, "Niko katika mshangao. Sijawahi kuona kikombe hicho kabla. Sijui jinsi ilipatikana katika gunia langu. Ni nini kitatokea kwangu? Ninapaswa kurudi nyumbani au baba yangu atakufa. Sikufanya hivyo. Ninaweza kuthibitisha vipi kwamba sina hatia? Ninaogopa. Ninatumaini ndugu zangu wanaamini sikuchukua kikombe hiki. Ninahitaji wao ili kunisaidia. Ninahitaji Mungu kunisaidia pia. Sijui kwa nini Mungu anaruhusu hii kutokea."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Msimamizi mkuu ni mtu sawa ambaye alikuwa msimamizi mkuu katika simulizi ya awali. Tumia jina sawa ulilotumia kabla.</w:t>
      </w:r>
    </w:p>
    <w:p>
      <w:pPr/>
      <w:r>
        <w:rPr>
          <w:lang w:val="sw_KE" w:bidi="sw_KE"/>
        </w:rPr>
      </w:r>
      <w:r>
        <w:rPr>
          <w:lang w:val="sw_KE" w:bidi="sw_KE"/>
        </w:rPr>
        <w:t xml:space="preserve">Kikombe cha fedha kilikuwa maalum kinachoitwa kikombe cha ubashiri. Aina hii ya kikombe ilitumiwa katika Misri ili kuelezea siku zijazo. Yusufu alikuwa na kikombe kama hicho. Hatujui kwamba Yusufu kwa kweli alitumia kikombe hicho. </w:t>
      </w:r>
      <w:r>
        <w:rPr>
          <w:b/>
          <w:lang w:val="sw_KE" w:bidi="sw_KE"/>
        </w:rPr>
        <w:t>Uaguzi</w:t>
      </w:r>
      <w:r>
        <w:rPr>
          <w:lang w:val="sw_KE" w:bidi="sw_KE"/>
        </w:rPr>
        <w:t xml:space="preserve"> unajadiliwa katika faharasa kuu. Tumia neno sawa ambalo umetumia katika simulizi za awali.</w:t>
      </w:r>
    </w:p>
    <w:p>
      <w:pPr/>
      <w:r>
        <w:rPr>
          <w:lang w:val="sw_KE" w:bidi="sw_KE"/>
        </w:rPr>
      </w:r>
      <w:r>
        <w:rPr>
          <w:lang w:val="sw_KE" w:bidi="sw_KE"/>
        </w:rPr>
        <w:t>Sitisha hapa na uonyeshe picha ya kikombe cha uaguzi.</w:t>
      </w:r>
    </w:p>
    <w:p>
      <w:pPr/>
      <w:r>
        <w:rPr>
          <w:lang w:val="sw_KE" w:bidi="sw_KE"/>
        </w:rPr>
      </w:r>
      <w:r>
        <w:rPr>
          <w:lang w:val="sw_KE" w:bidi="sw_KE"/>
        </w:rPr>
        <w:t xml:space="preserve">Yusufu anasema kwa nini umenirudishia </w:t>
      </w:r>
      <w:r>
        <w:rPr>
          <w:b/>
          <w:lang w:val="sw_KE" w:bidi="sw_KE"/>
        </w:rPr>
        <w:t>uovu</w:t>
      </w:r>
      <w:r>
        <w:rPr>
          <w:lang w:val="sw_KE" w:bidi="sw_KE"/>
        </w:rPr>
        <w:t xml:space="preserve"> kwa mema? Hii inaweza kuwa sentensi ngumu kuelewa. Yusufu anasema, nilifanya kitu kizuri kwa ajili yako. Nilitoa chakula kwa familia zako. Nilikuwa na wewe katika nyumba yangu na kukupa karamu. Unarudi na kuiba kikombe changu cha fedha. Nilifanya kitu kizuri kwa ajili yako na ulikuwa na kitu kibaya au </w:t>
      </w:r>
      <w:r>
        <w:rPr>
          <w:b/>
          <w:lang w:val="sw_KE" w:bidi="sw_KE"/>
        </w:rPr>
        <w:t>kiovu</w:t>
      </w:r>
      <w:r>
        <w:rPr>
          <w:lang w:val="sw_KE" w:bidi="sw_KE"/>
        </w:rPr>
        <w:t xml:space="preserve"> kwa ajili yangu. Maneno ubaya na uovu yanajadiliwa katika faharasa kuu.</w:t>
      </w:r>
    </w:p>
    <w:p>
      <w:pPr/>
      <w:r>
        <w:rPr>
          <w:lang w:val="sw_KE" w:bidi="sw_KE"/>
        </w:rPr>
      </w:r>
      <w:r>
        <w:rPr>
          <w:lang w:val="sw_KE" w:bidi="sw_KE"/>
        </w:rPr>
        <w:t xml:space="preserve">Ndugu wanajitolea kuwa watumwa wa </w:t>
      </w:r>
      <w:r>
        <w:rPr>
          <w:b/>
          <w:lang w:val="sw_KE" w:bidi="sw_KE"/>
        </w:rPr>
        <w:t>Yusufu</w:t>
      </w:r>
      <w:r>
        <w:rPr>
          <w:lang w:val="sw_KE" w:bidi="sw_KE"/>
        </w:rPr>
        <w:t>. Neno 'Mtumwa' linajadiliwa katika faharasa kuu. Tumia neno lile lile kwa mtumwa ambalo umetumia katika sehemu za awali.</w:t>
      </w:r>
    </w:p>
    <w:p>
      <w:pPr/>
      <w:r>
        <w:rPr>
          <w:lang w:val="sw_KE" w:bidi="sw_KE"/>
        </w:rPr>
      </w:r>
      <w:r>
        <w:rPr>
          <w:lang w:val="sw_KE" w:bidi="sw_KE"/>
        </w:rPr>
        <w:t xml:space="preserve">Ndugu wanajiita watumishi wa msimamizi. </w:t>
      </w:r>
      <w:r>
        <w:rPr>
          <w:b/>
          <w:lang w:val="sw_KE" w:bidi="sw_KE"/>
        </w:rPr>
        <w:t>Mtumishi</w:t>
      </w:r>
      <w:r>
        <w:rPr>
          <w:lang w:val="sw_KE" w:bidi="sw_KE"/>
        </w:rPr>
        <w:t xml:space="preserve"> inajadiliwa katika faharasa kuu. Hapa Yuda anatumia neno ili kuonyesha heshima. Yuda anatumia neno mtumishi ili kuonyesha kwamba mtu ambaye Yuda anazungumza naye ana hadhi ya juu au mamlaka zaidi kuliko Yuda. Yuda anaona kwamba msimamizi mkuu wa jumba la Yusufu ana hadhi ya juu kuliko Yuda. Tumia neno sawa kwa muhtasari ambalo umetumia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44:14–34</w:t>
      </w:r>
      <w:r>
        <w:rPr>
          <w:lang w:val="sw_KE" w:bidi="sw_KE"/>
        </w:rPr>
      </w:r>
    </w:p>
    <w:p>
      <w:pPr>
        <w:pStyle w:val="Heading3"/>
      </w:pPr>
      <w:r>
        <w:rPr>
          <w:lang w:val="sw_KE" w:bidi="sw_KE"/>
        </w:rPr>
        <w:t>Sikiliza na Moyo</w:t>
      </w:r>
    </w:p>
    <w:p>
      <w:pPr/>
      <w:r>
        <w:rPr>
          <w:lang w:val="sw_KE" w:bidi="sw_KE"/>
        </w:rPr>
      </w:r>
      <w:r>
        <w:rPr>
          <w:lang w:val="sw_KE" w:bidi="sw_KE"/>
        </w:rPr>
        <w:t>Sikiliza Mwanzo 44:14–34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44:14–34</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inaendeleza hadithi ya simulizi ya kikombe cha fedha cha Yusufu. Yusufu alikuwa na msimamizi wake mkuu au meneja mkuu wa nyumba kuweka kikombe katika gunia la Benjamini. Kisha, baada ya ndugu kuondoka, Yusufu alimtuma msimamizi mkuu kuwafuata ndugu ili kuwashtaki kwa kuiba kikombe. Wakati msimamizi anapata kikombe katika gunia la Benjamini la nafaka, ndugu wanakata tamaa. Ndugu wote 11 wanarudi kuzungumza na Yusufu.</w:t>
      </w:r>
    </w:p>
    <w:p>
      <w:pPr/>
      <w:r>
        <w:rPr>
          <w:lang w:val="sw_KE" w:bidi="sw_KE"/>
        </w:rPr>
      </w:r>
      <w:r>
        <w:rPr>
          <w:lang w:val="sw_KE" w:bidi="sw_KE"/>
        </w:rPr>
        <w:t>Ndugu waliondoka kurudi jumba la kifalme ambapo Yusufu alikuwa akisubiri. Ndugu wanajitupa kwenye ardhi mbele ya Yusufu. Hii ilikuwa tendo la nguvu au la vurugu. Hii haikuwa kupiga magoti ya mara kwa mara au kuinama. Ndugu walikuwa na hisia kali.</w:t>
      </w:r>
    </w:p>
    <w:p>
      <w:pPr/>
      <w:r>
        <w:rPr>
          <w:lang w:val="sw_KE" w:bidi="sw_KE"/>
        </w:rPr>
      </w:r>
      <w:r>
        <w:rPr>
          <w:lang w:val="sw_KE" w:bidi="sw_KE"/>
        </w:rPr>
        <w:t>Yusufu anadai, "Umefanya nini?" Yuda anazungumza kwa ajili ya ndugu. Yuda si kaka mkubwa zaidi. Kwa kawaida kaka mkubwa zaidi, ambaye ni Reubeni, angezungumza kwa ajili ya ndugu. Yuda anachukua jukumu hili la kuzungumza kwa ajili yao.</w:t>
      </w:r>
    </w:p>
    <w:p>
      <w:pPr/>
      <w:r>
        <w:rPr>
          <w:lang w:val="sw_KE" w:bidi="sw_KE"/>
        </w:rPr>
      </w:r>
      <w:r>
        <w:rPr>
          <w:lang w:val="sw_KE" w:bidi="sw_KE"/>
        </w:rPr>
        <w:t>Sitisha na mjadili: Ongea kuhusu familia kubwa na wavulana wengi. Sikiliza kwa makini majukumu ya kila mwana katika familia.</w:t>
      </w:r>
    </w:p>
    <w:p>
      <w:pPr/>
      <w:r>
        <w:rPr>
          <w:lang w:val="sw_KE" w:bidi="sw_KE"/>
        </w:rPr>
      </w:r>
      <w:r>
        <w:rPr>
          <w:lang w:val="sw_KE" w:bidi="sw_KE"/>
        </w:rPr>
        <w:t>Yuda anauliza mfululizo wa maswali ambayo hayahitaji jibu. Hizi zinaweza kupewa taarifa chanya badala ya maswali. Hii inaweza kuwa swali kama vile "Tunaweza kusema nini kwako?" Au, taarifa chanya kama, "Hatujui nini cha kusema." "Hatuwezi kuelezea hili." "Hatuwezi kuthibitisha kwamba sisi ni wasio na hatia." Ndugu hawajui jinsi kikombe kiliingia katika gunia la Benjamini. Kwa hivyo, hawajui jinsi ya kujitetea.</w:t>
      </w:r>
    </w:p>
    <w:p>
      <w:pPr/>
      <w:r>
        <w:rPr>
          <w:lang w:val="sw_KE" w:bidi="sw_KE"/>
        </w:rPr>
      </w:r>
      <w:r>
        <w:rPr>
          <w:lang w:val="sw_KE" w:bidi="sw_KE"/>
        </w:rPr>
        <w:t>Sitisha na mjadili: Simulia hadithi kuhusu mtu aliyeshtakiwa kimakosa kwa kufanya jambo fulani. Mtu huyu alijitetea vipi?</w:t>
      </w:r>
    </w:p>
    <w:p>
      <w:pPr/>
      <w:r>
        <w:rPr>
          <w:lang w:val="sw_KE" w:bidi="sw_KE"/>
        </w:rPr>
      </w:r>
      <w:r>
        <w:rPr>
          <w:lang w:val="sw_KE" w:bidi="sw_KE"/>
        </w:rPr>
        <w:t>Onyesha picha ya kikombe cha Misri cha uaguzi.</w:t>
      </w:r>
    </w:p>
    <w:p>
      <w:pPr/>
      <w:r>
        <w:rPr>
          <w:lang w:val="sw_KE" w:bidi="sw_KE"/>
        </w:rPr>
      </w:r>
      <w:r>
        <w:rPr>
          <w:lang w:val="sw_KE" w:bidi="sw_KE"/>
        </w:rPr>
        <w:t>Yuda anasema Mungu anatuadhibu kwa dhambi zetu. Yuda na wengine wanajua kwamba hakuna mtu aliyewahi kuwaadhibu kwa dhambi yao ya kuuza Yusufu kama mtumwa. Benjamini hakuwa sehemu ya kikundi ambacho aliuza Yusufu kama mtumwa. Sasa ndugu wanashtakiwa kwa kitu ambacho hawakufanya. Wanaamini kwamba Mungu anawaadhibu sasa kwa kitu walichofanya miaka iliyopita.</w:t>
      </w:r>
    </w:p>
    <w:p>
      <w:pPr/>
      <w:r>
        <w:rPr>
          <w:lang w:val="sw_KE" w:bidi="sw_KE"/>
        </w:rPr>
      </w:r>
      <w:r>
        <w:rPr>
          <w:lang w:val="sw_KE" w:bidi="sw_KE"/>
        </w:rPr>
        <w:t>Kisha Yuda anamwambia Yusufu kwamba ndugu wote 11 watakuwa watumwa wa Yusufu. Ndugu wanataka kutendewa kama kikundi kimoja. Ndugu 10 wakubwa wanaonyesha msaada wao kwa Benjamini. Yusufu anakataa pendekezo la Yuda. Yusufu anawaambia ndugu kwamba Benjamini atabaki kama mtumwa lakini wengine watarudi Kanaani. Yusufu anasema, "Nendeni kwa baba yenyu kwa amani."</w:t>
      </w:r>
    </w:p>
    <w:p>
      <w:pPr/>
      <w:r>
        <w:rPr>
          <w:lang w:val="sw_KE" w:bidi="sw_KE"/>
        </w:rPr>
      </w:r>
      <w:r>
        <w:rPr>
          <w:lang w:val="sw_KE" w:bidi="sw_KE"/>
        </w:rPr>
        <w:t>Yuda anatoa hotuba ya muda mrefu. Hii ni hotuba ya muda mrefu zaidi katika Mwanzo. Yuda anaanza kwa kusema maneno ya pongezi kwa Yusufu. Yuda anajiita kama mtumishi wa Yusufu. Yuda anaonyesha kwa hii kwamba Yuda anajua kwamba Yusufu ana hadhi ya juu kuliko Yuda. Yuda anamwomba Yusufu asiwe na hasira na Yuda. Yuda anauliza hii kwa sababu Yuda anaenda kubadili akili ya Yusufu au kupata Yusufu kukubali kumruhusu Benjamini kurudi Kanaani.</w:t>
      </w:r>
    </w:p>
    <w:p>
      <w:pPr/>
      <w:r>
        <w:rPr>
          <w:lang w:val="sw_KE" w:bidi="sw_KE"/>
        </w:rPr>
      </w:r>
      <w:r>
        <w:rPr>
          <w:lang w:val="sw_KE" w:bidi="sw_KE"/>
        </w:rPr>
        <w:t>Yuda anaelezea historia ya familia. Yuda anaelezea umuhimu wa Benjamini kwa Yakobo. Benjamini ni mwana mdogo zaidi na mwana pekee aliyebaki wa mama yake. Yuda anaamini kwamba Yusufu amekufa. Yuda anasema kwamba Benjamini ni mtoto wa umri wa uzee wa Yakobo. Hii ina maana kwamba Yakobo alikuwa mtu mkubwa wakati Benjamini alizaliwa. Katika tamaduni nyingi mtoto mdogo zaidi anatendewa kama mtoto maalum.</w:t>
      </w:r>
    </w:p>
    <w:p>
      <w:pPr/>
      <w:r>
        <w:rPr>
          <w:lang w:val="sw_KE" w:bidi="sw_KE"/>
        </w:rPr>
      </w:r>
      <w:r>
        <w:rPr>
          <w:lang w:val="sw_KE" w:bidi="sw_KE"/>
        </w:rPr>
        <w:t>Sitisha na mjadili: Simulia hadithi kuhusu baba ambaye ana wana wengi. Angalia jinsi baba huyu anazungumza kuhusu mwana mdogo zaidi. Baba anaelezea vipi mwana huyu mdogo zaidi?</w:t>
      </w:r>
    </w:p>
    <w:p>
      <w:pPr/>
      <w:r>
        <w:rPr>
          <w:lang w:val="sw_KE" w:bidi="sw_KE"/>
        </w:rPr>
      </w:r>
      <w:r>
        <w:rPr>
          <w:lang w:val="sw_KE" w:bidi="sw_KE"/>
        </w:rPr>
        <w:t>Yuda anaeleza kwamba ndugu walimleta tu Benjamini Misri kwa sababu Yusufu, akiwa gavana, aliwaambia wamlete. Utakumbuka kwamba Yusufu alikuwa amewaambia ndugu wasirudi Misri isipokuwa wamlete Benjamini.</w:t>
      </w:r>
    </w:p>
    <w:p>
      <w:pPr/>
      <w:r>
        <w:rPr>
          <w:lang w:val="sw_KE" w:bidi="sw_KE"/>
        </w:rPr>
      </w:r>
      <w:r>
        <w:rPr>
          <w:lang w:val="sw_KE" w:bidi="sw_KE"/>
        </w:rPr>
        <w:t>Yuda anaelezea kwamba Yakobo anaamini kwamba kaka mkubwa wa Benyamini aliuawa na mnyama pori.</w:t>
      </w:r>
    </w:p>
    <w:p>
      <w:pPr/>
      <w:r>
        <w:rPr>
          <w:lang w:val="sw_KE" w:bidi="sw_KE"/>
        </w:rPr>
      </w:r>
      <w:r>
        <w:rPr>
          <w:lang w:val="sw_KE" w:bidi="sw_KE"/>
        </w:rPr>
        <w:t>Yuda anaelezea kwamba Yakobo atakufa kwa huzuni kama chochote kitamtokea kwa Benjamini. Yakobo alikuwa amewaambia wana kwamba kama chochote kibaya kingetokea kwa Benjamini, hii ingemtuma mtu wa kuomboleza, mwenye nywele nyeupe kwa kaburi lake. Hii ina maana kwamba Yakobo, mtu mzee, angekufa kwa huzuni.</w:t>
      </w:r>
    </w:p>
    <w:p>
      <w:pPr/>
      <w:r>
        <w:rPr>
          <w:lang w:val="sw_KE" w:bidi="sw_KE"/>
        </w:rPr>
      </w:r>
      <w:r>
        <w:rPr>
          <w:lang w:val="sw_KE" w:bidi="sw_KE"/>
        </w:rPr>
        <w:t>Yuda anaelezea kwamba ndugu hawawezi kurudi Kanaani bila Benyamini. Yuda anamwita Yusufu, Bwana wangu. Hii ni njia ya heshima ya kuzungumza na mtu katika nafasi ya juu. Maneno mengine ya heshima yangekuwa bwana au mkuu. Yuda tena anarejelea yeye mwenyewe na ndugu zake kama watumishi wa Yusufu. Hii ni njia ya heshima ya kusema kwamba Yusufu ana nafasi ya juu zaidi.</w:t>
      </w:r>
    </w:p>
    <w:p>
      <w:pPr/>
      <w:r>
        <w:rPr>
          <w:lang w:val="sw_KE" w:bidi="sw_KE"/>
        </w:rPr>
      </w:r>
      <w:r>
        <w:rPr>
          <w:lang w:val="sw_KE" w:bidi="sw_KE"/>
        </w:rPr>
        <w:t>Yuda anaelezea kwamba Yuda ameahidi kumtunza Benjamini. Yuda anasema kwamba Yuda atawajibishwa ikiwa Benjamini hatarudi Kanaani. Yuda anaomba kubaki kama mtumwa katika mahali pa Benjamini. Yuda anamwomba Yusufu ili kumruhusu Benjamini kurudi kwa Yakobo. Yuda anarudi mara kadhaa kwamba Yakobo atakufa kwa huzuni kama chochote kintatokea kwa Benjamini. Yuda anasema kwamba hawezi kurudi Kanaani bila Benjamini. Kwa hivyo, ni bora kwa Yuda kubaki katika Misri kama mtumwa katika mahali pa Benjamini.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Yusufu anawalaumu ndugu kwa kurudisha mema waliyofanyiwa kwao kwa uovu. Yusufu anasema kwamba Benjamini ni lazima kubaki kama mtumwa na wengine wanaweza kurudi nyumbani. Yuda anatoa hotuba ya muda mrefu ambayo Yuda anamwambia Yusufu historia ya familia. Yuda anaelezea kwamba Yakobo atakufa kwa huzuni kama Benjamini atapat madhara yoyote Yuda anajitolea kuchukua nafasi ya Benjamini kama mtumwa.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Benjamini</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Yakobo ametajwa.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hili, Yusufu alikutana na ndugu katika jumba la kifalme. Ndugu walianguka kwa ardhi mbele ya Yusufu. Njia ambayo ndugu wanaanguka kwa ardhi ni tendo la vurugu. Hii sio kuinama ya kawaida. Yusufu aliwalaumu ndugu zake. Yusufu alisema, "Unapaswa kujua kwamba ninaweza kutabiri siku zijazo."</w:t>
      </w:r>
    </w:p>
    <w:p>
      <w:pPr/>
      <w:r>
        <w:rPr>
          <w:lang w:val="sw_KE" w:bidi="sw_KE"/>
        </w:rPr>
      </w:r>
      <w:r>
        <w:rPr>
          <w:lang w:val="sw_KE" w:bidi="sw_KE"/>
        </w:rPr>
        <w:t>Yuda anazungumza kwa niaba ya ndugu zake. Kwa sababu ndugu hawakuiba kikombe, ndugu hawajui jinsi ya kujitetea au kuthibitisha kutokuwa na hatia kwao. Yuda anauliza mfululizo wa maswali ambayo hayahitaji jibu.</w:t>
      </w:r>
    </w:p>
    <w:p>
      <w:pPr/>
      <w:r>
        <w:rPr>
          <w:lang w:val="sw_KE" w:bidi="sw_KE"/>
        </w:rPr>
      </w:r>
      <w:r>
        <w:rPr>
          <w:lang w:val="sw_KE" w:bidi="sw_KE"/>
        </w:rPr>
        <w:t>Sitisha na mjadili: Simulia hadithi kuhusu mtu anayeshtakiwa kwa uongo. Mtu huyu anajaribu kujitetea. Angalia haswa njia ambayo mtu huyo anazungumza katika utetezi wake. Je, anauliza maswali ambayo hayahitaji majibu au anafanya taarifa nzuri?</w:t>
      </w:r>
    </w:p>
    <w:p>
      <w:pPr/>
      <w:r>
        <w:rPr>
          <w:lang w:val="sw_KE" w:bidi="sw_KE"/>
        </w:rPr>
      </w:r>
      <w:r>
        <w:rPr>
          <w:lang w:val="sw_KE" w:bidi="sw_KE"/>
        </w:rPr>
        <w:t>Yuda anasema kwamba Mungu anawaadhibu kwa dhambi zao. Yuda anamaanisha kwamba ndugu walifanya makosa na Yusufu mwanzoni na hawakuadhibiwa. Sasa Mungu anawaadhibu lakini kwa kile walichofanya katika siku za awali. Yuda anazungumza kuhusu ndugu 10 kwa sababu Benjamini hakuwa miongoni mwa kikundi ambacho kilimuuza Yusufu kama mtumwa. Yuda anasema kwamba ndugu wote 11 watabaki kuwa watumwa wa Yusufu. Yusufu anazungumza kwa kutumia kiapo. Yusufu anasema, "Iwe mbali kutoka kwangu ili kufanya hivyo." Yusufu anamaanisha kwamba ingekuwa kinyume cha sheria ya Mungu kuwaadhibu wale ambao hawana hatia. Jinsi Yusufu anavyozungumza inafanya kuonekana kama pendekezo hili linamkosea Yusufu. Yusufu anasema kwamba ni mtu tu mwenye kikombe atakayebaki. Wengine 10 wanaweza kwenda nyumbani.</w:t>
      </w:r>
    </w:p>
    <w:p>
      <w:pPr/>
      <w:r>
        <w:rPr>
          <w:lang w:val="sw_KE" w:bidi="sw_KE"/>
        </w:rPr>
      </w:r>
      <w:r>
        <w:rPr>
          <w:lang w:val="sw_KE" w:bidi="sw_KE"/>
        </w:rPr>
        <w:t>Yuda anaanza hotuba ya muda mrefu. Yuda anaanza hotuba hii kwa kumpongeza Yusufu. Yuda anasema kwamba Yusufu ana mamlaka sawa na mfalme. Yuda anamwomba Yusufu asiwe na hasira na Yuda. Yuda anasema hii kwa sababu Yuda anakwenda kujaribu kubadilisha adhabu ya Yusufu.</w:t>
      </w:r>
    </w:p>
    <w:p>
      <w:pPr/>
      <w:r>
        <w:rPr>
          <w:lang w:val="sw_KE" w:bidi="sw_KE"/>
        </w:rPr>
      </w:r>
      <w:r>
        <w:rPr>
          <w:lang w:val="sw_KE" w:bidi="sw_KE"/>
        </w:rPr>
        <w:t>Kisha, Yuda anaelezea historia ya familia kwa Yusufu. Yuda anaelezea kwa nini Benjamini ni muhimu sana kwa Yakobo. Yuda anaelezea kwamba Yakobo atakufa kwa huzuni kama chochote kitamtokea Benjamini. Yuda anaelezea kwamba amehakikisha usalama wa Benjamini. Yuda aliahidi Yakobo kwamba Yuda angehakikisha kwamba Benjamini anarudi kwa Yakobo.</w:t>
      </w:r>
    </w:p>
    <w:p>
      <w:pPr/>
      <w:r>
        <w:rPr>
          <w:lang w:val="sw_KE" w:bidi="sw_KE"/>
        </w:rPr>
      </w:r>
      <w:r>
        <w:rPr>
          <w:lang w:val="sw_KE" w:bidi="sw_KE"/>
        </w:rPr>
        <w:t>Sitisha na mjadili: Ili kusaidia kikundi kuelewa hotuba ya Yuda, inaweza kuwa vizuri kuigiza hotuba kama tukio. Uwe na mtu kama Yakobo na mtu kama Yuda wakizungumziana na Yakobo akimpa Yuda maelekezo na maelezo. Mara baada ya mazungumzo haya kukamilika, kisha Yuda anaweza kumwambia mtu anayeigiza Yusufu kile kilichotokea katika Kanaani. Lengo hapa ni kuelewa kile kilichotokea kati ya Yakobo na Yuda katika Kanaani na kisha kuweza kumwambia Yusufu ili Yusufu aweze kuelewa.</w:t>
      </w:r>
    </w:p>
    <w:p>
      <w:pPr/>
      <w:r>
        <w:rPr>
          <w:lang w:val="sw_KE" w:bidi="sw_KE"/>
        </w:rPr>
      </w:r>
      <w:r>
        <w:rPr>
          <w:lang w:val="sw_KE" w:bidi="sw_KE"/>
        </w:rPr>
        <w:t>Yuda anamaliza hotuba yake kwa kujitolea kuchukua mahali pa Benjamini kama mtumwa. Yuda anamwomba Yusufu amruhusu awe mtumwa na Benjamini aruhusiwe kurudi kwa Yakobo.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tukio 1.</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Benjamini</w:t>
      </w:r>
    </w:p>
    <w:p>
      <w:pPr>
        <w:pStyle w:val="ListBullet"/>
        <w:spacing w:line="240" w:lineRule="auto"/>
        <w:ind w:left="720"/>
      </w:pPr>
      <w:r>
        <w:rPr>
          <w:lang w:val="sw_KE" w:bidi="sw_KE"/>
        </w:rPr>
      </w:r>
      <w:r>
        <w:rPr>
          <w:lang w:val="sw_KE" w:bidi="sw_KE"/>
        </w:rPr>
        <w:t>Ndugu wengine</w:t>
      </w:r>
    </w:p>
    <w:p>
      <w:pPr>
        <w:pStyle w:val="ListBullet"/>
        <w:spacing w:line="240" w:lineRule="auto"/>
        <w:ind w:left="720"/>
      </w:pPr>
      <w:r>
        <w:rPr>
          <w:lang w:val="sw_KE" w:bidi="sw_KE"/>
        </w:rPr>
      </w:r>
      <w:r>
        <w:rPr>
          <w:lang w:val="sw_KE" w:bidi="sw_KE"/>
        </w:rPr>
        <w:t>Yakobo anatajwa.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hili, ndugu wanawasili katika jumba la Yusufu. Ndugu wanaanguka kwenye ardhi mbele ya Yusufu. Yusufu anawatuhumu ndugu wote. Yuda anajibu kwa niaba ya ndugu zake. Kama utetezi wao, Yuda anauliza mfululizo wa maswali ambayo hayahitaji jibu. Kwa sababu hawakuiba kikombe, ndugu hawajui jinsi ya kujitetea. Kisha Yuda anasema, "Mungu anatuadhibu kwa dhambi zetu."</w:t>
      </w:r>
    </w:p>
    <w:p>
      <w:pPr/>
      <w:r>
        <w:rPr>
          <w:lang w:val="sw_KE" w:bidi="sw_KE"/>
        </w:rPr>
      </w:r>
      <w:r>
        <w:rPr>
          <w:lang w:val="sw_KE" w:bidi="sw_KE"/>
        </w:rPr>
        <w:t>Sitisha kitendo: Muulize Yusufu, "Unajisikiaje sasa unapoona dhiki yao?" Unaweza kusikia, "Inafanya kazi. Nimewakasirisha sana kiasi kwamba wanafichua tabia zao za kweli kwangu. Sasa ninaona jinsi walivyo kwa kweli. Hii ni mpango mzuri." Waulize ndugu, "Kwa nini mnahisi mnaadhibiwa kwa dhambi zenu?" Unaweza kusikia, "Hatukupaswa kumuuza Yusufu." Tulijua. Tulipaswa kwenda kumtafuta Yusufu na kumleta nyumbani. Hatukutenda hivyo. Sasa tunaadhibiwa kwa mambo hayo mabaya tuliyoyafanya miaka iliyopita. Mungu hajawahi kutuadhibu. Mungu ametusaidia kuwa tajiri zaidi na wenye nguvu zaidi. Tunaona sasa kwamba Mungu hakusahau kile tulichofanya. Lakini Benjamini hakuwa sehemu ya kuuza Yusufu. Sielewi kwa nini Benjamini anaadhibiwa. Ninafikiri ni kuniadhibu kwa kumwona Benjamini akiteseka. Anzisha tena igizo.</w:t>
      </w:r>
    </w:p>
    <w:p>
      <w:pPr/>
      <w:r>
        <w:rPr>
          <w:lang w:val="sw_KE" w:bidi="sw_KE"/>
        </w:rPr>
      </w:r>
      <w:r>
        <w:rPr>
          <w:lang w:val="sw_KE" w:bidi="sw_KE"/>
        </w:rPr>
        <w:t>Yuda anasema kwamba wote wamerudi pamoja ili kuwa watumwa wa Yusufu. Yusufu anawaambia kwamba Benjamini ndiye pekee atakayebaki katika Misri. Wengine wanaweza kurudi Kanaani.</w:t>
      </w:r>
    </w:p>
    <w:p>
      <w:pPr/>
      <w:r>
        <w:rPr>
          <w:lang w:val="sw_KE" w:bidi="sw_KE"/>
        </w:rPr>
      </w:r>
      <w:r>
        <w:rPr>
          <w:lang w:val="sw_KE" w:bidi="sw_KE"/>
        </w:rPr>
        <w:t>Sitisha kitendo: Waulize ndugu, "Gavana anasema mnaweza kwenda nyumbani." Kwa nini msikubali tu pendekezo hilo? Unaweza kusikia, "Siwezi kufanya hivyo. Baba yangu atakufa kwa huzuni kama nitafanya hivyo. Ni lazima niwe hapa na kumshawishi gavana kumruhusu Benjamini kuondoka. Ni lazima nimshawishi kukubali mimi nichukue nafasi ya Benjamini ." Anzisha tena igizo.</w:t>
      </w:r>
    </w:p>
    <w:p>
      <w:pPr/>
      <w:r>
        <w:rPr>
          <w:lang w:val="sw_KE" w:bidi="sw_KE"/>
        </w:rPr>
      </w:r>
      <w:r>
        <w:rPr>
          <w:lang w:val="sw_KE" w:bidi="sw_KE"/>
        </w:rPr>
        <w:t>Yuda anaanza hotuba ya muda mrefu. Yuda anaelezea historia ya familia. Yuda anaelezea kwa nini Benjamini ni mwana anayependwa wa Yakobo. Yuda anasema kwamba Yakobo atakufa kwa huzuni kama chochote kinatokea kwa Benjamini. Yuda anaelezea kwamba alichukua jukumu kwa Benjamini ili Yakobo amruhusu Benjamini kuja Misri. Yuda anaomba kwamba Benjamini aruhusiwe kurudi kwa Yakobo na Yuda awe mtumwa badala ya Benjamini.</w:t>
      </w:r>
    </w:p>
    <w:p>
      <w:pPr/>
      <w:r>
        <w:rPr>
          <w:lang w:val="sw_KE" w:bidi="sw_KE"/>
        </w:rPr>
      </w:r>
      <w:r>
        <w:rPr>
          <w:lang w:val="sw_KE" w:bidi="sw_KE"/>
        </w:rPr>
        <w:t>Sitisha igizo: Muulize Yuda, "Unahisi vipi unapomwambia gavana mambo haya yote?" Unaweza kusikia, "Niko katika kukata tamaa. Sijui kama ninaweza kumshawishi gavana kuwa na rehema au la. Najua nilikuwa na jukumu la Yusufu kuuzwa kama mtumwa na sikufanya chochote ili kusitisha. Nimeona baba yangu akihuzunika kwa ajili ya Yusufu. Siwezi kuvumilia kumwona akiomboleza juu ya Benjamini na pengine kufa. Ni lazima nisimamishe hii kama ninaweza. Ni lazima nijaribu. Ninasema kila kitu ninachoweza kufikiria ili kumshawishi gavana kuwa na rehema kwetu sisi." Muulize Yusufu, "Unajisikiaje unaposikia hotuba ya Judah?" Unaweza kusikia, "Nimelemewa." Siwezi kujizuia. Anaonyesha kwamba anajuta kwa kweli kile alifanya miaka hiyo yote iliyopita. Anaonyesha kwamba yuko tayari kuchukua mahali pa Benjamini. Hataki baba yake kuteseka tena. Anajua kwamba baba yake anampenda Benjamini zaidi lakini hana wivu. Hii ni mabadiliko ya kushangaza ndani yake. Ninafurahi sana kuona hii."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Kikombe cha fedha kilikuwa kikombe maalum kinachoitwa kikombe cha uaguzi. Aina hii ya kikombe ilitumiwa katika Misri ili kuelezea siku zijazo. Wamisri wangemwaga maji na mafuta katika kikombe kama vile kikombe cha Yusufu. Wangesoma malezi kama mafuta na maji yanatenganisha na kutabiri siku zijazo. Yusufu alikuwa na kikombe kama hicho. Hatujui kwa kweli kama Yusufu alitumia kikombe hicho. </w:t>
      </w:r>
      <w:r>
        <w:rPr>
          <w:b/>
          <w:lang w:val="sw_KE" w:bidi="sw_KE"/>
        </w:rPr>
        <w:t>Uaguzi</w:t>
      </w:r>
      <w:r>
        <w:rPr>
          <w:lang w:val="sw_KE" w:bidi="sw_KE"/>
        </w:rPr>
        <w:t xml:space="preserve"> unajadiliwa katika faharasa kuu. Tumia neno sawa ambalo umetumia katika simulizi za awali.</w:t>
      </w:r>
    </w:p>
    <w:p>
      <w:pPr/>
      <w:r>
        <w:rPr>
          <w:lang w:val="sw_KE" w:bidi="sw_KE"/>
        </w:rPr>
      </w:r>
      <w:r>
        <w:rPr>
          <w:lang w:val="sw_KE" w:bidi="sw_KE"/>
        </w:rPr>
        <w:t>Sitisha hapa na uonyeshe tena picha ya kikombe cha uaguzi.</w:t>
      </w:r>
    </w:p>
    <w:p>
      <w:pPr/>
      <w:r>
        <w:rPr>
          <w:lang w:val="sw_KE" w:bidi="sw_KE"/>
        </w:rPr>
      </w:r>
      <w:r>
        <w:rPr>
          <w:lang w:val="sw_KE" w:bidi="sw_KE"/>
        </w:rPr>
        <w:t xml:space="preserve">Yuda anajiita </w:t>
      </w:r>
      <w:r>
        <w:rPr>
          <w:b/>
          <w:lang w:val="sw_KE" w:bidi="sw_KE"/>
        </w:rPr>
        <w:t>mtumishi</w:t>
      </w:r>
      <w:r>
        <w:rPr>
          <w:lang w:val="sw_KE" w:bidi="sw_KE"/>
        </w:rPr>
        <w:t xml:space="preserve"> au </w:t>
      </w:r>
      <w:r>
        <w:rPr>
          <w:b/>
          <w:lang w:val="sw_KE" w:bidi="sw_KE"/>
        </w:rPr>
        <w:t>mtumwa</w:t>
      </w:r>
      <w:r>
        <w:rPr>
          <w:lang w:val="sw_KE" w:bidi="sw_KE"/>
        </w:rPr>
        <w:t xml:space="preserve"> wakati Yuda anazungumza na Yusufu. Yuda anatumia neno hili mara nyingi katika hotuba yake kwa Yusufu. Mtumishi na mtumwa wanajadiliwa katika faharasa kuu. Hapa Yuda anatumia neno hili ili kuonyesha heshima na pia kuonyesha kwamba mtu ambaye Yuda anazungumza naye ana hadhi ya juu au mamlaka zaidi kuliko Yuda. Yusufu kama gavana wa Misri ana hadhi ya juu kuliko Yuda. Tumia neno sawa kwa mtumwa ambalo umetumia katika simulizi za awali.</w:t>
      </w:r>
    </w:p>
    <w:p>
      <w:pPr/>
      <w:r>
        <w:rPr>
          <w:lang w:val="sw_KE" w:bidi="sw_KE"/>
        </w:rPr>
      </w:r>
      <w:r>
        <w:rPr>
          <w:lang w:val="sw_KE" w:bidi="sw_KE"/>
        </w:rPr>
        <w:t xml:space="preserve">Yuda anasema, "Mungu anatuadhibu kwa dhambi zetu." Neno lililotumiwa kwa Mungu ni jina la kawaida kwa Mungu. </w:t>
      </w:r>
      <w:r>
        <w:rPr>
          <w:b/>
          <w:lang w:val="sw_KE" w:bidi="sw_KE"/>
        </w:rPr>
        <w:t>Mungu</w:t>
      </w:r>
      <w:r>
        <w:rPr>
          <w:lang w:val="sw_KE" w:bidi="sw_KE"/>
        </w:rPr>
        <w:t xml:space="preserve"> anajadiliwa katika faharasa kuu. Tumia neno sawa na ulilotumia katika simulizi za awali. </w:t>
      </w:r>
      <w:r>
        <w:rPr>
          <w:b/>
          <w:lang w:val="sw_KE" w:bidi="sw_KE"/>
        </w:rPr>
        <w:t>Dhambi</w:t>
      </w:r>
      <w:r>
        <w:rPr>
          <w:lang w:val="sw_KE" w:bidi="sw_KE"/>
        </w:rPr>
        <w:t xml:space="preserve"> inajadiliwa katika faharasa kuu. Tumia neno sawa kwa dhambi, ambalo umetumia katika simulizi za awali.</w:t>
      </w:r>
    </w:p>
    <w:p>
      <w:pPr/>
      <w:r>
        <w:rPr>
          <w:lang w:val="sw_KE" w:bidi="sw_KE"/>
        </w:rPr>
      </w:r>
      <w:r>
        <w:rPr>
          <w:lang w:val="sw_KE" w:bidi="sw_KE"/>
        </w:rPr>
        <w:t>Hutaona uso wangu tena ni neno picha ambalo lina maana hutakutana nami tena. Hatutakutana uso kwa uso tena.</w:t>
      </w:r>
    </w:p>
    <w:p>
      <w:pPr/>
      <w:r>
        <w:rPr>
          <w:lang w:val="sw_KE" w:bidi="sw_KE"/>
        </w:rPr>
      </w:r>
      <w:r>
        <w:rPr>
          <w:lang w:val="sw_KE" w:bidi="sw_KE"/>
        </w:rPr>
        <w:t>Yuda anatumia neno "bwana wangu" wakati wa kuzungumza na Yusufu. Hii ni neno la heshima ambalo mtu mmoja angetumia wakati wa kuzungumza na mtu wa hadhi ya juu au mamlaka. Maneno mengine yanaweza kuwa mkuu au mheshimiwa. Tumia tafsiri sawa kwa bwana wangu ambayo umetumia katika simulizi za awali.</w:t>
      </w:r>
    </w:p>
    <w:p>
      <w:pPr/>
      <w:r>
        <w:rPr>
          <w:lang w:val="sw_KE" w:bidi="sw_KE"/>
        </w:rPr>
      </w:r>
      <w:r>
        <w:rPr>
          <w:lang w:val="sw_KE" w:bidi="sw_KE"/>
        </w:rPr>
        <w:t>Yuda anasema kwamba kama madhara yoyote yatampata Benjamini, ingemtuma mtu mwenye nywele nyeupe kwa kaburi lake. Hii ni picha ya neno la kusababisha mtu kufa. Yuda anasema kwamba Yakobo ambaye ni mzee angekufa kwa huzuni.</w:t>
      </w:r>
    </w:p>
    <w:p>
      <w:pPr/>
      <w:r>
        <w:rPr>
          <w:lang w:val="sw_KE" w:bidi="sw_KE"/>
        </w:rPr>
      </w:r>
      <w:r>
        <w:rPr>
          <w:lang w:val="sw_KE" w:bidi="sw_KE"/>
        </w:rPr>
        <w:t xml:space="preserve">Yuda anajitolea kuwa </w:t>
      </w:r>
      <w:r>
        <w:rPr>
          <w:b/>
          <w:lang w:val="sw_KE" w:bidi="sw_KE"/>
        </w:rPr>
        <w:t>mtumwa</w:t>
      </w:r>
      <w:r>
        <w:rPr>
          <w:lang w:val="sw_KE" w:bidi="sw_KE"/>
        </w:rPr>
        <w:t xml:space="preserve"> wa Yusufu katika nafasi ya Benjamini. "Mtumwa" linajadiliwa katika faharasa kuu. Tumia neno 'mtumwa' ambalo umetumia katika vifungu vya awali. Hii pia ni neno sawa ambalo linatumiwa kwa mtumishi mapema katika hadithi. Maneno haya mawili yana maana sawa.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kingine chochote ulichojadili.</w:t>
      </w:r>
    </w:p>
    <w:p>
      <w:pPr/>
      <w:r>
        <w:rPr>
          <w:lang w:val="sw_KE" w:bidi="sw_KE"/>
        </w:rPr>
      </w:r>
      <w:r>
        <w:rPr>
          <w:lang w:val="sw_KE" w:bidi="sw_KE"/>
        </w:rPr>
        <w:t>Mwanachama mmoja wa kikundi anatakiwa kuelezea sentensi chache za kifungu na kusitisha. Mwanachama mwingine wa kikundi anatakiwa kuelezea sehemu inayofuata ya simulizi na kusitisha. Fanya hivyo mpaka kikundi kisimulie tena simulizi yote. Wanachama wa kikundi wanaweza kusahihishana katika hatua hii.</w:t>
      </w:r>
    </w:p>
    <w:p>
      <w:pPr/>
      <w:r>
        <w:rPr>
          <w:lang w:val="sw_KE" w:bidi="sw_KE"/>
        </w:rPr>
      </w:r>
      <w:r>
        <w:rPr>
          <w:lang w:val="sw_KE" w:bidi="sw_KE"/>
        </w:rPr>
        <w:t>Sitisha hapa toleo hili la sauti.</w:t>
      </w:r>
    </w:p>
    <w:p>
      <w:pPr/>
      <w:r>
        <w:rPr>
          <w:lang w:val="sw_KE" w:bidi="sw_KE"/>
        </w:rPr>
      </w:r>
      <w:r>
        <w:rPr>
          <w:lang w:val="sw_KE" w:bidi="sw_KE"/>
        </w:rPr>
        <w:t>Kisha, kila mshiriki wa kikundi anatakiwa kuelezea simulizi yote bila kuingiliwa angalau mara moja. Mwanachama wa kikundi anaweza kutumia vitu bila mpangilio, mienendo au ubao wao wa hadithi ili kuwasaidia kukumbuka simulizi hii.</w:t>
      </w:r>
    </w:p>
    <w:p>
      <w:pPr/>
      <w:r>
        <w:rPr>
          <w:lang w:val="sw_KE" w:bidi="sw_KE"/>
        </w:rPr>
      </w:r>
      <w:r>
        <w:rPr>
          <w:lang w:val="sw_KE" w:bidi="sw_KE"/>
        </w:rPr>
        <w:t>Sitisha toleo hili la sauti hapa.</w:t>
      </w:r>
    </w:p>
    <w:p>
      <w:pPr/>
      <w:r>
        <w:rPr>
          <w:lang w:val="sw_KE" w:bidi="sw_KE"/>
        </w:rPr>
      </w:r>
      <w:r>
        <w:rPr>
          <w:lang w:val="sw_KE" w:bidi="sw_KE"/>
        </w:rPr>
        <w:t>Kisha, kikundi kinaweza kuamua ni toleo gani la simulizi wanalopenda zaidi. Unaweza kuamua kwamba ulipenda jinsi mshiriki mmoja wa kikundi alivyoelezea tukio moja lakini ulipenda jinsi mshiriki mwingine wa kikundi alivyoelezea kuhusu tukio lingine.</w:t>
      </w:r>
    </w:p>
    <w:p>
      <w:pPr/>
      <w:r>
        <w:rPr>
          <w:lang w:val="sw_KE" w:bidi="sw_KE"/>
        </w:rPr>
      </w:r>
      <w:r>
        <w:rPr>
          <w:lang w:val="sw_KE" w:bidi="sw_KE"/>
        </w:rPr>
        <w:t>Sitisha toleo hii la sauti hapa.</w:t>
      </w:r>
    </w:p>
    <w:p>
      <w:pPr/>
      <w:r>
        <w:rPr>
          <w:lang w:val="sw_KE" w:bidi="sw_KE"/>
        </w:rPr>
      </w:r>
      <w:r>
        <w:rPr>
          <w:lang w:val="sw_KE" w:bidi="sw_KE"/>
        </w:rPr>
        <w:t>Hatimaye, kikundi kinaweza kuweka pamoja toleo la mwisho la simulizi ambalo kila mtu anakubaliana nalo. Kila mshiriki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45:1–28</w:t>
      </w:r>
      <w:r>
        <w:rPr>
          <w:lang w:val="sw_KE" w:bidi="sw_KE"/>
        </w:rPr>
      </w:r>
    </w:p>
    <w:p>
      <w:pPr>
        <w:pStyle w:val="Heading3"/>
      </w:pPr>
      <w:r>
        <w:rPr>
          <w:lang w:val="sw_KE" w:bidi="sw_KE"/>
        </w:rPr>
        <w:t>Sikiliza na Moyo</w:t>
      </w:r>
    </w:p>
    <w:p>
      <w:pPr/>
      <w:r>
        <w:rPr>
          <w:lang w:val="sw_KE" w:bidi="sw_KE"/>
        </w:rPr>
      </w:r>
      <w:r>
        <w:rPr>
          <w:lang w:val="sw_KE" w:bidi="sw_KE"/>
        </w:rPr>
        <w:t>Sikiliza kitabu cha mwanzo 45:1–28 na uweke moyoni mwako. Sikiliza maandishi haya mara tatu (katika tafsiri tatu tofauti, ikiwezekana). Kisha kama kikundi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KUTENGENEZA JUKWAA</w:t>
      </w:r>
    </w:p>
    <w:p>
      <w:pPr/>
      <w:r>
        <w:rPr>
          <w:lang w:val="sw_KE" w:bidi="sw_KE"/>
        </w:rPr>
      </w:r>
      <w:r>
        <w:rPr>
          <w:lang w:val="sw_KE" w:bidi="sw_KE"/>
        </w:rPr>
        <w:t>Mwanzo 45:1–28</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Katika kifungu cha awali, Yusufu aliwashtaki ndugu zake kwa kuiba kikombe cha fedha cha Yusufu. Ndugu wote walirudi kumwona Yusufu baada ya mtumishi kupata kikombe katika gunia la Benjamini la nafaka. Yusufu alimsikiliza Yuda akielezea hali ya familia. Simulizi hii inaendeleza masimulizi ya sehemu fulani za hadithi ya yusufu. </w:t>
      </w:r>
    </w:p>
    <w:p>
      <w:pPr/>
      <w:r>
        <w:rPr>
          <w:lang w:val="sw_KE" w:bidi="sw_KE"/>
        </w:rPr>
      </w:r>
      <w:r>
        <w:rPr>
          <w:lang w:val="sw_KE" w:bidi="sw_KE"/>
        </w:rPr>
        <w:t>Yusufu hangeweza kustahimili tena. Hii ina maana kwamba Yusufu hakuwa na uwezo tena wa kuficha hisia zake. Yusufu aliwatuma wahudumu wote wa Misri kutoka chumbani humo. Yusufu aliwaambia ndugu zake kwamba alikuwa Yusufu. Yusufu alivunjika na kulia. Hii ni picha ya neno ili kusema kwamba Yusufu hakuwa na uwezo tena wa kudhibiti hisia zake. Yusufu alilia kwa sauti sana au kwa kelele hata watu nje ya chumba hicho wangeweza kumsikia Yusufu. Habari kwamba Yusufu alikuwa akilia ilimfika kwa mfalme.</w:t>
      </w:r>
    </w:p>
    <w:p>
      <w:pPr/>
      <w:r>
        <w:rPr>
          <w:lang w:val="sw_KE" w:bidi="sw_KE"/>
        </w:rPr>
      </w:r>
      <w:r>
        <w:rPr>
          <w:lang w:val="sw_KE" w:bidi="sw_KE"/>
        </w:rPr>
        <w:t>Yusufu aliwaambia ndugu zake, "Mimi ni Yusufu. Je, baba yangu bado ni mzima?" Ndugu zake hawakuweza kujibu. Walikuwa wasio na la kusema. Tafsiri tofauti zinatumia maneno tofauti ili kuelezea hisia ambazo ndugu walikuwa wanahisi. Ndugu walishangaa, kuogopa, au kukata tamaa. Yusufu amewatuma wahudumu wote nje. Hakuna kutaja kwa mkalimani. Wengi wanaamini kwamba Yusufu anaanza kuzungumza na ndugu zake kwa Kiebrania.</w:t>
      </w:r>
    </w:p>
    <w:p>
      <w:pPr/>
      <w:r>
        <w:rPr>
          <w:lang w:val="sw_KE" w:bidi="sw_KE"/>
        </w:rPr>
      </w:r>
      <w:r>
        <w:rPr>
          <w:lang w:val="sw_KE" w:bidi="sw_KE"/>
        </w:rPr>
        <w:t>Sitisha na mjadili: Simulia hadithi kuhusu kukutana na mtu ambaye ulimfanyia kitu kibaya miaka mingi iliyopita. Sasa mtu huyu yuko katika nafasi ya nguvu. Unakutana na mtu huyu. Eleza hisia za mtu ambaye alifanya makosa kwa mtu mwingine.</w:t>
      </w:r>
    </w:p>
    <w:p>
      <w:pPr/>
      <w:r>
        <w:rPr>
          <w:lang w:val="sw_KE" w:bidi="sw_KE"/>
        </w:rPr>
      </w:r>
      <w:r>
        <w:rPr>
          <w:lang w:val="sw_KE" w:bidi="sw_KE"/>
        </w:rPr>
        <w:t>Yusufu anawaambia ndugu zake wahamie karibu. Kisha Yusufu anawaambia ndugu kwamba Mungu ni mtu ambaye alifanya mambo haya yote kutokea. Mungu alimleta Yusufu Misri ili kuokoa maisha ya familia ya Yusufu. Yusufu anasema kwamba njaa itaendelea kwa miaka 5 zaidi na itakuwa kali. Yusufu anasema kwamba njaa itakuwa mbaya sana kwamba hakutakuwa na kulima au kuvuna. Kulima ardhi hutayarisha ardhi kwa kupanda mbegu. Yusufu anasema kwamba hakutakuwa na hatua ya kulima kwa sababu chochote kilichopandwa hakitakua. Hakutakuwa na mavuno.</w:t>
      </w:r>
    </w:p>
    <w:p>
      <w:pPr/>
      <w:r>
        <w:rPr>
          <w:lang w:val="sw_KE" w:bidi="sw_KE"/>
        </w:rPr>
      </w:r>
      <w:r>
        <w:rPr>
          <w:lang w:val="sw_KE" w:bidi="sw_KE"/>
        </w:rPr>
        <w:t>Sitisha na mjadili: Eleza njaa katika eneo lako. Ni lini na vipi watu waliandaa mashamba yao?</w:t>
      </w:r>
    </w:p>
    <w:p>
      <w:pPr/>
      <w:r>
        <w:rPr>
          <w:lang w:val="sw_KE" w:bidi="sw_KE"/>
        </w:rPr>
      </w:r>
      <w:r>
        <w:rPr>
          <w:lang w:val="sw_KE" w:bidi="sw_KE"/>
        </w:rPr>
        <w:t>Onyesha picha ya kulima inayotumiwa katika shamba.</w:t>
      </w:r>
    </w:p>
    <w:p>
      <w:pPr/>
      <w:r>
        <w:rPr>
          <w:lang w:val="sw_KE" w:bidi="sw_KE"/>
        </w:rPr>
      </w:r>
      <w:r>
        <w:rPr>
          <w:lang w:val="sw_KE" w:bidi="sw_KE"/>
        </w:rPr>
        <w:t>Onyesha picha ya jembe linalotumiwa katika shamba.</w:t>
      </w:r>
    </w:p>
    <w:p>
      <w:pPr/>
      <w:r>
        <w:rPr>
          <w:lang w:val="sw_KE" w:bidi="sw_KE"/>
        </w:rPr>
      </w:r>
      <w:r>
        <w:rPr>
          <w:lang w:val="sw_KE" w:bidi="sw_KE"/>
        </w:rPr>
        <w:t>Yusufu anasema kwamba Mungu ndiye aliyemfanya Yusufu kuwa gavana wa Misri. Baada ya kuelezea yote ambayo Mungu ameandaa , Yusufu anawaambia ndugu kuhusu nafasi ya Yusufu mwenyewe. Yusufu anasema kwamba Yusufu ni baba kwa mfalme, meneja wa jumba lote na gavana wa Misri. Wakati Yusufu anasema kwamba Yusufu ni baba kwa mfalme, Yusufu anamaanisha kwamba Yusufu ni mshauri muhimu kwa mfalme. Mfalme alimwinua Yusufu kwa nafasi ya gavana wa Misri. Hii ni mara ya kwanza kutajwa kwamba Yusufu pia ni meneja wa jumba la kifalme. Yusufu anawaambia ndugu zake kwamba Yusufu ana nafasi ya uwezo mkubwa katika Misri. Yusufu anaweza kuwatunza. Yusufu anaelezea kwamba Mungu ndiye aliyesababisha mambo haya yote kutokea.</w:t>
      </w:r>
    </w:p>
    <w:p>
      <w:pPr/>
      <w:r>
        <w:rPr>
          <w:lang w:val="sw_KE" w:bidi="sw_KE"/>
        </w:rPr>
      </w:r>
      <w:r>
        <w:rPr>
          <w:lang w:val="sw_KE" w:bidi="sw_KE"/>
        </w:rPr>
        <w:t>Yusufu anawaambia ndugu kwenda nyumbani na kumchukua baba yao na familia zao na kila kitu wanachomiliki. Wanafaa kuja Misri na kuishi mahali maalum panapoitwa Goshen. Yusufu anawaambia ndugu kwamba Yusufu atawatunza wote.</w:t>
      </w:r>
    </w:p>
    <w:p>
      <w:pPr/>
      <w:r>
        <w:rPr>
          <w:lang w:val="sw_KE" w:bidi="sw_KE"/>
        </w:rPr>
      </w:r>
      <w:r>
        <w:rPr>
          <w:lang w:val="sw_KE" w:bidi="sw_KE"/>
        </w:rPr>
        <w:t>Onyesha ramani ya Misri na Kanaani na eneo la Gosheni lililowekwa alama kwenye ramani.</w:t>
      </w:r>
    </w:p>
    <w:p>
      <w:pPr/>
      <w:r>
        <w:rPr>
          <w:lang w:val="sw_KE" w:bidi="sw_KE"/>
        </w:rPr>
      </w:r>
      <w:r>
        <w:rPr>
          <w:lang w:val="sw_KE" w:bidi="sw_KE"/>
        </w:rPr>
        <w:t>Yusufu anarejelea Yakobo kama "baba yangu." Yakobo ni baba wa wanaume hawa 12 wote.</w:t>
      </w:r>
    </w:p>
    <w:p>
      <w:pPr/>
      <w:r>
        <w:rPr>
          <w:lang w:val="sw_KE" w:bidi="sw_KE"/>
        </w:rPr>
      </w:r>
      <w:r>
        <w:rPr>
          <w:lang w:val="sw_KE" w:bidi="sw_KE"/>
        </w:rPr>
        <w:t>Simama na usimulia hadithi kuhusu mtu mwenye wana wengi. Wana wa kiume wanamrejelea vipi baba yao? Angalia kama wana wanasema "baba yangu" au "baba yetu" wakati wa kuzungumza kuhusu baba.</w:t>
      </w:r>
    </w:p>
    <w:p>
      <w:pPr/>
      <w:r>
        <w:rPr>
          <w:lang w:val="sw_KE" w:bidi="sw_KE"/>
        </w:rPr>
      </w:r>
      <w:r>
        <w:rPr>
          <w:lang w:val="sw_KE" w:bidi="sw_KE"/>
        </w:rPr>
        <w:t>Yusufu anaendelea kuzungumza na ndugu zake. Ndugu hawajasema chochote. Yusufu anaendelea kujaribu kuwashawishi kwamba Yusufu kwa kweli ni kaka yao, Yusufu. Yusufu alimbusu Benjamini. Yusufu alimbusu kila mmoja wa ndugu wengine 10. Ikiwa kubusu ili kuonyesha upendo kati ya wanaume hafanywi au si jambo la kawaida katika utamaduni wako, unaweza kusema kwamba walikumbatia. Yusufu alilia kwa furaha. Hatimaye, ndugu walianza kuzungumza kwa uhuru na Yusufu.</w:t>
      </w:r>
    </w:p>
    <w:p>
      <w:pPr/>
      <w:r>
        <w:rPr>
          <w:lang w:val="sw_KE" w:bidi="sw_KE"/>
        </w:rPr>
      </w:r>
      <w:r>
        <w:rPr>
          <w:lang w:val="sw_KE" w:bidi="sw_KE"/>
        </w:rPr>
        <w:t>Mfalme alisikia kwamba ndugu wa Yusufu walikuwa wamekuja. Mfalme alifurahi kusikia habari hii. Mfalme alimwambia Yusufu kuleta ndugu zake na familia zao ili kuishi katika Misri. Mfalme anaahidi kwamba familia ya Yusufu itakula mema ya nchi. Hii ni picha ya maneno inayomaanisha kwamba familia ya Yusufu itapata kilicho bora zaidi kinachopatikana katika Misri. Mfalme anatuma magari ya mizigo au mikokoteni ili wanawake na watoto waweze kupanda badala ya kulazimika kutembea njia yote hadi Misri.</w:t>
      </w:r>
    </w:p>
    <w:p>
      <w:pPr/>
      <w:r>
        <w:rPr>
          <w:lang w:val="sw_KE" w:bidi="sw_KE"/>
        </w:rPr>
      </w:r>
      <w:r>
        <w:rPr>
          <w:lang w:val="sw_KE" w:bidi="sw_KE"/>
        </w:rPr>
        <w:t>Onyesha picha ya gari la kubeba mizigo la Kimisri</w:t>
      </w:r>
    </w:p>
    <w:p>
      <w:pPr/>
      <w:r>
        <w:rPr>
          <w:lang w:val="sw_KE" w:bidi="sw_KE"/>
        </w:rPr>
      </w:r>
      <w:r>
        <w:rPr>
          <w:lang w:val="sw_KE" w:bidi="sw_KE"/>
        </w:rPr>
        <w:t>Yusufu aliwapa ndugu vifaa kwa safari ya kurudi Kanaani. Yusufu alimpa kila kaka mavazi mapya. Yusufu alimpa Benjamini seti 5 za mavazi na sarafu 300 za fedha. Yusufu alitumana zawadi za punda na vifaa kwa Yakobo. Yusufu aliwaambia ndugu wasibishane kuhusu kile ambacho kimetokea wanaposafiri. Yusufu pengine aliwaambia ndugu zake wasibishane kwa sababu Yusufu ameona ndugu wakigombana walipokuja Misri.</w:t>
      </w:r>
    </w:p>
    <w:p>
      <w:pPr/>
      <w:r>
        <w:rPr>
          <w:lang w:val="sw_KE" w:bidi="sw_KE"/>
        </w:rPr>
      </w:r>
      <w:r>
        <w:rPr>
          <w:lang w:val="sw_KE" w:bidi="sw_KE"/>
        </w:rPr>
        <w:t>Onyesha picha ya punda.</w:t>
      </w:r>
    </w:p>
    <w:p>
      <w:pPr/>
      <w:r>
        <w:rPr>
          <w:lang w:val="sw_KE" w:bidi="sw_KE"/>
        </w:rPr>
      </w:r>
      <w:r>
        <w:rPr>
          <w:lang w:val="sw_KE" w:bidi="sw_KE"/>
        </w:rPr>
        <w:t>Wakati ndugu waliwasili katika Kanaani, walimwambia Yakobo kwamba Yusufu yuko hai. Kwanza Yakobo hangeweza kuamini kile walichosema. Yakobo alishtuka au kushangaa sana kiasi kwamba hangeweza kuzungumza. Mtu ambaye ameduwaa anapooza kwa mshtuko au hofu. Lakini kisha ndugu walirudia kila kitu ambacho Yusufu alikuwa amewaambia. Yakobo aliona zawadi ambayo Yusufu alikuwa ametuma. Hatimaye, Yakobo aliamini kwamba Yusufu alikuwa hai. Yakobo alitaka kuharakisha ili kufika Misri. Yakobo alisema, "Ninataka kuona Yusufu kabla ya kufa." Huu ni usemi wa kumaanisha kwamba Yakobo ni mtu mzee. Haimaanishi kwamba Yakobo alikuwa mgonjwa na karibu kufa. Yakobo aliweza kusafiri kuelekea Misri. Yakobo hakujua ni muda gani angeishi. Yakobo alikuwa na hamu ya kuona Yusufu.</w:t>
      </w:r>
    </w:p>
    <w:p>
      <w:pPr/>
      <w:r>
        <w:rPr>
          <w:lang w:val="sw_KE" w:bidi="sw_KE"/>
        </w:rPr>
      </w:r>
      <w:r>
        <w:rPr>
          <w:lang w:val="sw_KE" w:bidi="sw_KE"/>
        </w:rPr>
        <w:t>Simulia hadithi kuhusu mtu ambaye anagundua kwamba mshiriki mpendwa wa familia alidhani amekufa bado yuko hai. Mtu huyu anachukuliaje habari hizi? Yeye anaonyesha aina gani za hisia?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Hii ni muendelezo wa tukio 4 katika simulizi ya awali. Yusufu anafichua utambulisho wake kwa ndugu. Yusufu anaelezea kwamba Mungu ni mtu ambaye alimtuma Yusufu kwa Misri ili Yusufu aweze kuokoa maisha ya wengine.</w:t>
      </w:r>
    </w:p>
    <w:p>
      <w:pPr/>
      <w:r>
        <w:rPr>
          <w:lang w:val="sw_KE" w:bidi="sw_KE"/>
        </w:rPr>
      </w:r>
      <w:r>
        <w:rPr>
          <w:b/>
          <w:lang w:val="sw_KE" w:bidi="sw_KE"/>
        </w:rPr>
        <w:t>Tukio la pili:</w:t>
      </w:r>
      <w:r>
        <w:rPr>
          <w:lang w:val="sw_KE" w:bidi="sw_KE"/>
        </w:rPr>
        <w:t xml:space="preserve"> Mfalme wa Misri anasikia kwamba ndugu wa Yusufu wamewasili. Mfalme anawaalika ndugu kuishi katika Misri. Mfalme anatuma zawadi kwa Yakobo.</w:t>
      </w:r>
    </w:p>
    <w:p>
      <w:pPr/>
      <w:r>
        <w:rPr>
          <w:lang w:val="sw_KE" w:bidi="sw_KE"/>
        </w:rPr>
      </w:r>
      <w:r>
        <w:rPr>
          <w:b/>
          <w:lang w:val="sw_KE" w:bidi="sw_KE"/>
        </w:rPr>
        <w:t>Tukio la tatu:</w:t>
      </w:r>
      <w:r>
        <w:rPr>
          <w:lang w:val="sw_KE" w:bidi="sw_KE"/>
        </w:rPr>
        <w:t xml:space="preserve"> Yusufu anatayarisha zawadi kwa Yakobo. Yusufu anatuma ndugu kurudi Kanaani wakiwa wamebeba kila kitu wanachoweza kuhitaji kwa safari na kurudi Misri.</w:t>
      </w:r>
    </w:p>
    <w:p>
      <w:pPr/>
      <w:r>
        <w:rPr>
          <w:lang w:val="sw_KE" w:bidi="sw_KE"/>
        </w:rPr>
      </w:r>
      <w:r>
        <w:rPr>
          <w:b/>
          <w:lang w:val="sw_KE" w:bidi="sw_KE"/>
        </w:rPr>
        <w:t>Tukio la nne:</w:t>
      </w:r>
      <w:r>
        <w:rPr>
          <w:lang w:val="sw_KE" w:bidi="sw_KE"/>
        </w:rPr>
        <w:t xml:space="preserve"> Ndugu wanawasili katika Kanaani na kumwambia Yakobo kwamba Yusufu yuko hai na ni gavana wa Misri. Yakobo anashangaa. Kisha Yakobo hatimaye anaelewa kwamba Yusufu yuko hai. Yakobo anataka kwenda Misri haraka.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Watumishi wa Yusufu</w:t>
      </w:r>
    </w:p>
    <w:p>
      <w:pPr>
        <w:pStyle w:val="ListBullet"/>
        <w:spacing w:line="240" w:lineRule="auto"/>
        <w:ind w:left="720"/>
      </w:pPr>
      <w:r>
        <w:rPr>
          <w:lang w:val="sw_KE" w:bidi="sw_KE"/>
        </w:rPr>
      </w:r>
      <w:r>
        <w:rPr>
          <w:lang w:val="sw_KE" w:bidi="sw_KE"/>
        </w:rPr>
        <w:t>Ndugu wa kiume 11</w:t>
      </w:r>
    </w:p>
    <w:p>
      <w:pPr>
        <w:pStyle w:val="ListBullet"/>
        <w:spacing w:line="240" w:lineRule="auto"/>
        <w:ind w:left="720"/>
      </w:pPr>
      <w:r>
        <w:rPr>
          <w:lang w:val="sw_KE" w:bidi="sw_KE"/>
        </w:rPr>
      </w:r>
      <w:r>
        <w:rPr>
          <w:lang w:val="sw_KE" w:bidi="sw_KE"/>
        </w:rPr>
        <w:t>Benjamini anatajwa haswa.</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Tukio la 1 ni muendelezo wa tukio 4 katika simulizi ya awali. Baadhi ya tafsiri zinaanza kifungu hiki na neno la wakati kama vile kisha ili kuonyesha kwamba tukio hili linaendelea. Yusufu alisikiliza yote ambayo Yuda alisema. Kisha Yusufu hangeweza kudhibiti hisia zake tena kabisa.</w:t>
      </w:r>
    </w:p>
    <w:p>
      <w:pPr/>
      <w:r>
        <w:rPr>
          <w:lang w:val="sw_KE" w:bidi="sw_KE"/>
        </w:rPr>
      </w:r>
      <w:r>
        <w:rPr>
          <w:lang w:val="sw_KE" w:bidi="sw_KE"/>
        </w:rPr>
        <w:t>Yosefu aliamuru wafanyi kazi au watumishi kuondoka chumbani. Hii ni lugha ya nguvu, amri, na moja ambayo watumishi wangetii mara moja.</w:t>
      </w:r>
    </w:p>
    <w:p>
      <w:pPr/>
      <w:r>
        <w:rPr>
          <w:lang w:val="sw_KE" w:bidi="sw_KE"/>
        </w:rPr>
      </w:r>
      <w:r>
        <w:rPr>
          <w:lang w:val="sw_KE" w:bidi="sw_KE"/>
        </w:rPr>
        <w:t>Yusufu anawaambia ndugu kwamba yeye ni Yusufu. Yusufu anaanza kulia kwa sauti sana kwamba watumishi wanamsikia akilia. Habari ya kulia kwa Yusufu inafikia mfalme. Ndugu wameshtuka sana kiasi kwamba hawawezi kuzungumza. Yusufu anawafanya waje karibu na Yusufu. Yusufu anaelezea kwamba yote ambayo ilitokea ilikuwa kutoka kwa Mungu. Mungu alimfanya Yusufu kwenda Misri ili Yusufu aweze kuokoa maisha ya familia. Mungu ndiye aliyemfanya Yusufu kuwa mshauri muhimu kwa mfalme, bwana juu ya jumba la kifalme na gavana wa Misri yote. Yusufu anawaambia ndugu kwenda kuchukua familia zao kutoka Kanaani na kuhamia Misri ili kuishi katika eneo lililotolewa na Yusufu.</w:t>
      </w:r>
    </w:p>
    <w:p>
      <w:pPr/>
      <w:r>
        <w:rPr>
          <w:lang w:val="sw_KE" w:bidi="sw_KE"/>
        </w:rPr>
      </w:r>
      <w:r>
        <w:rPr>
          <w:lang w:val="sw_KE" w:bidi="sw_KE"/>
        </w:rPr>
        <w:t>Yusufu anazungumza kuhusu "baba yangu" na anarejelea ndugu zake kama "wana wako." Yusufu anaweka uhusiano wa karibu na Yakobo lakini kwa kuzungumza kwa njia hii, Yusufu anaweka umbali fulani kati ya yeye mwenyewe na ndugu zake.</w:t>
      </w:r>
    </w:p>
    <w:p>
      <w:pPr/>
      <w:r>
        <w:rPr>
          <w:lang w:val="sw_KE" w:bidi="sw_KE"/>
        </w:rPr>
      </w:r>
      <w:r>
        <w:rPr>
          <w:lang w:val="sw_KE" w:bidi="sw_KE"/>
        </w:rPr>
        <w:t>Yusufu anawaambia kwamba njaa itadumu miaka mingine 5. Isipokuwa wanakuja Misri ili kuishi, wote watakufa kwa njaa. Yusufu anaahidi kutunza ndugu na familia zao. Yusufu anaendelea kuzungumza na ndugu ili kuwashawishi kwamba kwa kweli yeye ni Yusufu. Yusufu anambusu Benjamini na kisha kuwabusu ndugu zake wote. Yusufu alikuwa akilia kwa sababu ya furaha. Hatimaye, ndugu walianza kuzungumza kwa uhuru na Yusufu.</w:t>
      </w:r>
    </w:p>
    <w:p>
      <w:pPr/>
      <w:r>
        <w:rPr>
          <w:lang w:val="sw_KE" w:bidi="sw_KE"/>
        </w:rPr>
      </w:r>
      <w:r>
        <w:rPr>
          <w:lang w:val="sw_KE" w:bidi="sw_KE"/>
        </w:rPr>
        <w:t>Katika tukio la 2, mfalme na maafisa wake wamesikia kwamba ndugu wa Yusufu wapo katika Misri. Mfalme na maafisa wake walikuwa na furaha, kusikia habari hii. Mfalme alipeleka ujumbe kwa Yusufu. Mfalme alisema kwamba ndugu wa Yusufu wote wanapaswa kuhamia Misri na familia zao. Mfalme anaahidi kwamba ndugu wataishi katika mahali bora katika Misri. Mfalme anatuma magari au mikokoteni, ili wake na watoto wa ndugu wasihitaji kutembea umbali wote kutoka Kanaani hadi Misri.</w:t>
      </w:r>
    </w:p>
    <w:p>
      <w:pPr/>
      <w:r>
        <w:rPr>
          <w:lang w:val="sw_KE" w:bidi="sw_KE"/>
        </w:rPr>
      </w:r>
      <w:r>
        <w:rPr>
          <w:lang w:val="sw_KE" w:bidi="sw_KE"/>
        </w:rPr>
        <w:t>Katika tukio la 3, Yusufu anatoa magari au mikokoteni kama alivyoahidiwa na mfalme. Yusufu aliwapa ndugu chakula na vifaa kwa safari yao ya kurudi Kanaani na kisha kurudi Misri. Yosefu aliandaa zawadi za punda kwa Yakobo. Wakati kila kitu kilipokuwa tayari, Yusufu aliwatuma ndugu zake kurudi Kanaani. Yusufu aliwaambia ndugu wasibishane kuhusu kile ambacho kilikuwa kimetokea.</w:t>
      </w:r>
    </w:p>
    <w:p>
      <w:pPr/>
      <w:r>
        <w:rPr>
          <w:lang w:val="sw_KE" w:bidi="sw_KE"/>
        </w:rPr>
      </w:r>
      <w:r>
        <w:rPr>
          <w:lang w:val="sw_KE" w:bidi="sw_KE"/>
        </w:rPr>
        <w:t>Katika tukio la 4, ndugu wanawasili katika Kanaani na kumwambia Yakobo kwamba Yusufu yuko hai. Yusufu ni gavana wa Misri. Yakobo anashangaa sana na habari ambayo Yakobo hawezi kuzungumza. Habari inamlemaza Yakobo kwa muda. Ndugu walirudia kila kitu ambacho Yusufu alikuwa amewaambia. Yakobo aliona magari na zawadi ambazo Yusufu alikuwa ametuma. Hatimaye, Yakobo anaamini ndugu . Jina la Yakobo linabadilishwa kuwa Israeli katika hatua hii. Yakobo na Israeli ni mtu mmoja. Yakobo anakuwa na msisimko sana. Yakobo anataka kwenda mara moja kwa Misri. Yakobo anataka kuona Yusufu.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Watumishi wa Yusufu</w:t>
      </w:r>
    </w:p>
    <w:p>
      <w:pPr>
        <w:pStyle w:val="ListBullet"/>
        <w:spacing w:line="240" w:lineRule="auto"/>
        <w:ind w:left="720"/>
      </w:pPr>
      <w:r>
        <w:rPr>
          <w:lang w:val="sw_KE" w:bidi="sw_KE"/>
        </w:rPr>
      </w:r>
      <w:r>
        <w:rPr>
          <w:lang w:val="sw_KE" w:bidi="sw_KE"/>
        </w:rPr>
        <w:t>Ndugu 11</w:t>
      </w:r>
    </w:p>
    <w:p>
      <w:pPr>
        <w:pStyle w:val="ListBullet"/>
        <w:spacing w:line="240" w:lineRule="auto"/>
        <w:ind w:left="720"/>
      </w:pPr>
      <w:r>
        <w:rPr>
          <w:lang w:val="sw_KE" w:bidi="sw_KE"/>
        </w:rPr>
      </w:r>
      <w:r>
        <w:rPr>
          <w:lang w:val="sw_KE" w:bidi="sw_KE"/>
        </w:rPr>
        <w:t>Benjamini anatajwa haswa.</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Yakobo</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Yusufu anawaamuru watumishi kuondoka chumbani. Mara baada ya watumishi kuondoka, Yusufu anavunjika na kulia.</w:t>
      </w:r>
    </w:p>
    <w:p>
      <w:pPr/>
      <w:r>
        <w:rPr>
          <w:lang w:val="sw_KE" w:bidi="sw_KE"/>
        </w:rPr>
      </w:r>
      <w:r>
        <w:rPr>
          <w:lang w:val="sw_KE" w:bidi="sw_KE"/>
        </w:rPr>
        <w:t>Sitisha igizo. Muulize Yusufu, "Kwa nini unalia?" Unaweza kusikia, "Nimefurahi. Haya ni machozi ya furaha. Ndugu zangu kwa kweli wamebadilika. Wanajutia kile walichofanya na ni tofauti sasa. Tazama jinsi wanachukua jukumu kwa Benjamini na hawataki baba yetu kuteseka." Waulize ndugu, "Mnahisi vipi sasa?" Unaweza kusikia, "Nimechanganyikiwa. Kwa nini gavana analia? Sijawahi kuona mtu mzima analia kama hivyo kabla. Hii ni ya ajabu." Anzisha tena igizo.</w:t>
      </w:r>
    </w:p>
    <w:p>
      <w:pPr/>
      <w:r>
        <w:rPr>
          <w:lang w:val="sw_KE" w:bidi="sw_KE"/>
        </w:rPr>
      </w:r>
      <w:r>
        <w:rPr>
          <w:lang w:val="sw_KE" w:bidi="sw_KE"/>
        </w:rPr>
        <w:t>Yusufu anawaambia ndugu kwamba yeye ni Yusufu, kaka yao. Mara ya kwanza, wanashangaa na hawawezi kuzungumza. Yusufu anawafanya kuja karibu na anasema tena kwamba "Mimi ni kaka yenyu, mtu muliyemuuza katika utumwa." Yusufu anawaambia wasiwe na hasira kuhusu kile walichofanya. Yusufu anaelezea kwamba Mungu ni mtu ambaye alimleta Yusufu kwa Misri. Mungu alifanya hivyo ili Yusufu angeweza kuokoa maisha ya wote na familia zao. Mungu ni mtu ambaye anaweka Yusufu katika nyadhifa muhimu za kuwa mshauri mkuu kwa mfalme, kuwa msimamizi wa jumba la kifalme la mfalme na kuwa gavana wa Misri.</w:t>
      </w:r>
    </w:p>
    <w:p>
      <w:pPr/>
      <w:r>
        <w:rPr>
          <w:lang w:val="sw_KE" w:bidi="sw_KE"/>
        </w:rPr>
      </w:r>
      <w:r>
        <w:rPr>
          <w:lang w:val="sw_KE" w:bidi="sw_KE"/>
        </w:rPr>
        <w:t>Sitisha igizo: Waulize ndugu, "Mnahisi vipi sasa?" Unaweza kusikia, "Sijui nini cha kufikiria au kuhisi. Huyu anaweza kuwaje Yusufu? Mtu tuliyemuuza kama mtumwa alipata vipi nafasi hii ya juu katika Misri? Nilidhani alikuwa amekufa. Hapa yuko hai na katika nafasi muhimu kama hiyo. Anasema hatupaswi kukasirika kuhusu mambo ya zamani. Sijui kile anapanga kufanya na sisi." Anzisha tena igizo.</w:t>
      </w:r>
    </w:p>
    <w:p>
      <w:pPr/>
      <w:r>
        <w:rPr>
          <w:lang w:val="sw_KE" w:bidi="sw_KE"/>
        </w:rPr>
      </w:r>
      <w:r>
        <w:rPr>
          <w:lang w:val="sw_KE" w:bidi="sw_KE"/>
        </w:rPr>
        <w:t>Yusufu anaendelea kuzungumza na ndugu. Yusufu anawaambia kuja Misri ili kuishi katika eneo ambalo Yusufu atatoa. Yusufu anawaambia njaa itadumu miaka 5 zaidi. Yusufu anaahidi kuwatunza wote na familia zao. Yusufu anambusu Benjamini na kisha kuwabusu ndugu wengine. Yusufu anaendelea kulia kwa furaha.</w:t>
      </w:r>
    </w:p>
    <w:p>
      <w:pPr/>
      <w:r>
        <w:rPr>
          <w:lang w:val="sw_KE" w:bidi="sw_KE"/>
        </w:rPr>
      </w:r>
      <w:r>
        <w:rPr>
          <w:lang w:val="sw_KE" w:bidi="sw_KE"/>
        </w:rPr>
        <w:t>Sitisha igizo: Waulize ndugu, "Mnahisi vipi sasa?" Unaweza kusikia, "Ninahisi aibu. Nilimtendea Yusufu vibaya sana na hapa Yusufu anaahidi kutunza familia yangu. Yusufu hanilaumu kwa kile nilichofanya miaka hiyo yote iliyopita. Nina hakika maisha hayajakuwa rahisi kwa Yusufu. Siwezi kuamini kwamba Yusufu anatusamehe hivi. Yusufu anasema hii ni kutoka kwa Mungu. Ninatumaini hivyo. Nimechanganyikiwa." Anzisha tena igizo.</w:t>
      </w:r>
    </w:p>
    <w:p>
      <w:pPr/>
      <w:r>
        <w:rPr>
          <w:lang w:val="sw_KE" w:bidi="sw_KE"/>
        </w:rPr>
      </w:r>
      <w:r>
        <w:rPr>
          <w:lang w:val="sw_KE" w:bidi="sw_KE"/>
        </w:rPr>
        <w:t>Katika tukio la 2, mfalme na maafisa wake wanasikia kwamba ndugu wa Yusufu wamewasili. Mfalme na maafisa wake wanafurahi kusikia habari hii. Mfalme anamwambia Yusufu kwamba ndugu ni lazima waje kuishi katika Misri. Mfalme atawapa nchi bora sana ili kuishi na watakuwa na mengi ya kula. Mfalme anaamuru mikokoteni au magari ya kubeba wake na watoto wapate kusafiri ndani yake. Mfalme anamwambia Yusufu amlete Yakobo Misri.</w:t>
      </w:r>
    </w:p>
    <w:p>
      <w:pPr/>
      <w:r>
        <w:rPr>
          <w:lang w:val="sw_KE" w:bidi="sw_KE"/>
        </w:rPr>
      </w:r>
      <w:r>
        <w:rPr>
          <w:lang w:val="sw_KE" w:bidi="sw_KE"/>
        </w:rPr>
        <w:t>Simamisha kitendo: Muulize mfalme, "Kwa nini unakuwa mkarimu sana kwa familia ya Yusufu?" Unaweza kusikia, "Yusufu ameokoa Misri. Yusufu amefanya kazi kwa bidii. Nimekuwa na uwezo wa kuacha kila kitu kwa Yusufu. Ninamwamini Yusufu kufanya hivyo kwa usahihi. Ninataka Yusufu kubaki hapa na kuwa na furaha. Ninafikiri Yusufu anahitaji familia yake karibu naye." Anzisha tena igizo.</w:t>
      </w:r>
    </w:p>
    <w:p>
      <w:pPr/>
      <w:r>
        <w:rPr>
          <w:lang w:val="sw_KE" w:bidi="sw_KE"/>
        </w:rPr>
      </w:r>
      <w:r>
        <w:rPr>
          <w:lang w:val="sw_KE" w:bidi="sw_KE"/>
        </w:rPr>
        <w:t>Katika tukio la 3, Yusufu anatoa zawadi kutoka kwa mfalme. Ndugu wana magari au mikokoteni. Yusufu anawapa mavazi. Yusufu anampa Benjamini seti 5 mpya za mavazi na vipande 300 vya fedha. Yusufu pia aliandaa zawadi kwa Yakobo na kuwatuma na ndugu.</w:t>
      </w:r>
    </w:p>
    <w:p>
      <w:pPr/>
      <w:r>
        <w:rPr>
          <w:lang w:val="sw_KE" w:bidi="sw_KE"/>
        </w:rPr>
      </w:r>
      <w:r>
        <w:rPr>
          <w:lang w:val="sw_KE" w:bidi="sw_KE"/>
        </w:rPr>
        <w:t>Sitisha igizo: Waulize ndugu, "Mnahisi vipi kuona Yusufu akimpa Benjamini zaidi kuliko anavyowapa ninyi?" Unaweza kusikia, "Ni sawa. Benjamini ni ndugu yake Yusufu. Yusufu hajaweza kushuhudia Benjamin akikuwa na kuwa kijana. Ni kawaida kumpenda kaka yako kamili zaidi. Mbali na hilo, sisi ni wale ambao walimtendea Yusufu vibaya. Ninashukuru tu kwa kile Yusufu anafanya kwa ajili yetu." Anzisha tena igizo.</w:t>
      </w:r>
    </w:p>
    <w:p>
      <w:pPr/>
      <w:r>
        <w:rPr>
          <w:lang w:val="sw_KE" w:bidi="sw_KE"/>
        </w:rPr>
      </w:r>
      <w:r>
        <w:rPr>
          <w:lang w:val="sw_KE" w:bidi="sw_KE"/>
        </w:rPr>
        <w:t>Katika tukio la 4, ndugu wanawasili katika Kanaani na kumwambia Yakobo kwamba Yusufu yuko hai na ni gavana wa Misri. Yakobo anashangaa sana kiasi kwamba Yakobo hawezi kuzungumza. Yakobo hawezi kuamini kile wana wanasema kwake. Ndugu wanarudia tena kila kitu walichosema kuhusu Yusufu. Wanamwambia Yakobo kila kitu ambacho Yusufu aliwaambia. Hatimaye, Yakobo anaweza kuamini na kisha Yakobo anafurahi. Yakobo anataka kwenda Misri ili kuona Yusufu. Yakobo anasema, "Ninataka kuona Yusufu tena kabla ya kufa."</w:t>
      </w:r>
    </w:p>
    <w:p>
      <w:pPr/>
      <w:r>
        <w:rPr>
          <w:lang w:val="sw_KE" w:bidi="sw_KE"/>
        </w:rPr>
      </w:r>
      <w:r>
        <w:rPr>
          <w:lang w:val="sw_KE" w:bidi="sw_KE"/>
        </w:rPr>
        <w:t>Sitisha igizo: Muulize Yakobo, "Unahisi vipi sasa?" Unaweza kusikia, "Sina maneno. Nimeomboleza Yusufu kwa miaka mingi sana. Wanasema kwamba Mungu alimpeleka Yusufu Misri. Sielewi. Yusufu angewezaje kuwa pale na gavana wa Misri na hatukujua? Sijali. Yusufu yuko hai na nitakwenda kumwona Yusufu tena. Yusufu ni mwana wangu mpendwa. Ninapata kuona Yusufu tena. Asante, Mungu." Waulize ndugu, "Mnahisi vipi?" Unaweza kusikia, "Furaha kwamba baba alikubali kile tulichomwambia." Furaha kwamba baba atamwona Yusufu tena. Bado anahisi hatia kuhusu kile tulichofanya. Ninatumaini kwenda Misri ni kitu sahihi cha kufanya."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Yusufu alivunjika na kulia. Kuvunjika moyo na kulia ina maana kwamba Yusufu hakuwa na uwezo tena kudhibiti hisia zake. Hisia zilikuwa na nguvu sana kwamba Yusufu alipoteza udhibiti wao. Hii ina maana kwamba kulikuwa na hisia kali. Yusufu alilia kwa sauti sana kwamba watumishi ambao walikuwa wametumwa kutoka kwa chumba wangeweza kusikia. Hii ina maana kwamba Yusufu alikuwa akilia machozi.</w:t>
      </w:r>
    </w:p>
    <w:p>
      <w:pPr/>
      <w:r>
        <w:rPr>
          <w:lang w:val="sw_KE" w:bidi="sw_KE"/>
        </w:rPr>
      </w:r>
      <w:r>
        <w:rPr>
          <w:lang w:val="sw_KE" w:bidi="sw_KE"/>
        </w:rPr>
        <w:t xml:space="preserve">Habari kwamba Yusufu alikuwa akilia hata ilifikia jumba la kifalme la mfalme. Baadaye </w:t>
      </w:r>
      <w:r>
        <w:rPr>
          <w:b/>
          <w:lang w:val="sw_KE" w:bidi="sw_KE"/>
        </w:rPr>
        <w:t>mfalme</w:t>
      </w:r>
      <w:r>
        <w:rPr>
          <w:lang w:val="sw_KE" w:bidi="sw_KE"/>
        </w:rPr>
        <w:t xml:space="preserve"> anasikia kuhusu ndugu wa Yusufu na kutuma ujumbe kwa Yusufu. Baadhi ya tafsiri zinatumia </w:t>
      </w:r>
      <w:r>
        <w:rPr>
          <w:b/>
          <w:lang w:val="sw_KE" w:bidi="sw_KE"/>
        </w:rPr>
        <w:t>Farao</w:t>
      </w:r>
      <w:r>
        <w:rPr>
          <w:lang w:val="sw_KE" w:bidi="sw_KE"/>
        </w:rPr>
        <w:t xml:space="preserve"> na wengine wanatumia mfalme. Farao ni cheo kinachotumiwa na wafalme wa Misri. Tumia neno sawa kwa mfalme ambalo umekuwa ukitumia.</w:t>
      </w:r>
    </w:p>
    <w:p>
      <w:pPr/>
      <w:r>
        <w:rPr>
          <w:lang w:val="sw_KE" w:bidi="sw_KE"/>
        </w:rPr>
      </w:r>
      <w:r>
        <w:rPr>
          <w:lang w:val="sw_KE" w:bidi="sw_KE"/>
        </w:rPr>
        <w:t xml:space="preserve">Yusufu anasema kwamba ni </w:t>
      </w:r>
      <w:r>
        <w:rPr>
          <w:b/>
          <w:lang w:val="sw_KE" w:bidi="sw_KE"/>
        </w:rPr>
        <w:t>Mungu</w:t>
      </w:r>
      <w:r>
        <w:rPr>
          <w:lang w:val="sw_KE" w:bidi="sw_KE"/>
        </w:rPr>
        <w:t xml:space="preserve"> ambaye alimtuma Yusufu Misri. Yusufu anarudia jina la Mungu mara kadhaa. Hii ni jina la kawaida la Mungu. Tohara inajadiliwa katika faharasa kuu. Tumia neno lile lile kwa Mungu ambalo umetumia katika simulizi zingine.</w:t>
      </w:r>
    </w:p>
    <w:p>
      <w:pPr/>
      <w:r>
        <w:rPr>
          <w:lang w:val="sw_KE" w:bidi="sw_KE"/>
        </w:rPr>
      </w:r>
      <w:r>
        <w:rPr>
          <w:lang w:val="sw_KE" w:bidi="sw_KE"/>
        </w:rPr>
        <w:t xml:space="preserve">Yusufu </w:t>
      </w:r>
      <w:r>
        <w:rPr>
          <w:b/>
          <w:lang w:val="sw_KE" w:bidi="sw_KE"/>
        </w:rPr>
        <w:t>anaelezea</w:t>
      </w:r>
      <w:r>
        <w:rPr>
          <w:lang w:val="sw_KE" w:bidi="sw_KE"/>
        </w:rPr>
        <w:t xml:space="preserve"> kwamba njaa imekuwa ikiendelea kwa miaka 2 na itaendelea kwa miaka 5 zaidi. Tumia neno sawa kwa njaa ambalo umetumia katika simulizi za awali. Ili kuelezea jinsi njaa itakavyokuwa, Yusufu anasema kwamba hakutakuwa na kulima au kuvuna. </w:t>
      </w:r>
      <w:r>
        <w:rPr>
          <w:b/>
          <w:lang w:val="sw_KE" w:bidi="sw_KE"/>
        </w:rPr>
        <w:t>Pamba</w:t>
      </w:r>
      <w:r>
        <w:rPr>
          <w:lang w:val="sw_KE" w:bidi="sw_KE"/>
        </w:rPr>
        <w:t xml:space="preserve"> ni chombo cha kilimo kilichotumiwa kugeuza ardhi ili kufungua uchafu ili mbegu ziweze kupandwa. Kwa kawaida, mnyama kama vile farasi au punda au fahali au ng'ombe huvuta kulima. Katika baadhi ya maeneo ambapo hawatumii jembe la kukokota, wanaweza kutumia jembe. </w:t>
      </w:r>
      <w:r>
        <w:rPr>
          <w:b/>
          <w:lang w:val="sw_KE" w:bidi="sw_KE"/>
        </w:rPr>
        <w:t>Jembe</w:t>
      </w:r>
      <w:r>
        <w:rPr>
          <w:lang w:val="sw_KE" w:bidi="sw_KE"/>
        </w:rPr>
        <w:t xml:space="preserve"> pia ingegeuza dunia ili kufungua uchafu kwa kupanda mbegu. Mkulima anashikilia jembe katika mikono yake. Udongo lazima uvunjwe na kufunguliwa ikiwa mbegu zitachukua mizizi na kukua. Chagua kutumia neno plau au jembe kulingana na jinsi utamaduni wako unatayarisha ardhi kwa kupanda.</w:t>
      </w:r>
    </w:p>
    <w:p>
      <w:pPr/>
      <w:r>
        <w:rPr>
          <w:lang w:val="sw_KE" w:bidi="sw_KE"/>
        </w:rPr>
      </w:r>
      <w:r>
        <w:rPr>
          <w:lang w:val="sw_KE" w:bidi="sw_KE"/>
        </w:rPr>
        <w:t>Onyesha picha ya jembe la kulima. Onyesha picha ya jembe.</w:t>
      </w:r>
    </w:p>
    <w:p>
      <w:pPr/>
      <w:r>
        <w:rPr>
          <w:lang w:val="sw_KE" w:bidi="sw_KE"/>
        </w:rPr>
      </w:r>
      <w:r>
        <w:rPr>
          <w:lang w:val="sw_KE" w:bidi="sw_KE"/>
        </w:rPr>
        <w:t>Yusufu anawaambia ndugu kwamba Mungu amemfanya Yusufu kuwa baba kwa mfalme. Yusufu anamaanisha kwamba Yusufu anamshauri mfalme. Yusufu anasema Mungu amemfanya meneja wa jumba la kifalme la mfalme. Hii ni kutaja kwa kwanza ya jukumu hili kwa Yusufu. Inamaanisha kwamba Yusufu ni juu ya watumishi wote wa kifalme na kila kitu ambacho kinatokea katika jumba la kifalme. Yusufu anasema kwamba Mungu amemfanya Yusufu kuwa gavana wa Misri yote. Yusufu anatawala Misri huku mfalme pekee akiwa na mamlaka zaidi kuliko Yusufu. Yusufu anaelezea mambo haya kwa ndugu ili waweze kuelewa kwamba Yusufu ana nguvu ya kutoa ndugu na familia zao katika Misri. Ndugu pia wanaelewa kwamba Yusufu ana nguvu nyingi.</w:t>
      </w:r>
    </w:p>
    <w:p>
      <w:pPr/>
      <w:r>
        <w:rPr>
          <w:lang w:val="sw_KE" w:bidi="sw_KE"/>
        </w:rPr>
      </w:r>
      <w:r>
        <w:rPr>
          <w:lang w:val="sw_KE" w:bidi="sw_KE"/>
        </w:rPr>
        <w:t xml:space="preserve">Yusufu anawaambia ndugu kwamba wasipokuja Misri, watakufa </w:t>
      </w:r>
      <w:r>
        <w:rPr>
          <w:b/>
          <w:lang w:val="sw_KE" w:bidi="sw_KE"/>
        </w:rPr>
        <w:t>njaa</w:t>
      </w:r>
      <w:r>
        <w:rPr>
          <w:lang w:val="sw_KE" w:bidi="sw_KE"/>
        </w:rPr>
        <w:t>. Kufa njaa ni kuteseka au hata kufa kutoka kwa ukosefu wa chakula.</w:t>
      </w:r>
    </w:p>
    <w:p>
      <w:pPr/>
      <w:r>
        <w:rPr>
          <w:lang w:val="sw_KE" w:bidi="sw_KE"/>
        </w:rPr>
      </w:r>
      <w:r>
        <w:rPr>
          <w:lang w:val="sw_KE" w:bidi="sw_KE"/>
        </w:rPr>
        <w:t xml:space="preserve">Mfalme anasema kwamba ndugu wa Yusufu watakula </w:t>
      </w:r>
      <w:r>
        <w:rPr>
          <w:b/>
          <w:lang w:val="sw_KE" w:bidi="sw_KE"/>
        </w:rPr>
        <w:t>mafuta ya nchi</w:t>
      </w:r>
      <w:r>
        <w:rPr>
          <w:lang w:val="sw_KE" w:bidi="sw_KE"/>
        </w:rPr>
        <w:t>. Hii ni picha ya maneno ili kusema kwamba watapata bora zaidi ya Misri yaliyowekwa kando kwa ndugu wa Yusufu.</w:t>
      </w:r>
    </w:p>
    <w:p>
      <w:pPr/>
      <w:r>
        <w:rPr>
          <w:lang w:val="sw_KE" w:bidi="sw_KE"/>
        </w:rPr>
      </w:r>
      <w:r>
        <w:rPr>
          <w:lang w:val="sw_KE" w:bidi="sw_KE"/>
        </w:rPr>
        <w:t xml:space="preserve">Ndugu walipatwa na mshtuko wakati </w:t>
      </w:r>
      <w:r>
        <w:rPr>
          <w:b/>
          <w:lang w:val="sw_KE" w:bidi="sw_KE"/>
        </w:rPr>
        <w:t>Yusufu</w:t>
      </w:r>
      <w:r>
        <w:rPr>
          <w:lang w:val="sw_KE" w:bidi="sw_KE"/>
        </w:rPr>
        <w:t xml:space="preserve"> alifichua kwamba alikuwa kaka wao Yusufu. Ndugu walikuwa hawana la kusema. Hawakuweza kusema chochote na hawakusema chochote wakati Yusufu aliendelea kuzungumza. Yakobo alishangaa wakati ndugu walimwambia kwamba Yusufu alikuwa hai. Lugha ya Kiebrania inasema kwamba moyo wa Yakobo ulikuwa baridi. Hii ina maana kwamba Yakobo hakuonyesha hisia zozote. Habari hizi zilimshtua sana. Ilikuwa kama aliyepooza. Hakuweza kuzungumza. Habari hii ilikuwa ya kutisha sana na isiyotarajiwa kwamba Yakobo hakuwa na uwezo wa kusikia na kuelewa kile walikuwa wakisema.</w:t>
      </w:r>
    </w:p>
    <w:p>
      <w:pPr/>
      <w:r>
        <w:rPr>
          <w:lang w:val="sw_KE" w:bidi="sw_KE"/>
        </w:rPr>
      </w:r>
      <w:r>
        <w:rPr>
          <w:lang w:val="sw_KE" w:bidi="sw_KE"/>
        </w:rPr>
        <w:t>Baada ya kusikia tena kila kitu ambacho ndugu walipaswa kusema, roho ya Yakobo ilifufuka. Hii ina maana kwamba uwezo wa kiakili wa Yakobo ulianza kuwa wa kawaida tena. Yakobo alijituliza au Yakobo alianza kuwa katika hali ya kawaida tena. Yakobo alielewa kwamba Yusufu alikuwa hai na katika Misri. Yakobo alitaka kwenda Misri ili kuona Yusufu.</w:t>
      </w:r>
    </w:p>
    <w:p>
      <w:pPr/>
      <w:r>
        <w:rPr>
          <w:lang w:val="sw_KE" w:bidi="sw_KE"/>
        </w:rPr>
      </w:r>
      <w:r>
        <w:rPr>
          <w:lang w:val="sw_KE" w:bidi="sw_KE"/>
        </w:rPr>
        <w:t xml:space="preserve">Mwishoni mwa simulizi hii, jina la Yakobo linarudi </w:t>
      </w:r>
      <w:r>
        <w:rPr>
          <w:b/>
          <w:lang w:val="sw_KE" w:bidi="sw_KE"/>
        </w:rPr>
        <w:t>Israeli</w:t>
      </w:r>
      <w:r>
        <w:rPr>
          <w:lang w:val="sw_KE" w:bidi="sw_KE"/>
        </w:rPr>
        <w:t>. Tumia neno lile lile kwa Israeli ambalo umekuwa ukitumia. Baadhi ya tafsiri zinaweka jina Yakobo kwa mwisho huu wa simulizi. Wengi hubadilisha jina kuwa Israeli.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46:1–27</w:t>
      </w:r>
      <w:r>
        <w:rPr>
          <w:lang w:val="sw_KE" w:bidi="sw_KE"/>
        </w:rPr>
      </w:r>
    </w:p>
    <w:p>
      <w:pPr>
        <w:pStyle w:val="Heading3"/>
      </w:pPr>
      <w:r>
        <w:rPr>
          <w:lang w:val="sw_KE" w:bidi="sw_KE"/>
        </w:rPr>
        <w:t>Sikiliza na Moyo</w:t>
      </w:r>
    </w:p>
    <w:p>
      <w:pPr/>
      <w:r>
        <w:rPr>
          <w:lang w:val="sw_KE" w:bidi="sw_KE"/>
        </w:rPr>
      </w:r>
      <w:r>
        <w:rPr>
          <w:lang w:val="sw_KE" w:bidi="sw_KE"/>
        </w:rPr>
        <w:t>Sikiliza Mwanzo 46:1–27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46:1–27</w:t>
      </w:r>
    </w:p>
    <w:p>
      <w:pPr/>
      <w:r>
        <w:rPr>
          <w:lang w:val="sw_KE" w:bidi="sw_KE"/>
        </w:rPr>
      </w:r>
      <w:r>
        <w:rPr>
          <w:lang w:val="sw_KE" w:bidi="sw_KE"/>
        </w:rPr>
        <w:t>Sikiliza maandishi mara moja katika toleo rahisi zaidi kuelewa.</w:t>
      </w:r>
    </w:p>
    <w:p>
      <w:pPr/>
      <w:r>
        <w:rPr>
          <w:lang w:val="sw_KE" w:bidi="sw_KE"/>
        </w:rPr>
      </w:r>
      <w:r>
        <w:rPr>
          <w:lang w:val="sw_KE" w:bidi="sw_KE"/>
        </w:rPr>
        <w:t>Yakobo alijifunza katika simulizi ya mwisho kwamba Yusufu yuko hai na ni gavana wa Misri. Yusufu anataka Yakobo na familia yote kuja Misri. Yakobo anaamua kwenda. Hii ni maelezo ya simulizi ya maandalizi ya Yakobo na safari ya Misri.</w:t>
      </w:r>
    </w:p>
    <w:p>
      <w:pPr/>
      <w:r>
        <w:rPr>
          <w:lang w:val="sw_KE" w:bidi="sw_KE"/>
        </w:rPr>
      </w:r>
      <w:r>
        <w:rPr>
          <w:lang w:val="sw_KE" w:bidi="sw_KE"/>
        </w:rPr>
        <w:t>Sitisha na uonyeshe ramani ya Kanaani na Misri na njia ya kawaida kutoka Hebroni hadi Gosheni iliyowekwa alama..</w:t>
      </w:r>
    </w:p>
    <w:p>
      <w:pPr/>
      <w:r>
        <w:rPr>
          <w:lang w:val="sw_KE" w:bidi="sw_KE"/>
        </w:rPr>
      </w:r>
      <w:r>
        <w:rPr>
          <w:lang w:val="sw_KE" w:bidi="sw_KE"/>
        </w:rPr>
        <w:t>Simulizi hii inaanza kwa kutumia Israeli kwa jina la Yakobo. Majina yote mawili yanatumiwa katika mwanzo wa simulizi. Baadhi ya tafsiri zinachagua kusalia kabisa na jina Yakobo. Wengine wanatumia Israeli na Yakobo. Sitisha na simulia hadithi kuhusu mtu mwenye majina 2 tofauti. Watu wanajua vipi kwamba huyu ni mtu sawa?</w:t>
      </w:r>
    </w:p>
    <w:p>
      <w:pPr/>
      <w:r>
        <w:rPr>
          <w:lang w:val="sw_KE" w:bidi="sw_KE"/>
        </w:rPr>
      </w:r>
      <w:r>
        <w:rPr>
          <w:lang w:val="sw_KE" w:bidi="sw_KE"/>
        </w:rPr>
        <w:t>Yakobo alipakia mali yake yote. Yakobo na familia yake waliondoka. Yakobo aliishi katika Hebroni kwa miaka mingi na bado anaweza kuwa anaishi karibu na Hebroni. Hadithi haisemi ambapo Yakobo anaishi kwa wakati huu. Yakobo alisimama katika Beersheba. Isaka, baba ya Yakobo alikuwa ameishi katika Beersheba na Isaka alikuwa amejenga madhabahu katika Beersheba. Watu walitoa dhabihu kwenye madhabahu ili kumwabudu Mungu. Yakobo alitoa dhabihu kwa Mungu wa Isaka wakati katika Beersheba. Dhabihu ingekuwa kuua mnyama na kutoa mnyama kwa kuchoma kama tendo la ibada ya Mungu.</w:t>
      </w:r>
    </w:p>
    <w:p>
      <w:pPr/>
      <w:r>
        <w:rPr>
          <w:lang w:val="sw_KE" w:bidi="sw_KE"/>
        </w:rPr>
      </w:r>
      <w:r>
        <w:rPr>
          <w:lang w:val="sw_KE" w:bidi="sw_KE"/>
        </w:rPr>
        <w:t>Wakati wa usiku Mungu alizungumza na Yakobo katika maono. Maono kwa kawaida yanatokea wakati mtu anaamka na kwa kawaida ndoto hutokea wakati mtu analala. Simulizi haisemi kama Yakobo alikuwa ameamka au amelala. Simulizi inasema kwamba maono haya yalitokea wakati wa usiku. Neno maono ni wingi. Hii inaweza kumaanisha kwamba Mungu alizungumza kitu sawa zaidi ya mara moja au kwamba Mungu alizungumza katika maono tofauti wakati wa usiku sawa. Katika maono haya, Mungu anajitambulisha kama Mungu wa Isaka. Kwa njia hii, Yakobo anajua hasa Yakobo anazungumza na nani. Mungu anatoa ahadi kwa Yakobo. Mungu anamwambia Yakobo kwenda Misri bila hofu. Mungu anasema kwa Yakobo, "Nitakwenda pamoja nawe chini kwa Misri." Mungu anamwambia Yakobo kwamba Mungu atamletea Yakobo kurejea Kanaani tena. Taarifa hii inaonekana kumaanisha uzao wa Yakobo, wale ambao watazaliwa katika Misri. Mungu anakwenda kufanya taifa la uzao wao. Mungu atarejesha taifa hilo kwa Kanaani. Mungu pia anamwambia Yakobo kwamba Yakobo atakufa katika Misri. Kwa kuwa Yakobo atakufa katika Misri, simulizi inaonekana kumaanisha kwamba uzao wa Yakobo watarudi Kanaani wakati fulani katika siku zijazo.</w:t>
      </w:r>
    </w:p>
    <w:p>
      <w:pPr/>
      <w:r>
        <w:rPr>
          <w:lang w:val="sw_KE" w:bidi="sw_KE"/>
        </w:rPr>
      </w:r>
      <w:r>
        <w:rPr>
          <w:lang w:val="sw_KE" w:bidi="sw_KE"/>
        </w:rPr>
        <w:t>Mungu anatumia neno picha kwa kifo. Mungu anamwambia Yakobo kwamba Yusufu atafunga macho ya Yakobo. Hii ina maana kwamba wakati Yakobo anakufa, Yusufu atakuwa kando ya Yakobo na Yusufu atamfikia ili kufunga macho ya Yakobo kwa mara ya mwisho.</w:t>
      </w:r>
    </w:p>
    <w:p>
      <w:pPr/>
      <w:r>
        <w:rPr>
          <w:lang w:val="sw_KE" w:bidi="sw_KE"/>
        </w:rPr>
      </w:r>
      <w:r>
        <w:rPr>
          <w:lang w:val="sw_KE" w:bidi="sw_KE"/>
        </w:rPr>
        <w:t>Sitisha na mjadili: Simulia hadithi kuhusu kifo cha amani cha mtu mzee na washiriki wa familia kumzunguka mtu huyo. Washiriki wa familia wanafanya nini wakati mtu anakufa? Nani ana jukumu gani? Angalia kama neno lolote la picha linatumiwa ili kuelezea kile kinachotokea.</w:t>
      </w:r>
    </w:p>
    <w:p>
      <w:pPr/>
      <w:r>
        <w:rPr>
          <w:lang w:val="sw_KE" w:bidi="sw_KE"/>
        </w:rPr>
      </w:r>
      <w:r>
        <w:rPr>
          <w:lang w:val="sw_KE" w:bidi="sw_KE"/>
        </w:rPr>
        <w:t>Yakobo na wana wake walitumia magari ambayo mfalme wa Misri alikuwa ametuma kama zawadi kwa Yakobo. Yakobo alichukua watoto wake wote, wana wake na mabinti wake na wajukuu wake wote na vitukuu wake wote kuelekea Misri. Yakobo alichukua wake wa wana wake pamoja nao kwenda Misri. Uzao wote wa Yakobo walikwenda Misri na Yakobo. Neno mabinti ni wingi. Dinah ni binti pekee aliyetajwa kwa jina katika maandiko. Hatujui ni mabinti wengine wangapi Yakobo alikuwa nao. Mabinti wengine hawatumiki katika hesabu ya jumla ya idadi ya washiriki wa familia ambao walikwenda Misri.</w:t>
      </w:r>
    </w:p>
    <w:p>
      <w:pPr/>
      <w:r>
        <w:rPr>
          <w:lang w:val="sw_KE" w:bidi="sw_KE"/>
        </w:rPr>
      </w:r>
      <w:r>
        <w:rPr>
          <w:lang w:val="sw_KE" w:bidi="sw_KE"/>
        </w:rPr>
        <w:t>Onyesha picha ya gari la Misri au mkokoteni.</w:t>
      </w:r>
    </w:p>
    <w:p>
      <w:pPr/>
      <w:r>
        <w:rPr>
          <w:lang w:val="sw_KE" w:bidi="sw_KE"/>
        </w:rPr>
      </w:r>
      <w:r>
        <w:rPr>
          <w:lang w:val="sw_KE" w:bidi="sw_KE"/>
        </w:rPr>
        <w:t>Yakobo alichukua mali yake yote na mifugo yake yote kwenda Misri. Hii ina maana kwamba Yakobo alikuwa akihamia Misri. Hii haikuwa safari fupi tu au ziara. Yusufu alikuwa amealika familia yote kuja na kuishi katika Misri. Kwa kuchukua kila kitu pamoja nao, tunajua kwamba hawakupanga kurudi Kanaani haraka.</w:t>
      </w:r>
    </w:p>
    <w:p>
      <w:pPr/>
      <w:r>
        <w:rPr>
          <w:lang w:val="sw_KE" w:bidi="sw_KE"/>
        </w:rPr>
      </w:r>
      <w:r>
        <w:rPr>
          <w:lang w:val="sw_KE" w:bidi="sw_KE"/>
        </w:rPr>
        <w:t>Simulizi inakatiza mstari wa hadithi hapa na kutoa orodha ya kila mmoja wa wake wa Yakobo, wana wao na baadhi ya wajukuu. Kwa hatua hii, maandishi yanabadilisha tena kwa matumizi ya jina Israeli.</w:t>
      </w:r>
    </w:p>
    <w:p>
      <w:pPr/>
      <w:r>
        <w:rPr>
          <w:lang w:val="sw_KE" w:bidi="sw_KE"/>
        </w:rPr>
      </w:r>
      <w:r>
        <w:rPr>
          <w:lang w:val="sw_KE" w:bidi="sw_KE"/>
        </w:rPr>
        <w:t>Leah alikuwa mke wa kwanza wa Yakobo. Kila mmoja wa wana wa Leah alikuwa na wana. Yuda alikuwa na wana 5. Wana wawili wa Yuda walikufa. Yuda alikuwa na wana 2 kupitia Tamar. Wana hawa wote walikuwa wametajwa katika simulizi ya awali. Tumia majina sawa uliyotumia katika simulizi ya awali. Perez, mwana wa Yuda, ana wana 2 waliotajwa. Hezroni alikuwa mmoja wa wana wa Perez. Utatumia jina hili tena katika simulizi za baadaye. Tamar, mama ya Perez na Zerah, hawatajwi. Hatujui kama Tamar alikwenda Misri.</w:t>
      </w:r>
    </w:p>
    <w:p>
      <w:pPr/>
      <w:r>
        <w:rPr>
          <w:lang w:val="sw_KE" w:bidi="sw_KE"/>
        </w:rPr>
      </w:r>
      <w:r>
        <w:rPr>
          <w:lang w:val="sw_KE" w:bidi="sw_KE"/>
        </w:rPr>
        <w:t>Wana wote wa Leah walikuwa wamezaliwa katika Paddan-aram. Hii ni jina la mkoa karibu na Harran ambapo Labani aliishi. Hapa ni mahali ambapo Yakobo aliishi kwa miaka 20. Simulizi inataja kwamba Zilpah alikuwa mtumishi ambaye Labani alitoa kwa Leah wakati Leah alioa. Simulizi hii haisemi ambapo wana wengine walizaliwa. Simulizi inatuambia kwamba wana wa Yusufu walizaliwa katika Misri.</w:t>
      </w:r>
    </w:p>
    <w:p>
      <w:pPr/>
      <w:r>
        <w:rPr>
          <w:lang w:val="sw_KE" w:bidi="sw_KE"/>
        </w:rPr>
      </w:r>
      <w:r>
        <w:rPr>
          <w:lang w:val="sw_KE" w:bidi="sw_KE"/>
        </w:rPr>
        <w:t>Raheli alikuwa na wana 2. Simulizi inataja kwamba Bilhah alikuwa mtumishi ambaye Labani alitoa kwa Raheli wakati Raheli aliolewa.</w:t>
      </w:r>
    </w:p>
    <w:p>
      <w:pPr/>
      <w:r>
        <w:rPr>
          <w:lang w:val="sw_KE" w:bidi="sw_KE"/>
        </w:rPr>
      </w:r>
      <w:r>
        <w:rPr>
          <w:lang w:val="sw_KE" w:bidi="sw_KE"/>
        </w:rPr>
        <w:t>Simulizi ya awali ilizungumza kuhusu Benjamini kama Benjamini bado akiwa mvulana. Hapa tunajifunza kwamba Benjamini ana umri wa kutosha kuwa na wana 10. Benjamini ana idadi kubwa zaidi ya wana wa kiume kuliko kila mmoja wa watoto wa Yakobo.</w:t>
      </w:r>
    </w:p>
    <w:p>
      <w:pPr/>
      <w:r>
        <w:rPr>
          <w:lang w:val="sw_KE" w:bidi="sw_KE"/>
        </w:rPr>
      </w:r>
      <w:r>
        <w:rPr>
          <w:lang w:val="sw_KE" w:bidi="sw_KE"/>
        </w:rPr>
        <w:t>Simulizi inaorodhesha uzao wote wa moja kwa moja wa Yakobo kwa jina na kuhesabu kama jumla 66 ambao walikwenda Misri na Yakobo. Wake wa watoto wa kiume hawahesabiwi katika orodha hii. Wake hawatajwi majina. Simulizi inaelezea kwamba Yusufu na wana wa Yusufu tayari walikuwa katika Misri. Mama yao alikuwa Asenath, binti ya Potifera, Kuhani wa On. Kwa jumla kulikuwa na washiriki 70 wa familia ya Yakobo wanaoishi katika Misri.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Yakobo anajiandaa kuondoka Misri.</w:t>
      </w:r>
    </w:p>
    <w:p>
      <w:pPr/>
      <w:r>
        <w:rPr>
          <w:lang w:val="sw_KE" w:bidi="sw_KE"/>
        </w:rPr>
      </w:r>
      <w:r>
        <w:rPr>
          <w:b/>
          <w:lang w:val="sw_KE" w:bidi="sw_KE"/>
        </w:rPr>
        <w:t>Tukio la pili:</w:t>
      </w:r>
      <w:r>
        <w:rPr>
          <w:lang w:val="sw_KE" w:bidi="sw_KE"/>
        </w:rPr>
        <w:t xml:space="preserve"> Yakobo anawasili katika Beersheba, anatoa dhabihu kwa Mungu. Mungu anazungumza na Yakobo katika maono.</w:t>
      </w:r>
    </w:p>
    <w:p>
      <w:pPr/>
      <w:r>
        <w:rPr>
          <w:lang w:val="sw_KE" w:bidi="sw_KE"/>
        </w:rPr>
      </w:r>
      <w:r>
        <w:rPr>
          <w:b/>
          <w:lang w:val="sw_KE" w:bidi="sw_KE"/>
        </w:rPr>
        <w:t>Tukio la tatu:</w:t>
      </w:r>
      <w:r>
        <w:rPr>
          <w:lang w:val="sw_KE" w:bidi="sw_KE"/>
        </w:rPr>
        <w:t xml:space="preserve"> Yakobo anaondoka kutoka Beersheba na kwenda Misri.</w:t>
      </w:r>
    </w:p>
    <w:p>
      <w:pPr/>
      <w:r>
        <w:rPr>
          <w:lang w:val="sw_KE" w:bidi="sw_KE"/>
        </w:rPr>
      </w:r>
      <w:r>
        <w:rPr>
          <w:b/>
          <w:lang w:val="sw_KE" w:bidi="sw_KE"/>
        </w:rPr>
        <w:t>Tukio la nne:</w:t>
      </w:r>
      <w:r>
        <w:rPr>
          <w:lang w:val="sw_KE" w:bidi="sw_KE"/>
        </w:rPr>
        <w:t xml:space="preserve"> Uzao wa Yakobo ambao wanakwenda Misri na Yakobo wote wameorodheshwa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Mfalme wa Misri anatajwa.</w:t>
      </w:r>
    </w:p>
    <w:p>
      <w:pPr>
        <w:pStyle w:val="ListBullet"/>
        <w:spacing w:line="240" w:lineRule="auto"/>
        <w:ind w:left="720"/>
      </w:pPr>
      <w:r>
        <w:rPr>
          <w:lang w:val="sw_KE" w:bidi="sw_KE"/>
        </w:rPr>
      </w:r>
      <w:r>
        <w:rPr>
          <w:lang w:val="sw_KE" w:bidi="sw_KE"/>
        </w:rPr>
        <w:t>Yusufu anatajwa.</w:t>
      </w:r>
    </w:p>
    <w:p>
      <w:pPr>
        <w:pStyle w:val="ListBullet"/>
        <w:spacing w:line="240" w:lineRule="auto"/>
        <w:ind w:left="720"/>
      </w:pPr>
      <w:r>
        <w:rPr>
          <w:lang w:val="sw_KE" w:bidi="sw_KE"/>
        </w:rPr>
      </w:r>
      <w:r>
        <w:rPr>
          <w:lang w:val="sw_KE" w:bidi="sw_KE"/>
        </w:rPr>
        <w:t>Kila mmoja wa wake 4 wa Yakobo wanatajwa.</w:t>
      </w:r>
    </w:p>
    <w:p>
      <w:pPr>
        <w:pStyle w:val="ListBullet"/>
        <w:spacing w:line="240" w:lineRule="auto"/>
        <w:ind w:left="720"/>
      </w:pPr>
      <w:r>
        <w:rPr>
          <w:lang w:val="sw_KE" w:bidi="sw_KE"/>
        </w:rPr>
      </w:r>
      <w:r>
        <w:rPr>
          <w:lang w:val="sw_KE" w:bidi="sw_KE"/>
        </w:rPr>
        <w:t>Labani, baba mkwe wa Yakobo anatajwa.</w:t>
      </w:r>
    </w:p>
    <w:p>
      <w:pPr>
        <w:pStyle w:val="ListBullet"/>
        <w:spacing w:line="240" w:lineRule="auto"/>
        <w:ind w:left="720"/>
      </w:pPr>
      <w:r>
        <w:rPr>
          <w:lang w:val="sw_KE" w:bidi="sw_KE"/>
        </w:rPr>
      </w:r>
      <w:r>
        <w:rPr>
          <w:lang w:val="sw_KE" w:bidi="sw_KE"/>
        </w:rPr>
        <w:t>Uzao 66 wa Yakobo wanaitwa jina.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simulizi inaanza na neno la wakati ambalo linamaanisha kwamba tukio hili linafuata mara moja baada ya matukio ya simulizi ya mwisho. Katika simulizi hiyo, Yakobo alisema, "Ni lazima nienda ili kuona mwana wangu kabla ya kufa." Kwa hivyo, Yakobo alipakia mali yake yote na kuondoka kuelekea Misri. Inamaanisha kwamba hii ilifanywa mara moja.</w:t>
      </w:r>
    </w:p>
    <w:p>
      <w:pPr/>
      <w:r>
        <w:rPr>
          <w:lang w:val="sw_KE" w:bidi="sw_KE"/>
        </w:rPr>
      </w:r>
      <w:r>
        <w:rPr>
          <w:lang w:val="sw_KE" w:bidi="sw_KE"/>
        </w:rPr>
        <w:t>Katika tukio la 2, Yakobo anawasili katika Beersheba na kusimama ili kutumia usiku. Yakobo anatoa dhabihu kwa Mungu kama tendo la ibada ya Mungu. Wakati wa usiku, Mungu anazungumza na Yakobo katika maono. Mungu anamwambia Yakobo asiogope kwenda chini kwa Misri. Ni ya kawaida katika maandishi kuzungumza kuhusu kwenda juu au chini wakati wa kwenda mahali. Yakobo aliishi katika milima karibu na Hebroni katika Kanaani. Misri ilikuwa katika usawa wa bahari. Kwa hivyo, Yakobo alishuka kwenda Misri. Neno "chini" linarejelea mwinuko au urefu na si kaskazini au kusini.</w:t>
      </w:r>
    </w:p>
    <w:p>
      <w:pPr/>
      <w:r>
        <w:rPr>
          <w:lang w:val="sw_KE" w:bidi="sw_KE"/>
        </w:rPr>
      </w:r>
      <w:r>
        <w:rPr>
          <w:lang w:val="sw_KE" w:bidi="sw_KE"/>
        </w:rPr>
        <w:t>Mungu anafanya ahadi kwa Yakobo. Wakati Mungu anazungumza na Yakobo, Yakobo anamjibu Mungu kwa njia ya heshima sana. Yakobo anasema, "Niko hapa." Mungu anasema, "Nitakuwa pamoja nawe katika Misri." Mungu anamwambia Yakobo kwamba Yakobo atakufa katika Misri na Yusufu atakuwa na Yakobo wakati Yakobo anakufa. Mungu pia anamwambia Yakobo kwamba Yakobo atarudi Kanaani. Baadhi ya tafsiri zinasema kwamba ahadi hii ina maana kwamba uzao wa Yakobo, au taifa ambalo litakuja kutoka kwa Yakobo, litarudi Kanaani.</w:t>
      </w:r>
    </w:p>
    <w:p>
      <w:pPr/>
      <w:r>
        <w:rPr>
          <w:lang w:val="sw_KE" w:bidi="sw_KE"/>
        </w:rPr>
      </w:r>
      <w:r>
        <w:rPr>
          <w:lang w:val="sw_KE" w:bidi="sw_KE"/>
        </w:rPr>
        <w:t>Katika tukio la 3, Yakobo na familia yake wanaondoka Beersheba na kuendelea na safari yao ya Misri. Wanaotumia magari au mikokoteni ambayo Farao, Mfalme wa Misri alikuwa ametuma kama zawadi. Yakobo na wanawake na watoto wanapanda katika mikokoteni hii. Yakobo anachukua mali yake yote ikiwa ni pamoja na mifugo yote ya Yakobo kuelekea Misri.</w:t>
      </w:r>
    </w:p>
    <w:p>
      <w:pPr/>
      <w:r>
        <w:rPr>
          <w:lang w:val="sw_KE" w:bidi="sw_KE"/>
        </w:rPr>
      </w:r>
      <w:r>
        <w:rPr>
          <w:lang w:val="sw_KE" w:bidi="sw_KE"/>
        </w:rPr>
        <w:t>Katika tukio la 4, kuna orodha ya kila mmoja wa wake 4 wa Yakobo, wana kila mke alikuwa nao, na watoto na wajukuu wa wana hawa. Orodha hii inakatiza mtiririko wa hadithi. Yakobo alikuwa na wana 12 na binti anayeitwa Dinah. Yakobo alikuwa na wajukuu wengi na vitukuu wengi. Simulizi inasema kwamba kulikuwa na mabinti lakini Dinah ni binti pekee aliyeorodheshwa kwa jina. Wake wa wana wa Yakobo walikwenda Misri pamoja na familia zao, lakini wake hao hawahesabiwi kama sehemu ya watu 66 wa familia ya Yakobo ambao walikwenda Misri.</w:t>
      </w:r>
    </w:p>
    <w:p>
      <w:pPr/>
      <w:r>
        <w:rPr>
          <w:lang w:val="sw_KE" w:bidi="sw_KE"/>
        </w:rPr>
      </w:r>
      <w:r>
        <w:rPr>
          <w:lang w:val="sw_KE" w:bidi="sw_KE"/>
        </w:rPr>
        <w:t>Kwa tukio la 4, tumia vitu au vinyago ili kuwakilisha wana, wajukuu na vitukuu. Ungeanza na Yakobo na wake wanne wanaowakilishwa na jiwe au fimbo. Kisha wana watoto wa kila mke wanakuja kwa mlolongo kutoka kwake kwa kutumia miamba au vijiti. Kisha orodhesha kila mmoja wa kizazi kinachofuata kinachotokana na wana hao. Unataka kuona jinsi watu 66 wanavyounda familia kubwa. Kumbuka kwamba kuna wake na watumishi wanaenda kwenye safari hii pia. Hii pia inaweza kuwa shughuli ya kufurahia na watu. Leta watu wazima 66 na watoto na kupanga kulingana na mistari ya familia kama ilivyoorodheshwa katika kifungu hiki. Mpe kila mtu "jina lake la kibiblia" na kisha waruhusu kurudia jina hili mara kadhaa wanapotatua mahusiano.</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Mungu</w:t>
      </w:r>
    </w:p>
    <w:p>
      <w:pPr>
        <w:pStyle w:val="ListBullet"/>
        <w:spacing w:line="240" w:lineRule="auto"/>
        <w:ind w:left="720"/>
      </w:pPr>
      <w:r>
        <w:rPr>
          <w:lang w:val="sw_KE" w:bidi="sw_KE"/>
        </w:rPr>
      </w:r>
      <w:r>
        <w:rPr>
          <w:lang w:val="sw_KE" w:bidi="sw_KE"/>
        </w:rPr>
        <w:t>Mfalme wa Misri anatajwa.</w:t>
      </w:r>
    </w:p>
    <w:p>
      <w:pPr>
        <w:pStyle w:val="ListBullet"/>
        <w:spacing w:line="240" w:lineRule="auto"/>
        <w:ind w:left="720"/>
      </w:pPr>
      <w:r>
        <w:rPr>
          <w:lang w:val="sw_KE" w:bidi="sw_KE"/>
        </w:rPr>
      </w:r>
      <w:r>
        <w:rPr>
          <w:lang w:val="sw_KE" w:bidi="sw_KE"/>
        </w:rPr>
        <w:t>Yusufu anatajwa.</w:t>
      </w:r>
    </w:p>
    <w:p>
      <w:pPr>
        <w:pStyle w:val="ListBullet"/>
        <w:spacing w:line="240" w:lineRule="auto"/>
        <w:ind w:left="720"/>
      </w:pPr>
      <w:r>
        <w:rPr>
          <w:lang w:val="sw_KE" w:bidi="sw_KE"/>
        </w:rPr>
      </w:r>
      <w:r>
        <w:rPr>
          <w:lang w:val="sw_KE" w:bidi="sw_KE"/>
        </w:rPr>
        <w:t>Kila mmoja wa wake 4 wa Yakobo anatajwa.</w:t>
      </w:r>
    </w:p>
    <w:p>
      <w:pPr>
        <w:pStyle w:val="ListBullet"/>
        <w:spacing w:line="240" w:lineRule="auto"/>
        <w:ind w:left="720"/>
      </w:pPr>
      <w:r>
        <w:rPr>
          <w:lang w:val="sw_KE" w:bidi="sw_KE"/>
        </w:rPr>
      </w:r>
      <w:r>
        <w:rPr>
          <w:lang w:val="sw_KE" w:bidi="sw_KE"/>
        </w:rPr>
        <w:t>Labani, baba mkwe wa Yakobo anatajwa.</w:t>
      </w:r>
    </w:p>
    <w:p>
      <w:pPr>
        <w:pStyle w:val="ListBullet"/>
        <w:spacing w:line="240" w:lineRule="auto"/>
        <w:ind w:left="720"/>
      </w:pPr>
      <w:r>
        <w:rPr>
          <w:lang w:val="sw_KE" w:bidi="sw_KE"/>
        </w:rPr>
      </w:r>
      <w:r>
        <w:rPr>
          <w:lang w:val="sw_KE" w:bidi="sw_KE"/>
        </w:rPr>
        <w:t>Uzao 66 wa Yakobo wanaitwa jina.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Yakobo anaweka mali yake na kuondoka Misri. Simulizi inaonekana kuonyesha kwamba Yakobo hapotezi wakati wowote au kuchukua muda mrefu ili kujiandaa kabla ya kuondoka. Kulingana na simulizi ya awali, Yakobo anataka kuona Yusufu tena kabla ya Yakobo kufa.</w:t>
      </w:r>
    </w:p>
    <w:p>
      <w:pPr/>
      <w:r>
        <w:rPr>
          <w:lang w:val="sw_KE" w:bidi="sw_KE"/>
        </w:rPr>
      </w:r>
      <w:r>
        <w:rPr>
          <w:lang w:val="sw_KE" w:bidi="sw_KE"/>
        </w:rPr>
        <w:t>Sitisha igizo: Muulize Yakobo, "Unahisi vipi sasa?" Unaweza kusikia, "Yusufu yuko hai. Siwezi kuamini! Ninakwenda kuona Yusufu tena. Ni lazima niharakishe na kufika pale haraka ninavyoweza. Ninataka kuona Yusufu tena. Sijui jinsi Yusufu alifika Misri na katika nafasi kama hiyo ya mamlaka. Sijali. Ninataka tu kuona Yusufu tena. Ni lazima tuende haraka." Anzisha tena igizo.</w:t>
      </w:r>
    </w:p>
    <w:p>
      <w:pPr/>
      <w:r>
        <w:rPr>
          <w:lang w:val="sw_KE" w:bidi="sw_KE"/>
        </w:rPr>
      </w:r>
      <w:r>
        <w:rPr>
          <w:lang w:val="sw_KE" w:bidi="sw_KE"/>
        </w:rPr>
        <w:t>Katika tukio la 2, Yakobo anasimama katika Beersheba ili kutoa dhabihu kwa Mungu. Wakati wa usiku Mungu anazungumza na Yakobo katika maono. Mungu anamwita Yakobo kwa jina. Yakobo anasema, "Niko hapa." Yakobo anasikia sauti ya Mungu.</w:t>
      </w:r>
    </w:p>
    <w:p>
      <w:pPr/>
      <w:r>
        <w:rPr>
          <w:lang w:val="sw_KE" w:bidi="sw_KE"/>
        </w:rPr>
      </w:r>
      <w:r>
        <w:rPr>
          <w:lang w:val="sw_KE" w:bidi="sw_KE"/>
        </w:rPr>
        <w:t>Sitisha igizo: Muulize Yakobo, "Unajua vipi huyu ni Mungu anayezungumza na wewe?" Unaweza kusikia, "Mungu amezungumza nami mara nyingi. Ninatambua sauti ya Mungu wakati ninasikia. Ninapenda kusikia Mungu akizungumza na mimi. Siogopi Mungu. Ninampenda Mungu na ninajua Mungu ananipenda." Anzisha tena igizo.</w:t>
      </w:r>
    </w:p>
    <w:p>
      <w:pPr/>
      <w:r>
        <w:rPr>
          <w:lang w:val="sw_KE" w:bidi="sw_KE"/>
        </w:rPr>
      </w:r>
      <w:r>
        <w:rPr>
          <w:lang w:val="sw_KE" w:bidi="sw_KE"/>
        </w:rPr>
        <w:t>Mungu anasema kwa Yakobo, "Nitakuwa pamoja nawe katika Misri." Mungu anaahidi kufanya familia ya Yakobo kuwa taifa kubwa. Mungu anamwambia Yakobo kwamba Yakobo atakufa katika Misri na Yusufu kando yake. Yakobo ataletwa kurudi Kanaani.</w:t>
      </w:r>
    </w:p>
    <w:p>
      <w:pPr/>
      <w:r>
        <w:rPr>
          <w:lang w:val="sw_KE" w:bidi="sw_KE"/>
        </w:rPr>
      </w:r>
      <w:r>
        <w:rPr>
          <w:lang w:val="sw_KE" w:bidi="sw_KE"/>
        </w:rPr>
        <w:t>Sitisha igizo: Muulize Yakobo, "Unahisi vipi wakati unasikia ahadi kama, 'Familia yako itakuwa taifa kubwa?'" Unaweza kusikia, "Najua kwamba Mungu aliahidi babu yangu, Ibrahimu, kwamba tutakuwa taifa kubwa. Inahisi vizuri kuwa na ahadi hii inarudiwa. Mungu anaweka ahadi zake. Ninahuzunika kuhusu kuondoka Kanaani. Hii ni nchi ambayo Mungu aliahidi kwa uzao wangu. Mungu ameahidi kuwarudisha wazao wangu ambao ni wazuri. Mungu ameahidi kuwa pamoja nami katika Misri. Mungu yuko popote nitakapokwenda. Hiyo ni ya kushangaza. Ninahisi utulivu na amani kuhusu safari hii. Kwenda mahali pasipojulikana inatisha lakini Yusufu yuko pale ili kujiandaa kwa ajili yetu. Sina wasiwasi kabisa kuhusu siku zijazo. Ninaweza kumwamini Mungu." Anzisha tena igizo.</w:t>
      </w:r>
    </w:p>
    <w:p>
      <w:pPr/>
      <w:r>
        <w:rPr>
          <w:lang w:val="sw_KE" w:bidi="sw_KE"/>
        </w:rPr>
      </w:r>
      <w:r>
        <w:rPr>
          <w:lang w:val="sw_KE" w:bidi="sw_KE"/>
        </w:rPr>
        <w:t>Katika tukio la tatu, wana wa kiume wanamchukua Yakobo hadi Misri. Yakobo anapanda katika moja ya magari yaliyotumwa na Farao. Wana wanaweka wake wao na watoto wadogo katika magari. Wana wanachukua mifugo yote na mali yao yote pamoja nao. Kila mtu katika familia anakwenda Misri.</w:t>
      </w:r>
    </w:p>
    <w:p>
      <w:pPr/>
      <w:r>
        <w:rPr>
          <w:lang w:val="sw_KE" w:bidi="sw_KE"/>
        </w:rPr>
      </w:r>
      <w:r>
        <w:rPr>
          <w:lang w:val="sw_KE" w:bidi="sw_KE"/>
        </w:rPr>
        <w:t>Sitisha igizo: Waulize wana, "Mnahisi vipi kwamba munarudi Misri?" Unaweza kusikia, "Ninafurahi tunaenda. Ninafurahi kwamba Yusufu ameahidi kututunza. Najua kwamba bora baba yetu akiwa hai, Yusufu atakuwa mzuri kwetu. Nina wasiwasi kuhusu kile kitatokea wakati baba yetu anakufa. Lakini siwezi kukabiliana na hiyo sasa. Kitu muhimu ni kupata chakula kwa familia zetu na wanyama wetu. Tutaona njaa kama tutakaa katika Kanaani. Ninapaswa kuamini kwamba Yusufu anakuwa mwaminifu na sisi." Anzisha tena igizo.</w:t>
      </w:r>
    </w:p>
    <w:p>
      <w:pPr/>
      <w:r>
        <w:rPr>
          <w:lang w:val="sw_KE" w:bidi="sw_KE"/>
        </w:rPr>
      </w:r>
      <w:r>
        <w:rPr>
          <w:lang w:val="sw_KE" w:bidi="sw_KE"/>
        </w:rPr>
        <w:t>Katika tukio la 4, simulizi inaorodhesha kila mmoja wa wake wa Yakobo. Wana wa mke wanaorodheshwa na watoto wao. Baadhi ya wana wao wana wajukuu waliotajwa kwenye orodha. Jumla ya wazao 66 wa Yakobo wanahamia Misri. Kwa kuongeza, wake wa kila mmoja wa wana na wajukuu ambao wameoa pia wanakwenda Misri. Yusufu tayari yuko katika Misri na wana wawili wa Yusufu. Idadi ya jumla ya familia ya Yakobo ni watu 70 katika Misri.</w:t>
      </w:r>
    </w:p>
    <w:p>
      <w:pPr/>
      <w:r>
        <w:rPr>
          <w:lang w:val="sw_KE" w:bidi="sw_KE"/>
        </w:rPr>
      </w:r>
      <w:r>
        <w:rPr>
          <w:lang w:val="sw_KE" w:bidi="sw_KE"/>
        </w:rPr>
        <w:t>Sitisha igizo: Muulize mmoja wa wake, "Unahisi vipi sasa?" Unaweza kusikia, "Ninahisi wasiwasi. Sijawahi kuwa Misri. Sipendi kuacha wazazi wangu na familia nyingine nyuma. Sizungumzi lugha hiyo kwa hiyo sijui jinsi nitakavyoweza kujimudu. Sijui pia jinsi ya kupika chakula chao. Ninahitaji kulisha familia yangu lakini sina hakika jinsi tutafanya hivyo." Muulize mmoja wa watoto, "Unahisi vipi sasa?" Unaweza kusikia, "Ninafurahi sana. Hii ni tukio la kushangaza. Tutaona mjomba wangu ambaye wanamzungumzia lakini sijawahi kukutana naye. Ninashangaa Misri inafanana vipi. Ninashangaa watu wanaonekana vipi. Baba yangu alikwenda lakini hakuwa na mengi ya kusema kuhusu nchi." Muulize Yakobo, "Unahisi vipi sasa?" Unaweza kusikia, "Tuko njiani. Ninafurahi sana na msisimko. Ninapata shida sana kulala usiku. Ninataka kufika pale haraka. Ninataka kuona Yusufu. Ninafurahi sana ninapata kuona Yusufu tena kabla ya kufa. Ninafurahi kwamba Mungu yuko pamoja nami kwenye safari hii."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Majina yote mawili Israeli na Yakobo yanatumiwa katika simulizi hii kwa Yakobo. Unaweza kuchagua kutumia Yakobo tu au unaweza kuchagua kutumia majina yote mawili. Hakikisha wasikilizaji wako wanaelewa kwamba Israeli na Yakobo ni mtu sawa.</w:t>
      </w:r>
    </w:p>
    <w:p>
      <w:pPr/>
      <w:r>
        <w:rPr>
          <w:lang w:val="sw_KE" w:bidi="sw_KE"/>
        </w:rPr>
      </w:r>
      <w:r>
        <w:rPr>
          <w:lang w:val="sw_KE" w:bidi="sw_KE"/>
        </w:rPr>
        <w:t xml:space="preserve">Yakobo alitoa </w:t>
      </w:r>
      <w:r>
        <w:rPr>
          <w:b/>
          <w:lang w:val="sw_KE" w:bidi="sw_KE"/>
        </w:rPr>
        <w:t>dhabihu</w:t>
      </w:r>
      <w:r>
        <w:rPr>
          <w:lang w:val="sw_KE" w:bidi="sw_KE"/>
        </w:rPr>
        <w:t xml:space="preserve"> kwa Mungu wa baba yake, Isaka. Hii ilikuwa tendo la ibaada. </w:t>
      </w:r>
      <w:r>
        <w:rPr>
          <w:lang w:val="sw_KE" w:bidi="sw_KE"/>
        </w:rPr>
        <w:t>Dhabihu</w:t>
      </w:r>
      <w:r>
        <w:rPr>
          <w:lang w:val="sw_KE" w:bidi="sw_KE"/>
        </w:rPr>
        <w:t xml:space="preserve"> inajadiliwa katika Faharasa Kuu. Tumia neno sawa kwa dhabihu ambalo umetumia katika simulizi za awali.</w:t>
      </w:r>
    </w:p>
    <w:p>
      <w:pPr/>
      <w:r>
        <w:rPr>
          <w:lang w:val="sw_KE" w:bidi="sw_KE"/>
        </w:rPr>
      </w:r>
      <w:r>
        <w:rPr>
          <w:lang w:val="sw_KE" w:bidi="sw_KE"/>
        </w:rPr>
        <w:t xml:space="preserve">Dhabihu ilikuwa kwa </w:t>
      </w:r>
      <w:r>
        <w:rPr>
          <w:b/>
          <w:lang w:val="sw_KE" w:bidi="sw_KE"/>
        </w:rPr>
        <w:t>Mungu</w:t>
      </w:r>
      <w:r>
        <w:rPr>
          <w:lang w:val="sw_KE" w:bidi="sw_KE"/>
        </w:rPr>
        <w:t xml:space="preserve"> wa Isaka, baba wa Yakobo. Hii ni jina la kawaida kwa Mungu. </w:t>
      </w:r>
      <w:r>
        <w:rPr>
          <w:lang w:val="sw_KE" w:bidi="sw_KE"/>
        </w:rPr>
        <w:t>Mungu</w:t>
      </w:r>
      <w:r>
        <w:rPr>
          <w:lang w:val="sw_KE" w:bidi="sw_KE"/>
        </w:rPr>
        <w:t xml:space="preserve"> anajadiliwa katika Faharasa Kuu. Tumia neno sawa kwa Mungu ambalo umetumia katika simulizi zingine.</w:t>
      </w:r>
    </w:p>
    <w:p>
      <w:pPr/>
      <w:r>
        <w:rPr>
          <w:lang w:val="sw_KE" w:bidi="sw_KE"/>
        </w:rPr>
      </w:r>
      <w:r>
        <w:rPr>
          <w:lang w:val="sw_KE" w:bidi="sw_KE"/>
        </w:rPr>
        <w:t xml:space="preserve">Wakati wa usiku, Mungu alizungumza na Yakobo katika </w:t>
      </w:r>
      <w:r>
        <w:rPr>
          <w:b/>
          <w:lang w:val="sw_KE" w:bidi="sw_KE"/>
        </w:rPr>
        <w:t>maono</w:t>
      </w:r>
      <w:r>
        <w:rPr>
          <w:lang w:val="sw_KE" w:bidi="sw_KE"/>
        </w:rPr>
        <w:t xml:space="preserve">. Maono kwa kawaida yanaonekana wakati mtu ako macho na ndoto inatokea wakati mtu analala usingizi. Maono haya yalitokea wakati wa usiku. Mungu alizungumza na Yakobo wakati wa maono haya. Hatujui kama Mungu alirudia maono sawa mara nyingi au kuzungumza tofauti katika maono tofauti. Neno liko katika umbo la wingi kwenye maandishi. Tumia neno ambalo umetumia kwa maono katika simulizi za awali. </w:t>
      </w:r>
      <w:r>
        <w:rPr>
          <w:lang w:val="sw_KE" w:bidi="sw_KE"/>
        </w:rPr>
        <w:t>Maono</w:t>
      </w:r>
      <w:r>
        <w:rPr>
          <w:lang w:val="sw_KE" w:bidi="sw_KE"/>
        </w:rPr>
        <w:t xml:space="preserve"> yanajadiliwa katika Faharasa Kuu.</w:t>
      </w:r>
    </w:p>
    <w:p>
      <w:pPr/>
      <w:r>
        <w:rPr>
          <w:lang w:val="sw_KE" w:bidi="sw_KE"/>
        </w:rPr>
      </w:r>
      <w:r>
        <w:rPr>
          <w:lang w:val="sw_KE" w:bidi="sw_KE"/>
        </w:rPr>
        <w:t>Mungu anasema kwamba Yusufu atafunga macho ya Yakobo wakati Yakobo anakufa. Hii ni taswira ya maneno kuhusu kifo. Wakati mwingine watu wanakufa wakiwa macho wazi. Kisha mtu ni lazima afunge macho ya mtu aliyekufa. Baadhi ya tafsiri zinatumia neno picha. Tafsiri zingine zinasema tu kwamba Yusufu atakuwa na Yakobo na atahudumia Yakobo wakati Yakobo anakufa. Ikiwa una maelezo ya asili ya mchakato huu katika lugha yako, unaweza kutumia.</w:t>
      </w:r>
    </w:p>
    <w:p>
      <w:pPr/>
      <w:r>
        <w:rPr>
          <w:lang w:val="sw_KE" w:bidi="sw_KE"/>
        </w:rPr>
      </w:r>
      <w:r>
        <w:rPr>
          <w:lang w:val="sw_KE" w:bidi="sw_KE"/>
        </w:rPr>
        <w:t xml:space="preserve">Yakobo pamoja na wake zake na watoto walitumia mikokoteni au magari yaliyotumwa na Mfalme wa Misri. Jina la mfalme lilikuwa </w:t>
      </w:r>
      <w:r>
        <w:rPr>
          <w:b/>
          <w:lang w:val="sw_KE" w:bidi="sw_KE"/>
        </w:rPr>
        <w:t>Farao</w:t>
      </w:r>
      <w:r>
        <w:rPr>
          <w:lang w:val="sw_KE" w:bidi="sw_KE"/>
        </w:rPr>
        <w:t>. Baadhi ya tafsiri zinatumia Farao na baadhi hutumia mfalme. Wengine wanatumia zote mbili. Farao si jina la mfalme. Hii ni cheo kinachotumiwa na wafalme wote wa Misri.</w:t>
      </w:r>
    </w:p>
    <w:p>
      <w:pPr/>
      <w:r>
        <w:rPr>
          <w:lang w:val="sw_KE" w:bidi="sw_KE"/>
        </w:rPr>
      </w:r>
      <w:r>
        <w:rPr>
          <w:lang w:val="sw_KE" w:bidi="sw_KE"/>
        </w:rPr>
        <w:t xml:space="preserve">Yakobo na wana wake walichukua mali yao yote na mifugo yao </w:t>
      </w:r>
      <w:r>
        <w:rPr>
          <w:b/>
          <w:lang w:val="sw_KE" w:bidi="sw_KE"/>
        </w:rPr>
        <w:t>yote</w:t>
      </w:r>
      <w:r>
        <w:rPr>
          <w:lang w:val="sw_KE" w:bidi="sw_KE"/>
        </w:rPr>
        <w:t>. Mifugo inarejelea wanyama wao wote. Hii ingemaanisha kondoo na mbuzi na pia ng'ombe, punda, na ngamia.</w:t>
      </w:r>
    </w:p>
    <w:p>
      <w:pPr/>
      <w:r>
        <w:rPr>
          <w:lang w:val="sw_KE" w:bidi="sw_KE"/>
        </w:rPr>
      </w:r>
      <w:r>
        <w:rPr>
          <w:lang w:val="sw_KE" w:bidi="sw_KE"/>
        </w:rPr>
        <w:t>Wakati simulizi inaanza na orodha ya uzao wa Yakobo, simulizi inatumia jina Israeli tena. Baadhi ya tafsiri zinahakikisha kwamba watu wanajua huyu ni mtu sawa kwa kusema, wana wa Israeli ambao pia wanaitwa Yakobo.</w:t>
      </w:r>
    </w:p>
    <w:p>
      <w:pPr/>
      <w:r>
        <w:rPr>
          <w:lang w:val="sw_KE" w:bidi="sw_KE"/>
        </w:rPr>
      </w:r>
      <w:r>
        <w:rPr>
          <w:lang w:val="sw_KE" w:bidi="sw_KE"/>
        </w:rPr>
        <w:t>Wana wawili wa Yosefu walikuwa wana wa Asenath, binti wa Potifera, kuhani wa On. Hakikisha kutumia jina sawa na matamshi ya Potifera ambayo ulitumia katika simulizi ya awali. Potifera hapaswi kuchanganyikiwa na Potifar ambaye alikuwa nahodha wa walinzi wa kifalme.</w:t>
      </w:r>
    </w:p>
    <w:p>
      <w:pPr/>
      <w:r>
        <w:rPr>
          <w:lang w:val="sw_KE" w:bidi="sw_KE"/>
        </w:rPr>
      </w:r>
      <w:r>
        <w:rPr>
          <w:lang w:val="sw_KE" w:bidi="sw_KE"/>
        </w:rPr>
        <w:t>Yuda alikuwa na mwana anayeitwa Perez. Perez alikuwa na mwana anayeitwa Hezron. Majina haya yatakuwa katika simulizi za baadaye. Itakuwa muhimu kutumia majina sawa.</w:t>
      </w:r>
    </w:p>
    <w:p>
      <w:pPr/>
      <w:r>
        <w:rPr>
          <w:lang w:val="sw_KE" w:bidi="sw_KE"/>
        </w:rPr>
      </w:r>
      <w:r>
        <w:rPr>
          <w:lang w:val="sw_KE" w:bidi="sw_KE"/>
        </w:rPr>
        <w:t>Tumia majina sawa na matamshi ya kila mmoja wa wana wa Yakobo, ambayo umetumia katika simulizi za awali.</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46:28–47:12</w:t>
      </w:r>
      <w:r>
        <w:rPr>
          <w:lang w:val="sw_KE" w:bidi="sw_KE"/>
        </w:rPr>
      </w:r>
    </w:p>
    <w:p>
      <w:pPr>
        <w:pStyle w:val="Heading3"/>
      </w:pPr>
      <w:r>
        <w:rPr>
          <w:lang w:val="sw_KE" w:bidi="sw_KE"/>
        </w:rPr>
        <w:t>Sikiliza na Moyo</w:t>
      </w:r>
    </w:p>
    <w:p>
      <w:pPr/>
      <w:r>
        <w:rPr>
          <w:lang w:val="sw_KE" w:bidi="sw_KE"/>
        </w:rPr>
      </w:r>
      <w:r>
        <w:rPr>
          <w:lang w:val="sw_KE" w:bidi="sw_KE"/>
        </w:rPr>
        <w:t>Sikiliza Mwanzo 46:28–47:12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46:28–47:12</w:t>
      </w:r>
    </w:p>
    <w:p>
      <w:pPr/>
      <w:r>
        <w:rPr>
          <w:lang w:val="sw_KE" w:bidi="sw_KE"/>
        </w:rPr>
      </w:r>
      <w:r>
        <w:rPr>
          <w:lang w:val="sw_KE" w:bidi="sw_KE"/>
        </w:rPr>
        <w:t>Sikiliza maandishi mara moja katika toleo rahisi zaidi kuelewa.</w:t>
      </w:r>
    </w:p>
    <w:p>
      <w:pPr/>
      <w:r>
        <w:rPr>
          <w:lang w:val="sw_KE" w:bidi="sw_KE"/>
        </w:rPr>
      </w:r>
      <w:r>
        <w:rPr>
          <w:lang w:val="sw_KE" w:bidi="sw_KE"/>
        </w:rPr>
        <w:t>Familia ya Yakobo inawasili katika Misri. Yakobo alileta familia yake yote, mifugo yake yote na mali yake yote katika Misri. Hii ni akaunti ya simulizi ya kuwasili kwa Yakobo katika Misri.</w:t>
      </w:r>
    </w:p>
    <w:p>
      <w:pPr/>
      <w:r>
        <w:rPr>
          <w:lang w:val="sw_KE" w:bidi="sw_KE"/>
        </w:rPr>
      </w:r>
      <w:r>
        <w:rPr>
          <w:lang w:val="sw_KE" w:bidi="sw_KE"/>
        </w:rPr>
        <w:t>Sehemu ya kwanza ya simulizi hii inatumia Israeli kama jina la Yakobo. Nusu ya pili ya simulizi inatumia jina Yakobo. Baadhi ya tafsiri zinachagua kutumia jina Yakobo katika simulizi yote. Israeli ni jina ambalo Mungu alimpa Yakobo wakati Yakobo alipigana usiku wote.</w:t>
      </w:r>
    </w:p>
    <w:p>
      <w:pPr/>
      <w:r>
        <w:rPr>
          <w:lang w:val="sw_KE" w:bidi="sw_KE"/>
        </w:rPr>
      </w:r>
      <w:r>
        <w:rPr>
          <w:lang w:val="sw_KE" w:bidi="sw_KE"/>
        </w:rPr>
        <w:t>Yakobo na familia yake walikuja Misri na walikuwa wakipata karibu na nchi ya Gosheni, Yakobo alimtuma Yuda mbele ili kumwambia Yusufu kwamba Yakobo alikuwa akiwasili. Yakobo pia alimwomba Yuda kuomba maelekezo kama ambapo familia yote ilikuwa kwenda. Yuda ni mwana wa nne na Leah. Yuda alichukua uongozi katika kuzungumza na Yusufu na kisha na Yakobo katika simulizi ya awali. Yusufu aliamuru watumishi wake mara moja kuunganisha farasi kwa gari lake na kwenda Goshen ili kukutana na Yakobo. Yusufu hakusubiri Yakobo kuja kwa Yusufu. Yusufu alikuwa na nafasi ya juu katika serikali ya Misri lakini Yusufu alikwenda kuona baba yake Yakobo mara moja Yakobo aliwasili katika Misri.</w:t>
      </w:r>
    </w:p>
    <w:p>
      <w:pPr/>
      <w:r>
        <w:rPr>
          <w:lang w:val="sw_KE" w:bidi="sw_KE"/>
        </w:rPr>
      </w:r>
      <w:r>
        <w:rPr>
          <w:lang w:val="sw_KE" w:bidi="sw_KE"/>
        </w:rPr>
        <w:t>Sitisha na uonyeshe ramani ya Misri na eneo la Gosheni lililowekwa alama.</w:t>
      </w:r>
    </w:p>
    <w:p>
      <w:pPr/>
      <w:r>
        <w:rPr>
          <w:lang w:val="sw_KE" w:bidi="sw_KE"/>
        </w:rPr>
      </w:r>
      <w:r>
        <w:rPr>
          <w:lang w:val="sw_KE" w:bidi="sw_KE"/>
        </w:rPr>
        <w:t>Onyesha picha ya gari kama vile gavana wa Misri angetumia.</w:t>
      </w:r>
    </w:p>
    <w:p>
      <w:pPr/>
      <w:r>
        <w:rPr>
          <w:lang w:val="sw_KE" w:bidi="sw_KE"/>
        </w:rPr>
      </w:r>
      <w:r>
        <w:rPr>
          <w:lang w:val="sw_KE" w:bidi="sw_KE"/>
        </w:rPr>
        <w:t>Wakati Yusufu aliona Yakobo, Yusufu alianguka kwenye shingo la Yakobo na kulia. Hii ni neno picha ambayo ina maana kwamba Yusufu alijitupa mikono yake karibu na Yakobo na kumkumbatia Yakobo na kisha kulia na uso wa Yusufu uligeuka kwa shingo ya Yakobo. Kuanguka kwenye shingo ya mtu ina maana kwamba mtu anahimizwa sana na anaonyesha hisia kubwa. Hii si kukumbatia rahisi. Yusufu alikuwa akielezea furaha.</w:t>
      </w:r>
    </w:p>
    <w:p>
      <w:pPr/>
      <w:r>
        <w:rPr>
          <w:lang w:val="sw_KE" w:bidi="sw_KE"/>
        </w:rPr>
      </w:r>
      <w:r>
        <w:rPr>
          <w:lang w:val="sw_KE" w:bidi="sw_KE"/>
        </w:rPr>
        <w:t>Sitisha na mjadili: Simulia hadithi ya familia ambayo anakuja nyumbani baada ya miaka mingi mbali. Eleza jinsi mshiriki huyu wa familia anamsalimu baba yake. Mshiriki huyu wa familia anaonyesha hisia gani? Ni picha gani ambazo mwandishi wa hadithi anatumia ili kuelezea tukio hilo?</w:t>
      </w:r>
    </w:p>
    <w:p>
      <w:pPr/>
      <w:r>
        <w:rPr>
          <w:lang w:val="sw_KE" w:bidi="sw_KE"/>
        </w:rPr>
      </w:r>
      <w:r>
        <w:rPr>
          <w:lang w:val="sw_KE" w:bidi="sw_KE"/>
        </w:rPr>
        <w:t>Yakobo anasema, "Niko tayari kufa tangu nimeona uso wako tena." Yakobo anazungumza na Yusufu. Yakobo anamaanisha kwamba wote ni wazuri na Yakobo sasa. Yakobo yuko kwa amani. Yakobo anamaanisha kwamba ni sawa kwa Yakobo kufa kwa sababu Yakobo amemwona Yusufu na anajua kwamba Yusufu yuko hai. Yakobo haombi kufa kwa hatua hii.</w:t>
      </w:r>
    </w:p>
    <w:p>
      <w:pPr/>
      <w:r>
        <w:rPr>
          <w:lang w:val="sw_KE" w:bidi="sw_KE"/>
        </w:rPr>
      </w:r>
      <w:r>
        <w:rPr>
          <w:lang w:val="sw_KE" w:bidi="sw_KE"/>
        </w:rPr>
        <w:t>Yusufu anaiambia familia kwamba Yusufu atakwenda kwa mfalme na kumwambia mfalme kwamba familia yote ya Yusufu imewasili na ni Gosheni. Yusufu atamwambia mfalme kwamba wanaume wote ni wachungaji ambao wanatunza mifugo walioleta pamoja nao kutoka kwa Kanaani. Mifugo inamaanisha wanyama wowote wa ndani au wanyama waliotumiwa katika kilimo. Kwa familia ya Yakobo, mifugo ingejumuisha kondoo, mbuzi, ng'ombe, punda na pengine ngamia. Joseph anawaambia ndugu zake kwamba wote wanapaswa kusema kuwa wao ni wachungaji wakati mfalme anawauliza kazi yao. Yusufu anasema kwamba Wamisri wanadharau wachungaji. Wachungaji kwa ujumla wanafanya kazi katika malisho ili kutunza haswa makundi ya kondoo na mbuzi. Dharau ni neno la nguvu linamaanisha kwamba Wamisri wanazingatia wachungaji kuwa wachukizo au chuki au kuchukiza. Kwa sababu ya hisia hii yenye nguvu dhidi ya wachungaji, Wamisri hawangetaka kuwa karibu na familia ya Yusufu. Yusufu anataka mfalme kuruhusu ndugu wa Yusufu na familia zao kuishi katika Goshen na kuwa tofauti na Wamisri. Yusufu pia anataka familia yake kuwa na nchi bora kwa makundi yao ya kondoo na mbuzi. Gosheni ni nchi bora ya Misri kwa wanyama hawa.</w:t>
      </w:r>
    </w:p>
    <w:p>
      <w:pPr/>
      <w:r>
        <w:rPr>
          <w:lang w:val="sw_KE" w:bidi="sw_KE"/>
        </w:rPr>
      </w:r>
      <w:r>
        <w:rPr>
          <w:lang w:val="sw_KE" w:bidi="sw_KE"/>
        </w:rPr>
        <w:t>Joseph anamwacha Yakobo na familia katika Goshen. Joseph anachukua 5 wa ndugu pamoja naye ili kwenda na kukutana na mfalme wa Misri. Yusufu alimwambia mfalme kwamba baba wa Yusufu na ndugu zake wamewasili kutoka Kanaani na wapo katika nchi ya Gosheni. Yusufu aliwasilisha ndugu 5 kwa mfalme. Wakati mfalme aliuliza kuhusu kazi yao, ndugu walisema, "Sisi ni wachungaji." Ndugu waliomba ruhusa kuishi katika Goshen.</w:t>
      </w:r>
    </w:p>
    <w:p>
      <w:pPr/>
      <w:r>
        <w:rPr>
          <w:lang w:val="sw_KE" w:bidi="sw_KE"/>
        </w:rPr>
      </w:r>
      <w:r>
        <w:rPr>
          <w:lang w:val="sw_KE" w:bidi="sw_KE"/>
        </w:rPr>
        <w:t>Mfalme alimwambia Yusufu kuchagua popote katika Misri yote kwa familia ya Yusufu kuishi. Mfalme alimwambia Yusufu kuchagua mahali bora kwa familia ya Yusufu. Mfalme alisema kwamba kama Yusufu alitaka wao kuishi katika Goshen, hiyo ingekuwa sawa. Kisha mfalme alisema kwamba ndugu yoyote mwenye ujuzi maalum anaweza kutazama makundi ya mfalme na mifugo pia.</w:t>
      </w:r>
    </w:p>
    <w:p>
      <w:pPr/>
      <w:r>
        <w:rPr>
          <w:lang w:val="sw_KE" w:bidi="sw_KE"/>
        </w:rPr>
      </w:r>
      <w:r>
        <w:rPr>
          <w:lang w:val="sw_KE" w:bidi="sw_KE"/>
        </w:rPr>
        <w:t>Baada ya hili Yusufu alimleta Yakobo ili kukutana na mfalme. Simulizi si wazi kama hii ni wakati sawa ambao Yusufu alileta ndugu zake au kama hii ni wakati mwingine. Yakobo alimbariki mfalme. Hatujui kile Yakobo alisema kwa mfalme na baraka hii. Inaweza kuwa kwamba Yakobo alimwomba Mungu kumpa mfalme maisha ya muda mrefu na watoto wengi. Au, Yakobo anaweza kuwa ametumia njia maalum na ya heshima ya kumsalimu mfalme. Inaweza kumaanisha kwamba Yakobo alionyesha heshima kubwa wakati Yakobo alimsalimu mfalme.</w:t>
      </w:r>
    </w:p>
    <w:p>
      <w:pPr/>
      <w:r>
        <w:rPr>
          <w:lang w:val="sw_KE" w:bidi="sw_KE"/>
        </w:rPr>
      </w:r>
      <w:r>
        <w:rPr>
          <w:lang w:val="sw_KE" w:bidi="sw_KE"/>
        </w:rPr>
        <w:t>Yakobo alimbariki mfalme wakati Yakobo aliwasili mbele ya mfalme. Yakobo alimbariki mfalme tena kama Yakobo alikuwa akiondoka mfalme.</w:t>
      </w:r>
    </w:p>
    <w:p>
      <w:pPr/>
      <w:r>
        <w:rPr>
          <w:lang w:val="sw_KE" w:bidi="sw_KE"/>
        </w:rPr>
      </w:r>
      <w:r>
        <w:rPr>
          <w:lang w:val="sw_KE" w:bidi="sw_KE"/>
        </w:rPr>
        <w:t>Simulizi inatuambia kwamba Yakobo sasa ni umri wa miaka 130. Yakobo anasema kwamba hii ni maisha mafupi ikilinganishwa na baadhi ya mababu wake. Ibrahimu na Isaka waliishi kwa muda mrefu kuliko Yakobo.</w:t>
      </w:r>
    </w:p>
    <w:p>
      <w:pPr/>
      <w:r>
        <w:rPr>
          <w:lang w:val="sw_KE" w:bidi="sw_KE"/>
        </w:rPr>
      </w:r>
      <w:r>
        <w:rPr>
          <w:lang w:val="sw_KE" w:bidi="sw_KE"/>
        </w:rPr>
        <w:t>Yusufu alimpa Yakubu na ndugu zake Yakubu nchi bora katika Misri. Yusufu aliwapa eneo la Rameses ambayo ni sehemu ya nchi ya Gosheni. Hatujui hasa ambapo Rameses yuko lakini tunajua kwamba hii ilikuwa sehemu ya Goshen. Hii ilikuwa nchi bora katika Misri kwa kufuga kondoo na ng'ombe.</w:t>
      </w:r>
    </w:p>
    <w:p>
      <w:pPr/>
      <w:r>
        <w:rPr>
          <w:lang w:val="sw_KE" w:bidi="sw_KE"/>
        </w:rPr>
      </w:r>
      <w:r>
        <w:rPr>
          <w:lang w:val="sw_KE" w:bidi="sw_KE"/>
        </w:rPr>
        <w:t>Sitisha na muangalie ramani tena ili kuona eneo la Gosheni.</w:t>
      </w:r>
    </w:p>
    <w:p>
      <w:pPr/>
      <w:r>
        <w:rPr>
          <w:lang w:val="sw_KE" w:bidi="sw_KE"/>
        </w:rPr>
      </w:r>
      <w:r>
        <w:rPr>
          <w:lang w:val="sw_KE" w:bidi="sw_KE"/>
        </w:rPr>
        <w:t>Yusufu alimpa Yakobo na ndugu na familia zao chakula ili hata mtoto mdogo zaidi alikuwa na kiasi sahihi cha chakula kula.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Yakobo na familia yake wanawasili katika Misri katika nchi ya Gosheni. Yusufu anakuja ili kukutana na Yakobo. Yusufu anawaelekeza ndugu jinsi ya kuzungumza na mfalme.</w:t>
      </w:r>
    </w:p>
    <w:p>
      <w:pPr/>
      <w:r>
        <w:rPr>
          <w:lang w:val="sw_KE" w:bidi="sw_KE"/>
        </w:rPr>
      </w:r>
      <w:r>
        <w:rPr>
          <w:b/>
          <w:lang w:val="sw_KE" w:bidi="sw_KE"/>
        </w:rPr>
        <w:t>Tukio la pili:</w:t>
      </w:r>
      <w:r>
        <w:rPr>
          <w:lang w:val="sw_KE" w:bidi="sw_KE"/>
        </w:rPr>
        <w:t xml:space="preserve"> Yusufu anachukua ndugu zake 5 ili kukutana na mfalme.</w:t>
      </w:r>
    </w:p>
    <w:p>
      <w:pPr/>
      <w:r>
        <w:rPr>
          <w:lang w:val="sw_KE" w:bidi="sw_KE"/>
        </w:rPr>
      </w:r>
      <w:r>
        <w:rPr>
          <w:b/>
          <w:lang w:val="sw_KE" w:bidi="sw_KE"/>
        </w:rPr>
        <w:t>Tukio la tatu:</w:t>
      </w:r>
      <w:r>
        <w:rPr>
          <w:lang w:val="sw_KE" w:bidi="sw_KE"/>
        </w:rPr>
        <w:t xml:space="preserve"> Yusufu anamleta Yakobo ili kukutana na mfalme. Yusufu anaweka familia yake katika Gosheni na kuwapa chakula wanachohitaji.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Ndugu 5 ambao wanakwenda na Yusufu ili kumtembelea mfalme</w:t>
      </w:r>
    </w:p>
    <w:p>
      <w:pPr>
        <w:pStyle w:val="ListBullet"/>
        <w:spacing w:line="240" w:lineRule="auto"/>
        <w:ind w:left="720"/>
      </w:pPr>
      <w:r>
        <w:rPr>
          <w:lang w:val="sw_KE" w:bidi="sw_KE"/>
        </w:rPr>
      </w:r>
      <w:r>
        <w:rPr>
          <w:lang w:val="sw_KE" w:bidi="sw_KE"/>
        </w:rPr>
        <w:t>Ndugu wengine na familia zao zote</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1, familia ya Yakobo inawasili katika Misri. Yakobo anamtuma Yuda mbele ili kumwambia Yusufu kwamba wako karibu. Yuda anastahili kumuuliza Yusufu kwa maelekezo ya mahali ambapo anapopkwenda. Yusufu anachukua gari lake na kwenda mara moja kwa Goshen ili kukutana na Yakobo. Yusufu anamkumbatia Yakobo na kulia kwa muda mrefu. Yakobo anamwambia Yusufu, "Niko tayari kufa. Nimeona uso wako tena. Najua bado uko hai."</w:t>
      </w:r>
    </w:p>
    <w:p>
      <w:pPr/>
      <w:r>
        <w:rPr>
          <w:lang w:val="sw_KE" w:bidi="sw_KE"/>
        </w:rPr>
      </w:r>
      <w:r>
        <w:rPr>
          <w:lang w:val="sw_KE" w:bidi="sw_KE"/>
        </w:rPr>
        <w:t>Yusufu anawaambia ndugu kwamba Yusufu atakwenda kwa mfalme na kumwambia mfalme kwamba familia ya Yusufu imewasili katika Misri. Yusufu atamwambia mfalme kwamba ndugu wote ni wachungaji. Yusufu anawaambia ndugu kwamba wanapaswa kumwambia mfalme kwamba ni wachungaji. Wamisri wanadharau wachungaji na hawataki kushirikiana na wachungaji. Kwa njia hii, familia ya Yusufu itajitenganisha na Wamisri.</w:t>
      </w:r>
    </w:p>
    <w:p>
      <w:pPr/>
      <w:r>
        <w:rPr>
          <w:lang w:val="sw_KE" w:bidi="sw_KE"/>
        </w:rPr>
      </w:r>
      <w:r>
        <w:rPr>
          <w:lang w:val="sw_KE" w:bidi="sw_KE"/>
        </w:rPr>
        <w:t>Katika tukio la 2, Yusufu anachagua ndugu zake 5 ili kwenda kwa mfalme. Kama Yusufu alivyowaelekeza, ndugu wanamwambia mfalme kwamba ni wachungaji. Ndugu wanajiita watumishi wa mfalme. Hii ni njia ya heshima ya kuzungumza na mfalme. Mfalme anamwambia Yusufu kuwapa ndugu nchi bora katika Misri yote.</w:t>
      </w:r>
    </w:p>
    <w:p>
      <w:pPr/>
      <w:r>
        <w:rPr>
          <w:lang w:val="sw_KE" w:bidi="sw_KE"/>
        </w:rPr>
      </w:r>
      <w:r>
        <w:rPr>
          <w:lang w:val="sw_KE" w:bidi="sw_KE"/>
        </w:rPr>
        <w:t>Katika tukio la 3, Yusufu anachukua Yakobo ili kukutana na mfalme. Yakobo anambariki mfalme. Mfalme anamwuliza Yakobo umri wake na Yakobo anasema, "Nina umri wa miaka 130." Yakobo alimbariki mfalme tena kabla ya kuondoka mbele ya mfalme.</w:t>
      </w:r>
    </w:p>
    <w:p>
      <w:pPr/>
      <w:r>
        <w:rPr>
          <w:lang w:val="sw_KE" w:bidi="sw_KE"/>
        </w:rPr>
      </w:r>
      <w:r>
        <w:rPr>
          <w:lang w:val="sw_KE" w:bidi="sw_KE"/>
        </w:rPr>
        <w:t>Yusufu anaweka ndugu na familia zao wote katika eneo linaloitwa Rameses ambayo ni sehemu ya nchi ya Gosheni. Hii ni nchi bora katika Misri yote kwa kufugia kondoo na ng'ombe. Yusufu pia anawapa chakula kwa ajili ya familia zao. Kila mtu ikiwa ni pamoja na mtoto mdogo zaidi ana chakula cha kutosha kula.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Ndugu 5</w:t>
      </w:r>
    </w:p>
    <w:p>
      <w:pPr>
        <w:pStyle w:val="ListBullet"/>
        <w:spacing w:line="240" w:lineRule="auto"/>
        <w:ind w:left="720"/>
      </w:pPr>
      <w:r>
        <w:rPr>
          <w:lang w:val="sw_KE" w:bidi="sw_KE"/>
        </w:rPr>
      </w:r>
      <w:r>
        <w:rPr>
          <w:lang w:val="sw_KE" w:bidi="sw_KE"/>
        </w:rPr>
        <w:t>Ndugu wengine na familia zao zote</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1, Yakobo na familia yake yote wanawasili katika Misri. Walipokaribia eneo la Gosheni, Yakobo alimtuma Yuda ili kumpata Yusufu na kuomba maelekezo kuhusu mahali familia ilipaswa kwenda. Yusufu aliweka farasi wake kwenye gari lake na kwenda kumwona Yakobo. Wakati Yusufu aliwasili katika Gosheni, Yusufu alimkumbatia Yakobo kwa nguvu na kulia kwa furaha.</w:t>
      </w:r>
    </w:p>
    <w:p>
      <w:pPr/>
      <w:r>
        <w:rPr>
          <w:lang w:val="sw_KE" w:bidi="sw_KE"/>
        </w:rPr>
      </w:r>
      <w:r>
        <w:rPr>
          <w:lang w:val="sw_KE" w:bidi="sw_KE"/>
        </w:rPr>
        <w:t>Sitisha igizo: Muulize Yusufu, "Unahisi vipi sasa?" Unaweza kusikia, "Nimelemewa na furaha. Siwezi kuacha kulia kwa furaha. Sikujua kama ningeweza kuona baba yangu tena na ndio huyu hapa. Nina furaha sana sasa." Waulize ndugu, "Mnahisi vipi sasa?" Unaweza kusikia, "Ninafurahi tuliweza kupata baba yetu hapa ili baba aweze kumwona Yusufu tena. Ninajuta kile tulichofanya wakati tulimuuza Yusufu. Ninatumaini Yusufu alikuwa akizungumza ukweli wakati alisema kwamba Mungu alikusudia hili kwa wema. Bado ninaogopa kile kitatokea kwetu sote wakati baba yetu atakapokufa. Anzisha tena igizo.</w:t>
      </w:r>
    </w:p>
    <w:p>
      <w:pPr/>
      <w:r>
        <w:rPr>
          <w:lang w:val="sw_KE" w:bidi="sw_KE"/>
        </w:rPr>
      </w:r>
      <w:r>
        <w:rPr>
          <w:lang w:val="sw_KE" w:bidi="sw_KE"/>
        </w:rPr>
        <w:t>Yakobo alisema kwa Yusufu, "Naweza kufa sasa kwa sababu nimeona uso wako tena. Najua bado uko hai ili niweze kufa kwa amani."</w:t>
      </w:r>
    </w:p>
    <w:p>
      <w:pPr/>
      <w:r>
        <w:rPr>
          <w:lang w:val="sw_KE" w:bidi="sw_KE"/>
        </w:rPr>
      </w:r>
      <w:r>
        <w:rPr>
          <w:lang w:val="sw_KE" w:bidi="sw_KE"/>
        </w:rPr>
        <w:t>Sitisha igizo: Muulize Yakobo, "Kwa nini unazungumza kuhusu kufa wakati huu wa furaha?" Unaweza kusikia, "Mimi ni mtu mzee. Sina tena muda mrefu wa kuishi. Nimemlilia Yusufu miaka hii yote. Sasa machozi yangu ya huzuni yamegeuka kuwa machozi ya furaha. Ninafurahi sana kuona mwana wangu, Yusufu, tena. Niko na amani. Sina chochote kingine cha kunihangaisha. Sina wasiwasi kufa sasa lakini sina wasiwasi kuhusu hilo kwa sababu ninajua ambapo Yusufu yuko sasa." Anzisha tena igizo.</w:t>
      </w:r>
    </w:p>
    <w:p>
      <w:pPr/>
      <w:r>
        <w:rPr>
          <w:lang w:val="sw_KE" w:bidi="sw_KE"/>
        </w:rPr>
      </w:r>
      <w:r>
        <w:rPr>
          <w:lang w:val="sw_KE" w:bidi="sw_KE"/>
        </w:rPr>
        <w:t>Yusufu anawaambia ndugu kumwambia mfalme kwamba ni wachungaji. Wamisri wanadharau wachungaji. Yusufu anapanga familia yake kuishi katika Gosheni na kutenganishwa na ushawishi wa utamaduni wa Misri na dini.</w:t>
      </w:r>
    </w:p>
    <w:p>
      <w:pPr/>
      <w:r>
        <w:rPr>
          <w:lang w:val="sw_KE" w:bidi="sw_KE"/>
        </w:rPr>
      </w:r>
      <w:r>
        <w:rPr>
          <w:lang w:val="sw_KE" w:bidi="sw_KE"/>
        </w:rPr>
        <w:t>Sitisha igizo: Muulize ndugu, "Mnahisi vipi kuhusu mpango huu wa Yusufu?" Unaweza kusikia, "Ni mpango mzuri. Tunahitaji kubakia kutengana na Wamisri. Wanaabudu sanamu. Tunamwabudu Mungu. Hatutaki watoto wetu na wajukuu kugeuka kuelekea miungu hiyo ya uongo. Kwa kuongeza, hatuzungumzi lugha yao na hatujui chakula chao. Hii ni bora. Yusufu ana mpango mzuri kwa ajili yetu." Anzisha tena igizo.</w:t>
      </w:r>
    </w:p>
    <w:p>
      <w:pPr/>
      <w:r>
        <w:rPr>
          <w:lang w:val="sw_KE" w:bidi="sw_KE"/>
        </w:rPr>
      </w:r>
      <w:r>
        <w:rPr>
          <w:lang w:val="sw_KE" w:bidi="sw_KE"/>
        </w:rPr>
        <w:t>Katika tukio la 2, Yusufu anachagua ndugu zake 5 na kuwapeleka kukutana na mfalme. Ndugu walifanya jinsi Yusufu alikuwa amewashauri. Ndugu walimwambia mfalme kwamba walikuwa wachungaji. Ndugu wanaomba kuishi katika nchi ya Gosheni. Mfalme anamwambia Yusufu kuwapa ndugu ardhi bora katika Misri. Mfalme pia anamwambia Yusufu kwamba ndugu yeyote wenye ujuzi maalum pia anaweza kuchukua jukumu la mifugo ya mfalme.</w:t>
      </w:r>
    </w:p>
    <w:p>
      <w:pPr/>
      <w:r>
        <w:rPr>
          <w:lang w:val="sw_KE" w:bidi="sw_KE"/>
        </w:rPr>
      </w:r>
      <w:r>
        <w:rPr>
          <w:lang w:val="sw_KE" w:bidi="sw_KE"/>
        </w:rPr>
        <w:t>Sitisha igizo: Muulize mfalme, "Unahisi vipi sasa baada ya kukutana na familia ya Yusufu?" Unaweza kusikia, "Ninashangaa. Yusufu anaonekana kama mtu aliyesafishwa na kuelimika. Ndugu zake na baba wote wanaweza kuwa wachungaji! Ni vizuri kuwaweka katika Goshen. Kwa njia hii sitarajii kuwa na wao katika kasri." Anzisha tena igizo.</w:t>
      </w:r>
    </w:p>
    <w:p>
      <w:pPr/>
      <w:r>
        <w:rPr>
          <w:lang w:val="sw_KE" w:bidi="sw_KE"/>
        </w:rPr>
      </w:r>
      <w:r>
        <w:rPr>
          <w:lang w:val="sw_KE" w:bidi="sw_KE"/>
        </w:rPr>
        <w:t>Katika tukio la 3, Yusufu anamleta Yakobo ili kukutana na mfalme. Yakobo anambariki mfalme. Yakobo anamwambia mfalme kwamba Yakobo ana umri wa miaka 130. Wakati Yakobo anaondoka kwa mfalme, Yakobo anambariki mfalme tena.</w:t>
      </w:r>
    </w:p>
    <w:p>
      <w:pPr/>
      <w:r>
        <w:rPr>
          <w:lang w:val="sw_KE" w:bidi="sw_KE"/>
        </w:rPr>
      </w:r>
      <w:r>
        <w:rPr>
          <w:lang w:val="sw_KE" w:bidi="sw_KE"/>
        </w:rPr>
        <w:t>Sitisha igizo: Muulize Yakobo, "Ulihisi vipi kukutana na mfalme wa Misri?" Unaweza kusikia, "Nilikuwa na furaha kukutana na mfalme. Mfalme amekuwa na fadhili kwa Yusufu. Mfalme amekuwa na fadhili kwangu na wana wangu wote. Nilitaka kumshukuru mfalme." Muulize mfalme, "Ulihisi nini wakati ulikutana na baba ya Yusufu?" Unaweza kusikia, "Tena, nilishangaa. Yeye ni mzee wa ajabu. Sijui jinsi alimzaa mtu wa hekima kama Yusufu. Bado, yeye ni baba wa Yusufu kwa hiyo nitamheshimu. Alinipa baraka mara mbili. Hiyo ilikuwa ya kushangaza." Anzisha tena igizo.</w:t>
      </w:r>
    </w:p>
    <w:p>
      <w:pPr/>
      <w:r>
        <w:rPr>
          <w:lang w:val="sw_KE" w:bidi="sw_KE"/>
        </w:rPr>
      </w:r>
      <w:r>
        <w:rPr>
          <w:lang w:val="sw_KE" w:bidi="sw_KE"/>
        </w:rPr>
        <w:t>Yusufu alitoa ardhi bora katika Misri yote kwa familia yake. Waliishi katika eneo moja la nchi ya Gosheni. Eneo hili lilikuwa nchi nzuri kwa wachungaji ili kulisha mifugo yao. Yusufu aliwapa chakula chote ambacho familia ilihitaji ili hata mtoto mdogo zaidi alikuwa na chakula cha kutosha kula.</w:t>
      </w:r>
    </w:p>
    <w:p>
      <w:pPr/>
      <w:r>
        <w:rPr>
          <w:lang w:val="sw_KE" w:bidi="sw_KE"/>
        </w:rPr>
      </w:r>
      <w:r>
        <w:rPr>
          <w:lang w:val="sw_KE" w:bidi="sw_KE"/>
        </w:rPr>
        <w:t>Sitisha igizo: Muulize Yusufu, "Kwa nini una fadhili sana kwa ndugu zako? Hukumbuki kile walichokufanyia? Unaweza kusikia, "Najua waliniwazia madhara wakati waliniuza kama mtumwa. Lakini Mungu alikuwa pamoja nami na Mungu amenisaidia na Mungu amegeuza yote kuwa mema. Ninaamini Mungu alinipeleka Misri ili niweze kuokoa maisha ya familia yangu yote. Ninaokoa maisha ya watu wengine pia. Waliniwazia haya kwa mabaya lakini Mungu alipanga ili yawe mema. Ninataka wawe na furaha na kufanikiwa katika maisha yao sasa. Sitaki kupata kisasi au kusababisha madhara yoyote kwa mtu yeyote. Ninataka tuwe familia njema."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Sehemu ya kwanza ya simulizi hii inatumia Israeli kama jina la Yakobo na kisha inabadilisha kwa Yakobo katika sehemu ya pili. Baadhi ya tafsiri zinatumia jina Yakobo tu. Kitu muhimu ni kuhakikisha kwamba watu wanaelewa kwamba Israeli na Yakobo ni mtu sawa na majina 2.</w:t>
      </w:r>
    </w:p>
    <w:p>
      <w:pPr/>
      <w:r>
        <w:rPr>
          <w:lang w:val="sw_KE" w:bidi="sw_KE"/>
        </w:rPr>
      </w:r>
      <w:r>
        <w:rPr>
          <w:lang w:val="sw_KE" w:bidi="sw_KE"/>
        </w:rPr>
        <w:t xml:space="preserve">Yusufu alitumia </w:t>
      </w:r>
      <w:r>
        <w:rPr>
          <w:b/>
          <w:lang w:val="sw_KE" w:bidi="sw_KE"/>
        </w:rPr>
        <w:t>gari</w:t>
      </w:r>
      <w:r>
        <w:rPr>
          <w:lang w:val="sw_KE" w:bidi="sw_KE"/>
        </w:rPr>
        <w:t xml:space="preserve"> lake la fahari kwenda Goshen ili kumwona Yakobo. Gari ilikuwa aina maalum ya gari ambayo ilikuwa na magurudumu 2. Gari lilivutwa na farasi mmoja au farasi wengi. Gari ilitumiwa kwa usafiri wa haraka. Magari pia yalitumiwa na askari wakati wa vita. Kama gavana wa Misri, Yusufu alikuwa na gari maalum.</w:t>
      </w:r>
    </w:p>
    <w:p>
      <w:pPr/>
      <w:r>
        <w:rPr>
          <w:lang w:val="sw_KE" w:bidi="sw_KE"/>
        </w:rPr>
      </w:r>
      <w:r>
        <w:rPr>
          <w:lang w:val="sw_KE" w:bidi="sw_KE"/>
        </w:rPr>
        <w:t>Onyesha picha ya gari la farasi tena.</w:t>
      </w:r>
    </w:p>
    <w:p>
      <w:pPr/>
      <w:r>
        <w:rPr>
          <w:lang w:val="sw_KE" w:bidi="sw_KE"/>
        </w:rPr>
      </w:r>
      <w:r>
        <w:rPr>
          <w:lang w:val="sw_KE" w:bidi="sw_KE"/>
        </w:rPr>
        <w:t>Yusufu alianguka kwenye shingo ya Yakobo na kulia kwa muda mrefu. Hii ni picha ya maneno inayofafanua Yusufu akitupa mikono yake karibu na Yakobo na kumkumbatia Yakobo kwa nguvu. Joseph alilia uso wake ukiwa umeelekezwa kwenye shingo ya Yakobo. Ikiwa una maneno maalum ambayo yanaelezea salamu za kihemko, unaweza kutumia hapa.</w:t>
      </w:r>
    </w:p>
    <w:p>
      <w:pPr/>
      <w:r>
        <w:rPr>
          <w:lang w:val="sw_KE" w:bidi="sw_KE"/>
        </w:rPr>
      </w:r>
      <w:r>
        <w:rPr>
          <w:lang w:val="sw_KE" w:bidi="sw_KE"/>
        </w:rPr>
        <w:t xml:space="preserve">Yusufu anataka familia kusema kwamba wanaume ni wachungaji kuangalia </w:t>
      </w:r>
      <w:r>
        <w:rPr>
          <w:b/>
          <w:lang w:val="sw_KE" w:bidi="sw_KE"/>
        </w:rPr>
        <w:t>mifugo</w:t>
      </w:r>
      <w:r>
        <w:rPr>
          <w:lang w:val="sw_KE" w:bidi="sw_KE"/>
        </w:rPr>
        <w:t xml:space="preserve"> yao. </w:t>
      </w:r>
      <w:r>
        <w:rPr>
          <w:lang w:val="sw_KE" w:bidi="sw_KE"/>
        </w:rPr>
        <w:t>Mchungaji</w:t>
      </w:r>
      <w:r>
        <w:rPr>
          <w:lang w:val="sw_KE" w:bidi="sw_KE"/>
        </w:rPr>
        <w:t xml:space="preserve"> anajadiliwa katika Faharasa Kuu. Tumia neno sawa kwa mchungaji ambalo umetumia katika simulizi zingine. Wamisri wanawadharau </w:t>
      </w:r>
      <w:r>
        <w:rPr>
          <w:b/>
          <w:lang w:val="sw_KE" w:bidi="sw_KE"/>
        </w:rPr>
        <w:t>wachungaji</w:t>
      </w:r>
      <w:r>
        <w:rPr>
          <w:lang w:val="sw_KE" w:bidi="sw_KE"/>
        </w:rPr>
        <w:t>. Dharau ni neno la nguvu ambalo linamaanisha chuki, kuchukia, kuchukizwa, au kudharau. Kudharau ni neno lenye nguvu sana kuliko kuchukia. Chagua neno lenye nguvu ili kuelezea hisia hii kwa wachungaji.</w:t>
      </w:r>
    </w:p>
    <w:p>
      <w:pPr/>
      <w:r>
        <w:rPr>
          <w:lang w:val="sw_KE" w:bidi="sw_KE"/>
        </w:rPr>
      </w:r>
      <w:r>
        <w:rPr>
          <w:b/>
          <w:lang w:val="sw_KE" w:bidi="sw_KE"/>
        </w:rPr>
        <w:t>Farao</w:t>
      </w:r>
      <w:r>
        <w:rPr>
          <w:lang w:val="sw_KE" w:bidi="sw_KE"/>
        </w:rPr>
        <w:t xml:space="preserve"> ni cheo cha </w:t>
      </w:r>
      <w:r>
        <w:rPr>
          <w:b/>
          <w:lang w:val="sw_KE" w:bidi="sw_KE"/>
        </w:rPr>
        <w:t>mfalme</w:t>
      </w:r>
      <w:r>
        <w:rPr>
          <w:lang w:val="sw_KE" w:bidi="sw_KE"/>
        </w:rPr>
        <w:t xml:space="preserve"> wa Misri. Baadhi ya tafsiri zinamwita mfalme na wengine wanamwita Farao. Wengine wanatumia mfalme na Farao. Tumia njia sawa ya kuelezea mfalme ambaye umekuwa ukitumia.</w:t>
      </w:r>
    </w:p>
    <w:p>
      <w:pPr/>
      <w:r>
        <w:rPr>
          <w:lang w:val="sw_KE" w:bidi="sw_KE"/>
        </w:rPr>
      </w:r>
      <w:r>
        <w:rPr>
          <w:lang w:val="sw_KE" w:bidi="sw_KE"/>
        </w:rPr>
        <w:t xml:space="preserve">Ndugu 5 wanaokutana na mfalme wanajiita kama </w:t>
      </w:r>
      <w:r>
        <w:rPr>
          <w:b/>
          <w:lang w:val="sw_KE" w:bidi="sw_KE"/>
        </w:rPr>
        <w:t>watumishi</w:t>
      </w:r>
      <w:r>
        <w:rPr>
          <w:lang w:val="sw_KE" w:bidi="sw_KE"/>
        </w:rPr>
        <w:t xml:space="preserve"> wa mfalme. Hii ni njia ya heshima ya kuzungumza na mfalme. Wao kwa kweli si watumishi wa mfalme. Tumia neno sawa kwa mtumishi ambalo umetumia katika simulizi zingine. Neno </w:t>
      </w:r>
      <w:r>
        <w:rPr>
          <w:lang w:val="sw_KE" w:bidi="sw_KE"/>
        </w:rPr>
        <w:t>Mtumishi</w:t>
      </w:r>
      <w:r>
        <w:rPr>
          <w:lang w:val="sw_KE" w:bidi="sw_KE"/>
        </w:rPr>
        <w:t xml:space="preserve"> linajadiliwa katika Faharasa Kuu.</w:t>
      </w:r>
    </w:p>
    <w:p>
      <w:pPr/>
      <w:r>
        <w:rPr>
          <w:lang w:val="sw_KE" w:bidi="sw_KE"/>
        </w:rPr>
      </w:r>
      <w:r>
        <w:rPr>
          <w:lang w:val="sw_KE" w:bidi="sw_KE"/>
        </w:rPr>
        <w:t xml:space="preserve">Wakati Yakobo alikutana na mfalme, Yakobo alimbariki </w:t>
      </w:r>
      <w:r>
        <w:rPr>
          <w:b/>
          <w:lang w:val="sw_KE" w:bidi="sw_KE"/>
        </w:rPr>
        <w:t>mfalme</w:t>
      </w:r>
      <w:r>
        <w:rPr>
          <w:lang w:val="sw_KE" w:bidi="sw_KE"/>
        </w:rPr>
        <w:t xml:space="preserve">. Hatujui baraka ilikuwa nini. Neno </w:t>
      </w:r>
      <w:r>
        <w:rPr>
          <w:lang w:val="sw_KE" w:bidi="sw_KE"/>
        </w:rPr>
        <w:t>bariki</w:t>
      </w:r>
      <w:r>
        <w:rPr>
          <w:lang w:val="sw_KE" w:bidi="sw_KE"/>
        </w:rPr>
        <w:t xml:space="preserve"> linajadiliwa katika faharasa kuu. Tumia neno sawa kwa kubariki kama vile umetumia katika vifungu vya awali. Yakobo alimbariki mfalme wakati Yakobo alikuwa akiondoka kwenye uwepo wa mfalme. Tumia neno lile lile kwa kubariki.</w:t>
      </w:r>
    </w:p>
    <w:p>
      <w:pPr/>
      <w:r>
        <w:rPr>
          <w:lang w:val="sw_KE" w:bidi="sw_KE"/>
        </w:rPr>
      </w:r>
      <w:r>
        <w:rPr>
          <w:lang w:val="sw_KE" w:bidi="sw_KE"/>
        </w:rPr>
        <w:t>Yusufu alimpa Yakobo na ndugu nchi ya Rameses ambayo ilikuwa sehemu ya nchi ya Gosheni. Hii ilikuwa nchi bora katika Misri kwa wachungaji. Yusufu pia alitoa kila familia kiasi cha chakula kinachohitajika ili hata mtoto mdogo zaidi alikuwa na chakula cha kutosha.</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kusimulia sentensi chache za kifungu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harakati za mwili, au ubao wao wa hadithi ili kuwasaidia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47:13–26</w:t>
      </w:r>
      <w:r>
        <w:rPr>
          <w:lang w:val="sw_KE" w:bidi="sw_KE"/>
        </w:rPr>
      </w:r>
    </w:p>
    <w:p>
      <w:pPr>
        <w:pStyle w:val="Heading3"/>
      </w:pPr>
      <w:r>
        <w:rPr>
          <w:lang w:val="sw_KE" w:bidi="sw_KE"/>
        </w:rPr>
        <w:t>Sikiliza na Moyo</w:t>
      </w:r>
    </w:p>
    <w:p>
      <w:pPr/>
      <w:r>
        <w:rPr>
          <w:lang w:val="sw_KE" w:bidi="sw_KE"/>
        </w:rPr>
      </w:r>
      <w:r>
        <w:rPr>
          <w:lang w:val="sw_KE" w:bidi="sw_KE"/>
        </w:rPr>
        <w:t>Sikiliza Mwanzo 47:13–26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Sikiliza maandishi mara moja katika toleo rahisi zaidi kuelewa.</w:t>
      </w:r>
    </w:p>
    <w:p>
      <w:pPr/>
      <w:r>
        <w:rPr>
          <w:lang w:val="sw_KE" w:bidi="sw_KE"/>
        </w:rPr>
      </w:r>
      <w:r>
        <w:rPr>
          <w:lang w:val="sw_KE" w:bidi="sw_KE"/>
        </w:rPr>
        <w:t>Yakobo na wana wake waliishi katika nchi ya Gosheni katika Misri. Yusufu aliendelea na kazi yake kama gavana wa Misri. Mungu alikuwa amesema njaa ingedumu miaka 7. Wakati Yusufu aliwaambia ndugu zake kuhamia Misri, njaa tayari ilikuwa imedumu kwa miaka 2. Simulizi hii ni maelezo ya jinsi Yusufu alivyodhibiti njaa hiyo kwa kipindi cha miaka 5 ijayo.</w:t>
      </w:r>
    </w:p>
    <w:p>
      <w:pPr/>
      <w:r>
        <w:rPr>
          <w:lang w:val="sw_KE" w:bidi="sw_KE"/>
        </w:rPr>
      </w:r>
      <w:r>
        <w:rPr>
          <w:lang w:val="sw_KE" w:bidi="sw_KE"/>
        </w:rPr>
        <w:t>Njaa iliendelea, watu waliishiwa na chakula. Njaa ilikuwa kali katika Misri na katika Kanaani. Watu hawakuwa na chakula chochote. Watu walianza kukosa chakula. Yusufu aliuza nafaka ambayo Yusufu alikuwa amekusanya na kuhifadhi wakati wa miaka 7 ya mavuno mengi. Watu katika Misri na Kanaani walinunua chakula ili kula. Yusufu aliweka pesa zote katika hazina ya mfalme. Hazina ni ghala ambapo pesa au vitu vingine vya thamani vingewekwa kwa mfalme. Hatimaye watu waliishiwa na pesa. Hawakuwa na pesa zozote za kununua chakula.</w:t>
      </w:r>
    </w:p>
    <w:p>
      <w:pPr/>
      <w:r>
        <w:rPr>
          <w:lang w:val="sw_KE" w:bidi="sw_KE"/>
        </w:rPr>
      </w:r>
      <w:r>
        <w:rPr>
          <w:lang w:val="sw_KE" w:bidi="sw_KE"/>
        </w:rPr>
        <w:t>Watu walikuja kwa Yusufu na kuomba chakula. Watu waliuliza swali ambalo halihitaji jibu. Walisema, "Kwa nini tunapaswa kufa mbele ya macho yako?" Hii inaweza kuwa taarifa chanya kama, "Tutafa mbele ya macho yako." Mbele ya macho yako ni neno picha ili kusema kwamba watu watakufa mbele ya Yusufu au kufa katika uwepo wa Yusufu.</w:t>
      </w:r>
    </w:p>
    <w:p>
      <w:pPr/>
      <w:r>
        <w:rPr>
          <w:lang w:val="sw_KE" w:bidi="sw_KE"/>
        </w:rPr>
      </w:r>
      <w:r>
        <w:rPr>
          <w:lang w:val="sw_KE" w:bidi="sw_KE"/>
        </w:rPr>
        <w:t>Sitisha na mjadili: Simulia hadithi kuhusu njaa au ugonjwa ambao unaua watu wengi. Watu wanaelezea vipi hali hiyo? Wanaongea vipi kuhusu hilo ili kila mtu ajue kwamba hali ni ngumu sana na watu wengi wanakufa kutokana na njaa? Sikiliza na uone kama kuna picha za maneno zilizotumiwa katika maelezo.</w:t>
      </w:r>
    </w:p>
    <w:p>
      <w:pPr/>
      <w:r>
        <w:rPr>
          <w:lang w:val="sw_KE" w:bidi="sw_KE"/>
        </w:rPr>
      </w:r>
      <w:r>
        <w:rPr>
          <w:lang w:val="sw_KE" w:bidi="sw_KE"/>
        </w:rPr>
        <w:t>Inaonekana, watu bado walikuwa na mifugo yao. Yusufu anawaambia watu kuleta mifugo yao kama malipo kwa chakula. Kwa njia hii, Yusufu alichukua wanyama wote, kondoo, mbuzi, farasi, punda, na ng'ombe. Watu walimpa Yusufu wanyama hawa na Yusufu aliwapa chakula kwa mwaka mmoja. Watu hawakubaki na wanyama wowote.</w:t>
      </w:r>
    </w:p>
    <w:p>
      <w:pPr/>
      <w:r>
        <w:rPr>
          <w:lang w:val="sw_KE" w:bidi="sw_KE"/>
        </w:rPr>
      </w:r>
      <w:r>
        <w:rPr>
          <w:lang w:val="sw_KE" w:bidi="sw_KE"/>
        </w:rPr>
        <w:t>Mwaka uliofuata, bado kulikuwa na njaa kali. Watu hawakuwa na pesa na mifugo. Watu walikuwa na njaa kutoka kwa ukosefu wa chakula. Tena, watu wanauliza swali ambalo halihitaji jibu. Wanauliza, "Kwa nini tunapaswa kufa mbele ya macho yako?" Watu walitoa nchi yao kwa Yusufu na wenyewe kama watumwa ili kupata chakula. Watu wanamwambia Yusufu kwamba kama watu wanakufa, hakutakuwa na mtu wa kufanya kazi ya nchi. Nchi itakuwa tupu na kukua katika magugu.</w:t>
      </w:r>
    </w:p>
    <w:p>
      <w:pPr/>
      <w:r>
        <w:rPr>
          <w:lang w:val="sw_KE" w:bidi="sw_KE"/>
        </w:rPr>
      </w:r>
      <w:r>
        <w:rPr>
          <w:lang w:val="sw_KE" w:bidi="sw_KE"/>
        </w:rPr>
        <w:t>Yusufu alitumia nafaka kama pesa na kununua nchi yote katika Misri. Nchi ilikuwa ya mfalme, si ya Yusufu. Watu wakawa watumwa wa mfalme. Yusufu aliwapa chakula cha kula kama malipo kwa ardhi yao.</w:t>
      </w:r>
    </w:p>
    <w:p>
      <w:pPr/>
      <w:r>
        <w:rPr>
          <w:lang w:val="sw_KE" w:bidi="sw_KE"/>
        </w:rPr>
      </w:r>
      <w:r>
        <w:rPr>
          <w:lang w:val="sw_KE" w:bidi="sw_KE"/>
        </w:rPr>
        <w:t>Makuhani katika Misri hawakuhitaji kuuza nchi yao ili kupata chakula. Makuhani walikuwa na mpangilio na mfalme. Makuhani walipokea chakula chao kutoka kwa mfalme. Makuhani hawa walitumikia miungu mingi tofauti ya Misri.</w:t>
      </w:r>
    </w:p>
    <w:p>
      <w:pPr/>
      <w:r>
        <w:rPr>
          <w:lang w:val="sw_KE" w:bidi="sw_KE"/>
        </w:rPr>
      </w:r>
      <w:r>
        <w:rPr>
          <w:lang w:val="sw_KE" w:bidi="sw_KE"/>
        </w:rPr>
        <w:t>Baada ya kununua nchi, Yusufu alijitolea kuwapa watu mbegu ili kupanda. Mahitaji yalikuwa kwamba asilimia 20 au 1/5 ya mavuno yangekwenda kwa mfalme. Watu wangeweka asilimia 80 au 4/5 ya mavuno yao kwa familia zao wenyewe. Mavuno haya yalikuwa yao ya kufanya kama walivyotaka.</w:t>
      </w:r>
    </w:p>
    <w:p>
      <w:pPr/>
      <w:r>
        <w:rPr>
          <w:lang w:val="sw_KE" w:bidi="sw_KE"/>
        </w:rPr>
      </w:r>
      <w:r>
        <w:rPr>
          <w:lang w:val="sw_KE" w:bidi="sw_KE"/>
        </w:rPr>
        <w:t>Sitisha na mjadili: Ongea kuhusu kulipa kodi au kutoa sehemu ya kile unachopata au kuvuna kwa mtu mwingine. Sikiliza jinsi kiasi cha deni kinaelezewa. Wengine wanaweza kutumia sehemu kama vile 1/5 au wengine wanaweza kutumia asilimia kama vile asilimia 20. Kusema 1/5 au asilimia 20 ni njia mbili za kusema kiasi sawa.</w:t>
      </w:r>
    </w:p>
    <w:p>
      <w:pPr/>
      <w:r>
        <w:rPr>
          <w:lang w:val="sw_KE" w:bidi="sw_KE"/>
        </w:rPr>
      </w:r>
      <w:r>
        <w:rPr>
          <w:lang w:val="sw_KE" w:bidi="sw_KE"/>
        </w:rPr>
        <w:t>Watu walifurahia wazo la Yusufu. Walisema, "Umeokoa maisha yetu!" Watu waliomba kuwa watumishi wa mfalme.</w:t>
      </w:r>
    </w:p>
    <w:p>
      <w:pPr/>
      <w:r>
        <w:rPr>
          <w:lang w:val="sw_KE" w:bidi="sw_KE"/>
        </w:rPr>
      </w:r>
      <w:r>
        <w:rPr>
          <w:lang w:val="sw_KE" w:bidi="sw_KE"/>
        </w:rPr>
        <w:t>Yusufu aliweka amri au tamko kwa kila mtu kujua. Yusufu alisema kwamba 1/5 ya mazao yote yangekuwa mali ya mfalme. Simulizi inasema kwamba amri hii bado inatumika hadi leo. Hii ina maana kwamba amri bado ilikuwa inatumika wakati hadithi hii iliandikwa.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lang w:val="sw_KE" w:bidi="sw_KE"/>
        </w:rPr>
        <w:t xml:space="preserve">Tukio la </w:t>
      </w:r>
      <w:r>
        <w:rPr>
          <w:b/>
          <w:lang w:val="sw_KE" w:bidi="sw_KE"/>
        </w:rPr>
        <w:t>kwanza:</w:t>
      </w:r>
      <w:r>
        <w:rPr>
          <w:lang w:val="sw_KE" w:bidi="sw_KE"/>
        </w:rPr>
        <w:t xml:space="preserve"> Njaa ni kali. Watu hawana chakula na hakuna pesa zaidi ya kununua chakula. Yusufu anawaambia watu kuleta mifugo yao au wanyama wao na kutumia wanyama ili kununulia watu chakula.</w:t>
      </w:r>
    </w:p>
    <w:p>
      <w:pPr/>
      <w:r>
        <w:rPr>
          <w:lang w:val="sw_KE" w:bidi="sw_KE"/>
        </w:rPr>
      </w:r>
      <w:r>
        <w:rPr>
          <w:b/>
          <w:lang w:val="sw_KE" w:bidi="sw_KE"/>
        </w:rPr>
        <w:t>Tukio la pili:</w:t>
      </w:r>
      <w:r>
        <w:rPr>
          <w:lang w:val="sw_KE" w:bidi="sw_KE"/>
        </w:rPr>
        <w:t xml:space="preserve"> Njaa inaendelea. Watu hawana wanyama zaidi. Watu wanajitolea kuwa watumwa wa mfalme na kuuza nchi yao kwa mfalme kwa chakula.</w:t>
      </w:r>
    </w:p>
    <w:p>
      <w:pPr/>
      <w:r>
        <w:rPr>
          <w:lang w:val="sw_KE" w:bidi="sw_KE"/>
        </w:rPr>
      </w:r>
      <w:r>
        <w:rPr>
          <w:b/>
          <w:lang w:val="sw_KE" w:bidi="sw_KE"/>
        </w:rPr>
        <w:t>Tukio la tatu:</w:t>
      </w:r>
      <w:r>
        <w:rPr>
          <w:lang w:val="sw_KE" w:bidi="sw_KE"/>
        </w:rPr>
        <w:t xml:space="preserve"> Yusufu anawapa watu mbegu ili kupanda ili kuwe na mavuno. Yusufu anawaambia watu kwamba ni lazima walete 1/5 ya mavuno kwa mfalme kila mwaka.</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Mfalme au Farao anatajwa.</w:t>
      </w:r>
    </w:p>
    <w:p>
      <w:pPr>
        <w:pStyle w:val="ListBullet"/>
        <w:spacing w:line="240" w:lineRule="auto"/>
        <w:ind w:left="720"/>
      </w:pPr>
      <w:r>
        <w:rPr>
          <w:lang w:val="sw_KE" w:bidi="sw_KE"/>
        </w:rPr>
      </w:r>
      <w:r>
        <w:rPr>
          <w:lang w:val="sw_KE" w:bidi="sw_KE"/>
        </w:rPr>
        <w:t>Makuhani wanatajwa.</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wakati baba wa Yusufu na ndugu zake walipokuwa wakiishi katika nchi ya Gosheni, watu wa Misri hawakuwa na chakula. Baadhi ya tafsiri zinatumia neno ili kuanza hadithi ambayo ina maana kwamba matukio yote mawili yanatokea kwa wakati mmoja. Tafsiri moja inatumia neno "wakati huo huo." Wengine wanatumia neno "sasa." Matumizi ya neno hili yanaonyesha kwamba Yusufu akiweka familia yake na watu kuishiwa na chakula kulifanyika wakati huo huo.</w:t>
      </w:r>
    </w:p>
    <w:p>
      <w:pPr/>
      <w:r>
        <w:rPr>
          <w:lang w:val="sw_KE" w:bidi="sw_KE"/>
        </w:rPr>
      </w:r>
      <w:r>
        <w:rPr>
          <w:lang w:val="sw_KE" w:bidi="sw_KE"/>
        </w:rPr>
        <w:t>Sitisha na mjadili: simulia hadithi ambayo ina mambo 2 yanayotokea kwa wakati mmoja. Zingatia maneno ya utangulizi. Msimulizi wa hadithi anamruhusu wasikilizaji kujua vipi kwamba matukio haya yanatokea kwa wakati mmoja?</w:t>
      </w:r>
    </w:p>
    <w:p>
      <w:pPr/>
      <w:r>
        <w:rPr>
          <w:lang w:val="sw_KE" w:bidi="sw_KE"/>
        </w:rPr>
      </w:r>
      <w:r>
        <w:rPr>
          <w:lang w:val="sw_KE" w:bidi="sw_KE"/>
        </w:rPr>
        <w:t>Njaa imeendelea kuwa kali. Watu wametumia pesa yao yote kununua chakula kutoka kwa Yusufu. Yusufu anaweka pesa katika hazina ya mfalme. Yusufu hatunzi pesa kwa Yusufu. Wakati watu hawana pesa zaidi, wanakuja kwa Yusufu ili kuomba chakula zaidi. Yusufu anapendekeza kwamba wanatumia mifugo yao ili kununua chakula. Watu wanampa Yusufu wanyama wao na Yusufu anawapa watu chakula. Mifugo ilikuwa mali ya mfalme.</w:t>
      </w:r>
    </w:p>
    <w:p>
      <w:pPr/>
      <w:r>
        <w:rPr>
          <w:lang w:val="sw_KE" w:bidi="sw_KE"/>
        </w:rPr>
      </w:r>
      <w:r>
        <w:rPr>
          <w:lang w:val="sw_KE" w:bidi="sw_KE"/>
        </w:rPr>
        <w:t>Watu wanauliza swali ambalo halihitaji jibu hapa na katika tukio 3. Wao wanasema, "Kwa nini tunapaswa kufa mbele ya macho yako?" Wakati wanauliza swali, hawatarajii jibu. Wao wanasema kwamba ni bora kupeana wanyama kuliko kufa. Katika tukio la 3, ni bora kuacha nchi yao na uhuru kuliko kufa.</w:t>
      </w:r>
    </w:p>
    <w:p>
      <w:pPr/>
      <w:r>
        <w:rPr>
          <w:lang w:val="sw_KE" w:bidi="sw_KE"/>
        </w:rPr>
      </w:r>
      <w:r>
        <w:rPr>
          <w:lang w:val="sw_KE" w:bidi="sw_KE"/>
        </w:rPr>
        <w:t>Katika tukio la pili, njaa inaendelea. Watu hawana chakula, hawana pesa wala wanyama. Watu wanakuja kwa Yusufu tena kutafuta chakula. Watu wanajitolea kumuuzia Yusufu ardhi yao na wenyewe kama watumwa kwa chakula. Watu wanamwambia Yusufu kwamba kama watu wote wanakufa, hakutakuwa na mtu atakayesalia katika Misri. Nchi itakuwa tupu. Ikiwa watu wanaishi, wanaweza kuendelea kulima ardhi na kuzalisha mazao wakati njaa imekwisha. Yusufu anakubali. Nchi sasa ni mali ya mfalme. Watu ni watumwa kwa mfalme. Yusufu anawapa watu chakula.</w:t>
      </w:r>
    </w:p>
    <w:p>
      <w:pPr/>
      <w:r>
        <w:rPr>
          <w:lang w:val="sw_KE" w:bidi="sw_KE"/>
        </w:rPr>
      </w:r>
      <w:r>
        <w:rPr>
          <w:lang w:val="sw_KE" w:bidi="sw_KE"/>
        </w:rPr>
        <w:t>Yusufu hakununua ardhi ya makuhani. Makuhani walitumikia miungu tofauti ya Misri. Makuhani walikuwa na uhusiano maalum na mfalme. Mfalme aliwapa makuhani chakula ili kula. Kwa hivyo, makuhani hawakuhitaji kuuza nchi yao.</w:t>
      </w:r>
    </w:p>
    <w:p>
      <w:pPr/>
      <w:r>
        <w:rPr>
          <w:lang w:val="sw_KE" w:bidi="sw_KE"/>
        </w:rPr>
      </w:r>
      <w:r>
        <w:rPr>
          <w:lang w:val="sw_KE" w:bidi="sw_KE"/>
        </w:rPr>
        <w:t>Katika tukio la tatu, watu wanakuja kwa Yusufu tena. Hawana chochote cha kuuza ili kupata chakula. Yusufu anajitolea kuwapa watu mbegu ili waweze kuwa na mavuno. Yusufu anawaambia watu kwamba 1/5 au asilimia 20 ya mavuno yatakuwa ya mfalme. Watu wanakubali pendekezo hili. Pendekezo hili lilibaki sheria katika Misri.</w:t>
      </w:r>
    </w:p>
    <w:p>
      <w:pPr/>
      <w:r>
        <w:rPr>
          <w:lang w:val="sw_KE" w:bidi="sw_KE"/>
        </w:rPr>
      </w:r>
      <w:r>
        <w:rPr>
          <w:lang w:val="sw_KE" w:bidi="sw_KE"/>
        </w:rPr>
        <w:t>Sitisha na mjadili: Watu wengine wanaweza kuwa na ugumu kuelezea asilimia au sehemu ya kitu. Unaweza kutumia rundo la mawe au vijiti. Hesabu idadi ya vipande katika rundo. Ikiwa kuna mawe 5, unaweza kuchukua jiwe moja kwa upande mmoja na kuacha mawe 4 katika rundo Unaweza kutumia mawe 10 na kuweka mawe mawili kwa upande mmoja au kutumia mawe 20 na kuweka mawe 4 kwa upande mmoja. Hii ingekuwa kusaidia watafsiri wako kuweza kuelezea wazi amri ambayo Yusufu alitoa kwa watu.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Watu</w:t>
      </w:r>
    </w:p>
    <w:p>
      <w:pPr>
        <w:pStyle w:val="ListBullet"/>
        <w:spacing w:line="240" w:lineRule="auto"/>
        <w:ind w:left="720"/>
      </w:pPr>
      <w:r>
        <w:rPr>
          <w:lang w:val="sw_KE" w:bidi="sw_KE"/>
        </w:rPr>
      </w:r>
      <w:r>
        <w:rPr>
          <w:lang w:val="sw_KE" w:bidi="sw_KE"/>
        </w:rPr>
        <w:t>Mfalme au Farao anatajwa.</w:t>
      </w:r>
    </w:p>
    <w:p>
      <w:pPr>
        <w:pStyle w:val="ListBullet"/>
        <w:spacing w:line="240" w:lineRule="auto"/>
        <w:ind w:left="720"/>
      </w:pPr>
      <w:r>
        <w:rPr>
          <w:lang w:val="sw_KE" w:bidi="sw_KE"/>
        </w:rPr>
      </w:r>
      <w:r>
        <w:rPr>
          <w:lang w:val="sw_KE" w:bidi="sw_KE"/>
        </w:rPr>
        <w:t>Makuhani wanatajwa.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kwanza, Yusufu anawauzia watu nafaka ili kula. Hatimaye watu wanatumia pesa yao yote na hawana pesa ingine ya kununua chakula zaidi. Watu wana njaa. Watu wanakuja kwa Yusufu na kuomba chakula. Wanaomwambia Yusufu, "Tutafa mbele ya macho yako bila chakula." Yusufu ana pendekezo. Yusufu anapendekeza kwamba watu wanampa Yusufu wanyama wao au mifugo yao na Yusufu atatoa watu chakula. Wanyama ni mali ya mfalme. Watu wanakubali wazo la Yusufu na kuwa na chakula kwa mwaka.</w:t>
      </w:r>
    </w:p>
    <w:p>
      <w:pPr/>
      <w:r>
        <w:rPr>
          <w:lang w:val="sw_KE" w:bidi="sw_KE"/>
        </w:rPr>
      </w:r>
      <w:r>
        <w:rPr>
          <w:lang w:val="sw_KE" w:bidi="sw_KE"/>
        </w:rPr>
        <w:t>Sitisha hatua: Waulize watu, "Mnahisi vipi kuhusu janga hili la njaa kwa sasa?" Unaweza kusikia, “Inahisi kama huenda tusipate chakula tena.” Sijawahi kuona chochote kama hiki. Familia yangu ina njaa. Yusufu anasema tunaweza kuuza wanyama wetu kwa Yusufu kwa chakula. Lazima kufanya hivyo kwa sababu wanyama watakufa hata bila chakula. Wao wanahitaji chakula tu kama sisi tunavyohitaji. Sijui kile nitafanya bila punda wangu au ng'ombe wangu lakini ni lazima tuwe na chakula kwa watoto." Muulize Yusufu, "Unahisi vipi kuchukua wanyama wao hivi?" Unaweza kusikia, "Ninafanya hivyo ili kutunza wanyama hai. Wao watawaua wanyama na kuwala ikiwa hakuna hatua nyingine itakayochukuliwa. Tutahitaji makundi yetu na mifugo wakati njaa imekwisha. Nitahakikisha wanyama wanatunzwa pia." Anzisha tena igizo.</w:t>
      </w:r>
    </w:p>
    <w:p>
      <w:pPr/>
      <w:r>
        <w:rPr>
          <w:lang w:val="sw_KE" w:bidi="sw_KE"/>
        </w:rPr>
      </w:r>
      <w:r>
        <w:rPr>
          <w:lang w:val="sw_KE" w:bidi="sw_KE"/>
        </w:rPr>
        <w:t>Katika tukio la pili, njaa inaendelea. Watu wana njaa. Watu hawana pesa na hakuna wanyama wa kutumia kwa chakula. Watu wanakuja kwa Yusufu na kujitolea kuuza ardhi yao kwa chakula. Watu wanajitolea kuwa watumwa wa mfalme. Watu wanasema kwamba kama watakufa, hakutakuwa na mtu atakaye salia katika Misri ili kufanya kazi ya nchi. Yusufu alinunua nchi yote katika Misri kwa niaba ya mfalme. Watu wakawa watumwa wa mfalme.</w:t>
      </w:r>
    </w:p>
    <w:p>
      <w:pPr/>
      <w:r>
        <w:rPr>
          <w:lang w:val="sw_KE" w:bidi="sw_KE"/>
        </w:rPr>
      </w:r>
      <w:r>
        <w:rPr>
          <w:lang w:val="sw_KE" w:bidi="sw_KE"/>
        </w:rPr>
        <w:t>Sitisha igizo: Waulize watu, "Kwa nini mnanatoa uhuru wenyu kwa chakula? Ikiwa utakuwa mtumwa, huwezi kuwa huru." Unaweza kusikia, "Bila chakula, tutakufa. Ni bora kuishi bila uhuru kuliko kufa. Ninataka watoto wangu kuishi. Hii ni njia pekee kwa wao kuishi. Tumefanya kazi ya nchi hii kwa vizazi. Sitaki ardhi hii kutelekezwa na magugu pekee kukua juu yake. Ninataka kuishi hapa na kulea familia yangu hapa kwenye nchi hii. Kuuzia mfalme ili tuweze kula ni suluhisho pekee." Anzisha tena igizo.</w:t>
      </w:r>
    </w:p>
    <w:p>
      <w:pPr/>
      <w:r>
        <w:rPr>
          <w:lang w:val="sw_KE" w:bidi="sw_KE"/>
        </w:rPr>
      </w:r>
      <w:r>
        <w:rPr>
          <w:lang w:val="sw_KE" w:bidi="sw_KE"/>
        </w:rPr>
        <w:t>Yusufu hakununua shamba la makuhani. Makuhani walitumikia miungu tofauti ya Misri. Mfalme aliwapa makuhani chakula ili kula. Kwa kuwa makuhani walikuwa na chakula, hawakuhitaji kuuza ardhi yao.</w:t>
      </w:r>
    </w:p>
    <w:p>
      <w:pPr/>
      <w:r>
        <w:rPr>
          <w:lang w:val="sw_KE" w:bidi="sw_KE"/>
        </w:rPr>
      </w:r>
      <w:r>
        <w:rPr>
          <w:lang w:val="sw_KE" w:bidi="sw_KE"/>
        </w:rPr>
        <w:t>Katika tukio la tatu, njaa inaendelea. Watu hawana chochote. Watu hawana pesa, wanyama, wala ardhi. Nchi na wanyama sasa ni mali ya mfalme. Watu sasa ni watumwa kwa mfalme. Yusufu anajitolea kuwapa watu mbegu ili waweze kuwa na mavuno. Yusufu anasema kwamba watu ni lazima kumpa mfalme 1/5 ya mavuno yoyote. Watu wanakubali pendekezo la Yusufu. Watu wanafurahi kumpa mfalme 1/5 ya mavuno. Watu wanamwambia Yusufu, "Umeokoa maisha yetu." Yusufu alianzisha kama sheria ambayo watu walipaswa kutoa 1/5 ya mavuno kila mwaka kwa mfalme.</w:t>
      </w:r>
    </w:p>
    <w:p>
      <w:pPr/>
      <w:r>
        <w:rPr>
          <w:lang w:val="sw_KE" w:bidi="sw_KE"/>
        </w:rPr>
      </w:r>
      <w:r>
        <w:rPr>
          <w:lang w:val="sw_KE" w:bidi="sw_KE"/>
        </w:rPr>
        <w:t>Sitisha igizo: Muulize Yusufu, "Unahisi vipi sasa?" Unaweza kusikia, "Ninafurahi sana. Misri imeokolewa kutokana na njaa. Kutakuwa na mavuno tena. Nina kama sheria ambayo watu ni lazima kumpa mfalme 1/5 ya kila mavuno. Hii inamruhusu mfalme kuhifadhi nafaka ya ziada na kutunza zaidi kama kuna njaa nyingine. Ikiwa njaa inakuja, kutakuwa na chakula kwa watu. Nimemfanya mfalme kuwa tajiri zaidi. Nimejaribu kufanya kazi yangu kwa njia ya uaminifu. Ninafikiri mfalme anafurahia. Ninatumaini Mungu anafurahi." Muulize mfalme, "Unahisi vipi sasa?" Unaweza kusikia, "Ninafurahi sana na Yusufu na kazi ya Yusufu. Yusufu amefanya vizuri sana. Sijui Mungu wa Yusufu lakini Mungu wa Yusufu amembariki Yusufu. Yakobo alinibariki pia. Pengine hii ndio sababu ambayo nimebarikiwa pia. Watu wana chakula na wameridhika na njia ambayo Yusufu amewatunza. Ninafurahi nilimteua Yusufu kwa kazi hii."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Njaa</w:t>
      </w:r>
      <w:r>
        <w:rPr>
          <w:lang w:val="sw_KE" w:bidi="sw_KE"/>
        </w:rPr>
        <w:t xml:space="preserve"> iliendelea kuwa kali. Tumia neno sawa kwa njaa ambalo umetumia katika simulizi zingine.</w:t>
      </w:r>
    </w:p>
    <w:p>
      <w:pPr/>
      <w:r>
        <w:rPr>
          <w:lang w:val="sw_KE" w:bidi="sw_KE"/>
        </w:rPr>
      </w:r>
      <w:r>
        <w:rPr>
          <w:b/>
          <w:lang w:val="sw_KE" w:bidi="sw_KE"/>
        </w:rPr>
        <w:t>Mfalme</w:t>
      </w:r>
      <w:r>
        <w:rPr>
          <w:lang w:val="sw_KE" w:bidi="sw_KE"/>
        </w:rPr>
        <w:t xml:space="preserve"> wa Misri pia anaitwa </w:t>
      </w:r>
      <w:r>
        <w:rPr>
          <w:b/>
          <w:lang w:val="sw_KE" w:bidi="sw_KE"/>
        </w:rPr>
        <w:t>Farao</w:t>
      </w:r>
      <w:r>
        <w:rPr>
          <w:lang w:val="sw_KE" w:bidi="sw_KE"/>
        </w:rPr>
        <w:t>. Farao ni cheo cha mfalme. Baadhi ya tafsiri zinatumia mfalme, baadhi zinatumia Farao na baadhi zinatumia wote wawili. Tumia neno sawa kwa mfalme ambalo umekuwa ukitumia.</w:t>
      </w:r>
    </w:p>
    <w:p>
      <w:pPr/>
      <w:r>
        <w:rPr>
          <w:lang w:val="sw_KE" w:bidi="sw_KE"/>
        </w:rPr>
      </w:r>
      <w:r>
        <w:rPr>
          <w:lang w:val="sw_KE" w:bidi="sw_KE"/>
        </w:rPr>
        <w:t xml:space="preserve">Watu waliuza mifugo yao kwa </w:t>
      </w:r>
      <w:r>
        <w:rPr>
          <w:b/>
          <w:lang w:val="sw_KE" w:bidi="sw_KE"/>
        </w:rPr>
        <w:t>Yusufu</w:t>
      </w:r>
      <w:r>
        <w:rPr>
          <w:lang w:val="sw_KE" w:bidi="sw_KE"/>
        </w:rPr>
        <w:t xml:space="preserve"> kwa chakula. Mifugo inarejelea wanyama wote waliotumiwa katika kilimo kama vile kondoo, mbuzi, ng'ombe, punda, ngamia na farasi. Tumia neno lile lile kwa mifugo ambalo umetumia katika sehemu za awali.</w:t>
      </w:r>
    </w:p>
    <w:p>
      <w:pPr/>
      <w:r>
        <w:rPr>
          <w:lang w:val="sw_KE" w:bidi="sw_KE"/>
        </w:rPr>
      </w:r>
      <w:r>
        <w:rPr>
          <w:lang w:val="sw_KE" w:bidi="sw_KE"/>
        </w:rPr>
        <w:t xml:space="preserve">Watu walijitolea kuwa watumwa wa </w:t>
      </w:r>
      <w:r>
        <w:rPr>
          <w:b/>
          <w:lang w:val="sw_KE" w:bidi="sw_KE"/>
        </w:rPr>
        <w:t>mfalme</w:t>
      </w:r>
      <w:r>
        <w:rPr>
          <w:lang w:val="sw_KE" w:bidi="sw_KE"/>
        </w:rPr>
        <w:t xml:space="preserve"> ili kuwa na chakula. Maneno ya mtumwa na mtumishi ni neno sawa katika lugha ya asili. </w:t>
      </w:r>
      <w:r>
        <w:rPr>
          <w:lang w:val="sw_KE" w:bidi="sw_KE"/>
        </w:rPr>
        <w:t>Mtumwa</w:t>
      </w:r>
      <w:r>
        <w:rPr>
          <w:lang w:val="sw_KE" w:bidi="sw_KE"/>
        </w:rPr>
        <w:t xml:space="preserve"> anajadiliwa katika Faharasa Kuu. Tumia neno sawa kwa kifungu hiki, ambalo umetumia katika simulizi zingine.</w:t>
      </w:r>
    </w:p>
    <w:p>
      <w:pPr/>
      <w:r>
        <w:rPr>
          <w:lang w:val="sw_KE" w:bidi="sw_KE"/>
        </w:rPr>
      </w:r>
      <w:r>
        <w:rPr>
          <w:lang w:val="sw_KE" w:bidi="sw_KE"/>
        </w:rPr>
        <w:t xml:space="preserve">Yusufu alijitolea kuwapa watu </w:t>
      </w:r>
      <w:r>
        <w:rPr>
          <w:b/>
          <w:lang w:val="sw_KE" w:bidi="sw_KE"/>
        </w:rPr>
        <w:t>mbegu</w:t>
      </w:r>
      <w:r>
        <w:rPr>
          <w:lang w:val="sw_KE" w:bidi="sw_KE"/>
        </w:rPr>
        <w:t xml:space="preserve"> ili kupanda kwa kubadilishana nchi yao. </w:t>
      </w:r>
      <w:r>
        <w:rPr>
          <w:lang w:val="sw_KE" w:bidi="sw_KE"/>
        </w:rPr>
        <w:t>Mbegu</w:t>
      </w:r>
      <w:r>
        <w:rPr>
          <w:lang w:val="sw_KE" w:bidi="sw_KE"/>
        </w:rPr>
        <w:t xml:space="preserve"> inajadiliwa katika Faharasa Kuu. Hapa mbegu ina maana nafaka ndogo ambazo zinapandwa katika ardhi ambayo inakua na kuzalisha nafaka ili kula.</w:t>
      </w:r>
    </w:p>
    <w:p>
      <w:pPr/>
      <w:r>
        <w:rPr>
          <w:lang w:val="sw_KE" w:bidi="sw_KE"/>
        </w:rPr>
      </w:r>
      <w:r>
        <w:rPr>
          <w:b/>
          <w:lang w:val="sw_KE" w:bidi="sw_KE"/>
        </w:rPr>
        <w:t>Makuhani</w:t>
      </w:r>
      <w:r>
        <w:rPr>
          <w:lang w:val="sw_KE" w:bidi="sw_KE"/>
        </w:rPr>
        <w:t xml:space="preserve"> hawakuuza nchi yao kwa chakula. Makuhani walikuwa na mpangilio na mfalme. Mfalme alitoa chakula kwa makuhani. </w:t>
      </w:r>
      <w:r>
        <w:rPr>
          <w:lang w:val="sw_KE" w:bidi="sw_KE"/>
        </w:rPr>
        <w:t>Kuhani</w:t>
      </w:r>
      <w:r>
        <w:rPr>
          <w:lang w:val="sw_KE" w:bidi="sw_KE"/>
        </w:rPr>
        <w:t xml:space="preserve"> anajadiliwa katika Faharasa Kuu. Hapa kuhani anatumikia sanamu. Kuhani hamtumikii Mungu. Neno lililotumiwa ni sawa na ambalo limetumiwa katika simulizi zingine kwa kuhani.</w:t>
      </w:r>
    </w:p>
    <w:p>
      <w:pPr/>
      <w:r>
        <w:rPr>
          <w:lang w:val="sw_KE" w:bidi="sw_KE"/>
        </w:rPr>
      </w:r>
      <w:r>
        <w:rPr>
          <w:lang w:val="sw_KE" w:bidi="sw_KE"/>
        </w:rPr>
        <w:t>Watu walihitaji kutoa sehemu ya tano ya mavuno yao kila mwaka kwa mfalme. Ya tano ni asilimia 20. Watu walikuwa kutunza 4/5 ya mavuno au asilimia 80 kwa familia zao. Tumia njia ya kawaida ya kuelezea kile kinachodaiwa na serikali.</w:t>
      </w:r>
    </w:p>
    <w:p>
      <w:pPr/>
      <w:r>
        <w:rPr>
          <w:lang w:val="sw_KE" w:bidi="sw_KE"/>
        </w:rPr>
      </w:r>
      <w:r>
        <w:rPr>
          <w:lang w:val="sw_KE" w:bidi="sw_KE"/>
        </w:rPr>
        <w:t>Mwishoni mwa simulizi hii, mwandishi anasema kwamba amri au sheria kuhusu mavuno iliyotolewa na Yusufu bado inatumika leo. Hii ina maana kwamba sheria hii iliendelea kwa muda mrefu. Amri bado ilikuwa na nguvu wakati mwandishi aliandika hadithi hii. Taarifa hii inarejelea wakati katika vizazi kadhaa baada ya Yusufu.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47:27–31</w:t>
      </w:r>
      <w:r>
        <w:rPr>
          <w:lang w:val="sw_KE" w:bidi="sw_KE"/>
        </w:rPr>
      </w:r>
    </w:p>
    <w:p>
      <w:pPr>
        <w:pStyle w:val="Heading3"/>
      </w:pPr>
      <w:r>
        <w:rPr>
          <w:lang w:val="sw_KE" w:bidi="sw_KE"/>
        </w:rPr>
        <w:t>Sikiliza na Moyo</w:t>
      </w:r>
    </w:p>
    <w:p>
      <w:pPr/>
      <w:r>
        <w:rPr>
          <w:lang w:val="sw_KE" w:bidi="sw_KE"/>
        </w:rPr>
      </w:r>
      <w:r>
        <w:rPr>
          <w:lang w:val="sw_KE" w:bidi="sw_KE"/>
        </w:rPr>
        <w:t>Sikiliza Mwanzo 47:27–31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47:27–31</w:t>
      </w:r>
    </w:p>
    <w:p>
      <w:pPr/>
      <w:r>
        <w:rPr>
          <w:lang w:val="sw_KE" w:bidi="sw_KE"/>
        </w:rPr>
      </w:r>
      <w:r>
        <w:rPr>
          <w:lang w:val="sw_KE" w:bidi="sw_KE"/>
        </w:rPr>
        <w:t>Sikiliza maandishi mara moja katika toleo rahisi zaidi kuelewa.</w:t>
      </w:r>
    </w:p>
    <w:p>
      <w:pPr/>
      <w:r>
        <w:rPr>
          <w:lang w:val="sw_KE" w:bidi="sw_KE"/>
        </w:rPr>
      </w:r>
      <w:r>
        <w:rPr>
          <w:lang w:val="sw_KE" w:bidi="sw_KE"/>
        </w:rPr>
        <w:t>Wakati Yusufu alikuwa akitunza Misri yote wakati wa njaa, Yakobo na familia nyingine ya Yakobo waliishi katika nchi ya Gosheni. Hii ni akaunti ya simulizi fupi ya maisha ya Yakobo katika Misri.</w:t>
      </w:r>
    </w:p>
    <w:p>
      <w:pPr/>
      <w:r>
        <w:rPr>
          <w:lang w:val="sw_KE" w:bidi="sw_KE"/>
        </w:rPr>
      </w:r>
      <w:r>
        <w:rPr>
          <w:lang w:val="sw_KE" w:bidi="sw_KE"/>
        </w:rPr>
        <w:t>Simulizi inaanza na neno wakati huo huo ambalo ni neno la wakati. Hii inaonyesha kwamba matukio katika simulizi hii yamekuwa yakitokea wakati sawa na matukio katika simulizi ya awali. Simulizi hii inatuambia kile kilichotokea kwa Yakobo na wana wa Yakobo walipokaa katika nchi ya Gosheni.</w:t>
      </w:r>
    </w:p>
    <w:p>
      <w:pPr/>
      <w:r>
        <w:rPr>
          <w:lang w:val="sw_KE" w:bidi="sw_KE"/>
        </w:rPr>
      </w:r>
      <w:r>
        <w:rPr>
          <w:lang w:val="sw_KE" w:bidi="sw_KE"/>
        </w:rPr>
        <w:t>Simulizi inaanza na jina Israeli. Katika mfano huu, jina Israeli inarejelea wana wote wa Yakobo na uzao wao. Israeli ni jina lingine la Yakobo, jina ambalo Mungu alimpa Yakobo aliporudi Kanaani. Israeli pia lilikuwa jina la uzao wote wa Yakobo.</w:t>
      </w:r>
    </w:p>
    <w:p>
      <w:pPr/>
      <w:r>
        <w:rPr>
          <w:lang w:val="sw_KE" w:bidi="sw_KE"/>
        </w:rPr>
      </w:r>
      <w:r>
        <w:rPr>
          <w:lang w:val="sw_KE" w:bidi="sw_KE"/>
        </w:rPr>
        <w:t>Familia ya Yakobo iliishi katika Goshen. Wana wa Yakobo walipata mali au wakawa wamiliki wa ardhi. Uzao wa Yakobo ulikuwa wenye kuzaa kwa wingi. Hii ni neno picha linamaanisha kwamba walikuwa na watoto wengi ambao walikuwa na watoto wengi. Watu 66 walikuja kutoka Kanaani ili kujiunga na Yusufu na wana wake ili kufanya watu 70 katika familia ya Yakobo. Mara baada ya makazi katika Gosheni, idadi yao ilikua haraka ambayo ina maana kwamba walikuwa na watoto wengi.</w:t>
      </w:r>
    </w:p>
    <w:p>
      <w:pPr/>
      <w:r>
        <w:rPr>
          <w:lang w:val="sw_KE" w:bidi="sw_KE"/>
        </w:rPr>
      </w:r>
      <w:r>
        <w:rPr>
          <w:lang w:val="sw_KE" w:bidi="sw_KE"/>
        </w:rPr>
        <w:t>Yakobo aliishi katika Gosheni kwa miaka 17. Yusufu alikuwa na umri wa miaka 17 wakati hadithi ilianza. Yakobo alikuwa na miaka 17 na Yusufu kabla ya Yusufu kuuzwa kama mtumwa. Yakobo sasa ana miaka mingine 17 na Yusufu mwishoni mwa maisha ya Yakobo. Yakobo alikuwa na umri wa miaka 130 wakati Yakobo aliwasili katika Misri. Sasa Yakobo ana miaka 147.</w:t>
      </w:r>
    </w:p>
    <w:p>
      <w:pPr/>
      <w:r>
        <w:rPr>
          <w:lang w:val="sw_KE" w:bidi="sw_KE"/>
        </w:rPr>
      </w:r>
      <w:r>
        <w:rPr>
          <w:lang w:val="sw_KE" w:bidi="sw_KE"/>
        </w:rPr>
        <w:t>Yakobo sasa amefikia mwisho wa maisha yake. Wakati wa kifo cha Yakobo ulikaribia kufika. Hii ina maana kwamba Yakobo anaenda kufa hivi karibuni. Yakobo ana miaka 147. Yakobo hataishi kuwa na umri wa miaka 148. Yakobo alijua kwamba alikuwa anaenda kufa hivi karibuni.</w:t>
      </w:r>
    </w:p>
    <w:p>
      <w:pPr/>
      <w:r>
        <w:rPr>
          <w:lang w:val="sw_KE" w:bidi="sw_KE"/>
        </w:rPr>
      </w:r>
      <w:r>
        <w:rPr>
          <w:b/>
          <w:lang w:val="sw_KE" w:bidi="sw_KE"/>
        </w:rPr>
        <w:t>Sitisha na mjadili:</w:t>
      </w:r>
      <w:r>
        <w:rPr>
          <w:lang w:val="sw_KE" w:bidi="sw_KE"/>
        </w:rPr>
        <w:t xml:space="preserve"> Hakuna dalili kwamba Yakobo anaogopa kifo chake. Simulia hadithi kuhusu mtu mzee sana ambaye anakaribia kifo. Mtu huyu anahisi vipi kuhusu kufa? Angalia njia mtu huyu anazungumza kuhusu kifo chake.</w:t>
      </w:r>
    </w:p>
    <w:p>
      <w:pPr/>
      <w:r>
        <w:rPr>
          <w:lang w:val="sw_KE" w:bidi="sw_KE"/>
        </w:rPr>
      </w:r>
      <w:r>
        <w:rPr>
          <w:lang w:val="sw_KE" w:bidi="sw_KE"/>
        </w:rPr>
        <w:t>Yakobo alimwita Yusufu ili kuja kuona Yakobo. Kisha Yakobo anamwomba Yusufu kuwa na jukumu la mwili wa Yakobo baada ya Yakobo kufa. Njia ambayo Yakobo anazungumza na Yusufu inaonyesha kwamba Yakobo anajua kwamba Yusufu amekuwa mtu muhimu katika Misri. Yakobo anazungumza na mwana wake lakini pia Yakobo anazungumza na mtu mwenye nafasi muhimu sana katika Misri. Yakobo anaonyesha hii kwa lugha ya heshima ambayo Yakobo anatumia. Yakobo anamwomba Yusufu kuahidi kwamba mwili wa Yakobo utachukuliwa kurudi Kanaani na kuzikwa na mababu wa Yakobo, yaani Isaka na Abrahamu. Ibrahimu na Isaka walizikwa katika pango karibu na Hebroni katika Kanaani. Yakobo anataka kuwekwa au kuzikwa katika pango sawa. Yakobo anamwomba Yusufu kufanya ahadi hii kama ahadi ya dhati au kiapo.</w:t>
      </w:r>
    </w:p>
    <w:p>
      <w:pPr/>
      <w:r>
        <w:rPr>
          <w:lang w:val="sw_KE" w:bidi="sw_KE"/>
        </w:rPr>
      </w:r>
      <w:r>
        <w:rPr>
          <w:lang w:val="sw_KE" w:bidi="sw_KE"/>
        </w:rPr>
        <w:t>Onyesha ramani ambayo ina Misri na Kanaani. Nchi ya Gosheni na Hebroni inapaswa kuwekwa alama.</w:t>
      </w:r>
    </w:p>
    <w:p>
      <w:pPr/>
      <w:r>
        <w:rPr>
          <w:lang w:val="sw_KE" w:bidi="sw_KE"/>
        </w:rPr>
      </w:r>
      <w:r>
        <w:rPr>
          <w:lang w:val="sw_KE" w:bidi="sw_KE"/>
        </w:rPr>
        <w:t>Kiapo hiki kilikuwa ishara ya makini, ya mfano. Yakobo alimwomba Yusufu kuweka mkono wake chini ya paja la Yakobo. Hii ilikuwa njia ya heshima ambayo inarejelea eneo la uzazi wa Yakobo. Ishara hii inawakilisha vizazi vya baadaye vya familia ya Yakobo. Aina hii ya kiapo inaweka mzigo kwa Yusufu. Wakati Yusufu anachukua kiapo hiki, Yusufu anajifanya kuwajibika moja kwa moja kwa Mungu. Ikiwa Yusufu hatunzi ahadi yake, Yusufu anajiweka chini ya hasira ya Mungu. Ikiwa Yusufu anavunja kiapo, basi Mungu atamwadhibu Yusufu. Yusufu anafanya ahadi hii kwa Mungu.</w:t>
      </w:r>
    </w:p>
    <w:p>
      <w:pPr/>
      <w:r>
        <w:rPr>
          <w:lang w:val="sw_KE" w:bidi="sw_KE"/>
        </w:rPr>
      </w:r>
      <w:r>
        <w:rPr>
          <w:b/>
          <w:lang w:val="sw_KE" w:bidi="sw_KE"/>
        </w:rPr>
        <w:t>Sitisha na mjadili:</w:t>
      </w:r>
      <w:r>
        <w:rPr>
          <w:lang w:val="sw_KE" w:bidi="sw_KE"/>
        </w:rPr>
        <w:t xml:space="preserve"> Eleza hali ambayo mtu anachukua kiapo cha dhati ambayo pia ni ahadi kwa Mungu. Mtu anafanya nini ili kuonyesha kwamba hii ni ya dhati na takatifu? Hii ni ahadi kamili ya kufanya kile mtu ameapa kufanya.</w:t>
      </w:r>
    </w:p>
    <w:p>
      <w:pPr/>
      <w:r>
        <w:rPr>
          <w:lang w:val="sw_KE" w:bidi="sw_KE"/>
        </w:rPr>
      </w:r>
      <w:r>
        <w:rPr>
          <w:lang w:val="sw_KE" w:bidi="sw_KE"/>
        </w:rPr>
        <w:t>Yusufu aliahidi kufanya jinsi Yakobo alikuwa amemwomba Yusufu kufanya. Yakobo alisisitiza kwamba Yusufu aape. Yusufu aliapa kiapo kufanya kama Yakobo alivyoomba.</w:t>
      </w:r>
    </w:p>
    <w:p>
      <w:pPr/>
      <w:r>
        <w:rPr>
          <w:lang w:val="sw_KE" w:bidi="sw_KE"/>
        </w:rPr>
      </w:r>
      <w:r>
        <w:rPr>
          <w:lang w:val="sw_KE" w:bidi="sw_KE"/>
        </w:rPr>
        <w:t>Baada ya Yusufu kuapa kiapo, Yakobo aliinama katika kichwa cha kitanda chake ili kutoa shukrani. Baadhi ya tafsiri zinasema kwamba Yakobo aliinama katika ibada au kumwabudu Mungu. Watafsiri wengine wanafikiri kwamba Yakobo pia alikuwa akimshukuru Yusufu. Ni vizuri kusema kwamba Yakobo aliinama kwa unyenyekevu bila kuwa na mpangilio. Simulizi inatumia jina Israeli kama jina la Yakobo hapa mwishoni mwa simulizi. Baadhi ya tafsiri zingine zinabadilisha kuwa jina Israeli na zingine zinaweka jina la Yakobo.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2.</w:t>
      </w:r>
    </w:p>
    <w:p>
      <w:pPr/>
      <w:r>
        <w:rPr>
          <w:lang w:val="sw_KE" w:bidi="sw_KE"/>
        </w:rPr>
      </w:r>
      <w:r>
        <w:rPr>
          <w:b/>
          <w:lang w:val="sw_KE" w:bidi="sw_KE"/>
        </w:rPr>
        <w:t>Tukio la kwanza:</w:t>
      </w:r>
      <w:r>
        <w:rPr>
          <w:lang w:val="sw_KE" w:bidi="sw_KE"/>
        </w:rPr>
        <w:t xml:space="preserve"> Familia ya Yakobo inaishi katika nchi ya Goshen kwa miaka 17 na kufanikiwa.</w:t>
      </w:r>
    </w:p>
    <w:p>
      <w:pPr/>
      <w:r>
        <w:rPr>
          <w:lang w:val="sw_KE" w:bidi="sw_KE"/>
        </w:rPr>
      </w:r>
      <w:r>
        <w:rPr>
          <w:b/>
          <w:lang w:val="sw_KE" w:bidi="sw_KE"/>
        </w:rPr>
        <w:t>Tukio la pili:</w:t>
      </w:r>
      <w:r>
        <w:rPr>
          <w:lang w:val="sw_KE" w:bidi="sw_KE"/>
        </w:rPr>
        <w:t xml:space="preserve"> Yakobo anajua kwamba atakufa hivi karibuni. Yakobo anamwomba Yusufu kufanya kiapo cha dhati ili kuchukua mwili wa Yakobo kurudi Kanaani ili kumzika Yakobo na mababu wake.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Familia ya Yakobo.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Tukio la kwanza linaanza na neno la wakati ambalo linaonyesha kwamba wakati kitu kingine kimekuwa kinatokea katika mahali pengine, kitu pia kimekuwa kinatokea na familia ya Yakobo.</w:t>
      </w:r>
    </w:p>
    <w:p>
      <w:pPr/>
      <w:r>
        <w:rPr>
          <w:lang w:val="sw_KE" w:bidi="sw_KE"/>
        </w:rPr>
      </w:r>
      <w:r>
        <w:rPr>
          <w:lang w:val="sw_KE" w:bidi="sw_KE"/>
        </w:rPr>
        <w:t>Sitisha na mjadili: Simulia hadithi ambayo matukio mawili yanatokea. Eleza tukio moja. Kisha simulia tukio lingine. Angalia maneno ambayo yanaonyesha kwamba matukio yote mawili yalitokea kwa wakati mmoja.</w:t>
      </w:r>
    </w:p>
    <w:p>
      <w:pPr/>
      <w:r>
        <w:rPr>
          <w:lang w:val="sw_KE" w:bidi="sw_KE"/>
        </w:rPr>
      </w:r>
      <w:r>
        <w:rPr>
          <w:lang w:val="sw_KE" w:bidi="sw_KE"/>
        </w:rPr>
        <w:t>Tukio linaendelea na maelezo ya jumla ya kile kinachotokea kwa familia ya Yakobo katika Goshen. Njaa ilimalizika. Familia ilinunua shamba na kufanikiwa. Familia ilikuwa na watoto wengi ili idadi yao iongezeke haraka. Yakobo alikuwa na miaka 130 alipowasili Misri. Miaka kumi na saba imepita. Yakobo sasa ni umri wa miaka 147.</w:t>
      </w:r>
    </w:p>
    <w:p>
      <w:pPr/>
      <w:r>
        <w:rPr>
          <w:lang w:val="sw_KE" w:bidi="sw_KE"/>
        </w:rPr>
      </w:r>
      <w:r>
        <w:rPr>
          <w:lang w:val="sw_KE" w:bidi="sw_KE"/>
        </w:rPr>
        <w:t>Katika tukio la pili, Yakobo anajua kwamba kifo kinakuja hivi karibuni. Yakobo anataka kuzikwa na Ibrahimu na Isaka katika pango karibu na Hebroni. Yakobo anamwita Yusufu kuja. Yakobo anamwomba Yusufu kuahidi kwamba Yusufu atachukua mwili wa Yakobo kurudi Kanaani na kumzika mwili wa Yakobo katika pango lile lile ambapo Ibrahimu na Isaka walizikwa. Yusufu anaahidi kufanya hivyo.</w:t>
      </w:r>
    </w:p>
    <w:p>
      <w:pPr/>
      <w:r>
        <w:rPr>
          <w:lang w:val="sw_KE" w:bidi="sw_KE"/>
        </w:rPr>
      </w:r>
      <w:r>
        <w:rPr>
          <w:lang w:val="sw_KE" w:bidi="sw_KE"/>
        </w:rPr>
        <w:t>Yakobo anamwomba Yusufu kufanya ibada maalum ambayo inaonyesha kwamba hii ni ahadi ya dhati au kiapo. Pamoja na ibada hii, Yusufu anafanya ahadi hii mbele ya Mungu na angetarajia adhabu kama Yusufu anashindwa kutunza ahadi yake. Ibaada ni kwa Yusufu kuweka mkono wake chini ya paja la Yakobo. Baadhi ya tafsiri zinachagua kutumia maneno ya ahadi ya dhati badala ya kuelezea tendo la kuweka mkono chini ya paja.</w:t>
      </w:r>
    </w:p>
    <w:p>
      <w:pPr/>
      <w:r>
        <w:rPr>
          <w:lang w:val="sw_KE" w:bidi="sw_KE"/>
        </w:rPr>
      </w:r>
      <w:r>
        <w:rPr>
          <w:lang w:val="sw_KE" w:bidi="sw_KE"/>
        </w:rPr>
        <w:t>Baada ya Yusufu kutoa ahadi hii, Yakobo anasujudu katika kichwa cha kitanda chake. Neno la kitanda na neno la fimbo ya kutembea ambayo Yakobo alitumia ni maneno yanayofanana sana. Watafsiri wengine wanafikiri Yakobo aliinama juu ya fimbo yake. Kwa njia yoyote, Yakobo aliinamisha kichwa chake kwa kadri alivyoweza. Yakobo alikuwa mzee sana na dhaifu sana.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2.</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Familia ya Yakobo.</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kwanza, familia ya Yakobo inajianzisha katika nchi ya Goshen. Wananunua shamba. Wana watoto wengi. Familia inaishi katika nchi ya Goshen kwa miaka 17. Yakobo sasa ni umri wa miaka 147.</w:t>
      </w:r>
    </w:p>
    <w:p>
      <w:pPr/>
      <w:r>
        <w:rPr>
          <w:lang w:val="sw_KE" w:bidi="sw_KE"/>
        </w:rPr>
      </w:r>
      <w:r>
        <w:rPr>
          <w:lang w:val="sw_KE" w:bidi="sw_KE"/>
        </w:rPr>
        <w:t>Sitisha igizo: Muulize Yakobo, 'Unahisi vipi sasa?" Unaweza kusikia, "Mimi ni mtu mzee lakini ninaridhika. Tazama karibu nami. Tazama watoto hao wote wadogo. Familia yangu inakua. Mungu aliniahidi uzao mwingi. Tazama hawa. Tunafanikiwa hapa. Ninafurahi kwamba Yusufu alipata mahali hapa kwa ajili yetu kuishi. Sina majuto kuhusu kuja hapa. Mungu amekuwa mzuri kwangu." Waulize wana wa Yakobo, "Mnahisi vipi sasa?" Unaweza kusikia, "Ninahisi vizuri. Familia yangu inafurahia hapa. Nina watoto, wajukuu na hata vitukuu. Tunatengeneza pesa. Kila mtu ana afya njema. Nina wasiwasi kuhusu kile kitatokea wakati baba atakufa. Yusufu alisema ni sawa, lakini sina uhakika." Anzisha tena igizo.</w:t>
      </w:r>
    </w:p>
    <w:p>
      <w:pPr/>
      <w:r>
        <w:rPr>
          <w:lang w:val="sw_KE" w:bidi="sw_KE"/>
        </w:rPr>
      </w:r>
      <w:r>
        <w:rPr>
          <w:lang w:val="sw_KE" w:bidi="sw_KE"/>
        </w:rPr>
        <w:t>Katika tukio la 2, Yakobo anajua kwamba Yakobo atakufa hivi karibuni. Yakobo anamwita Yusufu ili kuja. Yusufu anakuja ili kumuona Yakobo. Yakobo anamlazimisha Yusufu kuapa kiapo cha dhati ili kuchukua mwili wa Yakobo kuurudisha Kanaani ili kumzika Yakobo katika pango ambapo Ibrahimu na Isaka walizikwa. Yusufu anafanya ahadi hii. Yakobo anainama katika kichwa cha kitanda chake.</w:t>
      </w:r>
    </w:p>
    <w:p>
      <w:pPr/>
      <w:r>
        <w:rPr>
          <w:lang w:val="sw_KE" w:bidi="sw_KE"/>
        </w:rPr>
      </w:r>
      <w:r>
        <w:rPr>
          <w:lang w:val="sw_KE" w:bidi="sw_KE"/>
        </w:rPr>
        <w:t>Sitisha igizo: Muulize Yakobo, "Kwa nini unataka kuzikwa katika Kanaani?" Unaweza kusikia, "Hiyo ni nchi ambayo Mungu aliahidi kwa babu yangu, Ibrahimu, na baba yangu, Isaka. Mungu pia aliahidi kwangu kwa uzao wangu. Ninataka wana wangu wa kiume kujua kwamba nilizikwa hapo. Hii itasaidia kutufunga sote pamoja. Sitaki wao kusahau kwamba ni lazima warudi nchi ambayo Mungu aliahidi. Wakati huu katika Misri ni ya muda." Muulize Yusufu, "Unahisi vipi kuhusu kufanya ahadi hii ya dhati ?" Unaweza kusikia, "Ninafurahi kufanya hivyo kwa baba yangu. Ninataka kupunguza mawazo yake. Ninataka siku zake za mwisho kuwa na furaha na bila wasiwasi wowote. Ikiwa ahadi hii inamsaidia baba yangu kufa kwa amani, ninafurahi kufanya hivyo. Sioni tatizo lolote nalo. Nina hakika mfalme ataniruhusu kuchukua mwili wake. Ninaelewa kwa nini anataka kuzikwa hapo. Itakuwa kitu kizuri kwa familia yetu yote. Itaisaidia kwa watoto wote kujua kwamba ni lazima sote kurudi Kanaani siku moja." Anzisha tena igizo.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Simulizi inaanza kwa kutumia jina </w:t>
      </w:r>
      <w:r>
        <w:rPr>
          <w:b/>
          <w:lang w:val="sw_KE" w:bidi="sw_KE"/>
        </w:rPr>
        <w:t>Israeli</w:t>
      </w:r>
      <w:r>
        <w:rPr>
          <w:lang w:val="sw_KE" w:bidi="sw_KE"/>
        </w:rPr>
        <w:t xml:space="preserve"> ili kumaanisha uzao wote wa Yakobo ambao wanaishi katika Misri. Neno </w:t>
      </w:r>
      <w:r>
        <w:rPr>
          <w:lang w:val="sw_KE" w:bidi="sw_KE"/>
        </w:rPr>
        <w:t>Israeli</w:t>
      </w:r>
      <w:r>
        <w:rPr>
          <w:lang w:val="sw_KE" w:bidi="sw_KE"/>
        </w:rPr>
        <w:t xml:space="preserve"> linajadiliwa katika Faharasa Kuu.</w:t>
      </w:r>
    </w:p>
    <w:p>
      <w:pPr/>
      <w:r>
        <w:rPr>
          <w:lang w:val="sw_KE" w:bidi="sw_KE"/>
        </w:rPr>
      </w:r>
      <w:r>
        <w:rPr>
          <w:lang w:val="sw_KE" w:bidi="sw_KE"/>
        </w:rPr>
        <w:t>Familia ya Yakobo ilizaana na kuongezeka. Hii ni kifungu cha kawaida katika maandishi ambayo ina maana kuwa na watoto wengi ambao watakuwa na watoto wengi. Mungu aliwaambia Adamu na Hawa kuwa na uzao mwingi na kuongezeka.</w:t>
      </w:r>
    </w:p>
    <w:p>
      <w:pPr/>
      <w:r>
        <w:rPr>
          <w:lang w:val="sw_KE" w:bidi="sw_KE"/>
        </w:rPr>
      </w:r>
      <w:r>
        <w:rPr>
          <w:lang w:val="sw_KE" w:bidi="sw_KE"/>
        </w:rPr>
        <w:t xml:space="preserve">Yakobo alimwomba Yusufu kufanya ahadi ya dhati au kiapo kwamba </w:t>
      </w:r>
      <w:r>
        <w:rPr>
          <w:b/>
          <w:lang w:val="sw_KE" w:bidi="sw_KE"/>
        </w:rPr>
        <w:t>Yusufu</w:t>
      </w:r>
      <w:r>
        <w:rPr>
          <w:lang w:val="sw_KE" w:bidi="sw_KE"/>
        </w:rPr>
        <w:t xml:space="preserve"> angechukua mwili wa Yakobo kurudi Kanaani ili kumzika Yakobo na Ibrahimu na Isaka ambao ni mababu wa Yakobo. Kuzika mtu na mababu wake kunaweza kumaanisha kuwa katika eneo sawa au kunaweza kumaanisha kuwa katika kaburi sawa. Ibrahimu alikuwa amenunua pango kwa mazishi. Isaka alizikwa katika pango hilo. Yakobo alitaka kuzikwa katika pango hilo .</w:t>
      </w:r>
    </w:p>
    <w:p>
      <w:pPr/>
      <w:r>
        <w:rPr>
          <w:lang w:val="sw_KE" w:bidi="sw_KE"/>
        </w:rPr>
      </w:r>
      <w:r>
        <w:rPr>
          <w:lang w:val="sw_KE" w:bidi="sw_KE"/>
        </w:rPr>
        <w:t xml:space="preserve">Baadhi ya tafsiri zinatumia maneno kuapa kiapo cha dhati. Wengine wanatafsiri tendo halisi la ahadi ambayo Yakobo alidai. Yakobo alimwomba Yusufu kuweka mkono wa Yusufu chini ya paja la Yakobo na kuapa. Kwa kuapa kwa njia hii, Yusufu alikuwa anakubali adhabu ya Mungu kama Yusufu hakufanya kama Yusufu alivyokua ameahidi. </w:t>
      </w:r>
      <w:r>
        <w:rPr>
          <w:lang w:val="sw_KE" w:bidi="sw_KE"/>
        </w:rPr>
        <w:t>Kiapo</w:t>
      </w:r>
      <w:r>
        <w:rPr>
          <w:lang w:val="sw_KE" w:bidi="sw_KE"/>
        </w:rPr>
        <w:t xml:space="preserve"> kinajadiliwa katika Faharasa Kuu. Tumia neno lilelile kwa kiapo ambalo umetumia katika simulizi zingine.</w:t>
      </w:r>
    </w:p>
    <w:p>
      <w:pPr/>
      <w:r>
        <w:rPr>
          <w:lang w:val="sw_KE" w:bidi="sw_KE"/>
        </w:rPr>
      </w:r>
      <w:r>
        <w:rPr>
          <w:lang w:val="sw_KE" w:bidi="sw_KE"/>
        </w:rPr>
        <w:t xml:space="preserve">Simulizi inamalizika na jina </w:t>
      </w:r>
      <w:r>
        <w:rPr>
          <w:b/>
          <w:lang w:val="sw_KE" w:bidi="sw_KE"/>
        </w:rPr>
        <w:t>Israeli</w:t>
      </w:r>
      <w:r>
        <w:rPr>
          <w:lang w:val="sw_KE" w:bidi="sw_KE"/>
        </w:rPr>
        <w:t xml:space="preserve"> lakini wakati huu inamaanisha Yakobo.</w:t>
      </w:r>
    </w:p>
    <w:p>
      <w:pPr/>
      <w:r>
        <w:rPr>
          <w:lang w:val="sw_KE" w:bidi="sw_KE"/>
        </w:rPr>
      </w:r>
      <w:r>
        <w:rPr>
          <w:lang w:val="sw_KE" w:bidi="sw_KE"/>
        </w:rPr>
        <w:t>Yakobo aliinama katika kichwa cha kitanda chake. Hii inaweza kumaanisha kwamba Yakobo alimwabudu Mungu. Hii pia inaweza kumaanisha kwamba Yakobo aliinama ili kumshukuru Yusufu. Maana hii si wazi. Tafsiri nyingi zinaacha maana isiyo wazi kwa kusema kwamba Yakobo aliinama kwenye kichwa cha kitanda chake.</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48:1–22</w:t>
      </w:r>
      <w:r>
        <w:rPr>
          <w:lang w:val="sw_KE" w:bidi="sw_KE"/>
        </w:rPr>
      </w:r>
    </w:p>
    <w:p>
      <w:pPr>
        <w:pStyle w:val="Heading3"/>
      </w:pPr>
      <w:r>
        <w:rPr>
          <w:lang w:val="sw_KE" w:bidi="sw_KE"/>
        </w:rPr>
        <w:t>Sikiliza na Moyo</w:t>
      </w:r>
    </w:p>
    <w:p>
      <w:pPr/>
      <w:r>
        <w:rPr>
          <w:lang w:val="sw_KE" w:bidi="sw_KE"/>
        </w:rPr>
      </w:r>
      <w:r>
        <w:rPr>
          <w:lang w:val="sw_KE" w:bidi="sw_KE"/>
        </w:rPr>
        <w:t>Sikiliza Mwanzo 48:1–22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48:1–22</w:t>
      </w:r>
    </w:p>
    <w:p>
      <w:pPr/>
      <w:r>
        <w:rPr>
          <w:lang w:val="sw_KE" w:bidi="sw_KE"/>
        </w:rPr>
      </w:r>
      <w:r>
        <w:rPr>
          <w:lang w:val="sw_KE" w:bidi="sw_KE"/>
        </w:rPr>
        <w:t>Sikiliza maandishi mara moja katika toleo rahisi zaidi kuelewa.</w:t>
      </w:r>
    </w:p>
    <w:p>
      <w:pPr/>
      <w:r>
        <w:rPr>
          <w:lang w:val="sw_KE" w:bidi="sw_KE"/>
        </w:rPr>
      </w:r>
      <w:r>
        <w:rPr>
          <w:lang w:val="sw_KE" w:bidi="sw_KE"/>
        </w:rPr>
        <w:t>Sasa tunaanza simulizi za mwisho za kitabu cha Mwanzo au hitimisho la kitabu. Sehemu kuu ya hadithi pamoja na kilele cha hadithi imetokea. Simulizi hizi zinakamilika na kuleta pamoja maelezo ya mwisho ya hadithi. Katika simulizi hii ya kwanza ya hitimisho, Yakobo anakaribia kifo. Yusufu anakwenda kumuona Yakobo. Yusufu anachukua wana wake wawili, Manase na Efraim ili kuona Yakobo. Hii ni akaunti ya simulizi ya ziara hii.</w:t>
      </w:r>
    </w:p>
    <w:p>
      <w:pPr/>
      <w:r>
        <w:rPr>
          <w:lang w:val="sw_KE" w:bidi="sw_KE"/>
        </w:rPr>
      </w:r>
      <w:r>
        <w:rPr>
          <w:lang w:val="sw_KE" w:bidi="sw_KE"/>
        </w:rPr>
        <w:t>Yakobo anashindwa kiafya haraka. Hii ni neno picha ili kuonyesha kwamba Yakobo anakaribia kifo. Yakobo anapoteza nguvu yake na uwezo wake. Baadhi ya tafsiri zinasema kwamba Yakobo ni mgonjwa. Aina hii ya ugonjwa inakuja wakati mtu yuko karibu na kifo na kila kitu katika mwili kinawacha kufanya kazi.</w:t>
      </w:r>
    </w:p>
    <w:p>
      <w:pPr/>
      <w:r>
        <w:rPr>
          <w:lang w:val="sw_KE" w:bidi="sw_KE"/>
        </w:rPr>
      </w:r>
      <w:r>
        <w:rPr>
          <w:lang w:val="sw_KE" w:bidi="sw_KE"/>
        </w:rPr>
        <w:t>Mtu anamwambia Yusufu kwamba Yakobo anakaribia kifo. Yusufu alikwenda kumtembelea Yakobo. Yusufu alichukua wana wake Manase na Efraim ili kumwona Yakobo. Wanaume hawa wawili wangekuwa takriban umri wa miaka 20. Yakobo ameishi katika Misri kwa miaka 17. Wavulana hawa wawili walizaliwa kabla ya Yakobo kuja Misri. Ziara hii ilihitaji Yusufu kusafiri kutoka ambapo Yusufu alifanya kazi kama gavana kwa nchi ya Goshen hadi ambapo Yakobo alikuwa akiishi. Wakati Yusufu aliwasili, Yakobo alijikusanya nguvu na kukaa wima kitandani. Hii ni neno picha ili kuelezea jinsi ilikuwa vigumu kwa Yakobo kuinuka kukaa wima. Yakobo alikuwa mzee sana na dhaifu.</w:t>
      </w:r>
    </w:p>
    <w:p>
      <w:pPr/>
      <w:r>
        <w:rPr>
          <w:lang w:val="sw_KE" w:bidi="sw_KE"/>
        </w:rPr>
      </w:r>
      <w:r>
        <w:rPr>
          <w:lang w:val="sw_KE" w:bidi="sw_KE"/>
        </w:rPr>
        <w:t>Sitisha na mjadili: Simulia hadithi kuhusu mtu ambaye alikuwa amechoka sana na hakuwa na nguvu au nishati ya kushoto. Hata hivyo, mtu huyu anahitaji kufanya kitu. Sikiliza jinsi mwandishi wa hadithi anaelezea jinsi mtu aliyechoka anajiandaa ili kutenda.</w:t>
      </w:r>
    </w:p>
    <w:p>
      <w:pPr/>
      <w:r>
        <w:rPr>
          <w:lang w:val="sw_KE" w:bidi="sw_KE"/>
        </w:rPr>
      </w:r>
      <w:r>
        <w:rPr>
          <w:lang w:val="sw_KE" w:bidi="sw_KE"/>
        </w:rPr>
        <w:t>Yakobo alimwambia Yusufu hadithi ya wakati Mungu wa Mwenyezi au El-Shaddai alionekana kwa Yakobo katika Luz. Yakobo alikuwa akiondoka Kanaani ili kutembelea mjomba wake Labani. Luz ni jina la kale la mji karibu na Betheli. Yakobo alikuwa karibu na Luz na kuita mahali ambapo Mungu mwenye Nguvu alionekana Betheli. Maono ya Yakobo kuhusu Mungu akiwa juu ya ngazi yalitokea Betheli. Mungu aliahidi Yakobo kwamba uzao wa Yakobo ungekuwa mwingi. Wakati Yakobo alirudi Kanaani, Yakobo alisimama katika Betheli na kumwabudu Mungu. Mungu kama El-Shaddai alionekana kwa Yakobo, alimbariki Yakobo na kurudia kwamba jina la Yakobo lingekuwa Israeli. Yakobo anatafakari historia hii wakati anamwambia Yusufu kwamba El-Shaddai alionekana kwake katika Luz. Yakobo pia alitumia usemi "kuwa na matunda na kuzidisha". Kama katika simulizi zingine, hii ina maana kwamba Yakobo anapaswa kuwa na watoto wengi ambao wangekuwa na watoto wengi ili uzao uongezeka sana kwa idadi. Mungu aliahidi Yakobo kwamba Nchi ya Kanaani ingekuwa milele au isiyo na mwisho kwa uzao wa Yakobo.</w:t>
      </w:r>
    </w:p>
    <w:p>
      <w:pPr/>
      <w:r>
        <w:rPr>
          <w:lang w:val="sw_KE" w:bidi="sw_KE"/>
        </w:rPr>
      </w:r>
      <w:r>
        <w:rPr>
          <w:lang w:val="sw_KE" w:bidi="sw_KE"/>
        </w:rPr>
        <w:t>Sitisha na uonyeshe ramani ambayo ina Luz, Bethel, Bethlehem/Ephrath iliyowekwa alama.</w:t>
      </w:r>
    </w:p>
    <w:p>
      <w:pPr/>
      <w:r>
        <w:rPr>
          <w:lang w:val="sw_KE" w:bidi="sw_KE"/>
        </w:rPr>
      </w:r>
      <w:r>
        <w:rPr>
          <w:lang w:val="sw_KE" w:bidi="sw_KE"/>
        </w:rPr>
        <w:t>Yakobo alimwambia Yusufu kwamba Yakobo alikuwa anakusudia kuasili wana wawili wa Yusufu kuwa wana wa Yakobo. Yakobo anaelezea kwamba mama wa Yusufu Raheli alikufa. Raheli hakuwa na uwezo wa kuwa na watoto zaidi. Yakobo hamtaji Benjamini katika hatua hii. Kwa hivyo, Yakobo anachukua wana wawili wa Yusufu kuwa sawa na wana wengine wa Yakobo. Yakobo anamwambia Yusufu kwamba wana wowote wa baadaye waliozaliwa kwa Yusufu watakuwa wana wa Yusufu lakini Manase na Efraim watakuwa wana wa Yakobo.</w:t>
      </w:r>
    </w:p>
    <w:p>
      <w:pPr/>
      <w:r>
        <w:rPr>
          <w:lang w:val="sw_KE" w:bidi="sw_KE"/>
        </w:rPr>
      </w:r>
      <w:r>
        <w:rPr>
          <w:lang w:val="sw_KE" w:bidi="sw_KE"/>
        </w:rPr>
        <w:t>Yakobo kisha aliwafanya wana wawili wa Yusufu kuwa wana wa Yakobo mwenyewe. Kumchukua mtu ni kumjumuisha mtu huyo katika familia na kumpa haki na marupurupu sawa kama kwamba mtu huyo angekuwa amezaliwa katika familia. Yakobo anasema kwamba wana wawili wa Yusufu watakuwa na uhusiano sawa na Yakobo ambao Reubeni na Simioni, wana wawili wa Yakobo. Kwa njia hii, kila mmoja wa wana wa Yusufu wangekuwa na sehemu kamili ya urithi kutoka kwa Yakobo, sawa na ndugu wa Yusufu. Kwa kawaida wana wawili wangegawanya urithi wa Yusufu kati yao wenyewe. Kupitishwa kwa wana wawili na Yakobo kulimpa kila mwana 1/12^th^ ya mali ya Yakobo au sehemu kamili ya urithi. Miaka mingi baadaye, wakati uzao wa Yakobo uliunda makabila makubwa na kuondoka kutoka Misri, Mungu aliamua kwamba uzao wa Lawi wangekuwa makuhani kwa makabila mengine yote na hawarithi sehemu ya nchi. Manase na Efraim walichukua sehemu ya Yusufu na sehemu ya Lawi ya urithi.</w:t>
      </w:r>
    </w:p>
    <w:p>
      <w:pPr/>
      <w:r>
        <w:rPr>
          <w:lang w:val="sw_KE" w:bidi="sw_KE"/>
        </w:rPr>
      </w:r>
      <w:r>
        <w:rPr>
          <w:lang w:val="sw_KE" w:bidi="sw_KE"/>
        </w:rPr>
        <w:t>Yakobo aliamua kuwabariki wana wa Yusufu. Yakobo alikuwa karibu kuwa kipofu kwa sababu ya umri wa uzee. Yusufu alileta wana wake wawili karibu na Yakobo. Yakobo alikumbatia na kumbusu kila mwana. Kila mwana alikuwa katika magoti ya Yakobo lakini pengine haketi kwenye magoti ya Yakobo. Wana wa kiume wakiwa karibu na Yakobo, pamoja na busu na kukumbatia, walikuwa sehemu ya sherehe ya kuasili. Yakobo anapitia ibada ili kukubali wana wawili wa Yusufu kama wana wa Yakobo. Yusufu aliinama uso wake ukiwa kwenye ardhi. Hii ni njia ya kuonyesha heshima na taadhima. Kwa njia hii Yusufu anasema kwamba Yusufu anakubali wana 2 wa Yusufu kuridhiwa na Yakobo.</w:t>
      </w:r>
    </w:p>
    <w:p>
      <w:pPr/>
      <w:r>
        <w:rPr>
          <w:lang w:val="sw_KE" w:bidi="sw_KE"/>
        </w:rPr>
      </w:r>
      <w:r>
        <w:rPr>
          <w:lang w:val="sw_KE" w:bidi="sw_KE"/>
        </w:rPr>
        <w:t>Sitisha na mjadili: Simulia hadithi kuhusu mtu anayechukua mwana au wana katika kijiji chako au jumuiya. Ni ibada gani na mchakato uliotumiwa ili kila mtu kujua kwamba mtoto aliyeridhiwa sasa ni sawa na mtoto wa asili aliyezaliwa kwa baba?</w:t>
      </w:r>
    </w:p>
    <w:p>
      <w:pPr/>
      <w:r>
        <w:rPr>
          <w:lang w:val="sw_KE" w:bidi="sw_KE"/>
        </w:rPr>
      </w:r>
      <w:r>
        <w:rPr>
          <w:lang w:val="sw_KE" w:bidi="sw_KE"/>
        </w:rPr>
        <w:t>Yusufu aliweka wana wake wawili ili kupokea baraka ya Yakobo. Yusufu anaweka Manase, mwana mkubwa zaidi, ambapo mkono wa kuume wa Yakobo ungekuwa kwenye kichwa cha Manase kwa baraka. Yusufu aliweka Efraim ambapo mkono wa kushoto wa Yakobo ungekuwa kwenye kichwa cha Efraim kwa baraka. Baraka kutoka kwa mkono wa kuume ni baraka muhimu zaidi. Yusufu anahakikisha kwamba mwana mkubwa zaidi anapata baraka muhimu zaidi kama ilivyokuwa desturi. Hata hivyo, Yakobo alivusha mikono yake ili mkono wake wa kuume ulikwenda kwa Efraimu, kichwa cha mwana mdogo na mkono wa kushoto wa Yakobo ulikwenda kwa Manaseh, kichwa cha mwana mkubwa zaidi.</w:t>
      </w:r>
    </w:p>
    <w:p>
      <w:pPr/>
      <w:r>
        <w:rPr>
          <w:lang w:val="sw_KE" w:bidi="sw_KE"/>
        </w:rPr>
      </w:r>
      <w:r>
        <w:rPr>
          <w:lang w:val="sw_KE" w:bidi="sw_KE"/>
        </w:rPr>
        <w:t>Sitisha na mjadili: Simulia hadithi ya baba anayewabariki wana wake au mzee anayewabariki watu wadogo. Angalia msimamo wa kila mtu. Angalia kile baba anafanya kama anatoa baraka. Tazama lugha ya baraka. Angalia mashairi yoyote au wimbo katika baraka.</w:t>
      </w:r>
    </w:p>
    <w:p>
      <w:pPr/>
      <w:r>
        <w:rPr>
          <w:lang w:val="sw_KE" w:bidi="sw_KE"/>
        </w:rPr>
      </w:r>
      <w:r>
        <w:rPr>
          <w:lang w:val="sw_KE" w:bidi="sw_KE"/>
        </w:rPr>
        <w:t>Yakobo alitumia mashairi ili kutamka baraka. Yakobo alimbariki Yusufu. Yakobo alikuwa na mikono yake kwenye vichwa vya wana wake wawili. Wakati Yakobo aliwabariki wavulana wawili, Yakobo pia alikuwa anambariki Yusufu. Yakobo alizungumza kuhusu Mungu kama Mungu wa Ibrahimu na Isaka. Yakobo anamrejelea Mungu kama mchungaji. Mchungaji ni mtu ambaye anatunza kundi la kondoo au mbuzi. Kuwatunza wanyama hawa ina maana kwamba mchungaji anapata nyasi na maji na kuwalinda kutoka kwa madhara. Yakobo anasema kwamba Mungu alifanya hivyo kwa Yakobo.</w:t>
      </w:r>
    </w:p>
    <w:p>
      <w:pPr/>
      <w:r>
        <w:rPr>
          <w:lang w:val="sw_KE" w:bidi="sw_KE"/>
        </w:rPr>
      </w:r>
      <w:r>
        <w:rPr>
          <w:lang w:val="sw_KE" w:bidi="sw_KE"/>
        </w:rPr>
        <w:t>Yakobo pia anarejelea Mungu kama Malaika. Malaika ni viumbe wa mbinguni ambao wanabeba ujumbe kwa Mungu. Wakati mwingine, Mungu alichukua namna ya malaika. Yakobo anazungumza kuhusu Mungu wakati Yakobo anasema kwamba Malaika alimwokoa Yakobo kutoka kwa madhara yote na kumbariki Yakobo. Yakobo anamwomba Malaika kuwabariki wavulana wawili.</w:t>
      </w:r>
    </w:p>
    <w:p>
      <w:pPr/>
      <w:r>
        <w:rPr>
          <w:lang w:val="sw_KE" w:bidi="sw_KE"/>
        </w:rPr>
      </w:r>
      <w:r>
        <w:rPr>
          <w:lang w:val="sw_KE" w:bidi="sw_KE"/>
        </w:rPr>
        <w:t>Yusufu alikasirika wakati Yusufu aliona kwamba Yakobo alikuwa amevukisha mikono yake na mkono wa kushoto wa Yakobo ulikuwa kwenye kichwa cha Manase. Yusufu alijaribu kupata Yakobo ili kuweka mikono kwa usahihi. Yakobo alikataa. Yakobo alitoa baraka kwa kila mwana lakini baraka kubwa ilienda kwa mwana mdogo, Efraimu.</w:t>
      </w:r>
    </w:p>
    <w:p>
      <w:pPr/>
      <w:r>
        <w:rPr>
          <w:lang w:val="sw_KE" w:bidi="sw_KE"/>
        </w:rPr>
      </w:r>
      <w:r>
        <w:rPr>
          <w:lang w:val="sw_KE" w:bidi="sw_KE"/>
        </w:rPr>
        <w:t>Yakobo anamaliza kwa kumkumbusha Yusufu kwamba Yakobo anaenda kufa hivi karibuni. Yakobo anamkumbusha Yusufu kwamba Mungu atakuwa na Yusufu na Mungu atachukua Yusufu kurudi kwa nchi ya mababu zake au Kanaani. Nchi ya mababu wako ni neno picha ili kuelezea mahali maalum. Yakobo anarejelea Kanaani.</w:t>
      </w:r>
    </w:p>
    <w:p>
      <w:pPr/>
      <w:r>
        <w:rPr>
          <w:lang w:val="sw_KE" w:bidi="sw_KE"/>
        </w:rPr>
      </w:r>
      <w:r>
        <w:rPr>
          <w:lang w:val="sw_KE" w:bidi="sw_KE"/>
        </w:rPr>
        <w:t>Yakobo anamuahidi Yusufu urithi wa ziada ambao ndugu wengine hawatakuwa nao. Yakobo anampa Yusufu nchi ambayo Yakobo alishinda kwa nguvu. Yakobo alitumia upanga na upinde na mishale ili kushinda kipande hiki cha nchi. Waamori ni jina la jumla kwa watu ambao wanaishi katika Kanaani. Tunajua kwamba urithi wa Yusufu ni katika Kanaani lakini hatujui eneo halisi.</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simulizi hili.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Mtu anamwambia Yusufu kwamba Yakobo yuko karibu na kifo. Yusufu anakusanya wana wake wawili, Manase na Efraim na kwenda kumwona Yakobo.</w:t>
      </w:r>
    </w:p>
    <w:p>
      <w:pPr/>
      <w:r>
        <w:rPr>
          <w:lang w:val="sw_KE" w:bidi="sw_KE"/>
        </w:rPr>
      </w:r>
      <w:r>
        <w:rPr>
          <w:b/>
          <w:lang w:val="sw_KE" w:bidi="sw_KE"/>
        </w:rPr>
        <w:t>Tukio la pili:</w:t>
      </w:r>
      <w:r>
        <w:rPr>
          <w:lang w:val="sw_KE" w:bidi="sw_KE"/>
        </w:rPr>
        <w:t xml:space="preserve"> Yakobo anamwambia Yusufu jinsi Mungu amemsaidia Yakobo. Kisha Yakobo anachukua wana wa Yusufu.</w:t>
      </w:r>
    </w:p>
    <w:p>
      <w:pPr/>
      <w:r>
        <w:rPr>
          <w:lang w:val="sw_KE" w:bidi="sw_KE"/>
        </w:rPr>
      </w:r>
      <w:r>
        <w:rPr>
          <w:b/>
          <w:lang w:val="sw_KE" w:bidi="sw_KE"/>
        </w:rPr>
        <w:t>Tukio la tatu:</w:t>
      </w:r>
      <w:r>
        <w:rPr>
          <w:lang w:val="sw_KE" w:bidi="sw_KE"/>
        </w:rPr>
        <w:t xml:space="preserve"> Baada ya sherehe ya kupitishwa, Yakobo anambariki Manase na Efraim.</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Manase</w:t>
      </w:r>
    </w:p>
    <w:p>
      <w:pPr>
        <w:pStyle w:val="ListBullet"/>
        <w:spacing w:line="240" w:lineRule="auto"/>
        <w:ind w:left="720"/>
      </w:pPr>
      <w:r>
        <w:rPr>
          <w:lang w:val="sw_KE" w:bidi="sw_KE"/>
        </w:rPr>
      </w:r>
      <w:r>
        <w:rPr>
          <w:lang w:val="sw_KE" w:bidi="sw_KE"/>
        </w:rPr>
        <w:t>Efraim</w:t>
      </w:r>
    </w:p>
    <w:p>
      <w:pPr>
        <w:pStyle w:val="ListBullet"/>
        <w:spacing w:line="240" w:lineRule="auto"/>
        <w:ind w:left="720"/>
      </w:pPr>
      <w:r>
        <w:rPr>
          <w:lang w:val="sw_KE" w:bidi="sw_KE"/>
        </w:rPr>
      </w:r>
      <w:r>
        <w:rPr>
          <w:lang w:val="sw_KE" w:bidi="sw_KE"/>
        </w:rPr>
        <w:t>Mtu ambaye anamwambia Yusufu kwamba Yakobo yuko karibu na kifo.</w:t>
      </w:r>
    </w:p>
    <w:p>
      <w:pPr/>
      <w:r>
        <w:rPr>
          <w:lang w:val="sw_KE" w:bidi="sw_KE"/>
        </w:rPr>
      </w:r>
      <w:r>
        <w:rPr>
          <w:lang w:val="sw_KE" w:bidi="sw_KE"/>
        </w:rPr>
        <w:t>Katika kipindi hiki, uwe na ubao wa kikundi cha hadithi, kuchora au kutumia aina fulani ya nyenzo (vitu ambavyo unaweza kusongesha kote kama vile miamba, vijiti, vinyago vya watoto) ili kupata taswira ya hadithi na vitendo vyake.</w:t>
      </w:r>
    </w:p>
    <w:p>
      <w:pPr/>
      <w:r>
        <w:rPr>
          <w:lang w:val="sw_KE" w:bidi="sw_KE"/>
        </w:rPr>
      </w:r>
      <w:r>
        <w:rPr>
          <w:lang w:val="sw_KE" w:bidi="sw_KE"/>
        </w:rPr>
        <w:t>Katika tukio la kwanza, Yakobo yuko katika Gosheni na anakuja karibu na kifo. Hii inafanyika mara baada ya simulizi ya awali. Maandishi yanatumia maneno ya wakati ili kuonyesha kwamba si wakati mwingi umepita tangu simulizi ya awali.</w:t>
      </w:r>
    </w:p>
    <w:p>
      <w:pPr/>
      <w:r>
        <w:rPr>
          <w:lang w:val="sw_KE" w:bidi="sw_KE"/>
        </w:rPr>
      </w:r>
      <w:r>
        <w:rPr>
          <w:lang w:val="sw_KE" w:bidi="sw_KE"/>
        </w:rPr>
        <w:t>Yusufu yuko katika mji mkuu au mahali pengine katika Misri. Mtu anakwenda kwa Yusufu ili kumwambia Yusufu kwamba Yakobo yuko karibu na kifo. Yusufu ni lazima asafiri ili kuona Yakobo. Yusufu anachukua wana wake wawili, Manase na Efraim pamoja naye ili kuona Yakobo. Wana hawa wawili ni watu wazima. Wao ni karibu na umri wa miaka 20. Wao walizaliwa kabla ya Yakobo kuja Misri. Yakobo amekuwa katika Misri kwa miaka 17.</w:t>
      </w:r>
    </w:p>
    <w:p>
      <w:pPr/>
      <w:r>
        <w:rPr>
          <w:lang w:val="sw_KE" w:bidi="sw_KE"/>
        </w:rPr>
      </w:r>
      <w:r>
        <w:rPr>
          <w:lang w:val="sw_KE" w:bidi="sw_KE"/>
        </w:rPr>
        <w:t>Katika tukio la pili, Yusufu na wana wawili, Manase na Efraim wanamtembelea Yakobo. Yakobo anamwambia Yusufu hadithi ya wakati Mungu alionekana kwa Yakobo katika Betheli. Mungu alionekana kwa Yakobo mara mbili katika mahali hapa. Mara ya kwanza ilikuwa wakati Yakobo alikuwa akiondoka Kanaani ili kwenda Harran ili kumtembelea mjomba wa Yakobo. Mara ya pili ilikuwa wakati Yakobo alikwenda Betheli ili kumwabudu Mungu kama Yakobo alikuwa akirudi Kanaani. Yakobo alimkumbusha Yusufu ahadi ambazo Mungu alitoa katika maono hayo.</w:t>
      </w:r>
    </w:p>
    <w:p>
      <w:pPr/>
      <w:r>
        <w:rPr>
          <w:lang w:val="sw_KE" w:bidi="sw_KE"/>
        </w:rPr>
      </w:r>
      <w:r>
        <w:rPr>
          <w:lang w:val="sw_KE" w:bidi="sw_KE"/>
        </w:rPr>
        <w:t>Yakobo anamwambia Yusufu kwamba Yakobo anachukua wana wa Yusufu. Wana wa Yusufu sasa ni wana wa Yakobo. Yakobo anapitia ibada ya kupitishwa. Kuanzia sasa, wana hawa wawili wana haki sawa na urithi sawa kama wana wengine wa Yakobo. Yakobo anataja kwa jina wana wa Yakobo, Reubeni na Lawi Yakobo hachukua urithi mbali na Reubeni na Lawi Wao watakuwa na urithi wao. Yakobo anatoa Manase na Efraim kama wana kamili kwa familia ya Yakobo.</w:t>
      </w:r>
    </w:p>
    <w:p>
      <w:pPr/>
      <w:r>
        <w:rPr>
          <w:lang w:val="sw_KE" w:bidi="sw_KE"/>
        </w:rPr>
      </w:r>
      <w:r>
        <w:rPr>
          <w:lang w:val="sw_KE" w:bidi="sw_KE"/>
        </w:rPr>
        <w:t>Yakobo anamkumbusha Yusufu kifo cha mama yake Raheli. Kwa sababu Raheli alikufa, Yakobo anongeza watoto wa Yusufu kama watoto wa Yakobo kwa kupitishwa. Yakobo anaangalia wana wawili na kuuliza wao ni nani. Inawezekana kwamba Yakobo hangeweza kuona wazi kwa sababu macho ya Yakobo yalikuwa yanashindwa. Uwezekano zaidi, Yakobo aliuliza wavulana walikuwa nani kama sehemu ya sherehe ya kupitishwa. Yusufu anatambua rasmi kwamba hawa ni wana wawili wa Yusufu, waliozaliwa kwa Yusufu katika Misri. Mwishoni mwa sherehe ya kupitishwa, Yusufu anainama na uso wake kwa sakafu mbele ya Yakobo. Yusufu anaonyesha kwamba Yusufu anamheshimu Yakobo na kukubali kupitishwa hii.</w:t>
      </w:r>
    </w:p>
    <w:p>
      <w:pPr/>
      <w:r>
        <w:rPr>
          <w:lang w:val="sw_KE" w:bidi="sw_KE"/>
        </w:rPr>
      </w:r>
      <w:r>
        <w:rPr>
          <w:lang w:val="sw_KE" w:bidi="sw_KE"/>
        </w:rPr>
        <w:t>Katika tukio la tatu, Yakobo anahamia kutoka kwa kukubali wana wawili ili kutoa wana wawili baraka. Wana wawili walikuwa katika magoti ya Yakobo. Yusufu anawahamasisha wana karibu na Yakobo. Yusufu aliweka Manase ambapo mkono wa kuume wa Yakobo ungepumzika kwenye kichwa cha Manase. Yusufu alihamisha Efraim ambapo mkono wa kushoto wa Yakobo ungepumzika kwenye kichwa cha Efraimu. Yakobo alivuka mikono yake na kuweka mkono wa kuume wa Yakobo kwenye kichwa cha Efraim na mkono wa kushoto wa Yakobo kwenye kichwa cha Manase.</w:t>
      </w:r>
    </w:p>
    <w:p>
      <w:pPr/>
      <w:r>
        <w:rPr>
          <w:lang w:val="sw_KE" w:bidi="sw_KE"/>
        </w:rPr>
      </w:r>
      <w:r>
        <w:rPr>
          <w:lang w:val="sw_KE" w:bidi="sw_KE"/>
        </w:rPr>
        <w:t>Yakobo kwanza alizungumza baraka kwa Yusufu. Yakobo hakuwa kumgusa Yusufu. Baada ya kumbariki Yusufu, Yakobo alizungumza baraka kwa wana wawili.</w:t>
      </w:r>
    </w:p>
    <w:p>
      <w:pPr/>
      <w:r>
        <w:rPr>
          <w:lang w:val="sw_KE" w:bidi="sw_KE"/>
        </w:rPr>
      </w:r>
      <w:r>
        <w:rPr>
          <w:lang w:val="sw_KE" w:bidi="sw_KE"/>
        </w:rPr>
        <w:t>Sitisha na ufanye kazi ya nafasi. Fanya kazi kupitia harakati hii mpaka timu iweze kuelezea igizo. Onyesha picha ya mtu ameketi na mikono yake iliyovuka ili mkono wake wa kuume ni kwenye kichwa cha mwana ameketi upande wa kushoto na mkono huu wa kushoto ni kwenye kichwa cha mwana ameketi kwa kulia.</w:t>
      </w:r>
    </w:p>
    <w:p>
      <w:pPr/>
      <w:r>
        <w:rPr>
          <w:lang w:val="sw_KE" w:bidi="sw_KE"/>
        </w:rPr>
      </w:r>
      <w:r>
        <w:rPr>
          <w:lang w:val="sw_KE" w:bidi="sw_KE"/>
        </w:rPr>
        <w:t>Yakobo alizungumza baraka kwa namna ya mashairi. Yakobo pia alizungumza baraka kwa namna ya sala. Yakobo alisema, "Na Mungu." Yakobo aliorodhesha mambo kadhaa ambayo Mungu alikuwa amefanya kwa Ibrahimu, Isaka na Yakobo. Yakobo alimwuliza Mungu ambaye alikuwa amefanya mambo haya ili pia kuwabariki wavulana wawili.</w:t>
      </w:r>
    </w:p>
    <w:p>
      <w:pPr/>
      <w:r>
        <w:rPr>
          <w:lang w:val="sw_KE" w:bidi="sw_KE"/>
        </w:rPr>
      </w:r>
      <w:r>
        <w:rPr>
          <w:lang w:val="sw_KE" w:bidi="sw_KE"/>
        </w:rPr>
        <w:t>Yusufu aliona kwamba Yakobo alikuwa amevuka mikono yake na kuwa na mkono wa kuume wa Yakobo kwenye Efraim na mkono wa kushoto wa Yakobo kwenye Manase. Yusufu alidhani kwamba Yakobo alikuwa amefanya makosa kwa sababu ya macho maskini ya Yakobo. Yusufu alijaribu kuweka mkono wa kuume wa Yakobo kwenye Manase. Yusufu alimkumbusha Yakobo kwamba Manase ni mzaliwa wa kwanza. Yusufu alijaribu kupata Yakobo ili kubadilisha hii na kuweka mkono wa kuume wa Yakobo kwenye Manase. Yakobo alikataa kubadilika. Yakobo alisema kwamba Manase alikuwa mzaliwa wa kwanza lakini Efraim angekuwa mkubwa zaidi. Yakobo alitoa baraka nzuri kwa kila mwana lakini alitoa baraka kubwa kwa Efraimu, mwana mdogo. Yakobo alitangaza jina la Efraim kwanza na jina la Manase la pili. Yakobo aliwaambia kwamba katika siku zijazo, watu wangetumia majina ya Efraim na Manase wakati walitaka kubariki wengine.</w:t>
      </w:r>
    </w:p>
    <w:p>
      <w:pPr/>
      <w:r>
        <w:rPr>
          <w:lang w:val="sw_KE" w:bidi="sw_KE"/>
        </w:rPr>
      </w:r>
      <w:r>
        <w:rPr>
          <w:lang w:val="sw_KE" w:bidi="sw_KE"/>
        </w:rPr>
        <w:t>Yakobo alimaliza wakati huu wa baraka kwa kumwambia Yusufu kwamba Yusufu angerithi sehemu ya ziada ya nchi. Yakobo anampa Yusufu kipande cha nchi ambayo Yakobo alishinda katika vita.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Manase</w:t>
      </w:r>
    </w:p>
    <w:p>
      <w:pPr>
        <w:pStyle w:val="ListBullet"/>
        <w:spacing w:line="240" w:lineRule="auto"/>
        <w:ind w:left="720"/>
      </w:pPr>
      <w:r>
        <w:rPr>
          <w:lang w:val="sw_KE" w:bidi="sw_KE"/>
        </w:rPr>
      </w:r>
      <w:r>
        <w:rPr>
          <w:lang w:val="sw_KE" w:bidi="sw_KE"/>
        </w:rPr>
        <w:t>Efraim</w:t>
      </w:r>
    </w:p>
    <w:p>
      <w:pPr>
        <w:pStyle w:val="ListBullet"/>
        <w:spacing w:line="240" w:lineRule="auto"/>
        <w:ind w:left="720"/>
      </w:pPr>
      <w:r>
        <w:rPr>
          <w:lang w:val="sw_KE" w:bidi="sw_KE"/>
        </w:rPr>
      </w:r>
      <w:r>
        <w:rPr>
          <w:lang w:val="sw_KE" w:bidi="sw_KE"/>
        </w:rPr>
        <w:t>Mtu ambaye anamwambia Yusufu kwamba Yakobo yuko karibu kufa</w:t>
      </w:r>
    </w:p>
    <w:p>
      <w:pPr/>
      <w:r>
        <w:rPr>
          <w:lang w:val="sw_KE" w:bidi="sw_KE"/>
        </w:rPr>
      </w:r>
      <w:r>
        <w:rPr>
          <w:lang w:val="sw_KE" w:bidi="sw_KE"/>
        </w:rPr>
        <w:t>Hakikisha timu imeigiza hadithi mara mbili. Wanapaswa kuigiza katika lugha wanayotafsiri. Kwanza, ifanye timu iigize hadithi bila kusitisha.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ili igizo isirukwe. Saidia timu kukumbuka sehemu za hadithi.</w:t>
      </w:r>
    </w:p>
    <w:p>
      <w:pPr/>
      <w:r>
        <w:rPr>
          <w:lang w:val="sw_KE" w:bidi="sw_KE"/>
        </w:rPr>
      </w:r>
      <w:r>
        <w:rPr>
          <w:lang w:val="sw_KE" w:bidi="sw_KE"/>
        </w:rPr>
        <w:t>Katika tukio la kwanza, mtu anakwenda kwa Yusufu na kumwambia Yusufu kwamba Yakobo atakufa hivi karibuni. Yusufu anakwenda kumuona Yakobo. Yusufu anachukua wana wake wawili, Manase na Efraim pamoja naye ili kumuona Yakobo.</w:t>
      </w:r>
    </w:p>
    <w:p>
      <w:pPr/>
      <w:r>
        <w:rPr>
          <w:lang w:val="sw_KE" w:bidi="sw_KE"/>
        </w:rPr>
      </w:r>
      <w:r>
        <w:rPr>
          <w:lang w:val="sw_KE" w:bidi="sw_KE"/>
        </w:rPr>
        <w:t>Katika tukio la pili, Yakobo anajitahidi kukaa katika kitanda na kupokea Yusufu, Manase na Efraim. Yakobo anamwambia Yusufu mara mbili kwamba Mungu alionekana kwa Yakobo katika maono katika Luz au Betheli. Yakobo anamwambia Yusufu kuhusu ahadi za Mungu kwa Yakobo.</w:t>
      </w:r>
    </w:p>
    <w:p>
      <w:pPr/>
      <w:r>
        <w:rPr>
          <w:lang w:val="sw_KE" w:bidi="sw_KE"/>
        </w:rPr>
      </w:r>
      <w:r>
        <w:rPr>
          <w:lang w:val="sw_KE" w:bidi="sw_KE"/>
        </w:rPr>
        <w:t>Sitisha igizo: Muulize Manase na Efraim, "Unahisi vipi kusikia ahadi hizi ambazo Mungu amefanya kwa babu yako?" Unaweza kusikia, "Ninapenda kusikia akisimulia hili." Nimesikia ahadi hizi hapo awali. Baba yetu ametufundisha kuhusu Mungu. Ni vizuri kusikia kutoka kwa babu yetu na kusikia kwa maneno yake mwenyewe. Mungu ameahidi mambo makubwa kwa familia yetu. Mungu ni mwenye nguvu zote." Anzisha tena igizo.</w:t>
      </w:r>
    </w:p>
    <w:p>
      <w:pPr/>
      <w:r>
        <w:rPr>
          <w:lang w:val="sw_KE" w:bidi="sw_KE"/>
        </w:rPr>
      </w:r>
      <w:r>
        <w:rPr>
          <w:lang w:val="sw_KE" w:bidi="sw_KE"/>
        </w:rPr>
        <w:t>Yakobo anamwambia Yusufu kwamba Yakobo anachukua Manase na Efraim kama wana wa Yakobo. Manase na Efraim watapata urithi sawa na wana wengine wa Yakobo. Yusufu aliwaleta wavulana wawili kwa Yakobo. Yakobo alibusu na kumkumbatia kila mwana. Hii ni sehemu ya ibada ya kupitishwa. Wana wawili walikuwa katika magoti ya Yusufu.</w:t>
      </w:r>
    </w:p>
    <w:p>
      <w:pPr/>
      <w:r>
        <w:rPr>
          <w:lang w:val="sw_KE" w:bidi="sw_KE"/>
        </w:rPr>
      </w:r>
      <w:r>
        <w:rPr>
          <w:lang w:val="sw_KE" w:bidi="sw_KE"/>
        </w:rPr>
        <w:t>Sitisha igizo: Muulize Yusufu, "Unahisi vipi kuhusu baba yako kukubali wana wako wawili?" Unaweza kusikia, "Hii ni kitu cha kushangaza. Wana wangu wawili kila mmoja watarithi sehemu ya mwana wa urithi. Hii ni ya kushangaza kwa siku zao za baadaye. Ninafurahi sana baba yangu anafanya hivyo. Hii inaonyesha kwamba baba yangu anaendelea kunipenda. Ninampenda." Muulize Yakobo, "Kwa nini unataka kukubali wana wa Yusufu?" Unaweza kusikia, "Raheli alikuwa mke wangu mpendwa. Raheli aliweza tu kupata wana wawili na alikufa wakati wa kujifungua wa pili. Kwa kuchukua wana wawili wa Yusufu kama wangu mwenyewe, ni kama nina wana zaidi na Raheli." Anzisha tena igizo.</w:t>
      </w:r>
    </w:p>
    <w:p>
      <w:pPr/>
      <w:r>
        <w:rPr>
          <w:lang w:val="sw_KE" w:bidi="sw_KE"/>
        </w:rPr>
      </w:r>
      <w:r>
        <w:rPr>
          <w:lang w:val="sw_KE" w:bidi="sw_KE"/>
        </w:rPr>
        <w:t>Katika tukio la 3, Yakobo anaamua kutoa baraka kwa wana wawili. Wana wawili walikuwa chini ya malezi ya babu yao. Hawakuwa wameketi kwenye magoti yake lakini kwenye malezi yake. Yusufu aliwasongeza karibu na mikono ya Yakobo. Yusufu aliweka Manase ambapo mkono wa kuume wa Yakobo ungekuwa kwenye kichwa cha Manase. Yusufu aliweka Efraim ambapo mkono wa kushoto wa Yakobo ungekuwa kwenye kichwa cha Efraimu. Lakini Yakobo alikunja mikono yake. Yakobo aliweka mkono wake wa kuume kwenye kichwa cha Efraim na mkono wa kushoto wa Yakobo kwenye kichwa cha Manase. Kisha Yakobo alizungumza baraka ambayo ilikuwa sala na kuzungumza kwa namna ya mashairi.</w:t>
      </w:r>
    </w:p>
    <w:p>
      <w:pPr/>
      <w:r>
        <w:rPr>
          <w:lang w:val="sw_KE" w:bidi="sw_KE"/>
        </w:rPr>
      </w:r>
      <w:r>
        <w:rPr>
          <w:lang w:val="sw_KE" w:bidi="sw_KE"/>
        </w:rPr>
        <w:t>Yusufu aliona mikono ya Yakobo na kujaribu kumzuia Yakobo. Yakobo alikuwa karibu kuwa kipofu. Yusufu alidhani Yakobo alikuwa amechanganya wavulana kwa sababu Yakobo hangeweza kuona vizuri. Yusufu alijaribu kusongeza mikono ya Yakobo ili mkono wa kuume wa Yakobo uwe kwenye kichwa cha Manase. Yakobo alikataa. Yakobo alisema, "Ninajua," ambayo ina maana kwamba alijua ni mwana gani aliyekuwa chini ya mkono wake wa kuume na ni yupi aliyekuwa chini ya mkono wake wa kushoto. Yakobo alisema kwamba Efraim angekuwa mkubwa kuliko Manase. Yakobo alitoa kila mwana baraka nzuri. Yakobo alisema kwamba Efraim angekuwa kabila kubwa la watu kuliko Manase.</w:t>
      </w:r>
    </w:p>
    <w:p>
      <w:pPr/>
      <w:r>
        <w:rPr>
          <w:lang w:val="sw_KE" w:bidi="sw_KE"/>
        </w:rPr>
      </w:r>
      <w:r>
        <w:rPr>
          <w:lang w:val="sw_KE" w:bidi="sw_KE"/>
        </w:rPr>
        <w:t>Sitisha igizo: Muulize Manase, "Unahisi vipi kuhusu baraka hii?" Unaweza kusikia, "Niko sawa na hii. Babu yangu alisema ningekuwa mtu mkubwa na uzao wengi na kwamba watu wangetumia jina langu katika kuwabariki watoto wao katika siku zijazo. Hii ni baraka nzuri. Sioni sababu ya kukosa furaha." Muulize Efraim, "Unahisi vipi kuhusu baraka hii?" Unaweza kusikia, "Ninafurahi. Sijui kwa nini babu yangu alifanya hivyo lakini alitoa baraka zote kwetu wawili. Ninampenda kaka yangu. Sitaki kupigana kuhusu hili. Ninafikiri sisi sote wawili ni wazuri pamoja naye." Muulize Yusufu, "Unahisi vipi sasa?" Unaweza kusikia, "Nina huzuni kwamba baba yangu anaenda kutuacha hivi karibuni. Ninatamani tungeweza kumweka hapa kwa muda mrefu. Nitamkosa wakati ataondoka. Ninafurahi anawapenda wana wangu wawili. Aliwapa baraka nzuri. Sielewi kwa nini alimbariki Efraim na baraka ya mwana mkubwa zaidi. Ninashukuru sana kwamba amewachukua kama wana wake ili watarithi urithi mzuri. Mungu amekuwa mzuri kwetu." Anzisha tena igizo.</w:t>
      </w:r>
    </w:p>
    <w:p>
      <w:pPr/>
      <w:r>
        <w:rPr>
          <w:lang w:val="sw_KE" w:bidi="sw_KE"/>
        </w:rPr>
      </w:r>
      <w:r>
        <w:rPr>
          <w:lang w:val="sw_KE" w:bidi="sw_KE"/>
        </w:rPr>
        <w:t>Yakobo alirudia kwamba Mungu angekuwa na Yusufu na angechukua Yusufu kumrudisha Kanaani. Kanaani ni nchi ya mababu zao. Yakobo pia alimpa Yusufu kipande cha nchi ambacho Yakobo alikuwa ameshinda katika vita. Hii ilikuwa urithi wa ziada kwa Yusufu.</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b/>
          <w:lang w:val="sw_KE" w:bidi="sw_KE"/>
        </w:rPr>
        <w:t>El-Shaddai</w:t>
      </w:r>
      <w:r>
        <w:rPr>
          <w:lang w:val="sw_KE" w:bidi="sw_KE"/>
        </w:rPr>
        <w:t xml:space="preserve"> ni jina la Mungu ambalo linamaanisha wote wenye nguvu au mwenye uwezo. </w:t>
      </w:r>
      <w:r>
        <w:rPr>
          <w:lang w:val="sw_KE" w:bidi="sw_KE"/>
        </w:rPr>
        <w:t>El-Shaddai</w:t>
      </w:r>
      <w:r>
        <w:rPr>
          <w:lang w:val="sw_KE" w:bidi="sw_KE"/>
        </w:rPr>
        <w:t xml:space="preserve"> anajadiliwa katika Faharasa Kuu. Tumia jina sawa na El-Shaddai ambalo umetumia katika simulizi za awali.</w:t>
      </w:r>
    </w:p>
    <w:p>
      <w:pPr/>
      <w:r>
        <w:rPr>
          <w:lang w:val="sw_KE" w:bidi="sw_KE"/>
        </w:rPr>
      </w:r>
      <w:r>
        <w:rPr>
          <w:lang w:val="sw_KE" w:bidi="sw_KE"/>
        </w:rPr>
        <w:t>Luz ni jina la mji ambao ni karibu na Betheli. Betheli ni ambapo Yakobo alikuwa na maono yake ya ngazi ya mbinguni kama Yakobo alikuwa akiondoka Kanaani ili kwenda kwa mjomba wake Labani. Betheli pia ni ambapo Yakobo alimwabudu Mungu kwenye kurudi kwa Yakobo kwa Kanaani. Mungu alirudia kwamba jina mpya la Yakobo ni Israeli katika Betheli.</w:t>
      </w:r>
    </w:p>
    <w:p>
      <w:pPr/>
      <w:r>
        <w:rPr>
          <w:lang w:val="sw_KE" w:bidi="sw_KE"/>
        </w:rPr>
      </w:r>
      <w:r>
        <w:rPr>
          <w:lang w:val="sw_KE" w:bidi="sw_KE"/>
        </w:rPr>
        <w:t>Maandishi hayatumii neno kukubali. Hata hivyo, Yakobo anasema kwamba Yakobo anawachukua Manase na Efraimu kama wana wake mwenyewe. Wao watapokea urithi sawa kama wana wengine wa Yakobo. Wao watakuwa sawa kwa Yakobo kama wana wengine walivyo kwake. Yakobo anapitia sherehe ya kuasili. Hutatumia neno kupitisha lakini unahitaji kufanya wazi kwamba wavulana hawa wawili sasa ni wana wa Yakobo.</w:t>
      </w:r>
    </w:p>
    <w:p>
      <w:pPr/>
      <w:r>
        <w:rPr>
          <w:lang w:val="sw_KE" w:bidi="sw_KE"/>
        </w:rPr>
      </w:r>
      <w:r>
        <w:rPr>
          <w:lang w:val="sw_KE" w:bidi="sw_KE"/>
        </w:rPr>
        <w:t xml:space="preserve">Yakobo </w:t>
      </w:r>
      <w:r>
        <w:rPr>
          <w:b/>
          <w:lang w:val="sw_KE" w:bidi="sw_KE"/>
        </w:rPr>
        <w:t>aliwabariki</w:t>
      </w:r>
      <w:r>
        <w:rPr>
          <w:lang w:val="sw_KE" w:bidi="sw_KE"/>
        </w:rPr>
        <w:t xml:space="preserve"> wana wawili wa Yusufu. Neno </w:t>
      </w:r>
      <w:r>
        <w:rPr>
          <w:lang w:val="sw_KE" w:bidi="sw_KE"/>
        </w:rPr>
        <w:t>bariki</w:t>
      </w:r>
      <w:r>
        <w:rPr>
          <w:lang w:val="sw_KE" w:bidi="sw_KE"/>
        </w:rPr>
        <w:t xml:space="preserve"> linajadiliwa katika faharasa kuu. Tumia neno sawa kwa baraka uliotumia katika simulizi za awali.</w:t>
      </w:r>
    </w:p>
    <w:p>
      <w:pPr/>
      <w:r>
        <w:rPr>
          <w:lang w:val="sw_KE" w:bidi="sw_KE"/>
        </w:rPr>
      </w:r>
      <w:r>
        <w:rPr>
          <w:lang w:val="sw_KE" w:bidi="sw_KE"/>
        </w:rPr>
        <w:t xml:space="preserve">Kama katika simulizi za awali, mwandishi anabadilisha kati ya majina </w:t>
      </w:r>
      <w:r>
        <w:rPr>
          <w:b/>
          <w:lang w:val="sw_KE" w:bidi="sw_KE"/>
        </w:rPr>
        <w:t>Israeli</w:t>
      </w:r>
      <w:r>
        <w:rPr>
          <w:lang w:val="sw_KE" w:bidi="sw_KE"/>
        </w:rPr>
        <w:t xml:space="preserve"> na Yakobo. Baadhi ya tafsiri zinatumia Yakobo. Tafsiri zingine zinatumia jina Israeli wakati inaonekana katika maandishi. Yakobo na Israeli ni jina la mtu mmoja. Tumia njia sawa ya kumtaja Yakobo ambayo umekuwa ukitumia.</w:t>
      </w:r>
    </w:p>
    <w:p>
      <w:pPr/>
      <w:r>
        <w:rPr>
          <w:lang w:val="sw_KE" w:bidi="sw_KE"/>
        </w:rPr>
      </w:r>
      <w:r>
        <w:rPr>
          <w:lang w:val="sw_KE" w:bidi="sw_KE"/>
        </w:rPr>
        <w:t>Yakobo alikuwa karibu kuwa kipofu kutoka kwa umri wa uzee. Kuna masharti kadhaa ambayo yanaweza kusababisha upofu huu. Hatujui tatizo lilikuwa nini. Tunajua tu kwamba Yakobo hawezi kuona vyema. Unapaswa kuelezea hii kwa njia sawa na ulivyoelezea upofu wa Isaka.</w:t>
      </w:r>
    </w:p>
    <w:p>
      <w:pPr/>
      <w:r>
        <w:rPr>
          <w:lang w:val="sw_KE" w:bidi="sw_KE"/>
        </w:rPr>
      </w:r>
      <w:r>
        <w:rPr>
          <w:lang w:val="sw_KE" w:bidi="sw_KE"/>
        </w:rPr>
        <w:t xml:space="preserve">Wakati Yakobo anatangaza baraka, Yakobo anazungumza kuhusu Mungu wa Ibrahimu na Mungu wa Isaka. Tumia neno sawa kwa </w:t>
      </w:r>
      <w:r>
        <w:rPr>
          <w:b/>
          <w:lang w:val="sw_KE" w:bidi="sw_KE"/>
        </w:rPr>
        <w:t>Mungu</w:t>
      </w:r>
      <w:r>
        <w:rPr>
          <w:lang w:val="sw_KE" w:bidi="sw_KE"/>
        </w:rPr>
        <w:t xml:space="preserve"> ambalo umetumia katika simulizi za awali. </w:t>
      </w:r>
      <w:r>
        <w:rPr>
          <w:lang w:val="sw_KE" w:bidi="sw_KE"/>
        </w:rPr>
        <w:t>Mungu</w:t>
      </w:r>
      <w:r>
        <w:rPr>
          <w:lang w:val="sw_KE" w:bidi="sw_KE"/>
        </w:rPr>
        <w:t xml:space="preserve"> anajadiliwa katika Faharasa Kuu.</w:t>
      </w:r>
    </w:p>
    <w:p>
      <w:pPr/>
      <w:r>
        <w:rPr>
          <w:lang w:val="sw_KE" w:bidi="sw_KE"/>
        </w:rPr>
      </w:r>
      <w:r>
        <w:rPr>
          <w:lang w:val="sw_KE" w:bidi="sw_KE"/>
        </w:rPr>
        <w:t xml:space="preserve">Yakobo anaelezea Mungu kama </w:t>
      </w:r>
      <w:r>
        <w:rPr>
          <w:b/>
          <w:lang w:val="sw_KE" w:bidi="sw_KE"/>
        </w:rPr>
        <w:t>mchungaji</w:t>
      </w:r>
      <w:r>
        <w:rPr>
          <w:lang w:val="sw_KE" w:bidi="sw_KE"/>
        </w:rPr>
        <w:t xml:space="preserve">. Kwa kawaida mchungaji anatunza makundi ya kondoo na mbuzi. </w:t>
      </w:r>
      <w:r>
        <w:rPr>
          <w:lang w:val="sw_KE" w:bidi="sw_KE"/>
        </w:rPr>
        <w:t>Mchungaji</w:t>
      </w:r>
      <w:r>
        <w:rPr>
          <w:lang w:val="sw_KE" w:bidi="sw_KE"/>
        </w:rPr>
        <w:t xml:space="preserve"> anaelezewa katika Faharasa Kuu. Tumia neno lile lile kwa mchungaji ambalo umetumia katika sehemu zingine.</w:t>
      </w:r>
    </w:p>
    <w:p>
      <w:pPr/>
      <w:r>
        <w:rPr>
          <w:lang w:val="sw_KE" w:bidi="sw_KE"/>
        </w:rPr>
      </w:r>
      <w:r>
        <w:rPr>
          <w:lang w:val="sw_KE" w:bidi="sw_KE"/>
        </w:rPr>
        <w:t xml:space="preserve">Yakobo anataja </w:t>
      </w:r>
      <w:r>
        <w:rPr>
          <w:b/>
          <w:lang w:val="sw_KE" w:bidi="sw_KE"/>
        </w:rPr>
        <w:t>malaika</w:t>
      </w:r>
      <w:r>
        <w:rPr>
          <w:lang w:val="sw_KE" w:bidi="sw_KE"/>
        </w:rPr>
        <w:t xml:space="preserve"> wakati anatangaza baraka. Malaika ni kiumbe kisicho cha kawaida ambaye ni mjumbe kutoka kwa Mungu. Tumia neno lilelile kwa malaika kama ulivyotumia katika simulizi za awali. </w:t>
      </w:r>
      <w:r>
        <w:rPr>
          <w:lang w:val="sw_KE" w:bidi="sw_KE"/>
        </w:rPr>
        <w:t>Malaika</w:t>
      </w:r>
      <w:r>
        <w:rPr>
          <w:lang w:val="sw_KE" w:bidi="sw_KE"/>
        </w:rPr>
        <w:t xml:space="preserve"> anajadiliwa katika Faharasa Kuu.</w:t>
      </w:r>
    </w:p>
    <w:p>
      <w:pPr/>
      <w:r>
        <w:rPr>
          <w:lang w:val="sw_KE" w:bidi="sw_KE"/>
        </w:rPr>
      </w:r>
      <w:r>
        <w:rPr>
          <w:lang w:val="sw_KE" w:bidi="sw_KE"/>
        </w:rPr>
        <w:t>Kuchukua kitu kwa upanga na upinde ina maana kukamata au kuchukua kupitia vita. Yakobo alipigania kipande cha ardhi ambacho Yakobo anamkabidhi Yosefu.</w:t>
      </w:r>
      <w:r>
        <w:rPr>
          <w:lang w:val="sw_KE" w:bidi="sw_KE"/>
        </w:rPr>
      </w:r>
    </w:p>
    <w:p>
      <w:pPr>
        <w:pStyle w:val="Heading3"/>
      </w:pPr>
      <w:r>
        <w:rPr>
          <w:lang w:val="sw_KE" w:bidi="sw_KE"/>
        </w:rPr>
        <w:t>Kunena Neno</w:t>
      </w:r>
    </w:p>
    <w:p>
      <w:pPr/>
      <w:r>
        <w:rPr>
          <w:lang w:val="sw_KE" w:bidi="sw_KE"/>
        </w:rPr>
      </w:r>
      <w:r>
        <w:rPr>
          <w:lang w:val="sw_KE" w:bidi="sw_KE"/>
        </w:rPr>
        <w:t>Sikilizeni toleo la sauti la kifungu hiki katika tafsiri rahisi kuelewa zaidi.</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hivi hadi kikundi kitakapokuwa kimesimulia tena kifungu chote.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anatakiwa kuelezea simulizi lote bila kusitishwa angalau mara moja. Mshiriki wa kikundi anaweza kutumia vitu bila mpangilio, mienendo au ubao wao wa hadithi ili kuwasaidia kukumbuka simulizi hili.</w:t>
      </w:r>
    </w:p>
    <w:p>
      <w:pPr/>
      <w:r>
        <w:rPr>
          <w:lang w:val="sw_KE" w:bidi="sw_KE"/>
        </w:rPr>
      </w:r>
      <w:r>
        <w:rPr>
          <w:lang w:val="sw_KE" w:bidi="sw_KE"/>
        </w:rPr>
        <w:t>Sitisha sauti hii hapa.</w:t>
      </w:r>
    </w:p>
    <w:p>
      <w:pPr/>
      <w:r>
        <w:rPr>
          <w:lang w:val="sw_KE" w:bidi="sw_KE"/>
        </w:rPr>
      </w:r>
      <w:r>
        <w:rPr>
          <w:lang w:val="sw_KE" w:bidi="sw_KE"/>
        </w:rPr>
        <w:t>Kisha, kikundi kinaweza kuamua ni toleo gani la simulizi wanalopenda zaidi. Unaweza kuamua kwamba ulipenda namna mshiriki mmoja wa kikundi alivyosimulia tukio fulani, lakini ukapenda namna mwanachama mwingine wa kikundi alivyosimulia tukio jingine.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49:1–28</w:t>
      </w:r>
      <w:r>
        <w:rPr>
          <w:lang w:val="sw_KE" w:bidi="sw_KE"/>
        </w:rPr>
      </w:r>
    </w:p>
    <w:p>
      <w:pPr>
        <w:pStyle w:val="Heading3"/>
      </w:pPr>
      <w:r>
        <w:rPr>
          <w:lang w:val="sw_KE" w:bidi="sw_KE"/>
        </w:rPr>
        <w:t>Sikiliza na Moyo</w:t>
      </w:r>
    </w:p>
    <w:p>
      <w:pPr/>
      <w:r>
        <w:rPr>
          <w:lang w:val="sw_KE" w:bidi="sw_KE"/>
        </w:rPr>
      </w:r>
      <w:r>
        <w:rPr>
          <w:lang w:val="sw_KE" w:bidi="sw_KE"/>
        </w:rPr>
        <w:t>Sikiliza Mwanzo 49:1–28 na uweke katika moyo 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Ni nani unayemjua anayehitaji kusikiliza simulizi hii?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49:1–28</w:t>
      </w:r>
    </w:p>
    <w:p>
      <w:pPr/>
      <w:r>
        <w:rPr>
          <w:lang w:val="sw_KE" w:bidi="sw_KE"/>
        </w:rPr>
      </w:r>
      <w:r>
        <w:rPr>
          <w:lang w:val="sw_KE" w:bidi="sw_KE"/>
        </w:rPr>
        <w:t>Sikiliza maandishi mara moja katika toleo rahisi zaidi kuelewa.</w:t>
      </w:r>
    </w:p>
    <w:p>
      <w:pPr/>
      <w:r>
        <w:rPr>
          <w:lang w:val="sw_KE" w:bidi="sw_KE"/>
        </w:rPr>
      </w:r>
      <w:r>
        <w:rPr>
          <w:lang w:val="sw_KE" w:bidi="sw_KE"/>
        </w:rPr>
        <w:t>Simulizi hii inaendeleza hitimisho la hadithi ya Yakobo na Yusufu. Yakobo yuko karibu kufariki. Yakobo amembariki Yusufu na wana 2 wa Yusufu, Manase na Efraimu. Sasa Yakobo anawaita wana wengine wote kuja kwa maneno ya mwisho ya Yakobo. Maneno ya Yakobo ni zaidi kama unabii kuliko baraka. Hii ina maana kwamba Yakobo anasema hii itatokea katika siku zijazo. Yakobo anamwambia kila mwana kuhusu kile ambacho siku zijazo zitawaletea uzao wa mwana huyo. Baraka ni ya maana. Watu wengi katika wakati wa Yakobo wangezingatia baraka kuwa ya kumfunga kwa mtu anayepokea baraka. Yakobo anawalaani baadhi ya wana wake. Yakobo anazungumza kwa muundo wa mashairi. Sitisha na mjadili: Simulia hadithi kuhusu mtu mzee kama vile babu ambaye yuko karibu na kifo. Mtu kama vile babu huyu angesema nini kwa wana wake na wajukuu wake? Angesema vipi? Ikiwa utamaduni wako hauna utamaduni wa baba kutoa baraka kwa watoto wake kabla ya kufa, baraka itatolewa lini? Nani angetoa baraka? Watu wangepata vipi baraka?</w:t>
      </w:r>
    </w:p>
    <w:p>
      <w:pPr/>
      <w:r>
        <w:rPr>
          <w:lang w:val="sw_KE" w:bidi="sw_KE"/>
        </w:rPr>
      </w:r>
      <w:r>
        <w:rPr>
          <w:lang w:val="sw_KE" w:bidi="sw_KE"/>
        </w:rPr>
        <w:t>Reubeni ni mwana wa kwanza. Kwa kawaida, mwana huyu ana haki na marupurupu ambayo wana wengine hawana. Katika tamaduni fulani, mwana wa kwanza anarithi kila kitu. Mwana wa kwanza pia anachukua jukumu la uongozi katika familia. Miaka kabla ya wakati huu, Reubeni alilala na Bilhah, mmoja wa wake wa Yakobo. Yakobo anatumia picha ya neno ili kuelezea tendo hili. Yakobo anasema kwamba Reubeni alifanyia aibu au kutia unajisi kitanda cha ndoa. Hii ina maana kwamba Reubeni alifanya kitanda cha ndoa au kitanda ambacho Yakobo kwa kawaida alilala na Bilhah kuwa kichafu kwa kulala na Bilhah. Yakobo hakumwadhibu Reubeni wakati huo kwamba Reubeni alilala na Bilhah. Yakobo anaonekana kuwa akitumia tukio hilo kama sababu ya kile Yakobo anasema kwa Reubeni kwa wakati huu. Sasa, Yakobo anasema kwamba Reubeni atapoteza nafasi ya uongozi wa Reubeni katika familia. Kwa sababu Reubeni hakuwa na uwezo wa kujidhibiti, Reubeni hatakuwa kiongozi wa familia.</w:t>
      </w:r>
    </w:p>
    <w:p>
      <w:pPr/>
      <w:r>
        <w:rPr>
          <w:lang w:val="sw_KE" w:bidi="sw_KE"/>
        </w:rPr>
      </w:r>
      <w:r>
        <w:rPr>
          <w:lang w:val="sw_KE" w:bidi="sw_KE"/>
        </w:rPr>
        <w:t>Yakobo alizungumza kuhusu Simeoni na Lawi pamoja. Ndugu hawa wawili walipokea ujumbe sawa. Yakobo alizungumza kuhusu Simeoni na Lawi kana kwamba hawakuwepo. Yakobo alitangaza laana kwa Simeoni na Lawi kwa sababu ya hasira yao na hasira yao. Ghadhabu ni neno la nguvu kwa hasira. Yakobo anasema kwamba Simeoni na Lawi waliwalemaza ng'ombe. Hii ina maana wanakata kiunganishi nyuma ya goti la miguu ya nyuma. Mara baada ya tendo hili kukatwa, mnyama hawezi kutembea kwa usahihi na hawezi kuvuta chochote kama jembe la kukokotwa au mkokoteni. Katika simulizi ya awali, baada ya Dinah kubakwa, Simeoni na Lawi waliwaua wanaume wote wa Shekemu. Yakobo hakuwaadhibu wakati huo. Hata hivyo, tendo hilo linaonekana kuwa sababu ya laana ambayo Yakobo anatoa katika simulizi hii.</w:t>
      </w:r>
    </w:p>
    <w:p>
      <w:pPr/>
      <w:r>
        <w:rPr>
          <w:lang w:val="sw_KE" w:bidi="sw_KE"/>
        </w:rPr>
      </w:r>
      <w:r>
        <w:rPr>
          <w:lang w:val="sw_KE" w:bidi="sw_KE"/>
        </w:rPr>
        <w:t>Onyesha picha ya ng'ombe.</w:t>
      </w:r>
    </w:p>
    <w:p>
      <w:pPr/>
      <w:r>
        <w:rPr>
          <w:lang w:val="sw_KE" w:bidi="sw_KE"/>
        </w:rPr>
      </w:r>
      <w:r>
        <w:rPr>
          <w:lang w:val="sw_KE" w:bidi="sw_KE"/>
        </w:rPr>
        <w:t>Maneno Yakobo anasema kwa wana hawa wafuasi wanaonekana kama baraka.</w:t>
      </w:r>
    </w:p>
    <w:p>
      <w:pPr/>
      <w:r>
        <w:rPr>
          <w:lang w:val="sw_KE" w:bidi="sw_KE"/>
        </w:rPr>
      </w:r>
      <w:r>
        <w:rPr>
          <w:lang w:val="sw_KE" w:bidi="sw_KE"/>
        </w:rPr>
        <w:t>Yakobo anazungumza moja kwa moja na Yuda. Ujumbe kwa Yuda unaonekana kama baraka. Uzao wa Yuda watakuwa watawala. Yakobo anatumia picha za neno ili kuzungumza kuhusu jinsi familia ya Yuda itakuwa yenye nguvu. Baada ya simba kula, hujilaza ili kulala. Hata wakati simba analala usingizi, wanyama wengine hawathubutu kumshambulia simba. Fimbo ya enzi ni fimbo ambayo mfalme anashikilia na kutumia ili kuonyesha mfalme ana nguvu. Yakobo anatumia taswira za maneno kuhusu mzabibu, divai na maziwa kama alama kuonyesha kwamba uzao wa Yuda watafanikiwa au kuwa matajiri. Uzao wa Yuda watapata baraka ya Mungu katika siku zijazo. Yakobo anatumia neno taswira ya kuosha nguo katika divai ili kuonyesha kwamba uzao wa Yuda watakuwa matajiri sana.</w:t>
      </w:r>
    </w:p>
    <w:p>
      <w:pPr/>
      <w:r>
        <w:rPr>
          <w:lang w:val="sw_KE" w:bidi="sw_KE"/>
        </w:rPr>
      </w:r>
      <w:r>
        <w:rPr>
          <w:lang w:val="sw_KE" w:bidi="sw_KE"/>
        </w:rPr>
        <w:t>Onyesha picha ya mfalme wa Misri akishikilia fimbo ya kifalme.</w:t>
      </w:r>
    </w:p>
    <w:p>
      <w:pPr/>
      <w:r>
        <w:rPr>
          <w:lang w:val="sw_KE" w:bidi="sw_KE"/>
        </w:rPr>
      </w:r>
      <w:r>
        <w:rPr>
          <w:lang w:val="sw_KE" w:bidi="sw_KE"/>
        </w:rPr>
        <w:t>Onyesha picha ya simba aliyelala. Onyesha picha ya punda na mwanapunda wake.</w:t>
      </w:r>
    </w:p>
    <w:p>
      <w:pPr/>
      <w:r>
        <w:rPr>
          <w:lang w:val="sw_KE" w:bidi="sw_KE"/>
        </w:rPr>
      </w:r>
      <w:r>
        <w:rPr>
          <w:lang w:val="sw_KE" w:bidi="sw_KE"/>
        </w:rPr>
        <w:t>Onyesha picha ya mzabibu.</w:t>
      </w:r>
    </w:p>
    <w:p>
      <w:pPr/>
      <w:r>
        <w:rPr>
          <w:lang w:val="sw_KE" w:bidi="sw_KE"/>
        </w:rPr>
      </w:r>
      <w:r>
        <w:rPr>
          <w:lang w:val="sw_KE" w:bidi="sw_KE"/>
        </w:rPr>
        <w:t>Yakobo anazungumza kuhusu Zebuloni. Yakobo anasema kwamba uzao wa Zebuloni watafanya kazi na meli. Yakobo anazungumza kuhusu Issachar. Yakobo anaonekana kuwa anamwambia Issachar kwamba uzao wa Issachar watafanya kazi kwa bidii kwa mabwana wengine ili kuishi kwa amani. Amani na usalama wanaonekana kuwa muhimu zaidi kwa uzao wa Issachar kuliko uhuru. Ujumbe kwa Issachar unatumia neno ambalo si wazi. Wengine wanafikiri neno hili linamaanisha kondoo, wengine wanafikiri linamaanisha nchi nje ya kijiji ambacho hakimilikii na mtu mmoja. Ardhi hii inatumiwa kama ardhi ya malisho na yeyote. Neno linaweza pia kumaanisha moto wa kambi. Mnyama anainama au kulala ili kupumzika katika eneo hili. Ujumbe kwa Zebuloni na kwa Issachar unaonekana kama baraka.</w:t>
      </w:r>
    </w:p>
    <w:p>
      <w:pPr/>
      <w:r>
        <w:rPr>
          <w:lang w:val="sw_KE" w:bidi="sw_KE"/>
        </w:rPr>
      </w:r>
      <w:r>
        <w:rPr>
          <w:lang w:val="sw_KE" w:bidi="sw_KE"/>
        </w:rPr>
        <w:t>Sitisha hapa na uonyeshe picha ya mnyama aliyekaa chini au mnyama aliyelala chini.</w:t>
      </w:r>
    </w:p>
    <w:p>
      <w:pPr/>
      <w:r>
        <w:rPr>
          <w:lang w:val="sw_KE" w:bidi="sw_KE"/>
        </w:rPr>
      </w:r>
      <w:r>
        <w:rPr>
          <w:lang w:val="sw_KE" w:bidi="sw_KE"/>
        </w:rPr>
        <w:t>Onyesha ramani ya Israeli na Sidoni iliyowekwa alama. Ramani hii inapaswa kuwa na Beersheba na Hebroni iliyowekwa alama.</w:t>
      </w:r>
    </w:p>
    <w:p>
      <w:pPr/>
      <w:r>
        <w:rPr>
          <w:lang w:val="sw_KE" w:bidi="sw_KE"/>
        </w:rPr>
      </w:r>
      <w:r>
        <w:rPr>
          <w:lang w:val="sw_KE" w:bidi="sw_KE"/>
        </w:rPr>
        <w:t>Yakobo anazungumza kuhusu Dan. Yakobo anamlinganisha Dan na nyoka wa sumu. Yakobo anasema kwamba uzao wa Dani wataleta haki kwa Israeli. Israeli anarejelea watu au uzao wa Yakobo.</w:t>
      </w:r>
    </w:p>
    <w:p>
      <w:pPr/>
      <w:r>
        <w:rPr>
          <w:lang w:val="sw_KE" w:bidi="sw_KE"/>
        </w:rPr>
      </w:r>
      <w:r>
        <w:rPr>
          <w:lang w:val="sw_KE" w:bidi="sw_KE"/>
        </w:rPr>
        <w:t>Yakobo anazungumza kuhusu Gad. Watu watakuja kushambulia uzao wa Gad lakini uzao wa Gad watawashambulia wale ambao walikuja kuvamia au kushambulia eneo hilo.</w:t>
      </w:r>
    </w:p>
    <w:p>
      <w:pPr/>
      <w:r>
        <w:rPr>
          <w:lang w:val="sw_KE" w:bidi="sw_KE"/>
        </w:rPr>
      </w:r>
      <w:r>
        <w:rPr>
          <w:lang w:val="sw_KE" w:bidi="sw_KE"/>
        </w:rPr>
        <w:t>Yakobo anazungumza kuhusu Asher. Uzao wa Asher wataishi katika eneo la rutuba. Hii ina maana kwamba watakuwa na chakula kingi kizuri.</w:t>
      </w:r>
    </w:p>
    <w:p>
      <w:pPr/>
      <w:r>
        <w:rPr>
          <w:lang w:val="sw_KE" w:bidi="sw_KE"/>
        </w:rPr>
      </w:r>
      <w:r>
        <w:rPr>
          <w:lang w:val="sw_KE" w:bidi="sw_KE"/>
        </w:rPr>
        <w:t>Yakobo anazungumza kuhusu Naftali. Uzao wa Naftali watakuwa kama kulungu wa kike ambaye anazalisha watoto wa kulungu wa kupendeza au kulungu wadogo. Baadhi ya tafsiri zinatumia neno kwa mti mkubwa badala ya kulungu wa kike. Mti huu mkubwa una matawi mazuri.</w:t>
      </w:r>
    </w:p>
    <w:p>
      <w:pPr/>
      <w:r>
        <w:rPr>
          <w:lang w:val="sw_KE" w:bidi="sw_KE"/>
        </w:rPr>
      </w:r>
      <w:r>
        <w:rPr>
          <w:lang w:val="sw_KE" w:bidi="sw_KE"/>
        </w:rPr>
        <w:t>Sitisha na onyesha picha ya kulungu na mwana-kulungu.</w:t>
      </w:r>
    </w:p>
    <w:p>
      <w:pPr/>
      <w:r>
        <w:rPr>
          <w:lang w:val="sw_KE" w:bidi="sw_KE"/>
        </w:rPr>
      </w:r>
      <w:r>
        <w:rPr>
          <w:lang w:val="sw_KE" w:bidi="sw_KE"/>
        </w:rPr>
        <w:t>Ujumbe wa Yakobo kwa Yusufu ni mrefu zaidi. Kwanza Yakobo anazungumza kuhusu Yusufu. Yakobo anamlinganisha Yusufu na punda pori. Yusufu alishambuliwa wakati mwingine katika siku za nyuma. Yusufu alijitetea na kuwa na nguvu zaidi. Wapiga mishale walirusha Yusufu lakini upinde wa Yusufu ulibakia kuwa na nguvu. Baadhi ya tafsiri zinatumia picha ya neno tofauti. Baadhi ya tafsiri zinalinganisha Yusufu na mmea wa kuzaa matunda ambao unapanda juu ya ukuta. Watu wengi wanapendelea mfano wa punda kwa sababu unafuata muundo na wana wa kiume wengine. Yakobo alitumia wanyama ili kuelezea wana wengine.</w:t>
      </w:r>
    </w:p>
    <w:p>
      <w:pPr/>
      <w:r>
        <w:rPr>
          <w:lang w:val="sw_KE" w:bidi="sw_KE"/>
        </w:rPr>
      </w:r>
      <w:r>
        <w:rPr>
          <w:lang w:val="sw_KE" w:bidi="sw_KE"/>
        </w:rPr>
        <w:t>Sitisha hapa na uonyeshe picha ya mshale na upinde na mishale.</w:t>
      </w:r>
    </w:p>
    <w:p>
      <w:pPr/>
      <w:r>
        <w:rPr>
          <w:lang w:val="sw_KE" w:bidi="sw_KE"/>
        </w:rPr>
      </w:r>
      <w:r>
        <w:rPr>
          <w:lang w:val="sw_KE" w:bidi="sw_KE"/>
        </w:rPr>
        <w:t>Kisha Yakobo anazungumza moja kwa moja na Yusufu na kumbariki Yusufu. Yakobo anatumia idadi ya majina tofauti ya Mungu katika kutamka baraka.</w:t>
      </w:r>
    </w:p>
    <w:p>
      <w:pPr/>
      <w:r>
        <w:rPr>
          <w:lang w:val="sw_KE" w:bidi="sw_KE"/>
        </w:rPr>
      </w:r>
      <w:r>
        <w:rPr>
          <w:lang w:val="sw_KE" w:bidi="sw_KE"/>
        </w:rPr>
        <w:t>Yakobo anazungumza kuhusu Benyamini. Yakobo analinganisha uzao wa Benyamini na mbwa mwitu mwenye njaa. Watu walidhani mbwa mwitu alikuwa na tamaa. Mbwa mwitu alikuwa mnyama mkali. Yakobo anatumia neno picha ya asubuhi na jioni ili kurejelea siku yote.</w:t>
      </w:r>
    </w:p>
    <w:p>
      <w:pPr/>
      <w:r>
        <w:rPr>
          <w:lang w:val="sw_KE" w:bidi="sw_KE"/>
        </w:rPr>
      </w:r>
      <w:r>
        <w:rPr>
          <w:lang w:val="sw_KE" w:bidi="sw_KE"/>
        </w:rPr>
        <w:t>Sitisha na uonyeshe picha ya mbwa mwitu.</w:t>
      </w:r>
    </w:p>
    <w:p>
      <w:pPr/>
      <w:r>
        <w:rPr>
          <w:lang w:val="sw_KE" w:bidi="sw_KE"/>
        </w:rPr>
      </w:r>
      <w:r>
        <w:rPr>
          <w:lang w:val="sw_KE" w:bidi="sw_KE"/>
        </w:rPr>
        <w:t>Haya yalikuwa maneno ya mwisho ya Yakobo kwa kila mmoja wa wana wake. Yakobo alimpa kila mwana ujumbe kwa mwana huyo.</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tukio 1.</w:t>
      </w:r>
    </w:p>
    <w:p>
      <w:pPr/>
      <w:r>
        <w:rPr>
          <w:lang w:val="sw_KE" w:bidi="sw_KE"/>
        </w:rPr>
      </w:r>
      <w:r>
        <w:rPr>
          <w:b/>
          <w:lang w:val="sw_KE" w:bidi="sw_KE"/>
        </w:rPr>
        <w:t>Tukio la kwanza:</w:t>
      </w:r>
      <w:r>
        <w:rPr>
          <w:lang w:val="sw_KE" w:bidi="sw_KE"/>
        </w:rPr>
        <w:t xml:space="preserve"> Yakobo anawaita wana wake waje na Yakobo anamwambia kila mwana wake kuhusu maisha yake ya baadaye.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Reubeni</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Zebuloni</w:t>
      </w:r>
    </w:p>
    <w:p>
      <w:pPr>
        <w:pStyle w:val="ListBullet"/>
        <w:spacing w:line="240" w:lineRule="auto"/>
        <w:ind w:left="720"/>
      </w:pPr>
      <w:r>
        <w:rPr>
          <w:lang w:val="sw_KE" w:bidi="sw_KE"/>
        </w:rPr>
      </w:r>
      <w:r>
        <w:rPr>
          <w:lang w:val="sw_KE" w:bidi="sw_KE"/>
        </w:rPr>
        <w:t>Issachar</w:t>
      </w:r>
    </w:p>
    <w:p>
      <w:pPr>
        <w:pStyle w:val="ListBullet"/>
        <w:spacing w:line="240" w:lineRule="auto"/>
        <w:ind w:left="720"/>
      </w:pPr>
      <w:r>
        <w:rPr>
          <w:lang w:val="sw_KE" w:bidi="sw_KE"/>
        </w:rPr>
      </w:r>
      <w:r>
        <w:rPr>
          <w:lang w:val="sw_KE" w:bidi="sw_KE"/>
        </w:rPr>
        <w:t>Dan</w:t>
      </w:r>
    </w:p>
    <w:p>
      <w:pPr>
        <w:pStyle w:val="ListBullet"/>
        <w:spacing w:line="240" w:lineRule="auto"/>
        <w:ind w:left="720"/>
      </w:pPr>
      <w:r>
        <w:rPr>
          <w:lang w:val="sw_KE" w:bidi="sw_KE"/>
        </w:rPr>
      </w:r>
      <w:r>
        <w:rPr>
          <w:lang w:val="sw_KE" w:bidi="sw_KE"/>
        </w:rPr>
        <w:t>Gadi</w:t>
      </w:r>
    </w:p>
    <w:p>
      <w:pPr>
        <w:pStyle w:val="ListBullet"/>
        <w:spacing w:line="240" w:lineRule="auto"/>
        <w:ind w:left="720"/>
      </w:pPr>
      <w:r>
        <w:rPr>
          <w:lang w:val="sw_KE" w:bidi="sw_KE"/>
        </w:rPr>
      </w:r>
      <w:r>
        <w:rPr>
          <w:lang w:val="sw_KE" w:bidi="sw_KE"/>
        </w:rPr>
        <w:t>Asheri.</w:t>
      </w:r>
    </w:p>
    <w:p>
      <w:pPr>
        <w:pStyle w:val="ListBullet"/>
        <w:spacing w:line="240" w:lineRule="auto"/>
        <w:ind w:left="720"/>
      </w:pPr>
      <w:r>
        <w:rPr>
          <w:lang w:val="sw_KE" w:bidi="sw_KE"/>
        </w:rPr>
      </w:r>
      <w:r>
        <w:rPr>
          <w:lang w:val="sw_KE" w:bidi="sw_KE"/>
        </w:rPr>
        <w:t>Naphtali</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Benjamin</w:t>
      </w:r>
    </w:p>
    <w:p>
      <w:pPr/>
      <w:r>
        <w:rPr>
          <w:lang w:val="sw_KE" w:bidi="sw_KE"/>
        </w:rPr>
      </w:r>
      <w:r>
        <w:rPr>
          <w:lang w:val="sw_KE" w:bidi="sw_KE"/>
        </w:rPr>
        <w:t>Katika kipindi hiki, waambie washiriki wa kikundi watengeneze hadithi kwa kutumia michoro, au watumie vitu vinavyoweza kusogezwa (kama vile mawe, vijiti, vinyago vya watoto) ili kuonyesha hadithi na matendo yake.</w:t>
      </w:r>
    </w:p>
    <w:p>
      <w:pPr/>
      <w:r>
        <w:rPr>
          <w:lang w:val="sw_KE" w:bidi="sw_KE"/>
        </w:rPr>
      </w:r>
      <w:r>
        <w:rPr>
          <w:lang w:val="sw_KE" w:bidi="sw_KE"/>
        </w:rPr>
        <w:t>Kama Yakobo anazungumza na kila mwana, anabadilisha njia ya mazungumzo yake na wana. Wakati mwingine Yakobo anazungumza moja kwa moja na mwanawe. Yakobo anasema, "Wewe ni au utakuwa." Kwa nyakati nyingine Yakobo anazungumza kuhusu mwana. Yakobo anasema, "Yeye na wanawe" wakati wa kuzungumza kuhusu wana hawa. Angalia ambapo lugha na kwa hiyo matumizi ya kitenzi yanabadilika. Yakobo hazungumzi na wana kulingana na utaratibu wa kuzaliwa. Badala yake, Yakobo anazungumza na kila mmoja wa wana wa Leah kwanza, akifuatiwa na wana wa Bilhah na Zilpah lakini si kwa utaratibu wa kuzaliwa na hatimaye wana wa Raheli.</w:t>
      </w:r>
    </w:p>
    <w:p>
      <w:pPr/>
      <w:r>
        <w:rPr>
          <w:lang w:val="sw_KE" w:bidi="sw_KE"/>
        </w:rPr>
      </w:r>
      <w:r>
        <w:rPr>
          <w:lang w:val="sw_KE" w:bidi="sw_KE"/>
        </w:rPr>
        <w:t>Yakobo alizungumza kupitia mashairi. Katika lugha ya Yakobo, watu kwa kawaida walizungumza baraka na laana katika mashairi.</w:t>
      </w:r>
    </w:p>
    <w:p>
      <w:pPr/>
      <w:r>
        <w:rPr>
          <w:lang w:val="sw_KE" w:bidi="sw_KE"/>
        </w:rPr>
      </w:r>
      <w:r>
        <w:rPr>
          <w:lang w:val="sw_KE" w:bidi="sw_KE"/>
        </w:rPr>
        <w:t>Pamoja na maneno haya kwa wana wake, Yakobo kwa kawaida anasema kitu na kisha anarudia kile alichosema kwa tofauti kidogo. Yakobo anazungumza hivi, ili mstari wa pili wa shairi ufanye mstari wa kwanza kuongeza nguvu ya maana. Wakati mwingine mstari wa pili unatumia maneno yenye nguvu kuliko mstari wa kwanza. Kuzungumza kwa njia hii kunasababisha marudio mengi.</w:t>
      </w:r>
    </w:p>
    <w:p>
      <w:pPr/>
      <w:r>
        <w:rPr>
          <w:lang w:val="sw_KE" w:bidi="sw_KE"/>
        </w:rPr>
      </w:r>
      <w:r>
        <w:rPr>
          <w:lang w:val="sw_KE" w:bidi="sw_KE"/>
        </w:rPr>
        <w:t>Sitisha na uigize mchezo. Gawanya timu ya tafsiri katika timu mbili. Uwe na kikundi kimoja kinachosema kitu kama, "Wewe ni mtu mrefu." Hakikisha timu nyingine inajibu kwa kitu cha nguvu zaidi. "Wewe ni kama mti mrefu." Hakikisha timu inafanya kazi kwenye idadi ya maelezo ya kusifu kama hii. Mfano mwingine: "Wewe ni mto unaopita kupitia msitu." Jibu, "Wewe ni kama mto unaotiririka kwa nguvu kupitia korongo au mabonde." Lengo la mchezo huu ni kwa watafsiri kuona jinsi Yakobo anatumia mashairi na marudio na sentensi ya pili yenye nguvu ili kutoa maneno ya mwisho ya Yakobo kwa wana wake. Simulizi yote inatumia aina hii ya mashairi. Mchezo huu utasaidia watafsiri kuelewa mdundo wa mashairi.</w:t>
      </w:r>
    </w:p>
    <w:p>
      <w:pPr/>
      <w:r>
        <w:rPr>
          <w:lang w:val="sw_KE" w:bidi="sw_KE"/>
        </w:rPr>
      </w:r>
      <w:r>
        <w:rPr>
          <w:lang w:val="sw_KE" w:bidi="sw_KE"/>
        </w:rPr>
        <w:t>Yakobo alizungumza na Reubeni kwanza. Kuna jozi 3 za mawazo katika ujumbe kwa Reubeni. Ya kwanza ni taarifa. Ya pili inarudia ya kwanza lakini kwa nguvu zaidi. Wewe ni wa kwanza kwa fahari. Wewe ni wa kwanza kwa mamlaka. Jaribu kuelewa kila moja ya taarifa hizi na kuona jinsi sehemu ya pili inarudia kauli ya kwanza lakini kwa lugha yenye uwezo.</w:t>
      </w:r>
    </w:p>
    <w:p>
      <w:pPr/>
      <w:r>
        <w:rPr>
          <w:lang w:val="sw_KE" w:bidi="sw_KE"/>
        </w:rPr>
      </w:r>
      <w:r>
        <w:rPr>
          <w:lang w:val="sw_KE" w:bidi="sw_KE"/>
        </w:rPr>
        <w:t>Reubeni, Simeoni, na Lawi walikuwa wamefanya kitu kibaya sana katika miaka ya awali. Reubeni alilala na mke wa Yakobo Bilhah. Simeoni na Lawi walikwenda kwa mji wa Shekemu na kuua wanaume wote kama kisasi kwa sababu dada yao Dinah alikuwa amebakwa. Yakobo hakuwaadhibu wana hawa wakati huo. Sasa wakati wa kutoa ujumbe wa mwisho wa Yakobo, Yakobo anatoa adhabu kwa wana wake watatu wa kwanza. Yakobo alimnyang'anya Reubeni haki zake kama mzaliwa wa kwanza. Yakobo alimlaani Simeoni na Lawi.</w:t>
      </w:r>
    </w:p>
    <w:p>
      <w:pPr/>
      <w:r>
        <w:rPr>
          <w:lang w:val="sw_KE" w:bidi="sw_KE"/>
        </w:rPr>
      </w:r>
      <w:r>
        <w:rPr>
          <w:lang w:val="sw_KE" w:bidi="sw_KE"/>
        </w:rPr>
        <w:t>Yakobo alizungumza moja kwa moja na Yuda, ambaye alikuwa mwana wa nne. Yakobo anasema kwamba mmoja wa wazao wa Yuda atakuwa mfalme. Yakobo anatumia idadi ya picha za maneno ili kuonyesha kwamba wazao wa Yuda watakuwa matajiri.</w:t>
      </w:r>
    </w:p>
    <w:p>
      <w:pPr/>
      <w:r>
        <w:rPr>
          <w:lang w:val="sw_KE" w:bidi="sw_KE"/>
        </w:rPr>
      </w:r>
      <w:r>
        <w:rPr>
          <w:lang w:val="sw_KE" w:bidi="sw_KE"/>
        </w:rPr>
        <w:t>Sitisha na mjadili: Ongea kuhusu kikundi cha watu ambao ni matajiri. Sikiliza kuona kama picha za neno zinatumiwa kuelezea utajiri wao na uwezo.</w:t>
      </w:r>
    </w:p>
    <w:p>
      <w:pPr/>
      <w:r>
        <w:rPr>
          <w:lang w:val="sw_KE" w:bidi="sw_KE"/>
        </w:rPr>
      </w:r>
      <w:r>
        <w:rPr>
          <w:lang w:val="sw_KE" w:bidi="sw_KE"/>
        </w:rPr>
        <w:t>Ujumbe kwa Issachar si wazi. Issachar ni kama punda anayepumzika kati ya mambo mawili. Pendekezo moja la maana ni mizigo ya matandiko au mizigo inayowekwa kwa punda au ngamia ili wanyama hawa wasafirishe. Maana nyingine inaweza kuwa mashimo ya moto. Maana nyingine inaweza kuwa eneo nje ya mji ambapo mtu yeyote anaweza kuchunga wanyama wake. Nchi si ya mtu mmoja lakini ni kwa kila mtu kutumia. Neno linaweza pia kumaanisha zizi la kondoo au ambapo kondoo walitunzwa. Unahitaji kuchagua ni ipi kati ya chaguo hizi ambayo ingeeleweka vizuri na wasikilizaji wako. Issachar anaona jinsi ni vyema kupumzika katika eneo na kukaa pale ili kufanya kazi kwa bidii kwa watu wengine.</w:t>
      </w:r>
    </w:p>
    <w:p>
      <w:pPr/>
      <w:r>
        <w:rPr>
          <w:lang w:val="sw_KE" w:bidi="sw_KE"/>
        </w:rPr>
      </w:r>
      <w:r>
        <w:rPr>
          <w:lang w:val="sw_KE" w:bidi="sw_KE"/>
        </w:rPr>
        <w:t>Ujumbe kwa Yusufu unatumia idadi ya majina kwa Mungu. Majina haya ni: Mwenye Nguvu wa Yakobo, Mchungaji, Mwamba wa Israeli, Mungu wa baba yako, Mwenyezi Mungu.</w:t>
      </w:r>
    </w:p>
    <w:p>
      <w:pPr/>
      <w:r>
        <w:rPr>
          <w:lang w:val="sw_KE" w:bidi="sw_KE"/>
        </w:rPr>
      </w:r>
      <w:r>
        <w:rPr>
          <w:lang w:val="sw_KE" w:bidi="sw_KE"/>
        </w:rPr>
        <w:t>Sitisha na ucheze mchezo. Wape kila mtu katika timu ya tafsiri jina moja kati ya haya. Taja jina. Mtu mwenye jina hilo anasimama na kuelezea maana ya jina. Endelea mpaka wote waweze kujibu haraka. Kisha badilisha majukumu na kucheza mchezo tena.</w:t>
      </w:r>
    </w:p>
    <w:p>
      <w:pPr/>
      <w:r>
        <w:rPr>
          <w:lang w:val="sw_KE" w:bidi="sw_KE"/>
        </w:rPr>
      </w:r>
      <w:r>
        <w:rPr>
          <w:lang w:val="sw_KE" w:bidi="sw_KE"/>
        </w:rPr>
        <w:t>Sitisha na mjadili: Ongea kuhusu taswira za maneno zilizotumiwa katika kila baraka au laana. Ongea kuhusu taswira ya picha na kile inamaanisha.</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tukio 1.</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Rubeni</w:t>
      </w:r>
    </w:p>
    <w:p>
      <w:pPr>
        <w:pStyle w:val="ListBullet"/>
        <w:spacing w:line="240" w:lineRule="auto"/>
        <w:ind w:left="720"/>
      </w:pPr>
      <w:r>
        <w:rPr>
          <w:lang w:val="sw_KE" w:bidi="sw_KE"/>
        </w:rPr>
      </w:r>
      <w:r>
        <w:rPr>
          <w:lang w:val="sw_KE" w:bidi="sw_KE"/>
        </w:rPr>
        <w:t>Simioni</w:t>
      </w:r>
    </w:p>
    <w:p>
      <w:pPr>
        <w:pStyle w:val="ListBullet"/>
        <w:spacing w:line="240" w:lineRule="auto"/>
        <w:ind w:left="720"/>
      </w:pPr>
      <w:r>
        <w:rPr>
          <w:lang w:val="sw_KE" w:bidi="sw_KE"/>
        </w:rPr>
      </w:r>
      <w:r>
        <w:rPr>
          <w:lang w:val="sw_KE" w:bidi="sw_KE"/>
        </w:rPr>
        <w:t>Lawi</w:t>
      </w:r>
    </w:p>
    <w:p>
      <w:pPr>
        <w:pStyle w:val="ListBullet"/>
        <w:spacing w:line="240" w:lineRule="auto"/>
        <w:ind w:left="720"/>
      </w:pPr>
      <w:r>
        <w:rPr>
          <w:lang w:val="sw_KE" w:bidi="sw_KE"/>
        </w:rPr>
      </w:r>
      <w:r>
        <w:rPr>
          <w:lang w:val="sw_KE" w:bidi="sw_KE"/>
        </w:rPr>
        <w:t>Yuda</w:t>
      </w:r>
    </w:p>
    <w:p>
      <w:pPr>
        <w:pStyle w:val="ListBullet"/>
        <w:spacing w:line="240" w:lineRule="auto"/>
        <w:ind w:left="720"/>
      </w:pPr>
      <w:r>
        <w:rPr>
          <w:lang w:val="sw_KE" w:bidi="sw_KE"/>
        </w:rPr>
      </w:r>
      <w:r>
        <w:rPr>
          <w:lang w:val="sw_KE" w:bidi="sw_KE"/>
        </w:rPr>
        <w:t>Zebuloni</w:t>
      </w:r>
    </w:p>
    <w:p>
      <w:pPr>
        <w:pStyle w:val="ListBullet"/>
        <w:spacing w:line="240" w:lineRule="auto"/>
        <w:ind w:left="720"/>
      </w:pPr>
      <w:r>
        <w:rPr>
          <w:lang w:val="sw_KE" w:bidi="sw_KE"/>
        </w:rPr>
      </w:r>
      <w:r>
        <w:rPr>
          <w:lang w:val="sw_KE" w:bidi="sw_KE"/>
        </w:rPr>
        <w:t>Issachar</w:t>
      </w:r>
    </w:p>
    <w:p>
      <w:pPr>
        <w:pStyle w:val="ListBullet"/>
        <w:spacing w:line="240" w:lineRule="auto"/>
        <w:ind w:left="720"/>
      </w:pPr>
      <w:r>
        <w:rPr>
          <w:lang w:val="sw_KE" w:bidi="sw_KE"/>
        </w:rPr>
      </w:r>
      <w:r>
        <w:rPr>
          <w:lang w:val="sw_KE" w:bidi="sw_KE"/>
        </w:rPr>
        <w:t>Dan</w:t>
      </w:r>
    </w:p>
    <w:p>
      <w:pPr>
        <w:pStyle w:val="ListBullet"/>
        <w:spacing w:line="240" w:lineRule="auto"/>
        <w:ind w:left="720"/>
      </w:pPr>
      <w:r>
        <w:rPr>
          <w:lang w:val="sw_KE" w:bidi="sw_KE"/>
        </w:rPr>
      </w:r>
      <w:r>
        <w:rPr>
          <w:lang w:val="sw_KE" w:bidi="sw_KE"/>
        </w:rPr>
        <w:t>Gadi</w:t>
      </w:r>
    </w:p>
    <w:p>
      <w:pPr>
        <w:pStyle w:val="ListBullet"/>
        <w:spacing w:line="240" w:lineRule="auto"/>
        <w:ind w:left="720"/>
      </w:pPr>
      <w:r>
        <w:rPr>
          <w:lang w:val="sw_KE" w:bidi="sw_KE"/>
        </w:rPr>
      </w:r>
      <w:r>
        <w:rPr>
          <w:lang w:val="sw_KE" w:bidi="sw_KE"/>
        </w:rPr>
        <w:t>Asheri.</w:t>
      </w:r>
    </w:p>
    <w:p>
      <w:pPr>
        <w:pStyle w:val="ListBullet"/>
        <w:spacing w:line="240" w:lineRule="auto"/>
        <w:ind w:left="720"/>
      </w:pPr>
      <w:r>
        <w:rPr>
          <w:lang w:val="sw_KE" w:bidi="sw_KE"/>
        </w:rPr>
      </w:r>
      <w:r>
        <w:rPr>
          <w:lang w:val="sw_KE" w:bidi="sw_KE"/>
        </w:rPr>
        <w:t>Naphtali</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Benjamin</w:t>
      </w:r>
    </w:p>
    <w:p>
      <w:pPr/>
      <w:r>
        <w:rPr>
          <w:lang w:val="sw_KE" w:bidi="sw_KE"/>
        </w:rPr>
      </w:r>
      <w:r>
        <w:rPr>
          <w:lang w:val="sw_KE" w:bidi="sw_KE"/>
        </w:rPr>
        <w:t>Hakikisha timu imeigiza hadithi mara mbili. Wanapaswa kuigiza katika lugha wanayotafsiri. Kwanza, waambie timu waigize hadithi bila kusimama.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ambazo zinapaswa kuigizwa na zisirukwe. Saidia timu kukumbuka sehemu za hadithi.</w:t>
      </w:r>
    </w:p>
    <w:p>
      <w:pPr/>
      <w:r>
        <w:rPr>
          <w:lang w:val="sw_KE" w:bidi="sw_KE"/>
        </w:rPr>
      </w:r>
      <w:r>
        <w:rPr>
          <w:lang w:val="sw_KE" w:bidi="sw_KE"/>
        </w:rPr>
        <w:t>Hili ni tukio moja la muda mrefu na Yakobo akizungumza na kila mwana kwa upande wake. Wana wa kiume wote wako na wamekusanyika karibu na kitanda cha Yakobo. Yakobo yuko karibu kufa.</w:t>
      </w:r>
    </w:p>
    <w:p>
      <w:pPr/>
      <w:r>
        <w:rPr>
          <w:lang w:val="sw_KE" w:bidi="sw_KE"/>
        </w:rPr>
      </w:r>
      <w:r>
        <w:rPr>
          <w:lang w:val="sw_KE" w:bidi="sw_KE"/>
        </w:rPr>
        <w:t>Yakobo kwanza anazungumza na Reubeni, Simeoni na Lawi. Ujumbe kwa Reubeni, Simeoni na Lawi wote wanarejelea mambo ambayo wana hawa walifanya katika siku za nyuma ambayo hawakuadhibiwa wakati huo.</w:t>
      </w:r>
    </w:p>
    <w:p>
      <w:pPr/>
      <w:r>
        <w:rPr>
          <w:lang w:val="sw_KE" w:bidi="sw_KE"/>
        </w:rPr>
      </w:r>
      <w:r>
        <w:rPr>
          <w:lang w:val="sw_KE" w:bidi="sw_KE"/>
        </w:rPr>
        <w:t>Sitisha kitendo: Muulize kila mwana, "Unahisi vipi sasa unaposikia kile baba yako anakuambia?" Unaweza kusikia, "Ninajuta kile nilichofanya. Sikupaswa kulala na Bilhah. Ni vigumu kupoteza urithi wangu juu ya kitu ambacho nilifanya kwa muda mrefu sana uliopita. Ningepaswa kumwambia baba yangu nilikuwa najuta kuhusu hilo. Au, "Sijajuta." Tulipaswa kuchukua kisasi kwa dada yetu. Baba hangefanya chochote. Tulipaswa kushughulika. Sijali kuhusu baraka hata hivyo." Anzisha tena kitendo.</w:t>
      </w:r>
    </w:p>
    <w:p>
      <w:pPr/>
      <w:r>
        <w:rPr>
          <w:lang w:val="sw_KE" w:bidi="sw_KE"/>
        </w:rPr>
      </w:r>
      <w:r>
        <w:rPr>
          <w:lang w:val="sw_KE" w:bidi="sw_KE"/>
        </w:rPr>
        <w:t>Yakobo anatoa baraka ndefu kwa Yuda. Yakobo anasema kwamba familia ya Yuda itatawala wengine. Familia ya Yuda itakuwa tajiri.</w:t>
      </w:r>
    </w:p>
    <w:p>
      <w:pPr/>
      <w:r>
        <w:rPr>
          <w:lang w:val="sw_KE" w:bidi="sw_KE"/>
        </w:rPr>
      </w:r>
      <w:r>
        <w:rPr>
          <w:lang w:val="sw_KE" w:bidi="sw_KE"/>
        </w:rPr>
        <w:t>Sitisha kitendo: Muulize Yuda, "Unahisi vipi kuhusu baraka hii?" Unaweza kusikia, "Ninashangaa. Sijui kwa nini baba amenichagua kwa baraka hii. Baba anasema kwamba wafalme watakuja kutoka kwa uzao wangu. Baba anaonekana kuwa anafanya ahadi maalum kuhusu mfalme mmoja wa baadaye. Ninashangaa hiyo ina maana gani." Anzisha tena kitendo.</w:t>
      </w:r>
    </w:p>
    <w:p>
      <w:pPr/>
      <w:r>
        <w:rPr>
          <w:lang w:val="sw_KE" w:bidi="sw_KE"/>
        </w:rPr>
      </w:r>
      <w:r>
        <w:rPr>
          <w:lang w:val="sw_KE" w:bidi="sw_KE"/>
        </w:rPr>
        <w:t>Yakobo anamwambia Issachar kwamba uzao wa Issachar watataka kuishi katika mahali pa mafanikio na salama na watapoteza uhuru wao kwa sababu ya hii.</w:t>
      </w:r>
    </w:p>
    <w:p>
      <w:pPr/>
      <w:r>
        <w:rPr>
          <w:lang w:val="sw_KE" w:bidi="sw_KE"/>
        </w:rPr>
      </w:r>
      <w:r>
        <w:rPr>
          <w:lang w:val="sw_KE" w:bidi="sw_KE"/>
        </w:rPr>
        <w:t>Sitisha kitendo: Muulize Issachar, "Unahisi vipi kuhusu kile kitatokea kwa uzao wako?" Unaweza kusikia, "Sielewi kwa nini wanapaswa kupoteza uhuru wao na kufanya kazi kwa wengine. Inaonekana kuwa ya kawaida kutaka kuishi katika mahali salama na penye mafanikio. Pengine baba amekosea kuhusu hii. Ninataka wawe na furaha." Anzisha tena kitendo.</w:t>
      </w:r>
    </w:p>
    <w:p>
      <w:pPr/>
      <w:r>
        <w:rPr>
          <w:lang w:val="sw_KE" w:bidi="sw_KE"/>
        </w:rPr>
      </w:r>
      <w:r>
        <w:rPr>
          <w:lang w:val="sw_KE" w:bidi="sw_KE"/>
        </w:rPr>
        <w:t>Yakobo anatoa baraka fupi kwa Zebuloni, Dan, Gad, Asher, Naphtali, na Benyamini. Kila baraka ni tofauti.</w:t>
      </w:r>
    </w:p>
    <w:p>
      <w:pPr/>
      <w:r>
        <w:rPr>
          <w:lang w:val="sw_KE" w:bidi="sw_KE"/>
        </w:rPr>
      </w:r>
      <w:r>
        <w:rPr>
          <w:lang w:val="sw_KE" w:bidi="sw_KE"/>
        </w:rPr>
        <w:t>Simamisha kitendo: Muulize kila mmoja, „Unahisi vipi kuhusu baraka yako?“ Unaweza kusikia, "Nimefurahi. Inaonekana haki. Uzao wangu wanapaswa kufanya vizuri na kuwa na furaha." Au, "Sipendi kulinganishwa na nyoka wa sumu. Ninafikiri baba angepata kitu bora kwa ajili yangu na uzao wangu." Au, "Sipendi kufikiriwa kama mbwa mwitu mwenye njaa." Hiyo inatoa picha mbaya. Ningependa kuwa moja ya mifano mingine ambayo baba alitumia. Au, ‘Ninataka uzao wangu ufanikiwe na wawe na furaha.’ Baba anaonekana kuonyesha kwamba watakuwa na furaha na hiyo inanifanya niwe na furaha." Anzisha tena kitendo.</w:t>
      </w:r>
    </w:p>
    <w:p>
      <w:pPr/>
      <w:r>
        <w:rPr>
          <w:lang w:val="sw_KE" w:bidi="sw_KE"/>
        </w:rPr>
      </w:r>
      <w:r>
        <w:rPr>
          <w:lang w:val="sw_KE" w:bidi="sw_KE"/>
        </w:rPr>
        <w:t>Yakobo alitoa baraka ya muda mrefu zaidi kwa Yusufu. Yakobo tayari amembariki Yusufu na kuwabariki wana wawili wa Yusufu, Manase na Efraim. Sasa Yakobo anambariki Yusufu tena na baraka ndefu zaidi ambayo Yakobo anatamka. Yakobo anamwomba Mungu ambariki Yusufu. Yakobo hakumwomba Mungu alipokuwa akitoa ujumbe wa Yakobo kwa wana wengine.</w:t>
      </w:r>
    </w:p>
    <w:p>
      <w:pPr/>
      <w:r>
        <w:rPr>
          <w:lang w:val="sw_KE" w:bidi="sw_KE"/>
        </w:rPr>
      </w:r>
      <w:r>
        <w:rPr>
          <w:lang w:val="sw_KE" w:bidi="sw_KE"/>
        </w:rPr>
        <w:t>Sitisha kitendo: Muulize ndugu wengine, "Unahisi vipi sasa kwamba umesikia baraka ya Yusufu?" Unaweza kusikia, "Niko sawa. Nilipokea moja nzuri kwa ajili yangu. Sina wivu tena kwa Yusufu. Baba daima amempenda Yusufu zaidi na sote tulijua hilo. Yusufu ametutendea vizuri. Ninamtakia Yusufu heri. Au, "Baba anampenda Yusufu zaidi ya wote." Tunajua hivyo. Ninatamani baba angenipenda kama vile anavyowapenda wengine lakini hiyo haitatokea. Au, "Ninatumaini Yusufu hatujaribu kutuua au kulipiza kisasi baada ya baba kufa." Baraka hii inampa Yusufu nguvu nyingi. Sitaki Yusufu kupata kisasi kwa kile tulichomfanyia Yusufu. Muulize Yusufu, "Unahisi vipi kuhusu baraka hii?" Unaweza kusikia, "Ninafurahi na hilo. Ninampenda baba yangu. Sitaki afe lakini najua kwamba wakati umefika. Nitafurahi kukumbuka mambo haya ambayo baba ameniambia. Baba amemwomba Mungu anibariki zaidi ya kile ambacho Mungu amenipa hadi sasa. Ninashukuru sana." 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 xml:space="preserve">Yakobo anazungumza na kila mwana. Baadhi ya kile Yakobo anasema ni baraka. Tumia neno lile kwa </w:t>
      </w:r>
      <w:r>
        <w:rPr>
          <w:b/>
          <w:lang w:val="sw_KE" w:bidi="sw_KE"/>
        </w:rPr>
        <w:t>kubariki</w:t>
      </w:r>
      <w:r>
        <w:rPr>
          <w:lang w:val="sw_KE" w:bidi="sw_KE"/>
        </w:rPr>
        <w:t xml:space="preserve"> kama vile umetumia katika vifungu vya awali. Neno </w:t>
      </w:r>
      <w:r>
        <w:rPr>
          <w:lang w:val="sw_KE" w:bidi="sw_KE"/>
        </w:rPr>
        <w:t>bariki</w:t>
      </w:r>
      <w:r>
        <w:rPr>
          <w:lang w:val="sw_KE" w:bidi="sw_KE"/>
        </w:rPr>
        <w:t xml:space="preserve"> linajadiliwa katika faharasa kuu. Yakobo anawalaani baadhi ya wana wake. Tumia neno lile kwa laana </w:t>
      </w:r>
      <w:r>
        <w:rPr>
          <w:b/>
          <w:lang w:val="sw_KE" w:bidi="sw_KE"/>
        </w:rPr>
        <w:t>ambalo</w:t>
      </w:r>
      <w:r>
        <w:rPr>
          <w:lang w:val="sw_KE" w:bidi="sw_KE"/>
        </w:rPr>
        <w:t xml:space="preserve"> umetumia katika vifungu vingine. Neno laana </w:t>
      </w:r>
      <w:r>
        <w:rPr>
          <w:lang w:val="sw_KE" w:bidi="sw_KE"/>
        </w:rPr>
        <w:t>linajadiliwa</w:t>
      </w:r>
      <w:r>
        <w:rPr>
          <w:lang w:val="sw_KE" w:bidi="sw_KE"/>
        </w:rPr>
        <w:t xml:space="preserve"> katika Faharasa Kuu.</w:t>
      </w:r>
    </w:p>
    <w:p>
      <w:pPr/>
      <w:r>
        <w:rPr>
          <w:lang w:val="sw_KE" w:bidi="sw_KE"/>
        </w:rPr>
      </w:r>
      <w:r>
        <w:rPr>
          <w:lang w:val="sw_KE" w:bidi="sw_KE"/>
        </w:rPr>
        <w:t xml:space="preserve">Yakobo anajiita kama </w:t>
      </w:r>
      <w:r>
        <w:rPr>
          <w:b/>
          <w:lang w:val="sw_KE" w:bidi="sw_KE"/>
        </w:rPr>
        <w:t>Israeli</w:t>
      </w:r>
      <w:r>
        <w:rPr>
          <w:lang w:val="sw_KE" w:bidi="sw_KE"/>
        </w:rPr>
        <w:t xml:space="preserve">. Yakobo na Israeli ni mtu mmoja. Neno </w:t>
      </w:r>
      <w:r>
        <w:rPr>
          <w:lang w:val="sw_KE" w:bidi="sw_KE"/>
        </w:rPr>
        <w:t>Israeli</w:t>
      </w:r>
      <w:r>
        <w:rPr>
          <w:lang w:val="sw_KE" w:bidi="sw_KE"/>
        </w:rPr>
        <w:t xml:space="preserve"> linajadiliwa katika Faharasa Kuu. Tumia neno lile kwa Israeli ulilotumia katika vifungu vya awali.</w:t>
      </w:r>
    </w:p>
    <w:p>
      <w:pPr/>
      <w:r>
        <w:rPr>
          <w:lang w:val="sw_KE" w:bidi="sw_KE"/>
        </w:rPr>
      </w:r>
      <w:r>
        <w:rPr>
          <w:lang w:val="sw_KE" w:bidi="sw_KE"/>
        </w:rPr>
        <w:t xml:space="preserve">Yakobo alitumia majina yafuatayo kwa Mungu. Neno </w:t>
      </w:r>
      <w:r>
        <w:rPr>
          <w:lang w:val="sw_KE" w:bidi="sw_KE"/>
        </w:rPr>
        <w:t>Mungu</w:t>
      </w:r>
      <w:r>
        <w:rPr>
          <w:lang w:val="sw_KE" w:bidi="sw_KE"/>
        </w:rPr>
        <w:t xml:space="preserve"> linajadiliwa katika Faharasa Kuu. Unapotumia majina haya, hakikisha kwamba wasikilizaji wako wanaelewa kwamba haya ni majina ya Mungu sawa.</w:t>
      </w:r>
    </w:p>
    <w:p>
      <w:pPr>
        <w:pStyle w:val="ListBullet"/>
        <w:spacing w:line="240" w:lineRule="auto"/>
        <w:ind w:left="720"/>
      </w:pPr>
      <w:r>
        <w:rPr>
          <w:lang w:val="sw_KE" w:bidi="sw_KE"/>
        </w:rPr>
      </w:r>
      <w:r>
        <w:rPr>
          <w:lang w:val="sw_KE" w:bidi="sw_KE"/>
        </w:rPr>
        <w:t>Mwenye Nguvu wa Yakobo: Hii ni cheo cha Mungu ambacho kinatangaza kwamba Mungu ni mwenye nguvu sana. Yakobo anamwabudu Mungu huyu.</w:t>
      </w:r>
    </w:p>
    <w:p>
      <w:pPr>
        <w:pStyle w:val="ListBullet"/>
        <w:spacing w:line="240" w:lineRule="auto"/>
        <w:ind w:left="720"/>
      </w:pPr>
      <w:r>
        <w:rPr>
          <w:lang w:val="sw_KE" w:bidi="sw_KE"/>
        </w:rPr>
      </w:r>
      <w:r>
        <w:rPr>
          <w:lang w:val="sw_KE" w:bidi="sw_KE"/>
        </w:rPr>
        <w:t>Mchungaji: Kichwa hiki ni picha ya neno. Mchungaji anawajali kondoo wake. Mchungaji anawaongoza na kuwalinda kondoo. Mungu kama Mchungaji anajali na kuwalinda watu wake.</w:t>
      </w:r>
    </w:p>
    <w:p>
      <w:pPr>
        <w:pStyle w:val="ListBullet"/>
        <w:spacing w:line="240" w:lineRule="auto"/>
        <w:ind w:left="720"/>
      </w:pPr>
      <w:r>
        <w:rPr>
          <w:lang w:val="sw_KE" w:bidi="sw_KE"/>
        </w:rPr>
      </w:r>
      <w:r>
        <w:rPr>
          <w:lang w:val="sw_KE" w:bidi="sw_KE"/>
        </w:rPr>
        <w:t>Mwamba wa Israeli: Hii ni picha ya neno inayoelezea Mungu kama jiwe kubwa kama jiwe la msingi. Mungu ni mwenye nguvu. Mungu ni wa kudumu au wa milele. Watu wanaweza kumwamini na kumtegemea Mungu. Ikiwa watu hawaelewi neno picha, unaweza kusema kwamba Mungu ndiye ambaye Israeli anamtegemea.</w:t>
      </w:r>
    </w:p>
    <w:p>
      <w:pPr>
        <w:pStyle w:val="ListBullet"/>
        <w:spacing w:line="240" w:lineRule="auto"/>
        <w:ind w:left="720"/>
      </w:pPr>
      <w:r>
        <w:rPr>
          <w:lang w:val="sw_KE" w:bidi="sw_KE"/>
        </w:rPr>
      </w:r>
      <w:r>
        <w:rPr>
          <w:lang w:val="sw_KE" w:bidi="sw_KE"/>
        </w:rPr>
        <w:t>Mungu wa baba yako: Yakobo anatumia kifungu hiki kama cheo kwa Mungu. Yakobo alimwabudu Mungu. Kwa sababu Yakobo anamwabudu Mungu, basi wana wake wanapaswa pia kumwabudu Mungu huyo huyo.</w:t>
      </w:r>
    </w:p>
    <w:p>
      <w:pPr>
        <w:pStyle w:val="ListBullet"/>
        <w:spacing w:line="240" w:lineRule="auto"/>
        <w:ind w:left="720"/>
      </w:pPr>
      <w:r>
        <w:rPr>
          <w:lang w:val="sw_KE" w:bidi="sw_KE"/>
        </w:rPr>
      </w:r>
      <w:r>
        <w:rPr>
          <w:lang w:val="sw_KE" w:bidi="sw_KE"/>
        </w:rPr>
        <w:t xml:space="preserve">Mweza-Yote: Hii ni cheo cha Mungu Shaddai ambacho kina maana mwenye nguvu zote. Neno la Mungu haliko katika maandishi Kichwa kwa kawaida ni </w:t>
      </w:r>
      <w:r>
        <w:rPr>
          <w:b/>
          <w:lang w:val="sw_KE" w:bidi="sw_KE"/>
        </w:rPr>
        <w:t>El-Shaddai</w:t>
      </w:r>
      <w:r>
        <w:rPr>
          <w:lang w:val="sw_KE" w:bidi="sw_KE"/>
        </w:rPr>
        <w:t xml:space="preserve">. Neno </w:t>
      </w:r>
      <w:r>
        <w:rPr>
          <w:lang w:val="sw_KE" w:bidi="sw_KE"/>
        </w:rPr>
        <w:t>El-Shaddai</w:t>
      </w:r>
      <w:r>
        <w:rPr>
          <w:lang w:val="sw_KE" w:bidi="sw_KE"/>
        </w:rPr>
        <w:t xml:space="preserve"> linajadiliwa katika Faharasa Kuu. Tumia maneno sawa uliyotumia katika vifungu vya awali.</w:t>
      </w:r>
    </w:p>
    <w:p>
      <w:pPr/>
      <w:r>
        <w:rPr>
          <w:lang w:val="sw_KE" w:bidi="sw_KE"/>
        </w:rPr>
      </w:r>
      <w:r>
        <w:rPr>
          <w:lang w:val="sw_KE" w:bidi="sw_KE"/>
        </w:rPr>
        <w:t xml:space="preserve">Haya ni makabila 12 ya Israeli. Kila mmoja wa wana wa Yakobo alikuwa na uzao ambao waliunda makabila. Makabila 12 yalitumia majina ya wana wa Yakobo. </w:t>
      </w:r>
      <w:r>
        <w:rPr>
          <w:b/>
          <w:lang w:val="sw_KE" w:bidi="sw_KE"/>
        </w:rPr>
        <w:t>Kabila</w:t>
      </w:r>
      <w:r>
        <w:rPr>
          <w:lang w:val="sw_KE" w:bidi="sw_KE"/>
        </w:rPr>
        <w:t xml:space="preserve"> ni mkusanyiko wa familia zinaoshuka kutoka kwa babu mmoja.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mpangilio, mienendo au ubao wao wa hadithi ili kumsaidia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49:29–50:14</w:t>
      </w:r>
      <w:r>
        <w:rPr>
          <w:lang w:val="sw_KE" w:bidi="sw_KE"/>
        </w:rPr>
      </w:r>
    </w:p>
    <w:p>
      <w:pPr>
        <w:pStyle w:val="Heading3"/>
      </w:pPr>
      <w:r>
        <w:rPr>
          <w:lang w:val="sw_KE" w:bidi="sw_KE"/>
        </w:rPr>
        <w:t>Sikiliza na Moyo</w:t>
      </w:r>
    </w:p>
    <w:p>
      <w:pPr/>
      <w:r>
        <w:rPr>
          <w:lang w:val="sw_KE" w:bidi="sw_KE"/>
        </w:rPr>
      </w:r>
      <w:r>
        <w:rPr>
          <w:lang w:val="sw_KE" w:bidi="sw_KE"/>
        </w:rPr>
        <w:t>Sikiliza Mwanzo 49:29–50:14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49:29–50:14</w:t>
      </w:r>
    </w:p>
    <w:p>
      <w:pPr/>
      <w:r>
        <w:rPr>
          <w:lang w:val="sw_KE" w:bidi="sw_KE"/>
        </w:rPr>
      </w:r>
      <w:r>
        <w:rPr>
          <w:lang w:val="sw_KE" w:bidi="sw_KE"/>
        </w:rPr>
        <w:t>Sikiliza maandishi mara moja katika toleo rahisi zaidi kuelewa.</w:t>
      </w:r>
    </w:p>
    <w:p>
      <w:pPr/>
      <w:r>
        <w:rPr>
          <w:lang w:val="sw_KE" w:bidi="sw_KE"/>
        </w:rPr>
      </w:r>
      <w:r>
        <w:rPr>
          <w:lang w:val="sw_KE" w:bidi="sw_KE"/>
        </w:rPr>
        <w:t>Yakobo anatambua kwamba yuko karibu na kifo. Yakobo amewaita wana wake ili kuja na Yakobo ametoa maneno yake ya mwisho kwa wana wake. Hii ni akaunti ya simulizi ya kifo cha Yakobo na mazishi.</w:t>
      </w:r>
    </w:p>
    <w:p>
      <w:pPr/>
      <w:r>
        <w:rPr>
          <w:lang w:val="sw_KE" w:bidi="sw_KE"/>
        </w:rPr>
      </w:r>
      <w:r>
        <w:rPr>
          <w:lang w:val="sw_KE" w:bidi="sw_KE"/>
        </w:rPr>
        <w:t>Yakobo aliwaambia wana wake kwamba angejiunga na mababu wake hivi karibuni. Yakobo anamaanisha kwamba Yakobo atakufa hivi karibuni na kisha atakuwa na mababu wake ambao tayari wamekufa. Sitisha na mjadili: Simulia hadithi kuhusu mtu ambaye anajua atakufa hivi karibuni. Mtu huyu anazungumza vipi kuhusu kifo chake cha kuja? Anatumia picha gani za neno ili kuelezea kifo chake kinachokaribia?</w:t>
      </w:r>
    </w:p>
    <w:p>
      <w:pPr/>
      <w:r>
        <w:rPr>
          <w:lang w:val="sw_KE" w:bidi="sw_KE"/>
        </w:rPr>
      </w:r>
      <w:r>
        <w:rPr>
          <w:lang w:val="sw_KE" w:bidi="sw_KE"/>
        </w:rPr>
        <w:t>Yakobo aliwaambia wana wake kwamba Yakobo alitaka kuzikwa pamoja na baba yake, Isaka, na babu yake, Ibrahimu, katika pango ambalo Ibrahimu alikuwa amenunua. Yakobo alikumbuka maelezo halisi kuhusu ambapo pango hili liko. Efron Mhiti aliuza shamba na pango la Machpelah kwa Ibrahimu. Majina yote yalitumiwa katika aya ya awali wakati Ibrahimu aliponunua pango hilo. Rejelea Mwanzo 23 kwa njia uliyotamka majina ya mtu ambaye alimiliki shamba, na ambapo pango lipo. Pango ni katika Hebroni ambapo Yakobo aliishi kwa muda mrefu. Yakobo anataka kuzikwa katika pango hili. Hii ina maana kwamba mwili wa Yakobo utawekwa katika pango, si katika shimo lililochimbwa katika ardhi. Yakobo anawakumbusha wana wake kwamba Ibrahimu, Sarah, Isaka, Rebeka na Leah wote tayari walizikwa katika pango hili. Ibrahimu na Sarah ni babu na nyanya wa Yakobo. Isaka na Rebeka ni wazazi wa Yakobo. Leah ni mke wa kwanza wa Yakobo. Raheli, dada ya Leah na mke ambaye Yakobo alimpenda alikufa karibu na Bethlehemu na anazikwa pale kwenye barabara inayoelekea Bethlehemu.</w:t>
      </w:r>
    </w:p>
    <w:p>
      <w:pPr/>
      <w:r>
        <w:rPr>
          <w:lang w:val="sw_KE" w:bidi="sw_KE"/>
        </w:rPr>
      </w:r>
      <w:r>
        <w:rPr>
          <w:lang w:val="sw_KE" w:bidi="sw_KE"/>
        </w:rPr>
        <w:t>Baada ya Yakobo kumaliza maelekezo haya, Yakobo alivuta miguu yake kitandani na kutoa pumzi yake ya mwisho na kujiunga na mababu zake katika kifo. Kulingana na simulizi ya awali, Yakobo aliketi ili kuzungumza na Yusufu na kumbariki Yusufu. Yakobo aliendelea kukaa ili kutoa maneno yake ya mwisho kwa wana wengine. Sasa kwa kuwa Yakobo amemaliza kuzungumza, Yakobo analala chini. Kumbukumbu ya Yakobo kuvuta miguu yake ndani ya kitanda ina maana kwamba kisha alijilaza kitandani. Kutoa pumzi yake ya mwisho ni picha ya maneno inayomaanisha kwamba Yakobo alikufa. Kuchukua pumzi yako ya mwisho na kujiunga na mababu zako ilikuwa njia ya kawaida ya kuelezea kifo. Neno hili sawa lilitumiwa kwa kifo cha Ibrahimu na kifo cha Isaka.</w:t>
      </w:r>
    </w:p>
    <w:p>
      <w:pPr/>
      <w:r>
        <w:rPr>
          <w:lang w:val="sw_KE" w:bidi="sw_KE"/>
        </w:rPr>
      </w:r>
      <w:r>
        <w:rPr>
          <w:lang w:val="sw_KE" w:bidi="sw_KE"/>
        </w:rPr>
        <w:t>Simama na mjadili: Simulia hadithi kadhaa kuhusu mtu aliyekufa. Sikiliza kwa makini jinsi msimulizi wa hadithi anasema kwamba mtu amekufa. Angalia picha za neno au maneno maalum ambayo yanatumiwa mara kwa mara ili kuelezea kifo.</w:t>
      </w:r>
    </w:p>
    <w:p>
      <w:pPr/>
      <w:r>
        <w:rPr>
          <w:lang w:val="sw_KE" w:bidi="sw_KE"/>
        </w:rPr>
      </w:r>
      <w:r>
        <w:rPr>
          <w:lang w:val="sw_KE" w:bidi="sw_KE"/>
        </w:rPr>
        <w:t>Yusufu anajitupa juu ya Yakobo na kulia. Hii ni tendo la kuinama na kukumbatia mwili wa Yakobo kwa huzuni kubwa. Njia ya kawaida ya kuelezea huzuni ilikuwa kulia kwa sauti na kubusu mwili wa mtu aliyekufa. Matendo ya Yusufu yalifuata desturi za kawaida za Kiebrania za kuomboleza. Matendo ya Yusufu yanaonyesha jinsi Yusufu alimpenda Yakobo.</w:t>
      </w:r>
    </w:p>
    <w:p>
      <w:pPr/>
      <w:r>
        <w:rPr>
          <w:lang w:val="sw_KE" w:bidi="sw_KE"/>
        </w:rPr>
      </w:r>
      <w:r>
        <w:rPr>
          <w:lang w:val="sw_KE" w:bidi="sw_KE"/>
        </w:rPr>
        <w:t>Sitisha na mjadili: Simulia hadithi ya mtu mpendwa ambaye alifariki akiwa na umri mkubwa. Tazama jinsi washiriki wa familia wanaelezea huzuni yao.</w:t>
      </w:r>
    </w:p>
    <w:p>
      <w:pPr/>
      <w:r>
        <w:rPr>
          <w:lang w:val="sw_KE" w:bidi="sw_KE"/>
        </w:rPr>
      </w:r>
      <w:r>
        <w:rPr>
          <w:lang w:val="sw_KE" w:bidi="sw_KE"/>
        </w:rPr>
        <w:t>Yusufu aliamuru Wamisri kuandaa mwili wa Yakobo kwa mazishi. Wamisri walikuwa na njia ya kuhifadhi mwili. Madaktari wa Kimsri wangeweza kuhifadhi mwili, mchakato ambao ulichukua siku 40. Kuhifadhi mwili kwa dawa huzuia mwili kuoza. Kwa kuhifadhi mwili kwa dawa, wana wa Yakobo waliweza kuupeleka mwili wa Yakobo Kanaani kama Yakobo alivyotaka. Mchakato wa kuhifadhi mwili ulihusisha kutumia viungo na mafuta na kuufunika mwili kwa vipande vya kitambaa. Onyesha picha ya mumiani wa Misri.</w:t>
      </w:r>
    </w:p>
    <w:p>
      <w:pPr/>
      <w:r>
        <w:rPr>
          <w:lang w:val="sw_KE" w:bidi="sw_KE"/>
        </w:rPr>
      </w:r>
      <w:r>
        <w:rPr>
          <w:lang w:val="sw_KE" w:bidi="sw_KE"/>
        </w:rPr>
        <w:t>Wamisri waliomboleza kifo cha Yakobo kwa siku 70. Kuhifadhi mwili kulichukua siku 40, kwa hiyo Wamisri waliendelea kuomboleza kwa siku zingine 30. Kwa Wamisri kumwomboleza Yakobo siku 70 inaonekana kama wanamtendea Yakobo kama mtu wa nafasi ya juu. Wengine wanaamini kwamba mfalme aliamuru wakati huu wa kuomboleza ili kuonyesha heshima kwa baba ya Yusufu. Simulizi inatumia jina Israeli wakati inarejelea kuhifadhi mwili wa Yakobo. Baadhi ya tafsiri zinatumia Israeli na tafsiri zingine zinaweka jina Yakobo.</w:t>
      </w:r>
    </w:p>
    <w:p>
      <w:pPr/>
      <w:r>
        <w:rPr>
          <w:lang w:val="sw_KE" w:bidi="sw_KE"/>
        </w:rPr>
      </w:r>
      <w:r>
        <w:rPr>
          <w:lang w:val="sw_KE" w:bidi="sw_KE"/>
        </w:rPr>
        <w:t>Baada ya kipindi cha kuomboleza, Yusufu aliwaomba washauri wa mfalme kuzungumza na mfalme kwa niaba ya Yusufu. Yusufu hakumkaribia mfalme moja kwa moja na ombi hili. Yusufu amehusika katika mchakato wa kuhifadhi mwili au kugusa mwili uliokufa wa Yakobo. Kwa kawaida, Wamisri hawangemruhusu Yusufu kumkaribia mfalme baada ya kutunza mwili wa mfu.</w:t>
      </w:r>
    </w:p>
    <w:p>
      <w:pPr/>
      <w:r>
        <w:rPr>
          <w:lang w:val="sw_KE" w:bidi="sw_KE"/>
        </w:rPr>
      </w:r>
      <w:r>
        <w:rPr>
          <w:lang w:val="sw_KE" w:bidi="sw_KE"/>
        </w:rPr>
        <w:t>Yusufu alielezea kwamba alikuwa ameapa kwa Yakobo kuchukua mwili wa Yakobo kurudisha Kanaani kwa mazishi. Yusufu anaomba ruhusa kutoka kwa mfalme ili kuchukua mwili wa Yakobo kurudi Kanaani. Yusufu anaahidi kurudi Misri. Mfalme alikubali ombi la Yusufu.</w:t>
      </w:r>
    </w:p>
    <w:p>
      <w:pPr/>
      <w:r>
        <w:rPr>
          <w:lang w:val="sw_KE" w:bidi="sw_KE"/>
        </w:rPr>
      </w:r>
      <w:r>
        <w:rPr>
          <w:lang w:val="sw_KE" w:bidi="sw_KE"/>
        </w:rPr>
        <w:t>Maafisa waandamizi wa Misri, washiriki waandamizi kutoka kwa kaya ya mfalme na maafisa wengine kutoka Misri walikwenda na Yusufu. Yusufu alichukua kaya yake mwenyewe ambayo ina maana familia yake na watumishi wake. Ndugu walichukua kaya zao. Waliacha watoto wadogo na wanyama katika Misri. Makundi kwa kawaida yanajumuisha wanyama kama vile kondoo na mbuzi. Mifugo ni pamoja na wanyama kama vile ng'ombe, punda, ngamia au farasi. Idadi kubwa ya magari ya vita na wapanda magari ya vita pia waliandamana na Yusufu. []{.alama}</w:t>
      </w:r>
    </w:p>
    <w:p>
      <w:pPr/>
      <w:r>
        <w:rPr>
          <w:lang w:val="sw_KE" w:bidi="sw_KE"/>
        </w:rPr>
      </w:r>
      <w:r>
        <w:rPr>
          <w:lang w:val="sw_KE" w:bidi="sw_KE"/>
        </w:rPr>
        <w:t>Onyesha ramani ya Misri na Kanaani na nchi ya Goshen na Hebroni iliyowekwa alama. Onyesha njia ya kawaida kati ya Misri na Kanaani. Onyesha picha ya gari la Misri na dereva wa gari hilo akiendesha.</w:t>
      </w:r>
    </w:p>
    <w:p>
      <w:pPr/>
      <w:r>
        <w:rPr>
          <w:lang w:val="sw_KE" w:bidi="sw_KE"/>
        </w:rPr>
      </w:r>
      <w:r>
        <w:rPr>
          <w:lang w:val="sw_KE" w:bidi="sw_KE"/>
        </w:rPr>
        <w:t>Walisimama mahali palipoitwa uwanja wa kupuria wa Atadi karibu na Mto Yordani na kufanya huduma kubwa na ya heshima ya ukumbusho pamoja na siku 7 za maombolezo kwa ajili ya Yakobo. Sakafu ya kupuria ni mahali ambapo nafaka inapigwa ili kutenganishwa na bua. Hapa ni mahali ambapo ardhi ni ngumu sana ili nafaka isiingie kwenye udongo bali ibaki juu ya ardhi. Wakanaani walitazama huduma hii ya ukumbusho. Sakafu ya kupuria ingekuwa mahali pazuri pa kuwa na huduma ya ukumbusho. Sakafu ya kupuria ilikuwa nafasi kubwa ya wazi ambapo ingekuwa rahisi kwa watu kukusanyika. Hatujui kwa nini Yusufu alichagua sakafu hii ya kupuria. Kwa kawaida, kila kijiji kingekuwa na sakafu ya kupuria.</w:t>
      </w:r>
    </w:p>
    <w:p>
      <w:pPr/>
      <w:r>
        <w:rPr>
          <w:lang w:val="sw_KE" w:bidi="sw_KE"/>
        </w:rPr>
      </w:r>
      <w:r>
        <w:rPr>
          <w:lang w:val="sw_KE" w:bidi="sw_KE"/>
        </w:rPr>
        <w:t>Onyesha picha ya sakafu ya kupuria.</w:t>
      </w:r>
    </w:p>
    <w:p>
      <w:pPr/>
      <w:r>
        <w:rPr>
          <w:lang w:val="sw_KE" w:bidi="sw_KE"/>
        </w:rPr>
      </w:r>
      <w:r>
        <w:rPr>
          <w:lang w:val="sw_KE" w:bidi="sw_KE"/>
        </w:rPr>
        <w:t>Hatimaye wana wa Yakobo, wote 12, walimpeleka Yakobo kwenye pango na kumzika Yakobo katika mahali sawa ambapo Ibrahimu na Isaka walizikwa.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4.</w:t>
      </w:r>
    </w:p>
    <w:p>
      <w:pPr/>
      <w:r>
        <w:rPr>
          <w:lang w:val="sw_KE" w:bidi="sw_KE"/>
        </w:rPr>
      </w:r>
      <w:r>
        <w:rPr>
          <w:b/>
          <w:lang w:val="sw_KE" w:bidi="sw_KE"/>
        </w:rPr>
        <w:t>Tukio la kwanza:</w:t>
      </w:r>
      <w:r>
        <w:rPr>
          <w:lang w:val="sw_KE" w:bidi="sw_KE"/>
        </w:rPr>
        <w:t xml:space="preserve"> Yakobo anatoa maelekezo yake ya mwisho kuhusu mahali ambapo angezikwa. Kisha Yakobo alikufa.</w:t>
      </w:r>
    </w:p>
    <w:p>
      <w:pPr/>
      <w:r>
        <w:rPr>
          <w:lang w:val="sw_KE" w:bidi="sw_KE"/>
        </w:rPr>
      </w:r>
      <w:r>
        <w:rPr>
          <w:lang w:val="sw_KE" w:bidi="sw_KE"/>
        </w:rPr>
        <w:t xml:space="preserve">Tukio la </w:t>
      </w:r>
      <w:r>
        <w:rPr>
          <w:b/>
          <w:lang w:val="sw_KE" w:bidi="sw_KE"/>
        </w:rPr>
        <w:t>pili:</w:t>
      </w:r>
      <w:r>
        <w:rPr>
          <w:lang w:val="sw_KE" w:bidi="sw_KE"/>
        </w:rPr>
        <w:t xml:space="preserve"> Yusufu aliomboleza. Yusufu aliamuru mwili wa Yakobo uhifadhiwe kwa dawa. Wamisri walimwomboleza Yakobo kwa siku 70.</w:t>
      </w:r>
    </w:p>
    <w:p>
      <w:pPr/>
      <w:r>
        <w:rPr>
          <w:lang w:val="sw_KE" w:bidi="sw_KE"/>
        </w:rPr>
      </w:r>
      <w:r>
        <w:rPr>
          <w:b/>
          <w:lang w:val="sw_KE" w:bidi="sw_KE"/>
        </w:rPr>
        <w:t>Tukio la tatu:</w:t>
      </w:r>
      <w:r>
        <w:rPr>
          <w:lang w:val="sw_KE" w:bidi="sw_KE"/>
        </w:rPr>
        <w:t xml:space="preserve"> Yusufu anaenda kuomba ruhusa ya kuupeleka mwili wa Yakobo Kanaani kwa mazishi. Mfalme anakubali.</w:t>
      </w:r>
    </w:p>
    <w:p>
      <w:pPr/>
      <w:r>
        <w:rPr>
          <w:lang w:val="sw_KE" w:bidi="sw_KE"/>
        </w:rPr>
      </w:r>
      <w:r>
        <w:rPr>
          <w:b/>
          <w:lang w:val="sw_KE" w:bidi="sw_KE"/>
        </w:rPr>
        <w:t>Tukio la nne:</w:t>
      </w:r>
      <w:r>
        <w:rPr>
          <w:lang w:val="sw_KE" w:bidi="sw_KE"/>
        </w:rPr>
        <w:t xml:space="preserve"> Idadi kubwa ya watu wanakwenda na Yusufu na ndugu zake ili kumpeleka Yakobo Kanaani kwa mazishi. Wanamzika Yakobo kama Yakobo alivyoomba, katika pango na mababu wake.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Ndugu zake Yusufu</w:t>
      </w:r>
    </w:p>
    <w:p>
      <w:pPr>
        <w:pStyle w:val="ListBullet"/>
        <w:spacing w:line="240" w:lineRule="auto"/>
        <w:ind w:left="720"/>
      </w:pPr>
      <w:r>
        <w:rPr>
          <w:lang w:val="sw_KE" w:bidi="sw_KE"/>
        </w:rPr>
      </w:r>
      <w:r>
        <w:rPr>
          <w:lang w:val="sw_KE" w:bidi="sw_KE"/>
        </w:rPr>
        <w:t>Madaktari wa Misri</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Washauri wa mfalme</w:t>
      </w:r>
    </w:p>
    <w:p>
      <w:pPr>
        <w:pStyle w:val="ListBullet"/>
        <w:spacing w:line="240" w:lineRule="auto"/>
        <w:ind w:left="720"/>
      </w:pPr>
      <w:r>
        <w:rPr>
          <w:lang w:val="sw_KE" w:bidi="sw_KE"/>
        </w:rPr>
      </w:r>
      <w:r>
        <w:rPr>
          <w:lang w:val="sw_KE" w:bidi="sw_KE"/>
        </w:rPr>
        <w:t>Maafisa waandamizi wa Misri</w:t>
      </w:r>
    </w:p>
    <w:p>
      <w:pPr>
        <w:pStyle w:val="ListBullet"/>
        <w:spacing w:line="240" w:lineRule="auto"/>
        <w:ind w:left="720"/>
      </w:pPr>
      <w:r>
        <w:rPr>
          <w:lang w:val="sw_KE" w:bidi="sw_KE"/>
        </w:rPr>
      </w:r>
      <w:r>
        <w:rPr>
          <w:lang w:val="sw_KE" w:bidi="sw_KE"/>
        </w:rPr>
        <w:t>Washiriki waandamizi wa jamaa ya kifalme</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Nyumba yote ya Yusufu</w:t>
      </w:r>
    </w:p>
    <w:p>
      <w:pPr>
        <w:pStyle w:val="ListBullet"/>
        <w:spacing w:line="240" w:lineRule="auto"/>
        <w:ind w:left="720"/>
      </w:pPr>
      <w:r>
        <w:rPr>
          <w:lang w:val="sw_KE" w:bidi="sw_KE"/>
        </w:rPr>
      </w:r>
      <w:r>
        <w:rPr>
          <w:lang w:val="sw_KE" w:bidi="sw_KE"/>
        </w:rPr>
        <w:t>Kaya yote ya kila kaka</w:t>
      </w:r>
    </w:p>
    <w:p>
      <w:pPr>
        <w:pStyle w:val="ListBullet"/>
        <w:spacing w:line="240" w:lineRule="auto"/>
        <w:ind w:left="720"/>
      </w:pPr>
      <w:r>
        <w:rPr>
          <w:lang w:val="sw_KE" w:bidi="sw_KE"/>
        </w:rPr>
      </w:r>
      <w:r>
        <w:rPr>
          <w:lang w:val="sw_KE" w:bidi="sw_KE"/>
        </w:rPr>
        <w:t>Waendeshaji wa magari ya farasi</w:t>
      </w:r>
    </w:p>
    <w:p>
      <w:pPr>
        <w:pStyle w:val="ListBullet"/>
        <w:spacing w:line="240" w:lineRule="auto"/>
        <w:ind w:left="720"/>
      </w:pPr>
      <w:r>
        <w:rPr>
          <w:lang w:val="sw_KE" w:bidi="sw_KE"/>
        </w:rPr>
      </w:r>
      <w:r>
        <w:rPr>
          <w:lang w:val="sw_KE" w:bidi="sw_KE"/>
        </w:rPr>
        <w:t>Wakanaani wa ndani</w:t>
      </w:r>
    </w:p>
    <w:p>
      <w:pPr/>
      <w:r>
        <w:rPr>
          <w:lang w:val="sw_KE" w:bidi="sw_KE"/>
        </w:rPr>
      </w:r>
      <w:r>
        <w:rPr>
          <w:lang w:val="sw_KE" w:bidi="sw_KE"/>
        </w:rPr>
        <w:t>Katika kipindi hiki, waambie washiriki wa kikundi watengeneze hadithi kwa kutumia michoro, au watumie vitu vinavyoweza kusogezwa (kama vile mawe, vijiti, vinyago vya watoto) ili kuonyesha hadithi na matendo yake.</w:t>
      </w:r>
    </w:p>
    <w:p>
      <w:pPr/>
      <w:r>
        <w:rPr>
          <w:lang w:val="sw_KE" w:bidi="sw_KE"/>
        </w:rPr>
      </w:r>
      <w:r>
        <w:rPr>
          <w:lang w:val="sw_KE" w:bidi="sw_KE"/>
        </w:rPr>
        <w:t>Katika tukio la 1, Yakobo anawaambia wana wake kwamba anataka kuzikwa katika pango sawa ambapo Ibrahimu na Isaka walizikwa. Yakobo anakumbuka vizuri mahali pango lilipo na anawapa wana maelezo maalum kuhusu pango ili kusiwe na kuchanganyikiwa baadaye. Yakobo alikuwa ameketi tu alipokuwa akizungumza na wana. Wakati Yakobo alimaliza kuzungumza, Yakobo alilalia kitandani na kufariki. Simulizi inatumia kanuni sawa kwa kifo ambacho kilitumiwa kwa Ibrahimu na Isaka. Simulizi inasema, "Alichukua pumzi yake ya mwisho na kujiunga na mababu wake kwa kifo."</w:t>
      </w:r>
    </w:p>
    <w:p>
      <w:pPr/>
      <w:r>
        <w:rPr>
          <w:lang w:val="sw_KE" w:bidi="sw_KE"/>
        </w:rPr>
      </w:r>
      <w:r>
        <w:rPr>
          <w:lang w:val="sw_KE" w:bidi="sw_KE"/>
        </w:rPr>
        <w:t>Katika tukio la 2, Yusufu anaweka mikono yake karibu na mwili wa baba yake na kulia. Yusufu pia anaubusu uso wa Yakobo. Yusufu anawaamuru madaktari wa Misri kufanikisha uhifadhi wa mwili wa Yakobo ili mwili uweze kupelekwa hadi Kanaani kwa mazishi. Wamisri wanamwomboleza Yakobo kwa siku 70. Wanamtendea Yakobo kama Yakobo angekuwa mtu muhimu sana.</w:t>
      </w:r>
    </w:p>
    <w:p>
      <w:pPr/>
      <w:r>
        <w:rPr>
          <w:lang w:val="sw_KE" w:bidi="sw_KE"/>
        </w:rPr>
      </w:r>
      <w:r>
        <w:rPr>
          <w:lang w:val="sw_KE" w:bidi="sw_KE"/>
        </w:rPr>
        <w:t>Katika tukio la 3, Yusufu anawaomba washauri wa mfalme kumwomba mfalme kumruhusu Yusufu kuchukua mwili wa Yakobo kurudi Kanaani kwa mazishi. Yusufu anaahidi kurudi Misri. Mfalme anamruhusu Yusufu kuchukua mwili wa Yakobo kuurudisha Kanaani.</w:t>
      </w:r>
    </w:p>
    <w:p>
      <w:pPr/>
      <w:r>
        <w:rPr>
          <w:lang w:val="sw_KE" w:bidi="sw_KE"/>
        </w:rPr>
      </w:r>
      <w:r>
        <w:rPr>
          <w:lang w:val="sw_KE" w:bidi="sw_KE"/>
        </w:rPr>
        <w:t>Katika tukio la 4, Yusufu na ndugu wanachukua kaya zao na kwenda Kanaani. Wanaacha watoto wadogo na wanyama wao katika Misri. Idadi kubwa ya maafisa wa Misri wanafuatana na familia wanapomchukua Yakobo kurudi Kanaani. Wanaisimama katika sakafu ya kupuria karibu na Mto Yordani na wana huduma ya ukumbusho na siku 7 za kuomboleza. Watu wa Kanaani wa ndani wanatazama hii.</w:t>
      </w:r>
    </w:p>
    <w:p>
      <w:pPr/>
      <w:r>
        <w:rPr>
          <w:lang w:val="sw_KE" w:bidi="sw_KE"/>
        </w:rPr>
      </w:r>
      <w:r>
        <w:rPr>
          <w:lang w:val="sw_KE" w:bidi="sw_KE"/>
        </w:rPr>
        <w:t>Walibeba mwili wa Yakobo kwa pango na kumzika Yakobo. Hii ni pango ambalo Ibrahimu alikuwa amenunua. Wana wa Yakobo walifanya kama Yakobo alikuwa amewaamuru.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4.</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Yakobo</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Ndugu zake Yusufu</w:t>
      </w:r>
    </w:p>
    <w:p>
      <w:pPr>
        <w:pStyle w:val="ListBullet"/>
        <w:spacing w:line="240" w:lineRule="auto"/>
        <w:ind w:left="720"/>
      </w:pPr>
      <w:r>
        <w:rPr>
          <w:lang w:val="sw_KE" w:bidi="sw_KE"/>
        </w:rPr>
      </w:r>
      <w:r>
        <w:rPr>
          <w:lang w:val="sw_KE" w:bidi="sw_KE"/>
        </w:rPr>
        <w:t>Madaktari wa Misri</w:t>
      </w:r>
    </w:p>
    <w:p>
      <w:pPr>
        <w:pStyle w:val="ListBullet"/>
        <w:spacing w:line="240" w:lineRule="auto"/>
        <w:ind w:left="720"/>
      </w:pPr>
      <w:r>
        <w:rPr>
          <w:lang w:val="sw_KE" w:bidi="sw_KE"/>
        </w:rPr>
      </w:r>
      <w:r>
        <w:rPr>
          <w:lang w:val="sw_KE" w:bidi="sw_KE"/>
        </w:rPr>
        <w:t>Mfalme wa Misri</w:t>
      </w:r>
    </w:p>
    <w:p>
      <w:pPr>
        <w:pStyle w:val="ListBullet"/>
        <w:spacing w:line="240" w:lineRule="auto"/>
        <w:ind w:left="720"/>
      </w:pPr>
      <w:r>
        <w:rPr>
          <w:lang w:val="sw_KE" w:bidi="sw_KE"/>
        </w:rPr>
      </w:r>
      <w:r>
        <w:rPr>
          <w:lang w:val="sw_KE" w:bidi="sw_KE"/>
        </w:rPr>
        <w:t>Washauri wa mfalme</w:t>
      </w:r>
    </w:p>
    <w:p>
      <w:pPr>
        <w:pStyle w:val="ListBullet"/>
        <w:spacing w:line="240" w:lineRule="auto"/>
        <w:ind w:left="720"/>
      </w:pPr>
      <w:r>
        <w:rPr>
          <w:lang w:val="sw_KE" w:bidi="sw_KE"/>
        </w:rPr>
      </w:r>
      <w:r>
        <w:rPr>
          <w:lang w:val="sw_KE" w:bidi="sw_KE"/>
        </w:rPr>
        <w:t>Maafisa waandamizi wa Misri</w:t>
      </w:r>
    </w:p>
    <w:p>
      <w:pPr>
        <w:pStyle w:val="ListBullet"/>
        <w:spacing w:line="240" w:lineRule="auto"/>
        <w:ind w:left="720"/>
      </w:pPr>
      <w:r>
        <w:rPr>
          <w:lang w:val="sw_KE" w:bidi="sw_KE"/>
        </w:rPr>
      </w:r>
      <w:r>
        <w:rPr>
          <w:lang w:val="sw_KE" w:bidi="sw_KE"/>
        </w:rPr>
        <w:t>Washiriki waandamizi wa nyumba ya kifalme</w:t>
      </w:r>
    </w:p>
    <w:p>
      <w:pPr>
        <w:pStyle w:val="ListBullet"/>
        <w:spacing w:line="240" w:lineRule="auto"/>
        <w:ind w:left="720"/>
      </w:pPr>
      <w:r>
        <w:rPr>
          <w:lang w:val="sw_KE" w:bidi="sw_KE"/>
        </w:rPr>
      </w:r>
      <w:r>
        <w:rPr>
          <w:lang w:val="sw_KE" w:bidi="sw_KE"/>
        </w:rPr>
        <w:t>Maafisa wa mfalme</w:t>
      </w:r>
    </w:p>
    <w:p>
      <w:pPr>
        <w:pStyle w:val="ListBullet"/>
        <w:spacing w:line="240" w:lineRule="auto"/>
        <w:ind w:left="720"/>
      </w:pPr>
      <w:r>
        <w:rPr>
          <w:lang w:val="sw_KE" w:bidi="sw_KE"/>
        </w:rPr>
      </w:r>
      <w:r>
        <w:rPr>
          <w:lang w:val="sw_KE" w:bidi="sw_KE"/>
        </w:rPr>
        <w:t>Familia yote ya Yusufu</w:t>
      </w:r>
    </w:p>
    <w:p>
      <w:pPr>
        <w:pStyle w:val="ListBullet"/>
        <w:spacing w:line="240" w:lineRule="auto"/>
        <w:ind w:left="720"/>
      </w:pPr>
      <w:r>
        <w:rPr>
          <w:lang w:val="sw_KE" w:bidi="sw_KE"/>
        </w:rPr>
      </w:r>
      <w:r>
        <w:rPr>
          <w:lang w:val="sw_KE" w:bidi="sw_KE"/>
        </w:rPr>
        <w:t>Familia yote ya kila kaka</w:t>
      </w:r>
    </w:p>
    <w:p>
      <w:pPr>
        <w:pStyle w:val="ListBullet"/>
        <w:spacing w:line="240" w:lineRule="auto"/>
        <w:ind w:left="720"/>
      </w:pPr>
      <w:r>
        <w:rPr>
          <w:lang w:val="sw_KE" w:bidi="sw_KE"/>
        </w:rPr>
      </w:r>
      <w:r>
        <w:rPr>
          <w:lang w:val="sw_KE" w:bidi="sw_KE"/>
        </w:rPr>
        <w:t>Waendeshaji wa magari ya farasi</w:t>
      </w:r>
    </w:p>
    <w:p>
      <w:pPr>
        <w:pStyle w:val="ListBullet"/>
        <w:spacing w:line="240" w:lineRule="auto"/>
        <w:ind w:left="720"/>
      </w:pPr>
      <w:r>
        <w:rPr>
          <w:lang w:val="sw_KE" w:bidi="sw_KE"/>
        </w:rPr>
      </w:r>
      <w:r>
        <w:rPr>
          <w:lang w:val="sw_KE" w:bidi="sw_KE"/>
        </w:rPr>
        <w:t>Wenyeji wa Kanaani</w:t>
      </w:r>
    </w:p>
    <w:p>
      <w:pPr/>
      <w:r>
        <w:rPr>
          <w:lang w:val="sw_KE" w:bidi="sw_KE"/>
        </w:rPr>
      </w:r>
      <w:r>
        <w:rPr>
          <w:lang w:val="sw_KE" w:bidi="sw_KE"/>
        </w:rPr>
        <w:t>Hakikisha timu imeigiza hadithi mara mbili. Wanapaswa kuigiza katika lugha wanayotafsiri. Kwanza, waambie timu waigize hadithi bila kusimama.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ambazo zinapaswa kuigizwa na zisirukwe. Saidia timu kukumbuka sehemu za hadithi.</w:t>
      </w:r>
    </w:p>
    <w:p>
      <w:pPr/>
      <w:r>
        <w:rPr>
          <w:lang w:val="sw_KE" w:bidi="sw_KE"/>
        </w:rPr>
      </w:r>
      <w:r>
        <w:rPr>
          <w:lang w:val="sw_KE" w:bidi="sw_KE"/>
        </w:rPr>
        <w:t>Katika tukio la 1, Yakobo amemaliza kutoa maneno yake ya mwisho kwa kila mmoja wa wana wake. Sasa Yakobo anawaambia wanawe kwamba Yakobo anataka kuchukuliwa kurudi Kanaani na kuzikwa katika pango lile lile na Ibrahimu na Isaka.</w:t>
      </w:r>
    </w:p>
    <w:p>
      <w:pPr/>
      <w:r>
        <w:rPr>
          <w:lang w:val="sw_KE" w:bidi="sw_KE"/>
        </w:rPr>
      </w:r>
      <w:r>
        <w:rPr>
          <w:lang w:val="sw_KE" w:bidi="sw_KE"/>
        </w:rPr>
        <w:t>Sitisha kitendo: Muulize Yakobo, "Kwa nini ni muhimu sana kwako kwamba unazikwa na mababu wako?" Unaweza kusikia, "Kanaani ni nyumba yetu. Mungu aliahidi nchi hiyo kwa mimi na kwa uzao wangu. Ikiwa wananichukua pale ili kunizika, basi watarudi kuishi pale siku fulani katika siku zijazo. Ni lazima warudi Kanaani. Hiki ni kile Mungu anataka." Anzisha tena kitendo.</w:t>
      </w:r>
    </w:p>
    <w:p>
      <w:pPr/>
      <w:r>
        <w:rPr>
          <w:lang w:val="sw_KE" w:bidi="sw_KE"/>
        </w:rPr>
      </w:r>
      <w:r>
        <w:rPr>
          <w:lang w:val="sw_KE" w:bidi="sw_KE"/>
        </w:rPr>
        <w:t>Kisha Yakobo analala chini, anachukua pumzi yake ya mwisho na kufa.</w:t>
      </w:r>
    </w:p>
    <w:p>
      <w:pPr/>
      <w:r>
        <w:rPr>
          <w:lang w:val="sw_KE" w:bidi="sw_KE"/>
        </w:rPr>
      </w:r>
      <w:r>
        <w:rPr>
          <w:lang w:val="sw_KE" w:bidi="sw_KE"/>
        </w:rPr>
        <w:t>Katika tukio la 2, Yusufu anajitupa kwenye mwili wa Yakobo na kulia. Yusufu anambusu Yakobo.</w:t>
      </w:r>
    </w:p>
    <w:p>
      <w:pPr/>
      <w:r>
        <w:rPr>
          <w:lang w:val="sw_KE" w:bidi="sw_KE"/>
        </w:rPr>
      </w:r>
      <w:r>
        <w:rPr>
          <w:lang w:val="sw_KE" w:bidi="sw_KE"/>
        </w:rPr>
        <w:t>Sitisha kitendo: Waulize ndugu, "Mnahisi vipi sasa?" Unaweza kusikia, "Baba amekufa. Ilionekana kama tungekuwa na baba yetu daima. Sijui jinsi tutaendelea bila baba yetu. Ninafurahi alipata kuwa na Yusufu tena kabla ya kufa. Ni lazima tuheshimu ombi lake kurudi Kanaani kwa mazishi. Ninashangaa jinsi Yusufu atatutendea sasa kwa kuwa baba amekufa. Nitakuwa na wasiwasi kuhusu hilo baadaye. Ninataka kumwomboleza baba yangu sasa. Ni vizuri kwamba Yusufu ndiye aliye kando yake kumbusu. Yusufu alikuwa kipenzi cha Baba. Daima tulijua hivyo." Anzisha tena kitendo.</w:t>
      </w:r>
    </w:p>
    <w:p>
      <w:pPr/>
      <w:r>
        <w:rPr>
          <w:lang w:val="sw_KE" w:bidi="sw_KE"/>
        </w:rPr>
      </w:r>
      <w:r>
        <w:rPr>
          <w:lang w:val="sw_KE" w:bidi="sw_KE"/>
        </w:rPr>
        <w:t>Yusufu anawaamuru madaktari wa Misri kufanikisha au kuhifadhi mwili wa Yakobo. Mchakato huu unazuia mwili wa Yakobo kuoza. Wamisri wanamwomboleza Yakobo kwa siku 70.</w:t>
      </w:r>
    </w:p>
    <w:p>
      <w:pPr/>
      <w:r>
        <w:rPr>
          <w:lang w:val="sw_KE" w:bidi="sw_KE"/>
        </w:rPr>
      </w:r>
      <w:r>
        <w:rPr>
          <w:lang w:val="sw_KE" w:bidi="sw_KE"/>
        </w:rPr>
        <w:t>Sitisha kitendo: Waulize Wamisri, "Kwa nini mnamwomboleza Yakobo? Yeye si mmoja wenu." Unaweza kusikia, "Alikuwa mtu mzuri. Angalia wanawe. Tazama Yusufu ambaye ni gavana wetu. Ni lazima tuheshimu kumbukumbu ya baba wa Yusufu. Anzisha tena kitendo.</w:t>
      </w:r>
    </w:p>
    <w:p>
      <w:pPr/>
      <w:r>
        <w:rPr>
          <w:lang w:val="sw_KE" w:bidi="sw_KE"/>
        </w:rPr>
      </w:r>
      <w:r>
        <w:rPr>
          <w:lang w:val="sw_KE" w:bidi="sw_KE"/>
        </w:rPr>
        <w:t>Katika tukio la 3, Yusufu anaomba ruhusa kutoka kwa mfalme ili kuchukua mwili wa Yakobo kurudi Kanaani kwa mazishi. Yusufu anaelezea kwamba aliapa au alitoa ahadi ya dhati kwa Yakobo kwamba jambo hili lingefanyika. Mfalme alikubali kwamba Yusufu ni lazima atimize ahadi yake.</w:t>
      </w:r>
    </w:p>
    <w:p>
      <w:pPr/>
      <w:r>
        <w:rPr>
          <w:lang w:val="sw_KE" w:bidi="sw_KE"/>
        </w:rPr>
      </w:r>
      <w:r>
        <w:rPr>
          <w:lang w:val="sw_KE" w:bidi="sw_KE"/>
        </w:rPr>
        <w:t>Sitisha kitendo: Muulize mfalme, "Kwa nini unamruhusu Yusufu kwenda Kanaani." Je, huogopi kwamba hatarudi? Unaweza kusikia, "Yusufu aliahidi atarudi. Kitu kimoja ambacho nimejifunza ni Yusufu anatekeleza ahadi zake. Yusufu atafanya kama alivyosema. Yusufu aliahidi baba yake na anapaswa kutimiza ahadi. Sina wasiwasi kuhusu hii. Najua Yusufu atarudi. Anzisha tena kitendo.</w:t>
      </w:r>
    </w:p>
    <w:p>
      <w:pPr/>
      <w:r>
        <w:rPr>
          <w:lang w:val="sw_KE" w:bidi="sw_KE"/>
        </w:rPr>
      </w:r>
      <w:r>
        <w:rPr>
          <w:lang w:val="sw_KE" w:bidi="sw_KE"/>
        </w:rPr>
        <w:t>Katika tukio la 4, Yusufu, ndugu na kaya zao wote wanakwenda Kanaani. Wanaacha watoto wadogo na wanyama katika Misri. Maafisa wengi wa Misri wanakwenda pamoja nao.</w:t>
      </w:r>
    </w:p>
    <w:p>
      <w:pPr/>
      <w:r>
        <w:rPr>
          <w:lang w:val="sw_KE" w:bidi="sw_KE"/>
        </w:rPr>
      </w:r>
      <w:r>
        <w:rPr>
          <w:lang w:val="sw_KE" w:bidi="sw_KE"/>
        </w:rPr>
        <w:t>Sitisha kitendo: Muulize Yusufu, "Inahisi vipi kurudi katika Kanaani tena?" Unaweza kusikia, "Huku ni nyumbani kwetu. Ninafurahi kuiona tena hata kwa tukio la huzuni. Ninatamani ningeweza kurudi sasa na kuishi hapa. Ni lazima nitimize ahadi yangu kwa mfalme. Ni vizuri kujua kwamba hii ni nyumba yetu ya kweli. Siku moja, watoto wangu watakuja hapa ili kuishi. Mungu alitupa nchi hii. Ni lazima wakujie urithi wao." Waulize ndugu, "Unahisi vipi kuwa tena Kanaani?" Unaweza kusikia, "Hapa ni nyumbani. Ni bora sana hapa kuliko Misri. Ninafurahi tuliweza kwenda Misri ili tuweze kuishi wakati wa njaa. Tunahitaji kurudi na kuishi hapa. Hii ni nyumba ya mababu zetu. Tunajua Mungu alitupa nchi hii. Ni lazima niendelee kufundisha watoto wangu ili wasisahau. Nafikiri ukweli kwamba mababu zetu walizikwa hapa zitawasaidia kutaka kurudi hapa kuishi. Zaidi ya hayo, Baba katika maneno yake ya mwisho alituambia jinsi ya kuishi hapa. Baba anatarajia turudi hapa. Watoto ni lazima warudi hapa ili kuishi." 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Yakobo anazungumza kuhusu pango la mazishi ya mababu katika Kanaani. Yakobo anakumbuka jina la mtu ambaye Ibrahimu alinunua pango kutoka kwake pamoja na eneo lake halisi. Tumia matamshi sawa kwa majina haya ambayo ulikuwa umetumia katika vifungu vya awali.</w:t>
      </w:r>
    </w:p>
    <w:p>
      <w:pPr/>
      <w:r>
        <w:rPr>
          <w:lang w:val="sw_KE" w:bidi="sw_KE"/>
        </w:rPr>
      </w:r>
      <w:r>
        <w:rPr>
          <w:lang w:val="sw_KE" w:bidi="sw_KE"/>
        </w:rPr>
        <w:t>Simulizi inatumia njia sawa kuelezea kifo kama ilivyofanywa kwa Ibrahimu na Isaka. Yakobo alichukua pumzi yake ya mwisho na kujiunga na mababu wake. Ingekuwa vizuri kutumia maneno sawa uliyotumia na Ibrahimu na Isaka.</w:t>
      </w:r>
    </w:p>
    <w:p>
      <w:pPr/>
      <w:r>
        <w:rPr>
          <w:lang w:val="sw_KE" w:bidi="sw_KE"/>
        </w:rPr>
      </w:r>
      <w:r>
        <w:rPr>
          <w:lang w:val="sw_KE" w:bidi="sw_KE"/>
        </w:rPr>
        <w:t>Yusufu aliukumbatia mwili wa Yakobo, alilia na kumbusu uso wa Yakobo. Haya ni matendo ya kawaida ya kitamaduni ya kuomboleza kwa watu wa Kiebrania wa wakati huo. Njia ya Yusufu ya kuonyesha huzuni inaweza kuonekana kuwa ya ajabu katika utamaduni wako. Uwezekano mwingine ni kutafsiri kile Yusufu alifanya na kuongeza taarifa kama, "Hii ni njia Waebrania wa kale waliyoomboleza."</w:t>
      </w:r>
    </w:p>
    <w:p>
      <w:pPr/>
      <w:r>
        <w:rPr>
          <w:lang w:val="sw_KE" w:bidi="sw_KE"/>
        </w:rPr>
      </w:r>
      <w:r>
        <w:rPr>
          <w:lang w:val="sw_KE" w:bidi="sw_KE"/>
        </w:rPr>
        <w:t>Kuomboleza mtu kunamaanisha kwamba unahisi huzuni au majonzi kwamba mtu huyu amekufa. Kipindi cha kuomboleza katika tamaduni nyingi ni wakati ambapo watu wanakuja pamoja ili kupitisha desturi au mila za kuomboleza. Wengine wanavaa mavazi maalum. Wengine wanalia pamoja. Katika baadhi ya tamaduni, waombolezaji wanatupa majivu au vumbi juu ya vichwa vyao. Wamisri walimwomboleza Yakobo kwa siku 70.</w:t>
      </w:r>
    </w:p>
    <w:p>
      <w:pPr/>
      <w:r>
        <w:rPr>
          <w:lang w:val="sw_KE" w:bidi="sw_KE"/>
        </w:rPr>
      </w:r>
      <w:r>
        <w:rPr>
          <w:lang w:val="sw_KE" w:bidi="sw_KE"/>
        </w:rPr>
        <w:t>Kuhifadhi mwili ni kupitia mchakato maalum wa kuhifadhi mwili ili usiozee kama mwili wa mtu aliyekufa unavyooza kwa kawaida. Katika baadhi ya tamaduni, mchakato wa kuhifadhi mwili baada ya kifo haijulikani. Badala ya kuelezea kuhusu kuhifadhi mwili, unaweza kusema kwamba Yusufu aliwaamuru madaktari wa Misri kuandaa mwili wa Yakobo kwa mazishi. Au, unaweza kusema kwamba Yusufu aliamuru kwamba mwili wa Yakobo uwe tayari kwa mazishi.</w:t>
      </w:r>
    </w:p>
    <w:p>
      <w:pPr/>
      <w:r>
        <w:rPr>
          <w:lang w:val="sw_KE" w:bidi="sw_KE"/>
        </w:rPr>
      </w:r>
      <w:r>
        <w:rPr>
          <w:lang w:val="sw_KE" w:bidi="sw_KE"/>
        </w:rPr>
        <w:t>Yusufu alikwenda kuomba ruhusa kutoka kwa mfalme ili kuchukua mwili wa Yakobo Kanaani kwa mazishi. Baadhi ya tafsiri zinatumia mfalme huku nyingine zikitumia neno Farao. Farao ni cheo kinachotumiwa na mfalme wa Misri. Tumia njia sawa ya kuzungumza kuhusu mfalme kama vile umetumia katika vifungu vya awali.</w:t>
      </w:r>
    </w:p>
    <w:p>
      <w:pPr/>
      <w:r>
        <w:rPr>
          <w:lang w:val="sw_KE" w:bidi="sw_KE"/>
        </w:rPr>
      </w:r>
      <w:r>
        <w:rPr>
          <w:lang w:val="sw_KE" w:bidi="sw_KE"/>
        </w:rPr>
        <w:t xml:space="preserve">Yusufu alielezea kwamba alikuwa ameapa </w:t>
      </w:r>
      <w:r>
        <w:rPr>
          <w:b/>
          <w:lang w:val="sw_KE" w:bidi="sw_KE"/>
        </w:rPr>
        <w:t>kiapo</w:t>
      </w:r>
      <w:r>
        <w:rPr>
          <w:lang w:val="sw_KE" w:bidi="sw_KE"/>
        </w:rPr>
        <w:t xml:space="preserve"> cha kuchukua mwili wa Yakobo kwenda Kanaani. Kiapo ni ahadi ya dhati Kiapo kinajadiliwa katika faharasa kuu. Tumia neno sawa kwa kiapo kama vile umetumia katika vifungu vya awali.</w:t>
      </w:r>
    </w:p>
    <w:p>
      <w:pPr/>
      <w:r>
        <w:rPr>
          <w:lang w:val="sw_KE" w:bidi="sw_KE"/>
        </w:rPr>
      </w:r>
      <w:r>
        <w:rPr>
          <w:lang w:val="sw_KE" w:bidi="sw_KE"/>
        </w:rPr>
        <w:t>Yusufu na ndugu zake walichukua kaya zao isipokuwa watoto wachanga sana. Kaya ni kundi la watu wote wanaoishi na kufanya kazi katika nyumba. Hii ingejumuisha washiriki wa familia na pia watumishi. Kaya ya familia imeorodheshwa katika faharasa ya msingi.</w:t>
      </w:r>
    </w:p>
    <w:p>
      <w:pPr/>
      <w:r>
        <w:rPr>
          <w:lang w:val="sw_KE" w:bidi="sw_KE"/>
        </w:rPr>
      </w:r>
      <w:r>
        <w:rPr>
          <w:lang w:val="sw_KE" w:bidi="sw_KE"/>
        </w:rPr>
        <w:t>Magari ya farasi yanayoendeshwa na waendeshaji yalikwenda na familia ya Yakobo hadi Kanaani. Mpandaji wa gari la farasi ni mtu ambaye anasimama katika gari la farasi na kuongoza au kuelekeza farasi.</w:t>
      </w:r>
    </w:p>
    <w:p>
      <w:pPr/>
      <w:r>
        <w:rPr>
          <w:lang w:val="sw_KE" w:bidi="sw_KE"/>
        </w:rPr>
      </w:r>
      <w:r>
        <w:rPr>
          <w:lang w:val="sw_KE" w:bidi="sw_KE"/>
        </w:rPr>
        <w:t>Onyesha picha ya gari la farasi pamoja na msukaji wake.</w:t>
      </w:r>
    </w:p>
    <w:p>
      <w:pPr/>
      <w:r>
        <w:rPr>
          <w:lang w:val="sw_KE" w:bidi="sw_KE"/>
        </w:rPr>
      </w:r>
      <w:r>
        <w:rPr>
          <w:lang w:val="sw_KE" w:bidi="sw_KE"/>
        </w:rPr>
        <w:t>Familia na Wamisri walisimama katika sakafu ya kupuria karibu na Mto Yordani ili kuwa na huduma ya ukumbusho na kupitia kipindi cha siku 7 za kuomboleza. Sakafu ya kupuria ni eneo la udongo uliojaa ngumu ambapo nafaka inapigwa kutoka kwa bua.</w:t>
      </w:r>
    </w:p>
    <w:p>
      <w:pPr/>
      <w:r>
        <w:rPr>
          <w:lang w:val="sw_KE" w:bidi="sw_KE"/>
        </w:rPr>
      </w:r>
      <w:r>
        <w:rPr>
          <w:lang w:val="sw_KE" w:bidi="sw_KE"/>
        </w:rPr>
        <w:t>Onyesha picha ya sakafu ya kupuria.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mpangilio, mienendo au ubao wao wa hadithi ili kumsaidia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50:15–21</w:t>
      </w:r>
      <w:r>
        <w:rPr>
          <w:lang w:val="sw_KE" w:bidi="sw_KE"/>
        </w:rPr>
      </w:r>
    </w:p>
    <w:p>
      <w:pPr>
        <w:pStyle w:val="Heading3"/>
      </w:pPr>
      <w:r>
        <w:rPr>
          <w:lang w:val="sw_KE" w:bidi="sw_KE"/>
        </w:rPr>
        <w:t>Sikiliza na Moyo</w:t>
      </w:r>
    </w:p>
    <w:p>
      <w:pPr/>
      <w:r>
        <w:rPr>
          <w:lang w:val="sw_KE" w:bidi="sw_KE"/>
        </w:rPr>
      </w:r>
      <w:r>
        <w:rPr>
          <w:lang w:val="sw_KE" w:bidi="sw_KE"/>
        </w:rPr>
        <w:t>Sikiliza Mwanzo 50:15–21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50:15–21</w:t>
      </w:r>
    </w:p>
    <w:p>
      <w:pPr/>
      <w:r>
        <w:rPr>
          <w:lang w:val="sw_KE" w:bidi="sw_KE"/>
        </w:rPr>
      </w:r>
      <w:r>
        <w:rPr>
          <w:lang w:val="sw_KE" w:bidi="sw_KE"/>
        </w:rPr>
        <w:t>Sikiliza maandishi mara moja katika toleo rahisi zaidi kuelewa.</w:t>
      </w:r>
    </w:p>
    <w:p>
      <w:pPr/>
      <w:r>
        <w:rPr>
          <w:lang w:val="sw_KE" w:bidi="sw_KE"/>
        </w:rPr>
      </w:r>
      <w:r>
        <w:rPr>
          <w:lang w:val="sw_KE" w:bidi="sw_KE"/>
        </w:rPr>
        <w:t>Mazishi na wakati wa kuomboleza kwa Yakobo umepita. Ndugu za Yusufu sasa wanatambua kwamba kwa kifo cha Yakobo, huenda Yusufu akatafuta kisasi kwa mambo ya kutisha waliyomtendea miaka mingi iliyopita. Mwandishi wa Mwanzo anasonga haraka kuelekea mwisho wa hadithi ya Yakobo na Yusufu. Hii ni akaunti ya simulizi ya kukutana kwa ndugu na Yusufu.</w:t>
      </w:r>
    </w:p>
    <w:p>
      <w:pPr/>
      <w:r>
        <w:rPr>
          <w:lang w:val="sw_KE" w:bidi="sw_KE"/>
        </w:rPr>
      </w:r>
      <w:r>
        <w:rPr>
          <w:lang w:val="sw_KE" w:bidi="sw_KE"/>
        </w:rPr>
        <w:t>Yakobo alizikwa katika Kanaani. Wale wote ambao walikwenda Kanaani walipaswa kurudi Misri. Mbali na siku 70 za kuomboleza, safari hii kwa Hebroni na kurudi Misri ingechukua siku nyingi. Simama na uonyeshe ramani inayoonyesha Kanaani na Misri zilizowekwa alama. Hebroni na Nchi ya Goshen inapaswa kuwekwa alama kwenye ramani. Njia kati ya Hebroni na Nchi ya Goshen inapaswa kuwekwa alama.</w:t>
      </w:r>
    </w:p>
    <w:p>
      <w:pPr/>
      <w:r>
        <w:rPr>
          <w:lang w:val="sw_KE" w:bidi="sw_KE"/>
        </w:rPr>
      </w:r>
      <w:r>
        <w:rPr>
          <w:lang w:val="sw_KE" w:bidi="sw_KE"/>
        </w:rPr>
        <w:t>Kila mtu alikuwa amerudi Misri na maisha ya kawaida yalirejea. Ndugu wangekuwa katika eneo lao la Goshen na familia zao na wanyama wao. Yusufu angekuwa katika mji na mfalme akitekeleza kazi yake kama gavana wa Misri. Ndugu 10 wa Yusufu, wale ambao walikuwa wamemuuza Yusufu kama mtumwa, walikuja kuogopa. Sasa wanatambua kwamba Yakobo haishi tena na hawezi kuwalinda. Benyamini si sehemu ya kikundi hiki. Kwa muda mrefu Yakobo aliishi, ndugu walijua kwamba Yusufu hangewaadhibu kwa matendo yao. Yakobo hayuko tena kama mlinzi. Sasa ndugu wanaogopa kwamba Yusufu atafanya kisasi.</w:t>
      </w:r>
    </w:p>
    <w:p>
      <w:pPr/>
      <w:r>
        <w:rPr>
          <w:lang w:val="sw_KE" w:bidi="sw_KE"/>
        </w:rPr>
      </w:r>
      <w:r>
        <w:rPr>
          <w:lang w:val="sw_KE" w:bidi="sw_KE"/>
        </w:rPr>
        <w:t>Sitisha na mjadili: Simulia hadithi kuhusu familia kubwa. Mtu anafanya kitu cha kutisha kwa mtu mwingine katika familia. Kwa muda mrefu baba anaishi, hakuna kinachotokea kwa mtu ambaye alifanya tendo la kutisha. Ni nini kinatokea wakati baba anakufa? Kwa nini wangesubiri mpaka kifo cha baba ili kutafuta kisasi?</w:t>
      </w:r>
    </w:p>
    <w:p>
      <w:pPr/>
      <w:r>
        <w:rPr>
          <w:lang w:val="sw_KE" w:bidi="sw_KE"/>
        </w:rPr>
      </w:r>
      <w:r>
        <w:rPr>
          <w:lang w:val="sw_KE" w:bidi="sw_KE"/>
        </w:rPr>
        <w:t>Ndugu wanaogopa kwamba Yusufu sasa atawaadhibu kwa kile walichomfanyia wakati walipomuuza kama mtumwa. Wanauliza swali la dhahania. Hii ni aina ya swali ambalo linaanza na maneno kama vile kudhani au je ikiwa. Mtu anayeuliza swali hajui kama kile anafikiri ni kweli. Anauliza swali ikiwa hii ni kweli. Ndugu wanasema, je, Yusufu anatuchukia au ana chuki dhidi yetu? Kubeba chuki, ni taswira ya neno ambayo ina maana kwamba mtu ana hisia za hasira na hamu ya kulipiza kisasi ambayo anabeba ndani yake. Hisia hizi ni kuchukia dhidi ya mtu kwa jambo ambalo mtu huyo alifanya. Baadhi ya tafsiri zinatumia maelezo ya kitaswira na kusema "Yusufu atatulipizia kwa makosa tuliyofanya." Hii ni taswira ya maneno kuhusu kisasi. Hii ina maana kwamba walifanya kitu kibaya kwa Yusufu na sasa Yusufu atafanya kitu kibaya kwao.</w:t>
      </w:r>
    </w:p>
    <w:p>
      <w:pPr/>
      <w:r>
        <w:rPr>
          <w:lang w:val="sw_KE" w:bidi="sw_KE"/>
        </w:rPr>
      </w:r>
      <w:r>
        <w:rPr>
          <w:lang w:val="sw_KE" w:bidi="sw_KE"/>
        </w:rPr>
        <w:t>Sitisha na mjadili: Simulia hadithi kuhusu mtu ambaye anaamua baada ya muda mrefu au miaka mingi ili kulipiza kisasi kwa kitu ambacho kilifanywa miaka mingi iliyopita. Sikiliza kile ambacho mtu anasema wakati anapopanga matendo yake. Anaelezea vipi kile anataka kufanya na kwa nini anataka kufanya hivyo? Unasikiliza picha za neno ambazo zingekuwa za asili katika utamaduni wako.</w:t>
      </w:r>
    </w:p>
    <w:p>
      <w:pPr/>
      <w:r>
        <w:rPr>
          <w:lang w:val="sw_KE" w:bidi="sw_KE"/>
        </w:rPr>
      </w:r>
      <w:r>
        <w:rPr>
          <w:lang w:val="sw_KE" w:bidi="sw_KE"/>
        </w:rPr>
        <w:t>Ndugu wanatambua kwamba kumuuza Yusufu kama mtumwa ilikuwa vibaya. Sasa ndugu wanaamua kuchukua hatua kabla ya Yusufu kuchukua kisasi dhidi yao. Ndugu wanajaribu kujilinda kutoka kwa kisasi cha Yusufu. Wanaamini kwamba Yusufu atajilipiza kisasi.</w:t>
      </w:r>
    </w:p>
    <w:p>
      <w:pPr/>
      <w:r>
        <w:rPr>
          <w:lang w:val="sw_KE" w:bidi="sw_KE"/>
        </w:rPr>
      </w:r>
      <w:r>
        <w:rPr>
          <w:lang w:val="sw_KE" w:bidi="sw_KE"/>
        </w:rPr>
        <w:t>Ndugu 10 wanatuma ujumbe kwa Yusufu. Ndugu wanasema kwamba Yakobo aliwaambia wao waombe msamaha. Ili kufanya hivyo, Yakobo angehitaji kujua kwamba ndugu walikuwa wamemwuza Yusufu miaka mingi iliyopita. Yakobo hajawahi kufanya chochote ambacho kingeonyesha kwamba Yakobo alijua kile ndugu walikuwa wamefanya. Ndugu wanaonekana kufikiria kwamba kwa kutumia jina la baba yao kwa njia hii kutamfanya Yusufu kuonyesha rehema. Ndugu wanajaribu kuonyesha kwamba Yakobo anamwomba Yusufu kuwasamehe ndugu zake. Maandiko hayatoi dalili yoyote ya kama taarifa hii ni kweli au la. Watafsiri wanapaswa kutafsiri kana kwamba ni kweli.</w:t>
      </w:r>
    </w:p>
    <w:p>
      <w:pPr/>
      <w:r>
        <w:rPr>
          <w:lang w:val="sw_KE" w:bidi="sw_KE"/>
        </w:rPr>
      </w:r>
      <w:r>
        <w:rPr>
          <w:lang w:val="sw_KE" w:bidi="sw_KE"/>
        </w:rPr>
        <w:t>Ndugu wanajiita watumishi wa Mungu wa baba yako. Hii ina maana kwamba ndugu wanamwabudu Mungu sawa kama Yakobo na Yusufu. Ndugu wanamtumikia Mungu au kumwabudu Mungu. Wanaendelea kumrejelea Yakobo kama baba yako au kama baba ya Yusufu. Wanafanya hivyo ili kumkumbusha Yusufu jukumu lake la kufanya mapenzi ya Yakobo. Ujumbe unasema, "Tafadhali wasamehe ndugu zako kwa dhambi kubwa au uhalifu waliofanya kwako." Maandishi yanatumia maneno 3 ili kuelezea kile ndugu walifanya. Maandishi yanatumia maneno uhalifu, dhambi na makosa. Uhalifu ni tendo la dhambi ambalo linahusisha uasi na uasi dhidi ya mamlaka. Uhalifu ni neno la nguvu sana. Kosa ni neno la jumla zaidi ambalo linajumuisha aina nyingi za makosa. Kusamehe ina maana kuondoa dhambi au makosa. Dhambi au kutenda makosa hapa ni neno kali ambalo linarejelea uhalifu. Neno dhambi lina wazo kwamba mtu amevunja sheria kwa hiari. Hii ni mara ya kwanza ndugu wanamwambia Yusufu kwamba kumuuza Yusufu kama mtumwa ilikuwa makosa.</w:t>
      </w:r>
    </w:p>
    <w:p>
      <w:pPr/>
      <w:r>
        <w:rPr>
          <w:lang w:val="sw_KE" w:bidi="sw_KE"/>
        </w:rPr>
      </w:r>
      <w:r>
        <w:rPr>
          <w:lang w:val="sw_KE" w:bidi="sw_KE"/>
        </w:rPr>
        <w:t>Sitisha na jadilini: Zungumza kuhusu tukio kati ya wanafamilia au marafiki ambalo lilitokea wakati fulani uliopita. Hii inapaswa kuwa kitu kikubwa ambacho kilisababisha maisha ya angalau mtu mmoja kubadilika. Wakati mtu anapozungumza kuhusu kile alichofanyiwa, angalia uchaguzi wa maneno. Unasikiliza kuona kama maneno yote yana kiwango sawa cha maana au kama maneno fulani yana nguvu kuliko mengine.</w:t>
      </w:r>
    </w:p>
    <w:p>
      <w:pPr/>
      <w:r>
        <w:rPr>
          <w:lang w:val="sw_KE" w:bidi="sw_KE"/>
        </w:rPr>
      </w:r>
      <w:r>
        <w:rPr>
          <w:lang w:val="sw_KE" w:bidi="sw_KE"/>
        </w:rPr>
        <w:t>Baada ya kusema kwamba Yakobo alikuwa ameomba msamaha kwa ndugu, ndugu wanaomba msamaha kwa ajili ya wao wenyewe. Wakati Yusufu anasikia hii, Yusufu anavunjika moyo na kulia. Hii ina maana kwamba Yusufu anapoteza udhibiti wa hisia zake au hawezi kudhibiti hisia zake na kulia. Hatujui kwa nini Yusufu analia.</w:t>
      </w:r>
    </w:p>
    <w:p>
      <w:pPr/>
      <w:r>
        <w:rPr>
          <w:lang w:val="sw_KE" w:bidi="sw_KE"/>
        </w:rPr>
      </w:r>
      <w:r>
        <w:rPr>
          <w:lang w:val="sw_KE" w:bidi="sw_KE"/>
        </w:rPr>
        <w:t>Kisha ndugu wanakuja kumwona Yusufu na kujitupa sakafuni mbele ya Yusufu. Kutupa kitu ni tendo la vurugu. Hii si kuinama rahisi au kupiga magoti tu. Ndugu wanajitolea kuwa watumwa wa Yusufu. Ndugu walimwuza Yusufu kama mtumwa na hapa ndugu wanajitolea kuwa watumwa wa Yusufu. Mtumwa ni mali ya mtu mwingine. Mtumwa hana uhuru wa kutenda. Kama mvulana mdogo, Yusufu alikuwa na ndoto ambazo zinaonekana kuonyesha kwamba siku moja katika siku zijazo, ndugu zake wangeinama kwa Yusufu. Maandishi hayatuambii kama Yusufu anakumbuka ndoto hizi kwa hatua hii.</w:t>
      </w:r>
    </w:p>
    <w:p>
      <w:pPr/>
      <w:r>
        <w:rPr>
          <w:lang w:val="sw_KE" w:bidi="sw_KE"/>
        </w:rPr>
      </w:r>
      <w:r>
        <w:rPr>
          <w:lang w:val="sw_KE" w:bidi="sw_KE"/>
        </w:rPr>
        <w:t>Yusufu anawaambia wasiwe na hofu. Yusufu anauliza, "Je, mimi ni Mungu?" Hii ni swali ambalo hauhitaji jibu. Yusufu anamaanisha kwamba Mungu ndiye anayewahukumu watu au kuamua juu ya dhambi. Yusufu anasema, "Mimi si Mungu. Siwezi kukuadhibu." Yusufu anarudia baadhi ya kile alichosema wakati alijifichua kwanza kwa ndugu zake. Yusufu anawaambia ndugu kwamba Mungu alimleta Yusufu kwa mahali ambapo Yusufu angeweza kuokoa maisha ya watu wengi. Ndugu walimaanisha kumdhuru Yusufu lakini Mungu alikuwa akitawala kila kitu.</w:t>
      </w:r>
    </w:p>
    <w:p>
      <w:pPr/>
      <w:r>
        <w:rPr>
          <w:lang w:val="sw_KE" w:bidi="sw_KE"/>
        </w:rPr>
      </w:r>
      <w:r>
        <w:rPr>
          <w:lang w:val="sw_KE" w:bidi="sw_KE"/>
        </w:rPr>
        <w:t>Yusufu aliwaambia ndugu wasiogope. Yusufu aliahidi kuendelea kuwatunza ndugu na familia zao. Yusufu alizungumza kwa fadhili kwa ndugu. Yusufu aliwafanya wahisi vizuri tena.</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Ndugu wanakuwa na hofu kwamba Yusufu atachukua kisasi kwa yote ambayo ndugu walifanya kwa Yusufu.</w:t>
      </w:r>
    </w:p>
    <w:p>
      <w:pPr/>
      <w:r>
        <w:rPr>
          <w:lang w:val="sw_KE" w:bidi="sw_KE"/>
        </w:rPr>
      </w:r>
      <w:r>
        <w:rPr>
          <w:b/>
          <w:lang w:val="sw_KE" w:bidi="sw_KE"/>
        </w:rPr>
        <w:t>Tukio la pili:</w:t>
      </w:r>
      <w:r>
        <w:rPr>
          <w:lang w:val="sw_KE" w:bidi="sw_KE"/>
        </w:rPr>
        <w:t xml:space="preserve"> Ndugu wanatuma ujumbe kwa Yusufu.</w:t>
      </w:r>
    </w:p>
    <w:p>
      <w:pPr/>
      <w:r>
        <w:rPr>
          <w:lang w:val="sw_KE" w:bidi="sw_KE"/>
        </w:rPr>
      </w:r>
      <w:r>
        <w:rPr>
          <w:lang w:val="sw_KE" w:bidi="sw_KE"/>
        </w:rPr>
        <w:t xml:space="preserve">Tukio la </w:t>
      </w:r>
      <w:r>
        <w:rPr>
          <w:b/>
          <w:lang w:val="sw_KE" w:bidi="sw_KE"/>
        </w:rPr>
        <w:t>tatu:</w:t>
      </w:r>
      <w:r>
        <w:rPr>
          <w:lang w:val="sw_KE" w:bidi="sw_KE"/>
        </w:rPr>
        <w:t xml:space="preserve"> Ndugu wanakuja kumwona Yusufu. Yusufu anawakumbusha kwamba Mungu alimleta Yusufu Misri ili Yusufu aweze kuokoa maisha ya watu wengi.</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Ndugu 10 wa kiume</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Yakobo anatajwa.</w:t>
      </w:r>
    </w:p>
    <w:p>
      <w:pPr/>
      <w:r>
        <w:rPr>
          <w:lang w:val="sw_KE" w:bidi="sw_KE"/>
        </w:rPr>
      </w:r>
      <w:r>
        <w:rPr>
          <w:lang w:val="sw_KE" w:bidi="sw_KE"/>
        </w:rPr>
        <w:t>Katika kipindi hiki, waambie washiriki wa kikundi watengeneze hadithi kwa kutumia michoro, au watumie vitu vinavyoweza kusogezwa (kama vile mawe, vijiti, vinyago vya watoto) ili kuonyesha hadithi na matendo yake.</w:t>
      </w:r>
    </w:p>
    <w:p>
      <w:pPr/>
      <w:r>
        <w:rPr>
          <w:lang w:val="sw_KE" w:bidi="sw_KE"/>
        </w:rPr>
      </w:r>
      <w:r>
        <w:rPr>
          <w:lang w:val="sw_KE" w:bidi="sw_KE"/>
        </w:rPr>
        <w:t>Katika tukio la 1, mazishi ya Yakobo yamekwisha. Kila mtu amerudi Misri. Maisha yanarudi kuwa kawaida. Muda fulani umepita. Ndugu wanatambua kwamba Yakobo hayupo tena ili kuwalinda kutoka kwa hasira ya Yusufu. Ndugu wanaanza kufikiria mambo ambayo Yusufu anaweza kufanya. Ndugu wanatumia usemi "Ni nini ikiwa..." Au "Tuseme..." Hii ni njia ya kupendekeza kwamba kitu kinaweza kutokea au hakitaweza kutokea.</w:t>
      </w:r>
    </w:p>
    <w:p>
      <w:pPr/>
      <w:r>
        <w:rPr>
          <w:lang w:val="sw_KE" w:bidi="sw_KE"/>
        </w:rPr>
      </w:r>
      <w:r>
        <w:rPr>
          <w:lang w:val="sw_KE" w:bidi="sw_KE"/>
        </w:rPr>
        <w:t>Sitisha na mjadili: Washiriki tofauti wa timu waseme kuhusu hali ambazo zinaweza kutokea lakini hazijatokea bado, kwa mfano, "Itakuwaje ikiwa mvua itanyesha kwa nguvu sana?" Au, "Je, mafuriko yakitokea?" Au, "Nini ikiwa mazao hayazalishi mwaka huu?" Au, "Ni nini ikiwa sitafanikiwa katika mitihani yangu?" Sikiliza jinsi kila mtu anazungumza kuhusu uwezekano huu ambao unaweza au hauwezi kutokea. Unatafuta njia ya kuanzisha taarifa hii iliyotolewa na ndugu.</w:t>
      </w:r>
    </w:p>
    <w:p>
      <w:pPr/>
      <w:r>
        <w:rPr>
          <w:lang w:val="sw_KE" w:bidi="sw_KE"/>
        </w:rPr>
      </w:r>
      <w:r>
        <w:rPr>
          <w:lang w:val="sw_KE" w:bidi="sw_KE"/>
        </w:rPr>
        <w:t>Ndugu wanaogopa kwamba Yusufu atachukua kisasi kwa ndugu zake. Ndugu wanakubali kwamba walifanya makosa wakati walimuuza Yusufu.</w:t>
      </w:r>
    </w:p>
    <w:p>
      <w:pPr/>
      <w:r>
        <w:rPr>
          <w:lang w:val="sw_KE" w:bidi="sw_KE"/>
        </w:rPr>
      </w:r>
      <w:r>
        <w:rPr>
          <w:lang w:val="sw_KE" w:bidi="sw_KE"/>
        </w:rPr>
        <w:t>Katika tukio la 2, ndugu wanatuma ujumbe kwa Yusufu. Hatujui kama ujumbe ulizungumzwa na msemaji au kuandikwa. Ndugu wanarejelea Yakobo na kusema, "baba yako" kwa Yusufu. Ndugu hawasemi "baba yetu." Ndugu wanamwambia Yusufu kwamba Yakobo aliwaambia ndugu wamwambie Yusufu, "Wasamehe ndugu zako kwa kosa kubwa au kitu kiovu walichokifanya." Baada ya kutoa ujumbe huu kutoka kwa Yakobo, ndugu kisha wanamwomba Yusufu awasamehe kwa dhambi zao. Yusufu anavunjika na kulia baada ya kusikia ujumbe.</w:t>
      </w:r>
    </w:p>
    <w:p>
      <w:pPr/>
      <w:r>
        <w:rPr>
          <w:lang w:val="sw_KE" w:bidi="sw_KE"/>
        </w:rPr>
      </w:r>
      <w:r>
        <w:rPr>
          <w:lang w:val="sw_KE" w:bidi="sw_KE"/>
        </w:rPr>
        <w:t>Katika tukio la 3, ndugu wanakuja kumwona Yusufu na kujitupa kwa sakafu mbele ya Yusufu. Kutupa kitu ni tendo la vurugu. Hii si kuinama rahisi au kupiga magoti tu.</w:t>
      </w:r>
    </w:p>
    <w:p>
      <w:pPr/>
      <w:r>
        <w:rPr>
          <w:lang w:val="sw_KE" w:bidi="sw_KE"/>
        </w:rPr>
      </w:r>
      <w:r>
        <w:rPr>
          <w:lang w:val="sw_KE" w:bidi="sw_KE"/>
        </w:rPr>
        <w:t>Simama na tenda: Onyesha njia tofauti za kupiga magoti na kushusha uso wako chini. Kila wakati unafanya hivyo, hakikisha kuanguka kunakuwa kitendo chenye nguvu zaidi. Jaribu kutumia maneno ili kuelezea kila wakati mtu anaanguka. Angalia kwamba maneno yaliyotumiwa yanazidi kuwa na nguvu na vurugu zaidi. Endelea kwenda mpaka uwe na mtu akijitupa kwenye sakafu. Kuwa makini usije kujeruhiwa. Tafsiri yako ingeelezea kitendo cha nguvu zaidi.</w:t>
      </w:r>
    </w:p>
    <w:p>
      <w:pPr/>
      <w:r>
        <w:rPr>
          <w:lang w:val="sw_KE" w:bidi="sw_KE"/>
        </w:rPr>
      </w:r>
      <w:r>
        <w:rPr>
          <w:lang w:val="sw_KE" w:bidi="sw_KE"/>
        </w:rPr>
        <w:t>Ndugu wanajitolea kuwa watumwa wa Yusufu. Ndugu wanaogopa kwamba Yusufu atawaua. Kuwa mtumwa ni bora kuliko kufa. Wangependelea kuishi kama watumwa kuliko kuuawa.</w:t>
      </w:r>
    </w:p>
    <w:p>
      <w:pPr/>
      <w:r>
        <w:rPr>
          <w:lang w:val="sw_KE" w:bidi="sw_KE"/>
        </w:rPr>
      </w:r>
      <w:r>
        <w:rPr>
          <w:lang w:val="sw_KE" w:bidi="sw_KE"/>
        </w:rPr>
        <w:t>Yusufu anawaambia ndugu zake wasiogope. Yusufu anawaambia kwamba Yusufu si Mungu. Yusufu anasema hii kwa njia ya swali ambalo halihitaji jibu. Yusufu anasema, "Je, mimi ni Mungu?" Kisha Yusufu anawakumbusha ndugu kwamba Mungu ndiye anayehukumu dhambi. Yusufu hatawahukumu kwa sababu Yusufu si Mungu. Yusufu anawakumbusha kile alichowaambia ndugu wakati alipojifichua kwao kwa mara ya kwanza. Yusufu aliwaambia, "Mlikusudia hili kwa madhara, lakini Mungu alikusudia hili kwa mema." Mungu alinipeleka Misri ili niweze kuokoa maisha ya watu wengi." Yusufu aliendelea kuzungumza kwa fadhili kwa ndugu. Hatimaye Yusufu aliwashawishi ndugu kwamba Yusufu hangewadhuru</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Ndugu 10 wa kiume</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Yakobo anatajwa.</w:t>
      </w:r>
    </w:p>
    <w:p>
      <w:pPr/>
      <w:r>
        <w:rPr>
          <w:lang w:val="sw_KE" w:bidi="sw_KE"/>
        </w:rPr>
      </w:r>
      <w:r>
        <w:rPr>
          <w:lang w:val="sw_KE" w:bidi="sw_KE"/>
        </w:rPr>
        <w:t>Hakikisha timu imeigiza hadithi mara mbili. Wanapaswa kuigiza katika lugha wanayotafsiri. Kwanza, waambie timu waigize hadithi bila kusimama.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ambazo zinapaswa kuigizwa na zisirukwe. Saidia timu kukumbuka sehemu za hadithi.</w:t>
      </w:r>
    </w:p>
    <w:p>
      <w:pPr/>
      <w:r>
        <w:rPr>
          <w:lang w:val="sw_KE" w:bidi="sw_KE"/>
        </w:rPr>
      </w:r>
      <w:r>
        <w:rPr>
          <w:lang w:val="sw_KE" w:bidi="sw_KE"/>
        </w:rPr>
        <w:t>Katika tukio la 1, familia ya Yakobo na wale wote ambao walikwenda kwenye mazishi wamerudi Misri. Maisha yamerudi kuwa kawaida. Ndugu wa Yusufu wanaanza kufikiria kuhusu kile kinachoweza kutokea kwa wao ikiwa Yusufu anaamua kulipiza kisasi. Yakobo hayuko pale ili kuwalinda ndugu kutoka kwa kisasi cha Yusufu. Hawa ni ndugu 10 ambao walimuuza Yusufu kama mtumwa. Benjamini si sehemu ya kikundi hiki.</w:t>
      </w:r>
    </w:p>
    <w:p>
      <w:pPr/>
      <w:r>
        <w:rPr>
          <w:lang w:val="sw_KE" w:bidi="sw_KE"/>
        </w:rPr>
      </w:r>
      <w:r>
        <w:rPr>
          <w:lang w:val="sw_KE" w:bidi="sw_KE"/>
        </w:rPr>
        <w:t>Sitisha kitendo: Waulize ndugu, "Kwa nini munaogopa sasa? Kwa nini hamukuogopa kabla ya Yakobo kufa?" Unaweza kusikia, "Kwa muda mrefu baba alikuwa hai, Yusufu hangetenda kamwe. Yusufu hangefanya chochote ili kumkasirisha baba yetu. Yusufu alimpenda baba yetu. Pia hatukutaka kumkasirisha baba yetu. Hii ndiyo sababu hatukuwahi kumwambia baba kile tulichofanya. Baba angekasirika sana kuhusu hilo. Sasa baba hayuko hapa ili kumzuia Yusufu kuchukua hatua, hatujui Yusufu atafanya nini. Najua ningetaka kulipiza kisasi. Ninafikiri Yusufu anaweza kulipiza kisasi. Ninafikiri Yusufu atafanya kitu kibaya kwetu ili kulipiza kwa kile tulichokifanya. Anzisha tena kitendo.</w:t>
      </w:r>
    </w:p>
    <w:p>
      <w:pPr/>
      <w:r>
        <w:rPr>
          <w:lang w:val="sw_KE" w:bidi="sw_KE"/>
        </w:rPr>
      </w:r>
      <w:r>
        <w:rPr>
          <w:lang w:val="sw_KE" w:bidi="sw_KE"/>
        </w:rPr>
        <w:t>Katika tukio la 2, ndugu walituma ujumbe kwa Yusufu. Katika ujumbe huu, ndugu wanamwambia Yusufu kwamba Yakobo alikuwa amewambia ndugu kutoa ujumbe huu kwa Yusufu baada ya kifo cha Yakobo. Ndugu wanamrejelea Yakobo kama "Baba yako" wakati wa kuzungumza na Yusufu. Ndugu wanamwambia Yusufu kwamba wanamwabudu Mungu wa baba yake. Katika ujumbe, ndugu wanamkubali Yusufu kwamba walifanya makosa katika kumuuza Yusufu. Hii ni mara ya kwanza wanakubali hatia yao au kwamba kile walichofanya kilikuwa kibaya. Yusufu analia wakati Yusufu anapokea ujumbe.</w:t>
      </w:r>
    </w:p>
    <w:p>
      <w:pPr/>
      <w:r>
        <w:rPr>
          <w:lang w:val="sw_KE" w:bidi="sw_KE"/>
        </w:rPr>
      </w:r>
      <w:r>
        <w:rPr>
          <w:lang w:val="sw_KE" w:bidi="sw_KE"/>
        </w:rPr>
        <w:t>Sitisha kitendo: Waulize ndugu, "Kwa nini mnatumia usemi, 'Baba yako' kwa Yusufu?" Unaweza kusikia, "Ninafikiri ninahitaji kumkumbusha Yusufu kwamba tunashiriki baba sawa." Ninataka Yusufu kukumbuka kwamba Yakobo alimpenda Yusufu. Ninataka Yusufu kufikiria kuhusu kile Yakobo angetaka kabla ya Yusufu kufanya chochote kwetu. Ninataka kumkumbusha Yusufu kwamba sote tunamwabudu Mungu yule yule. Muulize Yusufu, "Unahisi vipi unapo pokea ujumbe huu kutoka kwa ndugu zako?" Unaweza kusikia, "Ninahuzunika sana kwamba wanafikiri nitawaumiza. Niliwaambia ningewatunza. Ninajuta sana kwamba hawawezi kukubali hiyo na wana wasiwasi kuhusu mustakabali wao. Inahisi vizuri kwa namna fulani kusikia wakisema kwamba walinikosea. Walifanya. Lakini niliwaambia tayari kwamba Mungu alilenga kwa mema. Kwa nini hawawezi kuamini hii?" Muulize Yusufu, "Kwa nini unalia?" Unaweza kusikia, "Ninalia kwa sababu ya mambo mengi sana. Nalia kwa uchungu kwamba uhusiano kati yetu bado si wa kawaida na huenda hautawahi kuwa wa kawaida. Ninamkosa baba yangu. Inanifanya niwe na huzuni kwamba wametumia jina la baba hivi. Najua baba yangu hakutuma ujumbe huu. Inanifanya niwe na huzuni kwamba wanafikiri ningeamini hii. Ni lazima niwaambie tena wasiogope kwa siku zijazo." Anzisha tena kitendo.</w:t>
      </w:r>
    </w:p>
    <w:p>
      <w:pPr/>
      <w:r>
        <w:rPr>
          <w:lang w:val="sw_KE" w:bidi="sw_KE"/>
        </w:rPr>
      </w:r>
      <w:r>
        <w:rPr>
          <w:lang w:val="sw_KE" w:bidi="sw_KE"/>
        </w:rPr>
        <w:t>Katika tukio la 3, ndugu wanakuja kumwona Yusufu. Ndugu wanajitupa kwenye sakafu mbele ya Yusufu. Ndugu wanajitolea kuwa watumwa wa Yusufu.</w:t>
      </w:r>
    </w:p>
    <w:p>
      <w:pPr/>
      <w:r>
        <w:rPr>
          <w:lang w:val="sw_KE" w:bidi="sw_KE"/>
        </w:rPr>
      </w:r>
      <w:r>
        <w:rPr>
          <w:lang w:val="sw_KE" w:bidi="sw_KE"/>
        </w:rPr>
        <w:t>Sitisha kitendo: Waulize ndugu, "Kwa nini mnajitolea kuwa watumwa wa Yusufu?" Unaweza kusikia, "Ninafikiri Yusufu anaweza kutuua. Kuwa mtumwa kungekuwa bora kuliko kifo. Tuliuza Yusufu. Kisasi kingekuwa kwamba Yusufu angetuuza. Anzisha tena kitendo.</w:t>
      </w:r>
    </w:p>
    <w:p>
      <w:pPr/>
      <w:r>
        <w:rPr>
          <w:lang w:val="sw_KE" w:bidi="sw_KE"/>
        </w:rPr>
      </w:r>
      <w:r>
        <w:rPr>
          <w:lang w:val="sw_KE" w:bidi="sw_KE"/>
        </w:rPr>
        <w:t>Yusufu anawaambia ndugu wasiogope. Yusufu anawaambia kwamba Yusufu si Mungu. Mungu ndiye anayehukumu, si Yusufu. Yusufu anawakumbusha kwamba kile walimaanisha kwa uovu, Mungu alikusudia kwa mema. Yusufu anawakumbusha ndugu kwamba Mungu alimleta Yusufu katika Misri na kwa nafasi ya gavana wa Misri ili Yusufu aweze kuokoa maisha ya wengi. Yusufu aliendelea kuzungumza kwa fadhili na ndugu zake. Hatimaye ndugu waliamini Yusufu alikuwa akiwaambia ukweli.</w:t>
      </w:r>
    </w:p>
    <w:p>
      <w:pPr/>
      <w:r>
        <w:rPr>
          <w:lang w:val="sw_KE" w:bidi="sw_KE"/>
        </w:rPr>
      </w:r>
      <w:r>
        <w:rPr>
          <w:lang w:val="sw_KE" w:bidi="sw_KE"/>
        </w:rPr>
        <w:t>Sitisha kitendo: Muulize Yusufu, "Unahisi vipi sasa?" Unaweza kusikia, "Ninatumaini nimewahakikishia. Ninatumaini hawaogopi tena. Ninasema ukweli. Ninaamini Mungu alinileta hapa na kuniweka katika nafasi hii ili niweze kuokoa maisha ya wengi. Ninatumaini tunaweza kuwa na uhusiano wa kawaida wa familia sasa." Waulize ndugu, "Mnahisi vipi sasa?" Unaweza kusikia, "Ninaamini kwamba Yusufu hatatudhuru. Ninaamini kwamba Yusufu anasema ukweli anaposema hatatuhukumu. Ni lazima iwe kweli kwamba Mungu alimweka Yusufu katika nafasi hii muhimu. Najua alikuwa mtumwa wakati aliondoka Kanaani. Ninatamani hatungefanya kama tulivyofanya. Nimebeba mzigo wa hatia kwa miaka mingi. Ninafurahi kujua kwamba Yusufu alitoka salama katika hali hii. Pengine tunaweza kuwa familia tena." Anzisha tena kitendo.</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Ndugu wanauliza swali ambalo halihitaji jibu. Hii inaweza kusemwa kama taarifa nzuri. "Itakuwaje iwapo Yusufu ataonyesha hasira yake?" anaweza kuwa "Yusufu ataonyesha hasira yake." Aina hii ya swali inaonyesha kwamba kitu kinaweza kutokea katika siku zijazo lakini kinaweza kosa kutokea.</w:t>
      </w:r>
    </w:p>
    <w:p>
      <w:pPr/>
      <w:r>
        <w:rPr>
          <w:lang w:val="sw_KE" w:bidi="sw_KE"/>
        </w:rPr>
      </w:r>
      <w:r>
        <w:rPr>
          <w:lang w:val="sw_KE" w:bidi="sw_KE"/>
        </w:rPr>
        <w:t xml:space="preserve">Ndugu wanarejelea </w:t>
      </w:r>
      <w:r>
        <w:rPr>
          <w:b/>
          <w:lang w:val="sw_KE" w:bidi="sw_KE"/>
        </w:rPr>
        <w:t>dhambi</w:t>
      </w:r>
      <w:r>
        <w:rPr>
          <w:lang w:val="sw_KE" w:bidi="sw_KE"/>
        </w:rPr>
        <w:t xml:space="preserve"> zao kwa jinsi walivyomtendea Yusufu na wanamwomba Yusufu </w:t>
      </w:r>
      <w:r>
        <w:rPr>
          <w:b/>
          <w:lang w:val="sw_KE" w:bidi="sw_KE"/>
        </w:rPr>
        <w:t>amsamehe</w:t>
      </w:r>
      <w:r>
        <w:rPr>
          <w:lang w:val="sw_KE" w:bidi="sw_KE"/>
        </w:rPr>
        <w:t xml:space="preserve">. Maandishi yanatumia maneno 3 ili kuelezea kile ndugu walifanya. Maandishi yanatumia maneno uhalifu, dhambi na makosa. Uhalifu ni tendo la dhambi ambalo linahusisha uasi na uasi wa mamlaka. Uhalifu ni neno la nguvu sana. Makosa ni neno la jumla zaidi ambalo linajumuisha aina nyingi za makosa. </w:t>
      </w:r>
      <w:r>
        <w:rPr>
          <w:lang w:val="sw_KE" w:bidi="sw_KE"/>
        </w:rPr>
        <w:t>Dhambi</w:t>
      </w:r>
      <w:r>
        <w:rPr>
          <w:lang w:val="sw_KE" w:bidi="sw_KE"/>
        </w:rPr>
        <w:t xml:space="preserve"> inajadiliwa katika Faharasa Kuu. Neno </w:t>
      </w:r>
      <w:r>
        <w:rPr>
          <w:lang w:val="sw_KE" w:bidi="sw_KE"/>
        </w:rPr>
        <w:t>msamaha</w:t>
      </w:r>
      <w:r>
        <w:rPr>
          <w:lang w:val="sw_KE" w:bidi="sw_KE"/>
        </w:rPr>
        <w:t xml:space="preserve"> linajadiliwa katika Faharasa Kuu. Tumia neno lile ulilotumia katika vifungu vingine.</w:t>
      </w:r>
    </w:p>
    <w:p>
      <w:pPr/>
      <w:r>
        <w:rPr>
          <w:lang w:val="sw_KE" w:bidi="sw_KE"/>
        </w:rPr>
      </w:r>
      <w:r>
        <w:rPr>
          <w:lang w:val="sw_KE" w:bidi="sw_KE"/>
        </w:rPr>
        <w:t xml:space="preserve">Ndugu wanasema kwamba ni </w:t>
      </w:r>
      <w:r>
        <w:rPr>
          <w:b/>
          <w:lang w:val="sw_KE" w:bidi="sw_KE"/>
        </w:rPr>
        <w:t>watumishi</w:t>
      </w:r>
      <w:r>
        <w:rPr>
          <w:lang w:val="sw_KE" w:bidi="sw_KE"/>
        </w:rPr>
        <w:t xml:space="preserve"> wa Mungu. Hii ina maana kwamba wanamwabudu Mungu. Kisha ndugu wanajitolea kuwa watumwa wa Yusufu. Neno mtumishi na neno </w:t>
      </w:r>
      <w:r>
        <w:rPr>
          <w:b/>
          <w:lang w:val="sw_KE" w:bidi="sw_KE"/>
        </w:rPr>
        <w:t>mtumwa</w:t>
      </w:r>
      <w:r>
        <w:rPr>
          <w:lang w:val="sw_KE" w:bidi="sw_KE"/>
        </w:rPr>
        <w:t xml:space="preserve"> ni neno sawa hapa lakini maana ni tofauti. Neno mtumishi kama lilivyotumiwa hapa linarejelea uhusiano maalum kati ya Mungu na mtu anayemwabudu Mungu. Njia moja ya kusema hii ni ‘Tunamwabudu Mungu yule yule kama baba yako’ au ‘Tunamtumikia Mungu yule yule kama baba yako.’ Kwa sadaka kuwa mtumwa wa Yusufu, wanajitolea kuacha uhuru wao. Ikiwa watakuwa watumwa wa Yusufu, hawatakuwa na uhuru. Neno </w:t>
      </w:r>
      <w:r>
        <w:rPr>
          <w:lang w:val="sw_KE" w:bidi="sw_KE"/>
        </w:rPr>
        <w:t>mtumishi</w:t>
      </w:r>
      <w:r>
        <w:rPr>
          <w:lang w:val="sw_KE" w:bidi="sw_KE"/>
        </w:rPr>
        <w:t xml:space="preserve"> liko kwenye Faharasa Kuu. Neno </w:t>
      </w:r>
      <w:r>
        <w:rPr>
          <w:lang w:val="sw_KE" w:bidi="sw_KE"/>
        </w:rPr>
        <w:t>mtumwa</w:t>
      </w:r>
      <w:r>
        <w:rPr>
          <w:lang w:val="sw_KE" w:bidi="sw_KE"/>
        </w:rPr>
        <w:t xml:space="preserve"> linapatikana katika Faharasa Kuu. Tumia neno lile ulilotumia kabla. Neno kwa </w:t>
      </w:r>
      <w:r>
        <w:rPr>
          <w:b/>
          <w:lang w:val="sw_KE" w:bidi="sw_KE"/>
        </w:rPr>
        <w:t>Mungu</w:t>
      </w:r>
      <w:r>
        <w:rPr>
          <w:lang w:val="sw_KE" w:bidi="sw_KE"/>
        </w:rPr>
        <w:t xml:space="preserve"> ni jina la kawaida kwa Mungu. Neno </w:t>
      </w:r>
      <w:r>
        <w:rPr>
          <w:lang w:val="sw_KE" w:bidi="sw_KE"/>
        </w:rPr>
        <w:t>Mungu</w:t>
      </w:r>
      <w:r>
        <w:rPr>
          <w:lang w:val="sw_KE" w:bidi="sw_KE"/>
        </w:rPr>
        <w:t xml:space="preserve"> linajadiliwa katika Faharasa Kuu. Tumia jina lile kwa Mungu ulilokuwa ukitumia.</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mpangilio, mienendo au ubao wao wa hadithi ili kumsaidia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p>
      <w:pPr/>
      <w:r>
        <w:rPr>
          <w:lang w:val="sw_KE" w:bidi="sw_KE"/>
        </w:rPr>
      </w:r>
    </w:p>
    <w:p>
      <w:pPr>
        <w:pStyle w:val="Heading2"/>
      </w:pPr>
      <w:r>
        <w:rPr>
          <w:lang w:val="sw_KE" w:bidi="sw_KE"/>
        </w:rPr>
        <w:t>Mwanzo 50:22–26</w:t>
      </w:r>
      <w:r>
        <w:rPr>
          <w:lang w:val="sw_KE" w:bidi="sw_KE"/>
        </w:rPr>
      </w:r>
    </w:p>
    <w:p>
      <w:pPr>
        <w:pStyle w:val="Heading3"/>
      </w:pPr>
      <w:r>
        <w:rPr>
          <w:lang w:val="sw_KE" w:bidi="sw_KE"/>
        </w:rPr>
        <w:t>Sikiliza na Moyo</w:t>
      </w:r>
    </w:p>
    <w:p>
      <w:pPr/>
      <w:r>
        <w:rPr>
          <w:lang w:val="sw_KE" w:bidi="sw_KE"/>
        </w:rPr>
      </w:r>
      <w:r>
        <w:rPr>
          <w:lang w:val="sw_KE" w:bidi="sw_KE"/>
        </w:rPr>
        <w:t>Sikiliza kitabu cha mwanzo 50:22–26 na uweke moyoni mwako. Sikiliza maandishi mara tatu (katika tafsiri tatu tofauti, ikiwezekana). Kisha kama timu mjadili maswali yafuatayo:</w:t>
      </w:r>
    </w:p>
    <w:p>
      <w:pPr>
        <w:pStyle w:val="ListBullet"/>
        <w:spacing w:line="240" w:lineRule="auto"/>
        <w:ind w:left="720"/>
      </w:pPr>
      <w:r>
        <w:rPr>
          <w:lang w:val="sw_KE" w:bidi="sw_KE"/>
        </w:rPr>
      </w:r>
      <w:r>
        <w:rPr>
          <w:lang w:val="sw_KE" w:bidi="sw_KE"/>
        </w:rPr>
        <w:t>Unapenda nini katika simulizi hii?</w:t>
      </w:r>
    </w:p>
    <w:p>
      <w:pPr>
        <w:pStyle w:val="ListBullet"/>
        <w:spacing w:line="240" w:lineRule="auto"/>
        <w:ind w:left="720"/>
      </w:pPr>
      <w:r>
        <w:rPr>
          <w:lang w:val="sw_KE" w:bidi="sw_KE"/>
        </w:rPr>
      </w:r>
      <w:r>
        <w:rPr>
          <w:lang w:val="sw_KE" w:bidi="sw_KE"/>
        </w:rPr>
        <w:t>Ni nini hupendi au huelewi kuhusu hadithi hii?</w:t>
      </w:r>
    </w:p>
    <w:p>
      <w:pPr>
        <w:pStyle w:val="ListBullet"/>
        <w:spacing w:line="240" w:lineRule="auto"/>
        <w:ind w:left="720"/>
      </w:pPr>
      <w:r>
        <w:rPr>
          <w:lang w:val="sw_KE" w:bidi="sw_KE"/>
        </w:rPr>
      </w:r>
      <w:r>
        <w:rPr>
          <w:lang w:val="sw_KE" w:bidi="sw_KE"/>
        </w:rPr>
        <w:t>Simulizi hii inatuambia nini kuhusu Mungu?</w:t>
      </w:r>
    </w:p>
    <w:p>
      <w:pPr>
        <w:pStyle w:val="ListBullet"/>
        <w:spacing w:line="240" w:lineRule="auto"/>
        <w:ind w:left="720"/>
      </w:pPr>
      <w:r>
        <w:rPr>
          <w:lang w:val="sw_KE" w:bidi="sw_KE"/>
        </w:rPr>
      </w:r>
      <w:r>
        <w:rPr>
          <w:lang w:val="sw_KE" w:bidi="sw_KE"/>
        </w:rPr>
        <w:t>Simulizi hii inatuambia nini kuhusu watu?</w:t>
      </w:r>
    </w:p>
    <w:p>
      <w:pPr>
        <w:pStyle w:val="ListBullet"/>
        <w:spacing w:line="240" w:lineRule="auto"/>
        <w:ind w:left="720"/>
      </w:pPr>
      <w:r>
        <w:rPr>
          <w:lang w:val="sw_KE" w:bidi="sw_KE"/>
        </w:rPr>
      </w:r>
      <w:r>
        <w:rPr>
          <w:lang w:val="sw_KE" w:bidi="sw_KE"/>
        </w:rPr>
        <w:t>Simulizi hii inaathiri vipi maisha yetu ya kila siku?</w:t>
      </w:r>
    </w:p>
    <w:p>
      <w:pPr>
        <w:pStyle w:val="ListBullet"/>
        <w:spacing w:line="240" w:lineRule="auto"/>
        <w:ind w:left="720"/>
      </w:pPr>
      <w:r>
        <w:rPr>
          <w:lang w:val="sw_KE" w:bidi="sw_KE"/>
        </w:rPr>
      </w:r>
      <w:r>
        <w:rPr>
          <w:lang w:val="sw_KE" w:bidi="sw_KE"/>
        </w:rPr>
        <w:t>Unamjua nani ambaye anahitaji kusikiliza simulizi hili?</w:t>
      </w:r>
      <w:r>
        <w:rPr>
          <w:lang w:val="sw_KE" w:bidi="sw_KE"/>
        </w:rPr>
      </w:r>
    </w:p>
    <w:p>
      <w:pPr>
        <w:pStyle w:val="Heading3"/>
      </w:pPr>
      <w:r>
        <w:rPr>
          <w:lang w:val="sw_KE" w:bidi="sw_KE"/>
        </w:rPr>
        <w:t>Kufanya Maandalizi</w:t>
      </w:r>
    </w:p>
    <w:p>
      <w:pPr/>
      <w:r>
        <w:rPr>
          <w:lang w:val="sw_KE" w:bidi="sw_KE"/>
        </w:rPr>
      </w:r>
      <w:r>
        <w:rPr>
          <w:lang w:val="sw_KE" w:bidi="sw_KE"/>
        </w:rPr>
        <w:t>KUANDAA JUKWAA</w:t>
      </w:r>
    </w:p>
    <w:p>
      <w:pPr/>
      <w:r>
        <w:rPr>
          <w:lang w:val="sw_KE" w:bidi="sw_KE"/>
        </w:rPr>
      </w:r>
      <w:r>
        <w:rPr>
          <w:lang w:val="sw_KE" w:bidi="sw_KE"/>
        </w:rPr>
        <w:t>Mwanzo 50:22–26</w:t>
      </w:r>
    </w:p>
    <w:p>
      <w:pPr/>
      <w:r>
        <w:rPr>
          <w:lang w:val="sw_KE" w:bidi="sw_KE"/>
        </w:rPr>
      </w:r>
      <w:r>
        <w:rPr>
          <w:lang w:val="sw_KE" w:bidi="sw_KE"/>
        </w:rPr>
        <w:t>Sikiliza maandishi mara moja katika toleo rahisi zaidi kuelewa.</w:t>
      </w:r>
    </w:p>
    <w:p>
      <w:pPr/>
      <w:r>
        <w:rPr>
          <w:lang w:val="sw_KE" w:bidi="sw_KE"/>
        </w:rPr>
      </w:r>
      <w:r>
        <w:rPr>
          <w:lang w:val="sw_KE" w:bidi="sw_KE"/>
        </w:rPr>
        <w:t>Mwandishi anamaliza hadithi ya Yusufu. Hii ni hitimisho la hadithi na mwisho wa kitabu cha Mwanzo. Hii ni akaunti ya simulizi ya kifo cha Yusufu.</w:t>
      </w:r>
    </w:p>
    <w:p>
      <w:pPr/>
      <w:r>
        <w:rPr>
          <w:lang w:val="sw_KE" w:bidi="sw_KE"/>
        </w:rPr>
      </w:r>
      <w:r>
        <w:rPr>
          <w:lang w:val="sw_KE" w:bidi="sw_KE"/>
        </w:rPr>
        <w:t>Yusufu na ndugu 11 wa Yusufu na familia zao wanaendelea kuishi katika Misri.</w:t>
      </w:r>
    </w:p>
    <w:p>
      <w:pPr/>
      <w:r>
        <w:rPr>
          <w:lang w:val="sw_KE" w:bidi="sw_KE"/>
        </w:rPr>
      </w:r>
      <w:r>
        <w:rPr>
          <w:b/>
          <w:lang w:val="sw_KE" w:bidi="sw_KE"/>
        </w:rPr>
        <w:t>Acha na jadili:</w:t>
      </w:r>
      <w:r>
        <w:rPr>
          <w:lang w:val="sw_KE" w:bidi="sw_KE"/>
        </w:rPr>
        <w:t xml:space="preserve"> Simulia kuhusu baba mmoja na watoto wengi. Ongea kuhusu watoto wa watoto hao na watoto wao. Sasa zungumza kuhusu watu hawa wote ambao wanahusiana kama wazao wa baba wa kwanza. Unatumia maneno gani ili kuelezea kikundi kikubwa cha familia? Unatafuta maneno unayotumia ili kuelezea familia na makundi makubwa ya jamaa.</w:t>
      </w:r>
    </w:p>
    <w:p>
      <w:pPr/>
      <w:r>
        <w:rPr>
          <w:lang w:val="sw_KE" w:bidi="sw_KE"/>
        </w:rPr>
      </w:r>
      <w:r>
        <w:rPr>
          <w:lang w:val="sw_KE" w:bidi="sw_KE"/>
        </w:rPr>
        <w:t>Yusufu anaishi kwa miaka 110. Yusufu aliishi miaka 17 katika Kanaani. Yusufu aliishi miaka 93 katika Misri. Wamisri walizingatia 110 kuwa umri bora.</w:t>
      </w:r>
    </w:p>
    <w:p>
      <w:pPr/>
      <w:r>
        <w:rPr>
          <w:lang w:val="sw_KE" w:bidi="sw_KE"/>
        </w:rPr>
      </w:r>
      <w:r>
        <w:rPr>
          <w:lang w:val="sw_KE" w:bidi="sw_KE"/>
        </w:rPr>
        <w:t>Yusufu aliona vizazi vitatu vya uzao wa Efraim. Hii ina maana kwamba Efraim alikuwa na wana, wajukuu na vitukuu na Yusufu aliwaona. Tafsiri inaweza pia kumaanisha kwamba Yusufu aliona uzao wa Efraimu kwa kizazi cha tatu.</w:t>
      </w:r>
    </w:p>
    <w:p>
      <w:pPr/>
      <w:r>
        <w:rPr>
          <w:lang w:val="sw_KE" w:bidi="sw_KE"/>
        </w:rPr>
      </w:r>
      <w:r>
        <w:rPr>
          <w:lang w:val="sw_KE" w:bidi="sw_KE"/>
        </w:rPr>
        <w:t>Yakobo alikuwa amewachukua Manase na Efraimu kama wana wake wa kumzaa. Yakobo alimbariki Efraim na Manase kumpa Efraim baraka kwa mwana mkubwa zaidi hata ingawa Efraim ni mwana wa pili. Sasa Yusufu anawachukua wajukuu wa Manase kama watoto wake.</w:t>
      </w:r>
    </w:p>
    <w:p>
      <w:pPr/>
      <w:r>
        <w:rPr>
          <w:lang w:val="sw_KE" w:bidi="sw_KE"/>
        </w:rPr>
      </w:r>
      <w:r>
        <w:rPr>
          <w:lang w:val="sw_KE" w:bidi="sw_KE"/>
        </w:rPr>
        <w:t>Mwana mkubwa wa Yusufu, Manasseh, alikuwa na mwana anayeitwa Makir. Simulizi inasema kwamba wana wa Makir walizaliwa kwenye magoti ya Yusufu. Kwanza tuliona usemi huu na Raheli wakati watoto wa Bilhah walizaliwa kama ishara ya kuwa watoto wa Raheli. Kwa njia hii, watoto wa Bilhah wakawa watoto wa Raheli. Wakati Yakobo alimlea Manase na Efraimu kama wanawe, Yakobo alichukua wavulana kati ya magoti yake. Hii ni njia ya kusema kwamba Yusufu alichukua watoto hawa kama watoto wa Yusufu mwenyewe au Yusufu aliwalea watoto hawa kama watoto wake kwa kuwachukua kama wake. Uasili unamaanisha kwamba unamchukua mtoto kama mtoto wako mwenyewe kana kwamba ulimzaa mtoto huyo. Mtoto aliyepitishwa ana haki sawa na mtoto aliyezaliwa kwa wazazi.</w:t>
      </w:r>
    </w:p>
    <w:p>
      <w:pPr/>
      <w:r>
        <w:rPr>
          <w:lang w:val="sw_KE" w:bidi="sw_KE"/>
        </w:rPr>
      </w:r>
      <w:r>
        <w:rPr>
          <w:b/>
          <w:lang w:val="sw_KE" w:bidi="sw_KE"/>
        </w:rPr>
        <w:t>Simama na mjadili:</w:t>
      </w:r>
      <w:r>
        <w:rPr>
          <w:lang w:val="sw_KE" w:bidi="sw_KE"/>
        </w:rPr>
        <w:t xml:space="preserve"> Simulia kuhusu mtu ambaye alichukua watoto au mtoto wakati wa kuzaliwa kwake. Utaratibu wa kupitishwa ni nini? Watu wanajua vipi kwamba mtoto huyu sasa ni mtoto wa mzazi wake wa kuasili?</w:t>
      </w:r>
    </w:p>
    <w:p>
      <w:pPr/>
      <w:r>
        <w:rPr>
          <w:lang w:val="sw_KE" w:bidi="sw_KE"/>
        </w:rPr>
      </w:r>
      <w:r>
        <w:rPr>
          <w:lang w:val="sw_KE" w:bidi="sw_KE"/>
        </w:rPr>
        <w:t>Yusufu aliwaambia ndugu zake kwamba Yusufu angekufa hivi karibuni. Hatujui kama neno ndugu hapa linamaanisha ndugu halisi wa Yusufu au familia au uzao wa ndugu. Yusufu alikuwa na umri wa miaka 110 ambayo ina maana ndugu wote isipokuwa Benyamini wangekuwa na umri mkubwa zaidi ya miaka 110. Yusufu alisema kwa ndugu zake au uzao wao, "Mungu atakuja na kukuongoza kutoka Misri na mtarudi kwenye nchi ambayo Mungu aliahidi kwa Ibrahimu, Isaka, na Yakobo."</w:t>
      </w:r>
    </w:p>
    <w:p>
      <w:pPr/>
      <w:r>
        <w:rPr>
          <w:lang w:val="sw_KE" w:bidi="sw_KE"/>
        </w:rPr>
      </w:r>
      <w:r>
        <w:rPr>
          <w:lang w:val="sw_KE" w:bidi="sw_KE"/>
        </w:rPr>
        <w:t>Yusufu aliwafanya wana wa Israeli kuapa kuchukua mabaki ya Yusufu kurudi Kanaani waliporudi Kanaani. Hatujui kama ndugu wowote bado walikuwa wanaishi wakati Yusufu alikufa. Benjamin ni mdogo pekee kuliko Yusufu. Wana wa Israeli wanaweza kumaanisha uzao wowote wa Yakobo. Kila kaka alikufa, mtu kutoka kwa uzao wake wa moja kwa moja alichukua uongozi wa sehemu yake ya familia. Yusufu anaweza kuwa akizungumza na viongozi hawa wa familia. Iwapo walikuwa ndugu au kizazi chao, Yusufu aliomba waweke ahadi kwamba mwili wake ungesafirishwa hadi Kanaani kwa mazishi. Ahadi ambayo Yusufu anaomba ni kiapo. Kuapa kiapo ni ahadi ya dhati na ambayo haiwezi kuvunjwa. Yusufu anataka kuhakikisha kwamba wanachukua mwili wake kurudi Kanaani. Yusufu hakutaka kuzikwa katika Misri.</w:t>
      </w:r>
    </w:p>
    <w:p>
      <w:pPr/>
      <w:r>
        <w:rPr>
          <w:lang w:val="sw_KE" w:bidi="sw_KE"/>
        </w:rPr>
      </w:r>
      <w:r>
        <w:rPr>
          <w:lang w:val="sw_KE" w:bidi="sw_KE"/>
        </w:rPr>
        <w:t>Sitisha na uonyeshe ramani ya Misri na Kanaani na Hebroni iliyowekwa alama.</w:t>
      </w:r>
    </w:p>
    <w:p>
      <w:pPr/>
      <w:r>
        <w:rPr>
          <w:lang w:val="sw_KE" w:bidi="sw_KE"/>
        </w:rPr>
      </w:r>
      <w:r>
        <w:rPr>
          <w:lang w:val="sw_KE" w:bidi="sw_KE"/>
        </w:rPr>
        <w:t>Yusufu alikufa. Wamisri walimtia Yusufu dawa za kuhifadhi mwili. Huu ni mchakato sawa ambao ulitumiwa na Yakobo. Kuhifadhi maiti kunazuia mwili kuoza. Madaktari wa Misri wangemhifadhi mwili kwa njia ya mchakato uliodumu siku 40. Kwa kuhifadhi mwili, uzao wa Yakobo wangeweza kuuchukua mwili wa Yusufu kurudi Kanaani kama Yusufu alivyotaka. Mchakato wa kuhifadhi mwili ulihusisha kutumia viungo na mafuta kisha kuufunika mwili kwa vipande vya kitambaa. Baada ya kumalizika, mwili uliitwa mumiani. Mwili wa Yusufu uliwekwa katika jeneza. Sanduku lolote lililotumiwa kwa kuzika mwili linaitwa jeneza. Wamisri waliweka miili iliyohifadhiwa katika sanduku maalum linaloitwa sarcophagus. Sanduku hili maalum lilisaidia kuhifadhi mwili uliotiwa dawa.</w:t>
      </w:r>
    </w:p>
    <w:p>
      <w:pPr/>
      <w:r>
        <w:rPr>
          <w:lang w:val="sw_KE" w:bidi="sw_KE"/>
        </w:rPr>
      </w:r>
      <w:r>
        <w:rPr>
          <w:lang w:val="sw_KE" w:bidi="sw_KE"/>
        </w:rPr>
        <w:t>Sitisha na uonyeshe picha ya sarcophagus iliyotumiwa kwa mtu muhimu.</w:t>
      </w:r>
      <w:r>
        <w:rPr>
          <w:lang w:val="sw_KE" w:bidi="sw_KE"/>
        </w:rPr>
      </w:r>
    </w:p>
    <w:p>
      <w:pPr>
        <w:pStyle w:val="Heading3"/>
      </w:pPr>
      <w:r>
        <w:rPr>
          <w:lang w:val="sw_KE" w:bidi="sw_KE"/>
        </w:rPr>
        <w:t>Kufafanua Matukio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utasaidia kikundi kupata taswira ya hadithi hii. Utasaidia kikundi kufafanua matukio, mipangilio na wahusika wa hadithi.</w:t>
      </w:r>
    </w:p>
    <w:p>
      <w:pPr/>
      <w:r>
        <w:rPr>
          <w:lang w:val="sw_KE" w:bidi="sw_KE"/>
        </w:rPr>
      </w:r>
      <w:r>
        <w:rPr>
          <w:lang w:val="sw_KE" w:bidi="sw_KE"/>
        </w:rPr>
        <w:t>Hadithi hii ina matukio 3.</w:t>
      </w:r>
    </w:p>
    <w:p>
      <w:pPr/>
      <w:r>
        <w:rPr>
          <w:lang w:val="sw_KE" w:bidi="sw_KE"/>
        </w:rPr>
      </w:r>
      <w:r>
        <w:rPr>
          <w:b/>
          <w:lang w:val="sw_KE" w:bidi="sw_KE"/>
        </w:rPr>
        <w:t>Tukio la kwanza:</w:t>
      </w:r>
      <w:r>
        <w:rPr>
          <w:lang w:val="sw_KE" w:bidi="sw_KE"/>
        </w:rPr>
        <w:t xml:space="preserve"> Yusufu anaishi kwa miaka 110. Yusufu anawalea watoto wa mwana wa Manase, Makiri. Manase ni mwana mkubwa zaidi wa Yusufu.</w:t>
      </w:r>
    </w:p>
    <w:p>
      <w:pPr/>
      <w:r>
        <w:rPr>
          <w:lang w:val="sw_KE" w:bidi="sw_KE"/>
        </w:rPr>
      </w:r>
      <w:r>
        <w:rPr>
          <w:b/>
          <w:lang w:val="sw_KE" w:bidi="sw_KE"/>
        </w:rPr>
        <w:t>Tukio la pili:</w:t>
      </w:r>
      <w:r>
        <w:rPr>
          <w:lang w:val="sw_KE" w:bidi="sw_KE"/>
        </w:rPr>
        <w:t xml:space="preserve"> Yusufu anawaambia familia za ndugu zake kwamba Yusufu atakufa hivi karibuni. Yusufu anawafanya waahidi kuchukua mwili wake na kuurudisha Kanaani kwa mazishi.</w:t>
      </w:r>
    </w:p>
    <w:p>
      <w:pPr/>
      <w:r>
        <w:rPr>
          <w:lang w:val="sw_KE" w:bidi="sw_KE"/>
        </w:rPr>
      </w:r>
      <w:r>
        <w:rPr>
          <w:lang w:val="sw_KE" w:bidi="sw_KE"/>
        </w:rPr>
        <w:t xml:space="preserve">Tukio la </w:t>
      </w:r>
      <w:r>
        <w:rPr>
          <w:b/>
          <w:lang w:val="sw_KE" w:bidi="sw_KE"/>
        </w:rPr>
        <w:t>tatu:</w:t>
      </w:r>
      <w:r>
        <w:rPr>
          <w:lang w:val="sw_KE" w:bidi="sw_KE"/>
        </w:rPr>
        <w:t xml:space="preserve"> Yusufu anakufa na kuhifadhiwa mwili wake.</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Efraim na wana wa Efraim na wajukuu wa Efraim</w:t>
      </w:r>
    </w:p>
    <w:p>
      <w:pPr>
        <w:pStyle w:val="ListBullet"/>
        <w:spacing w:line="240" w:lineRule="auto"/>
        <w:ind w:left="720"/>
      </w:pPr>
      <w:r>
        <w:rPr>
          <w:lang w:val="sw_KE" w:bidi="sw_KE"/>
        </w:rPr>
      </w:r>
      <w:r>
        <w:rPr>
          <w:lang w:val="sw_KE" w:bidi="sw_KE"/>
        </w:rPr>
        <w:t>Manase na mwana wa Manase, Makir</w:t>
      </w:r>
    </w:p>
    <w:p>
      <w:pPr>
        <w:pStyle w:val="ListBullet"/>
        <w:spacing w:line="240" w:lineRule="auto"/>
        <w:ind w:left="720"/>
      </w:pPr>
      <w:r>
        <w:rPr>
          <w:lang w:val="sw_KE" w:bidi="sw_KE"/>
        </w:rPr>
      </w:r>
      <w:r>
        <w:rPr>
          <w:lang w:val="sw_KE" w:bidi="sw_KE"/>
        </w:rPr>
        <w:t>Wana wa Makir</w:t>
      </w:r>
    </w:p>
    <w:p>
      <w:pPr>
        <w:pStyle w:val="ListBullet"/>
        <w:spacing w:line="240" w:lineRule="auto"/>
        <w:ind w:left="720"/>
      </w:pPr>
      <w:r>
        <w:rPr>
          <w:lang w:val="sw_KE" w:bidi="sw_KE"/>
        </w:rPr>
      </w:r>
      <w:r>
        <w:rPr>
          <w:lang w:val="sw_KE" w:bidi="sw_KE"/>
        </w:rPr>
        <w:t>Ndugu wa Yusufu na familia za ndugu hao</w:t>
      </w:r>
    </w:p>
    <w:p>
      <w:pPr>
        <w:pStyle w:val="ListBullet"/>
        <w:spacing w:line="240" w:lineRule="auto"/>
        <w:ind w:left="720"/>
      </w:pPr>
      <w:r>
        <w:rPr>
          <w:lang w:val="sw_KE" w:bidi="sw_KE"/>
        </w:rPr>
      </w:r>
      <w:r>
        <w:rPr>
          <w:lang w:val="sw_KE" w:bidi="sw_KE"/>
        </w:rPr>
        <w:t>Wahifadhi maiti wa Misri</w:t>
      </w:r>
    </w:p>
    <w:p>
      <w:pPr/>
      <w:r>
        <w:rPr>
          <w:lang w:val="sw_KE" w:bidi="sw_KE"/>
        </w:rPr>
      </w:r>
      <w:r>
        <w:rPr>
          <w:lang w:val="sw_KE" w:bidi="sw_KE"/>
        </w:rPr>
        <w:t>Katika kipindi hiki, waambie washiriki wa kikundi watengeneze hadithi kwa kutumia michoro, au watumie vitu vinavyoweza kusogezwa (kama vile mawe, vijiti, vinyago vya watoto) ili kuonyesha hadithi na matendo yake.</w:t>
      </w:r>
    </w:p>
    <w:p>
      <w:pPr/>
      <w:r>
        <w:rPr>
          <w:lang w:val="sw_KE" w:bidi="sw_KE"/>
        </w:rPr>
      </w:r>
      <w:r>
        <w:rPr>
          <w:lang w:val="sw_KE" w:bidi="sw_KE"/>
        </w:rPr>
        <w:t>Baada ya kurudi kutoka Kanaani na kuwaambia ndugu zake tena kwamba Yusufu atawatunza, familia zinaishi katika mkoa wa Gosheni. Muda unapita. Yusufu anaishi hadi umri wa miaka 110. Vifo vya kaka wa Yusufu havijatajwa. Yusufu ni mdogo kuliko ndugu 10 kati ya ndugu zake. Benyamini tu ni mdogo kwa umri kuliko Yusufu. Ingekuwa busara kudhani kwamba ndugu wamekufa na uzao wa kila kaka sasa anaongoza familia ya kila kaka.</w:t>
      </w:r>
    </w:p>
    <w:p>
      <w:pPr/>
      <w:r>
        <w:rPr>
          <w:lang w:val="sw_KE" w:bidi="sw_KE"/>
        </w:rPr>
      </w:r>
      <w:r>
        <w:rPr>
          <w:lang w:val="sw_KE" w:bidi="sw_KE"/>
        </w:rPr>
        <w:t>Wana wawili wa Yusufu wana watoto. Yusufu anaona watoto wa Efraim kwa kizazi cha tatu. Hii inaweza kumaanisha kwamba Yusufu anaona watoto wa Efraimu, wajukuu, na vitukuu. Tafsiri si wazi kama ni kizazi gani kinaishi wakati Yusufu anafikia 110. Efraim ni mwana wa pili wa Yusufu. Yakobo alimchukua Efraim na kumpa Efraim baraka ya mwana wa kwanza.</w:t>
      </w:r>
    </w:p>
    <w:p>
      <w:pPr/>
      <w:r>
        <w:rPr>
          <w:lang w:val="sw_KE" w:bidi="sw_KE"/>
        </w:rPr>
      </w:r>
      <w:r>
        <w:rPr>
          <w:lang w:val="sw_KE" w:bidi="sw_KE"/>
        </w:rPr>
        <w:t>Mwana wa Yusufu Manasseh ana mwana anayeitwa Makir. Yakobo pia alimchukua Manase lakini alimpa Manase baraka ya mwana mdogo, hata ingawa Manase ni mwana mkubwa zaidi. Yusufu aliwaridhi watoto wa Makir. Hii ina maana kwamba watoto wa Makir walirithi mali ya Yusufu.</w:t>
      </w:r>
    </w:p>
    <w:p>
      <w:pPr/>
      <w:r>
        <w:rPr>
          <w:lang w:val="sw_KE" w:bidi="sw_KE"/>
        </w:rPr>
      </w:r>
      <w:r>
        <w:rPr>
          <w:lang w:val="sw_KE" w:bidi="sw_KE"/>
        </w:rPr>
        <w:t>Katika tukio la 2, Yusufu anawaambia ndugu zake au uzao wa ndugu zake kwamba Yusufu atakufa hivi karibuni. Yusufu anawakumbusha ndugu kwamba Mungu ameahidi kuwarudisha Kanaani kwa nchi Mungu alitoa kwa Ibrahimu, Isaka, na Yakobo.</w:t>
      </w:r>
    </w:p>
    <w:p>
      <w:pPr/>
      <w:r>
        <w:rPr>
          <w:lang w:val="sw_KE" w:bidi="sw_KE"/>
        </w:rPr>
      </w:r>
      <w:r>
        <w:rPr>
          <w:lang w:val="sw_KE" w:bidi="sw_KE"/>
        </w:rPr>
        <w:t>Yakobo aliwaagiza uzao wa Israeli kuapa kuchukua mwili wa Yusufu hadi Kanaani kwa mazishi. Wao wanapaswa kuchukua mwili wa Yusufu pamoja nao wakati Mungu anawarudisha Kanaani.</w:t>
      </w:r>
    </w:p>
    <w:p>
      <w:pPr/>
      <w:r>
        <w:rPr>
          <w:lang w:val="sw_KE" w:bidi="sw_KE"/>
        </w:rPr>
      </w:r>
      <w:r>
        <w:rPr>
          <w:lang w:val="sw_KE" w:bidi="sw_KE"/>
        </w:rPr>
        <w:t>Katika tukio la 3, Yusufu alikufa. Wahifadhi maiti wa Misri walihifadhi mwili wa Yusufu na kuweka mwili huo katika jeneza. Jeneza hili lingesaidia kuhifadhi mwili wa Yusufu uliotiwa dawa za kuhifadhi.</w:t>
      </w:r>
      <w:r>
        <w:rPr>
          <w:lang w:val="sw_KE" w:bidi="sw_KE"/>
        </w:rPr>
      </w:r>
    </w:p>
    <w:p>
      <w:pPr>
        <w:pStyle w:val="Heading3"/>
      </w:pPr>
      <w:r>
        <w:rPr>
          <w:lang w:val="sw_KE" w:bidi="sw_KE"/>
        </w:rPr>
        <w:t>Kudhihirisha Maandiko</w:t>
      </w:r>
    </w:p>
    <w:p>
      <w:pPr/>
      <w:r>
        <w:rPr>
          <w:lang w:val="sw_KE" w:bidi="sw_KE"/>
        </w:rPr>
      </w:r>
      <w:r>
        <w:rPr>
          <w:lang w:val="sw_KE" w:bidi="sw_KE"/>
        </w:rPr>
        <w:t>Sikiliza maandishi mara moja katika toleo rahisi zaidi kuelewa.</w:t>
      </w:r>
    </w:p>
    <w:p>
      <w:pPr/>
      <w:r>
        <w:rPr>
          <w:lang w:val="sw_KE" w:bidi="sw_KE"/>
        </w:rPr>
      </w:r>
      <w:r>
        <w:rPr>
          <w:lang w:val="sw_KE" w:bidi="sw_KE"/>
        </w:rPr>
        <w:t>Katika kipindi hiki, timu itaigiza hadithi.</w:t>
      </w:r>
    </w:p>
    <w:p>
      <w:pPr/>
      <w:r>
        <w:rPr>
          <w:lang w:val="sw_KE" w:bidi="sw_KE"/>
        </w:rPr>
      </w:r>
      <w:r>
        <w:rPr>
          <w:lang w:val="sw_KE" w:bidi="sw_KE"/>
        </w:rPr>
        <w:t>Hadithi hii ina matukio 3.</w:t>
      </w:r>
    </w:p>
    <w:p>
      <w:pPr/>
      <w:r>
        <w:rPr>
          <w:lang w:val="sw_KE" w:bidi="sw_KE"/>
        </w:rPr>
      </w:r>
      <w:r>
        <w:rPr>
          <w:lang w:val="sw_KE" w:bidi="sw_KE"/>
        </w:rPr>
        <w:t>Wahusika katika hadithi hii ni pamoja na:</w:t>
      </w:r>
    </w:p>
    <w:p>
      <w:pPr>
        <w:pStyle w:val="ListBullet"/>
        <w:spacing w:line="240" w:lineRule="auto"/>
        <w:ind w:left="720"/>
      </w:pPr>
      <w:r>
        <w:rPr>
          <w:lang w:val="sw_KE" w:bidi="sw_KE"/>
        </w:rPr>
      </w:r>
      <w:r>
        <w:rPr>
          <w:lang w:val="sw_KE" w:bidi="sw_KE"/>
        </w:rPr>
        <w:t>Yusufu</w:t>
      </w:r>
    </w:p>
    <w:p>
      <w:pPr>
        <w:pStyle w:val="ListBullet"/>
        <w:spacing w:line="240" w:lineRule="auto"/>
        <w:ind w:left="720"/>
      </w:pPr>
      <w:r>
        <w:rPr>
          <w:lang w:val="sw_KE" w:bidi="sw_KE"/>
        </w:rPr>
      </w:r>
      <w:r>
        <w:rPr>
          <w:lang w:val="sw_KE" w:bidi="sw_KE"/>
        </w:rPr>
        <w:t>Efraim na wana wa Efraim na wajukuu wa Efraim</w:t>
      </w:r>
    </w:p>
    <w:p>
      <w:pPr>
        <w:pStyle w:val="ListBullet"/>
        <w:spacing w:line="240" w:lineRule="auto"/>
        <w:ind w:left="720"/>
      </w:pPr>
      <w:r>
        <w:rPr>
          <w:lang w:val="sw_KE" w:bidi="sw_KE"/>
        </w:rPr>
      </w:r>
      <w:r>
        <w:rPr>
          <w:lang w:val="sw_KE" w:bidi="sw_KE"/>
        </w:rPr>
        <w:t>Manase na mwana wa Manase, Makir</w:t>
      </w:r>
    </w:p>
    <w:p>
      <w:pPr>
        <w:pStyle w:val="ListBullet"/>
        <w:spacing w:line="240" w:lineRule="auto"/>
        <w:ind w:left="720"/>
      </w:pPr>
      <w:r>
        <w:rPr>
          <w:lang w:val="sw_KE" w:bidi="sw_KE"/>
        </w:rPr>
      </w:r>
      <w:r>
        <w:rPr>
          <w:lang w:val="sw_KE" w:bidi="sw_KE"/>
        </w:rPr>
        <w:t>Wana wa Makir</w:t>
      </w:r>
    </w:p>
    <w:p>
      <w:pPr>
        <w:pStyle w:val="ListBullet"/>
        <w:spacing w:line="240" w:lineRule="auto"/>
        <w:ind w:left="720"/>
      </w:pPr>
      <w:r>
        <w:rPr>
          <w:lang w:val="sw_KE" w:bidi="sw_KE"/>
        </w:rPr>
      </w:r>
      <w:r>
        <w:rPr>
          <w:lang w:val="sw_KE" w:bidi="sw_KE"/>
        </w:rPr>
        <w:t>Ndugu wa Yusufu na familia zao zote</w:t>
      </w:r>
    </w:p>
    <w:p>
      <w:pPr>
        <w:pStyle w:val="ListBullet"/>
        <w:spacing w:line="240" w:lineRule="auto"/>
        <w:ind w:left="720"/>
      </w:pPr>
      <w:r>
        <w:rPr>
          <w:lang w:val="sw_KE" w:bidi="sw_KE"/>
        </w:rPr>
      </w:r>
      <w:r>
        <w:rPr>
          <w:lang w:val="sw_KE" w:bidi="sw_KE"/>
        </w:rPr>
        <w:t>Wahifadhi maiti wa Misri</w:t>
      </w:r>
    </w:p>
    <w:p>
      <w:pPr/>
      <w:r>
        <w:rPr>
          <w:lang w:val="sw_KE" w:bidi="sw_KE"/>
        </w:rPr>
      </w:r>
      <w:r>
        <w:rPr>
          <w:lang w:val="sw_KE" w:bidi="sw_KE"/>
        </w:rPr>
        <w:t>Hakikisha timu imeigiza hadithi mara mbili. Wanapaswa kuigiza katika lugha wanayotafsiri. Kwanza, waambie timu waigize hadithi bila kusimama. Mara ya pili timu inapoigiza hadithi, sitisha katika sehemu tofauti katika hadithi.</w:t>
      </w:r>
    </w:p>
    <w:p>
      <w:pPr/>
      <w:r>
        <w:rPr>
          <w:lang w:val="sw_KE" w:bidi="sw_KE"/>
        </w:rPr>
      </w:r>
      <w:r>
        <w:rPr>
          <w:lang w:val="sw_KE" w:bidi="sw_KE"/>
        </w:rPr>
        <w:t>Timu inapoigiza hadithi kwa mara ya kwanza, zingatia mazungumzo, mtiririko, mstari wa matukio na mpangilio wa hadithi. Angalia sehemu muhimu au ngumu za hadithi au simulizi ambazo zinapaswa kuigizwa na zisirukwe. Saidia timu kukumbuka sehemu za hadithi.</w:t>
      </w:r>
    </w:p>
    <w:p>
      <w:pPr/>
      <w:r>
        <w:rPr>
          <w:lang w:val="sw_KE" w:bidi="sw_KE"/>
        </w:rPr>
      </w:r>
      <w:r>
        <w:rPr>
          <w:lang w:val="sw_KE" w:bidi="sw_KE"/>
        </w:rPr>
        <w:t>Katika tukio la kwanza, Yusufu anaendelea kuishi katika Misri. Wana wengine wa Yakobo pamoja na familia zao pia wanaendelea kuishi katika Misri. Yosefu anaishi hadi kufikia umri wa miaka 110. Yosefu anaona watoto wa Efraimu hadi kizazi cha tatu. Yosefu pia anaona watoto wa Manase, mwana wa kwanza wa Yusufu. Yusufu anaamua kuwachukua watoto wa Makir ambaye ni mwana wa Manase.</w:t>
      </w:r>
    </w:p>
    <w:p>
      <w:pPr/>
      <w:r>
        <w:rPr>
          <w:lang w:val="sw_KE" w:bidi="sw_KE"/>
        </w:rPr>
      </w:r>
      <w:r>
        <w:rPr>
          <w:lang w:val="sw_KE" w:bidi="sw_KE"/>
        </w:rPr>
        <w:t>Sitisha kitendo: Muulize Manasseh, "Unahisi vipi kuhusu baba yako kuwachukua wajukuu wako kama watoto wake?" Unaweza kusikia, "Hii inanipendeza. Ninapenda kwamba baba yangu anaonyesha upendeleo mzuri kama huo kwa mjukuu wangu na watoto wake. Hii itawasaidia baadaye katika maisha." Muulize Yusufu, "Kwa nini unawachukua watoto wa Makir?" Unaweza kusikia, "Baba yangu alichukua Manase na Efraim kama wana wake. Ninataka wanaume wa kurithi sehemu yangu. Manasseh ni mtoto wangu wa kwanza. Ni sahihi kwamba ninapendelea wajukuu wa Manase." Anzisha tena kitendo.</w:t>
      </w:r>
    </w:p>
    <w:p>
      <w:pPr/>
      <w:r>
        <w:rPr>
          <w:lang w:val="sw_KE" w:bidi="sw_KE"/>
        </w:rPr>
      </w:r>
      <w:r>
        <w:rPr>
          <w:lang w:val="sw_KE" w:bidi="sw_KE"/>
        </w:rPr>
        <w:t>Katika tukio la 2, Yusufu anaiambia familia kwamba atakufa hivi karibuni. Yusufu anasema, “Mungu atakuja kukusaidia na kukurudisha Kanaani, nchi ambayo Mungu aliahidi kwa Ibrahimu, Isaka na Yakobo.”</w:t>
      </w:r>
    </w:p>
    <w:p>
      <w:pPr/>
      <w:r>
        <w:rPr>
          <w:lang w:val="sw_KE" w:bidi="sw_KE"/>
        </w:rPr>
      </w:r>
      <w:r>
        <w:rPr>
          <w:lang w:val="sw_KE" w:bidi="sw_KE"/>
        </w:rPr>
        <w:t>Simamisha kitendo: Waulize wazawa wa Yakobo, "Unajisikiaje unaposikia kwamba Yusufu atakufa hivi karibuni?" Unaweza kusikia, "Hii ni habari ya kutisha. Inaonekana kama Yusufu daima amekuwa hapa akitunza, kuhakikisha kwamba tuna kile tunachohitaji. Tutaishi vipi bila Yusufu kutusaidia? Yusufu anasema kwamba Mungu atakuja ili kutusaidia. Ninafikiri ni lazima tumwamini Mungu atimize ahadi hiyo. Yusufu anasema Mungu atakuja kutuchukua kurudi Kanaani. Ninashangaa wakati tutarudi. Misri ni nyumbani kwangu. Sijui jinsi ya kuishi katika Kanaani. Hiyo inaonekana kuwa vigumu sana. Nitajaribu kutojali kuhusu hilo. Muulize Yusufu, "Unahisi vipi kuhusu kifo chako?" Unaweza kusikia, "Mimi ni mzee na nimechoka." Ni wakati wangu wa kwenda. Itakuwa vizuri kumwona baba yangu Yakobo tena. Itakuwa vizuri kumwona babu yangu Isaka. Sikuwahi kukutana na babu yangu mkubwa Abraham. Itakuwa vizuri kukutana naye. Nimemwamini Mungu maisha yangu yote. Nitaendelea kumwamini Mungu sasa. Najua kwamba Mungu amekuwa na mimi popote nimekuwa. Mungu alikuwa na mimi katika nyumba ya Potifa na gerezani. Mungu alinisaidia kuongoza Misri. Mungu atakuwa na mimi ninapokufa. Ninaweza kumwamini Mungu katika hii." Anzisha tena kitendo.</w:t>
      </w:r>
    </w:p>
    <w:p>
      <w:pPr/>
      <w:r>
        <w:rPr>
          <w:lang w:val="sw_KE" w:bidi="sw_KE"/>
        </w:rPr>
      </w:r>
      <w:r>
        <w:rPr>
          <w:lang w:val="sw_KE" w:bidi="sw_KE"/>
        </w:rPr>
        <w:t>Yosefu alifanya uzao wa Israeli kuapa kiapo cha kuchukua mwili wa Yakobo kurudi Kanaani.</w:t>
      </w:r>
    </w:p>
    <w:p>
      <w:pPr/>
      <w:r>
        <w:rPr>
          <w:lang w:val="sw_KE" w:bidi="sw_KE"/>
        </w:rPr>
      </w:r>
      <w:r>
        <w:rPr>
          <w:lang w:val="sw_KE" w:bidi="sw_KE"/>
        </w:rPr>
        <w:t>Sitisha kitendo: Muulize Yosefu, "Kwa nini unataka kuzikwa katika Kanaani?" Unaweza kusikia, "Kanaani ni nchi ambayo Mungu aliahidi sisi." Ninataka wakumbuke kwamba ni lazima turudi Kanaani. Sitaki wajisikie starehe sana hapa kwamba wanakataa kurudi. Ikiwa ni lazima wanirudishe kwa sababu waliapa, hii itawasaidia kurudi. Kuwa na mababu wako kuzikwa katika nchi inaunganisha kizazi cha sasa kwa nchi hiyo. Hii ni muhimu sana. Ni lazima warudi." Anzisha tena kitendo.</w:t>
      </w:r>
    </w:p>
    <w:p>
      <w:pPr/>
      <w:r>
        <w:rPr>
          <w:lang w:val="sw_KE" w:bidi="sw_KE"/>
        </w:rPr>
      </w:r>
      <w:r>
        <w:rPr>
          <w:lang w:val="sw_KE" w:bidi="sw_KE"/>
        </w:rPr>
        <w:t>Katika tukio la 3, baada ya Yusufu kufa, wataalamu wa kuhifadhi maiti wa Misri waliutia dawa mwili wa Yusufu. Hii ilihifadhi mwili wa Yusufu ili wazao wake waweze kuchukua mwili wa Yusufu waliporudi Kanaani. Wamisri walitumia sanduku maalum au jeneza ili kusaidia kuhifadhi mwili wa Yusufu uliotiwa dawa.</w:t>
      </w:r>
      <w:r>
        <w:rPr>
          <w:lang w:val="sw_KE" w:bidi="sw_KE"/>
        </w:rPr>
      </w:r>
    </w:p>
    <w:p>
      <w:pPr>
        <w:pStyle w:val="Heading3"/>
      </w:pPr>
      <w:r>
        <w:rPr>
          <w:lang w:val="sw_KE" w:bidi="sw_KE"/>
        </w:rPr>
        <w:t>Kujaza Mapengo</w:t>
      </w:r>
    </w:p>
    <w:p>
      <w:pPr/>
      <w:r>
        <w:rPr>
          <w:lang w:val="sw_KE" w:bidi="sw_KE"/>
        </w:rPr>
      </w:r>
      <w:r>
        <w:rPr>
          <w:lang w:val="sw_KE" w:bidi="sw_KE"/>
        </w:rPr>
        <w:t>Sikiliza maandishi mara moja katika toleo rahisi zaidi kuelewa.</w:t>
      </w:r>
    </w:p>
    <w:p>
      <w:pPr/>
      <w:r>
        <w:rPr>
          <w:lang w:val="sw_KE" w:bidi="sw_KE"/>
        </w:rPr>
      </w:r>
      <w:r>
        <w:rPr>
          <w:lang w:val="sw_KE" w:bidi="sw_KE"/>
        </w:rPr>
        <w:t>Yusufu aliwalea wana wa mwana wa Manase, Makiri. Uasili unamaanisha kuchukua wana kama wako mwenyewe. Huu ni mchakato wa kisheria. Mwana wa kuridhiwa ana haki zote ambazo mwana wa kuzaliwa anazo. Wana wa Makir wangerithi kutoka kwa Yusufu kama mwana wa kuzaliwa angerithi. Tumia neno lile kwa kuridhi kama ulivyotumia katika vifungu vya awali.</w:t>
      </w:r>
    </w:p>
    <w:p>
      <w:pPr/>
      <w:r>
        <w:rPr>
          <w:lang w:val="sw_KE" w:bidi="sw_KE"/>
        </w:rPr>
      </w:r>
      <w:r>
        <w:rPr>
          <w:lang w:val="sw_KE" w:bidi="sw_KE"/>
        </w:rPr>
        <w:t>Yusufu anawaambia ndugu zake au familia za ndugu zake kwamba "</w:t>
      </w:r>
      <w:r>
        <w:rPr>
          <w:b/>
          <w:lang w:val="sw_KE" w:bidi="sw_KE"/>
        </w:rPr>
        <w:t>Mungu</w:t>
      </w:r>
      <w:r>
        <w:rPr>
          <w:lang w:val="sw_KE" w:bidi="sw_KE"/>
        </w:rPr>
        <w:t xml:space="preserve"> atawaongoza kutoka kwa nchi hii ya Misri." Mungu ni jina la kawaida kwa Mungu. Mungu inajadiliwa katika faharasa kuu. Tumia neno lile kwa Mungu ulilotumia katika vifungu vingine.</w:t>
      </w:r>
    </w:p>
    <w:p>
      <w:pPr/>
      <w:r>
        <w:rPr>
          <w:lang w:val="sw_KE" w:bidi="sw_KE"/>
        </w:rPr>
      </w:r>
      <w:r>
        <w:rPr>
          <w:lang w:val="sw_KE" w:bidi="sw_KE"/>
        </w:rPr>
        <w:t xml:space="preserve">Yakobo aliwauliza wana wa Israeli au uzao wa Yakobo kuapa </w:t>
      </w:r>
      <w:r>
        <w:rPr>
          <w:b/>
          <w:lang w:val="sw_KE" w:bidi="sw_KE"/>
        </w:rPr>
        <w:t>kiapo</w:t>
      </w:r>
      <w:r>
        <w:rPr>
          <w:lang w:val="sw_KE" w:bidi="sw_KE"/>
        </w:rPr>
        <w:t xml:space="preserve">. Kiapo ni ahadi ya dhati Kiapo kinajadiliwa katika faharasa kuu. Tumia neno sawa kwa kiapo kama vile umetumia katika vifungu vya awali. </w:t>
      </w:r>
      <w:r>
        <w:rPr>
          <w:b/>
          <w:lang w:val="sw_KE" w:bidi="sw_KE"/>
        </w:rPr>
        <w:t>Israeli</w:t>
      </w:r>
      <w:r>
        <w:rPr>
          <w:lang w:val="sw_KE" w:bidi="sw_KE"/>
        </w:rPr>
        <w:t xml:space="preserve"> ni jina mpya la Yakobo. Tumia neno lile kwa Israeli kama vile umetumia katika vifungu vingine. Israeli inajadiliwa katika faharasa kuu.</w:t>
      </w:r>
    </w:p>
    <w:p>
      <w:pPr/>
      <w:r>
        <w:rPr>
          <w:lang w:val="sw_KE" w:bidi="sw_KE"/>
        </w:rPr>
      </w:r>
      <w:r>
        <w:rPr>
          <w:lang w:val="sw_KE" w:bidi="sw_KE"/>
        </w:rPr>
        <w:t>Wakati Yusufu alikufa, Wamisri walihifadhi mwili wa Yusufu. Hii ni mchakato sawa ambao ulitumiwa kwa Yakobo. Tumia maneno yale yale kuelezea jambo hili kama ulivyofanya na kifo cha Yakobo.</w:t>
      </w:r>
    </w:p>
    <w:p>
      <w:pPr/>
      <w:r>
        <w:rPr>
          <w:lang w:val="sw_KE" w:bidi="sw_KE"/>
        </w:rPr>
      </w:r>
      <w:r>
        <w:rPr>
          <w:lang w:val="sw_KE" w:bidi="sw_KE"/>
        </w:rPr>
        <w:t>Mwili wa Yusufu uliwekwa katika jeneza katika Misri. Sanduku lolote la mazishi linaitwa jeneza. Jeneza lililotumiwa na Yusufu lilikuwa sanduku lililopambwa ambalo lilisaidia kuhifadhi mwili uliotiwa dawa za kuhifadhi. Wamisri waliita hili jeneza la mawe. Mama au mwili uliotiwa dawa uliwekwa katika sanduku hili maalum. Uzao wa Yakobo uliweka sanduku hili na miaka 400 baadaye walilibeba kurudisha Kanaani walipotoka Misri.</w:t>
      </w:r>
    </w:p>
    <w:p>
      <w:pPr/>
      <w:r>
        <w:rPr>
          <w:lang w:val="sw_KE" w:bidi="sw_KE"/>
        </w:rPr>
      </w:r>
      <w:r>
        <w:rPr>
          <w:lang w:val="sw_KE" w:bidi="sw_KE"/>
        </w:rPr>
        <w:t>Onyesha picha ya sarcophagus iliyotumiwa kwa mtu muhimu.</w:t>
      </w:r>
      <w:r>
        <w:rPr>
          <w:lang w:val="sw_KE" w:bidi="sw_KE"/>
        </w:rPr>
      </w:r>
    </w:p>
    <w:p>
      <w:pPr>
        <w:pStyle w:val="Heading3"/>
      </w:pPr>
      <w:r>
        <w:rPr>
          <w:lang w:val="sw_KE" w:bidi="sw_KE"/>
        </w:rPr>
        <w:t>Kunena Neno</w:t>
      </w:r>
    </w:p>
    <w:p>
      <w:pPr/>
      <w:r>
        <w:rPr>
          <w:lang w:val="sw_KE" w:bidi="sw_KE"/>
        </w:rPr>
      </w:r>
      <w:r>
        <w:rPr>
          <w:lang w:val="sw_KE" w:bidi="sw_KE"/>
        </w:rPr>
        <w:t>Sikiliza toleo la sauti katika tafsiri rahisi zaidi kuelewa.</w:t>
      </w:r>
    </w:p>
    <w:p>
      <w:pPr/>
      <w:r>
        <w:rPr>
          <w:lang w:val="sw_KE" w:bidi="sw_KE"/>
        </w:rPr>
      </w:r>
      <w:r>
        <w:rPr>
          <w:lang w:val="sw_KE" w:bidi="sw_KE"/>
        </w:rPr>
        <w:t>Katika kipindi hiki, simulia tena simulizi kama kikundi kwa lugha yako asili.</w:t>
      </w:r>
    </w:p>
    <w:p>
      <w:pPr/>
      <w:r>
        <w:rPr>
          <w:lang w:val="sw_KE" w:bidi="sw_KE"/>
        </w:rPr>
      </w:r>
      <w:r>
        <w:rPr>
          <w:lang w:val="sw_KE" w:bidi="sw_KE"/>
        </w:rPr>
        <w:t>Kwanza, kikundi chote kinapaswa kufanya mazoezi ya kuelezea simulizi kwa lugha yao ya asili. Kumbuka kujumuisha mambo uliyoamua katika hatua za awali, kama vile mpangilio, maneno, misemo, hisia au chochote kile mlichojadili.</w:t>
      </w:r>
    </w:p>
    <w:p>
      <w:pPr/>
      <w:r>
        <w:rPr>
          <w:lang w:val="sw_KE" w:bidi="sw_KE"/>
        </w:rPr>
      </w:r>
      <w:r>
        <w:rPr>
          <w:lang w:val="sw_KE" w:bidi="sw_KE"/>
        </w:rPr>
        <w:t>Mshiriki mmoja wa kikundi anapaswa kuelezea sentensi chache za mwanzo na kusitisha. Mshiriki mwingine wa kikundi anapaswa kusimulia sehemu inayofuata ya simulizi na kusitisha. Fanya hivyo hadi kikundi kimesimulia tena simulizi lote. Washiriki wa kikundi wanaweza kusahihishana katika hatua hii.</w:t>
      </w:r>
    </w:p>
    <w:p>
      <w:pPr/>
      <w:r>
        <w:rPr>
          <w:lang w:val="sw_KE" w:bidi="sw_KE"/>
        </w:rPr>
      </w:r>
      <w:r>
        <w:rPr>
          <w:lang w:val="sw_KE" w:bidi="sw_KE"/>
        </w:rPr>
        <w:t>Sitisha sauti hii hapa.</w:t>
      </w:r>
    </w:p>
    <w:p>
      <w:pPr/>
      <w:r>
        <w:rPr>
          <w:lang w:val="sw_KE" w:bidi="sw_KE"/>
        </w:rPr>
      </w:r>
      <w:r>
        <w:rPr>
          <w:lang w:val="sw_KE" w:bidi="sw_KE"/>
        </w:rPr>
        <w:t>Kisha, kila mshiriki wa kikundi anapaswa kuelezea simulizi lote bila kukatizwa angalau mara moja. Mshiriki wa kikundi anaweza kutumia vitu bila mpangilio, mienendo au ubao wao wa hadithi ili kumsaidia kukumbuka kifungu hicho.</w:t>
      </w:r>
    </w:p>
    <w:p>
      <w:pPr/>
      <w:r>
        <w:rPr>
          <w:lang w:val="sw_KE" w:bidi="sw_KE"/>
        </w:rPr>
      </w:r>
      <w:r>
        <w:rPr>
          <w:lang w:val="sw_KE" w:bidi="sw_KE"/>
        </w:rPr>
        <w:t>Sitisha sauti hii hapa.</w:t>
      </w:r>
    </w:p>
    <w:p>
      <w:pPr/>
      <w:r>
        <w:rPr>
          <w:lang w:val="sw_KE" w:bidi="sw_KE"/>
        </w:rPr>
      </w:r>
      <w:r>
        <w:rPr>
          <w:lang w:val="sw_KE" w:bidi="sw_KE"/>
        </w:rPr>
        <w:t>Kisha, kikundi kinaweza kuamua ni toleo lipi la simulizi wanalolipenda zaidi. Mnaweza kuamua kwamba mlipenda jinsi mshiriki mmoja wa kikundi alivyosimulia tukio moja lakini mlipenda jinsi mshiriki tofauti wa kikundi kingine alivyosimulia tukio lingine.</w:t>
      </w:r>
    </w:p>
    <w:p>
      <w:pPr/>
      <w:r>
        <w:rPr>
          <w:lang w:val="sw_KE" w:bidi="sw_KE"/>
        </w:rPr>
      </w:r>
      <w:r>
        <w:rPr>
          <w:lang w:val="sw_KE" w:bidi="sw_KE"/>
        </w:rPr>
        <w:t>Sitisha sauti hii hapa.</w:t>
      </w:r>
    </w:p>
    <w:p>
      <w:pPr/>
      <w:r>
        <w:rPr>
          <w:lang w:val="sw_KE" w:bidi="sw_KE"/>
        </w:rPr>
      </w:r>
      <w:r>
        <w:rPr>
          <w:lang w:val="sw_KE" w:bidi="sw_KE"/>
        </w:rPr>
        <w:t>Hatimaye, kikundi kinaweza kuweka pamoja toleo la mwisho la simulizi ambalo kila mtu anakubaliana nalo. Kila mshiriki wa kikundi anapaswa kufanya mazoezi ya kuelezea toleo hili la mwisho la simulizi.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